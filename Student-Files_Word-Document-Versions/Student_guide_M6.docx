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1A6A92" w14:textId="77777777" w:rsidR="00D97B87" w:rsidRPr="00D97B87" w:rsidRDefault="00D97B87" w:rsidP="00451FD3">
      <w:bookmarkStart w:id="0" w:name="_Hlk26984037"/>
      <w:bookmarkStart w:id="1" w:name="_Hlk20071550"/>
      <w:bookmarkStart w:id="2" w:name="_Hlk20165909"/>
      <w:bookmarkStart w:id="3" w:name="_Toc18516832"/>
      <w:bookmarkStart w:id="4" w:name="_Toc18540893"/>
      <w:bookmarkStart w:id="5" w:name="_Toc18540974"/>
      <w:bookmarkStart w:id="6" w:name="_Toc18522438"/>
      <w:bookmarkStart w:id="7" w:name="_Toc18926167"/>
      <w:bookmarkStart w:id="8" w:name="_Toc19021167"/>
      <w:bookmarkEnd w:id="0"/>
      <w:r w:rsidRPr="00D97B87">
        <w:rPr>
          <w:noProof/>
        </w:rPr>
        <w:drawing>
          <wp:anchor distT="0" distB="0" distL="114300" distR="114300" simplePos="0" relativeHeight="251670528" behindDoc="1" locked="0" layoutInCell="1" allowOverlap="1" wp14:anchorId="32AF7B2A" wp14:editId="1114CFC1">
            <wp:simplePos x="0" y="0"/>
            <wp:positionH relativeFrom="column">
              <wp:posOffset>0</wp:posOffset>
            </wp:positionH>
            <wp:positionV relativeFrom="paragraph">
              <wp:posOffset>0</wp:posOffset>
            </wp:positionV>
            <wp:extent cx="5981700" cy="5761396"/>
            <wp:effectExtent l="0" t="0" r="0" b="0"/>
            <wp:wrapNone/>
            <wp:docPr id="20" name="Picture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de_Illustration_Cover_2_sized_rightHand_ondark.jpg"/>
                    <pic:cNvPicPr/>
                  </pic:nvPicPr>
                  <pic:blipFill>
                    <a:blip r:embed="rId8">
                      <a:extLst>
                        <a:ext uri="{28A0092B-C50C-407E-A947-70E740481C1C}">
                          <a14:useLocalDpi xmlns:a14="http://schemas.microsoft.com/office/drawing/2010/main" val="0"/>
                        </a:ext>
                      </a:extLst>
                    </a:blip>
                    <a:stretch>
                      <a:fillRect/>
                    </a:stretch>
                  </pic:blipFill>
                  <pic:spPr bwMode="auto">
                    <a:xfrm>
                      <a:off x="0" y="0"/>
                      <a:ext cx="5983579" cy="57632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97B87">
        <w:rPr>
          <w:noProof/>
        </w:rPr>
        <mc:AlternateContent>
          <mc:Choice Requires="wps">
            <w:drawing>
              <wp:anchor distT="0" distB="0" distL="114300" distR="114300" simplePos="0" relativeHeight="251669504" behindDoc="0" locked="0" layoutInCell="1" allowOverlap="1" wp14:anchorId="6672DC41" wp14:editId="6DE27E09">
                <wp:simplePos x="0" y="0"/>
                <wp:positionH relativeFrom="column">
                  <wp:posOffset>1</wp:posOffset>
                </wp:positionH>
                <wp:positionV relativeFrom="paragraph">
                  <wp:posOffset>4876800</wp:posOffset>
                </wp:positionV>
                <wp:extent cx="5981700" cy="3563620"/>
                <wp:effectExtent l="0" t="0" r="0" b="0"/>
                <wp:wrapNone/>
                <wp:docPr id="10" name="Rectangle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981700" cy="3563620"/>
                        </a:xfrm>
                        <a:prstGeom prst="rect">
                          <a:avLst/>
                        </a:prstGeom>
                        <a:solidFill>
                          <a:srgbClr val="217346"/>
                        </a:solidFill>
                        <a:ln w="12700" cap="flat" cmpd="sng" algn="ctr">
                          <a:noFill/>
                          <a:prstDash val="solid"/>
                          <a:miter lim="800000"/>
                        </a:ln>
                        <a:effectLst/>
                      </wps:spPr>
                      <wps:txbx>
                        <w:txbxContent>
                          <w:p w14:paraId="55098019" w14:textId="1F18EAAB" w:rsidR="00C72075" w:rsidRPr="00683A71" w:rsidRDefault="00C72075" w:rsidP="00683A71">
                            <w:pPr>
                              <w:pStyle w:val="DocumentTitle"/>
                            </w:pPr>
                            <w:r w:rsidRPr="00683A71">
                              <w:t xml:space="preserve">Student </w:t>
                            </w:r>
                            <w:r>
                              <w:t>G</w:t>
                            </w:r>
                            <w:r w:rsidRPr="00683A71">
                              <w:t>uide</w:t>
                            </w:r>
                          </w:p>
                          <w:p w14:paraId="68841386" w14:textId="344EF82B" w:rsidR="00C72075" w:rsidRPr="008A541D" w:rsidRDefault="00C72075" w:rsidP="008A541D">
                            <w:pPr>
                              <w:pStyle w:val="CourseTitle"/>
                            </w:pPr>
                            <w:r>
                              <w:t>40567A</w:t>
                            </w:r>
                            <w:r>
                              <w:br/>
                              <w:t>Microsoft Excel associate</w:t>
                            </w:r>
                            <w:r w:rsidRPr="008A541D">
                              <w:t xml:space="preserve"> 2019</w:t>
                            </w:r>
                          </w:p>
                          <w:p w14:paraId="2DEDF0B8" w14:textId="0F1C18B9" w:rsidR="00C72075" w:rsidRPr="00D97B87" w:rsidRDefault="00C72075" w:rsidP="001C67B7">
                            <w:pPr>
                              <w:pStyle w:val="ModuleTitle"/>
                            </w:pPr>
                            <w:r w:rsidRPr="00D97B87">
                              <w:t xml:space="preserve">Module </w:t>
                            </w:r>
                            <w:r>
                              <w:t>6</w:t>
                            </w:r>
                            <w:r w:rsidRPr="00D97B87">
                              <w:t xml:space="preserve">: </w:t>
                            </w:r>
                            <w:r>
                              <w:t>Getting and transforming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2DC41" id="Rectangle 10" o:spid="_x0000_s1026" style="position:absolute;margin-left:0;margin-top:384pt;width:471pt;height:280.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" fillcolor="#217346" stroked="f" strokeweight="1pt">
                <v:textbox>
                  <w:txbxContent>
                    <w:p w14:paraId="55098019" w14:textId="1F18EAAB" w:rsidR="00C72075" w:rsidRPr="00683A71" w:rsidRDefault="00C72075" w:rsidP="00683A71">
                      <w:pPr>
                        <w:pStyle w:val="DocumentTitle"/>
                      </w:pPr>
                      <w:r w:rsidRPr="00683A71">
                        <w:t xml:space="preserve">Student </w:t>
                      </w:r>
                      <w:r>
                        <w:t>G</w:t>
                      </w:r>
                      <w:r w:rsidRPr="00683A71">
                        <w:t>uide</w:t>
                      </w:r>
                    </w:p>
                    <w:p w14:paraId="68841386" w14:textId="344EF82B" w:rsidR="00C72075" w:rsidRPr="008A541D" w:rsidRDefault="00C72075" w:rsidP="008A541D">
                      <w:pPr>
                        <w:pStyle w:val="CourseTitle"/>
                      </w:pPr>
                      <w:r>
                        <w:t>40567A</w:t>
                      </w:r>
                      <w:r>
                        <w:br/>
                        <w:t>Microsoft Excel associate</w:t>
                      </w:r>
                      <w:r w:rsidRPr="008A541D">
                        <w:t xml:space="preserve"> 2019</w:t>
                      </w:r>
                    </w:p>
                    <w:p w14:paraId="2DEDF0B8" w14:textId="0F1C18B9" w:rsidR="00C72075" w:rsidRPr="00D97B87" w:rsidRDefault="00C72075" w:rsidP="001C67B7">
                      <w:pPr>
                        <w:pStyle w:val="ModuleTitle"/>
                      </w:pPr>
                      <w:r w:rsidRPr="00D97B87">
                        <w:t xml:space="preserve">Module </w:t>
                      </w:r>
                      <w:r>
                        <w:t>6</w:t>
                      </w:r>
                      <w:r w:rsidRPr="00D97B87">
                        <w:t xml:space="preserve">: </w:t>
                      </w:r>
                      <w:r>
                        <w:t>Getting and transforming data</w:t>
                      </w:r>
                    </w:p>
                  </w:txbxContent>
                </v:textbox>
              </v:rect>
            </w:pict>
          </mc:Fallback>
        </mc:AlternateContent>
      </w:r>
      <w:r w:rsidRPr="00D97B87">
        <w:rPr>
          <w:noProof/>
        </w:rPr>
        <w:drawing>
          <wp:anchor distT="0" distB="0" distL="114300" distR="114300" simplePos="0" relativeHeight="251668480" behindDoc="0" locked="0" layoutInCell="1" allowOverlap="1" wp14:anchorId="2E99BC54" wp14:editId="5ADABAB4">
            <wp:simplePos x="0" y="0"/>
            <wp:positionH relativeFrom="column">
              <wp:posOffset>47308</wp:posOffset>
            </wp:positionH>
            <wp:positionV relativeFrom="paragraph">
              <wp:posOffset>-1270</wp:posOffset>
            </wp:positionV>
            <wp:extent cx="2515187" cy="1127051"/>
            <wp:effectExtent l="0" t="0" r="0" b="0"/>
            <wp:wrapNone/>
            <wp:docPr id="19"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icrosoft-logo_rgb_c-wh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5187" cy="1127051"/>
                    </a:xfrm>
                    <a:prstGeom prst="rect">
                      <a:avLst/>
                    </a:prstGeom>
                  </pic:spPr>
                </pic:pic>
              </a:graphicData>
            </a:graphic>
            <wp14:sizeRelH relativeFrom="margin">
              <wp14:pctWidth>0</wp14:pctWidth>
            </wp14:sizeRelH>
            <wp14:sizeRelV relativeFrom="margin">
              <wp14:pctHeight>0</wp14:pctHeight>
            </wp14:sizeRelV>
          </wp:anchor>
        </w:drawing>
      </w:r>
    </w:p>
    <w:p w14:paraId="40775A07" w14:textId="77777777" w:rsidR="00D97B87" w:rsidRPr="00D97B87" w:rsidRDefault="00D97B87" w:rsidP="00451FD3"/>
    <w:p w14:paraId="3DC5831A" w14:textId="77777777" w:rsidR="00D97B87" w:rsidRPr="00D97B87" w:rsidRDefault="00D97B87" w:rsidP="00451FD3"/>
    <w:p w14:paraId="5D435E00" w14:textId="77777777" w:rsidR="00D97B87" w:rsidRPr="00D97B87" w:rsidRDefault="00D97B87" w:rsidP="00451FD3"/>
    <w:p w14:paraId="7C7A12DE" w14:textId="77777777" w:rsidR="00D97B87" w:rsidRPr="00D97B87" w:rsidRDefault="00D97B87" w:rsidP="00451FD3"/>
    <w:p w14:paraId="7232CBED" w14:textId="77777777" w:rsidR="00D97B87" w:rsidRPr="00D97B87" w:rsidRDefault="00D97B87" w:rsidP="00451FD3"/>
    <w:p w14:paraId="21C637EA" w14:textId="77777777" w:rsidR="00D97B87" w:rsidRPr="00D97B87" w:rsidRDefault="00D97B87" w:rsidP="00451FD3"/>
    <w:p w14:paraId="4C5BC660" w14:textId="77777777" w:rsidR="00D97B87" w:rsidRPr="00D97B87" w:rsidRDefault="00D97B87" w:rsidP="00451FD3"/>
    <w:p w14:paraId="77D63DD1" w14:textId="77777777" w:rsidR="00D97B87" w:rsidRPr="00D97B87" w:rsidRDefault="00D97B87" w:rsidP="00451FD3"/>
    <w:bookmarkEnd w:id="1"/>
    <w:p w14:paraId="710E7F2C" w14:textId="77777777" w:rsidR="00D97B87" w:rsidRPr="00451FD3" w:rsidRDefault="00D97B87" w:rsidP="00451FD3">
      <w:r w:rsidRPr="00451FD3">
        <w:br w:type="page"/>
      </w:r>
    </w:p>
    <w:p w14:paraId="5431ABC0" w14:textId="77777777" w:rsidR="003805BE" w:rsidRPr="00FE0C1E" w:rsidRDefault="00B778DA" w:rsidP="00FE0C1E">
      <w:pPr>
        <w:pStyle w:val="TOCHeading"/>
      </w:pPr>
      <w:bookmarkStart w:id="9" w:name="_Toc20696521"/>
      <w:bookmarkStart w:id="10" w:name="_Toc20769254"/>
      <w:bookmarkStart w:id="11" w:name="_Toc20815488"/>
      <w:bookmarkStart w:id="12" w:name="_Toc20831843"/>
      <w:bookmarkStart w:id="13" w:name="_Toc21541601"/>
      <w:bookmarkStart w:id="14" w:name="_Toc29043481"/>
      <w:bookmarkEnd w:id="2"/>
      <w:r w:rsidRPr="00FE0C1E">
        <w:lastRenderedPageBreak/>
        <w:t>Contents</w:t>
      </w:r>
      <w:bookmarkEnd w:id="3"/>
      <w:bookmarkEnd w:id="4"/>
      <w:bookmarkEnd w:id="5"/>
      <w:bookmarkEnd w:id="6"/>
      <w:bookmarkEnd w:id="7"/>
      <w:bookmarkEnd w:id="8"/>
      <w:bookmarkEnd w:id="9"/>
      <w:bookmarkEnd w:id="10"/>
      <w:bookmarkEnd w:id="11"/>
      <w:bookmarkEnd w:id="12"/>
      <w:bookmarkEnd w:id="13"/>
      <w:bookmarkEnd w:id="14"/>
    </w:p>
    <w:p w14:paraId="1096CCD4" w14:textId="77777777" w:rsidR="00DA5C58" w:rsidRPr="00DA5C58" w:rsidRDefault="00DA5C58" w:rsidP="00DA5C58"/>
    <w:p w14:paraId="043C9FF6" w14:textId="77777777" w:rsidR="004723F2" w:rsidRDefault="004723F2" w:rsidP="004723F2">
      <w:pPr>
        <w:sectPr w:rsidR="004723F2" w:rsidSect="0016526E">
          <w:headerReference w:type="default" r:id="rId10"/>
          <w:footerReference w:type="default" r:id="rId11"/>
          <w:type w:val="continuous"/>
          <w:pgSz w:w="12240" w:h="15840" w:code="1"/>
          <w:pgMar w:top="1440" w:right="1440" w:bottom="1440" w:left="1440" w:header="706" w:footer="706" w:gutter="0"/>
          <w:cols w:num="2" w:space="708"/>
          <w:titlePg/>
          <w:docGrid w:linePitch="360"/>
        </w:sectPr>
      </w:pPr>
    </w:p>
    <w:p w14:paraId="00A510A0" w14:textId="74D174D4" w:rsidR="00E93335" w:rsidRDefault="00B778DA">
      <w:pPr>
        <w:pStyle w:val="TOC1"/>
        <w:rPr>
          <w:rFonts w:asciiTheme="minorHAnsi" w:eastAsiaTheme="minorEastAsia" w:hAnsiTheme="minorHAnsi"/>
          <w:color w:val="auto"/>
          <w:sz w:val="22"/>
        </w:rPr>
      </w:pPr>
      <w:r>
        <w:fldChar w:fldCharType="begin"/>
      </w:r>
      <w:r>
        <w:instrText xml:space="preserve"> TOC \o "1-3" \h \z \u </w:instrText>
      </w:r>
      <w:r>
        <w:fldChar w:fldCharType="separate"/>
      </w:r>
      <w:hyperlink w:anchor="_Toc29043481" w:history="1">
        <w:r w:rsidR="00E93335" w:rsidRPr="009A73AF">
          <w:rPr>
            <w:rStyle w:val="Hyperlink"/>
          </w:rPr>
          <w:t>Contents</w:t>
        </w:r>
        <w:r w:rsidR="00E93335">
          <w:rPr>
            <w:webHidden/>
          </w:rPr>
          <w:tab/>
        </w:r>
        <w:r w:rsidR="00E93335">
          <w:rPr>
            <w:webHidden/>
          </w:rPr>
          <w:fldChar w:fldCharType="begin"/>
        </w:r>
        <w:r w:rsidR="00E93335">
          <w:rPr>
            <w:webHidden/>
          </w:rPr>
          <w:instrText xml:space="preserve"> PAGEREF _Toc29043481 \h </w:instrText>
        </w:r>
        <w:r w:rsidR="00E93335">
          <w:rPr>
            <w:webHidden/>
          </w:rPr>
        </w:r>
        <w:r w:rsidR="00E93335">
          <w:rPr>
            <w:webHidden/>
          </w:rPr>
          <w:fldChar w:fldCharType="separate"/>
        </w:r>
        <w:r w:rsidR="003F4055">
          <w:rPr>
            <w:webHidden/>
          </w:rPr>
          <w:t>2</w:t>
        </w:r>
        <w:r w:rsidR="00E93335">
          <w:rPr>
            <w:webHidden/>
          </w:rPr>
          <w:fldChar w:fldCharType="end"/>
        </w:r>
      </w:hyperlink>
    </w:p>
    <w:p w14:paraId="577B8BE9" w14:textId="14E37B56" w:rsidR="00E93335" w:rsidRDefault="00C72075">
      <w:pPr>
        <w:pStyle w:val="TOC1"/>
        <w:rPr>
          <w:rFonts w:asciiTheme="minorHAnsi" w:eastAsiaTheme="minorEastAsia" w:hAnsiTheme="minorHAnsi"/>
          <w:color w:val="auto"/>
          <w:sz w:val="22"/>
        </w:rPr>
      </w:pPr>
      <w:hyperlink w:anchor="_Toc29043482" w:history="1">
        <w:r w:rsidR="00E93335" w:rsidRPr="009A73AF">
          <w:rPr>
            <w:rStyle w:val="Hyperlink"/>
          </w:rPr>
          <w:t>Module overview</w:t>
        </w:r>
        <w:r w:rsidR="00E93335">
          <w:rPr>
            <w:webHidden/>
          </w:rPr>
          <w:tab/>
        </w:r>
        <w:r w:rsidR="00E93335">
          <w:rPr>
            <w:webHidden/>
          </w:rPr>
          <w:fldChar w:fldCharType="begin"/>
        </w:r>
        <w:r w:rsidR="00E93335">
          <w:rPr>
            <w:webHidden/>
          </w:rPr>
          <w:instrText xml:space="preserve"> PAGEREF _Toc29043482 \h </w:instrText>
        </w:r>
        <w:r w:rsidR="00E93335">
          <w:rPr>
            <w:webHidden/>
          </w:rPr>
        </w:r>
        <w:r w:rsidR="00E93335">
          <w:rPr>
            <w:webHidden/>
          </w:rPr>
          <w:fldChar w:fldCharType="separate"/>
        </w:r>
        <w:r w:rsidR="003F4055">
          <w:rPr>
            <w:webHidden/>
          </w:rPr>
          <w:t>5</w:t>
        </w:r>
        <w:r w:rsidR="00E93335">
          <w:rPr>
            <w:webHidden/>
          </w:rPr>
          <w:fldChar w:fldCharType="end"/>
        </w:r>
      </w:hyperlink>
    </w:p>
    <w:p w14:paraId="39B355EB" w14:textId="28E1D574" w:rsidR="00E93335" w:rsidRDefault="00C72075">
      <w:pPr>
        <w:pStyle w:val="TOC2"/>
        <w:rPr>
          <w:rFonts w:asciiTheme="minorHAnsi" w:eastAsiaTheme="minorEastAsia" w:hAnsiTheme="minorHAnsi" w:cstheme="minorBidi"/>
          <w:color w:val="auto"/>
          <w:sz w:val="22"/>
        </w:rPr>
      </w:pPr>
      <w:hyperlink w:anchor="_Toc29043483" w:history="1">
        <w:r w:rsidR="00E93335" w:rsidRPr="009A73AF">
          <w:rPr>
            <w:rStyle w:val="Hyperlink"/>
          </w:rPr>
          <w:t>Description</w:t>
        </w:r>
        <w:r w:rsidR="00E93335">
          <w:rPr>
            <w:webHidden/>
          </w:rPr>
          <w:tab/>
        </w:r>
        <w:r w:rsidR="00E93335">
          <w:rPr>
            <w:webHidden/>
          </w:rPr>
          <w:fldChar w:fldCharType="begin"/>
        </w:r>
        <w:r w:rsidR="00E93335">
          <w:rPr>
            <w:webHidden/>
          </w:rPr>
          <w:instrText xml:space="preserve"> PAGEREF _Toc29043483 \h </w:instrText>
        </w:r>
        <w:r w:rsidR="00E93335">
          <w:rPr>
            <w:webHidden/>
          </w:rPr>
        </w:r>
        <w:r w:rsidR="00E93335">
          <w:rPr>
            <w:webHidden/>
          </w:rPr>
          <w:fldChar w:fldCharType="separate"/>
        </w:r>
        <w:r w:rsidR="003F4055">
          <w:rPr>
            <w:webHidden/>
          </w:rPr>
          <w:t>5</w:t>
        </w:r>
        <w:r w:rsidR="00E93335">
          <w:rPr>
            <w:webHidden/>
          </w:rPr>
          <w:fldChar w:fldCharType="end"/>
        </w:r>
      </w:hyperlink>
    </w:p>
    <w:p w14:paraId="2FF3E95F" w14:textId="72585F6E" w:rsidR="00E93335" w:rsidRDefault="00C72075">
      <w:pPr>
        <w:pStyle w:val="TOC2"/>
        <w:rPr>
          <w:rFonts w:asciiTheme="minorHAnsi" w:eastAsiaTheme="minorEastAsia" w:hAnsiTheme="minorHAnsi" w:cstheme="minorBidi"/>
          <w:color w:val="auto"/>
          <w:sz w:val="22"/>
        </w:rPr>
      </w:pPr>
      <w:hyperlink w:anchor="_Toc29043484" w:history="1">
        <w:r w:rsidR="00E93335" w:rsidRPr="009A73AF">
          <w:rPr>
            <w:rStyle w:val="Hyperlink"/>
          </w:rPr>
          <w:t>Scenario</w:t>
        </w:r>
        <w:r w:rsidR="00E93335">
          <w:rPr>
            <w:webHidden/>
          </w:rPr>
          <w:tab/>
        </w:r>
        <w:r w:rsidR="00E93335">
          <w:rPr>
            <w:webHidden/>
          </w:rPr>
          <w:fldChar w:fldCharType="begin"/>
        </w:r>
        <w:r w:rsidR="00E93335">
          <w:rPr>
            <w:webHidden/>
          </w:rPr>
          <w:instrText xml:space="preserve"> PAGEREF _Toc29043484 \h </w:instrText>
        </w:r>
        <w:r w:rsidR="00E93335">
          <w:rPr>
            <w:webHidden/>
          </w:rPr>
        </w:r>
        <w:r w:rsidR="00E93335">
          <w:rPr>
            <w:webHidden/>
          </w:rPr>
          <w:fldChar w:fldCharType="separate"/>
        </w:r>
        <w:r w:rsidR="003F4055">
          <w:rPr>
            <w:webHidden/>
          </w:rPr>
          <w:t>6</w:t>
        </w:r>
        <w:r w:rsidR="00E93335">
          <w:rPr>
            <w:webHidden/>
          </w:rPr>
          <w:fldChar w:fldCharType="end"/>
        </w:r>
      </w:hyperlink>
    </w:p>
    <w:p w14:paraId="3B4CA28D" w14:textId="2664E5BC" w:rsidR="00E93335" w:rsidRDefault="00C72075">
      <w:pPr>
        <w:pStyle w:val="TOC2"/>
        <w:rPr>
          <w:rFonts w:asciiTheme="minorHAnsi" w:eastAsiaTheme="minorEastAsia" w:hAnsiTheme="minorHAnsi" w:cstheme="minorBidi"/>
          <w:color w:val="auto"/>
          <w:sz w:val="22"/>
        </w:rPr>
      </w:pPr>
      <w:hyperlink w:anchor="_Toc29043485" w:history="1">
        <w:r w:rsidR="00E93335" w:rsidRPr="009A73AF">
          <w:rPr>
            <w:rStyle w:val="Hyperlink"/>
          </w:rPr>
          <w:t>Cornerstone</w:t>
        </w:r>
        <w:r w:rsidR="00E93335">
          <w:rPr>
            <w:webHidden/>
          </w:rPr>
          <w:tab/>
        </w:r>
        <w:r w:rsidR="00E93335">
          <w:rPr>
            <w:webHidden/>
          </w:rPr>
          <w:fldChar w:fldCharType="begin"/>
        </w:r>
        <w:r w:rsidR="00E93335">
          <w:rPr>
            <w:webHidden/>
          </w:rPr>
          <w:instrText xml:space="preserve"> PAGEREF _Toc29043485 \h </w:instrText>
        </w:r>
        <w:r w:rsidR="00E93335">
          <w:rPr>
            <w:webHidden/>
          </w:rPr>
        </w:r>
        <w:r w:rsidR="00E93335">
          <w:rPr>
            <w:webHidden/>
          </w:rPr>
          <w:fldChar w:fldCharType="separate"/>
        </w:r>
        <w:r w:rsidR="003F4055">
          <w:rPr>
            <w:webHidden/>
          </w:rPr>
          <w:t>6</w:t>
        </w:r>
        <w:r w:rsidR="00E93335">
          <w:rPr>
            <w:webHidden/>
          </w:rPr>
          <w:fldChar w:fldCharType="end"/>
        </w:r>
      </w:hyperlink>
    </w:p>
    <w:p w14:paraId="0604C82E" w14:textId="7BE81BC1" w:rsidR="00E93335" w:rsidRDefault="00C72075">
      <w:pPr>
        <w:pStyle w:val="TOC1"/>
        <w:rPr>
          <w:rFonts w:asciiTheme="minorHAnsi" w:eastAsiaTheme="minorEastAsia" w:hAnsiTheme="minorHAnsi"/>
          <w:color w:val="auto"/>
          <w:sz w:val="22"/>
        </w:rPr>
      </w:pPr>
      <w:hyperlink w:anchor="_Toc29043486" w:history="1">
        <w:r w:rsidR="00E93335" w:rsidRPr="009A73AF">
          <w:rPr>
            <w:rStyle w:val="Hyperlink"/>
          </w:rPr>
          <w:t>Lesson 1: Importing data</w:t>
        </w:r>
        <w:r w:rsidR="00E93335">
          <w:rPr>
            <w:webHidden/>
          </w:rPr>
          <w:tab/>
        </w:r>
        <w:r w:rsidR="00E93335">
          <w:rPr>
            <w:webHidden/>
          </w:rPr>
          <w:fldChar w:fldCharType="begin"/>
        </w:r>
        <w:r w:rsidR="00E93335">
          <w:rPr>
            <w:webHidden/>
          </w:rPr>
          <w:instrText xml:space="preserve"> PAGEREF _Toc29043486 \h </w:instrText>
        </w:r>
        <w:r w:rsidR="00E93335">
          <w:rPr>
            <w:webHidden/>
          </w:rPr>
        </w:r>
        <w:r w:rsidR="00E93335">
          <w:rPr>
            <w:webHidden/>
          </w:rPr>
          <w:fldChar w:fldCharType="separate"/>
        </w:r>
        <w:r w:rsidR="003F4055">
          <w:rPr>
            <w:webHidden/>
          </w:rPr>
          <w:t>7</w:t>
        </w:r>
        <w:r w:rsidR="00E93335">
          <w:rPr>
            <w:webHidden/>
          </w:rPr>
          <w:fldChar w:fldCharType="end"/>
        </w:r>
      </w:hyperlink>
    </w:p>
    <w:p w14:paraId="00802EBC" w14:textId="1237FA33" w:rsidR="00E93335" w:rsidRDefault="00C72075">
      <w:pPr>
        <w:pStyle w:val="TOC2"/>
        <w:rPr>
          <w:rFonts w:asciiTheme="minorHAnsi" w:eastAsiaTheme="minorEastAsia" w:hAnsiTheme="minorHAnsi" w:cstheme="minorBidi"/>
          <w:color w:val="auto"/>
          <w:sz w:val="22"/>
        </w:rPr>
      </w:pPr>
      <w:hyperlink w:anchor="_Toc29043487" w:history="1">
        <w:r w:rsidR="00E93335" w:rsidRPr="009A73AF">
          <w:rPr>
            <w:rStyle w:val="Hyperlink"/>
          </w:rPr>
          <w:t>Overview</w:t>
        </w:r>
        <w:r w:rsidR="00E93335">
          <w:rPr>
            <w:webHidden/>
          </w:rPr>
          <w:tab/>
        </w:r>
        <w:r w:rsidR="00E93335">
          <w:rPr>
            <w:webHidden/>
          </w:rPr>
          <w:fldChar w:fldCharType="begin"/>
        </w:r>
        <w:r w:rsidR="00E93335">
          <w:rPr>
            <w:webHidden/>
          </w:rPr>
          <w:instrText xml:space="preserve"> PAGEREF _Toc29043487 \h </w:instrText>
        </w:r>
        <w:r w:rsidR="00E93335">
          <w:rPr>
            <w:webHidden/>
          </w:rPr>
        </w:r>
        <w:r w:rsidR="00E93335">
          <w:rPr>
            <w:webHidden/>
          </w:rPr>
          <w:fldChar w:fldCharType="separate"/>
        </w:r>
        <w:r w:rsidR="003F4055">
          <w:rPr>
            <w:webHidden/>
          </w:rPr>
          <w:t>7</w:t>
        </w:r>
        <w:r w:rsidR="00E93335">
          <w:rPr>
            <w:webHidden/>
          </w:rPr>
          <w:fldChar w:fldCharType="end"/>
        </w:r>
      </w:hyperlink>
    </w:p>
    <w:p w14:paraId="508D813E" w14:textId="78054957" w:rsidR="00E93335" w:rsidRDefault="00C72075">
      <w:pPr>
        <w:pStyle w:val="TOC2"/>
        <w:rPr>
          <w:rFonts w:asciiTheme="minorHAnsi" w:eastAsiaTheme="minorEastAsia" w:hAnsiTheme="minorHAnsi" w:cstheme="minorBidi"/>
          <w:color w:val="auto"/>
          <w:sz w:val="22"/>
        </w:rPr>
      </w:pPr>
      <w:hyperlink w:anchor="_Toc29043488" w:history="1">
        <w:r w:rsidR="00E93335" w:rsidRPr="009A73AF">
          <w:rPr>
            <w:rStyle w:val="Hyperlink"/>
          </w:rPr>
          <w:t>Warm-up</w:t>
        </w:r>
        <w:r w:rsidR="00E93335">
          <w:rPr>
            <w:webHidden/>
          </w:rPr>
          <w:tab/>
        </w:r>
        <w:r w:rsidR="00E93335">
          <w:rPr>
            <w:webHidden/>
          </w:rPr>
          <w:fldChar w:fldCharType="begin"/>
        </w:r>
        <w:r w:rsidR="00E93335">
          <w:rPr>
            <w:webHidden/>
          </w:rPr>
          <w:instrText xml:space="preserve"> PAGEREF _Toc29043488 \h </w:instrText>
        </w:r>
        <w:r w:rsidR="00E93335">
          <w:rPr>
            <w:webHidden/>
          </w:rPr>
        </w:r>
        <w:r w:rsidR="00E93335">
          <w:rPr>
            <w:webHidden/>
          </w:rPr>
          <w:fldChar w:fldCharType="separate"/>
        </w:r>
        <w:r w:rsidR="003F4055">
          <w:rPr>
            <w:webHidden/>
          </w:rPr>
          <w:t>7</w:t>
        </w:r>
        <w:r w:rsidR="00E93335">
          <w:rPr>
            <w:webHidden/>
          </w:rPr>
          <w:fldChar w:fldCharType="end"/>
        </w:r>
      </w:hyperlink>
    </w:p>
    <w:p w14:paraId="5FA40209" w14:textId="47C142DC" w:rsidR="00E93335" w:rsidRDefault="00C72075">
      <w:pPr>
        <w:pStyle w:val="TOC2"/>
        <w:rPr>
          <w:rFonts w:asciiTheme="minorHAnsi" w:eastAsiaTheme="minorEastAsia" w:hAnsiTheme="minorHAnsi" w:cstheme="minorBidi"/>
          <w:color w:val="auto"/>
          <w:sz w:val="22"/>
        </w:rPr>
      </w:pPr>
      <w:hyperlink w:anchor="_Toc29043489" w:history="1">
        <w:r w:rsidR="00E93335" w:rsidRPr="009A73AF">
          <w:rPr>
            <w:rStyle w:val="Hyperlink"/>
          </w:rPr>
          <w:t>Scenario</w:t>
        </w:r>
        <w:r w:rsidR="00E93335">
          <w:rPr>
            <w:webHidden/>
          </w:rPr>
          <w:tab/>
        </w:r>
        <w:r w:rsidR="00E93335">
          <w:rPr>
            <w:webHidden/>
          </w:rPr>
          <w:fldChar w:fldCharType="begin"/>
        </w:r>
        <w:r w:rsidR="00E93335">
          <w:rPr>
            <w:webHidden/>
          </w:rPr>
          <w:instrText xml:space="preserve"> PAGEREF _Toc29043489 \h </w:instrText>
        </w:r>
        <w:r w:rsidR="00E93335">
          <w:rPr>
            <w:webHidden/>
          </w:rPr>
        </w:r>
        <w:r w:rsidR="00E93335">
          <w:rPr>
            <w:webHidden/>
          </w:rPr>
          <w:fldChar w:fldCharType="separate"/>
        </w:r>
        <w:r w:rsidR="003F4055">
          <w:rPr>
            <w:webHidden/>
          </w:rPr>
          <w:t>8</w:t>
        </w:r>
        <w:r w:rsidR="00E93335">
          <w:rPr>
            <w:webHidden/>
          </w:rPr>
          <w:fldChar w:fldCharType="end"/>
        </w:r>
      </w:hyperlink>
    </w:p>
    <w:p w14:paraId="31EF08C2" w14:textId="306936B6" w:rsidR="00E93335" w:rsidRDefault="00C72075">
      <w:pPr>
        <w:pStyle w:val="TOC2"/>
        <w:rPr>
          <w:rFonts w:asciiTheme="minorHAnsi" w:eastAsiaTheme="minorEastAsia" w:hAnsiTheme="minorHAnsi" w:cstheme="minorBidi"/>
          <w:color w:val="auto"/>
          <w:sz w:val="22"/>
        </w:rPr>
      </w:pPr>
      <w:hyperlink w:anchor="_Toc29043490" w:history="1">
        <w:r w:rsidR="00E93335" w:rsidRPr="009A73AF">
          <w:rPr>
            <w:rStyle w:val="Hyperlink"/>
          </w:rPr>
          <w:t>Topic 1: Get data from other sources</w:t>
        </w:r>
        <w:r w:rsidR="00E93335">
          <w:rPr>
            <w:webHidden/>
          </w:rPr>
          <w:tab/>
        </w:r>
        <w:r w:rsidR="00E93335">
          <w:rPr>
            <w:webHidden/>
          </w:rPr>
          <w:fldChar w:fldCharType="begin"/>
        </w:r>
        <w:r w:rsidR="00E93335">
          <w:rPr>
            <w:webHidden/>
          </w:rPr>
          <w:instrText xml:space="preserve"> PAGEREF _Toc29043490 \h </w:instrText>
        </w:r>
        <w:r w:rsidR="00E93335">
          <w:rPr>
            <w:webHidden/>
          </w:rPr>
        </w:r>
        <w:r w:rsidR="00E93335">
          <w:rPr>
            <w:webHidden/>
          </w:rPr>
          <w:fldChar w:fldCharType="separate"/>
        </w:r>
        <w:r w:rsidR="003F4055">
          <w:rPr>
            <w:webHidden/>
          </w:rPr>
          <w:t>8</w:t>
        </w:r>
        <w:r w:rsidR="00E93335">
          <w:rPr>
            <w:webHidden/>
          </w:rPr>
          <w:fldChar w:fldCharType="end"/>
        </w:r>
      </w:hyperlink>
    </w:p>
    <w:p w14:paraId="3A2FCD20" w14:textId="4EBDCFD9" w:rsidR="00E93335" w:rsidRDefault="00C72075">
      <w:pPr>
        <w:pStyle w:val="TOC3"/>
        <w:rPr>
          <w:rFonts w:asciiTheme="minorHAnsi" w:eastAsiaTheme="minorEastAsia" w:hAnsiTheme="minorHAnsi"/>
          <w:color w:val="auto"/>
          <w:sz w:val="22"/>
        </w:rPr>
      </w:pPr>
      <w:hyperlink w:anchor="_Toc29043491" w:history="1">
        <w:r w:rsidR="00E93335" w:rsidRPr="009A73AF">
          <w:rPr>
            <w:rStyle w:val="Hyperlink"/>
          </w:rPr>
          <w:t>Get &amp; transform data</w:t>
        </w:r>
        <w:r w:rsidR="00E93335">
          <w:rPr>
            <w:webHidden/>
          </w:rPr>
          <w:tab/>
        </w:r>
        <w:r w:rsidR="00E93335">
          <w:rPr>
            <w:webHidden/>
          </w:rPr>
          <w:fldChar w:fldCharType="begin"/>
        </w:r>
        <w:r w:rsidR="00E93335">
          <w:rPr>
            <w:webHidden/>
          </w:rPr>
          <w:instrText xml:space="preserve"> PAGEREF _Toc29043491 \h </w:instrText>
        </w:r>
        <w:r w:rsidR="00E93335">
          <w:rPr>
            <w:webHidden/>
          </w:rPr>
        </w:r>
        <w:r w:rsidR="00E93335">
          <w:rPr>
            <w:webHidden/>
          </w:rPr>
          <w:fldChar w:fldCharType="separate"/>
        </w:r>
        <w:r w:rsidR="003F4055">
          <w:rPr>
            <w:webHidden/>
          </w:rPr>
          <w:t>8</w:t>
        </w:r>
        <w:r w:rsidR="00E93335">
          <w:rPr>
            <w:webHidden/>
          </w:rPr>
          <w:fldChar w:fldCharType="end"/>
        </w:r>
      </w:hyperlink>
    </w:p>
    <w:p w14:paraId="56DD0583" w14:textId="47AB1AFE" w:rsidR="00E93335" w:rsidRDefault="00C72075">
      <w:pPr>
        <w:pStyle w:val="TOC3"/>
        <w:rPr>
          <w:rFonts w:asciiTheme="minorHAnsi" w:eastAsiaTheme="minorEastAsia" w:hAnsiTheme="minorHAnsi"/>
          <w:color w:val="auto"/>
          <w:sz w:val="22"/>
        </w:rPr>
      </w:pPr>
      <w:hyperlink w:anchor="_Toc29043492" w:history="1">
        <w:r w:rsidR="00E93335" w:rsidRPr="009A73AF">
          <w:rPr>
            <w:rStyle w:val="Hyperlink"/>
          </w:rPr>
          <w:t>Activity: Pose a challenge</w:t>
        </w:r>
        <w:r w:rsidR="00E93335">
          <w:rPr>
            <w:webHidden/>
          </w:rPr>
          <w:tab/>
        </w:r>
        <w:r w:rsidR="00E93335">
          <w:rPr>
            <w:webHidden/>
          </w:rPr>
          <w:fldChar w:fldCharType="begin"/>
        </w:r>
        <w:r w:rsidR="00E93335">
          <w:rPr>
            <w:webHidden/>
          </w:rPr>
          <w:instrText xml:space="preserve"> PAGEREF _Toc29043492 \h </w:instrText>
        </w:r>
        <w:r w:rsidR="00E93335">
          <w:rPr>
            <w:webHidden/>
          </w:rPr>
        </w:r>
        <w:r w:rsidR="00E93335">
          <w:rPr>
            <w:webHidden/>
          </w:rPr>
          <w:fldChar w:fldCharType="separate"/>
        </w:r>
        <w:r w:rsidR="003F4055">
          <w:rPr>
            <w:webHidden/>
          </w:rPr>
          <w:t>9</w:t>
        </w:r>
        <w:r w:rsidR="00E93335">
          <w:rPr>
            <w:webHidden/>
          </w:rPr>
          <w:fldChar w:fldCharType="end"/>
        </w:r>
      </w:hyperlink>
    </w:p>
    <w:p w14:paraId="782957F7" w14:textId="3DCBB5FE" w:rsidR="00E93335" w:rsidRDefault="00C72075">
      <w:pPr>
        <w:pStyle w:val="TOC3"/>
        <w:rPr>
          <w:rFonts w:asciiTheme="minorHAnsi" w:eastAsiaTheme="minorEastAsia" w:hAnsiTheme="minorHAnsi"/>
          <w:color w:val="auto"/>
          <w:sz w:val="22"/>
        </w:rPr>
      </w:pPr>
      <w:hyperlink w:anchor="_Toc29043493" w:history="1">
        <w:r w:rsidR="00E93335" w:rsidRPr="009A73AF">
          <w:rPr>
            <w:rStyle w:val="Hyperlink"/>
          </w:rPr>
          <w:t>Try-it: Get data from other sources</w:t>
        </w:r>
        <w:r w:rsidR="00E93335">
          <w:rPr>
            <w:webHidden/>
          </w:rPr>
          <w:tab/>
        </w:r>
        <w:r w:rsidR="00E93335">
          <w:rPr>
            <w:webHidden/>
          </w:rPr>
          <w:fldChar w:fldCharType="begin"/>
        </w:r>
        <w:r w:rsidR="00E93335">
          <w:rPr>
            <w:webHidden/>
          </w:rPr>
          <w:instrText xml:space="preserve"> PAGEREF _Toc29043493 \h </w:instrText>
        </w:r>
        <w:r w:rsidR="00E93335">
          <w:rPr>
            <w:webHidden/>
          </w:rPr>
        </w:r>
        <w:r w:rsidR="00E93335">
          <w:rPr>
            <w:webHidden/>
          </w:rPr>
          <w:fldChar w:fldCharType="separate"/>
        </w:r>
        <w:r w:rsidR="003F4055">
          <w:rPr>
            <w:webHidden/>
          </w:rPr>
          <w:t>9</w:t>
        </w:r>
        <w:r w:rsidR="00E93335">
          <w:rPr>
            <w:webHidden/>
          </w:rPr>
          <w:fldChar w:fldCharType="end"/>
        </w:r>
      </w:hyperlink>
    </w:p>
    <w:p w14:paraId="652095B7" w14:textId="587E8D50" w:rsidR="00E93335" w:rsidRDefault="00C72075">
      <w:pPr>
        <w:pStyle w:val="TOC2"/>
        <w:rPr>
          <w:rFonts w:asciiTheme="minorHAnsi" w:eastAsiaTheme="minorEastAsia" w:hAnsiTheme="minorHAnsi" w:cstheme="minorBidi"/>
          <w:color w:val="auto"/>
          <w:sz w:val="22"/>
        </w:rPr>
      </w:pPr>
      <w:hyperlink w:anchor="_Toc29043494" w:history="1">
        <w:r w:rsidR="00E93335" w:rsidRPr="009A73AF">
          <w:rPr>
            <w:rStyle w:val="Hyperlink"/>
          </w:rPr>
          <w:t>Topic 2: Import data from .txt files</w:t>
        </w:r>
        <w:r w:rsidR="00E93335">
          <w:rPr>
            <w:webHidden/>
          </w:rPr>
          <w:tab/>
        </w:r>
        <w:r w:rsidR="00E93335">
          <w:rPr>
            <w:webHidden/>
          </w:rPr>
          <w:fldChar w:fldCharType="begin"/>
        </w:r>
        <w:r w:rsidR="00E93335">
          <w:rPr>
            <w:webHidden/>
          </w:rPr>
          <w:instrText xml:space="preserve"> PAGEREF _Toc29043494 \h </w:instrText>
        </w:r>
        <w:r w:rsidR="00E93335">
          <w:rPr>
            <w:webHidden/>
          </w:rPr>
        </w:r>
        <w:r w:rsidR="00E93335">
          <w:rPr>
            <w:webHidden/>
          </w:rPr>
          <w:fldChar w:fldCharType="separate"/>
        </w:r>
        <w:r w:rsidR="003F4055">
          <w:rPr>
            <w:webHidden/>
          </w:rPr>
          <w:t>10</w:t>
        </w:r>
        <w:r w:rsidR="00E93335">
          <w:rPr>
            <w:webHidden/>
          </w:rPr>
          <w:fldChar w:fldCharType="end"/>
        </w:r>
      </w:hyperlink>
    </w:p>
    <w:p w14:paraId="2E1C7868" w14:textId="5A497392" w:rsidR="00E93335" w:rsidRDefault="00C72075">
      <w:pPr>
        <w:pStyle w:val="TOC3"/>
        <w:rPr>
          <w:rFonts w:asciiTheme="minorHAnsi" w:eastAsiaTheme="minorEastAsia" w:hAnsiTheme="minorHAnsi"/>
          <w:color w:val="auto"/>
          <w:sz w:val="22"/>
        </w:rPr>
      </w:pPr>
      <w:hyperlink w:anchor="_Toc29043495" w:history="1">
        <w:r w:rsidR="00E93335" w:rsidRPr="009A73AF">
          <w:rPr>
            <w:rStyle w:val="Hyperlink"/>
          </w:rPr>
          <w:t xml:space="preserve">Using Notepad to review a .txt </w:t>
        </w:r>
        <w:r w:rsidR="00E93335">
          <w:rPr>
            <w:rStyle w:val="Hyperlink"/>
          </w:rPr>
          <w:br/>
        </w:r>
        <w:r w:rsidR="00E93335" w:rsidRPr="009A73AF">
          <w:rPr>
            <w:rStyle w:val="Hyperlink"/>
          </w:rPr>
          <w:t>file</w:t>
        </w:r>
        <w:r w:rsidR="00E93335">
          <w:rPr>
            <w:webHidden/>
          </w:rPr>
          <w:tab/>
        </w:r>
        <w:r w:rsidR="00E93335">
          <w:rPr>
            <w:webHidden/>
          </w:rPr>
          <w:fldChar w:fldCharType="begin"/>
        </w:r>
        <w:r w:rsidR="00E93335">
          <w:rPr>
            <w:webHidden/>
          </w:rPr>
          <w:instrText xml:space="preserve"> PAGEREF _Toc29043495 \h </w:instrText>
        </w:r>
        <w:r w:rsidR="00E93335">
          <w:rPr>
            <w:webHidden/>
          </w:rPr>
        </w:r>
        <w:r w:rsidR="00E93335">
          <w:rPr>
            <w:webHidden/>
          </w:rPr>
          <w:fldChar w:fldCharType="separate"/>
        </w:r>
        <w:r w:rsidR="003F4055">
          <w:rPr>
            <w:webHidden/>
          </w:rPr>
          <w:t>10</w:t>
        </w:r>
        <w:r w:rsidR="00E93335">
          <w:rPr>
            <w:webHidden/>
          </w:rPr>
          <w:fldChar w:fldCharType="end"/>
        </w:r>
      </w:hyperlink>
    </w:p>
    <w:p w14:paraId="1543E8FA" w14:textId="55B38B0E" w:rsidR="00E93335" w:rsidRDefault="00C72075">
      <w:pPr>
        <w:pStyle w:val="TOC3"/>
        <w:rPr>
          <w:rFonts w:asciiTheme="minorHAnsi" w:eastAsiaTheme="minorEastAsia" w:hAnsiTheme="minorHAnsi"/>
          <w:color w:val="auto"/>
          <w:sz w:val="22"/>
        </w:rPr>
      </w:pPr>
      <w:hyperlink w:anchor="_Toc29043496" w:history="1">
        <w:r w:rsidR="00E93335" w:rsidRPr="009A73AF">
          <w:rPr>
            <w:rStyle w:val="Hyperlink"/>
          </w:rPr>
          <w:t>Getting data from .txt files</w:t>
        </w:r>
        <w:r w:rsidR="00E93335">
          <w:rPr>
            <w:webHidden/>
          </w:rPr>
          <w:tab/>
        </w:r>
        <w:r w:rsidR="00E93335">
          <w:rPr>
            <w:webHidden/>
          </w:rPr>
          <w:fldChar w:fldCharType="begin"/>
        </w:r>
        <w:r w:rsidR="00E93335">
          <w:rPr>
            <w:webHidden/>
          </w:rPr>
          <w:instrText xml:space="preserve"> PAGEREF _Toc29043496 \h </w:instrText>
        </w:r>
        <w:r w:rsidR="00E93335">
          <w:rPr>
            <w:webHidden/>
          </w:rPr>
        </w:r>
        <w:r w:rsidR="00E93335">
          <w:rPr>
            <w:webHidden/>
          </w:rPr>
          <w:fldChar w:fldCharType="separate"/>
        </w:r>
        <w:r w:rsidR="003F4055">
          <w:rPr>
            <w:webHidden/>
          </w:rPr>
          <w:t>10</w:t>
        </w:r>
        <w:r w:rsidR="00E93335">
          <w:rPr>
            <w:webHidden/>
          </w:rPr>
          <w:fldChar w:fldCharType="end"/>
        </w:r>
      </w:hyperlink>
    </w:p>
    <w:p w14:paraId="694D8553" w14:textId="2CCC997F" w:rsidR="00E93335" w:rsidRDefault="00C72075">
      <w:pPr>
        <w:pStyle w:val="TOC3"/>
        <w:rPr>
          <w:rFonts w:asciiTheme="minorHAnsi" w:eastAsiaTheme="minorEastAsia" w:hAnsiTheme="minorHAnsi"/>
          <w:color w:val="auto"/>
          <w:sz w:val="22"/>
        </w:rPr>
      </w:pPr>
      <w:hyperlink w:anchor="_Toc29043497" w:history="1">
        <w:r w:rsidR="00E93335" w:rsidRPr="009A73AF">
          <w:rPr>
            <w:rStyle w:val="Hyperlink"/>
          </w:rPr>
          <w:t>Activity: Show and tell</w:t>
        </w:r>
        <w:r w:rsidR="00E93335">
          <w:rPr>
            <w:webHidden/>
          </w:rPr>
          <w:tab/>
        </w:r>
        <w:r w:rsidR="00E93335">
          <w:rPr>
            <w:webHidden/>
          </w:rPr>
          <w:fldChar w:fldCharType="begin"/>
        </w:r>
        <w:r w:rsidR="00E93335">
          <w:rPr>
            <w:webHidden/>
          </w:rPr>
          <w:instrText xml:space="preserve"> PAGEREF _Toc29043497 \h </w:instrText>
        </w:r>
        <w:r w:rsidR="00E93335">
          <w:rPr>
            <w:webHidden/>
          </w:rPr>
        </w:r>
        <w:r w:rsidR="00E93335">
          <w:rPr>
            <w:webHidden/>
          </w:rPr>
          <w:fldChar w:fldCharType="separate"/>
        </w:r>
        <w:r w:rsidR="003F4055">
          <w:rPr>
            <w:webHidden/>
          </w:rPr>
          <w:t>11</w:t>
        </w:r>
        <w:r w:rsidR="00E93335">
          <w:rPr>
            <w:webHidden/>
          </w:rPr>
          <w:fldChar w:fldCharType="end"/>
        </w:r>
      </w:hyperlink>
    </w:p>
    <w:p w14:paraId="5E00BE6E" w14:textId="7C41FEC2" w:rsidR="00E93335" w:rsidRDefault="00C72075">
      <w:pPr>
        <w:pStyle w:val="TOC3"/>
        <w:rPr>
          <w:rFonts w:asciiTheme="minorHAnsi" w:eastAsiaTheme="minorEastAsia" w:hAnsiTheme="minorHAnsi"/>
          <w:color w:val="auto"/>
          <w:sz w:val="22"/>
        </w:rPr>
      </w:pPr>
      <w:hyperlink w:anchor="_Toc29043498" w:history="1">
        <w:r w:rsidR="00E93335" w:rsidRPr="009A73AF">
          <w:rPr>
            <w:rStyle w:val="Hyperlink"/>
          </w:rPr>
          <w:t>Try-it: Import data from .txt files</w:t>
        </w:r>
        <w:r w:rsidR="00E93335">
          <w:rPr>
            <w:webHidden/>
          </w:rPr>
          <w:tab/>
        </w:r>
        <w:r w:rsidR="00E93335">
          <w:rPr>
            <w:webHidden/>
          </w:rPr>
          <w:fldChar w:fldCharType="begin"/>
        </w:r>
        <w:r w:rsidR="00E93335">
          <w:rPr>
            <w:webHidden/>
          </w:rPr>
          <w:instrText xml:space="preserve"> PAGEREF _Toc29043498 \h </w:instrText>
        </w:r>
        <w:r w:rsidR="00E93335">
          <w:rPr>
            <w:webHidden/>
          </w:rPr>
        </w:r>
        <w:r w:rsidR="00E93335">
          <w:rPr>
            <w:webHidden/>
          </w:rPr>
          <w:fldChar w:fldCharType="separate"/>
        </w:r>
        <w:r w:rsidR="003F4055">
          <w:rPr>
            <w:webHidden/>
          </w:rPr>
          <w:t>11</w:t>
        </w:r>
        <w:r w:rsidR="00E93335">
          <w:rPr>
            <w:webHidden/>
          </w:rPr>
          <w:fldChar w:fldCharType="end"/>
        </w:r>
      </w:hyperlink>
    </w:p>
    <w:p w14:paraId="5D9676C6" w14:textId="539C0A5C" w:rsidR="00E93335" w:rsidRDefault="00C72075">
      <w:pPr>
        <w:pStyle w:val="TOC2"/>
        <w:rPr>
          <w:rFonts w:asciiTheme="minorHAnsi" w:eastAsiaTheme="minorEastAsia" w:hAnsiTheme="minorHAnsi" w:cstheme="minorBidi"/>
          <w:color w:val="auto"/>
          <w:sz w:val="22"/>
        </w:rPr>
      </w:pPr>
      <w:hyperlink w:anchor="_Toc29043499" w:history="1">
        <w:r w:rsidR="00E93335" w:rsidRPr="009A73AF">
          <w:rPr>
            <w:rStyle w:val="Hyperlink"/>
          </w:rPr>
          <w:t>Topic 3: Import data from .csv files</w:t>
        </w:r>
        <w:r w:rsidR="00E93335">
          <w:rPr>
            <w:webHidden/>
          </w:rPr>
          <w:tab/>
        </w:r>
        <w:r w:rsidR="00E93335">
          <w:rPr>
            <w:webHidden/>
          </w:rPr>
          <w:fldChar w:fldCharType="begin"/>
        </w:r>
        <w:r w:rsidR="00E93335">
          <w:rPr>
            <w:webHidden/>
          </w:rPr>
          <w:instrText xml:space="preserve"> PAGEREF _Toc29043499 \h </w:instrText>
        </w:r>
        <w:r w:rsidR="00E93335">
          <w:rPr>
            <w:webHidden/>
          </w:rPr>
        </w:r>
        <w:r w:rsidR="00E93335">
          <w:rPr>
            <w:webHidden/>
          </w:rPr>
          <w:fldChar w:fldCharType="separate"/>
        </w:r>
        <w:r w:rsidR="003F4055">
          <w:rPr>
            <w:webHidden/>
          </w:rPr>
          <w:t>12</w:t>
        </w:r>
        <w:r w:rsidR="00E93335">
          <w:rPr>
            <w:webHidden/>
          </w:rPr>
          <w:fldChar w:fldCharType="end"/>
        </w:r>
      </w:hyperlink>
    </w:p>
    <w:p w14:paraId="70576A96" w14:textId="709F6BBE" w:rsidR="00E93335" w:rsidRDefault="00C72075">
      <w:pPr>
        <w:pStyle w:val="TOC3"/>
        <w:rPr>
          <w:rFonts w:asciiTheme="minorHAnsi" w:eastAsiaTheme="minorEastAsia" w:hAnsiTheme="minorHAnsi"/>
          <w:color w:val="auto"/>
          <w:sz w:val="22"/>
        </w:rPr>
      </w:pPr>
      <w:hyperlink w:anchor="_Toc29043500" w:history="1">
        <w:r w:rsidR="00E93335" w:rsidRPr="009A73AF">
          <w:rPr>
            <w:rStyle w:val="Hyperlink"/>
          </w:rPr>
          <w:t xml:space="preserve">Using Notepad to review a .csv </w:t>
        </w:r>
        <w:r w:rsidR="00E93335">
          <w:rPr>
            <w:rStyle w:val="Hyperlink"/>
          </w:rPr>
          <w:br/>
        </w:r>
        <w:r w:rsidR="00E93335" w:rsidRPr="009A73AF">
          <w:rPr>
            <w:rStyle w:val="Hyperlink"/>
          </w:rPr>
          <w:t>file</w:t>
        </w:r>
        <w:r w:rsidR="00E93335">
          <w:rPr>
            <w:webHidden/>
          </w:rPr>
          <w:tab/>
        </w:r>
        <w:r w:rsidR="00E93335">
          <w:rPr>
            <w:webHidden/>
          </w:rPr>
          <w:fldChar w:fldCharType="begin"/>
        </w:r>
        <w:r w:rsidR="00E93335">
          <w:rPr>
            <w:webHidden/>
          </w:rPr>
          <w:instrText xml:space="preserve"> PAGEREF _Toc29043500 \h </w:instrText>
        </w:r>
        <w:r w:rsidR="00E93335">
          <w:rPr>
            <w:webHidden/>
          </w:rPr>
        </w:r>
        <w:r w:rsidR="00E93335">
          <w:rPr>
            <w:webHidden/>
          </w:rPr>
          <w:fldChar w:fldCharType="separate"/>
        </w:r>
        <w:r w:rsidR="003F4055">
          <w:rPr>
            <w:webHidden/>
          </w:rPr>
          <w:t>12</w:t>
        </w:r>
        <w:r w:rsidR="00E93335">
          <w:rPr>
            <w:webHidden/>
          </w:rPr>
          <w:fldChar w:fldCharType="end"/>
        </w:r>
      </w:hyperlink>
    </w:p>
    <w:p w14:paraId="64A0E278" w14:textId="7F85B9DD" w:rsidR="00E93335" w:rsidRDefault="00C72075">
      <w:pPr>
        <w:pStyle w:val="TOC3"/>
        <w:rPr>
          <w:rFonts w:asciiTheme="minorHAnsi" w:eastAsiaTheme="minorEastAsia" w:hAnsiTheme="minorHAnsi"/>
          <w:color w:val="auto"/>
          <w:sz w:val="22"/>
        </w:rPr>
      </w:pPr>
      <w:hyperlink w:anchor="_Toc29043501" w:history="1">
        <w:r w:rsidR="00E93335" w:rsidRPr="009A73AF">
          <w:rPr>
            <w:rStyle w:val="Hyperlink"/>
          </w:rPr>
          <w:t>Getting data from .csv files</w:t>
        </w:r>
        <w:r w:rsidR="00E93335">
          <w:rPr>
            <w:webHidden/>
          </w:rPr>
          <w:tab/>
        </w:r>
        <w:r w:rsidR="00E93335">
          <w:rPr>
            <w:webHidden/>
          </w:rPr>
          <w:fldChar w:fldCharType="begin"/>
        </w:r>
        <w:r w:rsidR="00E93335">
          <w:rPr>
            <w:webHidden/>
          </w:rPr>
          <w:instrText xml:space="preserve"> PAGEREF _Toc29043501 \h </w:instrText>
        </w:r>
        <w:r w:rsidR="00E93335">
          <w:rPr>
            <w:webHidden/>
          </w:rPr>
        </w:r>
        <w:r w:rsidR="00E93335">
          <w:rPr>
            <w:webHidden/>
          </w:rPr>
          <w:fldChar w:fldCharType="separate"/>
        </w:r>
        <w:r w:rsidR="003F4055">
          <w:rPr>
            <w:webHidden/>
          </w:rPr>
          <w:t>12</w:t>
        </w:r>
        <w:r w:rsidR="00E93335">
          <w:rPr>
            <w:webHidden/>
          </w:rPr>
          <w:fldChar w:fldCharType="end"/>
        </w:r>
      </w:hyperlink>
    </w:p>
    <w:p w14:paraId="0B1CF7AE" w14:textId="0DDFC9D6" w:rsidR="00E93335" w:rsidRDefault="00C72075">
      <w:pPr>
        <w:pStyle w:val="TOC3"/>
        <w:rPr>
          <w:rFonts w:asciiTheme="minorHAnsi" w:eastAsiaTheme="minorEastAsia" w:hAnsiTheme="minorHAnsi"/>
          <w:color w:val="auto"/>
          <w:sz w:val="22"/>
        </w:rPr>
      </w:pPr>
      <w:hyperlink w:anchor="_Toc29043502" w:history="1">
        <w:r w:rsidR="00E93335" w:rsidRPr="009A73AF">
          <w:rPr>
            <w:rStyle w:val="Hyperlink"/>
          </w:rPr>
          <w:t>Activity: Show and tell</w:t>
        </w:r>
        <w:r w:rsidR="00E93335">
          <w:rPr>
            <w:webHidden/>
          </w:rPr>
          <w:tab/>
        </w:r>
        <w:r w:rsidR="00E93335">
          <w:rPr>
            <w:webHidden/>
          </w:rPr>
          <w:fldChar w:fldCharType="begin"/>
        </w:r>
        <w:r w:rsidR="00E93335">
          <w:rPr>
            <w:webHidden/>
          </w:rPr>
          <w:instrText xml:space="preserve"> PAGEREF _Toc29043502 \h </w:instrText>
        </w:r>
        <w:r w:rsidR="00E93335">
          <w:rPr>
            <w:webHidden/>
          </w:rPr>
        </w:r>
        <w:r w:rsidR="00E93335">
          <w:rPr>
            <w:webHidden/>
          </w:rPr>
          <w:fldChar w:fldCharType="separate"/>
        </w:r>
        <w:r w:rsidR="003F4055">
          <w:rPr>
            <w:webHidden/>
          </w:rPr>
          <w:t>12</w:t>
        </w:r>
        <w:r w:rsidR="00E93335">
          <w:rPr>
            <w:webHidden/>
          </w:rPr>
          <w:fldChar w:fldCharType="end"/>
        </w:r>
      </w:hyperlink>
    </w:p>
    <w:p w14:paraId="715678C4" w14:textId="37B8A880" w:rsidR="00E93335" w:rsidRDefault="00C72075">
      <w:pPr>
        <w:pStyle w:val="TOC3"/>
        <w:rPr>
          <w:rFonts w:asciiTheme="minorHAnsi" w:eastAsiaTheme="minorEastAsia" w:hAnsiTheme="minorHAnsi"/>
          <w:color w:val="auto"/>
          <w:sz w:val="22"/>
        </w:rPr>
      </w:pPr>
      <w:hyperlink w:anchor="_Toc29043503" w:history="1">
        <w:r w:rsidR="00E93335" w:rsidRPr="009A73AF">
          <w:rPr>
            <w:rStyle w:val="Hyperlink"/>
          </w:rPr>
          <w:t>Try-it: Import data from .csv files</w:t>
        </w:r>
        <w:r w:rsidR="00E93335">
          <w:rPr>
            <w:webHidden/>
          </w:rPr>
          <w:tab/>
        </w:r>
        <w:r w:rsidR="00E93335">
          <w:rPr>
            <w:webHidden/>
          </w:rPr>
          <w:fldChar w:fldCharType="begin"/>
        </w:r>
        <w:r w:rsidR="00E93335">
          <w:rPr>
            <w:webHidden/>
          </w:rPr>
          <w:instrText xml:space="preserve"> PAGEREF _Toc29043503 \h </w:instrText>
        </w:r>
        <w:r w:rsidR="00E93335">
          <w:rPr>
            <w:webHidden/>
          </w:rPr>
        </w:r>
        <w:r w:rsidR="00E93335">
          <w:rPr>
            <w:webHidden/>
          </w:rPr>
          <w:fldChar w:fldCharType="separate"/>
        </w:r>
        <w:r w:rsidR="003F4055">
          <w:rPr>
            <w:webHidden/>
          </w:rPr>
          <w:t>13</w:t>
        </w:r>
        <w:r w:rsidR="00E93335">
          <w:rPr>
            <w:webHidden/>
          </w:rPr>
          <w:fldChar w:fldCharType="end"/>
        </w:r>
      </w:hyperlink>
    </w:p>
    <w:p w14:paraId="1D63FE00" w14:textId="2D09736C" w:rsidR="00E93335" w:rsidRDefault="00C72075">
      <w:pPr>
        <w:pStyle w:val="TOC2"/>
        <w:rPr>
          <w:rFonts w:asciiTheme="minorHAnsi" w:eastAsiaTheme="minorEastAsia" w:hAnsiTheme="minorHAnsi" w:cstheme="minorBidi"/>
          <w:color w:val="auto"/>
          <w:sz w:val="22"/>
        </w:rPr>
      </w:pPr>
      <w:hyperlink w:anchor="_Toc29043504" w:history="1">
        <w:r w:rsidR="00E93335" w:rsidRPr="009A73AF">
          <w:rPr>
            <w:rStyle w:val="Hyperlink"/>
          </w:rPr>
          <w:t>Wrap-up</w:t>
        </w:r>
        <w:r w:rsidR="00E93335">
          <w:rPr>
            <w:webHidden/>
          </w:rPr>
          <w:tab/>
        </w:r>
        <w:r w:rsidR="00E93335">
          <w:rPr>
            <w:webHidden/>
          </w:rPr>
          <w:fldChar w:fldCharType="begin"/>
        </w:r>
        <w:r w:rsidR="00E93335">
          <w:rPr>
            <w:webHidden/>
          </w:rPr>
          <w:instrText xml:space="preserve"> PAGEREF _Toc29043504 \h </w:instrText>
        </w:r>
        <w:r w:rsidR="00E93335">
          <w:rPr>
            <w:webHidden/>
          </w:rPr>
        </w:r>
        <w:r w:rsidR="00E93335">
          <w:rPr>
            <w:webHidden/>
          </w:rPr>
          <w:fldChar w:fldCharType="separate"/>
        </w:r>
        <w:r w:rsidR="003F4055">
          <w:rPr>
            <w:webHidden/>
          </w:rPr>
          <w:t>14</w:t>
        </w:r>
        <w:r w:rsidR="00E93335">
          <w:rPr>
            <w:webHidden/>
          </w:rPr>
          <w:fldChar w:fldCharType="end"/>
        </w:r>
      </w:hyperlink>
    </w:p>
    <w:p w14:paraId="20141726" w14:textId="31BB41EB" w:rsidR="00E93335" w:rsidRDefault="00C72075">
      <w:pPr>
        <w:pStyle w:val="TOC1"/>
        <w:rPr>
          <w:rFonts w:asciiTheme="minorHAnsi" w:eastAsiaTheme="minorEastAsia" w:hAnsiTheme="minorHAnsi"/>
          <w:color w:val="auto"/>
          <w:sz w:val="22"/>
        </w:rPr>
      </w:pPr>
      <w:hyperlink w:anchor="_Toc29043505" w:history="1">
        <w:r w:rsidR="00E93335" w:rsidRPr="009A73AF">
          <w:rPr>
            <w:rStyle w:val="Hyperlink"/>
          </w:rPr>
          <w:t>Lesson 2: Manipulating text</w:t>
        </w:r>
        <w:r w:rsidR="00E93335">
          <w:rPr>
            <w:webHidden/>
          </w:rPr>
          <w:tab/>
        </w:r>
        <w:r w:rsidR="00E93335">
          <w:rPr>
            <w:webHidden/>
          </w:rPr>
          <w:fldChar w:fldCharType="begin"/>
        </w:r>
        <w:r w:rsidR="00E93335">
          <w:rPr>
            <w:webHidden/>
          </w:rPr>
          <w:instrText xml:space="preserve"> PAGEREF _Toc29043505 \h </w:instrText>
        </w:r>
        <w:r w:rsidR="00E93335">
          <w:rPr>
            <w:webHidden/>
          </w:rPr>
        </w:r>
        <w:r w:rsidR="00E93335">
          <w:rPr>
            <w:webHidden/>
          </w:rPr>
          <w:fldChar w:fldCharType="separate"/>
        </w:r>
        <w:r w:rsidR="003F4055">
          <w:rPr>
            <w:webHidden/>
          </w:rPr>
          <w:t>15</w:t>
        </w:r>
        <w:r w:rsidR="00E93335">
          <w:rPr>
            <w:webHidden/>
          </w:rPr>
          <w:fldChar w:fldCharType="end"/>
        </w:r>
      </w:hyperlink>
    </w:p>
    <w:p w14:paraId="3DC8DBC8" w14:textId="5D5FA1EB" w:rsidR="00E93335" w:rsidRDefault="00C72075">
      <w:pPr>
        <w:pStyle w:val="TOC2"/>
        <w:rPr>
          <w:rFonts w:asciiTheme="minorHAnsi" w:eastAsiaTheme="minorEastAsia" w:hAnsiTheme="minorHAnsi" w:cstheme="minorBidi"/>
          <w:color w:val="auto"/>
          <w:sz w:val="22"/>
        </w:rPr>
      </w:pPr>
      <w:hyperlink w:anchor="_Toc29043506" w:history="1">
        <w:r w:rsidR="00E93335" w:rsidRPr="009A73AF">
          <w:rPr>
            <w:rStyle w:val="Hyperlink"/>
          </w:rPr>
          <w:t>Overview</w:t>
        </w:r>
        <w:r w:rsidR="00E93335">
          <w:rPr>
            <w:webHidden/>
          </w:rPr>
          <w:tab/>
        </w:r>
        <w:r w:rsidR="00E93335">
          <w:rPr>
            <w:webHidden/>
          </w:rPr>
          <w:fldChar w:fldCharType="begin"/>
        </w:r>
        <w:r w:rsidR="00E93335">
          <w:rPr>
            <w:webHidden/>
          </w:rPr>
          <w:instrText xml:space="preserve"> PAGEREF _Toc29043506 \h </w:instrText>
        </w:r>
        <w:r w:rsidR="00E93335">
          <w:rPr>
            <w:webHidden/>
          </w:rPr>
        </w:r>
        <w:r w:rsidR="00E93335">
          <w:rPr>
            <w:webHidden/>
          </w:rPr>
          <w:fldChar w:fldCharType="separate"/>
        </w:r>
        <w:r w:rsidR="003F4055">
          <w:rPr>
            <w:webHidden/>
          </w:rPr>
          <w:t>15</w:t>
        </w:r>
        <w:r w:rsidR="00E93335">
          <w:rPr>
            <w:webHidden/>
          </w:rPr>
          <w:fldChar w:fldCharType="end"/>
        </w:r>
      </w:hyperlink>
    </w:p>
    <w:p w14:paraId="5DA44C5D" w14:textId="00A926F7" w:rsidR="00E93335" w:rsidRDefault="00C72075">
      <w:pPr>
        <w:pStyle w:val="TOC2"/>
        <w:rPr>
          <w:rFonts w:asciiTheme="minorHAnsi" w:eastAsiaTheme="minorEastAsia" w:hAnsiTheme="minorHAnsi" w:cstheme="minorBidi"/>
          <w:color w:val="auto"/>
          <w:sz w:val="22"/>
        </w:rPr>
      </w:pPr>
      <w:hyperlink w:anchor="_Toc29043507" w:history="1">
        <w:r w:rsidR="00E93335" w:rsidRPr="009A73AF">
          <w:rPr>
            <w:rStyle w:val="Hyperlink"/>
          </w:rPr>
          <w:t>Warm-up</w:t>
        </w:r>
        <w:r w:rsidR="00E93335">
          <w:rPr>
            <w:webHidden/>
          </w:rPr>
          <w:tab/>
        </w:r>
        <w:r w:rsidR="00E93335">
          <w:rPr>
            <w:webHidden/>
          </w:rPr>
          <w:fldChar w:fldCharType="begin"/>
        </w:r>
        <w:r w:rsidR="00E93335">
          <w:rPr>
            <w:webHidden/>
          </w:rPr>
          <w:instrText xml:space="preserve"> PAGEREF _Toc29043507 \h </w:instrText>
        </w:r>
        <w:r w:rsidR="00E93335">
          <w:rPr>
            <w:webHidden/>
          </w:rPr>
        </w:r>
        <w:r w:rsidR="00E93335">
          <w:rPr>
            <w:webHidden/>
          </w:rPr>
          <w:fldChar w:fldCharType="separate"/>
        </w:r>
        <w:r w:rsidR="003F4055">
          <w:rPr>
            <w:webHidden/>
          </w:rPr>
          <w:t>15</w:t>
        </w:r>
        <w:r w:rsidR="00E93335">
          <w:rPr>
            <w:webHidden/>
          </w:rPr>
          <w:fldChar w:fldCharType="end"/>
        </w:r>
      </w:hyperlink>
    </w:p>
    <w:p w14:paraId="03127B48" w14:textId="26F17555" w:rsidR="00E93335" w:rsidRDefault="00C72075">
      <w:pPr>
        <w:pStyle w:val="TOC2"/>
        <w:rPr>
          <w:rFonts w:asciiTheme="minorHAnsi" w:eastAsiaTheme="minorEastAsia" w:hAnsiTheme="minorHAnsi" w:cstheme="minorBidi"/>
          <w:color w:val="auto"/>
          <w:sz w:val="22"/>
        </w:rPr>
      </w:pPr>
      <w:hyperlink w:anchor="_Toc29043508" w:history="1">
        <w:r w:rsidR="00E93335" w:rsidRPr="009A73AF">
          <w:rPr>
            <w:rStyle w:val="Hyperlink"/>
          </w:rPr>
          <w:t>Topic 1: Convert text to columns</w:t>
        </w:r>
        <w:r w:rsidR="00E93335">
          <w:rPr>
            <w:webHidden/>
          </w:rPr>
          <w:tab/>
        </w:r>
        <w:r w:rsidR="00E93335">
          <w:rPr>
            <w:webHidden/>
          </w:rPr>
          <w:fldChar w:fldCharType="begin"/>
        </w:r>
        <w:r w:rsidR="00E93335">
          <w:rPr>
            <w:webHidden/>
          </w:rPr>
          <w:instrText xml:space="preserve"> PAGEREF _Toc29043508 \h </w:instrText>
        </w:r>
        <w:r w:rsidR="00E93335">
          <w:rPr>
            <w:webHidden/>
          </w:rPr>
        </w:r>
        <w:r w:rsidR="00E93335">
          <w:rPr>
            <w:webHidden/>
          </w:rPr>
          <w:fldChar w:fldCharType="separate"/>
        </w:r>
        <w:r w:rsidR="003F4055">
          <w:rPr>
            <w:webHidden/>
          </w:rPr>
          <w:t>16</w:t>
        </w:r>
        <w:r w:rsidR="00E93335">
          <w:rPr>
            <w:webHidden/>
          </w:rPr>
          <w:fldChar w:fldCharType="end"/>
        </w:r>
      </w:hyperlink>
    </w:p>
    <w:p w14:paraId="7710376B" w14:textId="7632675E" w:rsidR="00E93335" w:rsidRDefault="00C72075">
      <w:pPr>
        <w:pStyle w:val="TOC3"/>
        <w:rPr>
          <w:rFonts w:asciiTheme="minorHAnsi" w:eastAsiaTheme="minorEastAsia" w:hAnsiTheme="minorHAnsi"/>
          <w:color w:val="auto"/>
          <w:sz w:val="22"/>
        </w:rPr>
      </w:pPr>
      <w:hyperlink w:anchor="_Toc29043509" w:history="1">
        <w:r w:rsidR="00E93335" w:rsidRPr="009A73AF">
          <w:rPr>
            <w:rStyle w:val="Hyperlink"/>
          </w:rPr>
          <w:t>Splitting text into columns</w:t>
        </w:r>
        <w:r w:rsidR="00E93335">
          <w:rPr>
            <w:webHidden/>
          </w:rPr>
          <w:tab/>
        </w:r>
        <w:r w:rsidR="00E93335">
          <w:rPr>
            <w:webHidden/>
          </w:rPr>
          <w:fldChar w:fldCharType="begin"/>
        </w:r>
        <w:r w:rsidR="00E93335">
          <w:rPr>
            <w:webHidden/>
          </w:rPr>
          <w:instrText xml:space="preserve"> PAGEREF _Toc29043509 \h </w:instrText>
        </w:r>
        <w:r w:rsidR="00E93335">
          <w:rPr>
            <w:webHidden/>
          </w:rPr>
        </w:r>
        <w:r w:rsidR="00E93335">
          <w:rPr>
            <w:webHidden/>
          </w:rPr>
          <w:fldChar w:fldCharType="separate"/>
        </w:r>
        <w:r w:rsidR="003F4055">
          <w:rPr>
            <w:webHidden/>
          </w:rPr>
          <w:t>16</w:t>
        </w:r>
        <w:r w:rsidR="00E93335">
          <w:rPr>
            <w:webHidden/>
          </w:rPr>
          <w:fldChar w:fldCharType="end"/>
        </w:r>
      </w:hyperlink>
    </w:p>
    <w:p w14:paraId="442B01E7" w14:textId="03B62899" w:rsidR="00E93335" w:rsidRDefault="00C72075">
      <w:pPr>
        <w:pStyle w:val="TOC3"/>
        <w:rPr>
          <w:rFonts w:asciiTheme="minorHAnsi" w:eastAsiaTheme="minorEastAsia" w:hAnsiTheme="minorHAnsi"/>
          <w:color w:val="auto"/>
          <w:sz w:val="22"/>
        </w:rPr>
      </w:pPr>
      <w:hyperlink w:anchor="_Toc29043510" w:history="1">
        <w:r w:rsidR="00E93335" w:rsidRPr="009A73AF">
          <w:rPr>
            <w:rStyle w:val="Hyperlink"/>
          </w:rPr>
          <w:t>Activity: Discuss and Learn</w:t>
        </w:r>
        <w:r w:rsidR="00E93335">
          <w:rPr>
            <w:webHidden/>
          </w:rPr>
          <w:tab/>
        </w:r>
        <w:r w:rsidR="00E93335">
          <w:rPr>
            <w:webHidden/>
          </w:rPr>
          <w:fldChar w:fldCharType="begin"/>
        </w:r>
        <w:r w:rsidR="00E93335">
          <w:rPr>
            <w:webHidden/>
          </w:rPr>
          <w:instrText xml:space="preserve"> PAGEREF _Toc29043510 \h </w:instrText>
        </w:r>
        <w:r w:rsidR="00E93335">
          <w:rPr>
            <w:webHidden/>
          </w:rPr>
        </w:r>
        <w:r w:rsidR="00E93335">
          <w:rPr>
            <w:webHidden/>
          </w:rPr>
          <w:fldChar w:fldCharType="separate"/>
        </w:r>
        <w:r w:rsidR="003F4055">
          <w:rPr>
            <w:webHidden/>
          </w:rPr>
          <w:t>17</w:t>
        </w:r>
        <w:r w:rsidR="00E93335">
          <w:rPr>
            <w:webHidden/>
          </w:rPr>
          <w:fldChar w:fldCharType="end"/>
        </w:r>
      </w:hyperlink>
    </w:p>
    <w:p w14:paraId="40F4D967" w14:textId="45456A91" w:rsidR="00E93335" w:rsidRDefault="00C72075">
      <w:pPr>
        <w:pStyle w:val="TOC3"/>
        <w:rPr>
          <w:rFonts w:asciiTheme="minorHAnsi" w:eastAsiaTheme="minorEastAsia" w:hAnsiTheme="minorHAnsi"/>
          <w:color w:val="auto"/>
          <w:sz w:val="22"/>
        </w:rPr>
      </w:pPr>
      <w:hyperlink w:anchor="_Toc29043511" w:history="1">
        <w:r w:rsidR="00E93335" w:rsidRPr="009A73AF">
          <w:rPr>
            <w:rStyle w:val="Hyperlink"/>
          </w:rPr>
          <w:t>Try-It: Convert text to columns</w:t>
        </w:r>
        <w:r w:rsidR="00E93335">
          <w:rPr>
            <w:webHidden/>
          </w:rPr>
          <w:tab/>
        </w:r>
        <w:r w:rsidR="00E93335">
          <w:rPr>
            <w:webHidden/>
          </w:rPr>
          <w:fldChar w:fldCharType="begin"/>
        </w:r>
        <w:r w:rsidR="00E93335">
          <w:rPr>
            <w:webHidden/>
          </w:rPr>
          <w:instrText xml:space="preserve"> PAGEREF _Toc29043511 \h </w:instrText>
        </w:r>
        <w:r w:rsidR="00E93335">
          <w:rPr>
            <w:webHidden/>
          </w:rPr>
        </w:r>
        <w:r w:rsidR="00E93335">
          <w:rPr>
            <w:webHidden/>
          </w:rPr>
          <w:fldChar w:fldCharType="separate"/>
        </w:r>
        <w:r w:rsidR="003F4055">
          <w:rPr>
            <w:webHidden/>
          </w:rPr>
          <w:t>18</w:t>
        </w:r>
        <w:r w:rsidR="00E93335">
          <w:rPr>
            <w:webHidden/>
          </w:rPr>
          <w:fldChar w:fldCharType="end"/>
        </w:r>
      </w:hyperlink>
    </w:p>
    <w:p w14:paraId="0C452022" w14:textId="36839335" w:rsidR="00E93335" w:rsidRDefault="00C72075">
      <w:pPr>
        <w:pStyle w:val="TOC2"/>
        <w:rPr>
          <w:rFonts w:asciiTheme="minorHAnsi" w:eastAsiaTheme="minorEastAsia" w:hAnsiTheme="minorHAnsi" w:cstheme="minorBidi"/>
          <w:color w:val="auto"/>
          <w:sz w:val="22"/>
        </w:rPr>
      </w:pPr>
      <w:hyperlink w:anchor="_Toc29043512" w:history="1">
        <w:r w:rsidR="00E93335" w:rsidRPr="009A73AF">
          <w:rPr>
            <w:rStyle w:val="Hyperlink"/>
          </w:rPr>
          <w:t>Topic 2: Extract text by using the LEFT, RIGHT, MID, and LEN functions</w:t>
        </w:r>
        <w:r w:rsidR="00E93335">
          <w:rPr>
            <w:webHidden/>
          </w:rPr>
          <w:tab/>
        </w:r>
        <w:r w:rsidR="00E93335">
          <w:rPr>
            <w:webHidden/>
          </w:rPr>
          <w:fldChar w:fldCharType="begin"/>
        </w:r>
        <w:r w:rsidR="00E93335">
          <w:rPr>
            <w:webHidden/>
          </w:rPr>
          <w:instrText xml:space="preserve"> PAGEREF _Toc29043512 \h </w:instrText>
        </w:r>
        <w:r w:rsidR="00E93335">
          <w:rPr>
            <w:webHidden/>
          </w:rPr>
        </w:r>
        <w:r w:rsidR="00E93335">
          <w:rPr>
            <w:webHidden/>
          </w:rPr>
          <w:fldChar w:fldCharType="separate"/>
        </w:r>
        <w:r w:rsidR="003F4055">
          <w:rPr>
            <w:webHidden/>
          </w:rPr>
          <w:t>19</w:t>
        </w:r>
        <w:r w:rsidR="00E93335">
          <w:rPr>
            <w:webHidden/>
          </w:rPr>
          <w:fldChar w:fldCharType="end"/>
        </w:r>
      </w:hyperlink>
    </w:p>
    <w:p w14:paraId="52EE786A" w14:textId="3DAE498D" w:rsidR="00E93335" w:rsidRDefault="00C72075">
      <w:pPr>
        <w:pStyle w:val="TOC3"/>
        <w:rPr>
          <w:rFonts w:asciiTheme="minorHAnsi" w:eastAsiaTheme="minorEastAsia" w:hAnsiTheme="minorHAnsi"/>
          <w:color w:val="auto"/>
          <w:sz w:val="22"/>
        </w:rPr>
      </w:pPr>
      <w:hyperlink w:anchor="_Toc29043513" w:history="1">
        <w:r w:rsidR="00E93335" w:rsidRPr="009A73AF">
          <w:rPr>
            <w:rStyle w:val="Hyperlink"/>
          </w:rPr>
          <w:t>LEFT function</w:t>
        </w:r>
        <w:r w:rsidR="00E93335">
          <w:rPr>
            <w:webHidden/>
          </w:rPr>
          <w:tab/>
        </w:r>
        <w:r w:rsidR="00E93335">
          <w:rPr>
            <w:webHidden/>
          </w:rPr>
          <w:fldChar w:fldCharType="begin"/>
        </w:r>
        <w:r w:rsidR="00E93335">
          <w:rPr>
            <w:webHidden/>
          </w:rPr>
          <w:instrText xml:space="preserve"> PAGEREF _Toc29043513 \h </w:instrText>
        </w:r>
        <w:r w:rsidR="00E93335">
          <w:rPr>
            <w:webHidden/>
          </w:rPr>
        </w:r>
        <w:r w:rsidR="00E93335">
          <w:rPr>
            <w:webHidden/>
          </w:rPr>
          <w:fldChar w:fldCharType="separate"/>
        </w:r>
        <w:r w:rsidR="003F4055">
          <w:rPr>
            <w:webHidden/>
          </w:rPr>
          <w:t>19</w:t>
        </w:r>
        <w:r w:rsidR="00E93335">
          <w:rPr>
            <w:webHidden/>
          </w:rPr>
          <w:fldChar w:fldCharType="end"/>
        </w:r>
      </w:hyperlink>
    </w:p>
    <w:p w14:paraId="218E5FF7" w14:textId="2C29430C" w:rsidR="00E93335" w:rsidRDefault="00C72075">
      <w:pPr>
        <w:pStyle w:val="TOC3"/>
        <w:rPr>
          <w:rFonts w:asciiTheme="minorHAnsi" w:eastAsiaTheme="minorEastAsia" w:hAnsiTheme="minorHAnsi"/>
          <w:color w:val="auto"/>
          <w:sz w:val="22"/>
        </w:rPr>
      </w:pPr>
      <w:hyperlink w:anchor="_Toc29043514" w:history="1">
        <w:r w:rsidR="00E93335" w:rsidRPr="009A73AF">
          <w:rPr>
            <w:rStyle w:val="Hyperlink"/>
          </w:rPr>
          <w:t>RIGHT function</w:t>
        </w:r>
        <w:r w:rsidR="00E93335">
          <w:rPr>
            <w:webHidden/>
          </w:rPr>
          <w:tab/>
        </w:r>
        <w:r w:rsidR="00E93335">
          <w:rPr>
            <w:webHidden/>
          </w:rPr>
          <w:fldChar w:fldCharType="begin"/>
        </w:r>
        <w:r w:rsidR="00E93335">
          <w:rPr>
            <w:webHidden/>
          </w:rPr>
          <w:instrText xml:space="preserve"> PAGEREF _Toc29043514 \h </w:instrText>
        </w:r>
        <w:r w:rsidR="00E93335">
          <w:rPr>
            <w:webHidden/>
          </w:rPr>
        </w:r>
        <w:r w:rsidR="00E93335">
          <w:rPr>
            <w:webHidden/>
          </w:rPr>
          <w:fldChar w:fldCharType="separate"/>
        </w:r>
        <w:r w:rsidR="003F4055">
          <w:rPr>
            <w:webHidden/>
          </w:rPr>
          <w:t>20</w:t>
        </w:r>
        <w:r w:rsidR="00E93335">
          <w:rPr>
            <w:webHidden/>
          </w:rPr>
          <w:fldChar w:fldCharType="end"/>
        </w:r>
      </w:hyperlink>
    </w:p>
    <w:p w14:paraId="6E0437F5" w14:textId="5E37A3E7" w:rsidR="00E93335" w:rsidRDefault="00C72075">
      <w:pPr>
        <w:pStyle w:val="TOC3"/>
        <w:rPr>
          <w:rFonts w:asciiTheme="minorHAnsi" w:eastAsiaTheme="minorEastAsia" w:hAnsiTheme="minorHAnsi"/>
          <w:color w:val="auto"/>
          <w:sz w:val="22"/>
        </w:rPr>
      </w:pPr>
      <w:hyperlink w:anchor="_Toc29043515" w:history="1">
        <w:r w:rsidR="00E93335" w:rsidRPr="009A73AF">
          <w:rPr>
            <w:rStyle w:val="Hyperlink"/>
          </w:rPr>
          <w:t>LEN function</w:t>
        </w:r>
        <w:r w:rsidR="00E93335">
          <w:rPr>
            <w:webHidden/>
          </w:rPr>
          <w:tab/>
        </w:r>
        <w:r w:rsidR="00E93335">
          <w:rPr>
            <w:webHidden/>
          </w:rPr>
          <w:fldChar w:fldCharType="begin"/>
        </w:r>
        <w:r w:rsidR="00E93335">
          <w:rPr>
            <w:webHidden/>
          </w:rPr>
          <w:instrText xml:space="preserve"> PAGEREF _Toc29043515 \h </w:instrText>
        </w:r>
        <w:r w:rsidR="00E93335">
          <w:rPr>
            <w:webHidden/>
          </w:rPr>
        </w:r>
        <w:r w:rsidR="00E93335">
          <w:rPr>
            <w:webHidden/>
          </w:rPr>
          <w:fldChar w:fldCharType="separate"/>
        </w:r>
        <w:r w:rsidR="003F4055">
          <w:rPr>
            <w:webHidden/>
          </w:rPr>
          <w:t>21</w:t>
        </w:r>
        <w:r w:rsidR="00E93335">
          <w:rPr>
            <w:webHidden/>
          </w:rPr>
          <w:fldChar w:fldCharType="end"/>
        </w:r>
      </w:hyperlink>
    </w:p>
    <w:p w14:paraId="32E398CF" w14:textId="3B472F29" w:rsidR="00E93335" w:rsidRDefault="00C72075">
      <w:pPr>
        <w:pStyle w:val="TOC3"/>
        <w:rPr>
          <w:rFonts w:asciiTheme="minorHAnsi" w:eastAsiaTheme="minorEastAsia" w:hAnsiTheme="minorHAnsi"/>
          <w:color w:val="auto"/>
          <w:sz w:val="22"/>
        </w:rPr>
      </w:pPr>
      <w:hyperlink w:anchor="_Toc29043516" w:history="1">
        <w:r w:rsidR="00E93335" w:rsidRPr="009A73AF">
          <w:rPr>
            <w:rStyle w:val="Hyperlink"/>
          </w:rPr>
          <w:t>MID function</w:t>
        </w:r>
        <w:r w:rsidR="00E93335">
          <w:rPr>
            <w:webHidden/>
          </w:rPr>
          <w:tab/>
        </w:r>
        <w:r w:rsidR="00E93335">
          <w:rPr>
            <w:webHidden/>
          </w:rPr>
          <w:fldChar w:fldCharType="begin"/>
        </w:r>
        <w:r w:rsidR="00E93335">
          <w:rPr>
            <w:webHidden/>
          </w:rPr>
          <w:instrText xml:space="preserve"> PAGEREF _Toc29043516 \h </w:instrText>
        </w:r>
        <w:r w:rsidR="00E93335">
          <w:rPr>
            <w:webHidden/>
          </w:rPr>
        </w:r>
        <w:r w:rsidR="00E93335">
          <w:rPr>
            <w:webHidden/>
          </w:rPr>
          <w:fldChar w:fldCharType="separate"/>
        </w:r>
        <w:r w:rsidR="003F4055">
          <w:rPr>
            <w:webHidden/>
          </w:rPr>
          <w:t>21</w:t>
        </w:r>
        <w:r w:rsidR="00E93335">
          <w:rPr>
            <w:webHidden/>
          </w:rPr>
          <w:fldChar w:fldCharType="end"/>
        </w:r>
      </w:hyperlink>
    </w:p>
    <w:p w14:paraId="6069F8C4" w14:textId="0005CA33" w:rsidR="00E93335" w:rsidRDefault="00C72075">
      <w:pPr>
        <w:pStyle w:val="TOC3"/>
        <w:rPr>
          <w:rFonts w:asciiTheme="minorHAnsi" w:eastAsiaTheme="minorEastAsia" w:hAnsiTheme="minorHAnsi"/>
          <w:color w:val="auto"/>
          <w:sz w:val="22"/>
        </w:rPr>
      </w:pPr>
      <w:hyperlink w:anchor="_Toc29043517" w:history="1">
        <w:r w:rsidR="00E93335" w:rsidRPr="009A73AF">
          <w:rPr>
            <w:rStyle w:val="Hyperlink"/>
          </w:rPr>
          <w:t>Character counting</w:t>
        </w:r>
        <w:r w:rsidR="00E93335">
          <w:rPr>
            <w:webHidden/>
          </w:rPr>
          <w:tab/>
        </w:r>
        <w:r w:rsidR="00E93335">
          <w:rPr>
            <w:webHidden/>
          </w:rPr>
          <w:fldChar w:fldCharType="begin"/>
        </w:r>
        <w:r w:rsidR="00E93335">
          <w:rPr>
            <w:webHidden/>
          </w:rPr>
          <w:instrText xml:space="preserve"> PAGEREF _Toc29043517 \h </w:instrText>
        </w:r>
        <w:r w:rsidR="00E93335">
          <w:rPr>
            <w:webHidden/>
          </w:rPr>
        </w:r>
        <w:r w:rsidR="00E93335">
          <w:rPr>
            <w:webHidden/>
          </w:rPr>
          <w:fldChar w:fldCharType="separate"/>
        </w:r>
        <w:r w:rsidR="003F4055">
          <w:rPr>
            <w:webHidden/>
          </w:rPr>
          <w:t>22</w:t>
        </w:r>
        <w:r w:rsidR="00E93335">
          <w:rPr>
            <w:webHidden/>
          </w:rPr>
          <w:fldChar w:fldCharType="end"/>
        </w:r>
      </w:hyperlink>
    </w:p>
    <w:p w14:paraId="5C79608D" w14:textId="61A86D0E" w:rsidR="00E93335" w:rsidRDefault="00C72075">
      <w:pPr>
        <w:pStyle w:val="TOC3"/>
        <w:rPr>
          <w:rFonts w:asciiTheme="minorHAnsi" w:eastAsiaTheme="minorEastAsia" w:hAnsiTheme="minorHAnsi"/>
          <w:color w:val="auto"/>
          <w:sz w:val="22"/>
        </w:rPr>
      </w:pPr>
      <w:hyperlink w:anchor="_Toc29043518" w:history="1">
        <w:r w:rsidR="00E93335" w:rsidRPr="009A73AF">
          <w:rPr>
            <w:rStyle w:val="Hyperlink"/>
          </w:rPr>
          <w:t>Activity: Show and tell</w:t>
        </w:r>
        <w:r w:rsidR="00E93335">
          <w:rPr>
            <w:webHidden/>
          </w:rPr>
          <w:tab/>
        </w:r>
        <w:r w:rsidR="00E93335">
          <w:rPr>
            <w:webHidden/>
          </w:rPr>
          <w:fldChar w:fldCharType="begin"/>
        </w:r>
        <w:r w:rsidR="00E93335">
          <w:rPr>
            <w:webHidden/>
          </w:rPr>
          <w:instrText xml:space="preserve"> PAGEREF _Toc29043518 \h </w:instrText>
        </w:r>
        <w:r w:rsidR="00E93335">
          <w:rPr>
            <w:webHidden/>
          </w:rPr>
        </w:r>
        <w:r w:rsidR="00E93335">
          <w:rPr>
            <w:webHidden/>
          </w:rPr>
          <w:fldChar w:fldCharType="separate"/>
        </w:r>
        <w:r w:rsidR="003F4055">
          <w:rPr>
            <w:webHidden/>
          </w:rPr>
          <w:t>23</w:t>
        </w:r>
        <w:r w:rsidR="00E93335">
          <w:rPr>
            <w:webHidden/>
          </w:rPr>
          <w:fldChar w:fldCharType="end"/>
        </w:r>
      </w:hyperlink>
    </w:p>
    <w:p w14:paraId="3779E9E6" w14:textId="185B0CC1" w:rsidR="00E93335" w:rsidRDefault="00C72075">
      <w:pPr>
        <w:pStyle w:val="TOC3"/>
        <w:rPr>
          <w:rFonts w:asciiTheme="minorHAnsi" w:eastAsiaTheme="minorEastAsia" w:hAnsiTheme="minorHAnsi"/>
          <w:color w:val="auto"/>
          <w:sz w:val="22"/>
        </w:rPr>
      </w:pPr>
      <w:hyperlink w:anchor="_Toc29043519" w:history="1">
        <w:r w:rsidR="00E93335" w:rsidRPr="009A73AF">
          <w:rPr>
            <w:rStyle w:val="Hyperlink"/>
          </w:rPr>
          <w:t>Try-it: Extract text by using the LEFT, RIGHT, MID, and LEN functions</w:t>
        </w:r>
        <w:r w:rsidR="00E93335">
          <w:rPr>
            <w:webHidden/>
          </w:rPr>
          <w:tab/>
        </w:r>
        <w:r w:rsidR="00E93335">
          <w:rPr>
            <w:webHidden/>
          </w:rPr>
          <w:fldChar w:fldCharType="begin"/>
        </w:r>
        <w:r w:rsidR="00E93335">
          <w:rPr>
            <w:webHidden/>
          </w:rPr>
          <w:instrText xml:space="preserve"> PAGEREF _Toc29043519 \h </w:instrText>
        </w:r>
        <w:r w:rsidR="00E93335">
          <w:rPr>
            <w:webHidden/>
          </w:rPr>
        </w:r>
        <w:r w:rsidR="00E93335">
          <w:rPr>
            <w:webHidden/>
          </w:rPr>
          <w:fldChar w:fldCharType="separate"/>
        </w:r>
        <w:r w:rsidR="003F4055">
          <w:rPr>
            <w:webHidden/>
          </w:rPr>
          <w:t>24</w:t>
        </w:r>
        <w:r w:rsidR="00E93335">
          <w:rPr>
            <w:webHidden/>
          </w:rPr>
          <w:fldChar w:fldCharType="end"/>
        </w:r>
      </w:hyperlink>
    </w:p>
    <w:p w14:paraId="5B0EECE0" w14:textId="5BE26D60" w:rsidR="00E93335" w:rsidRDefault="00C72075">
      <w:pPr>
        <w:pStyle w:val="TOC3"/>
        <w:rPr>
          <w:rFonts w:asciiTheme="minorHAnsi" w:eastAsiaTheme="minorEastAsia" w:hAnsiTheme="minorHAnsi"/>
          <w:color w:val="auto"/>
          <w:sz w:val="22"/>
        </w:rPr>
      </w:pPr>
      <w:hyperlink w:anchor="_Toc29043520" w:history="1">
        <w:r w:rsidR="00E93335" w:rsidRPr="009A73AF">
          <w:rPr>
            <w:rStyle w:val="Hyperlink"/>
          </w:rPr>
          <w:t>Try-it 1</w:t>
        </w:r>
        <w:r w:rsidR="00E93335">
          <w:rPr>
            <w:webHidden/>
          </w:rPr>
          <w:tab/>
        </w:r>
        <w:r w:rsidR="00E93335">
          <w:rPr>
            <w:webHidden/>
          </w:rPr>
          <w:fldChar w:fldCharType="begin"/>
        </w:r>
        <w:r w:rsidR="00E93335">
          <w:rPr>
            <w:webHidden/>
          </w:rPr>
          <w:instrText xml:space="preserve"> PAGEREF _Toc29043520 \h </w:instrText>
        </w:r>
        <w:r w:rsidR="00E93335">
          <w:rPr>
            <w:webHidden/>
          </w:rPr>
        </w:r>
        <w:r w:rsidR="00E93335">
          <w:rPr>
            <w:webHidden/>
          </w:rPr>
          <w:fldChar w:fldCharType="separate"/>
        </w:r>
        <w:r w:rsidR="003F4055">
          <w:rPr>
            <w:webHidden/>
          </w:rPr>
          <w:t>24</w:t>
        </w:r>
        <w:r w:rsidR="00E93335">
          <w:rPr>
            <w:webHidden/>
          </w:rPr>
          <w:fldChar w:fldCharType="end"/>
        </w:r>
      </w:hyperlink>
    </w:p>
    <w:p w14:paraId="66A242C9" w14:textId="0368F489" w:rsidR="00E93335" w:rsidRDefault="00C72075">
      <w:pPr>
        <w:pStyle w:val="TOC3"/>
        <w:rPr>
          <w:rFonts w:asciiTheme="minorHAnsi" w:eastAsiaTheme="minorEastAsia" w:hAnsiTheme="minorHAnsi"/>
          <w:color w:val="auto"/>
          <w:sz w:val="22"/>
        </w:rPr>
      </w:pPr>
      <w:hyperlink w:anchor="_Toc29043521" w:history="1">
        <w:r w:rsidR="00E93335" w:rsidRPr="009A73AF">
          <w:rPr>
            <w:rStyle w:val="Hyperlink"/>
          </w:rPr>
          <w:t>Try-it 2</w:t>
        </w:r>
        <w:r w:rsidR="00E93335">
          <w:rPr>
            <w:webHidden/>
          </w:rPr>
          <w:tab/>
        </w:r>
        <w:r w:rsidR="00E93335">
          <w:rPr>
            <w:webHidden/>
          </w:rPr>
          <w:fldChar w:fldCharType="begin"/>
        </w:r>
        <w:r w:rsidR="00E93335">
          <w:rPr>
            <w:webHidden/>
          </w:rPr>
          <w:instrText xml:space="preserve"> PAGEREF _Toc29043521 \h </w:instrText>
        </w:r>
        <w:r w:rsidR="00E93335">
          <w:rPr>
            <w:webHidden/>
          </w:rPr>
        </w:r>
        <w:r w:rsidR="00E93335">
          <w:rPr>
            <w:webHidden/>
          </w:rPr>
          <w:fldChar w:fldCharType="separate"/>
        </w:r>
        <w:r w:rsidR="003F4055">
          <w:rPr>
            <w:webHidden/>
          </w:rPr>
          <w:t>25</w:t>
        </w:r>
        <w:r w:rsidR="00E93335">
          <w:rPr>
            <w:webHidden/>
          </w:rPr>
          <w:fldChar w:fldCharType="end"/>
        </w:r>
      </w:hyperlink>
    </w:p>
    <w:p w14:paraId="79E90B0F" w14:textId="6028F334" w:rsidR="00E93335" w:rsidRDefault="00C72075">
      <w:pPr>
        <w:pStyle w:val="TOC3"/>
        <w:rPr>
          <w:rFonts w:asciiTheme="minorHAnsi" w:eastAsiaTheme="minorEastAsia" w:hAnsiTheme="minorHAnsi"/>
          <w:color w:val="auto"/>
          <w:sz w:val="22"/>
        </w:rPr>
      </w:pPr>
      <w:hyperlink w:anchor="_Toc29043522" w:history="1">
        <w:r w:rsidR="00E93335" w:rsidRPr="009A73AF">
          <w:rPr>
            <w:rStyle w:val="Hyperlink"/>
          </w:rPr>
          <w:t>Try-it 3</w:t>
        </w:r>
        <w:r w:rsidR="00E93335">
          <w:rPr>
            <w:webHidden/>
          </w:rPr>
          <w:tab/>
        </w:r>
        <w:r w:rsidR="00E93335">
          <w:rPr>
            <w:webHidden/>
          </w:rPr>
          <w:fldChar w:fldCharType="begin"/>
        </w:r>
        <w:r w:rsidR="00E93335">
          <w:rPr>
            <w:webHidden/>
          </w:rPr>
          <w:instrText xml:space="preserve"> PAGEREF _Toc29043522 \h </w:instrText>
        </w:r>
        <w:r w:rsidR="00E93335">
          <w:rPr>
            <w:webHidden/>
          </w:rPr>
        </w:r>
        <w:r w:rsidR="00E93335">
          <w:rPr>
            <w:webHidden/>
          </w:rPr>
          <w:fldChar w:fldCharType="separate"/>
        </w:r>
        <w:r w:rsidR="003F4055">
          <w:rPr>
            <w:webHidden/>
          </w:rPr>
          <w:t>25</w:t>
        </w:r>
        <w:r w:rsidR="00E93335">
          <w:rPr>
            <w:webHidden/>
          </w:rPr>
          <w:fldChar w:fldCharType="end"/>
        </w:r>
      </w:hyperlink>
    </w:p>
    <w:p w14:paraId="7C5A29D1" w14:textId="7283A27A" w:rsidR="00E93335" w:rsidRDefault="00C72075">
      <w:pPr>
        <w:pStyle w:val="TOC3"/>
        <w:rPr>
          <w:rFonts w:asciiTheme="minorHAnsi" w:eastAsiaTheme="minorEastAsia" w:hAnsiTheme="minorHAnsi"/>
          <w:color w:val="auto"/>
          <w:sz w:val="22"/>
        </w:rPr>
      </w:pPr>
      <w:hyperlink w:anchor="_Toc29043523" w:history="1">
        <w:r w:rsidR="00E93335" w:rsidRPr="009A73AF">
          <w:rPr>
            <w:rStyle w:val="Hyperlink"/>
          </w:rPr>
          <w:t>Try-it 4</w:t>
        </w:r>
        <w:r w:rsidR="00E93335">
          <w:rPr>
            <w:webHidden/>
          </w:rPr>
          <w:tab/>
        </w:r>
        <w:r w:rsidR="00E93335">
          <w:rPr>
            <w:webHidden/>
          </w:rPr>
          <w:fldChar w:fldCharType="begin"/>
        </w:r>
        <w:r w:rsidR="00E93335">
          <w:rPr>
            <w:webHidden/>
          </w:rPr>
          <w:instrText xml:space="preserve"> PAGEREF _Toc29043523 \h </w:instrText>
        </w:r>
        <w:r w:rsidR="00E93335">
          <w:rPr>
            <w:webHidden/>
          </w:rPr>
        </w:r>
        <w:r w:rsidR="00E93335">
          <w:rPr>
            <w:webHidden/>
          </w:rPr>
          <w:fldChar w:fldCharType="separate"/>
        </w:r>
        <w:r w:rsidR="003F4055">
          <w:rPr>
            <w:webHidden/>
          </w:rPr>
          <w:t>26</w:t>
        </w:r>
        <w:r w:rsidR="00E93335">
          <w:rPr>
            <w:webHidden/>
          </w:rPr>
          <w:fldChar w:fldCharType="end"/>
        </w:r>
      </w:hyperlink>
    </w:p>
    <w:p w14:paraId="2A03425E" w14:textId="1196ECBA" w:rsidR="00E93335" w:rsidRDefault="00C72075">
      <w:pPr>
        <w:pStyle w:val="TOC2"/>
        <w:rPr>
          <w:rFonts w:asciiTheme="minorHAnsi" w:eastAsiaTheme="minorEastAsia" w:hAnsiTheme="minorHAnsi" w:cstheme="minorBidi"/>
          <w:color w:val="auto"/>
          <w:sz w:val="22"/>
        </w:rPr>
      </w:pPr>
      <w:hyperlink w:anchor="_Toc29043524" w:history="1">
        <w:r w:rsidR="00E93335" w:rsidRPr="009A73AF">
          <w:rPr>
            <w:rStyle w:val="Hyperlink"/>
          </w:rPr>
          <w:t>Wrap-up questions</w:t>
        </w:r>
        <w:r w:rsidR="00E93335">
          <w:rPr>
            <w:webHidden/>
          </w:rPr>
          <w:tab/>
        </w:r>
        <w:r w:rsidR="00E93335">
          <w:rPr>
            <w:webHidden/>
          </w:rPr>
          <w:fldChar w:fldCharType="begin"/>
        </w:r>
        <w:r w:rsidR="00E93335">
          <w:rPr>
            <w:webHidden/>
          </w:rPr>
          <w:instrText xml:space="preserve"> PAGEREF _Toc29043524 \h </w:instrText>
        </w:r>
        <w:r w:rsidR="00E93335">
          <w:rPr>
            <w:webHidden/>
          </w:rPr>
        </w:r>
        <w:r w:rsidR="00E93335">
          <w:rPr>
            <w:webHidden/>
          </w:rPr>
          <w:fldChar w:fldCharType="separate"/>
        </w:r>
        <w:r w:rsidR="003F4055">
          <w:rPr>
            <w:webHidden/>
          </w:rPr>
          <w:t>26</w:t>
        </w:r>
        <w:r w:rsidR="00E93335">
          <w:rPr>
            <w:webHidden/>
          </w:rPr>
          <w:fldChar w:fldCharType="end"/>
        </w:r>
      </w:hyperlink>
    </w:p>
    <w:p w14:paraId="5A15EB56" w14:textId="27BD0E2F" w:rsidR="00E93335" w:rsidRDefault="00C72075">
      <w:pPr>
        <w:pStyle w:val="TOC1"/>
        <w:rPr>
          <w:rFonts w:asciiTheme="minorHAnsi" w:eastAsiaTheme="minorEastAsia" w:hAnsiTheme="minorHAnsi"/>
          <w:color w:val="auto"/>
          <w:sz w:val="22"/>
        </w:rPr>
      </w:pPr>
      <w:hyperlink w:anchor="_Toc29043525" w:history="1">
        <w:r w:rsidR="00E93335" w:rsidRPr="009A73AF">
          <w:rPr>
            <w:rStyle w:val="Hyperlink"/>
          </w:rPr>
          <w:t>Lesson 3: Converting text</w:t>
        </w:r>
        <w:r w:rsidR="00E93335">
          <w:rPr>
            <w:webHidden/>
          </w:rPr>
          <w:tab/>
        </w:r>
        <w:r w:rsidR="00E93335">
          <w:rPr>
            <w:webHidden/>
          </w:rPr>
          <w:fldChar w:fldCharType="begin"/>
        </w:r>
        <w:r w:rsidR="00E93335">
          <w:rPr>
            <w:webHidden/>
          </w:rPr>
          <w:instrText xml:space="preserve"> PAGEREF _Toc29043525 \h </w:instrText>
        </w:r>
        <w:r w:rsidR="00E93335">
          <w:rPr>
            <w:webHidden/>
          </w:rPr>
        </w:r>
        <w:r w:rsidR="00E93335">
          <w:rPr>
            <w:webHidden/>
          </w:rPr>
          <w:fldChar w:fldCharType="separate"/>
        </w:r>
        <w:r w:rsidR="003F4055">
          <w:rPr>
            <w:webHidden/>
          </w:rPr>
          <w:t>28</w:t>
        </w:r>
        <w:r w:rsidR="00E93335">
          <w:rPr>
            <w:webHidden/>
          </w:rPr>
          <w:fldChar w:fldCharType="end"/>
        </w:r>
      </w:hyperlink>
    </w:p>
    <w:p w14:paraId="15F21E42" w14:textId="629EC3E9" w:rsidR="00E93335" w:rsidRDefault="00C72075">
      <w:pPr>
        <w:pStyle w:val="TOC2"/>
        <w:rPr>
          <w:rFonts w:asciiTheme="minorHAnsi" w:eastAsiaTheme="minorEastAsia" w:hAnsiTheme="minorHAnsi" w:cstheme="minorBidi"/>
          <w:color w:val="auto"/>
          <w:sz w:val="22"/>
        </w:rPr>
      </w:pPr>
      <w:hyperlink w:anchor="_Toc29043526" w:history="1">
        <w:r w:rsidR="00E93335" w:rsidRPr="009A73AF">
          <w:rPr>
            <w:rStyle w:val="Hyperlink"/>
          </w:rPr>
          <w:t>Overview</w:t>
        </w:r>
        <w:r w:rsidR="00E93335">
          <w:rPr>
            <w:webHidden/>
          </w:rPr>
          <w:tab/>
        </w:r>
        <w:r w:rsidR="00E93335">
          <w:rPr>
            <w:webHidden/>
          </w:rPr>
          <w:fldChar w:fldCharType="begin"/>
        </w:r>
        <w:r w:rsidR="00E93335">
          <w:rPr>
            <w:webHidden/>
          </w:rPr>
          <w:instrText xml:space="preserve"> PAGEREF _Toc29043526 \h </w:instrText>
        </w:r>
        <w:r w:rsidR="00E93335">
          <w:rPr>
            <w:webHidden/>
          </w:rPr>
        </w:r>
        <w:r w:rsidR="00E93335">
          <w:rPr>
            <w:webHidden/>
          </w:rPr>
          <w:fldChar w:fldCharType="separate"/>
        </w:r>
        <w:r w:rsidR="003F4055">
          <w:rPr>
            <w:webHidden/>
          </w:rPr>
          <w:t>28</w:t>
        </w:r>
        <w:r w:rsidR="00E93335">
          <w:rPr>
            <w:webHidden/>
          </w:rPr>
          <w:fldChar w:fldCharType="end"/>
        </w:r>
      </w:hyperlink>
    </w:p>
    <w:p w14:paraId="047F7F8E" w14:textId="429D38D5" w:rsidR="00E93335" w:rsidRDefault="00C72075">
      <w:pPr>
        <w:pStyle w:val="TOC2"/>
        <w:rPr>
          <w:rFonts w:asciiTheme="minorHAnsi" w:eastAsiaTheme="minorEastAsia" w:hAnsiTheme="minorHAnsi" w:cstheme="minorBidi"/>
          <w:color w:val="auto"/>
          <w:sz w:val="22"/>
        </w:rPr>
      </w:pPr>
      <w:hyperlink w:anchor="_Toc29043527" w:history="1">
        <w:r w:rsidR="00E93335" w:rsidRPr="009A73AF">
          <w:rPr>
            <w:rStyle w:val="Hyperlink"/>
          </w:rPr>
          <w:t>Warm-up questions</w:t>
        </w:r>
        <w:r w:rsidR="00E93335">
          <w:rPr>
            <w:webHidden/>
          </w:rPr>
          <w:tab/>
        </w:r>
        <w:r w:rsidR="00E93335">
          <w:rPr>
            <w:webHidden/>
          </w:rPr>
          <w:fldChar w:fldCharType="begin"/>
        </w:r>
        <w:r w:rsidR="00E93335">
          <w:rPr>
            <w:webHidden/>
          </w:rPr>
          <w:instrText xml:space="preserve"> PAGEREF _Toc29043527 \h </w:instrText>
        </w:r>
        <w:r w:rsidR="00E93335">
          <w:rPr>
            <w:webHidden/>
          </w:rPr>
        </w:r>
        <w:r w:rsidR="00E93335">
          <w:rPr>
            <w:webHidden/>
          </w:rPr>
          <w:fldChar w:fldCharType="separate"/>
        </w:r>
        <w:r w:rsidR="003F4055">
          <w:rPr>
            <w:webHidden/>
          </w:rPr>
          <w:t>28</w:t>
        </w:r>
        <w:r w:rsidR="00E93335">
          <w:rPr>
            <w:webHidden/>
          </w:rPr>
          <w:fldChar w:fldCharType="end"/>
        </w:r>
      </w:hyperlink>
    </w:p>
    <w:p w14:paraId="2A4D1931" w14:textId="00042AC6" w:rsidR="00E93335" w:rsidRDefault="00C72075">
      <w:pPr>
        <w:pStyle w:val="TOC2"/>
        <w:rPr>
          <w:rFonts w:asciiTheme="minorHAnsi" w:eastAsiaTheme="minorEastAsia" w:hAnsiTheme="minorHAnsi" w:cstheme="minorBidi"/>
          <w:color w:val="auto"/>
          <w:sz w:val="22"/>
        </w:rPr>
      </w:pPr>
      <w:hyperlink w:anchor="_Toc29043528" w:history="1">
        <w:r w:rsidR="00E93335" w:rsidRPr="009A73AF">
          <w:rPr>
            <w:rStyle w:val="Hyperlink"/>
          </w:rPr>
          <w:t>Topic 1: Convert text by using the PROPER function</w:t>
        </w:r>
        <w:r w:rsidR="00E93335">
          <w:rPr>
            <w:webHidden/>
          </w:rPr>
          <w:tab/>
        </w:r>
        <w:r w:rsidR="00E93335">
          <w:rPr>
            <w:webHidden/>
          </w:rPr>
          <w:fldChar w:fldCharType="begin"/>
        </w:r>
        <w:r w:rsidR="00E93335">
          <w:rPr>
            <w:webHidden/>
          </w:rPr>
          <w:instrText xml:space="preserve"> PAGEREF _Toc29043528 \h </w:instrText>
        </w:r>
        <w:r w:rsidR="00E93335">
          <w:rPr>
            <w:webHidden/>
          </w:rPr>
        </w:r>
        <w:r w:rsidR="00E93335">
          <w:rPr>
            <w:webHidden/>
          </w:rPr>
          <w:fldChar w:fldCharType="separate"/>
        </w:r>
        <w:r w:rsidR="003F4055">
          <w:rPr>
            <w:webHidden/>
          </w:rPr>
          <w:t>29</w:t>
        </w:r>
        <w:r w:rsidR="00E93335">
          <w:rPr>
            <w:webHidden/>
          </w:rPr>
          <w:fldChar w:fldCharType="end"/>
        </w:r>
      </w:hyperlink>
    </w:p>
    <w:p w14:paraId="6ACC45E3" w14:textId="7AB5E0F1" w:rsidR="00E93335" w:rsidRDefault="00C72075">
      <w:pPr>
        <w:pStyle w:val="TOC3"/>
        <w:rPr>
          <w:rFonts w:asciiTheme="minorHAnsi" w:eastAsiaTheme="minorEastAsia" w:hAnsiTheme="minorHAnsi"/>
          <w:color w:val="auto"/>
          <w:sz w:val="22"/>
        </w:rPr>
      </w:pPr>
      <w:hyperlink w:anchor="_Toc29043529" w:history="1">
        <w:r w:rsidR="00E93335" w:rsidRPr="009A73AF">
          <w:rPr>
            <w:rStyle w:val="Hyperlink"/>
          </w:rPr>
          <w:t>Converting Text: PROPER</w:t>
        </w:r>
        <w:r w:rsidR="00E93335">
          <w:rPr>
            <w:webHidden/>
          </w:rPr>
          <w:tab/>
        </w:r>
        <w:r w:rsidR="00E93335">
          <w:rPr>
            <w:webHidden/>
          </w:rPr>
          <w:fldChar w:fldCharType="begin"/>
        </w:r>
        <w:r w:rsidR="00E93335">
          <w:rPr>
            <w:webHidden/>
          </w:rPr>
          <w:instrText xml:space="preserve"> PAGEREF _Toc29043529 \h </w:instrText>
        </w:r>
        <w:r w:rsidR="00E93335">
          <w:rPr>
            <w:webHidden/>
          </w:rPr>
        </w:r>
        <w:r w:rsidR="00E93335">
          <w:rPr>
            <w:webHidden/>
          </w:rPr>
          <w:fldChar w:fldCharType="separate"/>
        </w:r>
        <w:r w:rsidR="003F4055">
          <w:rPr>
            <w:webHidden/>
          </w:rPr>
          <w:t>29</w:t>
        </w:r>
        <w:r w:rsidR="00E93335">
          <w:rPr>
            <w:webHidden/>
          </w:rPr>
          <w:fldChar w:fldCharType="end"/>
        </w:r>
      </w:hyperlink>
    </w:p>
    <w:p w14:paraId="39A2148B" w14:textId="345DBB3F" w:rsidR="00E93335" w:rsidRDefault="00C72075">
      <w:pPr>
        <w:pStyle w:val="TOC3"/>
        <w:rPr>
          <w:rFonts w:asciiTheme="minorHAnsi" w:eastAsiaTheme="minorEastAsia" w:hAnsiTheme="minorHAnsi"/>
          <w:color w:val="auto"/>
          <w:sz w:val="22"/>
        </w:rPr>
      </w:pPr>
      <w:hyperlink w:anchor="_Toc29043530" w:history="1">
        <w:r w:rsidR="00E93335" w:rsidRPr="009A73AF">
          <w:rPr>
            <w:rStyle w:val="Hyperlink"/>
          </w:rPr>
          <w:t xml:space="preserve">Copying a formula to multiple </w:t>
        </w:r>
        <w:r w:rsidR="00E93335">
          <w:rPr>
            <w:rStyle w:val="Hyperlink"/>
          </w:rPr>
          <w:br/>
        </w:r>
        <w:r w:rsidR="00E93335" w:rsidRPr="009A73AF">
          <w:rPr>
            <w:rStyle w:val="Hyperlink"/>
          </w:rPr>
          <w:t>cells</w:t>
        </w:r>
        <w:r w:rsidR="00E93335">
          <w:rPr>
            <w:webHidden/>
          </w:rPr>
          <w:tab/>
        </w:r>
        <w:r w:rsidR="00E93335">
          <w:rPr>
            <w:webHidden/>
          </w:rPr>
          <w:fldChar w:fldCharType="begin"/>
        </w:r>
        <w:r w:rsidR="00E93335">
          <w:rPr>
            <w:webHidden/>
          </w:rPr>
          <w:instrText xml:space="preserve"> PAGEREF _Toc29043530 \h </w:instrText>
        </w:r>
        <w:r w:rsidR="00E93335">
          <w:rPr>
            <w:webHidden/>
          </w:rPr>
        </w:r>
        <w:r w:rsidR="00E93335">
          <w:rPr>
            <w:webHidden/>
          </w:rPr>
          <w:fldChar w:fldCharType="separate"/>
        </w:r>
        <w:r w:rsidR="003F4055">
          <w:rPr>
            <w:webHidden/>
          </w:rPr>
          <w:t>29</w:t>
        </w:r>
        <w:r w:rsidR="00E93335">
          <w:rPr>
            <w:webHidden/>
          </w:rPr>
          <w:fldChar w:fldCharType="end"/>
        </w:r>
      </w:hyperlink>
    </w:p>
    <w:p w14:paraId="19FAF4BC" w14:textId="4D7E85B9" w:rsidR="00E93335" w:rsidRDefault="00C72075">
      <w:pPr>
        <w:pStyle w:val="TOC3"/>
        <w:rPr>
          <w:rFonts w:asciiTheme="minorHAnsi" w:eastAsiaTheme="minorEastAsia" w:hAnsiTheme="minorHAnsi"/>
          <w:color w:val="auto"/>
          <w:sz w:val="22"/>
        </w:rPr>
      </w:pPr>
      <w:hyperlink w:anchor="_Toc29043531" w:history="1">
        <w:r w:rsidR="00E93335" w:rsidRPr="009A73AF">
          <w:rPr>
            <w:rStyle w:val="Hyperlink"/>
          </w:rPr>
          <w:t>Using Paste Special</w:t>
        </w:r>
        <w:r w:rsidR="00E93335">
          <w:rPr>
            <w:webHidden/>
          </w:rPr>
          <w:tab/>
        </w:r>
        <w:r w:rsidR="00E93335">
          <w:rPr>
            <w:webHidden/>
          </w:rPr>
          <w:fldChar w:fldCharType="begin"/>
        </w:r>
        <w:r w:rsidR="00E93335">
          <w:rPr>
            <w:webHidden/>
          </w:rPr>
          <w:instrText xml:space="preserve"> PAGEREF _Toc29043531 \h </w:instrText>
        </w:r>
        <w:r w:rsidR="00E93335">
          <w:rPr>
            <w:webHidden/>
          </w:rPr>
        </w:r>
        <w:r w:rsidR="00E93335">
          <w:rPr>
            <w:webHidden/>
          </w:rPr>
          <w:fldChar w:fldCharType="separate"/>
        </w:r>
        <w:r w:rsidR="003F4055">
          <w:rPr>
            <w:webHidden/>
          </w:rPr>
          <w:t>30</w:t>
        </w:r>
        <w:r w:rsidR="00E93335">
          <w:rPr>
            <w:webHidden/>
          </w:rPr>
          <w:fldChar w:fldCharType="end"/>
        </w:r>
      </w:hyperlink>
    </w:p>
    <w:p w14:paraId="4B8B9AC6" w14:textId="353EC44E" w:rsidR="00E93335" w:rsidRDefault="00C72075">
      <w:pPr>
        <w:pStyle w:val="TOC3"/>
        <w:rPr>
          <w:rFonts w:asciiTheme="minorHAnsi" w:eastAsiaTheme="minorEastAsia" w:hAnsiTheme="minorHAnsi"/>
          <w:color w:val="auto"/>
          <w:sz w:val="22"/>
        </w:rPr>
      </w:pPr>
      <w:hyperlink w:anchor="_Toc29043532" w:history="1">
        <w:r w:rsidR="00E93335" w:rsidRPr="009A73AF">
          <w:rPr>
            <w:rStyle w:val="Hyperlink"/>
          </w:rPr>
          <w:t>Activity: Tell a story</w:t>
        </w:r>
        <w:r w:rsidR="00E93335">
          <w:rPr>
            <w:webHidden/>
          </w:rPr>
          <w:tab/>
        </w:r>
        <w:r w:rsidR="00E93335">
          <w:rPr>
            <w:webHidden/>
          </w:rPr>
          <w:fldChar w:fldCharType="begin"/>
        </w:r>
        <w:r w:rsidR="00E93335">
          <w:rPr>
            <w:webHidden/>
          </w:rPr>
          <w:instrText xml:space="preserve"> PAGEREF _Toc29043532 \h </w:instrText>
        </w:r>
        <w:r w:rsidR="00E93335">
          <w:rPr>
            <w:webHidden/>
          </w:rPr>
        </w:r>
        <w:r w:rsidR="00E93335">
          <w:rPr>
            <w:webHidden/>
          </w:rPr>
          <w:fldChar w:fldCharType="separate"/>
        </w:r>
        <w:r w:rsidR="003F4055">
          <w:rPr>
            <w:webHidden/>
          </w:rPr>
          <w:t>31</w:t>
        </w:r>
        <w:r w:rsidR="00E93335">
          <w:rPr>
            <w:webHidden/>
          </w:rPr>
          <w:fldChar w:fldCharType="end"/>
        </w:r>
      </w:hyperlink>
    </w:p>
    <w:p w14:paraId="45BD8CE6" w14:textId="5DEEE404" w:rsidR="00E93335" w:rsidRDefault="00C72075">
      <w:pPr>
        <w:pStyle w:val="TOC3"/>
        <w:rPr>
          <w:rFonts w:asciiTheme="minorHAnsi" w:eastAsiaTheme="minorEastAsia" w:hAnsiTheme="minorHAnsi"/>
          <w:color w:val="auto"/>
          <w:sz w:val="22"/>
        </w:rPr>
      </w:pPr>
      <w:hyperlink w:anchor="_Toc29043533" w:history="1">
        <w:r w:rsidR="00E93335" w:rsidRPr="009A73AF">
          <w:rPr>
            <w:rStyle w:val="Hyperlink"/>
          </w:rPr>
          <w:t>Try-it: Convert text by using the PROPER function</w:t>
        </w:r>
        <w:r w:rsidR="00E93335">
          <w:rPr>
            <w:webHidden/>
          </w:rPr>
          <w:tab/>
        </w:r>
        <w:r w:rsidR="00E93335">
          <w:rPr>
            <w:webHidden/>
          </w:rPr>
          <w:fldChar w:fldCharType="begin"/>
        </w:r>
        <w:r w:rsidR="00E93335">
          <w:rPr>
            <w:webHidden/>
          </w:rPr>
          <w:instrText xml:space="preserve"> PAGEREF _Toc29043533 \h </w:instrText>
        </w:r>
        <w:r w:rsidR="00E93335">
          <w:rPr>
            <w:webHidden/>
          </w:rPr>
        </w:r>
        <w:r w:rsidR="00E93335">
          <w:rPr>
            <w:webHidden/>
          </w:rPr>
          <w:fldChar w:fldCharType="separate"/>
        </w:r>
        <w:r w:rsidR="003F4055">
          <w:rPr>
            <w:webHidden/>
          </w:rPr>
          <w:t>31</w:t>
        </w:r>
        <w:r w:rsidR="00E93335">
          <w:rPr>
            <w:webHidden/>
          </w:rPr>
          <w:fldChar w:fldCharType="end"/>
        </w:r>
      </w:hyperlink>
    </w:p>
    <w:p w14:paraId="13D32DC5" w14:textId="5336FAAC" w:rsidR="00E93335" w:rsidRDefault="00C72075">
      <w:pPr>
        <w:pStyle w:val="TOC3"/>
        <w:rPr>
          <w:rFonts w:asciiTheme="minorHAnsi" w:eastAsiaTheme="minorEastAsia" w:hAnsiTheme="minorHAnsi"/>
          <w:color w:val="auto"/>
          <w:sz w:val="22"/>
        </w:rPr>
      </w:pPr>
      <w:hyperlink w:anchor="_Toc29043534" w:history="1">
        <w:r w:rsidR="00E93335" w:rsidRPr="009A73AF">
          <w:rPr>
            <w:rStyle w:val="Hyperlink"/>
          </w:rPr>
          <w:t>Try-it 1</w:t>
        </w:r>
        <w:r w:rsidR="00E93335">
          <w:rPr>
            <w:webHidden/>
          </w:rPr>
          <w:tab/>
        </w:r>
        <w:r w:rsidR="00E93335">
          <w:rPr>
            <w:webHidden/>
          </w:rPr>
          <w:fldChar w:fldCharType="begin"/>
        </w:r>
        <w:r w:rsidR="00E93335">
          <w:rPr>
            <w:webHidden/>
          </w:rPr>
          <w:instrText xml:space="preserve"> PAGEREF _Toc29043534 \h </w:instrText>
        </w:r>
        <w:r w:rsidR="00E93335">
          <w:rPr>
            <w:webHidden/>
          </w:rPr>
        </w:r>
        <w:r w:rsidR="00E93335">
          <w:rPr>
            <w:webHidden/>
          </w:rPr>
          <w:fldChar w:fldCharType="separate"/>
        </w:r>
        <w:r w:rsidR="003F4055">
          <w:rPr>
            <w:webHidden/>
          </w:rPr>
          <w:t>32</w:t>
        </w:r>
        <w:r w:rsidR="00E93335">
          <w:rPr>
            <w:webHidden/>
          </w:rPr>
          <w:fldChar w:fldCharType="end"/>
        </w:r>
      </w:hyperlink>
    </w:p>
    <w:p w14:paraId="278FACB8" w14:textId="72291A99" w:rsidR="00E93335" w:rsidRDefault="00C72075">
      <w:pPr>
        <w:pStyle w:val="TOC3"/>
        <w:rPr>
          <w:rFonts w:asciiTheme="minorHAnsi" w:eastAsiaTheme="minorEastAsia" w:hAnsiTheme="minorHAnsi"/>
          <w:color w:val="auto"/>
          <w:sz w:val="22"/>
        </w:rPr>
      </w:pPr>
      <w:hyperlink w:anchor="_Toc29043535" w:history="1">
        <w:r w:rsidR="00E93335" w:rsidRPr="009A73AF">
          <w:rPr>
            <w:rStyle w:val="Hyperlink"/>
          </w:rPr>
          <w:t>Try-it 2</w:t>
        </w:r>
        <w:r w:rsidR="00E93335">
          <w:rPr>
            <w:webHidden/>
          </w:rPr>
          <w:tab/>
        </w:r>
        <w:r w:rsidR="00E93335">
          <w:rPr>
            <w:webHidden/>
          </w:rPr>
          <w:fldChar w:fldCharType="begin"/>
        </w:r>
        <w:r w:rsidR="00E93335">
          <w:rPr>
            <w:webHidden/>
          </w:rPr>
          <w:instrText xml:space="preserve"> PAGEREF _Toc29043535 \h </w:instrText>
        </w:r>
        <w:r w:rsidR="00E93335">
          <w:rPr>
            <w:webHidden/>
          </w:rPr>
        </w:r>
        <w:r w:rsidR="00E93335">
          <w:rPr>
            <w:webHidden/>
          </w:rPr>
          <w:fldChar w:fldCharType="separate"/>
        </w:r>
        <w:r w:rsidR="003F4055">
          <w:rPr>
            <w:webHidden/>
          </w:rPr>
          <w:t>32</w:t>
        </w:r>
        <w:r w:rsidR="00E93335">
          <w:rPr>
            <w:webHidden/>
          </w:rPr>
          <w:fldChar w:fldCharType="end"/>
        </w:r>
      </w:hyperlink>
    </w:p>
    <w:p w14:paraId="4DE1D3A1" w14:textId="1B4012E6" w:rsidR="00E93335" w:rsidRDefault="00C72075">
      <w:pPr>
        <w:pStyle w:val="TOC3"/>
        <w:rPr>
          <w:rFonts w:asciiTheme="minorHAnsi" w:eastAsiaTheme="minorEastAsia" w:hAnsiTheme="minorHAnsi"/>
          <w:color w:val="auto"/>
          <w:sz w:val="22"/>
        </w:rPr>
      </w:pPr>
      <w:hyperlink w:anchor="_Toc29043536" w:history="1">
        <w:r w:rsidR="00E93335" w:rsidRPr="009A73AF">
          <w:rPr>
            <w:rStyle w:val="Hyperlink"/>
          </w:rPr>
          <w:t>Try-it 3</w:t>
        </w:r>
        <w:r w:rsidR="00E93335">
          <w:rPr>
            <w:webHidden/>
          </w:rPr>
          <w:tab/>
        </w:r>
        <w:r w:rsidR="00E93335">
          <w:rPr>
            <w:webHidden/>
          </w:rPr>
          <w:fldChar w:fldCharType="begin"/>
        </w:r>
        <w:r w:rsidR="00E93335">
          <w:rPr>
            <w:webHidden/>
          </w:rPr>
          <w:instrText xml:space="preserve"> PAGEREF _Toc29043536 \h </w:instrText>
        </w:r>
        <w:r w:rsidR="00E93335">
          <w:rPr>
            <w:webHidden/>
          </w:rPr>
        </w:r>
        <w:r w:rsidR="00E93335">
          <w:rPr>
            <w:webHidden/>
          </w:rPr>
          <w:fldChar w:fldCharType="separate"/>
        </w:r>
        <w:r w:rsidR="003F4055">
          <w:rPr>
            <w:webHidden/>
          </w:rPr>
          <w:t>32</w:t>
        </w:r>
        <w:r w:rsidR="00E93335">
          <w:rPr>
            <w:webHidden/>
          </w:rPr>
          <w:fldChar w:fldCharType="end"/>
        </w:r>
      </w:hyperlink>
    </w:p>
    <w:p w14:paraId="6B809796" w14:textId="122C1822" w:rsidR="00E93335" w:rsidRDefault="00C72075">
      <w:pPr>
        <w:pStyle w:val="TOC2"/>
        <w:rPr>
          <w:rFonts w:asciiTheme="minorHAnsi" w:eastAsiaTheme="minorEastAsia" w:hAnsiTheme="minorHAnsi" w:cstheme="minorBidi"/>
          <w:color w:val="auto"/>
          <w:sz w:val="22"/>
        </w:rPr>
      </w:pPr>
      <w:hyperlink w:anchor="_Toc29043537" w:history="1">
        <w:r w:rsidR="00E93335" w:rsidRPr="009A73AF">
          <w:rPr>
            <w:rStyle w:val="Hyperlink"/>
          </w:rPr>
          <w:t>Topic 2: Convert text by using the UPPER and LOWER functions</w:t>
        </w:r>
        <w:r w:rsidR="00E93335">
          <w:rPr>
            <w:webHidden/>
          </w:rPr>
          <w:tab/>
        </w:r>
        <w:r w:rsidR="00E93335">
          <w:rPr>
            <w:webHidden/>
          </w:rPr>
          <w:fldChar w:fldCharType="begin"/>
        </w:r>
        <w:r w:rsidR="00E93335">
          <w:rPr>
            <w:webHidden/>
          </w:rPr>
          <w:instrText xml:space="preserve"> PAGEREF _Toc29043537 \h </w:instrText>
        </w:r>
        <w:r w:rsidR="00E93335">
          <w:rPr>
            <w:webHidden/>
          </w:rPr>
        </w:r>
        <w:r w:rsidR="00E93335">
          <w:rPr>
            <w:webHidden/>
          </w:rPr>
          <w:fldChar w:fldCharType="separate"/>
        </w:r>
        <w:r w:rsidR="003F4055">
          <w:rPr>
            <w:webHidden/>
          </w:rPr>
          <w:t>33</w:t>
        </w:r>
        <w:r w:rsidR="00E93335">
          <w:rPr>
            <w:webHidden/>
          </w:rPr>
          <w:fldChar w:fldCharType="end"/>
        </w:r>
      </w:hyperlink>
    </w:p>
    <w:p w14:paraId="3F443600" w14:textId="20E32D1F" w:rsidR="00E93335" w:rsidRDefault="00C72075">
      <w:pPr>
        <w:pStyle w:val="TOC3"/>
        <w:rPr>
          <w:rFonts w:asciiTheme="minorHAnsi" w:eastAsiaTheme="minorEastAsia" w:hAnsiTheme="minorHAnsi"/>
          <w:color w:val="auto"/>
          <w:sz w:val="22"/>
        </w:rPr>
      </w:pPr>
      <w:hyperlink w:anchor="_Toc29043538" w:history="1">
        <w:r w:rsidR="00E93335" w:rsidRPr="009A73AF">
          <w:rPr>
            <w:rStyle w:val="Hyperlink"/>
          </w:rPr>
          <w:t>Converting Text: UPPER</w:t>
        </w:r>
        <w:r w:rsidR="00E93335">
          <w:rPr>
            <w:webHidden/>
          </w:rPr>
          <w:tab/>
        </w:r>
        <w:r w:rsidR="00E93335">
          <w:rPr>
            <w:webHidden/>
          </w:rPr>
          <w:fldChar w:fldCharType="begin"/>
        </w:r>
        <w:r w:rsidR="00E93335">
          <w:rPr>
            <w:webHidden/>
          </w:rPr>
          <w:instrText xml:space="preserve"> PAGEREF _Toc29043538 \h </w:instrText>
        </w:r>
        <w:r w:rsidR="00E93335">
          <w:rPr>
            <w:webHidden/>
          </w:rPr>
        </w:r>
        <w:r w:rsidR="00E93335">
          <w:rPr>
            <w:webHidden/>
          </w:rPr>
          <w:fldChar w:fldCharType="separate"/>
        </w:r>
        <w:r w:rsidR="003F4055">
          <w:rPr>
            <w:webHidden/>
          </w:rPr>
          <w:t>33</w:t>
        </w:r>
        <w:r w:rsidR="00E93335">
          <w:rPr>
            <w:webHidden/>
          </w:rPr>
          <w:fldChar w:fldCharType="end"/>
        </w:r>
      </w:hyperlink>
    </w:p>
    <w:p w14:paraId="36D8760B" w14:textId="57AF1C37" w:rsidR="00E93335" w:rsidRDefault="00C72075">
      <w:pPr>
        <w:pStyle w:val="TOC3"/>
        <w:rPr>
          <w:rFonts w:asciiTheme="minorHAnsi" w:eastAsiaTheme="minorEastAsia" w:hAnsiTheme="minorHAnsi"/>
          <w:color w:val="auto"/>
          <w:sz w:val="22"/>
        </w:rPr>
      </w:pPr>
      <w:hyperlink w:anchor="_Toc29043539" w:history="1">
        <w:r w:rsidR="00E93335" w:rsidRPr="009A73AF">
          <w:rPr>
            <w:rStyle w:val="Hyperlink"/>
          </w:rPr>
          <w:t>Converting Text: LOWER</w:t>
        </w:r>
        <w:r w:rsidR="00E93335">
          <w:rPr>
            <w:webHidden/>
          </w:rPr>
          <w:tab/>
        </w:r>
        <w:r w:rsidR="00E93335">
          <w:rPr>
            <w:webHidden/>
          </w:rPr>
          <w:fldChar w:fldCharType="begin"/>
        </w:r>
        <w:r w:rsidR="00E93335">
          <w:rPr>
            <w:webHidden/>
          </w:rPr>
          <w:instrText xml:space="preserve"> PAGEREF _Toc29043539 \h </w:instrText>
        </w:r>
        <w:r w:rsidR="00E93335">
          <w:rPr>
            <w:webHidden/>
          </w:rPr>
        </w:r>
        <w:r w:rsidR="00E93335">
          <w:rPr>
            <w:webHidden/>
          </w:rPr>
          <w:fldChar w:fldCharType="separate"/>
        </w:r>
        <w:r w:rsidR="003F4055">
          <w:rPr>
            <w:webHidden/>
          </w:rPr>
          <w:t>34</w:t>
        </w:r>
        <w:r w:rsidR="00E93335">
          <w:rPr>
            <w:webHidden/>
          </w:rPr>
          <w:fldChar w:fldCharType="end"/>
        </w:r>
      </w:hyperlink>
    </w:p>
    <w:p w14:paraId="293547E2" w14:textId="743D867B" w:rsidR="00E93335" w:rsidRDefault="00C72075">
      <w:pPr>
        <w:pStyle w:val="TOC3"/>
        <w:rPr>
          <w:rFonts w:asciiTheme="minorHAnsi" w:eastAsiaTheme="minorEastAsia" w:hAnsiTheme="minorHAnsi"/>
          <w:color w:val="auto"/>
          <w:sz w:val="22"/>
        </w:rPr>
      </w:pPr>
      <w:hyperlink w:anchor="_Toc29043540" w:history="1">
        <w:r w:rsidR="00E93335" w:rsidRPr="009A73AF">
          <w:rPr>
            <w:rStyle w:val="Hyperlink"/>
          </w:rPr>
          <w:t>Activity: Show and tell</w:t>
        </w:r>
        <w:r w:rsidR="00E93335">
          <w:rPr>
            <w:webHidden/>
          </w:rPr>
          <w:tab/>
        </w:r>
        <w:r w:rsidR="00E93335">
          <w:rPr>
            <w:webHidden/>
          </w:rPr>
          <w:fldChar w:fldCharType="begin"/>
        </w:r>
        <w:r w:rsidR="00E93335">
          <w:rPr>
            <w:webHidden/>
          </w:rPr>
          <w:instrText xml:space="preserve"> PAGEREF _Toc29043540 \h </w:instrText>
        </w:r>
        <w:r w:rsidR="00E93335">
          <w:rPr>
            <w:webHidden/>
          </w:rPr>
        </w:r>
        <w:r w:rsidR="00E93335">
          <w:rPr>
            <w:webHidden/>
          </w:rPr>
          <w:fldChar w:fldCharType="separate"/>
        </w:r>
        <w:r w:rsidR="003F4055">
          <w:rPr>
            <w:webHidden/>
          </w:rPr>
          <w:t>34</w:t>
        </w:r>
        <w:r w:rsidR="00E93335">
          <w:rPr>
            <w:webHidden/>
          </w:rPr>
          <w:fldChar w:fldCharType="end"/>
        </w:r>
      </w:hyperlink>
    </w:p>
    <w:p w14:paraId="7C13724E" w14:textId="7E8E02E3" w:rsidR="00E93335" w:rsidRDefault="00C72075">
      <w:pPr>
        <w:pStyle w:val="TOC3"/>
        <w:rPr>
          <w:rFonts w:asciiTheme="minorHAnsi" w:eastAsiaTheme="minorEastAsia" w:hAnsiTheme="minorHAnsi"/>
          <w:color w:val="auto"/>
          <w:sz w:val="22"/>
        </w:rPr>
      </w:pPr>
      <w:hyperlink w:anchor="_Toc29043541" w:history="1">
        <w:r w:rsidR="00E93335" w:rsidRPr="009A73AF">
          <w:rPr>
            <w:rStyle w:val="Hyperlink"/>
          </w:rPr>
          <w:t>Try-it: Convert text by using the UPPER and LOWER functions</w:t>
        </w:r>
        <w:r w:rsidR="00E93335">
          <w:rPr>
            <w:webHidden/>
          </w:rPr>
          <w:tab/>
        </w:r>
        <w:r w:rsidR="00E93335">
          <w:rPr>
            <w:webHidden/>
          </w:rPr>
          <w:fldChar w:fldCharType="begin"/>
        </w:r>
        <w:r w:rsidR="00E93335">
          <w:rPr>
            <w:webHidden/>
          </w:rPr>
          <w:instrText xml:space="preserve"> PAGEREF _Toc29043541 \h </w:instrText>
        </w:r>
        <w:r w:rsidR="00E93335">
          <w:rPr>
            <w:webHidden/>
          </w:rPr>
        </w:r>
        <w:r w:rsidR="00E93335">
          <w:rPr>
            <w:webHidden/>
          </w:rPr>
          <w:fldChar w:fldCharType="separate"/>
        </w:r>
        <w:r w:rsidR="003F4055">
          <w:rPr>
            <w:webHidden/>
          </w:rPr>
          <w:t>35</w:t>
        </w:r>
        <w:r w:rsidR="00E93335">
          <w:rPr>
            <w:webHidden/>
          </w:rPr>
          <w:fldChar w:fldCharType="end"/>
        </w:r>
      </w:hyperlink>
    </w:p>
    <w:p w14:paraId="111505F0" w14:textId="70A76F9B" w:rsidR="00E93335" w:rsidRDefault="00C72075">
      <w:pPr>
        <w:pStyle w:val="TOC3"/>
        <w:rPr>
          <w:rFonts w:asciiTheme="minorHAnsi" w:eastAsiaTheme="minorEastAsia" w:hAnsiTheme="minorHAnsi"/>
          <w:color w:val="auto"/>
          <w:sz w:val="22"/>
        </w:rPr>
      </w:pPr>
      <w:hyperlink w:anchor="_Toc29043542" w:history="1">
        <w:r w:rsidR="00E93335" w:rsidRPr="009A73AF">
          <w:rPr>
            <w:rStyle w:val="Hyperlink"/>
          </w:rPr>
          <w:t>Try-it 1</w:t>
        </w:r>
        <w:r w:rsidR="00E93335">
          <w:rPr>
            <w:webHidden/>
          </w:rPr>
          <w:tab/>
        </w:r>
        <w:r w:rsidR="00E93335">
          <w:rPr>
            <w:webHidden/>
          </w:rPr>
          <w:fldChar w:fldCharType="begin"/>
        </w:r>
        <w:r w:rsidR="00E93335">
          <w:rPr>
            <w:webHidden/>
          </w:rPr>
          <w:instrText xml:space="preserve"> PAGEREF _Toc29043542 \h </w:instrText>
        </w:r>
        <w:r w:rsidR="00E93335">
          <w:rPr>
            <w:webHidden/>
          </w:rPr>
        </w:r>
        <w:r w:rsidR="00E93335">
          <w:rPr>
            <w:webHidden/>
          </w:rPr>
          <w:fldChar w:fldCharType="separate"/>
        </w:r>
        <w:r w:rsidR="003F4055">
          <w:rPr>
            <w:webHidden/>
          </w:rPr>
          <w:t>35</w:t>
        </w:r>
        <w:r w:rsidR="00E93335">
          <w:rPr>
            <w:webHidden/>
          </w:rPr>
          <w:fldChar w:fldCharType="end"/>
        </w:r>
      </w:hyperlink>
    </w:p>
    <w:p w14:paraId="6E91755E" w14:textId="4FC0593F" w:rsidR="00E93335" w:rsidRDefault="00C72075">
      <w:pPr>
        <w:pStyle w:val="TOC3"/>
        <w:rPr>
          <w:rFonts w:asciiTheme="minorHAnsi" w:eastAsiaTheme="minorEastAsia" w:hAnsiTheme="minorHAnsi"/>
          <w:color w:val="auto"/>
          <w:sz w:val="22"/>
        </w:rPr>
      </w:pPr>
      <w:hyperlink w:anchor="_Toc29043543" w:history="1">
        <w:r w:rsidR="00E93335" w:rsidRPr="009A73AF">
          <w:rPr>
            <w:rStyle w:val="Hyperlink"/>
          </w:rPr>
          <w:t>Try-it 2</w:t>
        </w:r>
        <w:r w:rsidR="00E93335">
          <w:rPr>
            <w:webHidden/>
          </w:rPr>
          <w:tab/>
        </w:r>
        <w:r w:rsidR="00E93335">
          <w:rPr>
            <w:webHidden/>
          </w:rPr>
          <w:fldChar w:fldCharType="begin"/>
        </w:r>
        <w:r w:rsidR="00E93335">
          <w:rPr>
            <w:webHidden/>
          </w:rPr>
          <w:instrText xml:space="preserve"> PAGEREF _Toc29043543 \h </w:instrText>
        </w:r>
        <w:r w:rsidR="00E93335">
          <w:rPr>
            <w:webHidden/>
          </w:rPr>
        </w:r>
        <w:r w:rsidR="00E93335">
          <w:rPr>
            <w:webHidden/>
          </w:rPr>
          <w:fldChar w:fldCharType="separate"/>
        </w:r>
        <w:r w:rsidR="003F4055">
          <w:rPr>
            <w:webHidden/>
          </w:rPr>
          <w:t>35</w:t>
        </w:r>
        <w:r w:rsidR="00E93335">
          <w:rPr>
            <w:webHidden/>
          </w:rPr>
          <w:fldChar w:fldCharType="end"/>
        </w:r>
      </w:hyperlink>
    </w:p>
    <w:p w14:paraId="5D50854B" w14:textId="5DFB432D" w:rsidR="00E93335" w:rsidRDefault="00C72075">
      <w:pPr>
        <w:pStyle w:val="TOC3"/>
        <w:rPr>
          <w:rFonts w:asciiTheme="minorHAnsi" w:eastAsiaTheme="minorEastAsia" w:hAnsiTheme="minorHAnsi"/>
          <w:color w:val="auto"/>
          <w:sz w:val="22"/>
        </w:rPr>
      </w:pPr>
      <w:hyperlink w:anchor="_Toc29043544" w:history="1">
        <w:r w:rsidR="00E93335" w:rsidRPr="009A73AF">
          <w:rPr>
            <w:rStyle w:val="Hyperlink"/>
          </w:rPr>
          <w:t>Try-it 3</w:t>
        </w:r>
        <w:r w:rsidR="00E93335">
          <w:rPr>
            <w:webHidden/>
          </w:rPr>
          <w:tab/>
        </w:r>
        <w:r w:rsidR="00E93335">
          <w:rPr>
            <w:webHidden/>
          </w:rPr>
          <w:fldChar w:fldCharType="begin"/>
        </w:r>
        <w:r w:rsidR="00E93335">
          <w:rPr>
            <w:webHidden/>
          </w:rPr>
          <w:instrText xml:space="preserve"> PAGEREF _Toc29043544 \h </w:instrText>
        </w:r>
        <w:r w:rsidR="00E93335">
          <w:rPr>
            <w:webHidden/>
          </w:rPr>
        </w:r>
        <w:r w:rsidR="00E93335">
          <w:rPr>
            <w:webHidden/>
          </w:rPr>
          <w:fldChar w:fldCharType="separate"/>
        </w:r>
        <w:r w:rsidR="003F4055">
          <w:rPr>
            <w:webHidden/>
          </w:rPr>
          <w:t>36</w:t>
        </w:r>
        <w:r w:rsidR="00E93335">
          <w:rPr>
            <w:webHidden/>
          </w:rPr>
          <w:fldChar w:fldCharType="end"/>
        </w:r>
      </w:hyperlink>
    </w:p>
    <w:p w14:paraId="751668AE" w14:textId="299C3CC4" w:rsidR="00E93335" w:rsidRDefault="00C72075">
      <w:pPr>
        <w:pStyle w:val="TOC2"/>
        <w:rPr>
          <w:rFonts w:asciiTheme="minorHAnsi" w:eastAsiaTheme="minorEastAsia" w:hAnsiTheme="minorHAnsi" w:cstheme="minorBidi"/>
          <w:color w:val="auto"/>
          <w:sz w:val="22"/>
        </w:rPr>
      </w:pPr>
      <w:hyperlink w:anchor="_Toc29043545" w:history="1">
        <w:r w:rsidR="00E93335" w:rsidRPr="009A73AF">
          <w:rPr>
            <w:rStyle w:val="Hyperlink"/>
          </w:rPr>
          <w:t>Wrap-up</w:t>
        </w:r>
        <w:r w:rsidR="00E93335">
          <w:rPr>
            <w:webHidden/>
          </w:rPr>
          <w:tab/>
        </w:r>
        <w:r w:rsidR="00E93335">
          <w:rPr>
            <w:webHidden/>
          </w:rPr>
          <w:fldChar w:fldCharType="begin"/>
        </w:r>
        <w:r w:rsidR="00E93335">
          <w:rPr>
            <w:webHidden/>
          </w:rPr>
          <w:instrText xml:space="preserve"> PAGEREF _Toc29043545 \h </w:instrText>
        </w:r>
        <w:r w:rsidR="00E93335">
          <w:rPr>
            <w:webHidden/>
          </w:rPr>
        </w:r>
        <w:r w:rsidR="00E93335">
          <w:rPr>
            <w:webHidden/>
          </w:rPr>
          <w:fldChar w:fldCharType="separate"/>
        </w:r>
        <w:r w:rsidR="003F4055">
          <w:rPr>
            <w:webHidden/>
          </w:rPr>
          <w:t>36</w:t>
        </w:r>
        <w:r w:rsidR="00E93335">
          <w:rPr>
            <w:webHidden/>
          </w:rPr>
          <w:fldChar w:fldCharType="end"/>
        </w:r>
      </w:hyperlink>
    </w:p>
    <w:p w14:paraId="77BAE4A0" w14:textId="7977C478" w:rsidR="00E93335" w:rsidRDefault="00C72075">
      <w:pPr>
        <w:pStyle w:val="TOC1"/>
        <w:rPr>
          <w:rFonts w:asciiTheme="minorHAnsi" w:eastAsiaTheme="minorEastAsia" w:hAnsiTheme="minorHAnsi"/>
          <w:color w:val="auto"/>
          <w:sz w:val="22"/>
        </w:rPr>
      </w:pPr>
      <w:hyperlink w:anchor="_Toc29043546" w:history="1">
        <w:r w:rsidR="00E93335" w:rsidRPr="009A73AF">
          <w:rPr>
            <w:rStyle w:val="Hyperlink"/>
          </w:rPr>
          <w:t>Lesson 4: Combining text</w:t>
        </w:r>
        <w:r w:rsidR="00E93335">
          <w:rPr>
            <w:webHidden/>
          </w:rPr>
          <w:tab/>
        </w:r>
        <w:r w:rsidR="00E93335">
          <w:rPr>
            <w:webHidden/>
          </w:rPr>
          <w:fldChar w:fldCharType="begin"/>
        </w:r>
        <w:r w:rsidR="00E93335">
          <w:rPr>
            <w:webHidden/>
          </w:rPr>
          <w:instrText xml:space="preserve"> PAGEREF _Toc29043546 \h </w:instrText>
        </w:r>
        <w:r w:rsidR="00E93335">
          <w:rPr>
            <w:webHidden/>
          </w:rPr>
        </w:r>
        <w:r w:rsidR="00E93335">
          <w:rPr>
            <w:webHidden/>
          </w:rPr>
          <w:fldChar w:fldCharType="separate"/>
        </w:r>
        <w:r w:rsidR="003F4055">
          <w:rPr>
            <w:webHidden/>
          </w:rPr>
          <w:t>38</w:t>
        </w:r>
        <w:r w:rsidR="00E93335">
          <w:rPr>
            <w:webHidden/>
          </w:rPr>
          <w:fldChar w:fldCharType="end"/>
        </w:r>
      </w:hyperlink>
    </w:p>
    <w:p w14:paraId="57E1D36C" w14:textId="5EF59194" w:rsidR="00E93335" w:rsidRDefault="00C72075">
      <w:pPr>
        <w:pStyle w:val="TOC2"/>
        <w:rPr>
          <w:rFonts w:asciiTheme="minorHAnsi" w:eastAsiaTheme="minorEastAsia" w:hAnsiTheme="minorHAnsi" w:cstheme="minorBidi"/>
          <w:color w:val="auto"/>
          <w:sz w:val="22"/>
        </w:rPr>
      </w:pPr>
      <w:hyperlink w:anchor="_Toc29043547" w:history="1">
        <w:r w:rsidR="00E93335" w:rsidRPr="009A73AF">
          <w:rPr>
            <w:rStyle w:val="Hyperlink"/>
          </w:rPr>
          <w:t>Overview</w:t>
        </w:r>
        <w:r w:rsidR="00E93335">
          <w:rPr>
            <w:webHidden/>
          </w:rPr>
          <w:tab/>
        </w:r>
        <w:r w:rsidR="00E93335">
          <w:rPr>
            <w:webHidden/>
          </w:rPr>
          <w:fldChar w:fldCharType="begin"/>
        </w:r>
        <w:r w:rsidR="00E93335">
          <w:rPr>
            <w:webHidden/>
          </w:rPr>
          <w:instrText xml:space="preserve"> PAGEREF _Toc29043547 \h </w:instrText>
        </w:r>
        <w:r w:rsidR="00E93335">
          <w:rPr>
            <w:webHidden/>
          </w:rPr>
        </w:r>
        <w:r w:rsidR="00E93335">
          <w:rPr>
            <w:webHidden/>
          </w:rPr>
          <w:fldChar w:fldCharType="separate"/>
        </w:r>
        <w:r w:rsidR="003F4055">
          <w:rPr>
            <w:webHidden/>
          </w:rPr>
          <w:t>38</w:t>
        </w:r>
        <w:r w:rsidR="00E93335">
          <w:rPr>
            <w:webHidden/>
          </w:rPr>
          <w:fldChar w:fldCharType="end"/>
        </w:r>
      </w:hyperlink>
    </w:p>
    <w:p w14:paraId="0D78B579" w14:textId="45F461F8" w:rsidR="00E93335" w:rsidRDefault="00C72075">
      <w:pPr>
        <w:pStyle w:val="TOC2"/>
        <w:rPr>
          <w:rFonts w:asciiTheme="minorHAnsi" w:eastAsiaTheme="minorEastAsia" w:hAnsiTheme="minorHAnsi" w:cstheme="minorBidi"/>
          <w:color w:val="auto"/>
          <w:sz w:val="22"/>
        </w:rPr>
      </w:pPr>
      <w:hyperlink w:anchor="_Toc29043548" w:history="1">
        <w:r w:rsidR="00E93335" w:rsidRPr="009A73AF">
          <w:rPr>
            <w:rStyle w:val="Hyperlink"/>
          </w:rPr>
          <w:t>Warm-up</w:t>
        </w:r>
        <w:r w:rsidR="00E93335">
          <w:rPr>
            <w:webHidden/>
          </w:rPr>
          <w:tab/>
        </w:r>
        <w:r w:rsidR="00E93335">
          <w:rPr>
            <w:webHidden/>
          </w:rPr>
          <w:fldChar w:fldCharType="begin"/>
        </w:r>
        <w:r w:rsidR="00E93335">
          <w:rPr>
            <w:webHidden/>
          </w:rPr>
          <w:instrText xml:space="preserve"> PAGEREF _Toc29043548 \h </w:instrText>
        </w:r>
        <w:r w:rsidR="00E93335">
          <w:rPr>
            <w:webHidden/>
          </w:rPr>
        </w:r>
        <w:r w:rsidR="00E93335">
          <w:rPr>
            <w:webHidden/>
          </w:rPr>
          <w:fldChar w:fldCharType="separate"/>
        </w:r>
        <w:r w:rsidR="003F4055">
          <w:rPr>
            <w:webHidden/>
          </w:rPr>
          <w:t>38</w:t>
        </w:r>
        <w:r w:rsidR="00E93335">
          <w:rPr>
            <w:webHidden/>
          </w:rPr>
          <w:fldChar w:fldCharType="end"/>
        </w:r>
      </w:hyperlink>
    </w:p>
    <w:p w14:paraId="6AD69143" w14:textId="65D51070" w:rsidR="00E93335" w:rsidRDefault="00C72075">
      <w:pPr>
        <w:pStyle w:val="TOC2"/>
        <w:rPr>
          <w:rFonts w:asciiTheme="minorHAnsi" w:eastAsiaTheme="minorEastAsia" w:hAnsiTheme="minorHAnsi" w:cstheme="minorBidi"/>
          <w:color w:val="auto"/>
          <w:sz w:val="22"/>
        </w:rPr>
      </w:pPr>
      <w:hyperlink w:anchor="_Toc29043549" w:history="1">
        <w:r w:rsidR="00E93335" w:rsidRPr="009A73AF">
          <w:rPr>
            <w:rStyle w:val="Hyperlink"/>
          </w:rPr>
          <w:t>Topic 1: Combine text by using the CONCAT function</w:t>
        </w:r>
        <w:r w:rsidR="00E93335">
          <w:rPr>
            <w:webHidden/>
          </w:rPr>
          <w:tab/>
        </w:r>
        <w:r w:rsidR="00E93335">
          <w:rPr>
            <w:webHidden/>
          </w:rPr>
          <w:fldChar w:fldCharType="begin"/>
        </w:r>
        <w:r w:rsidR="00E93335">
          <w:rPr>
            <w:webHidden/>
          </w:rPr>
          <w:instrText xml:space="preserve"> PAGEREF _Toc29043549 \h </w:instrText>
        </w:r>
        <w:r w:rsidR="00E93335">
          <w:rPr>
            <w:webHidden/>
          </w:rPr>
        </w:r>
        <w:r w:rsidR="00E93335">
          <w:rPr>
            <w:webHidden/>
          </w:rPr>
          <w:fldChar w:fldCharType="separate"/>
        </w:r>
        <w:r w:rsidR="003F4055">
          <w:rPr>
            <w:webHidden/>
          </w:rPr>
          <w:t>39</w:t>
        </w:r>
        <w:r w:rsidR="00E93335">
          <w:rPr>
            <w:webHidden/>
          </w:rPr>
          <w:fldChar w:fldCharType="end"/>
        </w:r>
      </w:hyperlink>
    </w:p>
    <w:p w14:paraId="448F9AEB" w14:textId="70CCA75A" w:rsidR="00E93335" w:rsidRDefault="00C72075">
      <w:pPr>
        <w:pStyle w:val="TOC3"/>
        <w:rPr>
          <w:rFonts w:asciiTheme="minorHAnsi" w:eastAsiaTheme="minorEastAsia" w:hAnsiTheme="minorHAnsi"/>
          <w:color w:val="auto"/>
          <w:sz w:val="22"/>
        </w:rPr>
      </w:pPr>
      <w:hyperlink w:anchor="_Toc29043550" w:history="1">
        <w:r w:rsidR="00E93335" w:rsidRPr="009A73AF">
          <w:rPr>
            <w:rStyle w:val="Hyperlink"/>
          </w:rPr>
          <w:t>Combining text: CONCAT</w:t>
        </w:r>
        <w:r w:rsidR="00E93335">
          <w:rPr>
            <w:webHidden/>
          </w:rPr>
          <w:tab/>
        </w:r>
        <w:r w:rsidR="00E93335">
          <w:rPr>
            <w:webHidden/>
          </w:rPr>
          <w:fldChar w:fldCharType="begin"/>
        </w:r>
        <w:r w:rsidR="00E93335">
          <w:rPr>
            <w:webHidden/>
          </w:rPr>
          <w:instrText xml:space="preserve"> PAGEREF _Toc29043550 \h </w:instrText>
        </w:r>
        <w:r w:rsidR="00E93335">
          <w:rPr>
            <w:webHidden/>
          </w:rPr>
        </w:r>
        <w:r w:rsidR="00E93335">
          <w:rPr>
            <w:webHidden/>
          </w:rPr>
          <w:fldChar w:fldCharType="separate"/>
        </w:r>
        <w:r w:rsidR="003F4055">
          <w:rPr>
            <w:webHidden/>
          </w:rPr>
          <w:t>39</w:t>
        </w:r>
        <w:r w:rsidR="00E93335">
          <w:rPr>
            <w:webHidden/>
          </w:rPr>
          <w:fldChar w:fldCharType="end"/>
        </w:r>
      </w:hyperlink>
    </w:p>
    <w:p w14:paraId="543712A5" w14:textId="59EA02C7" w:rsidR="00E93335" w:rsidRDefault="00C72075">
      <w:pPr>
        <w:pStyle w:val="TOC3"/>
        <w:rPr>
          <w:rFonts w:asciiTheme="minorHAnsi" w:eastAsiaTheme="minorEastAsia" w:hAnsiTheme="minorHAnsi"/>
          <w:color w:val="auto"/>
          <w:sz w:val="22"/>
        </w:rPr>
      </w:pPr>
      <w:hyperlink w:anchor="_Toc29043551" w:history="1">
        <w:r w:rsidR="00E93335" w:rsidRPr="009A73AF">
          <w:rPr>
            <w:rStyle w:val="Hyperlink"/>
          </w:rPr>
          <w:t>Adding space or a word between data when using the CONCAT function</w:t>
        </w:r>
        <w:r w:rsidR="00E93335">
          <w:rPr>
            <w:webHidden/>
          </w:rPr>
          <w:tab/>
        </w:r>
        <w:r w:rsidR="00E93335">
          <w:rPr>
            <w:webHidden/>
          </w:rPr>
          <w:fldChar w:fldCharType="begin"/>
        </w:r>
        <w:r w:rsidR="00E93335">
          <w:rPr>
            <w:webHidden/>
          </w:rPr>
          <w:instrText xml:space="preserve"> PAGEREF _Toc29043551 \h </w:instrText>
        </w:r>
        <w:r w:rsidR="00E93335">
          <w:rPr>
            <w:webHidden/>
          </w:rPr>
        </w:r>
        <w:r w:rsidR="00E93335">
          <w:rPr>
            <w:webHidden/>
          </w:rPr>
          <w:fldChar w:fldCharType="separate"/>
        </w:r>
        <w:r w:rsidR="003F4055">
          <w:rPr>
            <w:webHidden/>
          </w:rPr>
          <w:t>40</w:t>
        </w:r>
        <w:r w:rsidR="00E93335">
          <w:rPr>
            <w:webHidden/>
          </w:rPr>
          <w:fldChar w:fldCharType="end"/>
        </w:r>
      </w:hyperlink>
    </w:p>
    <w:p w14:paraId="5FD325A5" w14:textId="7B8D803F" w:rsidR="00E93335" w:rsidRDefault="00C72075">
      <w:pPr>
        <w:pStyle w:val="TOC3"/>
        <w:rPr>
          <w:rFonts w:asciiTheme="minorHAnsi" w:eastAsiaTheme="minorEastAsia" w:hAnsiTheme="minorHAnsi"/>
          <w:color w:val="auto"/>
          <w:sz w:val="22"/>
        </w:rPr>
      </w:pPr>
      <w:hyperlink w:anchor="_Toc29043552" w:history="1">
        <w:r w:rsidR="00E93335" w:rsidRPr="009A73AF">
          <w:rPr>
            <w:rStyle w:val="Hyperlink"/>
          </w:rPr>
          <w:t>Combining text using absolute cell references</w:t>
        </w:r>
        <w:r w:rsidR="00E93335">
          <w:rPr>
            <w:webHidden/>
          </w:rPr>
          <w:tab/>
        </w:r>
        <w:r w:rsidR="00E93335">
          <w:rPr>
            <w:webHidden/>
          </w:rPr>
          <w:fldChar w:fldCharType="begin"/>
        </w:r>
        <w:r w:rsidR="00E93335">
          <w:rPr>
            <w:webHidden/>
          </w:rPr>
          <w:instrText xml:space="preserve"> PAGEREF _Toc29043552 \h </w:instrText>
        </w:r>
        <w:r w:rsidR="00E93335">
          <w:rPr>
            <w:webHidden/>
          </w:rPr>
        </w:r>
        <w:r w:rsidR="00E93335">
          <w:rPr>
            <w:webHidden/>
          </w:rPr>
          <w:fldChar w:fldCharType="separate"/>
        </w:r>
        <w:r w:rsidR="003F4055">
          <w:rPr>
            <w:webHidden/>
          </w:rPr>
          <w:t>40</w:t>
        </w:r>
        <w:r w:rsidR="00E93335">
          <w:rPr>
            <w:webHidden/>
          </w:rPr>
          <w:fldChar w:fldCharType="end"/>
        </w:r>
      </w:hyperlink>
    </w:p>
    <w:p w14:paraId="425825C0" w14:textId="33FE3F56" w:rsidR="00E93335" w:rsidRDefault="00C72075">
      <w:pPr>
        <w:pStyle w:val="TOC3"/>
        <w:rPr>
          <w:rFonts w:asciiTheme="minorHAnsi" w:eastAsiaTheme="minorEastAsia" w:hAnsiTheme="minorHAnsi"/>
          <w:color w:val="auto"/>
          <w:sz w:val="22"/>
        </w:rPr>
      </w:pPr>
      <w:hyperlink w:anchor="_Toc29043553" w:history="1">
        <w:r w:rsidR="00E93335" w:rsidRPr="009A73AF">
          <w:rPr>
            <w:rStyle w:val="Hyperlink"/>
          </w:rPr>
          <w:t>Activity: Discuss and learn</w:t>
        </w:r>
        <w:r w:rsidR="00E93335">
          <w:rPr>
            <w:webHidden/>
          </w:rPr>
          <w:tab/>
        </w:r>
        <w:r w:rsidR="00E93335">
          <w:rPr>
            <w:webHidden/>
          </w:rPr>
          <w:fldChar w:fldCharType="begin"/>
        </w:r>
        <w:r w:rsidR="00E93335">
          <w:rPr>
            <w:webHidden/>
          </w:rPr>
          <w:instrText xml:space="preserve"> PAGEREF _Toc29043553 \h </w:instrText>
        </w:r>
        <w:r w:rsidR="00E93335">
          <w:rPr>
            <w:webHidden/>
          </w:rPr>
        </w:r>
        <w:r w:rsidR="00E93335">
          <w:rPr>
            <w:webHidden/>
          </w:rPr>
          <w:fldChar w:fldCharType="separate"/>
        </w:r>
        <w:r w:rsidR="003F4055">
          <w:rPr>
            <w:webHidden/>
          </w:rPr>
          <w:t>41</w:t>
        </w:r>
        <w:r w:rsidR="00E93335">
          <w:rPr>
            <w:webHidden/>
          </w:rPr>
          <w:fldChar w:fldCharType="end"/>
        </w:r>
      </w:hyperlink>
    </w:p>
    <w:p w14:paraId="4AAD056D" w14:textId="6EB46BC7" w:rsidR="00E93335" w:rsidRDefault="00C72075">
      <w:pPr>
        <w:pStyle w:val="TOC3"/>
        <w:rPr>
          <w:rFonts w:asciiTheme="minorHAnsi" w:eastAsiaTheme="minorEastAsia" w:hAnsiTheme="minorHAnsi"/>
          <w:color w:val="auto"/>
          <w:sz w:val="22"/>
        </w:rPr>
      </w:pPr>
      <w:hyperlink w:anchor="_Toc29043554" w:history="1">
        <w:r w:rsidR="00E93335" w:rsidRPr="009A73AF">
          <w:rPr>
            <w:rStyle w:val="Hyperlink"/>
          </w:rPr>
          <w:t>Try-it: Combine text by using the CONCAT function</w:t>
        </w:r>
        <w:r w:rsidR="00E93335">
          <w:rPr>
            <w:webHidden/>
          </w:rPr>
          <w:tab/>
        </w:r>
        <w:r w:rsidR="00E93335">
          <w:rPr>
            <w:webHidden/>
          </w:rPr>
          <w:fldChar w:fldCharType="begin"/>
        </w:r>
        <w:r w:rsidR="00E93335">
          <w:rPr>
            <w:webHidden/>
          </w:rPr>
          <w:instrText xml:space="preserve"> PAGEREF _Toc29043554 \h </w:instrText>
        </w:r>
        <w:r w:rsidR="00E93335">
          <w:rPr>
            <w:webHidden/>
          </w:rPr>
        </w:r>
        <w:r w:rsidR="00E93335">
          <w:rPr>
            <w:webHidden/>
          </w:rPr>
          <w:fldChar w:fldCharType="separate"/>
        </w:r>
        <w:r w:rsidR="003F4055">
          <w:rPr>
            <w:webHidden/>
          </w:rPr>
          <w:t>42</w:t>
        </w:r>
        <w:r w:rsidR="00E93335">
          <w:rPr>
            <w:webHidden/>
          </w:rPr>
          <w:fldChar w:fldCharType="end"/>
        </w:r>
      </w:hyperlink>
    </w:p>
    <w:p w14:paraId="6AB5F5CB" w14:textId="36059A82" w:rsidR="00E93335" w:rsidRDefault="00C72075">
      <w:pPr>
        <w:pStyle w:val="TOC3"/>
        <w:rPr>
          <w:rFonts w:asciiTheme="minorHAnsi" w:eastAsiaTheme="minorEastAsia" w:hAnsiTheme="minorHAnsi"/>
          <w:color w:val="auto"/>
          <w:sz w:val="22"/>
        </w:rPr>
      </w:pPr>
      <w:hyperlink w:anchor="_Toc29043555" w:history="1">
        <w:r w:rsidR="00E93335" w:rsidRPr="009A73AF">
          <w:rPr>
            <w:rStyle w:val="Hyperlink"/>
          </w:rPr>
          <w:t>Try-it 2</w:t>
        </w:r>
        <w:r w:rsidR="00E93335">
          <w:rPr>
            <w:webHidden/>
          </w:rPr>
          <w:tab/>
        </w:r>
        <w:r w:rsidR="00E93335">
          <w:rPr>
            <w:webHidden/>
          </w:rPr>
          <w:fldChar w:fldCharType="begin"/>
        </w:r>
        <w:r w:rsidR="00E93335">
          <w:rPr>
            <w:webHidden/>
          </w:rPr>
          <w:instrText xml:space="preserve"> PAGEREF _Toc29043555 \h </w:instrText>
        </w:r>
        <w:r w:rsidR="00E93335">
          <w:rPr>
            <w:webHidden/>
          </w:rPr>
        </w:r>
        <w:r w:rsidR="00E93335">
          <w:rPr>
            <w:webHidden/>
          </w:rPr>
          <w:fldChar w:fldCharType="separate"/>
        </w:r>
        <w:r w:rsidR="003F4055">
          <w:rPr>
            <w:webHidden/>
          </w:rPr>
          <w:t>43</w:t>
        </w:r>
        <w:r w:rsidR="00E93335">
          <w:rPr>
            <w:webHidden/>
          </w:rPr>
          <w:fldChar w:fldCharType="end"/>
        </w:r>
      </w:hyperlink>
    </w:p>
    <w:p w14:paraId="61A36CB9" w14:textId="61146F81" w:rsidR="00E93335" w:rsidRDefault="00C72075">
      <w:pPr>
        <w:pStyle w:val="TOC3"/>
        <w:rPr>
          <w:rFonts w:asciiTheme="minorHAnsi" w:eastAsiaTheme="minorEastAsia" w:hAnsiTheme="minorHAnsi"/>
          <w:color w:val="auto"/>
          <w:sz w:val="22"/>
        </w:rPr>
      </w:pPr>
      <w:hyperlink w:anchor="_Toc29043556" w:history="1">
        <w:r w:rsidR="00E93335" w:rsidRPr="009A73AF">
          <w:rPr>
            <w:rStyle w:val="Hyperlink"/>
          </w:rPr>
          <w:t>Try-it 3</w:t>
        </w:r>
        <w:r w:rsidR="00E93335">
          <w:rPr>
            <w:webHidden/>
          </w:rPr>
          <w:tab/>
        </w:r>
        <w:r w:rsidR="00E93335">
          <w:rPr>
            <w:webHidden/>
          </w:rPr>
          <w:fldChar w:fldCharType="begin"/>
        </w:r>
        <w:r w:rsidR="00E93335">
          <w:rPr>
            <w:webHidden/>
          </w:rPr>
          <w:instrText xml:space="preserve"> PAGEREF _Toc29043556 \h </w:instrText>
        </w:r>
        <w:r w:rsidR="00E93335">
          <w:rPr>
            <w:webHidden/>
          </w:rPr>
        </w:r>
        <w:r w:rsidR="00E93335">
          <w:rPr>
            <w:webHidden/>
          </w:rPr>
          <w:fldChar w:fldCharType="separate"/>
        </w:r>
        <w:r w:rsidR="003F4055">
          <w:rPr>
            <w:webHidden/>
          </w:rPr>
          <w:t>43</w:t>
        </w:r>
        <w:r w:rsidR="00E93335">
          <w:rPr>
            <w:webHidden/>
          </w:rPr>
          <w:fldChar w:fldCharType="end"/>
        </w:r>
      </w:hyperlink>
    </w:p>
    <w:p w14:paraId="558ED856" w14:textId="6822D892" w:rsidR="00E93335" w:rsidRDefault="00C72075">
      <w:pPr>
        <w:pStyle w:val="TOC2"/>
        <w:rPr>
          <w:rFonts w:asciiTheme="minorHAnsi" w:eastAsiaTheme="minorEastAsia" w:hAnsiTheme="minorHAnsi" w:cstheme="minorBidi"/>
          <w:color w:val="auto"/>
          <w:sz w:val="22"/>
        </w:rPr>
      </w:pPr>
      <w:hyperlink w:anchor="_Toc29043557" w:history="1">
        <w:r w:rsidR="00E93335" w:rsidRPr="009A73AF">
          <w:rPr>
            <w:rStyle w:val="Hyperlink"/>
          </w:rPr>
          <w:t>Topic 2: Combine text by using the TEXTJOIN function</w:t>
        </w:r>
        <w:r w:rsidR="00E93335">
          <w:rPr>
            <w:webHidden/>
          </w:rPr>
          <w:tab/>
        </w:r>
        <w:r w:rsidR="00E93335">
          <w:rPr>
            <w:webHidden/>
          </w:rPr>
          <w:fldChar w:fldCharType="begin"/>
        </w:r>
        <w:r w:rsidR="00E93335">
          <w:rPr>
            <w:webHidden/>
          </w:rPr>
          <w:instrText xml:space="preserve"> PAGEREF _Toc29043557 \h </w:instrText>
        </w:r>
        <w:r w:rsidR="00E93335">
          <w:rPr>
            <w:webHidden/>
          </w:rPr>
        </w:r>
        <w:r w:rsidR="00E93335">
          <w:rPr>
            <w:webHidden/>
          </w:rPr>
          <w:fldChar w:fldCharType="separate"/>
        </w:r>
        <w:r w:rsidR="003F4055">
          <w:rPr>
            <w:webHidden/>
          </w:rPr>
          <w:t>44</w:t>
        </w:r>
        <w:r w:rsidR="00E93335">
          <w:rPr>
            <w:webHidden/>
          </w:rPr>
          <w:fldChar w:fldCharType="end"/>
        </w:r>
      </w:hyperlink>
    </w:p>
    <w:p w14:paraId="640E40FE" w14:textId="0CCBC64E" w:rsidR="00E93335" w:rsidRDefault="00C72075">
      <w:pPr>
        <w:pStyle w:val="TOC3"/>
        <w:rPr>
          <w:rFonts w:asciiTheme="minorHAnsi" w:eastAsiaTheme="minorEastAsia" w:hAnsiTheme="minorHAnsi"/>
          <w:color w:val="auto"/>
          <w:sz w:val="22"/>
        </w:rPr>
      </w:pPr>
      <w:hyperlink w:anchor="_Toc29043558" w:history="1">
        <w:r w:rsidR="00E93335" w:rsidRPr="009A73AF">
          <w:rPr>
            <w:rStyle w:val="Hyperlink"/>
          </w:rPr>
          <w:t>Combining text: TEXTJOIN</w:t>
        </w:r>
        <w:r w:rsidR="00E93335">
          <w:rPr>
            <w:webHidden/>
          </w:rPr>
          <w:tab/>
        </w:r>
        <w:r w:rsidR="00E93335">
          <w:rPr>
            <w:webHidden/>
          </w:rPr>
          <w:fldChar w:fldCharType="begin"/>
        </w:r>
        <w:r w:rsidR="00E93335">
          <w:rPr>
            <w:webHidden/>
          </w:rPr>
          <w:instrText xml:space="preserve"> PAGEREF _Toc29043558 \h </w:instrText>
        </w:r>
        <w:r w:rsidR="00E93335">
          <w:rPr>
            <w:webHidden/>
          </w:rPr>
        </w:r>
        <w:r w:rsidR="00E93335">
          <w:rPr>
            <w:webHidden/>
          </w:rPr>
          <w:fldChar w:fldCharType="separate"/>
        </w:r>
        <w:r w:rsidR="003F4055">
          <w:rPr>
            <w:webHidden/>
          </w:rPr>
          <w:t>44</w:t>
        </w:r>
        <w:r w:rsidR="00E93335">
          <w:rPr>
            <w:webHidden/>
          </w:rPr>
          <w:fldChar w:fldCharType="end"/>
        </w:r>
      </w:hyperlink>
    </w:p>
    <w:p w14:paraId="11E043BE" w14:textId="1CB6ECE7" w:rsidR="00E93335" w:rsidRDefault="00C72075">
      <w:pPr>
        <w:pStyle w:val="TOC3"/>
        <w:rPr>
          <w:rFonts w:asciiTheme="minorHAnsi" w:eastAsiaTheme="minorEastAsia" w:hAnsiTheme="minorHAnsi"/>
          <w:color w:val="auto"/>
          <w:sz w:val="22"/>
        </w:rPr>
      </w:pPr>
      <w:hyperlink w:anchor="_Toc29043559" w:history="1">
        <w:r w:rsidR="00E93335" w:rsidRPr="009A73AF">
          <w:rPr>
            <w:rStyle w:val="Hyperlink"/>
          </w:rPr>
          <w:t>Combining text: CONCAT and TEXTJOIN</w:t>
        </w:r>
        <w:r w:rsidR="00E93335">
          <w:rPr>
            <w:webHidden/>
          </w:rPr>
          <w:tab/>
        </w:r>
        <w:r w:rsidR="00E93335">
          <w:rPr>
            <w:webHidden/>
          </w:rPr>
          <w:fldChar w:fldCharType="begin"/>
        </w:r>
        <w:r w:rsidR="00E93335">
          <w:rPr>
            <w:webHidden/>
          </w:rPr>
          <w:instrText xml:space="preserve"> PAGEREF _Toc29043559 \h </w:instrText>
        </w:r>
        <w:r w:rsidR="00E93335">
          <w:rPr>
            <w:webHidden/>
          </w:rPr>
        </w:r>
        <w:r w:rsidR="00E93335">
          <w:rPr>
            <w:webHidden/>
          </w:rPr>
          <w:fldChar w:fldCharType="separate"/>
        </w:r>
        <w:r w:rsidR="003F4055">
          <w:rPr>
            <w:webHidden/>
          </w:rPr>
          <w:t>44</w:t>
        </w:r>
        <w:r w:rsidR="00E93335">
          <w:rPr>
            <w:webHidden/>
          </w:rPr>
          <w:fldChar w:fldCharType="end"/>
        </w:r>
      </w:hyperlink>
    </w:p>
    <w:p w14:paraId="63937FFA" w14:textId="711F20EC" w:rsidR="00E93335" w:rsidRDefault="00C72075">
      <w:pPr>
        <w:pStyle w:val="TOC3"/>
        <w:rPr>
          <w:rFonts w:asciiTheme="minorHAnsi" w:eastAsiaTheme="minorEastAsia" w:hAnsiTheme="minorHAnsi"/>
          <w:color w:val="auto"/>
          <w:sz w:val="22"/>
        </w:rPr>
      </w:pPr>
      <w:hyperlink w:anchor="_Toc29043560" w:history="1">
        <w:r w:rsidR="00E93335" w:rsidRPr="009A73AF">
          <w:rPr>
            <w:rStyle w:val="Hyperlink"/>
          </w:rPr>
          <w:t>Activity: Pose a challenge</w:t>
        </w:r>
        <w:r w:rsidR="00E93335">
          <w:rPr>
            <w:webHidden/>
          </w:rPr>
          <w:tab/>
        </w:r>
        <w:r w:rsidR="00E93335">
          <w:rPr>
            <w:webHidden/>
          </w:rPr>
          <w:fldChar w:fldCharType="begin"/>
        </w:r>
        <w:r w:rsidR="00E93335">
          <w:rPr>
            <w:webHidden/>
          </w:rPr>
          <w:instrText xml:space="preserve"> PAGEREF _Toc29043560 \h </w:instrText>
        </w:r>
        <w:r w:rsidR="00E93335">
          <w:rPr>
            <w:webHidden/>
          </w:rPr>
        </w:r>
        <w:r w:rsidR="00E93335">
          <w:rPr>
            <w:webHidden/>
          </w:rPr>
          <w:fldChar w:fldCharType="separate"/>
        </w:r>
        <w:r w:rsidR="003F4055">
          <w:rPr>
            <w:webHidden/>
          </w:rPr>
          <w:t>45</w:t>
        </w:r>
        <w:r w:rsidR="00E93335">
          <w:rPr>
            <w:webHidden/>
          </w:rPr>
          <w:fldChar w:fldCharType="end"/>
        </w:r>
      </w:hyperlink>
    </w:p>
    <w:p w14:paraId="2CA17D40" w14:textId="509E3ACA" w:rsidR="00E93335" w:rsidRDefault="00C72075">
      <w:pPr>
        <w:pStyle w:val="TOC3"/>
        <w:rPr>
          <w:rFonts w:asciiTheme="minorHAnsi" w:eastAsiaTheme="minorEastAsia" w:hAnsiTheme="minorHAnsi"/>
          <w:color w:val="auto"/>
          <w:sz w:val="22"/>
        </w:rPr>
      </w:pPr>
      <w:hyperlink w:anchor="_Toc29043561" w:history="1">
        <w:r w:rsidR="00E93335" w:rsidRPr="009A73AF">
          <w:rPr>
            <w:rStyle w:val="Hyperlink"/>
          </w:rPr>
          <w:t>Try-it: Combine text by using the TEXTJOIN function</w:t>
        </w:r>
        <w:r w:rsidR="00E93335">
          <w:rPr>
            <w:webHidden/>
          </w:rPr>
          <w:tab/>
        </w:r>
        <w:r w:rsidR="00E93335">
          <w:rPr>
            <w:webHidden/>
          </w:rPr>
          <w:fldChar w:fldCharType="begin"/>
        </w:r>
        <w:r w:rsidR="00E93335">
          <w:rPr>
            <w:webHidden/>
          </w:rPr>
          <w:instrText xml:space="preserve"> PAGEREF _Toc29043561 \h </w:instrText>
        </w:r>
        <w:r w:rsidR="00E93335">
          <w:rPr>
            <w:webHidden/>
          </w:rPr>
        </w:r>
        <w:r w:rsidR="00E93335">
          <w:rPr>
            <w:webHidden/>
          </w:rPr>
          <w:fldChar w:fldCharType="separate"/>
        </w:r>
        <w:r w:rsidR="003F4055">
          <w:rPr>
            <w:webHidden/>
          </w:rPr>
          <w:t>46</w:t>
        </w:r>
        <w:r w:rsidR="00E93335">
          <w:rPr>
            <w:webHidden/>
          </w:rPr>
          <w:fldChar w:fldCharType="end"/>
        </w:r>
      </w:hyperlink>
    </w:p>
    <w:p w14:paraId="4A4EDB83" w14:textId="70EF81BB" w:rsidR="00E93335" w:rsidRDefault="00C72075">
      <w:pPr>
        <w:pStyle w:val="TOC3"/>
        <w:rPr>
          <w:rFonts w:asciiTheme="minorHAnsi" w:eastAsiaTheme="minorEastAsia" w:hAnsiTheme="minorHAnsi"/>
          <w:color w:val="auto"/>
          <w:sz w:val="22"/>
        </w:rPr>
      </w:pPr>
      <w:hyperlink w:anchor="_Toc29043562" w:history="1">
        <w:r w:rsidR="00E93335" w:rsidRPr="009A73AF">
          <w:rPr>
            <w:rStyle w:val="Hyperlink"/>
          </w:rPr>
          <w:t>Try-it 1</w:t>
        </w:r>
        <w:r w:rsidR="00E93335">
          <w:rPr>
            <w:webHidden/>
          </w:rPr>
          <w:tab/>
        </w:r>
        <w:r w:rsidR="00E93335">
          <w:rPr>
            <w:webHidden/>
          </w:rPr>
          <w:fldChar w:fldCharType="begin"/>
        </w:r>
        <w:r w:rsidR="00E93335">
          <w:rPr>
            <w:webHidden/>
          </w:rPr>
          <w:instrText xml:space="preserve"> PAGEREF _Toc29043562 \h </w:instrText>
        </w:r>
        <w:r w:rsidR="00E93335">
          <w:rPr>
            <w:webHidden/>
          </w:rPr>
        </w:r>
        <w:r w:rsidR="00E93335">
          <w:rPr>
            <w:webHidden/>
          </w:rPr>
          <w:fldChar w:fldCharType="separate"/>
        </w:r>
        <w:r w:rsidR="003F4055">
          <w:rPr>
            <w:webHidden/>
          </w:rPr>
          <w:t>46</w:t>
        </w:r>
        <w:r w:rsidR="00E93335">
          <w:rPr>
            <w:webHidden/>
          </w:rPr>
          <w:fldChar w:fldCharType="end"/>
        </w:r>
      </w:hyperlink>
    </w:p>
    <w:p w14:paraId="4E481392" w14:textId="1D622784" w:rsidR="00E93335" w:rsidRDefault="00C72075">
      <w:pPr>
        <w:pStyle w:val="TOC3"/>
        <w:rPr>
          <w:rFonts w:asciiTheme="minorHAnsi" w:eastAsiaTheme="minorEastAsia" w:hAnsiTheme="minorHAnsi"/>
          <w:color w:val="auto"/>
          <w:sz w:val="22"/>
        </w:rPr>
      </w:pPr>
      <w:hyperlink w:anchor="_Toc29043563" w:history="1">
        <w:r w:rsidR="00E93335" w:rsidRPr="009A73AF">
          <w:rPr>
            <w:rStyle w:val="Hyperlink"/>
          </w:rPr>
          <w:t>Try-it 2</w:t>
        </w:r>
        <w:r w:rsidR="00E93335">
          <w:rPr>
            <w:webHidden/>
          </w:rPr>
          <w:tab/>
        </w:r>
        <w:r w:rsidR="00E93335">
          <w:rPr>
            <w:webHidden/>
          </w:rPr>
          <w:fldChar w:fldCharType="begin"/>
        </w:r>
        <w:r w:rsidR="00E93335">
          <w:rPr>
            <w:webHidden/>
          </w:rPr>
          <w:instrText xml:space="preserve"> PAGEREF _Toc29043563 \h </w:instrText>
        </w:r>
        <w:r w:rsidR="00E93335">
          <w:rPr>
            <w:webHidden/>
          </w:rPr>
        </w:r>
        <w:r w:rsidR="00E93335">
          <w:rPr>
            <w:webHidden/>
          </w:rPr>
          <w:fldChar w:fldCharType="separate"/>
        </w:r>
        <w:r w:rsidR="003F4055">
          <w:rPr>
            <w:webHidden/>
          </w:rPr>
          <w:t>47</w:t>
        </w:r>
        <w:r w:rsidR="00E93335">
          <w:rPr>
            <w:webHidden/>
          </w:rPr>
          <w:fldChar w:fldCharType="end"/>
        </w:r>
      </w:hyperlink>
    </w:p>
    <w:p w14:paraId="3E239FDB" w14:textId="03C4C557" w:rsidR="00E93335" w:rsidRDefault="00C72075">
      <w:pPr>
        <w:pStyle w:val="TOC2"/>
        <w:rPr>
          <w:rFonts w:asciiTheme="minorHAnsi" w:eastAsiaTheme="minorEastAsia" w:hAnsiTheme="minorHAnsi" w:cstheme="minorBidi"/>
          <w:color w:val="auto"/>
          <w:sz w:val="22"/>
        </w:rPr>
      </w:pPr>
      <w:hyperlink w:anchor="_Toc29043564" w:history="1">
        <w:r w:rsidR="00E93335" w:rsidRPr="009A73AF">
          <w:rPr>
            <w:rStyle w:val="Hyperlink"/>
          </w:rPr>
          <w:t>Wrap-up</w:t>
        </w:r>
        <w:r w:rsidR="00E93335">
          <w:rPr>
            <w:webHidden/>
          </w:rPr>
          <w:tab/>
        </w:r>
        <w:r w:rsidR="00E93335">
          <w:rPr>
            <w:webHidden/>
          </w:rPr>
          <w:fldChar w:fldCharType="begin"/>
        </w:r>
        <w:r w:rsidR="00E93335">
          <w:rPr>
            <w:webHidden/>
          </w:rPr>
          <w:instrText xml:space="preserve"> PAGEREF _Toc29043564 \h </w:instrText>
        </w:r>
        <w:r w:rsidR="00E93335">
          <w:rPr>
            <w:webHidden/>
          </w:rPr>
        </w:r>
        <w:r w:rsidR="00E93335">
          <w:rPr>
            <w:webHidden/>
          </w:rPr>
          <w:fldChar w:fldCharType="separate"/>
        </w:r>
        <w:r w:rsidR="003F4055">
          <w:rPr>
            <w:webHidden/>
          </w:rPr>
          <w:t>47</w:t>
        </w:r>
        <w:r w:rsidR="00E93335">
          <w:rPr>
            <w:webHidden/>
          </w:rPr>
          <w:fldChar w:fldCharType="end"/>
        </w:r>
      </w:hyperlink>
    </w:p>
    <w:p w14:paraId="77B869E6" w14:textId="4EAEEDCA" w:rsidR="00E93335" w:rsidRDefault="00C72075">
      <w:pPr>
        <w:pStyle w:val="TOC1"/>
        <w:rPr>
          <w:rFonts w:asciiTheme="minorHAnsi" w:eastAsiaTheme="minorEastAsia" w:hAnsiTheme="minorHAnsi"/>
          <w:color w:val="auto"/>
          <w:sz w:val="22"/>
        </w:rPr>
      </w:pPr>
      <w:hyperlink w:anchor="_Toc29043565" w:history="1">
        <w:r w:rsidR="00E93335" w:rsidRPr="009A73AF">
          <w:rPr>
            <w:rStyle w:val="Hyperlink"/>
          </w:rPr>
          <w:t>Lesson 5: Inserting hyperlinks</w:t>
        </w:r>
        <w:r w:rsidR="00E93335">
          <w:rPr>
            <w:webHidden/>
          </w:rPr>
          <w:tab/>
        </w:r>
        <w:r w:rsidR="00E93335">
          <w:rPr>
            <w:webHidden/>
          </w:rPr>
          <w:fldChar w:fldCharType="begin"/>
        </w:r>
        <w:r w:rsidR="00E93335">
          <w:rPr>
            <w:webHidden/>
          </w:rPr>
          <w:instrText xml:space="preserve"> PAGEREF _Toc29043565 \h </w:instrText>
        </w:r>
        <w:r w:rsidR="00E93335">
          <w:rPr>
            <w:webHidden/>
          </w:rPr>
        </w:r>
        <w:r w:rsidR="00E93335">
          <w:rPr>
            <w:webHidden/>
          </w:rPr>
          <w:fldChar w:fldCharType="separate"/>
        </w:r>
        <w:r w:rsidR="003F4055">
          <w:rPr>
            <w:webHidden/>
          </w:rPr>
          <w:t>49</w:t>
        </w:r>
        <w:r w:rsidR="00E93335">
          <w:rPr>
            <w:webHidden/>
          </w:rPr>
          <w:fldChar w:fldCharType="end"/>
        </w:r>
      </w:hyperlink>
    </w:p>
    <w:p w14:paraId="78C3987C" w14:textId="5188B8B0" w:rsidR="00E93335" w:rsidRDefault="00C72075">
      <w:pPr>
        <w:pStyle w:val="TOC2"/>
        <w:rPr>
          <w:rFonts w:asciiTheme="minorHAnsi" w:eastAsiaTheme="minorEastAsia" w:hAnsiTheme="minorHAnsi" w:cstheme="minorBidi"/>
          <w:color w:val="auto"/>
          <w:sz w:val="22"/>
        </w:rPr>
      </w:pPr>
      <w:hyperlink w:anchor="_Toc29043566" w:history="1">
        <w:r w:rsidR="00E93335" w:rsidRPr="009A73AF">
          <w:rPr>
            <w:rStyle w:val="Hyperlink"/>
          </w:rPr>
          <w:t>Overview</w:t>
        </w:r>
        <w:r w:rsidR="00E93335">
          <w:rPr>
            <w:webHidden/>
          </w:rPr>
          <w:tab/>
        </w:r>
        <w:r w:rsidR="00E93335">
          <w:rPr>
            <w:webHidden/>
          </w:rPr>
          <w:fldChar w:fldCharType="begin"/>
        </w:r>
        <w:r w:rsidR="00E93335">
          <w:rPr>
            <w:webHidden/>
          </w:rPr>
          <w:instrText xml:space="preserve"> PAGEREF _Toc29043566 \h </w:instrText>
        </w:r>
        <w:r w:rsidR="00E93335">
          <w:rPr>
            <w:webHidden/>
          </w:rPr>
        </w:r>
        <w:r w:rsidR="00E93335">
          <w:rPr>
            <w:webHidden/>
          </w:rPr>
          <w:fldChar w:fldCharType="separate"/>
        </w:r>
        <w:r w:rsidR="003F4055">
          <w:rPr>
            <w:webHidden/>
          </w:rPr>
          <w:t>49</w:t>
        </w:r>
        <w:r w:rsidR="00E93335">
          <w:rPr>
            <w:webHidden/>
          </w:rPr>
          <w:fldChar w:fldCharType="end"/>
        </w:r>
      </w:hyperlink>
    </w:p>
    <w:p w14:paraId="02BDB7AD" w14:textId="4CD8D262" w:rsidR="00E93335" w:rsidRDefault="00C72075">
      <w:pPr>
        <w:pStyle w:val="TOC2"/>
        <w:rPr>
          <w:rFonts w:asciiTheme="minorHAnsi" w:eastAsiaTheme="minorEastAsia" w:hAnsiTheme="minorHAnsi" w:cstheme="minorBidi"/>
          <w:color w:val="auto"/>
          <w:sz w:val="22"/>
        </w:rPr>
      </w:pPr>
      <w:hyperlink w:anchor="_Toc29043567" w:history="1">
        <w:r w:rsidR="00E93335" w:rsidRPr="009A73AF">
          <w:rPr>
            <w:rStyle w:val="Hyperlink"/>
          </w:rPr>
          <w:t>Warm-up</w:t>
        </w:r>
        <w:r w:rsidR="00E93335">
          <w:rPr>
            <w:webHidden/>
          </w:rPr>
          <w:tab/>
        </w:r>
        <w:r w:rsidR="00E93335">
          <w:rPr>
            <w:webHidden/>
          </w:rPr>
          <w:fldChar w:fldCharType="begin"/>
        </w:r>
        <w:r w:rsidR="00E93335">
          <w:rPr>
            <w:webHidden/>
          </w:rPr>
          <w:instrText xml:space="preserve"> PAGEREF _Toc29043567 \h </w:instrText>
        </w:r>
        <w:r w:rsidR="00E93335">
          <w:rPr>
            <w:webHidden/>
          </w:rPr>
        </w:r>
        <w:r w:rsidR="00E93335">
          <w:rPr>
            <w:webHidden/>
          </w:rPr>
          <w:fldChar w:fldCharType="separate"/>
        </w:r>
        <w:r w:rsidR="003F4055">
          <w:rPr>
            <w:webHidden/>
          </w:rPr>
          <w:t>49</w:t>
        </w:r>
        <w:r w:rsidR="00E93335">
          <w:rPr>
            <w:webHidden/>
          </w:rPr>
          <w:fldChar w:fldCharType="end"/>
        </w:r>
      </w:hyperlink>
    </w:p>
    <w:p w14:paraId="433C073E" w14:textId="1E11A2E0" w:rsidR="00E93335" w:rsidRDefault="00C72075">
      <w:pPr>
        <w:pStyle w:val="TOC2"/>
        <w:rPr>
          <w:rFonts w:asciiTheme="minorHAnsi" w:eastAsiaTheme="minorEastAsia" w:hAnsiTheme="minorHAnsi" w:cstheme="minorBidi"/>
          <w:color w:val="auto"/>
          <w:sz w:val="22"/>
        </w:rPr>
      </w:pPr>
      <w:hyperlink w:anchor="_Toc29043568" w:history="1">
        <w:r w:rsidR="00E93335" w:rsidRPr="009A73AF">
          <w:rPr>
            <w:rStyle w:val="Hyperlink"/>
          </w:rPr>
          <w:t>Topic 1: Insert hyperlinks to navigate inside a workbook</w:t>
        </w:r>
        <w:r w:rsidR="00E93335">
          <w:rPr>
            <w:webHidden/>
          </w:rPr>
          <w:tab/>
        </w:r>
        <w:r w:rsidR="00E93335">
          <w:rPr>
            <w:webHidden/>
          </w:rPr>
          <w:fldChar w:fldCharType="begin"/>
        </w:r>
        <w:r w:rsidR="00E93335">
          <w:rPr>
            <w:webHidden/>
          </w:rPr>
          <w:instrText xml:space="preserve"> PAGEREF _Toc29043568 \h </w:instrText>
        </w:r>
        <w:r w:rsidR="00E93335">
          <w:rPr>
            <w:webHidden/>
          </w:rPr>
        </w:r>
        <w:r w:rsidR="00E93335">
          <w:rPr>
            <w:webHidden/>
          </w:rPr>
          <w:fldChar w:fldCharType="separate"/>
        </w:r>
        <w:r w:rsidR="003F4055">
          <w:rPr>
            <w:webHidden/>
          </w:rPr>
          <w:t>50</w:t>
        </w:r>
        <w:r w:rsidR="00E93335">
          <w:rPr>
            <w:webHidden/>
          </w:rPr>
          <w:fldChar w:fldCharType="end"/>
        </w:r>
      </w:hyperlink>
    </w:p>
    <w:p w14:paraId="70EEB37C" w14:textId="61466566" w:rsidR="00E93335" w:rsidRDefault="00C72075">
      <w:pPr>
        <w:pStyle w:val="TOC3"/>
        <w:rPr>
          <w:rFonts w:asciiTheme="minorHAnsi" w:eastAsiaTheme="minorEastAsia" w:hAnsiTheme="minorHAnsi"/>
          <w:color w:val="auto"/>
          <w:sz w:val="22"/>
        </w:rPr>
      </w:pPr>
      <w:hyperlink w:anchor="_Toc29043569" w:history="1">
        <w:r w:rsidR="00E93335" w:rsidRPr="009A73AF">
          <w:rPr>
            <w:rStyle w:val="Hyperlink"/>
          </w:rPr>
          <w:t>Creating a hyperlink to place within the document</w:t>
        </w:r>
        <w:r w:rsidR="00E93335">
          <w:rPr>
            <w:webHidden/>
          </w:rPr>
          <w:tab/>
        </w:r>
        <w:r w:rsidR="00E93335">
          <w:rPr>
            <w:webHidden/>
          </w:rPr>
          <w:fldChar w:fldCharType="begin"/>
        </w:r>
        <w:r w:rsidR="00E93335">
          <w:rPr>
            <w:webHidden/>
          </w:rPr>
          <w:instrText xml:space="preserve"> PAGEREF _Toc29043569 \h </w:instrText>
        </w:r>
        <w:r w:rsidR="00E93335">
          <w:rPr>
            <w:webHidden/>
          </w:rPr>
        </w:r>
        <w:r w:rsidR="00E93335">
          <w:rPr>
            <w:webHidden/>
          </w:rPr>
          <w:fldChar w:fldCharType="separate"/>
        </w:r>
        <w:r w:rsidR="003F4055">
          <w:rPr>
            <w:webHidden/>
          </w:rPr>
          <w:t>51</w:t>
        </w:r>
        <w:r w:rsidR="00E93335">
          <w:rPr>
            <w:webHidden/>
          </w:rPr>
          <w:fldChar w:fldCharType="end"/>
        </w:r>
      </w:hyperlink>
    </w:p>
    <w:p w14:paraId="1068845A" w14:textId="6CD5426E" w:rsidR="00E93335" w:rsidRDefault="00C72075">
      <w:pPr>
        <w:pStyle w:val="TOC3"/>
        <w:rPr>
          <w:rFonts w:asciiTheme="minorHAnsi" w:eastAsiaTheme="minorEastAsia" w:hAnsiTheme="minorHAnsi"/>
          <w:color w:val="auto"/>
          <w:sz w:val="22"/>
        </w:rPr>
      </w:pPr>
      <w:hyperlink w:anchor="_Toc29043570" w:history="1">
        <w:r w:rsidR="00E93335" w:rsidRPr="009A73AF">
          <w:rPr>
            <w:rStyle w:val="Hyperlink"/>
          </w:rPr>
          <w:t xml:space="preserve">Creating a hyperlink to a cell </w:t>
        </w:r>
        <w:r w:rsidR="00E93335">
          <w:rPr>
            <w:rStyle w:val="Hyperlink"/>
          </w:rPr>
          <w:br/>
        </w:r>
        <w:r w:rsidR="00E93335" w:rsidRPr="009A73AF">
          <w:rPr>
            <w:rStyle w:val="Hyperlink"/>
          </w:rPr>
          <w:t>range</w:t>
        </w:r>
        <w:r w:rsidR="00E93335">
          <w:rPr>
            <w:webHidden/>
          </w:rPr>
          <w:tab/>
        </w:r>
        <w:r w:rsidR="00E93335">
          <w:rPr>
            <w:webHidden/>
          </w:rPr>
          <w:fldChar w:fldCharType="begin"/>
        </w:r>
        <w:r w:rsidR="00E93335">
          <w:rPr>
            <w:webHidden/>
          </w:rPr>
          <w:instrText xml:space="preserve"> PAGEREF _Toc29043570 \h </w:instrText>
        </w:r>
        <w:r w:rsidR="00E93335">
          <w:rPr>
            <w:webHidden/>
          </w:rPr>
        </w:r>
        <w:r w:rsidR="00E93335">
          <w:rPr>
            <w:webHidden/>
          </w:rPr>
          <w:fldChar w:fldCharType="separate"/>
        </w:r>
        <w:r w:rsidR="003F4055">
          <w:rPr>
            <w:webHidden/>
          </w:rPr>
          <w:t>52</w:t>
        </w:r>
        <w:r w:rsidR="00E93335">
          <w:rPr>
            <w:webHidden/>
          </w:rPr>
          <w:fldChar w:fldCharType="end"/>
        </w:r>
      </w:hyperlink>
    </w:p>
    <w:p w14:paraId="14AA1E2E" w14:textId="077D058F" w:rsidR="00E93335" w:rsidRDefault="00C72075">
      <w:pPr>
        <w:pStyle w:val="TOC3"/>
        <w:rPr>
          <w:rFonts w:asciiTheme="minorHAnsi" w:eastAsiaTheme="minorEastAsia" w:hAnsiTheme="minorHAnsi"/>
          <w:color w:val="auto"/>
          <w:sz w:val="22"/>
        </w:rPr>
      </w:pPr>
      <w:hyperlink w:anchor="_Toc29043571" w:history="1">
        <w:r w:rsidR="00E93335" w:rsidRPr="009A73AF">
          <w:rPr>
            <w:rStyle w:val="Hyperlink"/>
          </w:rPr>
          <w:t>Activity: Tell a story</w:t>
        </w:r>
        <w:r w:rsidR="00E93335">
          <w:rPr>
            <w:webHidden/>
          </w:rPr>
          <w:tab/>
        </w:r>
        <w:r w:rsidR="00E93335">
          <w:rPr>
            <w:webHidden/>
          </w:rPr>
          <w:fldChar w:fldCharType="begin"/>
        </w:r>
        <w:r w:rsidR="00E93335">
          <w:rPr>
            <w:webHidden/>
          </w:rPr>
          <w:instrText xml:space="preserve"> PAGEREF _Toc29043571 \h </w:instrText>
        </w:r>
        <w:r w:rsidR="00E93335">
          <w:rPr>
            <w:webHidden/>
          </w:rPr>
        </w:r>
        <w:r w:rsidR="00E93335">
          <w:rPr>
            <w:webHidden/>
          </w:rPr>
          <w:fldChar w:fldCharType="separate"/>
        </w:r>
        <w:r w:rsidR="003F4055">
          <w:rPr>
            <w:webHidden/>
          </w:rPr>
          <w:t>53</w:t>
        </w:r>
        <w:r w:rsidR="00E93335">
          <w:rPr>
            <w:webHidden/>
          </w:rPr>
          <w:fldChar w:fldCharType="end"/>
        </w:r>
      </w:hyperlink>
    </w:p>
    <w:p w14:paraId="5D548800" w14:textId="2AC682B5" w:rsidR="00E93335" w:rsidRDefault="00C72075">
      <w:pPr>
        <w:pStyle w:val="TOC3"/>
        <w:rPr>
          <w:rFonts w:asciiTheme="minorHAnsi" w:eastAsiaTheme="minorEastAsia" w:hAnsiTheme="minorHAnsi"/>
          <w:color w:val="auto"/>
          <w:sz w:val="22"/>
        </w:rPr>
      </w:pPr>
      <w:hyperlink w:anchor="_Toc29043572" w:history="1">
        <w:r w:rsidR="00E93335" w:rsidRPr="009A73AF">
          <w:rPr>
            <w:rStyle w:val="Hyperlink"/>
          </w:rPr>
          <w:t>Try-it: Insert hyperlinks to navigate inside a workbook</w:t>
        </w:r>
        <w:r w:rsidR="00E93335">
          <w:rPr>
            <w:webHidden/>
          </w:rPr>
          <w:tab/>
        </w:r>
        <w:r w:rsidR="00E93335">
          <w:rPr>
            <w:webHidden/>
          </w:rPr>
          <w:fldChar w:fldCharType="begin"/>
        </w:r>
        <w:r w:rsidR="00E93335">
          <w:rPr>
            <w:webHidden/>
          </w:rPr>
          <w:instrText xml:space="preserve"> PAGEREF _Toc29043572 \h </w:instrText>
        </w:r>
        <w:r w:rsidR="00E93335">
          <w:rPr>
            <w:webHidden/>
          </w:rPr>
        </w:r>
        <w:r w:rsidR="00E93335">
          <w:rPr>
            <w:webHidden/>
          </w:rPr>
          <w:fldChar w:fldCharType="separate"/>
        </w:r>
        <w:r w:rsidR="003F4055">
          <w:rPr>
            <w:webHidden/>
          </w:rPr>
          <w:t>55</w:t>
        </w:r>
        <w:r w:rsidR="00E93335">
          <w:rPr>
            <w:webHidden/>
          </w:rPr>
          <w:fldChar w:fldCharType="end"/>
        </w:r>
      </w:hyperlink>
    </w:p>
    <w:p w14:paraId="0EF2582C" w14:textId="34F64E4C" w:rsidR="00E93335" w:rsidRDefault="00C72075">
      <w:pPr>
        <w:pStyle w:val="TOC3"/>
        <w:rPr>
          <w:rFonts w:asciiTheme="minorHAnsi" w:eastAsiaTheme="minorEastAsia" w:hAnsiTheme="minorHAnsi"/>
          <w:color w:val="auto"/>
          <w:sz w:val="22"/>
        </w:rPr>
      </w:pPr>
      <w:hyperlink w:anchor="_Toc29043573" w:history="1">
        <w:r w:rsidR="00E93335" w:rsidRPr="009A73AF">
          <w:rPr>
            <w:rStyle w:val="Hyperlink"/>
          </w:rPr>
          <w:t>Try-it 1</w:t>
        </w:r>
        <w:r w:rsidR="00E93335">
          <w:rPr>
            <w:webHidden/>
          </w:rPr>
          <w:tab/>
        </w:r>
        <w:r w:rsidR="00E93335">
          <w:rPr>
            <w:webHidden/>
          </w:rPr>
          <w:fldChar w:fldCharType="begin"/>
        </w:r>
        <w:r w:rsidR="00E93335">
          <w:rPr>
            <w:webHidden/>
          </w:rPr>
          <w:instrText xml:space="preserve"> PAGEREF _Toc29043573 \h </w:instrText>
        </w:r>
        <w:r w:rsidR="00E93335">
          <w:rPr>
            <w:webHidden/>
          </w:rPr>
        </w:r>
        <w:r w:rsidR="00E93335">
          <w:rPr>
            <w:webHidden/>
          </w:rPr>
          <w:fldChar w:fldCharType="separate"/>
        </w:r>
        <w:r w:rsidR="003F4055">
          <w:rPr>
            <w:webHidden/>
          </w:rPr>
          <w:t>55</w:t>
        </w:r>
        <w:r w:rsidR="00E93335">
          <w:rPr>
            <w:webHidden/>
          </w:rPr>
          <w:fldChar w:fldCharType="end"/>
        </w:r>
      </w:hyperlink>
    </w:p>
    <w:p w14:paraId="022D403E" w14:textId="2D995F96" w:rsidR="00E93335" w:rsidRDefault="00C72075">
      <w:pPr>
        <w:pStyle w:val="TOC3"/>
        <w:rPr>
          <w:rFonts w:asciiTheme="minorHAnsi" w:eastAsiaTheme="minorEastAsia" w:hAnsiTheme="minorHAnsi"/>
          <w:color w:val="auto"/>
          <w:sz w:val="22"/>
        </w:rPr>
      </w:pPr>
      <w:hyperlink w:anchor="_Toc29043574" w:history="1">
        <w:r w:rsidR="00E93335" w:rsidRPr="009A73AF">
          <w:rPr>
            <w:rStyle w:val="Hyperlink"/>
          </w:rPr>
          <w:t>Try-it 2</w:t>
        </w:r>
        <w:r w:rsidR="00E93335">
          <w:rPr>
            <w:webHidden/>
          </w:rPr>
          <w:tab/>
        </w:r>
        <w:r w:rsidR="00E93335">
          <w:rPr>
            <w:webHidden/>
          </w:rPr>
          <w:fldChar w:fldCharType="begin"/>
        </w:r>
        <w:r w:rsidR="00E93335">
          <w:rPr>
            <w:webHidden/>
          </w:rPr>
          <w:instrText xml:space="preserve"> PAGEREF _Toc29043574 \h </w:instrText>
        </w:r>
        <w:r w:rsidR="00E93335">
          <w:rPr>
            <w:webHidden/>
          </w:rPr>
        </w:r>
        <w:r w:rsidR="00E93335">
          <w:rPr>
            <w:webHidden/>
          </w:rPr>
          <w:fldChar w:fldCharType="separate"/>
        </w:r>
        <w:r w:rsidR="003F4055">
          <w:rPr>
            <w:webHidden/>
          </w:rPr>
          <w:t>55</w:t>
        </w:r>
        <w:r w:rsidR="00E93335">
          <w:rPr>
            <w:webHidden/>
          </w:rPr>
          <w:fldChar w:fldCharType="end"/>
        </w:r>
      </w:hyperlink>
    </w:p>
    <w:p w14:paraId="1D063D1A" w14:textId="41C2CAD3" w:rsidR="00E93335" w:rsidRDefault="00C72075">
      <w:pPr>
        <w:pStyle w:val="TOC3"/>
        <w:rPr>
          <w:rFonts w:asciiTheme="minorHAnsi" w:eastAsiaTheme="minorEastAsia" w:hAnsiTheme="minorHAnsi"/>
          <w:color w:val="auto"/>
          <w:sz w:val="22"/>
        </w:rPr>
      </w:pPr>
      <w:hyperlink w:anchor="_Toc29043575" w:history="1">
        <w:r w:rsidR="00E93335" w:rsidRPr="009A73AF">
          <w:rPr>
            <w:rStyle w:val="Hyperlink"/>
          </w:rPr>
          <w:t>Try-it 3</w:t>
        </w:r>
        <w:r w:rsidR="00E93335">
          <w:rPr>
            <w:webHidden/>
          </w:rPr>
          <w:tab/>
        </w:r>
        <w:r w:rsidR="00E93335">
          <w:rPr>
            <w:webHidden/>
          </w:rPr>
          <w:fldChar w:fldCharType="begin"/>
        </w:r>
        <w:r w:rsidR="00E93335">
          <w:rPr>
            <w:webHidden/>
          </w:rPr>
          <w:instrText xml:space="preserve"> PAGEREF _Toc29043575 \h </w:instrText>
        </w:r>
        <w:r w:rsidR="00E93335">
          <w:rPr>
            <w:webHidden/>
          </w:rPr>
        </w:r>
        <w:r w:rsidR="00E93335">
          <w:rPr>
            <w:webHidden/>
          </w:rPr>
          <w:fldChar w:fldCharType="separate"/>
        </w:r>
        <w:r w:rsidR="003F4055">
          <w:rPr>
            <w:webHidden/>
          </w:rPr>
          <w:t>56</w:t>
        </w:r>
        <w:r w:rsidR="00E93335">
          <w:rPr>
            <w:webHidden/>
          </w:rPr>
          <w:fldChar w:fldCharType="end"/>
        </w:r>
      </w:hyperlink>
    </w:p>
    <w:p w14:paraId="1362D93B" w14:textId="5D5909B8" w:rsidR="00E93335" w:rsidRDefault="00C72075">
      <w:pPr>
        <w:pStyle w:val="TOC2"/>
        <w:rPr>
          <w:rFonts w:asciiTheme="minorHAnsi" w:eastAsiaTheme="minorEastAsia" w:hAnsiTheme="minorHAnsi" w:cstheme="minorBidi"/>
          <w:color w:val="auto"/>
          <w:sz w:val="22"/>
        </w:rPr>
      </w:pPr>
      <w:hyperlink w:anchor="_Toc29043576" w:history="1">
        <w:r w:rsidR="00E93335" w:rsidRPr="009A73AF">
          <w:rPr>
            <w:rStyle w:val="Hyperlink"/>
          </w:rPr>
          <w:t>Topic 2: Insert hyperlinks to navigate outside a workbook</w:t>
        </w:r>
        <w:r w:rsidR="00E93335">
          <w:rPr>
            <w:webHidden/>
          </w:rPr>
          <w:tab/>
        </w:r>
        <w:r w:rsidR="00E93335">
          <w:rPr>
            <w:webHidden/>
          </w:rPr>
          <w:fldChar w:fldCharType="begin"/>
        </w:r>
        <w:r w:rsidR="00E93335">
          <w:rPr>
            <w:webHidden/>
          </w:rPr>
          <w:instrText xml:space="preserve"> PAGEREF _Toc29043576 \h </w:instrText>
        </w:r>
        <w:r w:rsidR="00E93335">
          <w:rPr>
            <w:webHidden/>
          </w:rPr>
        </w:r>
        <w:r w:rsidR="00E93335">
          <w:rPr>
            <w:webHidden/>
          </w:rPr>
          <w:fldChar w:fldCharType="separate"/>
        </w:r>
        <w:r w:rsidR="003F4055">
          <w:rPr>
            <w:webHidden/>
          </w:rPr>
          <w:t>57</w:t>
        </w:r>
        <w:r w:rsidR="00E93335">
          <w:rPr>
            <w:webHidden/>
          </w:rPr>
          <w:fldChar w:fldCharType="end"/>
        </w:r>
      </w:hyperlink>
    </w:p>
    <w:p w14:paraId="52345B30" w14:textId="604346D9" w:rsidR="00E93335" w:rsidRDefault="00C72075">
      <w:pPr>
        <w:pStyle w:val="TOC3"/>
        <w:rPr>
          <w:rFonts w:asciiTheme="minorHAnsi" w:eastAsiaTheme="minorEastAsia" w:hAnsiTheme="minorHAnsi"/>
          <w:color w:val="auto"/>
          <w:sz w:val="22"/>
        </w:rPr>
      </w:pPr>
      <w:hyperlink w:anchor="_Toc29043577" w:history="1">
        <w:r w:rsidR="00E93335" w:rsidRPr="009A73AF">
          <w:rPr>
            <w:rStyle w:val="Hyperlink"/>
          </w:rPr>
          <w:t xml:space="preserve">Creating a hyperlink to another </w:t>
        </w:r>
        <w:r w:rsidR="00E93335">
          <w:rPr>
            <w:rStyle w:val="Hyperlink"/>
          </w:rPr>
          <w:br/>
        </w:r>
        <w:r w:rsidR="00E93335" w:rsidRPr="009A73AF">
          <w:rPr>
            <w:rStyle w:val="Hyperlink"/>
          </w:rPr>
          <w:t>file</w:t>
        </w:r>
        <w:r w:rsidR="00E93335">
          <w:rPr>
            <w:webHidden/>
          </w:rPr>
          <w:tab/>
        </w:r>
        <w:r w:rsidR="00E93335">
          <w:rPr>
            <w:webHidden/>
          </w:rPr>
          <w:fldChar w:fldCharType="begin"/>
        </w:r>
        <w:r w:rsidR="00E93335">
          <w:rPr>
            <w:webHidden/>
          </w:rPr>
          <w:instrText xml:space="preserve"> PAGEREF _Toc29043577 \h </w:instrText>
        </w:r>
        <w:r w:rsidR="00E93335">
          <w:rPr>
            <w:webHidden/>
          </w:rPr>
        </w:r>
        <w:r w:rsidR="00E93335">
          <w:rPr>
            <w:webHidden/>
          </w:rPr>
          <w:fldChar w:fldCharType="separate"/>
        </w:r>
        <w:r w:rsidR="003F4055">
          <w:rPr>
            <w:webHidden/>
          </w:rPr>
          <w:t>57</w:t>
        </w:r>
        <w:r w:rsidR="00E93335">
          <w:rPr>
            <w:webHidden/>
          </w:rPr>
          <w:fldChar w:fldCharType="end"/>
        </w:r>
      </w:hyperlink>
    </w:p>
    <w:p w14:paraId="3D9B2777" w14:textId="42F9A5B4" w:rsidR="00E93335" w:rsidRDefault="00C72075">
      <w:pPr>
        <w:pStyle w:val="TOC3"/>
        <w:rPr>
          <w:rFonts w:asciiTheme="minorHAnsi" w:eastAsiaTheme="minorEastAsia" w:hAnsiTheme="minorHAnsi"/>
          <w:color w:val="auto"/>
          <w:sz w:val="22"/>
        </w:rPr>
      </w:pPr>
      <w:hyperlink w:anchor="_Toc29043578" w:history="1">
        <w:r w:rsidR="00E93335" w:rsidRPr="009A73AF">
          <w:rPr>
            <w:rStyle w:val="Hyperlink"/>
          </w:rPr>
          <w:t>Creating a hyperlink to a website</w:t>
        </w:r>
        <w:r w:rsidR="00E93335">
          <w:rPr>
            <w:webHidden/>
          </w:rPr>
          <w:tab/>
        </w:r>
        <w:r w:rsidR="00E93335">
          <w:rPr>
            <w:webHidden/>
          </w:rPr>
          <w:fldChar w:fldCharType="begin"/>
        </w:r>
        <w:r w:rsidR="00E93335">
          <w:rPr>
            <w:webHidden/>
          </w:rPr>
          <w:instrText xml:space="preserve"> PAGEREF _Toc29043578 \h </w:instrText>
        </w:r>
        <w:r w:rsidR="00E93335">
          <w:rPr>
            <w:webHidden/>
          </w:rPr>
        </w:r>
        <w:r w:rsidR="00E93335">
          <w:rPr>
            <w:webHidden/>
          </w:rPr>
          <w:fldChar w:fldCharType="separate"/>
        </w:r>
        <w:r w:rsidR="003F4055">
          <w:rPr>
            <w:webHidden/>
          </w:rPr>
          <w:t>58</w:t>
        </w:r>
        <w:r w:rsidR="00E93335">
          <w:rPr>
            <w:webHidden/>
          </w:rPr>
          <w:fldChar w:fldCharType="end"/>
        </w:r>
      </w:hyperlink>
    </w:p>
    <w:p w14:paraId="0445D0B5" w14:textId="026601FC" w:rsidR="00E93335" w:rsidRDefault="00C72075">
      <w:pPr>
        <w:pStyle w:val="TOC3"/>
        <w:rPr>
          <w:rFonts w:asciiTheme="minorHAnsi" w:eastAsiaTheme="minorEastAsia" w:hAnsiTheme="minorHAnsi"/>
          <w:color w:val="auto"/>
          <w:sz w:val="22"/>
        </w:rPr>
      </w:pPr>
      <w:hyperlink w:anchor="_Toc29043579" w:history="1">
        <w:r w:rsidR="00E93335" w:rsidRPr="009A73AF">
          <w:rPr>
            <w:rStyle w:val="Hyperlink"/>
          </w:rPr>
          <w:t>Activity: Discuss and learn</w:t>
        </w:r>
        <w:r w:rsidR="00E93335">
          <w:rPr>
            <w:webHidden/>
          </w:rPr>
          <w:tab/>
        </w:r>
        <w:r w:rsidR="00E93335">
          <w:rPr>
            <w:webHidden/>
          </w:rPr>
          <w:fldChar w:fldCharType="begin"/>
        </w:r>
        <w:r w:rsidR="00E93335">
          <w:rPr>
            <w:webHidden/>
          </w:rPr>
          <w:instrText xml:space="preserve"> PAGEREF _Toc29043579 \h </w:instrText>
        </w:r>
        <w:r w:rsidR="00E93335">
          <w:rPr>
            <w:webHidden/>
          </w:rPr>
        </w:r>
        <w:r w:rsidR="00E93335">
          <w:rPr>
            <w:webHidden/>
          </w:rPr>
          <w:fldChar w:fldCharType="separate"/>
        </w:r>
        <w:r w:rsidR="003F4055">
          <w:rPr>
            <w:webHidden/>
          </w:rPr>
          <w:t>59</w:t>
        </w:r>
        <w:r w:rsidR="00E93335">
          <w:rPr>
            <w:webHidden/>
          </w:rPr>
          <w:fldChar w:fldCharType="end"/>
        </w:r>
      </w:hyperlink>
    </w:p>
    <w:p w14:paraId="05646661" w14:textId="77B19070" w:rsidR="00E93335" w:rsidRDefault="00C72075">
      <w:pPr>
        <w:pStyle w:val="TOC3"/>
        <w:rPr>
          <w:rFonts w:asciiTheme="minorHAnsi" w:eastAsiaTheme="minorEastAsia" w:hAnsiTheme="minorHAnsi"/>
          <w:color w:val="auto"/>
          <w:sz w:val="22"/>
        </w:rPr>
      </w:pPr>
      <w:hyperlink w:anchor="_Toc29043580" w:history="1">
        <w:r w:rsidR="00E93335" w:rsidRPr="009A73AF">
          <w:rPr>
            <w:rStyle w:val="Hyperlink"/>
          </w:rPr>
          <w:t>Try-it: Insert hyperlinks to navigate outside a workbook</w:t>
        </w:r>
        <w:r w:rsidR="00E93335">
          <w:rPr>
            <w:webHidden/>
          </w:rPr>
          <w:tab/>
        </w:r>
        <w:r w:rsidR="00E93335">
          <w:rPr>
            <w:webHidden/>
          </w:rPr>
          <w:fldChar w:fldCharType="begin"/>
        </w:r>
        <w:r w:rsidR="00E93335">
          <w:rPr>
            <w:webHidden/>
          </w:rPr>
          <w:instrText xml:space="preserve"> PAGEREF _Toc29043580 \h </w:instrText>
        </w:r>
        <w:r w:rsidR="00E93335">
          <w:rPr>
            <w:webHidden/>
          </w:rPr>
        </w:r>
        <w:r w:rsidR="00E93335">
          <w:rPr>
            <w:webHidden/>
          </w:rPr>
          <w:fldChar w:fldCharType="separate"/>
        </w:r>
        <w:r w:rsidR="003F4055">
          <w:rPr>
            <w:webHidden/>
          </w:rPr>
          <w:t>60</w:t>
        </w:r>
        <w:r w:rsidR="00E93335">
          <w:rPr>
            <w:webHidden/>
          </w:rPr>
          <w:fldChar w:fldCharType="end"/>
        </w:r>
      </w:hyperlink>
    </w:p>
    <w:p w14:paraId="77B85AAC" w14:textId="1AF4AF32" w:rsidR="00E93335" w:rsidRDefault="00C72075">
      <w:pPr>
        <w:pStyle w:val="TOC3"/>
        <w:rPr>
          <w:rFonts w:asciiTheme="minorHAnsi" w:eastAsiaTheme="minorEastAsia" w:hAnsiTheme="minorHAnsi"/>
          <w:color w:val="auto"/>
          <w:sz w:val="22"/>
        </w:rPr>
      </w:pPr>
      <w:hyperlink w:anchor="_Toc29043581" w:history="1">
        <w:r w:rsidR="00E93335" w:rsidRPr="009A73AF">
          <w:rPr>
            <w:rStyle w:val="Hyperlink"/>
          </w:rPr>
          <w:t>Try-it 1</w:t>
        </w:r>
        <w:r w:rsidR="00E93335">
          <w:rPr>
            <w:webHidden/>
          </w:rPr>
          <w:tab/>
        </w:r>
        <w:r w:rsidR="00E93335">
          <w:rPr>
            <w:webHidden/>
          </w:rPr>
          <w:fldChar w:fldCharType="begin"/>
        </w:r>
        <w:r w:rsidR="00E93335">
          <w:rPr>
            <w:webHidden/>
          </w:rPr>
          <w:instrText xml:space="preserve"> PAGEREF _Toc29043581 \h </w:instrText>
        </w:r>
        <w:r w:rsidR="00E93335">
          <w:rPr>
            <w:webHidden/>
          </w:rPr>
        </w:r>
        <w:r w:rsidR="00E93335">
          <w:rPr>
            <w:webHidden/>
          </w:rPr>
          <w:fldChar w:fldCharType="separate"/>
        </w:r>
        <w:r w:rsidR="003F4055">
          <w:rPr>
            <w:webHidden/>
          </w:rPr>
          <w:t>60</w:t>
        </w:r>
        <w:r w:rsidR="00E93335">
          <w:rPr>
            <w:webHidden/>
          </w:rPr>
          <w:fldChar w:fldCharType="end"/>
        </w:r>
      </w:hyperlink>
    </w:p>
    <w:p w14:paraId="767B649A" w14:textId="1D8371E0" w:rsidR="00E93335" w:rsidRDefault="00C72075">
      <w:pPr>
        <w:pStyle w:val="TOC3"/>
        <w:rPr>
          <w:rFonts w:asciiTheme="minorHAnsi" w:eastAsiaTheme="minorEastAsia" w:hAnsiTheme="minorHAnsi"/>
          <w:color w:val="auto"/>
          <w:sz w:val="22"/>
        </w:rPr>
      </w:pPr>
      <w:hyperlink w:anchor="_Toc29043582" w:history="1">
        <w:r w:rsidR="00E93335" w:rsidRPr="009A73AF">
          <w:rPr>
            <w:rStyle w:val="Hyperlink"/>
          </w:rPr>
          <w:t>Try-it 2</w:t>
        </w:r>
        <w:r w:rsidR="00E93335">
          <w:rPr>
            <w:webHidden/>
          </w:rPr>
          <w:tab/>
        </w:r>
        <w:r w:rsidR="00E93335">
          <w:rPr>
            <w:webHidden/>
          </w:rPr>
          <w:fldChar w:fldCharType="begin"/>
        </w:r>
        <w:r w:rsidR="00E93335">
          <w:rPr>
            <w:webHidden/>
          </w:rPr>
          <w:instrText xml:space="preserve"> PAGEREF _Toc29043582 \h </w:instrText>
        </w:r>
        <w:r w:rsidR="00E93335">
          <w:rPr>
            <w:webHidden/>
          </w:rPr>
        </w:r>
        <w:r w:rsidR="00E93335">
          <w:rPr>
            <w:webHidden/>
          </w:rPr>
          <w:fldChar w:fldCharType="separate"/>
        </w:r>
        <w:r w:rsidR="003F4055">
          <w:rPr>
            <w:webHidden/>
          </w:rPr>
          <w:t>61</w:t>
        </w:r>
        <w:r w:rsidR="00E93335">
          <w:rPr>
            <w:webHidden/>
          </w:rPr>
          <w:fldChar w:fldCharType="end"/>
        </w:r>
      </w:hyperlink>
    </w:p>
    <w:p w14:paraId="76CF6C57" w14:textId="614A8B2A" w:rsidR="00E93335" w:rsidRDefault="00C72075">
      <w:pPr>
        <w:pStyle w:val="TOC3"/>
        <w:rPr>
          <w:rFonts w:asciiTheme="minorHAnsi" w:eastAsiaTheme="minorEastAsia" w:hAnsiTheme="minorHAnsi"/>
          <w:color w:val="auto"/>
          <w:sz w:val="22"/>
        </w:rPr>
      </w:pPr>
      <w:hyperlink w:anchor="_Toc29043583" w:history="1">
        <w:r w:rsidR="00E93335" w:rsidRPr="009A73AF">
          <w:rPr>
            <w:rStyle w:val="Hyperlink"/>
          </w:rPr>
          <w:t>Try-it 3</w:t>
        </w:r>
        <w:r w:rsidR="00E93335">
          <w:rPr>
            <w:webHidden/>
          </w:rPr>
          <w:tab/>
        </w:r>
        <w:r w:rsidR="00E93335">
          <w:rPr>
            <w:webHidden/>
          </w:rPr>
          <w:fldChar w:fldCharType="begin"/>
        </w:r>
        <w:r w:rsidR="00E93335">
          <w:rPr>
            <w:webHidden/>
          </w:rPr>
          <w:instrText xml:space="preserve"> PAGEREF _Toc29043583 \h </w:instrText>
        </w:r>
        <w:r w:rsidR="00E93335">
          <w:rPr>
            <w:webHidden/>
          </w:rPr>
        </w:r>
        <w:r w:rsidR="00E93335">
          <w:rPr>
            <w:webHidden/>
          </w:rPr>
          <w:fldChar w:fldCharType="separate"/>
        </w:r>
        <w:r w:rsidR="003F4055">
          <w:rPr>
            <w:webHidden/>
          </w:rPr>
          <w:t>61</w:t>
        </w:r>
        <w:r w:rsidR="00E93335">
          <w:rPr>
            <w:webHidden/>
          </w:rPr>
          <w:fldChar w:fldCharType="end"/>
        </w:r>
      </w:hyperlink>
    </w:p>
    <w:p w14:paraId="0E7C4450" w14:textId="6756A516" w:rsidR="00E93335" w:rsidRDefault="00C72075">
      <w:pPr>
        <w:pStyle w:val="TOC2"/>
        <w:rPr>
          <w:rFonts w:asciiTheme="minorHAnsi" w:eastAsiaTheme="minorEastAsia" w:hAnsiTheme="minorHAnsi" w:cstheme="minorBidi"/>
          <w:color w:val="auto"/>
          <w:sz w:val="22"/>
        </w:rPr>
      </w:pPr>
      <w:hyperlink w:anchor="_Toc29043584" w:history="1">
        <w:r w:rsidR="00E93335" w:rsidRPr="009A73AF">
          <w:rPr>
            <w:rStyle w:val="Hyperlink"/>
          </w:rPr>
          <w:t>Topic 3: Remove hyperlinks</w:t>
        </w:r>
        <w:r w:rsidR="00E93335">
          <w:rPr>
            <w:webHidden/>
          </w:rPr>
          <w:tab/>
        </w:r>
        <w:r w:rsidR="00E93335">
          <w:rPr>
            <w:webHidden/>
          </w:rPr>
          <w:fldChar w:fldCharType="begin"/>
        </w:r>
        <w:r w:rsidR="00E93335">
          <w:rPr>
            <w:webHidden/>
          </w:rPr>
          <w:instrText xml:space="preserve"> PAGEREF _Toc29043584 \h </w:instrText>
        </w:r>
        <w:r w:rsidR="00E93335">
          <w:rPr>
            <w:webHidden/>
          </w:rPr>
        </w:r>
        <w:r w:rsidR="00E93335">
          <w:rPr>
            <w:webHidden/>
          </w:rPr>
          <w:fldChar w:fldCharType="separate"/>
        </w:r>
        <w:r w:rsidR="003F4055">
          <w:rPr>
            <w:webHidden/>
          </w:rPr>
          <w:t>62</w:t>
        </w:r>
        <w:r w:rsidR="00E93335">
          <w:rPr>
            <w:webHidden/>
          </w:rPr>
          <w:fldChar w:fldCharType="end"/>
        </w:r>
      </w:hyperlink>
    </w:p>
    <w:p w14:paraId="50556A88" w14:textId="2BF9A3C1" w:rsidR="00E93335" w:rsidRDefault="00C72075">
      <w:pPr>
        <w:pStyle w:val="TOC3"/>
        <w:rPr>
          <w:rFonts w:asciiTheme="minorHAnsi" w:eastAsiaTheme="minorEastAsia" w:hAnsiTheme="minorHAnsi"/>
          <w:color w:val="auto"/>
          <w:sz w:val="22"/>
        </w:rPr>
      </w:pPr>
      <w:hyperlink w:anchor="_Toc29043585" w:history="1">
        <w:r w:rsidR="00E93335" w:rsidRPr="009A73AF">
          <w:rPr>
            <w:rStyle w:val="Hyperlink"/>
          </w:rPr>
          <w:t>Removing a hyperlink: Edit Hyperlink dialog box</w:t>
        </w:r>
        <w:r w:rsidR="00E93335">
          <w:rPr>
            <w:webHidden/>
          </w:rPr>
          <w:tab/>
        </w:r>
        <w:r w:rsidR="00E93335">
          <w:rPr>
            <w:webHidden/>
          </w:rPr>
          <w:fldChar w:fldCharType="begin"/>
        </w:r>
        <w:r w:rsidR="00E93335">
          <w:rPr>
            <w:webHidden/>
          </w:rPr>
          <w:instrText xml:space="preserve"> PAGEREF _Toc29043585 \h </w:instrText>
        </w:r>
        <w:r w:rsidR="00E93335">
          <w:rPr>
            <w:webHidden/>
          </w:rPr>
        </w:r>
        <w:r w:rsidR="00E93335">
          <w:rPr>
            <w:webHidden/>
          </w:rPr>
          <w:fldChar w:fldCharType="separate"/>
        </w:r>
        <w:r w:rsidR="003F4055">
          <w:rPr>
            <w:webHidden/>
          </w:rPr>
          <w:t>62</w:t>
        </w:r>
        <w:r w:rsidR="00E93335">
          <w:rPr>
            <w:webHidden/>
          </w:rPr>
          <w:fldChar w:fldCharType="end"/>
        </w:r>
      </w:hyperlink>
    </w:p>
    <w:p w14:paraId="77E4C975" w14:textId="57A296F2" w:rsidR="00E93335" w:rsidRDefault="00C72075">
      <w:pPr>
        <w:pStyle w:val="TOC3"/>
        <w:rPr>
          <w:rFonts w:asciiTheme="minorHAnsi" w:eastAsiaTheme="minorEastAsia" w:hAnsiTheme="minorHAnsi"/>
          <w:color w:val="auto"/>
          <w:sz w:val="22"/>
        </w:rPr>
      </w:pPr>
      <w:hyperlink w:anchor="_Toc29043586" w:history="1">
        <w:r w:rsidR="00E93335" w:rsidRPr="009A73AF">
          <w:rPr>
            <w:rStyle w:val="Hyperlink"/>
          </w:rPr>
          <w:t>Removing a hyperlink: context menu</w:t>
        </w:r>
        <w:r w:rsidR="00E93335">
          <w:rPr>
            <w:webHidden/>
          </w:rPr>
          <w:tab/>
        </w:r>
        <w:r w:rsidR="00E93335">
          <w:rPr>
            <w:webHidden/>
          </w:rPr>
          <w:fldChar w:fldCharType="begin"/>
        </w:r>
        <w:r w:rsidR="00E93335">
          <w:rPr>
            <w:webHidden/>
          </w:rPr>
          <w:instrText xml:space="preserve"> PAGEREF _Toc29043586 \h </w:instrText>
        </w:r>
        <w:r w:rsidR="00E93335">
          <w:rPr>
            <w:webHidden/>
          </w:rPr>
        </w:r>
        <w:r w:rsidR="00E93335">
          <w:rPr>
            <w:webHidden/>
          </w:rPr>
          <w:fldChar w:fldCharType="separate"/>
        </w:r>
        <w:r w:rsidR="003F4055">
          <w:rPr>
            <w:webHidden/>
          </w:rPr>
          <w:t>62</w:t>
        </w:r>
        <w:r w:rsidR="00E93335">
          <w:rPr>
            <w:webHidden/>
          </w:rPr>
          <w:fldChar w:fldCharType="end"/>
        </w:r>
      </w:hyperlink>
    </w:p>
    <w:p w14:paraId="1F11767B" w14:textId="58B73BE0" w:rsidR="00E93335" w:rsidRDefault="00C72075">
      <w:pPr>
        <w:pStyle w:val="TOC3"/>
        <w:rPr>
          <w:rFonts w:asciiTheme="minorHAnsi" w:eastAsiaTheme="minorEastAsia" w:hAnsiTheme="minorHAnsi"/>
          <w:color w:val="auto"/>
          <w:sz w:val="22"/>
        </w:rPr>
      </w:pPr>
      <w:hyperlink w:anchor="_Toc29043587" w:history="1">
        <w:r w:rsidR="00E93335" w:rsidRPr="009A73AF">
          <w:rPr>
            <w:rStyle w:val="Hyperlink"/>
          </w:rPr>
          <w:t>Removing hyperlinks from multiple cells</w:t>
        </w:r>
        <w:r w:rsidR="00E93335">
          <w:rPr>
            <w:webHidden/>
          </w:rPr>
          <w:tab/>
        </w:r>
        <w:r w:rsidR="00E93335">
          <w:rPr>
            <w:webHidden/>
          </w:rPr>
          <w:fldChar w:fldCharType="begin"/>
        </w:r>
        <w:r w:rsidR="00E93335">
          <w:rPr>
            <w:webHidden/>
          </w:rPr>
          <w:instrText xml:space="preserve"> PAGEREF _Toc29043587 \h </w:instrText>
        </w:r>
        <w:r w:rsidR="00E93335">
          <w:rPr>
            <w:webHidden/>
          </w:rPr>
        </w:r>
        <w:r w:rsidR="00E93335">
          <w:rPr>
            <w:webHidden/>
          </w:rPr>
          <w:fldChar w:fldCharType="separate"/>
        </w:r>
        <w:r w:rsidR="003F4055">
          <w:rPr>
            <w:webHidden/>
          </w:rPr>
          <w:t>63</w:t>
        </w:r>
        <w:r w:rsidR="00E93335">
          <w:rPr>
            <w:webHidden/>
          </w:rPr>
          <w:fldChar w:fldCharType="end"/>
        </w:r>
      </w:hyperlink>
    </w:p>
    <w:p w14:paraId="7BFB1297" w14:textId="70008D49" w:rsidR="00E93335" w:rsidRDefault="00C72075">
      <w:pPr>
        <w:pStyle w:val="TOC3"/>
        <w:rPr>
          <w:rFonts w:asciiTheme="minorHAnsi" w:eastAsiaTheme="minorEastAsia" w:hAnsiTheme="minorHAnsi"/>
          <w:color w:val="auto"/>
          <w:sz w:val="22"/>
        </w:rPr>
      </w:pPr>
      <w:hyperlink w:anchor="_Toc29043588" w:history="1">
        <w:r w:rsidR="00E93335" w:rsidRPr="009A73AF">
          <w:rPr>
            <w:rStyle w:val="Hyperlink"/>
          </w:rPr>
          <w:t>Try-it: Remove hyperlinks</w:t>
        </w:r>
        <w:r w:rsidR="00E93335">
          <w:rPr>
            <w:webHidden/>
          </w:rPr>
          <w:tab/>
        </w:r>
        <w:r w:rsidR="00E93335">
          <w:rPr>
            <w:webHidden/>
          </w:rPr>
          <w:fldChar w:fldCharType="begin"/>
        </w:r>
        <w:r w:rsidR="00E93335">
          <w:rPr>
            <w:webHidden/>
          </w:rPr>
          <w:instrText xml:space="preserve"> PAGEREF _Toc29043588 \h </w:instrText>
        </w:r>
        <w:r w:rsidR="00E93335">
          <w:rPr>
            <w:webHidden/>
          </w:rPr>
        </w:r>
        <w:r w:rsidR="00E93335">
          <w:rPr>
            <w:webHidden/>
          </w:rPr>
          <w:fldChar w:fldCharType="separate"/>
        </w:r>
        <w:r w:rsidR="003F4055">
          <w:rPr>
            <w:webHidden/>
          </w:rPr>
          <w:t>63</w:t>
        </w:r>
        <w:r w:rsidR="00E93335">
          <w:rPr>
            <w:webHidden/>
          </w:rPr>
          <w:fldChar w:fldCharType="end"/>
        </w:r>
      </w:hyperlink>
    </w:p>
    <w:p w14:paraId="6A0516C0" w14:textId="7AC47FE6" w:rsidR="00E93335" w:rsidRDefault="00C72075">
      <w:pPr>
        <w:pStyle w:val="TOC3"/>
        <w:rPr>
          <w:rFonts w:asciiTheme="minorHAnsi" w:eastAsiaTheme="minorEastAsia" w:hAnsiTheme="minorHAnsi"/>
          <w:color w:val="auto"/>
          <w:sz w:val="22"/>
        </w:rPr>
      </w:pPr>
      <w:hyperlink w:anchor="_Toc29043589" w:history="1">
        <w:r w:rsidR="00E93335" w:rsidRPr="009A73AF">
          <w:rPr>
            <w:rStyle w:val="Hyperlink"/>
          </w:rPr>
          <w:t>Try-it 1</w:t>
        </w:r>
        <w:r w:rsidR="00E93335">
          <w:rPr>
            <w:webHidden/>
          </w:rPr>
          <w:tab/>
        </w:r>
        <w:r w:rsidR="00E93335">
          <w:rPr>
            <w:webHidden/>
          </w:rPr>
          <w:fldChar w:fldCharType="begin"/>
        </w:r>
        <w:r w:rsidR="00E93335">
          <w:rPr>
            <w:webHidden/>
          </w:rPr>
          <w:instrText xml:space="preserve"> PAGEREF _Toc29043589 \h </w:instrText>
        </w:r>
        <w:r w:rsidR="00E93335">
          <w:rPr>
            <w:webHidden/>
          </w:rPr>
        </w:r>
        <w:r w:rsidR="00E93335">
          <w:rPr>
            <w:webHidden/>
          </w:rPr>
          <w:fldChar w:fldCharType="separate"/>
        </w:r>
        <w:r w:rsidR="003F4055">
          <w:rPr>
            <w:webHidden/>
          </w:rPr>
          <w:t>63</w:t>
        </w:r>
        <w:r w:rsidR="00E93335">
          <w:rPr>
            <w:webHidden/>
          </w:rPr>
          <w:fldChar w:fldCharType="end"/>
        </w:r>
      </w:hyperlink>
    </w:p>
    <w:p w14:paraId="6046B32B" w14:textId="3EC1F846" w:rsidR="00E93335" w:rsidRDefault="00C72075">
      <w:pPr>
        <w:pStyle w:val="TOC3"/>
        <w:rPr>
          <w:rFonts w:asciiTheme="minorHAnsi" w:eastAsiaTheme="minorEastAsia" w:hAnsiTheme="minorHAnsi"/>
          <w:color w:val="auto"/>
          <w:sz w:val="22"/>
        </w:rPr>
      </w:pPr>
      <w:hyperlink w:anchor="_Toc29043590" w:history="1">
        <w:r w:rsidR="00E93335" w:rsidRPr="009A73AF">
          <w:rPr>
            <w:rStyle w:val="Hyperlink"/>
          </w:rPr>
          <w:t>Try-it 2</w:t>
        </w:r>
        <w:r w:rsidR="00E93335">
          <w:rPr>
            <w:webHidden/>
          </w:rPr>
          <w:tab/>
        </w:r>
        <w:r w:rsidR="00E93335">
          <w:rPr>
            <w:webHidden/>
          </w:rPr>
          <w:fldChar w:fldCharType="begin"/>
        </w:r>
        <w:r w:rsidR="00E93335">
          <w:rPr>
            <w:webHidden/>
          </w:rPr>
          <w:instrText xml:space="preserve"> PAGEREF _Toc29043590 \h </w:instrText>
        </w:r>
        <w:r w:rsidR="00E93335">
          <w:rPr>
            <w:webHidden/>
          </w:rPr>
        </w:r>
        <w:r w:rsidR="00E93335">
          <w:rPr>
            <w:webHidden/>
          </w:rPr>
          <w:fldChar w:fldCharType="separate"/>
        </w:r>
        <w:r w:rsidR="003F4055">
          <w:rPr>
            <w:webHidden/>
          </w:rPr>
          <w:t>64</w:t>
        </w:r>
        <w:r w:rsidR="00E93335">
          <w:rPr>
            <w:webHidden/>
          </w:rPr>
          <w:fldChar w:fldCharType="end"/>
        </w:r>
      </w:hyperlink>
    </w:p>
    <w:p w14:paraId="13545649" w14:textId="217D621A" w:rsidR="00E93335" w:rsidRDefault="00C72075">
      <w:pPr>
        <w:pStyle w:val="TOC3"/>
        <w:rPr>
          <w:rFonts w:asciiTheme="minorHAnsi" w:eastAsiaTheme="minorEastAsia" w:hAnsiTheme="minorHAnsi"/>
          <w:color w:val="auto"/>
          <w:sz w:val="22"/>
        </w:rPr>
      </w:pPr>
      <w:hyperlink w:anchor="_Toc29043591" w:history="1">
        <w:r w:rsidR="00E93335" w:rsidRPr="009A73AF">
          <w:rPr>
            <w:rStyle w:val="Hyperlink"/>
          </w:rPr>
          <w:t>Try-it 3</w:t>
        </w:r>
        <w:r w:rsidR="00E93335">
          <w:rPr>
            <w:webHidden/>
          </w:rPr>
          <w:tab/>
        </w:r>
        <w:r w:rsidR="00E93335">
          <w:rPr>
            <w:webHidden/>
          </w:rPr>
          <w:fldChar w:fldCharType="begin"/>
        </w:r>
        <w:r w:rsidR="00E93335">
          <w:rPr>
            <w:webHidden/>
          </w:rPr>
          <w:instrText xml:space="preserve"> PAGEREF _Toc29043591 \h </w:instrText>
        </w:r>
        <w:r w:rsidR="00E93335">
          <w:rPr>
            <w:webHidden/>
          </w:rPr>
        </w:r>
        <w:r w:rsidR="00E93335">
          <w:rPr>
            <w:webHidden/>
          </w:rPr>
          <w:fldChar w:fldCharType="separate"/>
        </w:r>
        <w:r w:rsidR="003F4055">
          <w:rPr>
            <w:webHidden/>
          </w:rPr>
          <w:t>64</w:t>
        </w:r>
        <w:r w:rsidR="00E93335">
          <w:rPr>
            <w:webHidden/>
          </w:rPr>
          <w:fldChar w:fldCharType="end"/>
        </w:r>
      </w:hyperlink>
    </w:p>
    <w:p w14:paraId="257EE3F2" w14:textId="2CF36A75" w:rsidR="00E93335" w:rsidRDefault="00C72075">
      <w:pPr>
        <w:pStyle w:val="TOC2"/>
        <w:rPr>
          <w:rFonts w:asciiTheme="minorHAnsi" w:eastAsiaTheme="minorEastAsia" w:hAnsiTheme="minorHAnsi" w:cstheme="minorBidi"/>
          <w:color w:val="auto"/>
          <w:sz w:val="22"/>
        </w:rPr>
      </w:pPr>
      <w:hyperlink w:anchor="_Toc29043592" w:history="1">
        <w:r w:rsidR="00E93335" w:rsidRPr="009A73AF">
          <w:rPr>
            <w:rStyle w:val="Hyperlink"/>
          </w:rPr>
          <w:t>Wrap-up</w:t>
        </w:r>
        <w:r w:rsidR="00E93335">
          <w:rPr>
            <w:webHidden/>
          </w:rPr>
          <w:tab/>
        </w:r>
        <w:r w:rsidR="00E93335">
          <w:rPr>
            <w:webHidden/>
          </w:rPr>
          <w:fldChar w:fldCharType="begin"/>
        </w:r>
        <w:r w:rsidR="00E93335">
          <w:rPr>
            <w:webHidden/>
          </w:rPr>
          <w:instrText xml:space="preserve"> PAGEREF _Toc29043592 \h </w:instrText>
        </w:r>
        <w:r w:rsidR="00E93335">
          <w:rPr>
            <w:webHidden/>
          </w:rPr>
        </w:r>
        <w:r w:rsidR="00E93335">
          <w:rPr>
            <w:webHidden/>
          </w:rPr>
          <w:fldChar w:fldCharType="separate"/>
        </w:r>
        <w:r w:rsidR="003F4055">
          <w:rPr>
            <w:webHidden/>
          </w:rPr>
          <w:t>65</w:t>
        </w:r>
        <w:r w:rsidR="00E93335">
          <w:rPr>
            <w:webHidden/>
          </w:rPr>
          <w:fldChar w:fldCharType="end"/>
        </w:r>
      </w:hyperlink>
    </w:p>
    <w:p w14:paraId="0FFB81F3" w14:textId="4C3F083C" w:rsidR="00E93335" w:rsidRDefault="00C72075">
      <w:pPr>
        <w:pStyle w:val="TOC1"/>
        <w:rPr>
          <w:rFonts w:asciiTheme="minorHAnsi" w:eastAsiaTheme="minorEastAsia" w:hAnsiTheme="minorHAnsi"/>
          <w:color w:val="auto"/>
          <w:sz w:val="22"/>
        </w:rPr>
      </w:pPr>
      <w:hyperlink w:anchor="_Toc29043593" w:history="1">
        <w:r w:rsidR="00E93335" w:rsidRPr="009A73AF">
          <w:rPr>
            <w:rStyle w:val="Hyperlink"/>
          </w:rPr>
          <w:t>Glossary</w:t>
        </w:r>
        <w:r w:rsidR="00E93335">
          <w:rPr>
            <w:webHidden/>
          </w:rPr>
          <w:tab/>
        </w:r>
        <w:r w:rsidR="00E93335">
          <w:rPr>
            <w:webHidden/>
          </w:rPr>
          <w:fldChar w:fldCharType="begin"/>
        </w:r>
        <w:r w:rsidR="00E93335">
          <w:rPr>
            <w:webHidden/>
          </w:rPr>
          <w:instrText xml:space="preserve"> PAGEREF _Toc29043593 \h </w:instrText>
        </w:r>
        <w:r w:rsidR="00E93335">
          <w:rPr>
            <w:webHidden/>
          </w:rPr>
        </w:r>
        <w:r w:rsidR="00E93335">
          <w:rPr>
            <w:webHidden/>
          </w:rPr>
          <w:fldChar w:fldCharType="separate"/>
        </w:r>
        <w:r w:rsidR="003F4055">
          <w:rPr>
            <w:webHidden/>
          </w:rPr>
          <w:t>66</w:t>
        </w:r>
        <w:r w:rsidR="00E93335">
          <w:rPr>
            <w:webHidden/>
          </w:rPr>
          <w:fldChar w:fldCharType="end"/>
        </w:r>
      </w:hyperlink>
    </w:p>
    <w:p w14:paraId="3EB5023F" w14:textId="389B8138" w:rsidR="00E93335" w:rsidRDefault="00C72075">
      <w:pPr>
        <w:pStyle w:val="TOC1"/>
        <w:rPr>
          <w:rFonts w:asciiTheme="minorHAnsi" w:eastAsiaTheme="minorEastAsia" w:hAnsiTheme="minorHAnsi"/>
          <w:color w:val="auto"/>
          <w:sz w:val="22"/>
        </w:rPr>
      </w:pPr>
      <w:hyperlink w:anchor="_Toc29043594" w:history="1">
        <w:r w:rsidR="00E93335" w:rsidRPr="009A73AF">
          <w:rPr>
            <w:rStyle w:val="Hyperlink"/>
          </w:rPr>
          <w:t>Cornerstone</w:t>
        </w:r>
        <w:r w:rsidR="00E93335">
          <w:rPr>
            <w:webHidden/>
          </w:rPr>
          <w:tab/>
        </w:r>
        <w:r w:rsidR="00E93335">
          <w:rPr>
            <w:webHidden/>
          </w:rPr>
          <w:fldChar w:fldCharType="begin"/>
        </w:r>
        <w:r w:rsidR="00E93335">
          <w:rPr>
            <w:webHidden/>
          </w:rPr>
          <w:instrText xml:space="preserve"> PAGEREF _Toc29043594 \h </w:instrText>
        </w:r>
        <w:r w:rsidR="00E93335">
          <w:rPr>
            <w:webHidden/>
          </w:rPr>
        </w:r>
        <w:r w:rsidR="00E93335">
          <w:rPr>
            <w:webHidden/>
          </w:rPr>
          <w:fldChar w:fldCharType="separate"/>
        </w:r>
        <w:r w:rsidR="003F4055">
          <w:rPr>
            <w:webHidden/>
          </w:rPr>
          <w:t>67</w:t>
        </w:r>
        <w:r w:rsidR="00E93335">
          <w:rPr>
            <w:webHidden/>
          </w:rPr>
          <w:fldChar w:fldCharType="end"/>
        </w:r>
      </w:hyperlink>
    </w:p>
    <w:p w14:paraId="412402DA" w14:textId="30817287" w:rsidR="00E93335" w:rsidRDefault="00C72075">
      <w:pPr>
        <w:pStyle w:val="TOC2"/>
        <w:rPr>
          <w:rFonts w:asciiTheme="minorHAnsi" w:eastAsiaTheme="minorEastAsia" w:hAnsiTheme="minorHAnsi" w:cstheme="minorBidi"/>
          <w:color w:val="auto"/>
          <w:sz w:val="22"/>
        </w:rPr>
      </w:pPr>
      <w:hyperlink w:anchor="_Toc29043595" w:history="1">
        <w:r w:rsidR="00E93335" w:rsidRPr="009A73AF">
          <w:rPr>
            <w:rStyle w:val="Hyperlink"/>
          </w:rPr>
          <w:t>Overview</w:t>
        </w:r>
        <w:r w:rsidR="00E93335">
          <w:rPr>
            <w:webHidden/>
          </w:rPr>
          <w:tab/>
        </w:r>
        <w:r w:rsidR="00E93335">
          <w:rPr>
            <w:webHidden/>
          </w:rPr>
          <w:fldChar w:fldCharType="begin"/>
        </w:r>
        <w:r w:rsidR="00E93335">
          <w:rPr>
            <w:webHidden/>
          </w:rPr>
          <w:instrText xml:space="preserve"> PAGEREF _Toc29043595 \h </w:instrText>
        </w:r>
        <w:r w:rsidR="00E93335">
          <w:rPr>
            <w:webHidden/>
          </w:rPr>
        </w:r>
        <w:r w:rsidR="00E93335">
          <w:rPr>
            <w:webHidden/>
          </w:rPr>
          <w:fldChar w:fldCharType="separate"/>
        </w:r>
        <w:r w:rsidR="003F4055">
          <w:rPr>
            <w:webHidden/>
          </w:rPr>
          <w:t>67</w:t>
        </w:r>
        <w:r w:rsidR="00E93335">
          <w:rPr>
            <w:webHidden/>
          </w:rPr>
          <w:fldChar w:fldCharType="end"/>
        </w:r>
      </w:hyperlink>
    </w:p>
    <w:p w14:paraId="1D8E487A" w14:textId="34CF2F1A" w:rsidR="00E93335" w:rsidRDefault="00C72075">
      <w:pPr>
        <w:pStyle w:val="TOC2"/>
        <w:rPr>
          <w:rFonts w:asciiTheme="minorHAnsi" w:eastAsiaTheme="minorEastAsia" w:hAnsiTheme="minorHAnsi" w:cstheme="minorBidi"/>
          <w:color w:val="auto"/>
          <w:sz w:val="22"/>
        </w:rPr>
      </w:pPr>
      <w:hyperlink w:anchor="_Toc29043596" w:history="1">
        <w:r w:rsidR="00E93335" w:rsidRPr="009A73AF">
          <w:rPr>
            <w:rStyle w:val="Hyperlink"/>
          </w:rPr>
          <w:t>Objectives</w:t>
        </w:r>
        <w:r w:rsidR="00E93335">
          <w:rPr>
            <w:webHidden/>
          </w:rPr>
          <w:tab/>
        </w:r>
        <w:r w:rsidR="00E93335">
          <w:rPr>
            <w:webHidden/>
          </w:rPr>
          <w:fldChar w:fldCharType="begin"/>
        </w:r>
        <w:r w:rsidR="00E93335">
          <w:rPr>
            <w:webHidden/>
          </w:rPr>
          <w:instrText xml:space="preserve"> PAGEREF _Toc29043596 \h </w:instrText>
        </w:r>
        <w:r w:rsidR="00E93335">
          <w:rPr>
            <w:webHidden/>
          </w:rPr>
        </w:r>
        <w:r w:rsidR="00E93335">
          <w:rPr>
            <w:webHidden/>
          </w:rPr>
          <w:fldChar w:fldCharType="separate"/>
        </w:r>
        <w:r w:rsidR="003F4055">
          <w:rPr>
            <w:webHidden/>
          </w:rPr>
          <w:t>67</w:t>
        </w:r>
        <w:r w:rsidR="00E93335">
          <w:rPr>
            <w:webHidden/>
          </w:rPr>
          <w:fldChar w:fldCharType="end"/>
        </w:r>
      </w:hyperlink>
    </w:p>
    <w:p w14:paraId="767F3DA5" w14:textId="0A72EB7C" w:rsidR="00E93335" w:rsidRDefault="00C72075">
      <w:pPr>
        <w:pStyle w:val="TOC2"/>
        <w:rPr>
          <w:rFonts w:asciiTheme="minorHAnsi" w:eastAsiaTheme="minorEastAsia" w:hAnsiTheme="minorHAnsi" w:cstheme="minorBidi"/>
          <w:color w:val="auto"/>
          <w:sz w:val="22"/>
        </w:rPr>
      </w:pPr>
      <w:hyperlink w:anchor="_Toc29043597" w:history="1">
        <w:r w:rsidR="00E93335" w:rsidRPr="009A73AF">
          <w:rPr>
            <w:rStyle w:val="Hyperlink"/>
          </w:rPr>
          <w:t>Duration</w:t>
        </w:r>
        <w:r w:rsidR="00E93335">
          <w:rPr>
            <w:webHidden/>
          </w:rPr>
          <w:tab/>
        </w:r>
        <w:r w:rsidR="00E93335">
          <w:rPr>
            <w:webHidden/>
          </w:rPr>
          <w:fldChar w:fldCharType="begin"/>
        </w:r>
        <w:r w:rsidR="00E93335">
          <w:rPr>
            <w:webHidden/>
          </w:rPr>
          <w:instrText xml:space="preserve"> PAGEREF _Toc29043597 \h </w:instrText>
        </w:r>
        <w:r w:rsidR="00E93335">
          <w:rPr>
            <w:webHidden/>
          </w:rPr>
        </w:r>
        <w:r w:rsidR="00E93335">
          <w:rPr>
            <w:webHidden/>
          </w:rPr>
          <w:fldChar w:fldCharType="separate"/>
        </w:r>
        <w:r w:rsidR="003F4055">
          <w:rPr>
            <w:webHidden/>
          </w:rPr>
          <w:t>67</w:t>
        </w:r>
        <w:r w:rsidR="00E93335">
          <w:rPr>
            <w:webHidden/>
          </w:rPr>
          <w:fldChar w:fldCharType="end"/>
        </w:r>
      </w:hyperlink>
    </w:p>
    <w:p w14:paraId="0A6CCE2B" w14:textId="0ADB4DAE" w:rsidR="00E93335" w:rsidRDefault="00C72075">
      <w:pPr>
        <w:pStyle w:val="TOC2"/>
        <w:rPr>
          <w:rFonts w:asciiTheme="minorHAnsi" w:eastAsiaTheme="minorEastAsia" w:hAnsiTheme="minorHAnsi" w:cstheme="minorBidi"/>
          <w:color w:val="auto"/>
          <w:sz w:val="22"/>
        </w:rPr>
      </w:pPr>
      <w:hyperlink w:anchor="_Toc29043598" w:history="1">
        <w:r w:rsidR="00E93335" w:rsidRPr="009A73AF">
          <w:rPr>
            <w:rStyle w:val="Hyperlink"/>
          </w:rPr>
          <w:t>Instructions</w:t>
        </w:r>
        <w:r w:rsidR="00E93335">
          <w:rPr>
            <w:webHidden/>
          </w:rPr>
          <w:tab/>
        </w:r>
        <w:r w:rsidR="00E93335">
          <w:rPr>
            <w:webHidden/>
          </w:rPr>
          <w:fldChar w:fldCharType="begin"/>
        </w:r>
        <w:r w:rsidR="00E93335">
          <w:rPr>
            <w:webHidden/>
          </w:rPr>
          <w:instrText xml:space="preserve"> PAGEREF _Toc29043598 \h </w:instrText>
        </w:r>
        <w:r w:rsidR="00E93335">
          <w:rPr>
            <w:webHidden/>
          </w:rPr>
        </w:r>
        <w:r w:rsidR="00E93335">
          <w:rPr>
            <w:webHidden/>
          </w:rPr>
          <w:fldChar w:fldCharType="separate"/>
        </w:r>
        <w:r w:rsidR="003F4055">
          <w:rPr>
            <w:webHidden/>
          </w:rPr>
          <w:t>68</w:t>
        </w:r>
        <w:r w:rsidR="00E93335">
          <w:rPr>
            <w:webHidden/>
          </w:rPr>
          <w:fldChar w:fldCharType="end"/>
        </w:r>
      </w:hyperlink>
    </w:p>
    <w:p w14:paraId="0B2DF867" w14:textId="4538E6C1" w:rsidR="00E93335" w:rsidRDefault="00C72075">
      <w:pPr>
        <w:pStyle w:val="TOC2"/>
        <w:rPr>
          <w:rFonts w:asciiTheme="minorHAnsi" w:eastAsiaTheme="minorEastAsia" w:hAnsiTheme="minorHAnsi" w:cstheme="minorBidi"/>
          <w:color w:val="auto"/>
          <w:sz w:val="22"/>
        </w:rPr>
      </w:pPr>
      <w:hyperlink w:anchor="_Toc29043599" w:history="1">
        <w:r w:rsidR="00E93335" w:rsidRPr="009A73AF">
          <w:rPr>
            <w:rStyle w:val="Hyperlink"/>
          </w:rPr>
          <w:t>Tasks</w:t>
        </w:r>
        <w:r w:rsidR="00E93335">
          <w:rPr>
            <w:webHidden/>
          </w:rPr>
          <w:tab/>
        </w:r>
        <w:r w:rsidR="00E93335">
          <w:rPr>
            <w:webHidden/>
          </w:rPr>
          <w:fldChar w:fldCharType="begin"/>
        </w:r>
        <w:r w:rsidR="00E93335">
          <w:rPr>
            <w:webHidden/>
          </w:rPr>
          <w:instrText xml:space="preserve"> PAGEREF _Toc29043599 \h </w:instrText>
        </w:r>
        <w:r w:rsidR="00E93335">
          <w:rPr>
            <w:webHidden/>
          </w:rPr>
        </w:r>
        <w:r w:rsidR="00E93335">
          <w:rPr>
            <w:webHidden/>
          </w:rPr>
          <w:fldChar w:fldCharType="separate"/>
        </w:r>
        <w:r w:rsidR="003F4055">
          <w:rPr>
            <w:webHidden/>
          </w:rPr>
          <w:t>68</w:t>
        </w:r>
        <w:r w:rsidR="00E93335">
          <w:rPr>
            <w:webHidden/>
          </w:rPr>
          <w:fldChar w:fldCharType="end"/>
        </w:r>
      </w:hyperlink>
    </w:p>
    <w:p w14:paraId="7D9F4468" w14:textId="0CB241D9" w:rsidR="00E93335" w:rsidRDefault="00C72075">
      <w:pPr>
        <w:pStyle w:val="TOC3"/>
        <w:rPr>
          <w:rFonts w:asciiTheme="minorHAnsi" w:eastAsiaTheme="minorEastAsia" w:hAnsiTheme="minorHAnsi"/>
          <w:color w:val="auto"/>
          <w:sz w:val="22"/>
        </w:rPr>
      </w:pPr>
      <w:hyperlink w:anchor="_Toc29043600" w:history="1">
        <w:r w:rsidR="00E93335" w:rsidRPr="009A73AF">
          <w:rPr>
            <w:rStyle w:val="Hyperlink"/>
          </w:rPr>
          <w:t>File 1: Blank new Excel file</w:t>
        </w:r>
        <w:r w:rsidR="00E93335">
          <w:rPr>
            <w:webHidden/>
          </w:rPr>
          <w:tab/>
        </w:r>
        <w:r w:rsidR="00E93335">
          <w:rPr>
            <w:webHidden/>
          </w:rPr>
          <w:fldChar w:fldCharType="begin"/>
        </w:r>
        <w:r w:rsidR="00E93335">
          <w:rPr>
            <w:webHidden/>
          </w:rPr>
          <w:instrText xml:space="preserve"> PAGEREF _Toc29043600 \h </w:instrText>
        </w:r>
        <w:r w:rsidR="00E93335">
          <w:rPr>
            <w:webHidden/>
          </w:rPr>
        </w:r>
        <w:r w:rsidR="00E93335">
          <w:rPr>
            <w:webHidden/>
          </w:rPr>
          <w:fldChar w:fldCharType="separate"/>
        </w:r>
        <w:r w:rsidR="003F4055">
          <w:rPr>
            <w:webHidden/>
          </w:rPr>
          <w:t>68</w:t>
        </w:r>
        <w:r w:rsidR="00E93335">
          <w:rPr>
            <w:webHidden/>
          </w:rPr>
          <w:fldChar w:fldCharType="end"/>
        </w:r>
      </w:hyperlink>
    </w:p>
    <w:p w14:paraId="1D1E8C4B" w14:textId="62104470" w:rsidR="00F96463" w:rsidRDefault="00B778DA" w:rsidP="00113A14">
      <w:pPr>
        <w:sectPr w:rsidR="00F96463" w:rsidSect="0016526E">
          <w:type w:val="continuous"/>
          <w:pgSz w:w="12240" w:h="15840" w:code="1"/>
          <w:pgMar w:top="1440" w:right="1440" w:bottom="1440" w:left="1440" w:header="706" w:footer="706" w:gutter="0"/>
          <w:cols w:num="2" w:space="708"/>
          <w:titlePg/>
          <w:docGrid w:linePitch="360"/>
        </w:sectPr>
      </w:pPr>
      <w:r>
        <w:fldChar w:fldCharType="end"/>
      </w:r>
    </w:p>
    <w:p w14:paraId="37F8DE2E" w14:textId="77777777" w:rsidR="008800FC" w:rsidRPr="00451FD3" w:rsidRDefault="00B778DA" w:rsidP="00451FD3">
      <w:r>
        <w:br w:type="page"/>
      </w:r>
      <w:bookmarkStart w:id="215" w:name="_Toc17841376"/>
      <w:bookmarkStart w:id="216" w:name="_Toc17843526"/>
      <w:bookmarkStart w:id="217" w:name="_Toc18356501"/>
    </w:p>
    <w:p w14:paraId="617068BF" w14:textId="77777777" w:rsidR="003A4873" w:rsidRDefault="003A4873" w:rsidP="00450F72">
      <w:pPr>
        <w:pStyle w:val="Heading1"/>
      </w:pPr>
      <w:bookmarkStart w:id="218" w:name="_Toc17841379"/>
      <w:bookmarkStart w:id="219" w:name="_Toc18356505"/>
      <w:bookmarkStart w:id="220" w:name="_Toc29043482"/>
      <w:bookmarkEnd w:id="215"/>
      <w:bookmarkEnd w:id="216"/>
      <w:bookmarkEnd w:id="217"/>
      <w:r w:rsidRPr="00390669">
        <w:lastRenderedPageBreak/>
        <w:t>Module overview</w:t>
      </w:r>
      <w:bookmarkEnd w:id="218"/>
      <w:bookmarkEnd w:id="219"/>
      <w:bookmarkEnd w:id="220"/>
    </w:p>
    <w:p w14:paraId="306F3FA7" w14:textId="77777777" w:rsidR="003A4873" w:rsidRDefault="003A4873" w:rsidP="007432B6">
      <w:pPr>
        <w:pStyle w:val="Heading2"/>
      </w:pPr>
      <w:bookmarkStart w:id="221" w:name="_Toc17841380"/>
      <w:bookmarkStart w:id="222" w:name="_Toc18356506"/>
      <w:bookmarkStart w:id="223" w:name="_Toc29043483"/>
      <w:r>
        <w:t>Description</w:t>
      </w:r>
      <w:bookmarkEnd w:id="221"/>
      <w:bookmarkEnd w:id="222"/>
      <w:bookmarkEnd w:id="223"/>
    </w:p>
    <w:p w14:paraId="36E9C275" w14:textId="30C98089" w:rsidR="003A4873" w:rsidRDefault="00106787" w:rsidP="00DB77CD">
      <w:r>
        <w:t xml:space="preserve">At times you </w:t>
      </w:r>
      <w:r w:rsidR="000E0F5F">
        <w:t xml:space="preserve">might </w:t>
      </w:r>
      <w:r>
        <w:t xml:space="preserve">want to work with large </w:t>
      </w:r>
      <w:r w:rsidR="006249CF">
        <w:t>quantities</w:t>
      </w:r>
      <w:r>
        <w:t xml:space="preserve"> of data within a spreadsheet. </w:t>
      </w:r>
      <w:r w:rsidR="000E0F5F">
        <w:t xml:space="preserve">This </w:t>
      </w:r>
      <w:r>
        <w:t xml:space="preserve">can become difficult and cause errors when </w:t>
      </w:r>
      <w:r w:rsidR="000E0F5F">
        <w:t>entering</w:t>
      </w:r>
      <w:r>
        <w:t xml:space="preserve"> data </w:t>
      </w:r>
      <w:r w:rsidR="000E0F5F">
        <w:t xml:space="preserve">manually </w:t>
      </w:r>
      <w:r>
        <w:t>into the spreadsheet. Microsoft Excel</w:t>
      </w:r>
      <w:r w:rsidR="002B2497">
        <w:t xml:space="preserve"> 2019</w:t>
      </w:r>
      <w:r>
        <w:t xml:space="preserve"> allows </w:t>
      </w:r>
      <w:r w:rsidR="006249CF">
        <w:t xml:space="preserve">you </w:t>
      </w:r>
      <w:r>
        <w:t>to use other sources to import the needed data</w:t>
      </w:r>
      <w:r w:rsidR="006249CF">
        <w:t>, thus</w:t>
      </w:r>
      <w:r>
        <w:t xml:space="preserve"> reducing the potential for errors.</w:t>
      </w:r>
    </w:p>
    <w:p w14:paraId="40D5E5B6" w14:textId="77777777" w:rsidR="00106787" w:rsidRPr="00D86E21" w:rsidRDefault="00106787" w:rsidP="00DB77CD">
      <w:r>
        <w:t>The following table outlines the lessons in this module and their corresponding learning objectives.</w:t>
      </w:r>
    </w:p>
    <w:tbl>
      <w:tblPr>
        <w:tblW w:w="5000" w:type="pct"/>
        <w:tblBorders>
          <w:top w:val="single" w:sz="4" w:space="0" w:color="6B2929"/>
          <w:left w:val="single" w:sz="4" w:space="0" w:color="6B2929"/>
          <w:bottom w:val="single" w:sz="4" w:space="0" w:color="6B2929"/>
          <w:right w:val="single" w:sz="4" w:space="0" w:color="6B2929"/>
          <w:insideH w:val="single" w:sz="4" w:space="0" w:color="6B2929"/>
          <w:insideV w:val="single" w:sz="4" w:space="0" w:color="6B2929"/>
        </w:tblBorders>
        <w:tblCellMar>
          <w:top w:w="86" w:type="dxa"/>
          <w:left w:w="144" w:type="dxa"/>
          <w:bottom w:w="86" w:type="dxa"/>
          <w:right w:w="144" w:type="dxa"/>
        </w:tblCellMar>
        <w:tblLook w:val="04A0" w:firstRow="1" w:lastRow="0" w:firstColumn="1" w:lastColumn="0" w:noHBand="0" w:noVBand="1"/>
      </w:tblPr>
      <w:tblGrid>
        <w:gridCol w:w="1755"/>
        <w:gridCol w:w="5145"/>
        <w:gridCol w:w="2455"/>
      </w:tblGrid>
      <w:tr w:rsidR="003A4873" w14:paraId="4E1DC3AA" w14:textId="77777777" w:rsidTr="00E20F79">
        <w:trPr>
          <w:trHeight w:val="288"/>
        </w:trPr>
        <w:tc>
          <w:tcPr>
            <w:tcW w:w="938" w:type="pct"/>
            <w:tcBorders>
              <w:right w:val="nil"/>
            </w:tcBorders>
            <w:shd w:val="clear" w:color="auto" w:fill="217346"/>
          </w:tcPr>
          <w:p w14:paraId="68DA3D79" w14:textId="77777777" w:rsidR="003A4873" w:rsidRPr="006171B2" w:rsidRDefault="003A4873" w:rsidP="00664F54">
            <w:pPr>
              <w:pStyle w:val="Table2Header"/>
            </w:pPr>
            <w:r>
              <w:t>Lesson</w:t>
            </w:r>
          </w:p>
        </w:tc>
        <w:tc>
          <w:tcPr>
            <w:tcW w:w="2750" w:type="pct"/>
            <w:tcBorders>
              <w:right w:val="nil"/>
            </w:tcBorders>
            <w:shd w:val="clear" w:color="auto" w:fill="217346"/>
          </w:tcPr>
          <w:p w14:paraId="17753A4E" w14:textId="77777777" w:rsidR="003A4873" w:rsidRPr="006171B2" w:rsidRDefault="003A4873" w:rsidP="00664F54">
            <w:pPr>
              <w:pStyle w:val="Table2Header"/>
            </w:pPr>
            <w:r>
              <w:t>Learning objective</w:t>
            </w:r>
          </w:p>
        </w:tc>
        <w:tc>
          <w:tcPr>
            <w:tcW w:w="1312" w:type="pct"/>
            <w:tcBorders>
              <w:right w:val="nil"/>
            </w:tcBorders>
            <w:shd w:val="clear" w:color="auto" w:fill="217346"/>
          </w:tcPr>
          <w:p w14:paraId="074A72AB" w14:textId="77777777" w:rsidR="003A4873" w:rsidRPr="006171B2" w:rsidRDefault="003A4873" w:rsidP="00664F54">
            <w:pPr>
              <w:pStyle w:val="Table2Header"/>
            </w:pPr>
            <w:r>
              <w:t>Exam objective(s)</w:t>
            </w:r>
          </w:p>
        </w:tc>
      </w:tr>
      <w:tr w:rsidR="003A4873" w14:paraId="257CE2F2" w14:textId="77777777" w:rsidTr="00C66162">
        <w:trPr>
          <w:trHeight w:val="20"/>
        </w:trPr>
        <w:tc>
          <w:tcPr>
            <w:tcW w:w="938" w:type="pct"/>
            <w:tcBorders>
              <w:left w:val="single" w:sz="4" w:space="0" w:color="000000"/>
              <w:bottom w:val="single" w:sz="4" w:space="0" w:color="000000"/>
              <w:right w:val="single" w:sz="4" w:space="0" w:color="000000"/>
            </w:tcBorders>
          </w:tcPr>
          <w:p w14:paraId="66E83DC7" w14:textId="16409394" w:rsidR="003A4873" w:rsidRPr="00DB42ED" w:rsidRDefault="00106787" w:rsidP="00981466">
            <w:pPr>
              <w:pStyle w:val="TableContent"/>
            </w:pPr>
            <w:r>
              <w:t xml:space="preserve">Importing </w:t>
            </w:r>
            <w:r w:rsidR="0067393E">
              <w:t>d</w:t>
            </w:r>
            <w:r>
              <w:t>ata</w:t>
            </w:r>
          </w:p>
        </w:tc>
        <w:tc>
          <w:tcPr>
            <w:tcW w:w="2750" w:type="pct"/>
            <w:tcBorders>
              <w:left w:val="single" w:sz="4" w:space="0" w:color="000000"/>
              <w:right w:val="single" w:sz="4" w:space="0" w:color="000000"/>
            </w:tcBorders>
          </w:tcPr>
          <w:p w14:paraId="7696E025" w14:textId="77777777" w:rsidR="00FE0C1E" w:rsidRPr="00627B56" w:rsidRDefault="00106787" w:rsidP="00D71C86">
            <w:pPr>
              <w:pStyle w:val="TableContent"/>
            </w:pPr>
            <w:r>
              <w:t>Import data from text files (.txt and .csv)</w:t>
            </w:r>
          </w:p>
        </w:tc>
        <w:tc>
          <w:tcPr>
            <w:tcW w:w="1312" w:type="pct"/>
            <w:tcBorders>
              <w:left w:val="single" w:sz="4" w:space="0" w:color="000000"/>
              <w:right w:val="single" w:sz="4" w:space="0" w:color="000000"/>
            </w:tcBorders>
          </w:tcPr>
          <w:p w14:paraId="1521D804" w14:textId="77777777" w:rsidR="00FE532D" w:rsidRDefault="00106787" w:rsidP="00D71C86">
            <w:pPr>
              <w:pStyle w:val="Tablelistbullet1"/>
            </w:pPr>
            <w:r>
              <w:t>1.1.1</w:t>
            </w:r>
          </w:p>
          <w:p w14:paraId="4E68CC92" w14:textId="77777777" w:rsidR="00106787" w:rsidRDefault="00106787" w:rsidP="00D71C86">
            <w:pPr>
              <w:pStyle w:val="Tablelistbullet1"/>
            </w:pPr>
            <w:r>
              <w:t>1.1.2</w:t>
            </w:r>
          </w:p>
        </w:tc>
      </w:tr>
      <w:tr w:rsidR="003A4873" w14:paraId="057BB5CD" w14:textId="77777777" w:rsidTr="00C66162">
        <w:trPr>
          <w:trHeight w:val="20"/>
        </w:trPr>
        <w:tc>
          <w:tcPr>
            <w:tcW w:w="938" w:type="pct"/>
            <w:tcBorders>
              <w:top w:val="single" w:sz="4" w:space="0" w:color="000000"/>
              <w:bottom w:val="single" w:sz="4" w:space="0" w:color="000000"/>
            </w:tcBorders>
          </w:tcPr>
          <w:p w14:paraId="431B1297" w14:textId="76A18159" w:rsidR="003A4873" w:rsidRPr="00DB42ED" w:rsidRDefault="00106787" w:rsidP="00D71C86">
            <w:pPr>
              <w:pStyle w:val="TableContent"/>
            </w:pPr>
            <w:r>
              <w:t xml:space="preserve">Manipulating </w:t>
            </w:r>
            <w:r w:rsidR="0067393E">
              <w:t>t</w:t>
            </w:r>
            <w:r>
              <w:t>ext</w:t>
            </w:r>
          </w:p>
        </w:tc>
        <w:tc>
          <w:tcPr>
            <w:tcW w:w="2750" w:type="pct"/>
            <w:tcBorders>
              <w:bottom w:val="single" w:sz="4" w:space="0" w:color="000000"/>
            </w:tcBorders>
          </w:tcPr>
          <w:p w14:paraId="00A4F8EF" w14:textId="67A93199" w:rsidR="003A4873" w:rsidRPr="00627B56" w:rsidRDefault="00106787" w:rsidP="00D71C86">
            <w:pPr>
              <w:pStyle w:val="TableContent"/>
            </w:pPr>
            <w:r>
              <w:t>Use Text</w:t>
            </w:r>
            <w:r w:rsidR="0067393E">
              <w:t>-</w:t>
            </w:r>
            <w:r>
              <w:t>to</w:t>
            </w:r>
            <w:r w:rsidR="0067393E">
              <w:t>-</w:t>
            </w:r>
            <w:r>
              <w:t xml:space="preserve">Columns and the </w:t>
            </w:r>
            <w:r w:rsidRPr="0067393E">
              <w:rPr>
                <w:rStyle w:val="Inlinebold"/>
              </w:rPr>
              <w:t>LEFT</w:t>
            </w:r>
            <w:r>
              <w:t xml:space="preserve">, </w:t>
            </w:r>
            <w:r w:rsidRPr="0067393E">
              <w:rPr>
                <w:rStyle w:val="Inlinebold"/>
              </w:rPr>
              <w:t>RIGHT</w:t>
            </w:r>
            <w:r>
              <w:t xml:space="preserve">, </w:t>
            </w:r>
            <w:r w:rsidRPr="0067393E">
              <w:rPr>
                <w:rStyle w:val="Inlinebold"/>
              </w:rPr>
              <w:t>MID</w:t>
            </w:r>
            <w:r>
              <w:t xml:space="preserve">, and </w:t>
            </w:r>
            <w:r w:rsidRPr="0067393E">
              <w:rPr>
                <w:rStyle w:val="Inlinebold"/>
              </w:rPr>
              <w:t>LEN</w:t>
            </w:r>
            <w:r>
              <w:t xml:space="preserve"> functions</w:t>
            </w:r>
          </w:p>
        </w:tc>
        <w:tc>
          <w:tcPr>
            <w:tcW w:w="1312" w:type="pct"/>
            <w:tcBorders>
              <w:bottom w:val="single" w:sz="4" w:space="0" w:color="000000"/>
            </w:tcBorders>
          </w:tcPr>
          <w:p w14:paraId="53EEA6A4" w14:textId="77777777" w:rsidR="00106787" w:rsidRDefault="00106787" w:rsidP="00106787">
            <w:pPr>
              <w:pStyle w:val="Tablelistbullet1"/>
            </w:pPr>
            <w:r>
              <w:t>4.3.1</w:t>
            </w:r>
          </w:p>
        </w:tc>
      </w:tr>
      <w:tr w:rsidR="00106787" w14:paraId="15201447" w14:textId="77777777" w:rsidTr="00C66162">
        <w:trPr>
          <w:trHeight w:val="20"/>
        </w:trPr>
        <w:tc>
          <w:tcPr>
            <w:tcW w:w="938" w:type="pct"/>
            <w:tcBorders>
              <w:top w:val="single" w:sz="4" w:space="0" w:color="000000"/>
              <w:bottom w:val="single" w:sz="4" w:space="0" w:color="000000"/>
            </w:tcBorders>
          </w:tcPr>
          <w:p w14:paraId="75FA3EB4" w14:textId="7A59F958" w:rsidR="00106787" w:rsidRDefault="00106787" w:rsidP="00D71C86">
            <w:pPr>
              <w:pStyle w:val="TableContent"/>
            </w:pPr>
            <w:r>
              <w:t xml:space="preserve">Converting </w:t>
            </w:r>
            <w:r w:rsidR="0067393E">
              <w:t>t</w:t>
            </w:r>
            <w:r>
              <w:t>ext</w:t>
            </w:r>
          </w:p>
        </w:tc>
        <w:tc>
          <w:tcPr>
            <w:tcW w:w="2750" w:type="pct"/>
            <w:tcBorders>
              <w:bottom w:val="single" w:sz="4" w:space="0" w:color="000000"/>
            </w:tcBorders>
          </w:tcPr>
          <w:p w14:paraId="1C44794D" w14:textId="269EA6AB" w:rsidR="00106787" w:rsidRDefault="00106787" w:rsidP="00D71C86">
            <w:pPr>
              <w:pStyle w:val="TableContent"/>
            </w:pPr>
            <w:r>
              <w:t xml:space="preserve">Use the </w:t>
            </w:r>
            <w:r w:rsidRPr="0067393E">
              <w:rPr>
                <w:rStyle w:val="Inlinebold"/>
              </w:rPr>
              <w:t>PROPER</w:t>
            </w:r>
            <w:r>
              <w:t xml:space="preserve">, </w:t>
            </w:r>
            <w:r w:rsidRPr="0067393E">
              <w:rPr>
                <w:rStyle w:val="Inlinebold"/>
              </w:rPr>
              <w:t>UPPER</w:t>
            </w:r>
            <w:r>
              <w:t xml:space="preserve">, and </w:t>
            </w:r>
            <w:r w:rsidRPr="0067393E">
              <w:rPr>
                <w:rStyle w:val="Inlinebold"/>
              </w:rPr>
              <w:t>LOWER</w:t>
            </w:r>
            <w:r>
              <w:t xml:space="preserve"> function</w:t>
            </w:r>
            <w:r w:rsidR="002B2497">
              <w:t>s</w:t>
            </w:r>
          </w:p>
        </w:tc>
        <w:tc>
          <w:tcPr>
            <w:tcW w:w="1312" w:type="pct"/>
            <w:tcBorders>
              <w:bottom w:val="single" w:sz="4" w:space="0" w:color="000000"/>
            </w:tcBorders>
          </w:tcPr>
          <w:p w14:paraId="09EE46D5" w14:textId="77777777" w:rsidR="00106787" w:rsidRDefault="00106787" w:rsidP="00106787">
            <w:pPr>
              <w:pStyle w:val="Tablelistbullet1"/>
            </w:pPr>
            <w:r>
              <w:t>4.3.2</w:t>
            </w:r>
          </w:p>
        </w:tc>
      </w:tr>
      <w:tr w:rsidR="00106787" w14:paraId="65BE3405" w14:textId="77777777" w:rsidTr="00C66162">
        <w:trPr>
          <w:trHeight w:val="20"/>
        </w:trPr>
        <w:tc>
          <w:tcPr>
            <w:tcW w:w="938" w:type="pct"/>
            <w:tcBorders>
              <w:top w:val="single" w:sz="4" w:space="0" w:color="000000"/>
              <w:bottom w:val="single" w:sz="4" w:space="0" w:color="000000"/>
            </w:tcBorders>
          </w:tcPr>
          <w:p w14:paraId="0AB6926E" w14:textId="1A028863" w:rsidR="00106787" w:rsidRDefault="00106787" w:rsidP="00D71C86">
            <w:pPr>
              <w:pStyle w:val="TableContent"/>
            </w:pPr>
            <w:r>
              <w:t xml:space="preserve">Combining </w:t>
            </w:r>
            <w:r w:rsidR="0067393E">
              <w:t>t</w:t>
            </w:r>
            <w:r>
              <w:t>ext</w:t>
            </w:r>
          </w:p>
        </w:tc>
        <w:tc>
          <w:tcPr>
            <w:tcW w:w="2750" w:type="pct"/>
            <w:tcBorders>
              <w:bottom w:val="single" w:sz="4" w:space="0" w:color="000000"/>
            </w:tcBorders>
          </w:tcPr>
          <w:p w14:paraId="191C4700" w14:textId="50777A44" w:rsidR="00106787" w:rsidRDefault="00106787" w:rsidP="00D71C86">
            <w:pPr>
              <w:pStyle w:val="TableContent"/>
            </w:pPr>
            <w:r>
              <w:t xml:space="preserve">Use the </w:t>
            </w:r>
            <w:r w:rsidRPr="0067393E">
              <w:rPr>
                <w:rStyle w:val="Inlinebold"/>
              </w:rPr>
              <w:t>CONCAT</w:t>
            </w:r>
            <w:r>
              <w:t xml:space="preserve"> and </w:t>
            </w:r>
            <w:r w:rsidRPr="0067393E">
              <w:rPr>
                <w:rStyle w:val="Inlinebold"/>
              </w:rPr>
              <w:t>TEXTJOIN</w:t>
            </w:r>
            <w:r>
              <w:t xml:space="preserve"> function</w:t>
            </w:r>
            <w:r w:rsidR="002B2497">
              <w:t>s</w:t>
            </w:r>
          </w:p>
        </w:tc>
        <w:tc>
          <w:tcPr>
            <w:tcW w:w="1312" w:type="pct"/>
            <w:tcBorders>
              <w:bottom w:val="single" w:sz="4" w:space="0" w:color="000000"/>
            </w:tcBorders>
          </w:tcPr>
          <w:p w14:paraId="6CDC97F3" w14:textId="77777777" w:rsidR="00106787" w:rsidRDefault="00106787" w:rsidP="00106787">
            <w:pPr>
              <w:pStyle w:val="Tablelistbullet1"/>
            </w:pPr>
            <w:r>
              <w:t>4.3.2</w:t>
            </w:r>
          </w:p>
        </w:tc>
      </w:tr>
      <w:tr w:rsidR="00106787" w14:paraId="31B4208C" w14:textId="77777777" w:rsidTr="00C66162">
        <w:trPr>
          <w:trHeight w:val="20"/>
        </w:trPr>
        <w:tc>
          <w:tcPr>
            <w:tcW w:w="938" w:type="pct"/>
            <w:tcBorders>
              <w:top w:val="single" w:sz="4" w:space="0" w:color="000000"/>
              <w:bottom w:val="single" w:sz="4" w:space="0" w:color="000000"/>
            </w:tcBorders>
          </w:tcPr>
          <w:p w14:paraId="4CDE8FA3" w14:textId="5079C3F3" w:rsidR="00106787" w:rsidRDefault="00870D74" w:rsidP="00D71C86">
            <w:pPr>
              <w:pStyle w:val="TableContent"/>
            </w:pPr>
            <w:r>
              <w:t>Inserting</w:t>
            </w:r>
            <w:r w:rsidR="00744056">
              <w:t xml:space="preserve"> </w:t>
            </w:r>
            <w:r w:rsidR="0067393E">
              <w:t>h</w:t>
            </w:r>
            <w:r w:rsidR="00106787">
              <w:t>yperlinks</w:t>
            </w:r>
          </w:p>
        </w:tc>
        <w:tc>
          <w:tcPr>
            <w:tcW w:w="2750" w:type="pct"/>
            <w:tcBorders>
              <w:bottom w:val="single" w:sz="4" w:space="0" w:color="000000"/>
            </w:tcBorders>
          </w:tcPr>
          <w:p w14:paraId="113948AB" w14:textId="60E0B58A" w:rsidR="00106787" w:rsidRDefault="00106787" w:rsidP="00D71C86">
            <w:pPr>
              <w:pStyle w:val="TableContent"/>
            </w:pPr>
            <w:r>
              <w:t>Insert hyperlinks for navigation within and outside the workbook</w:t>
            </w:r>
            <w:r w:rsidR="0067393E">
              <w:t>,</w:t>
            </w:r>
            <w:r>
              <w:t xml:space="preserve"> and remove hyperlinks</w:t>
            </w:r>
          </w:p>
        </w:tc>
        <w:tc>
          <w:tcPr>
            <w:tcW w:w="1312" w:type="pct"/>
            <w:tcBorders>
              <w:bottom w:val="single" w:sz="4" w:space="0" w:color="000000"/>
            </w:tcBorders>
          </w:tcPr>
          <w:p w14:paraId="5DA5838A" w14:textId="77777777" w:rsidR="00106787" w:rsidRDefault="007255E6" w:rsidP="00106787">
            <w:pPr>
              <w:pStyle w:val="Tablelistbullet1"/>
            </w:pPr>
            <w:r>
              <w:t>1.2.3</w:t>
            </w:r>
          </w:p>
        </w:tc>
      </w:tr>
      <w:tr w:rsidR="00C66162" w14:paraId="5E7CFA8F" w14:textId="77777777" w:rsidTr="00C66162">
        <w:trPr>
          <w:trHeight w:val="20"/>
        </w:trPr>
        <w:tc>
          <w:tcPr>
            <w:tcW w:w="938" w:type="pct"/>
          </w:tcPr>
          <w:p w14:paraId="66516569" w14:textId="688B9104" w:rsidR="00C66162" w:rsidRPr="00DB42ED" w:rsidRDefault="007255E6" w:rsidP="00D71C86">
            <w:pPr>
              <w:pStyle w:val="TableContent"/>
            </w:pPr>
            <w:r>
              <w:t xml:space="preserve">Importing data </w:t>
            </w:r>
            <w:r w:rsidR="00062BCF">
              <w:t>in</w:t>
            </w:r>
            <w:r>
              <w:t>to a workbook</w:t>
            </w:r>
          </w:p>
        </w:tc>
        <w:tc>
          <w:tcPr>
            <w:tcW w:w="2750" w:type="pct"/>
          </w:tcPr>
          <w:p w14:paraId="5BAC6315" w14:textId="40E3784D" w:rsidR="00C66162" w:rsidRPr="00627B56" w:rsidRDefault="007255E6" w:rsidP="00D71C86">
            <w:pPr>
              <w:pStyle w:val="TableContent"/>
            </w:pPr>
            <w:r>
              <w:t>Import data from text files; manipulate, convert, and combine text using Text</w:t>
            </w:r>
            <w:r w:rsidR="0067393E">
              <w:t>-</w:t>
            </w:r>
            <w:r>
              <w:t>to</w:t>
            </w:r>
            <w:r w:rsidR="0067393E">
              <w:t>-</w:t>
            </w:r>
            <w:r>
              <w:t>Columns and Text functions; insert hyperlinks for navigation</w:t>
            </w:r>
          </w:p>
        </w:tc>
        <w:tc>
          <w:tcPr>
            <w:tcW w:w="1312" w:type="pct"/>
          </w:tcPr>
          <w:p w14:paraId="4CDF9E95" w14:textId="77777777" w:rsidR="008A541D" w:rsidRDefault="00E56621" w:rsidP="00E56621">
            <w:pPr>
              <w:pStyle w:val="Tablelistbullet1"/>
            </w:pPr>
            <w:r>
              <w:t>1.1.1</w:t>
            </w:r>
          </w:p>
          <w:p w14:paraId="25C57811" w14:textId="77777777" w:rsidR="00E56621" w:rsidRDefault="00E56621" w:rsidP="00E56621">
            <w:pPr>
              <w:pStyle w:val="Tablelistbullet1"/>
            </w:pPr>
            <w:r>
              <w:t>1.1.2</w:t>
            </w:r>
          </w:p>
          <w:p w14:paraId="31C23996" w14:textId="77777777" w:rsidR="00E56621" w:rsidRDefault="00E56621" w:rsidP="00E56621">
            <w:pPr>
              <w:pStyle w:val="Tablelistbullet1"/>
            </w:pPr>
            <w:r>
              <w:t>1.2.3</w:t>
            </w:r>
          </w:p>
          <w:p w14:paraId="78F3E353" w14:textId="77777777" w:rsidR="00E56621" w:rsidRDefault="00E56621" w:rsidP="00E56621">
            <w:pPr>
              <w:pStyle w:val="Tablelistbullet1"/>
            </w:pPr>
            <w:r>
              <w:t>4.3.1</w:t>
            </w:r>
          </w:p>
          <w:p w14:paraId="6BA971BB" w14:textId="6F30F860" w:rsidR="00E56621" w:rsidRDefault="00E56621" w:rsidP="00E56621">
            <w:pPr>
              <w:pStyle w:val="Tablelistbullet1"/>
            </w:pPr>
            <w:r>
              <w:t>4.3.2</w:t>
            </w:r>
          </w:p>
        </w:tc>
      </w:tr>
    </w:tbl>
    <w:p w14:paraId="6D8156A9" w14:textId="3BACF0B9" w:rsidR="0005166E" w:rsidRPr="0005166E" w:rsidRDefault="0005166E" w:rsidP="0015651E">
      <w:pPr>
        <w:pStyle w:val="Caption"/>
      </w:pPr>
      <w:bookmarkStart w:id="224" w:name="_Toc17841381"/>
      <w:bookmarkStart w:id="225" w:name="_Toc18356507"/>
      <w:r>
        <w:t xml:space="preserve">Table </w:t>
      </w:r>
      <w:r>
        <w:fldChar w:fldCharType="begin"/>
      </w:r>
      <w:r>
        <w:instrText xml:space="preserve"> SEQ Table \* ARABIC </w:instrText>
      </w:r>
      <w:r>
        <w:fldChar w:fldCharType="separate"/>
      </w:r>
      <w:r w:rsidR="00953BD0">
        <w:rPr>
          <w:noProof/>
        </w:rPr>
        <w:t>1</w:t>
      </w:r>
      <w:r>
        <w:fldChar w:fldCharType="end"/>
      </w:r>
      <w:r>
        <w:t>: Objectives by lesson</w:t>
      </w:r>
    </w:p>
    <w:p w14:paraId="626C2A50" w14:textId="77777777" w:rsidR="00DE607C" w:rsidRPr="00DE607C" w:rsidRDefault="00DE607C" w:rsidP="00451FD3">
      <w:r>
        <w:br w:type="page"/>
      </w:r>
    </w:p>
    <w:p w14:paraId="09119E17" w14:textId="579AA300" w:rsidR="003A4873" w:rsidRDefault="003A4873" w:rsidP="007432B6">
      <w:pPr>
        <w:pStyle w:val="Heading2"/>
      </w:pPr>
      <w:bookmarkStart w:id="226" w:name="_Toc29043484"/>
      <w:r>
        <w:lastRenderedPageBreak/>
        <w:t>Scenario</w:t>
      </w:r>
      <w:bookmarkEnd w:id="224"/>
      <w:bookmarkEnd w:id="225"/>
      <w:bookmarkEnd w:id="226"/>
    </w:p>
    <w:p w14:paraId="473537A3" w14:textId="5BEA0898" w:rsidR="00EE4805" w:rsidRPr="00EE4805" w:rsidRDefault="00EE4805" w:rsidP="00EE4805">
      <w:bookmarkStart w:id="227" w:name="_Toc18171730"/>
      <w:bookmarkStart w:id="228" w:name="_Toc18356508"/>
      <w:bookmarkStart w:id="229" w:name="_Toc17841382"/>
      <w:r w:rsidRPr="00EE4805">
        <w:t>The best months to sow, plant</w:t>
      </w:r>
      <w:r w:rsidR="009D0DC4">
        <w:t>,</w:t>
      </w:r>
      <w:r w:rsidRPr="00EE4805">
        <w:t xml:space="preserve"> and harvest crops are at a set time each year. As a Research &amp; Development intern, you have been asked to check common problems with crop growth.</w:t>
      </w:r>
    </w:p>
    <w:p w14:paraId="3B9AE8FA" w14:textId="693C28C0" w:rsidR="003C33A0" w:rsidRDefault="00EE4805" w:rsidP="00EE4805">
      <w:r w:rsidRPr="00EE4805">
        <w:t xml:space="preserve">You have separate </w:t>
      </w:r>
      <w:r w:rsidR="009D0DC4">
        <w:t>.</w:t>
      </w:r>
      <w:r w:rsidRPr="00EE4805">
        <w:t xml:space="preserve">csv and </w:t>
      </w:r>
      <w:r w:rsidR="009D0DC4">
        <w:t>.</w:t>
      </w:r>
      <w:r w:rsidRPr="00EE4805">
        <w:t>txt files containing useful crop information. You need to import the data from these files into an Excel workbook. You also need to fix issues with the data formatting</w:t>
      </w:r>
      <w:r w:rsidR="009D0DC4">
        <w:t>—</w:t>
      </w:r>
      <w:r w:rsidRPr="00EE4805">
        <w:t>some data has some text in upper case and lower case and unnecessary spaces. Other related data needs to be accessible from the workbook by inserting a hyperlink.</w:t>
      </w:r>
    </w:p>
    <w:p w14:paraId="3626523F" w14:textId="77777777" w:rsidR="003A4873" w:rsidRDefault="003A4873" w:rsidP="007432B6">
      <w:pPr>
        <w:pStyle w:val="Heading2"/>
      </w:pPr>
      <w:bookmarkStart w:id="230" w:name="_Toc29043485"/>
      <w:r>
        <w:t>Cornerstone</w:t>
      </w:r>
      <w:bookmarkEnd w:id="227"/>
      <w:bookmarkEnd w:id="228"/>
      <w:bookmarkEnd w:id="230"/>
    </w:p>
    <w:bookmarkEnd w:id="229"/>
    <w:p w14:paraId="78C31D7A" w14:textId="49772F7D" w:rsidR="008B1BD9" w:rsidRDefault="008B1BD9" w:rsidP="00761835">
      <w:r>
        <w:t xml:space="preserve">At times, you may </w:t>
      </w:r>
      <w:r w:rsidR="00DC0F84">
        <w:t xml:space="preserve">use crop growth </w:t>
      </w:r>
      <w:r>
        <w:t xml:space="preserve">data from other sources </w:t>
      </w:r>
      <w:r w:rsidR="00DC0F84">
        <w:t xml:space="preserve">to help plan the </w:t>
      </w:r>
      <w:r w:rsidR="005825DD">
        <w:t>crop growth for Munson</w:t>
      </w:r>
      <w:r w:rsidR="00062BCF">
        <w:t>’</w:t>
      </w:r>
      <w:r w:rsidR="005825DD">
        <w:t xml:space="preserve">s. </w:t>
      </w:r>
      <w:r>
        <w:t>This data might come in a .txt or .csv format, such as from government websites, which you are required to import into your workbook without retyping it. After importing the data, you may find capitalization errors in the data or you might want to separate or combine data from what you have been provided. You perform these tasks by using the built-in functions in Excel.</w:t>
      </w:r>
    </w:p>
    <w:p w14:paraId="4E572CCA" w14:textId="77777777" w:rsidR="00C13717" w:rsidRDefault="00C13717" w:rsidP="00451FD3">
      <w:r>
        <w:br w:type="page"/>
      </w:r>
    </w:p>
    <w:p w14:paraId="6BDA1A8F" w14:textId="3BAEC941" w:rsidR="003A4873" w:rsidRDefault="003A4873" w:rsidP="003A4873">
      <w:pPr>
        <w:pStyle w:val="Heading1"/>
      </w:pPr>
      <w:bookmarkStart w:id="231" w:name="_Toc17841385"/>
      <w:bookmarkStart w:id="232" w:name="_Toc18356509"/>
      <w:bookmarkStart w:id="233" w:name="_Toc29043486"/>
      <w:r>
        <w:lastRenderedPageBreak/>
        <w:t xml:space="preserve">Lesson </w:t>
      </w:r>
      <w:r w:rsidR="00911E87">
        <w:t>1</w:t>
      </w:r>
      <w:r>
        <w:t xml:space="preserve">: </w:t>
      </w:r>
      <w:bookmarkEnd w:id="231"/>
      <w:bookmarkEnd w:id="232"/>
      <w:r w:rsidR="00911E87">
        <w:t xml:space="preserve">Importing </w:t>
      </w:r>
      <w:r w:rsidR="00DB37A6">
        <w:t>d</w:t>
      </w:r>
      <w:r w:rsidR="00911E87">
        <w:t>ata</w:t>
      </w:r>
      <w:bookmarkEnd w:id="233"/>
    </w:p>
    <w:p w14:paraId="2939BECF" w14:textId="77777777" w:rsidR="003A4873" w:rsidRPr="005B6C37" w:rsidRDefault="003A4873" w:rsidP="007432B6">
      <w:pPr>
        <w:pStyle w:val="Heading2"/>
      </w:pPr>
      <w:bookmarkStart w:id="234" w:name="_Toc18171736"/>
      <w:bookmarkStart w:id="235" w:name="_Toc18356510"/>
      <w:bookmarkStart w:id="236" w:name="_Toc29043487"/>
      <w:r w:rsidRPr="005B6C37">
        <w:t>Overview</w:t>
      </w:r>
      <w:bookmarkEnd w:id="234"/>
      <w:bookmarkEnd w:id="235"/>
      <w:bookmarkEnd w:id="236"/>
    </w:p>
    <w:p w14:paraId="2759E38B" w14:textId="465D6A74" w:rsidR="00911E87" w:rsidRDefault="00911E87" w:rsidP="00911E87">
      <w:bookmarkStart w:id="237" w:name="_Toc17841391"/>
      <w:r>
        <w:t>In this lesson, you</w:t>
      </w:r>
      <w:r w:rsidR="00062BCF">
        <w:t>’</w:t>
      </w:r>
      <w:r>
        <w:t>ll explore what is meant by data</w:t>
      </w:r>
      <w:r w:rsidR="009D0DC4">
        <w:t>,</w:t>
      </w:r>
      <w:r>
        <w:t xml:space="preserve"> and how </w:t>
      </w:r>
      <w:r w:rsidR="009D0DC4">
        <w:t xml:space="preserve">you can bring </w:t>
      </w:r>
      <w:r>
        <w:t>large data sets into a</w:t>
      </w:r>
      <w:r w:rsidR="002B2497">
        <w:t>n</w:t>
      </w:r>
      <w:r>
        <w:t xml:space="preserve"> Excel file. You</w:t>
      </w:r>
      <w:r w:rsidR="00062BCF">
        <w:t>’</w:t>
      </w:r>
      <w:r>
        <w:t xml:space="preserve">ll </w:t>
      </w:r>
      <w:r w:rsidR="009D0DC4">
        <w:t xml:space="preserve">learn how to </w:t>
      </w:r>
      <w:r>
        <w:t xml:space="preserve">use the </w:t>
      </w:r>
      <w:r w:rsidRPr="00451FD3">
        <w:rPr>
          <w:rStyle w:val="Inlinebold"/>
        </w:rPr>
        <w:t xml:space="preserve">Get </w:t>
      </w:r>
      <w:r w:rsidR="002B2497" w:rsidRPr="00451FD3">
        <w:rPr>
          <w:rStyle w:val="Inlinebold"/>
        </w:rPr>
        <w:t xml:space="preserve">&amp; </w:t>
      </w:r>
      <w:r w:rsidRPr="00451FD3">
        <w:rPr>
          <w:rStyle w:val="Inlinebold"/>
        </w:rPr>
        <w:t>Transform</w:t>
      </w:r>
      <w:r>
        <w:t xml:space="preserve"> option to bring in data from .txt and .csv file</w:t>
      </w:r>
      <w:r w:rsidR="00645D7A">
        <w:t>s</w:t>
      </w:r>
      <w:r>
        <w:t>.</w:t>
      </w:r>
    </w:p>
    <w:p w14:paraId="3E7B04E4" w14:textId="15A57C30" w:rsidR="00267B43" w:rsidRDefault="00267B43" w:rsidP="00267B43">
      <w:pPr>
        <w:pStyle w:val="Heading2"/>
      </w:pPr>
      <w:bookmarkStart w:id="238" w:name="_Toc29043488"/>
      <w:bookmarkEnd w:id="237"/>
      <w:r>
        <w:t>Warm</w:t>
      </w:r>
      <w:r w:rsidR="00062BCF">
        <w:t>-</w:t>
      </w:r>
      <w:r>
        <w:t>up</w:t>
      </w:r>
      <w:bookmarkEnd w:id="238"/>
    </w:p>
    <w:p w14:paraId="10777DEA" w14:textId="3FB50A68" w:rsidR="00267B43" w:rsidRDefault="00267B43" w:rsidP="00267B43">
      <w:r>
        <w:t>Use these questions to find out what you already know about this lesson</w:t>
      </w:r>
      <w:r w:rsidR="00062BCF">
        <w:t>’</w:t>
      </w:r>
      <w:r>
        <w:t>s topics:</w:t>
      </w:r>
    </w:p>
    <w:p w14:paraId="532640BD" w14:textId="197AE30B" w:rsidR="00267B43" w:rsidRPr="00267B43" w:rsidRDefault="00267B43" w:rsidP="008F1067">
      <w:pPr>
        <w:pStyle w:val="Numberedlist1"/>
      </w:pPr>
      <w:r>
        <w:t xml:space="preserve">Which of the </w:t>
      </w:r>
      <w:r w:rsidRPr="00267B43">
        <w:t xml:space="preserve">following </w:t>
      </w:r>
      <w:r w:rsidR="009D0DC4">
        <w:t xml:space="preserve">options </w:t>
      </w:r>
      <w:r w:rsidRPr="00267B43">
        <w:t>best describes a .txt file?</w:t>
      </w:r>
    </w:p>
    <w:p w14:paraId="7D8E7E7B" w14:textId="77777777" w:rsidR="00267B43" w:rsidRDefault="00267B43" w:rsidP="00267B43">
      <w:pPr>
        <w:pStyle w:val="Prompt"/>
      </w:pPr>
      <w:r>
        <w:t>Select the correct option.</w:t>
      </w:r>
    </w:p>
    <w:p w14:paraId="5E971D22" w14:textId="1A64D8CB" w:rsidR="00267B43" w:rsidRPr="00694C62" w:rsidRDefault="00645D7A" w:rsidP="00D172AD">
      <w:pPr>
        <w:pStyle w:val="Numberedlist2"/>
      </w:pPr>
      <w:bookmarkStart w:id="239" w:name="_Hlk28344269"/>
      <w:r>
        <w:t>A</w:t>
      </w:r>
      <w:r w:rsidR="00267B43" w:rsidRPr="00694C62">
        <w:t xml:space="preserve"> special spreadsheet file containing dates</w:t>
      </w:r>
    </w:p>
    <w:p w14:paraId="66458348" w14:textId="34B47ABE" w:rsidR="00267B43" w:rsidRPr="00694C62" w:rsidRDefault="00645D7A" w:rsidP="00D172AD">
      <w:pPr>
        <w:pStyle w:val="Numberedlist2"/>
      </w:pPr>
      <w:r>
        <w:t>A</w:t>
      </w:r>
      <w:r w:rsidR="00267B43" w:rsidRPr="00694C62">
        <w:t xml:space="preserve"> file used to store numbers</w:t>
      </w:r>
    </w:p>
    <w:p w14:paraId="13CA4A82" w14:textId="0899EB72" w:rsidR="00267B43" w:rsidRPr="00694C62" w:rsidRDefault="00267B43" w:rsidP="00D172AD">
      <w:pPr>
        <w:pStyle w:val="Numberedlist2"/>
      </w:pPr>
      <w:r w:rsidRPr="00694C62">
        <w:t>A file used to hold data without formatting</w:t>
      </w:r>
    </w:p>
    <w:p w14:paraId="52991F8A" w14:textId="3FE09271" w:rsidR="00267B43" w:rsidRPr="00694C62" w:rsidRDefault="00267B43" w:rsidP="00D172AD">
      <w:pPr>
        <w:pStyle w:val="Numberedlist2"/>
      </w:pPr>
      <w:r w:rsidRPr="00694C62">
        <w:t>A file used to hold music files</w:t>
      </w:r>
    </w:p>
    <w:bookmarkEnd w:id="239"/>
    <w:p w14:paraId="575BC174" w14:textId="77777777" w:rsidR="00267B43" w:rsidRPr="00267B43" w:rsidRDefault="00267B43" w:rsidP="008F1067">
      <w:pPr>
        <w:pStyle w:val="Numberedlist1"/>
      </w:pPr>
      <w:r>
        <w:t>What is a delimiter?</w:t>
      </w:r>
    </w:p>
    <w:p w14:paraId="7619748D" w14:textId="77777777" w:rsidR="00267B43" w:rsidRDefault="00267B43" w:rsidP="00267B43">
      <w:pPr>
        <w:pStyle w:val="Prompt"/>
      </w:pPr>
      <w:r>
        <w:t>Select the correct option.</w:t>
      </w:r>
    </w:p>
    <w:p w14:paraId="49993743" w14:textId="255ED3A4" w:rsidR="00267B43" w:rsidRPr="004D1F04" w:rsidRDefault="00267B43" w:rsidP="006F304A">
      <w:pPr>
        <w:pStyle w:val="Numberedlist2"/>
        <w:numPr>
          <w:ilvl w:val="0"/>
          <w:numId w:val="41"/>
        </w:numPr>
      </w:pPr>
      <w:r w:rsidRPr="004D1F04">
        <w:t>A way to combine data</w:t>
      </w:r>
    </w:p>
    <w:p w14:paraId="15E9F0DD" w14:textId="13EA3C20" w:rsidR="00267B43" w:rsidRPr="004D1F04" w:rsidRDefault="00267B43" w:rsidP="00D172AD">
      <w:pPr>
        <w:pStyle w:val="Numberedlist2"/>
      </w:pPr>
      <w:r w:rsidRPr="004D1F04">
        <w:t>A way to organize dat</w:t>
      </w:r>
      <w:r w:rsidR="009D0DC4">
        <w:t>a</w:t>
      </w:r>
    </w:p>
    <w:p w14:paraId="4ACA1ADD" w14:textId="571EF8F3" w:rsidR="00267B43" w:rsidRPr="004D1F04" w:rsidRDefault="00267B43" w:rsidP="00D172AD">
      <w:pPr>
        <w:pStyle w:val="Numberedlist2"/>
      </w:pPr>
      <w:r w:rsidRPr="004D1F04">
        <w:t>Something used to limit the use of data</w:t>
      </w:r>
    </w:p>
    <w:p w14:paraId="46755C30" w14:textId="27FB3F26" w:rsidR="00267B43" w:rsidRPr="004D1F04" w:rsidRDefault="00267B43" w:rsidP="00D172AD">
      <w:pPr>
        <w:pStyle w:val="Numberedlist2"/>
      </w:pPr>
      <w:r w:rsidRPr="004D1F04">
        <w:t>A process to collect data</w:t>
      </w:r>
    </w:p>
    <w:p w14:paraId="1F5E775B" w14:textId="4AA48432" w:rsidR="00267B43" w:rsidRPr="00267B43" w:rsidRDefault="00267B43" w:rsidP="008F1067">
      <w:pPr>
        <w:pStyle w:val="Numberedlist1"/>
      </w:pPr>
      <w:r>
        <w:t xml:space="preserve">What is unique about a </w:t>
      </w:r>
      <w:r w:rsidR="009D0DC4">
        <w:t>.csv</w:t>
      </w:r>
      <w:r>
        <w:t xml:space="preserve"> file?</w:t>
      </w:r>
    </w:p>
    <w:p w14:paraId="06159057" w14:textId="77777777" w:rsidR="00267B43" w:rsidRDefault="00267B43" w:rsidP="00267B43">
      <w:pPr>
        <w:pStyle w:val="Prompt"/>
      </w:pPr>
      <w:r>
        <w:t>Select the correct option.</w:t>
      </w:r>
    </w:p>
    <w:p w14:paraId="044F0884" w14:textId="247047E2" w:rsidR="00267B43" w:rsidRPr="00FD342A" w:rsidRDefault="00267B43" w:rsidP="006F304A">
      <w:pPr>
        <w:pStyle w:val="Numberedlist2"/>
        <w:numPr>
          <w:ilvl w:val="0"/>
          <w:numId w:val="42"/>
        </w:numPr>
      </w:pPr>
      <w:r w:rsidRPr="00FD342A">
        <w:t>It contains only numeric data</w:t>
      </w:r>
    </w:p>
    <w:p w14:paraId="67065830" w14:textId="5BFA2DEA" w:rsidR="00267B43" w:rsidRPr="00FD342A" w:rsidRDefault="00267B43" w:rsidP="00D172AD">
      <w:pPr>
        <w:pStyle w:val="Numberedlist2"/>
      </w:pPr>
      <w:r w:rsidRPr="00FD342A">
        <w:t>The file uses a space to separate data</w:t>
      </w:r>
    </w:p>
    <w:p w14:paraId="79721807" w14:textId="52DD0618" w:rsidR="00267B43" w:rsidRPr="00FD342A" w:rsidRDefault="003D599C" w:rsidP="00D172AD">
      <w:pPr>
        <w:pStyle w:val="Numberedlist2"/>
      </w:pPr>
      <w:r>
        <w:t xml:space="preserve">It </w:t>
      </w:r>
      <w:r w:rsidR="009D0DC4">
        <w:t>u</w:t>
      </w:r>
      <w:r w:rsidR="00267B43" w:rsidRPr="00FD342A">
        <w:t>ses a comma as a delimiter</w:t>
      </w:r>
    </w:p>
    <w:p w14:paraId="2910C8A5" w14:textId="17514109" w:rsidR="00267B43" w:rsidRDefault="003D599C" w:rsidP="00D172AD">
      <w:pPr>
        <w:pStyle w:val="Numberedlist2"/>
      </w:pPr>
      <w:r>
        <w:t xml:space="preserve">It is a </w:t>
      </w:r>
      <w:r w:rsidR="00267B43" w:rsidRPr="00FD342A">
        <w:t>file type restricted to the use of a word processing program</w:t>
      </w:r>
    </w:p>
    <w:p w14:paraId="79BA863E" w14:textId="77777777" w:rsidR="0015651E" w:rsidRDefault="00267B43" w:rsidP="00641E7A">
      <w:pPr>
        <w:pStyle w:val="Numberedlist1"/>
      </w:pPr>
      <w:bookmarkStart w:id="240" w:name="_Hlk28819690"/>
      <w:r>
        <w:t xml:space="preserve">List three ways </w:t>
      </w:r>
      <w:r w:rsidR="009D0DC4">
        <w:t xml:space="preserve">you can separate </w:t>
      </w:r>
      <w:r>
        <w:t>data within a data file</w:t>
      </w:r>
      <w:bookmarkEnd w:id="240"/>
      <w:r>
        <w:t>.</w:t>
      </w:r>
    </w:p>
    <w:p w14:paraId="61116C06" w14:textId="3874F3D2" w:rsidR="00267B43" w:rsidRDefault="00C72075" w:rsidP="0015651E">
      <w:pPr>
        <w:ind w:left="360"/>
      </w:pPr>
      <w:sdt>
        <w:sdtPr>
          <w:rPr>
            <w:rStyle w:val="Heading1Char"/>
            <w:b/>
          </w:rPr>
          <w:alias w:val="Question 4"/>
          <w:tag w:val="Question 4"/>
          <w:id w:val="-135573389"/>
          <w:lock w:val="sdtLocked"/>
          <w:placeholder>
            <w:docPart w:val="DefaultPlaceholder_-1854013440"/>
          </w:placeholder>
          <w:text/>
        </w:sdtPr>
        <w:sdtContent>
          <w:r w:rsidR="00641E7A" w:rsidRPr="00641E7A">
            <w:rPr>
              <w:rStyle w:val="Inlinebold"/>
            </w:rPr>
            <w:t>Select to enter text.</w:t>
          </w:r>
        </w:sdtContent>
      </w:sdt>
    </w:p>
    <w:p w14:paraId="1B975376" w14:textId="1976F11F" w:rsidR="00267B43" w:rsidRDefault="000951C6" w:rsidP="008F1067">
      <w:pPr>
        <w:pStyle w:val="Heading2"/>
      </w:pPr>
      <w:bookmarkStart w:id="241" w:name="_Toc29043489"/>
      <w:r>
        <w:lastRenderedPageBreak/>
        <w:t>Scenario</w:t>
      </w:r>
      <w:bookmarkEnd w:id="241"/>
    </w:p>
    <w:p w14:paraId="4AA959E5" w14:textId="5D80E15E" w:rsidR="003A4873" w:rsidRDefault="00047627" w:rsidP="003A4873">
      <w:r>
        <w:t>Munson</w:t>
      </w:r>
      <w:r w:rsidR="00062BCF">
        <w:t>’</w:t>
      </w:r>
      <w:r>
        <w:t xml:space="preserve">s Pickles and Preserves currently has a customer list containing customer names, addresses, and phone numbers in a document file. They need all the information within that file placed into an Excel workbook. You have been given the task to place the customer information into the Excel workbook. How would you </w:t>
      </w:r>
      <w:r w:rsidR="00762847">
        <w:t xml:space="preserve">attempt </w:t>
      </w:r>
      <w:r>
        <w:t>this task?</w:t>
      </w:r>
    </w:p>
    <w:p w14:paraId="5DEA7923" w14:textId="4B800D7E" w:rsidR="00047627" w:rsidRDefault="00047627" w:rsidP="003A4873">
      <w:r>
        <w:t xml:space="preserve">Come up with your own ideas on how to complete this task. Be prepared to discuss your ideas with a partner and then </w:t>
      </w:r>
      <w:r w:rsidR="00D848C2">
        <w:t xml:space="preserve">with </w:t>
      </w:r>
      <w:r>
        <w:t>the rest of the class.</w:t>
      </w:r>
    </w:p>
    <w:p w14:paraId="0736107B" w14:textId="35305307" w:rsidR="007E10CC" w:rsidRDefault="007E10CC" w:rsidP="007E10CC">
      <w:pPr>
        <w:pStyle w:val="Heading2"/>
      </w:pPr>
      <w:bookmarkStart w:id="242" w:name="_Toc29043490"/>
      <w:r>
        <w:t xml:space="preserve">Topic </w:t>
      </w:r>
      <w:r w:rsidR="00047627">
        <w:t>1</w:t>
      </w:r>
      <w:r>
        <w:t xml:space="preserve">: </w:t>
      </w:r>
      <w:r w:rsidR="00047627">
        <w:t>Get data from other sources</w:t>
      </w:r>
      <w:bookmarkEnd w:id="242"/>
    </w:p>
    <w:p w14:paraId="4022ED37" w14:textId="1F5D0A94" w:rsidR="003A4873" w:rsidRDefault="007E10CC" w:rsidP="003A4873">
      <w:r>
        <w:rPr>
          <w:noProof/>
        </w:rPr>
        <w:drawing>
          <wp:inline distT="0" distB="0" distL="0" distR="0" wp14:anchorId="14398394" wp14:editId="5A84D5F3">
            <wp:extent cx="292607" cy="353566"/>
            <wp:effectExtent l="0" t="0" r="0" b="8890"/>
            <wp:docPr id="2" name="Picture 2" descr="Illustration indicates that a Topic is mapped to a Microsoft Certification Exam Objective Domai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292607" cy="353566"/>
                    </a:xfrm>
                    <a:prstGeom prst="rect">
                      <a:avLst/>
                    </a:prstGeom>
                  </pic:spPr>
                </pic:pic>
              </a:graphicData>
            </a:graphic>
          </wp:inline>
        </w:drawing>
      </w:r>
      <w:r w:rsidR="00047627" w:rsidRPr="00D848C2">
        <w:rPr>
          <w:rStyle w:val="Inlineitalic"/>
        </w:rPr>
        <w:t>Data</w:t>
      </w:r>
      <w:r w:rsidR="00047627">
        <w:t xml:space="preserve"> is </w:t>
      </w:r>
      <w:r w:rsidR="00682F32">
        <w:t>a group of letters, symbols, and numbers that a computer can perform operations upon to create useful information. The data can be manipulated in different ways to create useful information. Data can be obtained from many different sources. Each time you enter your name and other information into a website to purchase an item or add your name to a mailing list, you are entering data that the computer will later use to perform a task for user</w:t>
      </w:r>
      <w:r w:rsidR="00D848C2">
        <w:t>s</w:t>
      </w:r>
      <w:r w:rsidR="00682F32">
        <w:t xml:space="preserve"> of the data. </w:t>
      </w:r>
      <w:r w:rsidR="0083391F">
        <w:t xml:space="preserve">You can store </w:t>
      </w:r>
      <w:r w:rsidR="00682F32">
        <w:t>data in different types of files. Excel will allow you to use those files to enter the data into your Excel worksheet.</w:t>
      </w:r>
    </w:p>
    <w:p w14:paraId="45A28B07" w14:textId="79808B62" w:rsidR="00E15217" w:rsidRDefault="00E15217" w:rsidP="00E15217">
      <w:pPr>
        <w:pStyle w:val="Heading3"/>
      </w:pPr>
      <w:bookmarkStart w:id="243" w:name="_Toc29043491"/>
      <w:r>
        <w:t xml:space="preserve">Get &amp; </w:t>
      </w:r>
      <w:r w:rsidR="0083391F">
        <w:t>t</w:t>
      </w:r>
      <w:r>
        <w:t xml:space="preserve">ransform </w:t>
      </w:r>
      <w:r w:rsidR="0083391F">
        <w:t>d</w:t>
      </w:r>
      <w:r>
        <w:t>ata</w:t>
      </w:r>
      <w:bookmarkEnd w:id="243"/>
    </w:p>
    <w:p w14:paraId="1E37C376" w14:textId="791C4047" w:rsidR="00E15217" w:rsidRDefault="00627536" w:rsidP="000F3AA7">
      <w:r>
        <w:t>Excel allows you to get data from sources other than other Excel files</w:t>
      </w:r>
      <w:r w:rsidR="00051C69">
        <w:t>,</w:t>
      </w:r>
      <w:r>
        <w:t xml:space="preserve"> and enter the data yourself. </w:t>
      </w:r>
      <w:r w:rsidR="000F3AA7">
        <w:t>To import data from other sources:</w:t>
      </w:r>
    </w:p>
    <w:p w14:paraId="30E59CB4" w14:textId="29B795F9" w:rsidR="00627536" w:rsidRDefault="000F3AA7" w:rsidP="006F304A">
      <w:pPr>
        <w:pStyle w:val="Numberedlist1"/>
        <w:numPr>
          <w:ilvl w:val="0"/>
          <w:numId w:val="72"/>
        </w:numPr>
      </w:pPr>
      <w:r>
        <w:t>S</w:t>
      </w:r>
      <w:r w:rsidR="00627536">
        <w:t xml:space="preserve">elect the </w:t>
      </w:r>
      <w:r w:rsidR="00627536" w:rsidRPr="00627536">
        <w:rPr>
          <w:rStyle w:val="Inlinebold"/>
        </w:rPr>
        <w:t>Data</w:t>
      </w:r>
      <w:r w:rsidR="00627536">
        <w:t xml:space="preserve"> </w:t>
      </w:r>
      <w:r w:rsidR="00062BCF">
        <w:t>tab</w:t>
      </w:r>
      <w:r w:rsidR="00627536">
        <w:t>.</w:t>
      </w:r>
    </w:p>
    <w:p w14:paraId="1057244E" w14:textId="740FA8BD" w:rsidR="00627536" w:rsidRDefault="00051C69" w:rsidP="006F304A">
      <w:pPr>
        <w:pStyle w:val="Numberedlist1"/>
        <w:numPr>
          <w:ilvl w:val="0"/>
          <w:numId w:val="72"/>
        </w:numPr>
      </w:pPr>
      <w:r>
        <w:t>O</w:t>
      </w:r>
      <w:r w:rsidR="00627536">
        <w:t>n the</w:t>
      </w:r>
      <w:r w:rsidRPr="00051C69">
        <w:t xml:space="preserve"> </w:t>
      </w:r>
      <w:r w:rsidRPr="007479C0">
        <w:rPr>
          <w:rStyle w:val="Inlinebold"/>
        </w:rPr>
        <w:t>Get &amp; Transform Data</w:t>
      </w:r>
      <w:r w:rsidRPr="00051C69">
        <w:rPr>
          <w:rStyle w:val="Inlinebold"/>
        </w:rPr>
        <w:t xml:space="preserve"> </w:t>
      </w:r>
      <w:r>
        <w:t>tab</w:t>
      </w:r>
      <w:r w:rsidR="00627536">
        <w:t>, select to get data from the source of your choice.</w:t>
      </w:r>
    </w:p>
    <w:tbl>
      <w:tblPr>
        <w:tblW w:w="5000" w:type="pct"/>
        <w:tblBorders>
          <w:bottom w:val="single" w:sz="18" w:space="0" w:color="6B2929"/>
        </w:tblBorders>
        <w:tblCellMar>
          <w:top w:w="142" w:type="dxa"/>
          <w:left w:w="85" w:type="dxa"/>
          <w:bottom w:w="142" w:type="dxa"/>
          <w:right w:w="85" w:type="dxa"/>
        </w:tblCellMar>
        <w:tblLook w:val="04A0" w:firstRow="1" w:lastRow="0" w:firstColumn="1" w:lastColumn="0" w:noHBand="0" w:noVBand="1"/>
      </w:tblPr>
      <w:tblGrid>
        <w:gridCol w:w="1703"/>
        <w:gridCol w:w="7657"/>
      </w:tblGrid>
      <w:tr w:rsidR="007B06AF" w14:paraId="188724B4" w14:textId="77777777" w:rsidTr="00F12464">
        <w:tc>
          <w:tcPr>
            <w:tcW w:w="1703" w:type="dxa"/>
          </w:tcPr>
          <w:p w14:paraId="59EAF1C1" w14:textId="77777777" w:rsidR="007B06AF" w:rsidRPr="007B06AF" w:rsidRDefault="007B06AF" w:rsidP="007B06AF">
            <w:r w:rsidRPr="007B06AF">
              <w:rPr>
                <w:noProof/>
              </w:rPr>
              <w:drawing>
                <wp:inline distT="0" distB="0" distL="0" distR="0" wp14:anchorId="1397C31E" wp14:editId="6FFFF7F0">
                  <wp:extent cx="720000" cy="720000"/>
                  <wp:effectExtent l="0" t="0" r="4445" b="4445"/>
                  <wp:docPr id="1490664159"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720000" cy="720000"/>
                          </a:xfrm>
                          <a:prstGeom prst="rect">
                            <a:avLst/>
                          </a:prstGeom>
                        </pic:spPr>
                      </pic:pic>
                    </a:graphicData>
                  </a:graphic>
                </wp:inline>
              </w:drawing>
            </w:r>
          </w:p>
        </w:tc>
        <w:tc>
          <w:tcPr>
            <w:tcW w:w="7657" w:type="dxa"/>
          </w:tcPr>
          <w:p w14:paraId="2549543A" w14:textId="77777777" w:rsidR="007B06AF" w:rsidRPr="007B06AF" w:rsidRDefault="007B06AF" w:rsidP="007B06AF">
            <w:pPr>
              <w:pStyle w:val="Readeraids"/>
            </w:pPr>
            <w:r>
              <w:t>Additional information</w:t>
            </w:r>
          </w:p>
          <w:p w14:paraId="5FCB624E" w14:textId="60C715E7" w:rsidR="007B06AF" w:rsidRPr="007B06AF" w:rsidRDefault="007B06AF" w:rsidP="007B06AF">
            <w:r>
              <w:t>For more information</w:t>
            </w:r>
            <w:r w:rsidRPr="007B06AF">
              <w:t xml:space="preserve"> on </w:t>
            </w:r>
            <w:r>
              <w:t xml:space="preserve">importing </w:t>
            </w:r>
            <w:r w:rsidR="00087EB0">
              <w:t>data from external data sources</w:t>
            </w:r>
            <w:r w:rsidRPr="007B06AF">
              <w:t>, go to</w:t>
            </w:r>
            <w:r w:rsidR="00062BCF">
              <w:t>:</w:t>
            </w:r>
            <w:r w:rsidRPr="007B06AF">
              <w:t xml:space="preserve"> </w:t>
            </w:r>
            <w:hyperlink r:id="rId16" w:history="1">
              <w:r w:rsidR="00051C69">
                <w:rPr>
                  <w:rStyle w:val="Hyperlink"/>
                </w:rPr>
                <w:t>Import data from external data sources (Power Query)</w:t>
              </w:r>
            </w:hyperlink>
          </w:p>
        </w:tc>
      </w:tr>
    </w:tbl>
    <w:p w14:paraId="1E0A2383" w14:textId="77777777" w:rsidR="00DE607C" w:rsidRDefault="00DE607C" w:rsidP="00451FD3">
      <w:bookmarkStart w:id="244" w:name="_Toc17841386"/>
      <w:bookmarkStart w:id="245" w:name="_Toc18356513"/>
      <w:r>
        <w:br w:type="page"/>
      </w:r>
    </w:p>
    <w:p w14:paraId="16F3291B" w14:textId="6AA02DCE" w:rsidR="003A4873" w:rsidRDefault="003A4873" w:rsidP="009A4ECF">
      <w:pPr>
        <w:pStyle w:val="Heading3"/>
      </w:pPr>
      <w:bookmarkStart w:id="246" w:name="_Toc29043492"/>
      <w:r>
        <w:lastRenderedPageBreak/>
        <w:t xml:space="preserve">Activity: </w:t>
      </w:r>
      <w:bookmarkEnd w:id="244"/>
      <w:bookmarkEnd w:id="245"/>
      <w:r w:rsidR="005C03C1">
        <w:t>Pose a challenge</w:t>
      </w:r>
      <w:bookmarkEnd w:id="246"/>
    </w:p>
    <w:p w14:paraId="097CA749" w14:textId="50A03BFA" w:rsidR="003A4873" w:rsidRDefault="00C96182" w:rsidP="003A4873">
      <w:r>
        <w:t>Excel</w:t>
      </w:r>
      <w:r w:rsidR="00062BCF">
        <w:t>’</w:t>
      </w:r>
      <w:r w:rsidR="00051C69">
        <w:t xml:space="preserve">s </w:t>
      </w:r>
      <w:r w:rsidRPr="00051C69">
        <w:rPr>
          <w:rStyle w:val="Inlinebold"/>
        </w:rPr>
        <w:t xml:space="preserve">Data </w:t>
      </w:r>
      <w:r>
        <w:t>tab allows you to get data from several different sources. In this activity, you</w:t>
      </w:r>
      <w:r w:rsidR="00062BCF">
        <w:t>’</w:t>
      </w:r>
      <w:r w:rsidR="00051C69">
        <w:t xml:space="preserve">ll </w:t>
      </w:r>
      <w:r>
        <w:t xml:space="preserve">explore the functions within the </w:t>
      </w:r>
      <w:r w:rsidR="00051C69" w:rsidRPr="00051C69">
        <w:rPr>
          <w:rStyle w:val="Inlinebold"/>
        </w:rPr>
        <w:t xml:space="preserve">Data </w:t>
      </w:r>
      <w:r>
        <w:t>tab.</w:t>
      </w:r>
    </w:p>
    <w:p w14:paraId="38ACFE03" w14:textId="77777777" w:rsidR="001A07E6" w:rsidRDefault="001A07E6" w:rsidP="001A07E6">
      <w:pPr>
        <w:pStyle w:val="Heading4"/>
      </w:pPr>
      <w:r>
        <w:t>Resources</w:t>
      </w:r>
    </w:p>
    <w:p w14:paraId="5F9994CD" w14:textId="2E29B65F" w:rsidR="001A07E6" w:rsidRDefault="001A07E6" w:rsidP="001A07E6">
      <w:r>
        <w:t xml:space="preserve">You will </w:t>
      </w:r>
      <w:r w:rsidR="00051C69">
        <w:t xml:space="preserve">not </w:t>
      </w:r>
      <w:r>
        <w:t xml:space="preserve">need </w:t>
      </w:r>
      <w:r w:rsidR="00051C69">
        <w:t xml:space="preserve">any </w:t>
      </w:r>
      <w:r>
        <w:t>resources for this activity</w:t>
      </w:r>
      <w:r w:rsidR="00062BCF">
        <w:t>.</w:t>
      </w:r>
    </w:p>
    <w:p w14:paraId="0E2A5106" w14:textId="192734AE" w:rsidR="003A4873" w:rsidRDefault="003A4873" w:rsidP="009A4ECF">
      <w:pPr>
        <w:pStyle w:val="Heading4"/>
      </w:pPr>
      <w:r>
        <w:t>Activity instructions</w:t>
      </w:r>
    </w:p>
    <w:p w14:paraId="0872FAD2" w14:textId="77777777" w:rsidR="003A4873" w:rsidRDefault="00627B56" w:rsidP="003A4873">
      <w:r>
        <w:t>Participate in the activity by following these instructions</w:t>
      </w:r>
      <w:r w:rsidR="009A51DA">
        <w:t>:</w:t>
      </w:r>
    </w:p>
    <w:p w14:paraId="3E0D0123" w14:textId="77777777" w:rsidR="003A4873" w:rsidRDefault="00C96182" w:rsidP="006F304A">
      <w:pPr>
        <w:pStyle w:val="Numberedlist1"/>
        <w:numPr>
          <w:ilvl w:val="0"/>
          <w:numId w:val="118"/>
        </w:numPr>
      </w:pPr>
      <w:r>
        <w:t>Open a blank Excel worksheet.</w:t>
      </w:r>
    </w:p>
    <w:p w14:paraId="13F1740F" w14:textId="47B3972E" w:rsidR="003A4873" w:rsidRDefault="00250472" w:rsidP="002F3033">
      <w:pPr>
        <w:pStyle w:val="Numberedlist1"/>
      </w:pPr>
      <w:r>
        <w:t>You have been given a word processor file with the names, addresses, and phone numbers of customers</w:t>
      </w:r>
      <w:r w:rsidR="00051C69">
        <w:t>,</w:t>
      </w:r>
      <w:r>
        <w:t xml:space="preserve"> and are asked to enter this data into an Excel spreadsheet.</w:t>
      </w:r>
    </w:p>
    <w:p w14:paraId="6B4324C8" w14:textId="3234983B" w:rsidR="008269F3" w:rsidRDefault="00FC33A2" w:rsidP="008269F3">
      <w:pPr>
        <w:pStyle w:val="Numberedlist1"/>
      </w:pPr>
      <w:r>
        <w:t>You</w:t>
      </w:r>
      <w:r w:rsidR="00062BCF">
        <w:t>’</w:t>
      </w:r>
      <w:r>
        <w:t>re very limited on time. How do you get the data from the word processor file into the Excel spreadsheet correctly and quickly?</w:t>
      </w:r>
    </w:p>
    <w:p w14:paraId="276F5FAA" w14:textId="27C24A35" w:rsidR="00250472" w:rsidRDefault="00250472" w:rsidP="00250472">
      <w:pPr>
        <w:pStyle w:val="Heading3"/>
      </w:pPr>
      <w:bookmarkStart w:id="247" w:name="_Toc29043493"/>
      <w:r>
        <w:t xml:space="preserve">Try-it: </w:t>
      </w:r>
      <w:bookmarkStart w:id="248" w:name="_Hlk26718585"/>
      <w:r w:rsidR="002C0299">
        <w:t>Get data from other sources</w:t>
      </w:r>
      <w:bookmarkEnd w:id="247"/>
      <w:bookmarkEnd w:id="248"/>
    </w:p>
    <w:p w14:paraId="641AB164" w14:textId="1E72D85F" w:rsidR="00017DBA" w:rsidRPr="00017DBA" w:rsidRDefault="00017DBA" w:rsidP="00451FD3">
      <w:r w:rsidRPr="00017DBA">
        <w:rPr>
          <w:noProof/>
        </w:rPr>
        <w:drawing>
          <wp:inline distT="0" distB="0" distL="0" distR="0" wp14:anchorId="7647AFBE" wp14:editId="61682274">
            <wp:extent cx="365748" cy="365748"/>
            <wp:effectExtent l="0" t="0" r="0" b="0"/>
            <wp:docPr id="27" name="Picture 48" descr="Illustration indicates that the Try-it is a standalone activity.">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d stand alone.pn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65748" cy="365748"/>
                    </a:xfrm>
                    <a:prstGeom prst="rect">
                      <a:avLst/>
                    </a:prstGeom>
                  </pic:spPr>
                </pic:pic>
              </a:graphicData>
            </a:graphic>
          </wp:inline>
        </w:drawing>
      </w:r>
      <w:r w:rsidRPr="00017DBA">
        <w:t xml:space="preserve"> In this standalone </w:t>
      </w:r>
      <w:r w:rsidR="007868AD">
        <w:t>t</w:t>
      </w:r>
      <w:r w:rsidRPr="00017DBA">
        <w:t xml:space="preserve">ry-it, you will </w:t>
      </w:r>
      <w:r>
        <w:t xml:space="preserve">explore the options that are available within the </w:t>
      </w:r>
      <w:r w:rsidR="00051C69" w:rsidRPr="00051C69">
        <w:rPr>
          <w:rStyle w:val="Inlinebold"/>
        </w:rPr>
        <w:t xml:space="preserve">Data </w:t>
      </w:r>
      <w:r>
        <w:t>tab.</w:t>
      </w:r>
    </w:p>
    <w:p w14:paraId="76B5C0DD" w14:textId="77777777" w:rsidR="00250472" w:rsidRDefault="00250472" w:rsidP="00250472">
      <w:pPr>
        <w:pStyle w:val="Heading4"/>
      </w:pPr>
      <w:r>
        <w:t>Resources</w:t>
      </w:r>
    </w:p>
    <w:p w14:paraId="64B0AB38" w14:textId="46F7DE2D" w:rsidR="00051C69" w:rsidRDefault="00051C69" w:rsidP="00051C69">
      <w:r>
        <w:t>You will not need any resources for this activity</w:t>
      </w:r>
      <w:r w:rsidR="00062BCF">
        <w:t>.</w:t>
      </w:r>
    </w:p>
    <w:p w14:paraId="070A19CA" w14:textId="77777777" w:rsidR="00250472" w:rsidRDefault="00250472" w:rsidP="00250472">
      <w:pPr>
        <w:pStyle w:val="Heading4"/>
      </w:pPr>
      <w:r>
        <w:t>Instructions</w:t>
      </w:r>
    </w:p>
    <w:p w14:paraId="298C17C0" w14:textId="788A8A8D" w:rsidR="00250472" w:rsidRDefault="00250472" w:rsidP="00250472">
      <w:r>
        <w:t xml:space="preserve">The following </w:t>
      </w:r>
      <w:r w:rsidR="007479C0">
        <w:t xml:space="preserve">steps </w:t>
      </w:r>
      <w:r>
        <w:t>are the general tasks that you need to perform during this try-it:</w:t>
      </w:r>
    </w:p>
    <w:p w14:paraId="06FC84AA" w14:textId="77777777" w:rsidR="00250472" w:rsidRPr="00250472" w:rsidRDefault="00250472" w:rsidP="006F304A">
      <w:pPr>
        <w:pStyle w:val="Numberedlist1"/>
        <w:numPr>
          <w:ilvl w:val="0"/>
          <w:numId w:val="40"/>
        </w:numPr>
      </w:pPr>
      <w:r>
        <w:t>Open a blank Excel worksheet.</w:t>
      </w:r>
    </w:p>
    <w:p w14:paraId="207A28BB" w14:textId="2E134588" w:rsidR="00250472" w:rsidRDefault="00F360C9" w:rsidP="00250472">
      <w:pPr>
        <w:pStyle w:val="Numberedlist1"/>
      </w:pPr>
      <w:r>
        <w:t xml:space="preserve">On the </w:t>
      </w:r>
      <w:r w:rsidRPr="00F360C9">
        <w:rPr>
          <w:rStyle w:val="Inlinebold"/>
        </w:rPr>
        <w:t>Home</w:t>
      </w:r>
      <w:r>
        <w:t xml:space="preserve"> ribbon</w:t>
      </w:r>
      <w:r w:rsidR="00250472">
        <w:t xml:space="preserve">, </w:t>
      </w:r>
      <w:r>
        <w:t>select</w:t>
      </w:r>
      <w:r w:rsidR="00250472">
        <w:t xml:space="preserve"> the </w:t>
      </w:r>
      <w:r w:rsidR="00250472" w:rsidRPr="00F12464">
        <w:rPr>
          <w:rStyle w:val="Inlinebold"/>
        </w:rPr>
        <w:t>Data</w:t>
      </w:r>
      <w:r w:rsidR="00250472">
        <w:t xml:space="preserve"> tab.</w:t>
      </w:r>
    </w:p>
    <w:p w14:paraId="09793F8A" w14:textId="345F3C70" w:rsidR="00250472" w:rsidRDefault="00250472" w:rsidP="00250472">
      <w:pPr>
        <w:pStyle w:val="Numberedlist1"/>
      </w:pPr>
      <w:r>
        <w:t xml:space="preserve">Study the </w:t>
      </w:r>
      <w:r w:rsidRPr="00F12464">
        <w:rPr>
          <w:rStyle w:val="Inlinebold"/>
        </w:rPr>
        <w:t>Get &amp; Transform Data</w:t>
      </w:r>
      <w:r>
        <w:t xml:space="preserve"> </w:t>
      </w:r>
      <w:r w:rsidR="008979DA">
        <w:t>group</w:t>
      </w:r>
      <w:r>
        <w:t>.</w:t>
      </w:r>
    </w:p>
    <w:p w14:paraId="0B874E0E" w14:textId="77777777" w:rsidR="00250472" w:rsidRDefault="00250472" w:rsidP="00250472">
      <w:pPr>
        <w:pStyle w:val="Numberedlist1"/>
      </w:pPr>
      <w:r>
        <w:t>Be prepared to discuss the following questions with the class:</w:t>
      </w:r>
    </w:p>
    <w:p w14:paraId="60CA160C" w14:textId="494E4D96" w:rsidR="00250472" w:rsidRPr="00DD797A" w:rsidRDefault="00250472" w:rsidP="00062BCF">
      <w:pPr>
        <w:pStyle w:val="Bulletlevel2"/>
      </w:pPr>
      <w:r w:rsidRPr="00DD797A">
        <w:t xml:space="preserve">What different </w:t>
      </w:r>
      <w:r w:rsidR="007479C0">
        <w:t xml:space="preserve">data </w:t>
      </w:r>
      <w:r w:rsidRPr="00DD797A">
        <w:t xml:space="preserve">formats can </w:t>
      </w:r>
      <w:r w:rsidR="007479C0">
        <w:t xml:space="preserve">you use with </w:t>
      </w:r>
      <w:r w:rsidRPr="00DD797A">
        <w:t>Excel?</w:t>
      </w:r>
    </w:p>
    <w:p w14:paraId="43BCB595" w14:textId="2037FFAA" w:rsidR="00250472" w:rsidRPr="00DD797A" w:rsidRDefault="00250472" w:rsidP="00062BCF">
      <w:pPr>
        <w:pStyle w:val="Bulletlevel2"/>
      </w:pPr>
      <w:r w:rsidRPr="00DD797A">
        <w:t xml:space="preserve">What do you think is meant by </w:t>
      </w:r>
      <w:r w:rsidR="00E9734B">
        <w:t>.csv</w:t>
      </w:r>
      <w:r w:rsidRPr="00DD797A">
        <w:t>?</w:t>
      </w:r>
    </w:p>
    <w:p w14:paraId="398EEC32" w14:textId="0707F88E" w:rsidR="00250472" w:rsidRPr="00DD797A" w:rsidRDefault="00250472" w:rsidP="00062BCF">
      <w:pPr>
        <w:pStyle w:val="Bulletlevel2"/>
      </w:pPr>
      <w:r w:rsidRPr="00DD797A">
        <w:t xml:space="preserve">What resources do you think exist on the </w:t>
      </w:r>
      <w:r w:rsidR="007479C0">
        <w:t>w</w:t>
      </w:r>
      <w:r w:rsidRPr="00DD797A">
        <w:t>eb that might be used for data?</w:t>
      </w:r>
    </w:p>
    <w:p w14:paraId="715298AE" w14:textId="77777777" w:rsidR="00DE607C" w:rsidRPr="00DE607C" w:rsidRDefault="00DE607C" w:rsidP="00451FD3">
      <w:r>
        <w:br w:type="page"/>
      </w:r>
    </w:p>
    <w:p w14:paraId="6B11E005" w14:textId="06010CBE" w:rsidR="00AF5FF9" w:rsidRDefault="00AF5FF9" w:rsidP="00AF5FF9">
      <w:pPr>
        <w:pStyle w:val="Heading2"/>
      </w:pPr>
      <w:bookmarkStart w:id="249" w:name="_Toc29043494"/>
      <w:r>
        <w:lastRenderedPageBreak/>
        <w:t xml:space="preserve">Topic </w:t>
      </w:r>
      <w:r w:rsidR="00FC33A2">
        <w:t>2</w:t>
      </w:r>
      <w:r>
        <w:t xml:space="preserve">: </w:t>
      </w:r>
      <w:r w:rsidR="00C10DA1">
        <w:t>Import data</w:t>
      </w:r>
      <w:r>
        <w:t xml:space="preserve"> from </w:t>
      </w:r>
      <w:r w:rsidR="007479C0">
        <w:t>.txt</w:t>
      </w:r>
      <w:r>
        <w:t xml:space="preserve"> files</w:t>
      </w:r>
      <w:bookmarkEnd w:id="249"/>
    </w:p>
    <w:p w14:paraId="27CC21AB" w14:textId="4F12F303" w:rsidR="00AF5FF9" w:rsidRDefault="008A597E" w:rsidP="00AF5FF9">
      <w:r w:rsidRPr="008A597E">
        <w:rPr>
          <w:noProof/>
        </w:rPr>
        <w:drawing>
          <wp:inline distT="0" distB="0" distL="0" distR="0" wp14:anchorId="0D474FAB" wp14:editId="5F697030">
            <wp:extent cx="292607" cy="353566"/>
            <wp:effectExtent l="0" t="0" r="0" b="8890"/>
            <wp:docPr id="7" name="Picture 7" descr="Illustration indicates that a Topic is mapped to a Microsoft Certification Exam Objective Domai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292607" cy="353566"/>
                    </a:xfrm>
                    <a:prstGeom prst="rect">
                      <a:avLst/>
                    </a:prstGeom>
                  </pic:spPr>
                </pic:pic>
              </a:graphicData>
            </a:graphic>
          </wp:inline>
        </w:drawing>
      </w:r>
      <w:r w:rsidR="00AF5FF9">
        <w:t>Sometimes, you</w:t>
      </w:r>
      <w:r w:rsidR="00062BCF">
        <w:t>’</w:t>
      </w:r>
      <w:r w:rsidR="00AF5FF9">
        <w:t xml:space="preserve">ll </w:t>
      </w:r>
      <w:r w:rsidR="007479C0">
        <w:t xml:space="preserve">have to work with </w:t>
      </w:r>
      <w:r w:rsidR="00AF5FF9">
        <w:t>data within a word-process</w:t>
      </w:r>
      <w:r w:rsidR="007479C0">
        <w:t>or</w:t>
      </w:r>
      <w:r w:rsidR="00AF5FF9">
        <w:t xml:space="preserve"> file. </w:t>
      </w:r>
      <w:r w:rsidR="007479C0">
        <w:t xml:space="preserve">You can convert these </w:t>
      </w:r>
      <w:r w:rsidR="00AF5FF9">
        <w:t xml:space="preserve">files into a </w:t>
      </w:r>
      <w:r w:rsidR="007479C0">
        <w:t>.txt</w:t>
      </w:r>
      <w:r w:rsidR="00AF5FF9">
        <w:t xml:space="preserve"> file. A </w:t>
      </w:r>
      <w:r w:rsidR="007479C0" w:rsidRPr="007479C0">
        <w:rPr>
          <w:rStyle w:val="Inlineitalic"/>
        </w:rPr>
        <w:t xml:space="preserve">.txt </w:t>
      </w:r>
      <w:r w:rsidR="00AF5FF9" w:rsidRPr="007479C0">
        <w:rPr>
          <w:rStyle w:val="Inlineitalic"/>
        </w:rPr>
        <w:t>file</w:t>
      </w:r>
      <w:r w:rsidR="00AF5FF9">
        <w:t xml:space="preserve"> is a </w:t>
      </w:r>
      <w:r w:rsidR="007479C0">
        <w:t xml:space="preserve">file </w:t>
      </w:r>
      <w:r w:rsidR="00AF5FF9">
        <w:t>format that contains no formatting</w:t>
      </w:r>
      <w:r w:rsidR="007479C0">
        <w:t>; it has</w:t>
      </w:r>
      <w:r w:rsidR="00AF5FF9">
        <w:t xml:space="preserve"> only text, numbers</w:t>
      </w:r>
      <w:r w:rsidR="007479C0">
        <w:t>,</w:t>
      </w:r>
      <w:r w:rsidR="00AF5FF9">
        <w:t xml:space="preserve"> and symbols. </w:t>
      </w:r>
      <w:r w:rsidR="007479C0">
        <w:t xml:space="preserve">You can identify a .txt </w:t>
      </w:r>
      <w:r w:rsidR="00AF5FF9">
        <w:t xml:space="preserve">file </w:t>
      </w:r>
      <w:r w:rsidR="007479C0">
        <w:t xml:space="preserve">by its </w:t>
      </w:r>
      <w:r w:rsidR="00AF5FF9">
        <w:t>extension .txt.</w:t>
      </w:r>
    </w:p>
    <w:p w14:paraId="33C1EE29" w14:textId="369B1D2A" w:rsidR="00627536" w:rsidRDefault="00627536" w:rsidP="00627536">
      <w:pPr>
        <w:pStyle w:val="Heading3"/>
      </w:pPr>
      <w:bookmarkStart w:id="250" w:name="_Toc29043495"/>
      <w:r>
        <w:t xml:space="preserve">Using Notepad to </w:t>
      </w:r>
      <w:r w:rsidR="006D6FC5">
        <w:t>re</w:t>
      </w:r>
      <w:r>
        <w:t xml:space="preserve">view a </w:t>
      </w:r>
      <w:r w:rsidR="00B55561">
        <w:t>.txt</w:t>
      </w:r>
      <w:r>
        <w:t xml:space="preserve"> file</w:t>
      </w:r>
      <w:bookmarkEnd w:id="250"/>
    </w:p>
    <w:p w14:paraId="34D6B3BC" w14:textId="510BD75D" w:rsidR="00B55561" w:rsidRPr="00B55561" w:rsidRDefault="00B55561" w:rsidP="00B55561">
      <w:r>
        <w:t xml:space="preserve">To use Notepad to </w:t>
      </w:r>
      <w:r w:rsidR="006D6FC5">
        <w:t>re</w:t>
      </w:r>
      <w:r>
        <w:t>view a .txt file:</w:t>
      </w:r>
    </w:p>
    <w:p w14:paraId="4ECE5755" w14:textId="3661A8E7" w:rsidR="00627536" w:rsidRDefault="00627536" w:rsidP="006F304A">
      <w:pPr>
        <w:pStyle w:val="Numberedlist1"/>
        <w:numPr>
          <w:ilvl w:val="0"/>
          <w:numId w:val="73"/>
        </w:numPr>
      </w:pPr>
      <w:r>
        <w:t xml:space="preserve">Locate </w:t>
      </w:r>
      <w:r w:rsidR="007B06AF">
        <w:t xml:space="preserve">a </w:t>
      </w:r>
      <w:r w:rsidR="00B55561">
        <w:t>.txt</w:t>
      </w:r>
      <w:r w:rsidR="00B55561" w:rsidRPr="00451FD3">
        <w:t xml:space="preserve"> </w:t>
      </w:r>
      <w:r w:rsidR="007B06AF">
        <w:t>file.</w:t>
      </w:r>
    </w:p>
    <w:p w14:paraId="052BC171" w14:textId="3B5E90C1" w:rsidR="007B06AF" w:rsidRPr="00451FD3" w:rsidRDefault="007B06AF" w:rsidP="006F304A">
      <w:pPr>
        <w:pStyle w:val="Numberedlist1"/>
        <w:numPr>
          <w:ilvl w:val="0"/>
          <w:numId w:val="73"/>
        </w:numPr>
      </w:pPr>
      <w:r>
        <w:t xml:space="preserve">Right-click </w:t>
      </w:r>
      <w:r w:rsidRPr="007B06AF">
        <w:t>or access the context menu for the file</w:t>
      </w:r>
      <w:r w:rsidR="00B55561">
        <w:t>,</w:t>
      </w:r>
      <w:r w:rsidRPr="007B06AF">
        <w:t xml:space="preserve"> </w:t>
      </w:r>
      <w:r w:rsidR="00B55561">
        <w:t xml:space="preserve">select </w:t>
      </w:r>
      <w:r w:rsidRPr="007B06AF">
        <w:rPr>
          <w:rStyle w:val="Inlinebold"/>
        </w:rPr>
        <w:t>Open With</w:t>
      </w:r>
      <w:r w:rsidR="00B55561">
        <w:t>, and then select</w:t>
      </w:r>
      <w:r w:rsidRPr="007B06AF">
        <w:t xml:space="preserve"> </w:t>
      </w:r>
      <w:r w:rsidRPr="007B06AF">
        <w:rPr>
          <w:rStyle w:val="Inlinebold"/>
        </w:rPr>
        <w:t>Notepad</w:t>
      </w:r>
      <w:r w:rsidRPr="00451FD3">
        <w:t>.</w:t>
      </w:r>
    </w:p>
    <w:p w14:paraId="1270BFB1" w14:textId="5EA32920" w:rsidR="007B06AF" w:rsidRDefault="007B06AF" w:rsidP="007B06AF">
      <w:pPr>
        <w:pStyle w:val="Heading3"/>
      </w:pPr>
      <w:bookmarkStart w:id="251" w:name="_Toc29043496"/>
      <w:r>
        <w:t>Get</w:t>
      </w:r>
      <w:r w:rsidR="00D93B86">
        <w:t>ting</w:t>
      </w:r>
      <w:r>
        <w:t xml:space="preserve"> data from </w:t>
      </w:r>
      <w:r w:rsidR="00B55561">
        <w:t>.txt</w:t>
      </w:r>
      <w:r>
        <w:t xml:space="preserve"> files</w:t>
      </w:r>
      <w:bookmarkEnd w:id="251"/>
    </w:p>
    <w:p w14:paraId="346DAAD6" w14:textId="28AFE386" w:rsidR="009573DB" w:rsidRPr="009573DB" w:rsidRDefault="009573DB" w:rsidP="009573DB">
      <w:r>
        <w:t>To retrieve the data from .txt files:</w:t>
      </w:r>
    </w:p>
    <w:p w14:paraId="398B589B" w14:textId="77777777" w:rsidR="007B06AF" w:rsidRPr="007B06AF" w:rsidRDefault="007B06AF" w:rsidP="006F304A">
      <w:pPr>
        <w:pStyle w:val="Numberedlist1"/>
        <w:numPr>
          <w:ilvl w:val="0"/>
          <w:numId w:val="74"/>
        </w:numPr>
      </w:pPr>
      <w:r>
        <w:t>Open a blank Excel workbook.</w:t>
      </w:r>
    </w:p>
    <w:p w14:paraId="31D302DC" w14:textId="76500E01" w:rsidR="007B06AF" w:rsidRDefault="00F360C9" w:rsidP="007B06AF">
      <w:pPr>
        <w:pStyle w:val="Numberedlist1"/>
      </w:pPr>
      <w:r>
        <w:t xml:space="preserve">On the </w:t>
      </w:r>
      <w:r w:rsidRPr="00F360C9">
        <w:rPr>
          <w:rStyle w:val="Inlinebold"/>
        </w:rPr>
        <w:t>Home</w:t>
      </w:r>
      <w:r>
        <w:t xml:space="preserve"> ribbon, s</w:t>
      </w:r>
      <w:r w:rsidR="007B06AF">
        <w:t xml:space="preserve">elect the </w:t>
      </w:r>
      <w:r w:rsidR="007B06AF" w:rsidRPr="000835C4">
        <w:rPr>
          <w:rStyle w:val="Inlinebold"/>
        </w:rPr>
        <w:t>Data</w:t>
      </w:r>
      <w:r w:rsidR="007B06AF">
        <w:t xml:space="preserve"> tab.</w:t>
      </w:r>
    </w:p>
    <w:p w14:paraId="07216F84" w14:textId="3671A9F5" w:rsidR="007B06AF" w:rsidRDefault="007B06AF" w:rsidP="007B06AF">
      <w:pPr>
        <w:pStyle w:val="Numberedlist1"/>
      </w:pPr>
      <w:r>
        <w:t xml:space="preserve">In the </w:t>
      </w:r>
      <w:r w:rsidRPr="000835C4">
        <w:rPr>
          <w:rStyle w:val="Inlinebold"/>
        </w:rPr>
        <w:t>Get &amp; Transform Data</w:t>
      </w:r>
      <w:r>
        <w:t xml:space="preserve"> </w:t>
      </w:r>
      <w:r w:rsidR="008979DA">
        <w:t>group</w:t>
      </w:r>
      <w:r>
        <w:t xml:space="preserve">, </w:t>
      </w:r>
      <w:r w:rsidR="0066029F">
        <w:t xml:space="preserve">select </w:t>
      </w:r>
      <w:r w:rsidRPr="000835C4">
        <w:rPr>
          <w:rStyle w:val="Inlinebold"/>
        </w:rPr>
        <w:t>From Text/CSV</w:t>
      </w:r>
      <w:r>
        <w:t>.</w:t>
      </w:r>
    </w:p>
    <w:p w14:paraId="28BFDA45" w14:textId="1B9815A9" w:rsidR="007B06AF" w:rsidRPr="007B06AF" w:rsidRDefault="007B06AF" w:rsidP="007B06AF">
      <w:pPr>
        <w:pStyle w:val="Numberedlist1"/>
      </w:pPr>
      <w:r>
        <w:t xml:space="preserve">In the </w:t>
      </w:r>
      <w:r w:rsidRPr="00F12464">
        <w:rPr>
          <w:rStyle w:val="Inlinebold"/>
        </w:rPr>
        <w:t>Import Data</w:t>
      </w:r>
      <w:r>
        <w:t xml:space="preserve"> dialog box, find </w:t>
      </w:r>
      <w:r w:rsidR="00087EB0">
        <w:t xml:space="preserve">the .txt </w:t>
      </w:r>
      <w:r w:rsidRPr="007B06AF">
        <w:t>file</w:t>
      </w:r>
      <w:r w:rsidR="00F0653F">
        <w:t>,</w:t>
      </w:r>
      <w:r w:rsidRPr="007B06AF">
        <w:t xml:space="preserve"> and </w:t>
      </w:r>
      <w:r w:rsidR="00F0653F">
        <w:t xml:space="preserve">then </w:t>
      </w:r>
      <w:r w:rsidRPr="007B06AF">
        <w:t xml:space="preserve">select </w:t>
      </w:r>
      <w:r w:rsidRPr="007B06AF">
        <w:rPr>
          <w:rStyle w:val="Inlinebold"/>
        </w:rPr>
        <w:t>Import</w:t>
      </w:r>
      <w:r w:rsidRPr="007B06AF">
        <w:t>.</w:t>
      </w:r>
    </w:p>
    <w:p w14:paraId="63254F33" w14:textId="353D0D24" w:rsidR="007B06AF" w:rsidRDefault="007B06AF" w:rsidP="007B06AF">
      <w:pPr>
        <w:pStyle w:val="Numberedlist1"/>
      </w:pPr>
      <w:r>
        <w:t>A second dialog box will open displaying the data you will be bringing into Excel. This dialog box allows you to preview the data prior to bringing it into Excel.</w:t>
      </w:r>
    </w:p>
    <w:p w14:paraId="295C31F8" w14:textId="022DF659" w:rsidR="007B06AF" w:rsidRPr="007B06AF" w:rsidRDefault="007B06AF" w:rsidP="007B06AF">
      <w:pPr>
        <w:pStyle w:val="Numberedlist1"/>
      </w:pPr>
      <w:r>
        <w:t>I</w:t>
      </w:r>
      <w:r w:rsidRPr="007B06AF">
        <w:t xml:space="preserve">n the </w:t>
      </w:r>
      <w:r w:rsidRPr="007B06AF">
        <w:rPr>
          <w:rStyle w:val="Inlinebold"/>
        </w:rPr>
        <w:t>Delimiter</w:t>
      </w:r>
      <w:r w:rsidRPr="007B06AF">
        <w:t xml:space="preserve"> drop</w:t>
      </w:r>
      <w:r w:rsidR="00F0653F">
        <w:t>-</w:t>
      </w:r>
      <w:r w:rsidRPr="007B06AF">
        <w:t>down</w:t>
      </w:r>
      <w:r w:rsidR="00F0653F">
        <w:t xml:space="preserve"> menu</w:t>
      </w:r>
      <w:r w:rsidRPr="007B06AF">
        <w:t xml:space="preserve">, </w:t>
      </w:r>
      <w:r w:rsidR="0066029F">
        <w:t xml:space="preserve">select </w:t>
      </w:r>
      <w:r w:rsidR="00087EB0">
        <w:t xml:space="preserve">the type of delimiter </w:t>
      </w:r>
      <w:r w:rsidR="00F0653F">
        <w:t>that will work for this file,</w:t>
      </w:r>
      <w:r w:rsidR="00087EB0">
        <w:t xml:space="preserve"> </w:t>
      </w:r>
      <w:r w:rsidRPr="007B06AF">
        <w:t xml:space="preserve">and then select </w:t>
      </w:r>
      <w:r w:rsidRPr="007B06AF">
        <w:rPr>
          <w:rStyle w:val="Inlinebold"/>
        </w:rPr>
        <w:t>Load</w:t>
      </w:r>
      <w:r w:rsidRPr="007B06AF">
        <w:t xml:space="preserve">. A </w:t>
      </w:r>
      <w:r w:rsidRPr="00F0653F">
        <w:rPr>
          <w:rStyle w:val="Inlineitalic"/>
        </w:rPr>
        <w:t>delimiter</w:t>
      </w:r>
      <w:r w:rsidRPr="007B06AF">
        <w:t xml:space="preserve"> determines how the data is separated into columns. In this file, the delimiter is a tab.</w:t>
      </w:r>
    </w:p>
    <w:p w14:paraId="5E68240F" w14:textId="5C5F7922" w:rsidR="007B06AF" w:rsidRDefault="001643B6" w:rsidP="007B06AF">
      <w:pPr>
        <w:pStyle w:val="Numberedlist1"/>
      </w:pPr>
      <w:r>
        <w:t>The data from the .txt file will be loaded into the Excel file</w:t>
      </w:r>
      <w:r w:rsidR="007B06AF" w:rsidRPr="007B06AF">
        <w:t>.</w:t>
      </w:r>
    </w:p>
    <w:tbl>
      <w:tblPr>
        <w:tblW w:w="5000" w:type="pct"/>
        <w:tblBorders>
          <w:bottom w:val="single" w:sz="18" w:space="0" w:color="6B2929"/>
        </w:tblBorders>
        <w:tblCellMar>
          <w:top w:w="142" w:type="dxa"/>
          <w:left w:w="85" w:type="dxa"/>
          <w:bottom w:w="142" w:type="dxa"/>
          <w:right w:w="85" w:type="dxa"/>
        </w:tblCellMar>
        <w:tblLook w:val="04A0" w:firstRow="1" w:lastRow="0" w:firstColumn="1" w:lastColumn="0" w:noHBand="0" w:noVBand="1"/>
      </w:tblPr>
      <w:tblGrid>
        <w:gridCol w:w="1703"/>
        <w:gridCol w:w="7657"/>
      </w:tblGrid>
      <w:tr w:rsidR="00744D5B" w14:paraId="156309D9" w14:textId="77777777" w:rsidTr="00F12464">
        <w:tc>
          <w:tcPr>
            <w:tcW w:w="1703" w:type="dxa"/>
          </w:tcPr>
          <w:p w14:paraId="6ECC5D38" w14:textId="77777777" w:rsidR="00744D5B" w:rsidRPr="00744D5B" w:rsidRDefault="00744D5B" w:rsidP="00744D5B">
            <w:r w:rsidRPr="00744D5B">
              <w:rPr>
                <w:noProof/>
              </w:rPr>
              <w:drawing>
                <wp:inline distT="0" distB="0" distL="0" distR="0" wp14:anchorId="137D78D1" wp14:editId="7948DDFD">
                  <wp:extent cx="720000" cy="720000"/>
                  <wp:effectExtent l="0" t="0" r="4445" b="4445"/>
                  <wp:docPr id="38"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720000" cy="720000"/>
                          </a:xfrm>
                          <a:prstGeom prst="rect">
                            <a:avLst/>
                          </a:prstGeom>
                        </pic:spPr>
                      </pic:pic>
                    </a:graphicData>
                  </a:graphic>
                </wp:inline>
              </w:drawing>
            </w:r>
          </w:p>
        </w:tc>
        <w:tc>
          <w:tcPr>
            <w:tcW w:w="7657" w:type="dxa"/>
          </w:tcPr>
          <w:p w14:paraId="312131F8" w14:textId="77777777" w:rsidR="00744D5B" w:rsidRPr="00744D5B" w:rsidRDefault="00744D5B" w:rsidP="00744D5B">
            <w:pPr>
              <w:pStyle w:val="Readeraids"/>
            </w:pPr>
            <w:r w:rsidRPr="00744D5B">
              <w:t>Additional information</w:t>
            </w:r>
          </w:p>
          <w:p w14:paraId="748109D4" w14:textId="7F8303AE" w:rsidR="00744D5B" w:rsidRPr="00744D5B" w:rsidRDefault="00744D5B" w:rsidP="00744D5B">
            <w:r w:rsidRPr="00744D5B">
              <w:t xml:space="preserve">For more information on </w:t>
            </w:r>
            <w:r>
              <w:t>importing or exporting text (.txt or .csv) files</w:t>
            </w:r>
            <w:r w:rsidRPr="00744D5B">
              <w:t>, go to</w:t>
            </w:r>
            <w:r w:rsidR="00062BCF">
              <w:t>:</w:t>
            </w:r>
            <w:r w:rsidRPr="00744D5B">
              <w:t xml:space="preserve"> </w:t>
            </w:r>
            <w:hyperlink r:id="rId19" w:history="1">
              <w:r w:rsidR="00E9734B">
                <w:rPr>
                  <w:rStyle w:val="Hyperlink"/>
                </w:rPr>
                <w:t>Import or export text (.txt or .csv) files</w:t>
              </w:r>
            </w:hyperlink>
          </w:p>
        </w:tc>
      </w:tr>
    </w:tbl>
    <w:p w14:paraId="1DE3CAAF" w14:textId="77777777" w:rsidR="00DE607C" w:rsidRDefault="00DE607C" w:rsidP="00451FD3">
      <w:r>
        <w:br w:type="page"/>
      </w:r>
    </w:p>
    <w:p w14:paraId="5D346EB7" w14:textId="515751A3" w:rsidR="00AF5FF9" w:rsidRDefault="00AF5FF9" w:rsidP="00AF5FF9">
      <w:pPr>
        <w:pStyle w:val="Heading3"/>
      </w:pPr>
      <w:bookmarkStart w:id="252" w:name="_Toc29043497"/>
      <w:r>
        <w:lastRenderedPageBreak/>
        <w:t xml:space="preserve">Activity: </w:t>
      </w:r>
      <w:r w:rsidR="00744D5B">
        <w:t>Show and tell</w:t>
      </w:r>
      <w:bookmarkEnd w:id="252"/>
    </w:p>
    <w:p w14:paraId="3F885B44" w14:textId="60312DEF" w:rsidR="00AF5FF9" w:rsidRPr="00AF5FF9" w:rsidRDefault="00AF5FF9" w:rsidP="00AF5FF9">
      <w:r>
        <w:t xml:space="preserve">Opening </w:t>
      </w:r>
      <w:r w:rsidR="00E9734B">
        <w:t>.txt</w:t>
      </w:r>
      <w:r>
        <w:t xml:space="preserve"> files using Notepad will </w:t>
      </w:r>
      <w:r w:rsidR="00E9734B">
        <w:t>enable</w:t>
      </w:r>
      <w:r>
        <w:t xml:space="preserve"> you to </w:t>
      </w:r>
      <w:r w:rsidR="000B151A">
        <w:t xml:space="preserve">preview </w:t>
      </w:r>
      <w:r>
        <w:t xml:space="preserve">what the file contains prior to using the </w:t>
      </w:r>
      <w:r w:rsidRPr="00E9734B">
        <w:rPr>
          <w:rStyle w:val="Inlinebold"/>
        </w:rPr>
        <w:t>Get &amp; Transform Data</w:t>
      </w:r>
      <w:r>
        <w:t xml:space="preserve"> tool within Excel.</w:t>
      </w:r>
    </w:p>
    <w:p w14:paraId="6D22120C" w14:textId="77777777" w:rsidR="00AF5FF9" w:rsidRDefault="00AF5FF9" w:rsidP="00AF5FF9">
      <w:pPr>
        <w:pStyle w:val="Heading4"/>
      </w:pPr>
      <w:r>
        <w:t>Resources required</w:t>
      </w:r>
    </w:p>
    <w:p w14:paraId="4F1B481A" w14:textId="06430C72" w:rsidR="00AF5FF9" w:rsidRDefault="00AF5FF9" w:rsidP="00AF5FF9">
      <w:bookmarkStart w:id="253" w:name="_Hlk20178201"/>
      <w:r>
        <w:t>You will need the following resource for this activity</w:t>
      </w:r>
      <w:bookmarkEnd w:id="253"/>
      <w:r>
        <w:t>:</w:t>
      </w:r>
    </w:p>
    <w:p w14:paraId="64A9DD18" w14:textId="46A39982" w:rsidR="004E271F" w:rsidRDefault="007868AD" w:rsidP="004E271F">
      <w:pPr>
        <w:pStyle w:val="Bulletlevel1"/>
      </w:pPr>
      <w:r>
        <w:t>Open the</w:t>
      </w:r>
      <w:r w:rsidR="00AF5FF9" w:rsidRPr="00840DE1">
        <w:t xml:space="preserve"> </w:t>
      </w:r>
      <w:r w:rsidR="00D76693" w:rsidRPr="00A01F34">
        <w:rPr>
          <w:rStyle w:val="Inlinebold"/>
        </w:rPr>
        <w:t>L1_T</w:t>
      </w:r>
      <w:r w:rsidR="00A724F0">
        <w:rPr>
          <w:rStyle w:val="Inlinebold"/>
        </w:rPr>
        <w:t>2</w:t>
      </w:r>
      <w:r w:rsidR="00D76693" w:rsidRPr="00A01F34">
        <w:rPr>
          <w:rStyle w:val="Inlinebold"/>
        </w:rPr>
        <w:t>_</w:t>
      </w:r>
      <w:r w:rsidR="00425111">
        <w:rPr>
          <w:rStyle w:val="Inlinebold"/>
        </w:rPr>
        <w:t>act</w:t>
      </w:r>
      <w:r w:rsidR="00AF5FF9" w:rsidRPr="00A01F34">
        <w:rPr>
          <w:rStyle w:val="Inlinebold"/>
        </w:rPr>
        <w:t>_</w:t>
      </w:r>
      <w:r w:rsidR="002B2497" w:rsidRPr="00A01F34">
        <w:rPr>
          <w:rStyle w:val="Inlinebold"/>
        </w:rPr>
        <w:t>c</w:t>
      </w:r>
      <w:r w:rsidR="00AF5FF9" w:rsidRPr="00A01F34">
        <w:rPr>
          <w:rStyle w:val="Inlinebold"/>
        </w:rPr>
        <w:t>ustomer_</w:t>
      </w:r>
      <w:r w:rsidR="002B2497" w:rsidRPr="00A01F34">
        <w:rPr>
          <w:rStyle w:val="Inlinebold"/>
        </w:rPr>
        <w:t>l</w:t>
      </w:r>
      <w:r w:rsidR="00AF5FF9" w:rsidRPr="00A01F34">
        <w:rPr>
          <w:rStyle w:val="Inlinebold"/>
        </w:rPr>
        <w:t>ist.txt</w:t>
      </w:r>
      <w:r w:rsidR="00477BCE">
        <w:t xml:space="preserve"> file</w:t>
      </w:r>
      <w:r w:rsidR="00AF5FF9" w:rsidRPr="00AF5FF9">
        <w:t xml:space="preserve"> </w:t>
      </w:r>
      <w:r w:rsidR="00E9734B">
        <w:t>in this lesson</w:t>
      </w:r>
      <w:r w:rsidR="00062BCF">
        <w:t>’</w:t>
      </w:r>
      <w:r w:rsidR="00E9734B">
        <w:t xml:space="preserve">s </w:t>
      </w:r>
      <w:r w:rsidR="00E9734B" w:rsidRPr="00062BCF">
        <w:rPr>
          <w:rStyle w:val="Inlinebold"/>
        </w:rPr>
        <w:t>Learning Activity Resources</w:t>
      </w:r>
      <w:r w:rsidR="00E9734B">
        <w:t xml:space="preserve"> folder</w:t>
      </w:r>
      <w:r w:rsidR="00AF5FF9">
        <w:t>.</w:t>
      </w:r>
    </w:p>
    <w:p w14:paraId="6393BEC7" w14:textId="77777777" w:rsidR="004E271F" w:rsidRDefault="004E271F" w:rsidP="004E271F">
      <w:pPr>
        <w:pStyle w:val="Heading4"/>
      </w:pPr>
      <w:r>
        <w:t>Activity instructions</w:t>
      </w:r>
    </w:p>
    <w:p w14:paraId="360AC910" w14:textId="77777777" w:rsidR="004E271F" w:rsidRDefault="004E271F" w:rsidP="004E271F">
      <w:r>
        <w:t>Participate in the activity by following these instructions:</w:t>
      </w:r>
    </w:p>
    <w:p w14:paraId="56D02C73" w14:textId="497086B1" w:rsidR="004E271F" w:rsidRPr="004E271F" w:rsidRDefault="004E271F" w:rsidP="006F304A">
      <w:pPr>
        <w:pStyle w:val="Numberedlist1"/>
        <w:numPr>
          <w:ilvl w:val="0"/>
          <w:numId w:val="13"/>
        </w:numPr>
      </w:pPr>
      <w:r>
        <w:t xml:space="preserve">Using the </w:t>
      </w:r>
      <w:r w:rsidR="00D76693" w:rsidRPr="00A01F34">
        <w:rPr>
          <w:rStyle w:val="Inlinebold"/>
        </w:rPr>
        <w:t>L1_T</w:t>
      </w:r>
      <w:r w:rsidR="00A724F0">
        <w:rPr>
          <w:rStyle w:val="Inlinebold"/>
        </w:rPr>
        <w:t>2</w:t>
      </w:r>
      <w:r w:rsidR="00D76693" w:rsidRPr="00A01F34">
        <w:rPr>
          <w:rStyle w:val="Inlinebold"/>
        </w:rPr>
        <w:t>_</w:t>
      </w:r>
      <w:r w:rsidR="0065646C">
        <w:rPr>
          <w:rStyle w:val="Inlinebold"/>
        </w:rPr>
        <w:t>act</w:t>
      </w:r>
      <w:r w:rsidRPr="00A01F34">
        <w:rPr>
          <w:rStyle w:val="Inlinebold"/>
        </w:rPr>
        <w:t>_</w:t>
      </w:r>
      <w:r w:rsidR="002208C2">
        <w:rPr>
          <w:rStyle w:val="Inlinebold"/>
        </w:rPr>
        <w:t>c</w:t>
      </w:r>
      <w:r w:rsidRPr="00A01F34">
        <w:rPr>
          <w:rStyle w:val="Inlinebold"/>
        </w:rPr>
        <w:t>ustomer_</w:t>
      </w:r>
      <w:r w:rsidR="002208C2">
        <w:rPr>
          <w:rStyle w:val="Inlinebold"/>
        </w:rPr>
        <w:t>l</w:t>
      </w:r>
      <w:r w:rsidRPr="00A01F34">
        <w:rPr>
          <w:rStyle w:val="Inlinebold"/>
        </w:rPr>
        <w:t>ist.txt</w:t>
      </w:r>
      <w:r>
        <w:t xml:space="preserve"> file, right-click </w:t>
      </w:r>
      <w:r w:rsidR="00C10DA1">
        <w:t xml:space="preserve">or </w:t>
      </w:r>
      <w:r w:rsidR="00017DBA">
        <w:t xml:space="preserve">access </w:t>
      </w:r>
      <w:r w:rsidR="00C10DA1">
        <w:t xml:space="preserve">the context menu for </w:t>
      </w:r>
      <w:r>
        <w:t>the file</w:t>
      </w:r>
      <w:r w:rsidR="009A5582">
        <w:t>,</w:t>
      </w:r>
      <w:r>
        <w:t xml:space="preserve"> </w:t>
      </w:r>
      <w:r w:rsidR="009A5582">
        <w:t xml:space="preserve">select </w:t>
      </w:r>
      <w:r w:rsidRPr="00A01F34">
        <w:rPr>
          <w:rStyle w:val="Inlinebold"/>
        </w:rPr>
        <w:t>Open With</w:t>
      </w:r>
      <w:r w:rsidR="009A5582">
        <w:t>, and then select</w:t>
      </w:r>
      <w:r>
        <w:t xml:space="preserve"> </w:t>
      </w:r>
      <w:r w:rsidRPr="00A01F34">
        <w:rPr>
          <w:rStyle w:val="Inlinebold"/>
        </w:rPr>
        <w:t>Notepad</w:t>
      </w:r>
      <w:r>
        <w:t>.</w:t>
      </w:r>
    </w:p>
    <w:p w14:paraId="0B46161E" w14:textId="2407DADE" w:rsidR="004E271F" w:rsidRDefault="00762847" w:rsidP="004E271F">
      <w:pPr>
        <w:pStyle w:val="Numberedlist1"/>
      </w:pPr>
      <w:r>
        <w:t xml:space="preserve">Study </w:t>
      </w:r>
      <w:r w:rsidR="004E271F">
        <w:t>the data within the file and answer the following questions:</w:t>
      </w:r>
    </w:p>
    <w:p w14:paraId="1ACB2450" w14:textId="5F16FA1E" w:rsidR="004E271F" w:rsidRDefault="004E271F" w:rsidP="00062BCF">
      <w:pPr>
        <w:pStyle w:val="Bulletlevel2"/>
      </w:pPr>
      <w:r>
        <w:t xml:space="preserve">What data </w:t>
      </w:r>
      <w:r w:rsidR="009A5582">
        <w:t>is included</w:t>
      </w:r>
      <w:r>
        <w:t xml:space="preserve"> in the file?</w:t>
      </w:r>
    </w:p>
    <w:p w14:paraId="7E3CD95D" w14:textId="77777777" w:rsidR="004E271F" w:rsidRDefault="004E271F" w:rsidP="00062BCF">
      <w:pPr>
        <w:pStyle w:val="Bulletlevel2"/>
      </w:pPr>
      <w:r>
        <w:t>What categories are used to organize the data?</w:t>
      </w:r>
    </w:p>
    <w:p w14:paraId="7F6BCFD9" w14:textId="77777777" w:rsidR="004E271F" w:rsidRPr="004E271F" w:rsidRDefault="004E271F" w:rsidP="00062BCF">
      <w:pPr>
        <w:pStyle w:val="Bulletlevel2"/>
      </w:pPr>
      <w:r>
        <w:t xml:space="preserve">How is the data separated? What </w:t>
      </w:r>
      <w:r w:rsidR="00EC5BE5">
        <w:t xml:space="preserve">is used </w:t>
      </w:r>
      <w:r>
        <w:t>between the categories?</w:t>
      </w:r>
    </w:p>
    <w:p w14:paraId="6611BCD4" w14:textId="41E681C1" w:rsidR="007E10CC" w:rsidRDefault="007E10CC" w:rsidP="00AF5FF9">
      <w:pPr>
        <w:pStyle w:val="Heading3"/>
      </w:pPr>
      <w:bookmarkStart w:id="254" w:name="_Toc29043498"/>
      <w:r>
        <w:t xml:space="preserve">Try-it: </w:t>
      </w:r>
      <w:r w:rsidR="004E271F">
        <w:t xml:space="preserve">Import data from </w:t>
      </w:r>
      <w:r w:rsidR="00E9734B">
        <w:t>.txt</w:t>
      </w:r>
      <w:r w:rsidR="004E271F">
        <w:t xml:space="preserve"> file</w:t>
      </w:r>
      <w:r w:rsidR="00D172AD">
        <w:t>s</w:t>
      </w:r>
      <w:bookmarkEnd w:id="254"/>
    </w:p>
    <w:p w14:paraId="2F96C9EF" w14:textId="7BE6EDFF" w:rsidR="00D865AB" w:rsidRPr="00B1546F" w:rsidRDefault="00D865AB" w:rsidP="00D865AB">
      <w:r w:rsidRPr="00D865AB">
        <w:rPr>
          <w:noProof/>
        </w:rPr>
        <w:drawing>
          <wp:inline distT="0" distB="0" distL="0" distR="0" wp14:anchorId="1E968D86" wp14:editId="5D0028EC">
            <wp:extent cx="365748" cy="365748"/>
            <wp:effectExtent l="0" t="0" r="0" b="0"/>
            <wp:docPr id="5" name="Picture 48" descr="Illustration indicates that the Try-it is a standalone activity.">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d stand alone.pn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65748" cy="365748"/>
                    </a:xfrm>
                    <a:prstGeom prst="rect">
                      <a:avLst/>
                    </a:prstGeom>
                  </pic:spPr>
                </pic:pic>
              </a:graphicData>
            </a:graphic>
          </wp:inline>
        </w:drawing>
      </w:r>
      <w:r w:rsidRPr="00D865AB">
        <w:t xml:space="preserve"> </w:t>
      </w:r>
      <w:r w:rsidRPr="00B1546F">
        <w:t xml:space="preserve">In this standalone </w:t>
      </w:r>
      <w:r w:rsidR="007868AD">
        <w:t>t</w:t>
      </w:r>
      <w:r w:rsidRPr="00B1546F">
        <w:t xml:space="preserve">ry-it, you will </w:t>
      </w:r>
      <w:r>
        <w:t xml:space="preserve">import data from a </w:t>
      </w:r>
      <w:r w:rsidR="00E9734B">
        <w:t>.txt</w:t>
      </w:r>
      <w:r>
        <w:t xml:space="preserve"> file into a blank Excel worksheet.</w:t>
      </w:r>
    </w:p>
    <w:p w14:paraId="5185FABD" w14:textId="77777777" w:rsidR="008E0495" w:rsidRDefault="008E0495" w:rsidP="0012587D">
      <w:pPr>
        <w:pStyle w:val="Heading4"/>
      </w:pPr>
      <w:r>
        <w:t>Resources</w:t>
      </w:r>
    </w:p>
    <w:p w14:paraId="1BF109D1" w14:textId="2EDAE1B1" w:rsidR="008E0495" w:rsidRDefault="00590A01" w:rsidP="00F02D9E">
      <w:r>
        <w:t xml:space="preserve">You will need the following resource for this </w:t>
      </w:r>
      <w:r w:rsidR="0084039A">
        <w:t>try-it</w:t>
      </w:r>
      <w:r w:rsidR="0016780E">
        <w:t>:</w:t>
      </w:r>
    </w:p>
    <w:p w14:paraId="091252A6" w14:textId="255EDC2C" w:rsidR="008E0495" w:rsidRDefault="004E271F" w:rsidP="00840DE1">
      <w:pPr>
        <w:pStyle w:val="Bulletlevel1"/>
      </w:pPr>
      <w:r>
        <w:t>Locate the</w:t>
      </w:r>
      <w:r w:rsidR="00840DE1" w:rsidRPr="00840DE1">
        <w:t xml:space="preserve"> </w:t>
      </w:r>
      <w:r w:rsidR="00D76693" w:rsidRPr="00A01F34">
        <w:rPr>
          <w:rStyle w:val="Inlinebold"/>
        </w:rPr>
        <w:t>L1_T</w:t>
      </w:r>
      <w:r w:rsidR="00FC33A2">
        <w:rPr>
          <w:rStyle w:val="Inlinebold"/>
        </w:rPr>
        <w:t>2</w:t>
      </w:r>
      <w:r w:rsidR="00D76693" w:rsidRPr="00A01F34">
        <w:rPr>
          <w:rStyle w:val="Inlinebold"/>
        </w:rPr>
        <w:t>_try</w:t>
      </w:r>
      <w:r w:rsidR="00477BCE" w:rsidRPr="00A01F34">
        <w:rPr>
          <w:rStyle w:val="Inlinebold"/>
        </w:rPr>
        <w:t>_</w:t>
      </w:r>
      <w:r w:rsidR="00447FDE" w:rsidRPr="00A01F34">
        <w:rPr>
          <w:rStyle w:val="Inlinebold"/>
        </w:rPr>
        <w:t>c</w:t>
      </w:r>
      <w:r w:rsidR="00477BCE" w:rsidRPr="00A01F34">
        <w:rPr>
          <w:rStyle w:val="Inlinebold"/>
        </w:rPr>
        <w:t>ustomer_</w:t>
      </w:r>
      <w:r w:rsidR="00447FDE" w:rsidRPr="00A01F34">
        <w:rPr>
          <w:rStyle w:val="Inlinebold"/>
        </w:rPr>
        <w:t>l</w:t>
      </w:r>
      <w:r w:rsidR="00477BCE" w:rsidRPr="00A01F34">
        <w:rPr>
          <w:rStyle w:val="Inlinebold"/>
        </w:rPr>
        <w:t>ist</w:t>
      </w:r>
      <w:r w:rsidR="00744D5B">
        <w:rPr>
          <w:rStyle w:val="Inlinebold"/>
        </w:rPr>
        <w:t>_starter</w:t>
      </w:r>
      <w:r w:rsidR="00477BCE" w:rsidRPr="00A01F34">
        <w:rPr>
          <w:rStyle w:val="Inlinebold"/>
        </w:rPr>
        <w:t>.txt</w:t>
      </w:r>
      <w:r w:rsidR="00477BCE">
        <w:t xml:space="preserve"> file</w:t>
      </w:r>
      <w:r w:rsidR="00840DE1" w:rsidRPr="00451FD3">
        <w:rPr>
          <w:rStyle w:val="Inlinebold"/>
        </w:rPr>
        <w:t xml:space="preserve"> </w:t>
      </w:r>
      <w:r w:rsidR="00E9734B">
        <w:t>in this lesson</w:t>
      </w:r>
      <w:r w:rsidR="00062BCF">
        <w:t>’</w:t>
      </w:r>
      <w:r w:rsidR="00E9734B">
        <w:t xml:space="preserve">s </w:t>
      </w:r>
      <w:r w:rsidR="00E9734B" w:rsidRPr="00062BCF">
        <w:rPr>
          <w:rStyle w:val="Inlinebold"/>
        </w:rPr>
        <w:t>Learning Activity Resources</w:t>
      </w:r>
      <w:r w:rsidR="00E9734B">
        <w:t xml:space="preserve"> </w:t>
      </w:r>
      <w:r w:rsidR="00FA17A1">
        <w:t>folder</w:t>
      </w:r>
      <w:r w:rsidR="00590A01">
        <w:t>.</w:t>
      </w:r>
    </w:p>
    <w:p w14:paraId="1EF954DE" w14:textId="77777777" w:rsidR="008E0495" w:rsidRDefault="008E0495" w:rsidP="0012587D">
      <w:pPr>
        <w:pStyle w:val="Heading4"/>
      </w:pPr>
      <w:r>
        <w:t>Instructions</w:t>
      </w:r>
    </w:p>
    <w:p w14:paraId="5E3982B7" w14:textId="36568771" w:rsidR="008E0495" w:rsidRDefault="000F3AA7" w:rsidP="009B1EDD">
      <w:r>
        <w:t>During this try-it, you will perform t</w:t>
      </w:r>
      <w:r w:rsidR="00590A01">
        <w:t xml:space="preserve">he following </w:t>
      </w:r>
      <w:r w:rsidR="00C6237A">
        <w:t>tasks</w:t>
      </w:r>
      <w:r w:rsidR="0016780E">
        <w:t>:</w:t>
      </w:r>
    </w:p>
    <w:p w14:paraId="5F589DEA" w14:textId="35425463" w:rsidR="008E0495" w:rsidRDefault="0065646C" w:rsidP="001F50EF">
      <w:pPr>
        <w:pStyle w:val="Numberedlist1"/>
        <w:numPr>
          <w:ilvl w:val="0"/>
          <w:numId w:val="3"/>
        </w:numPr>
      </w:pPr>
      <w:r>
        <w:t>In</w:t>
      </w:r>
      <w:r w:rsidR="00477BCE">
        <w:t xml:space="preserve"> a blank Excel workbook</w:t>
      </w:r>
      <w:r>
        <w:t xml:space="preserve">, get the data from the </w:t>
      </w:r>
      <w:r w:rsidRPr="00425111">
        <w:rPr>
          <w:rStyle w:val="Inlinebold"/>
        </w:rPr>
        <w:t>L1_T2_try_customer_list_starter.txt</w:t>
      </w:r>
      <w:r>
        <w:t xml:space="preserve"> and </w:t>
      </w:r>
      <w:r w:rsidR="0068543C">
        <w:t>import</w:t>
      </w:r>
      <w:r>
        <w:t xml:space="preserve"> it into the blank workbook using </w:t>
      </w:r>
      <w:r w:rsidRPr="00425111">
        <w:rPr>
          <w:rStyle w:val="Inlinebold"/>
        </w:rPr>
        <w:t>Tab</w:t>
      </w:r>
      <w:r>
        <w:t xml:space="preserve"> as the delimiter</w:t>
      </w:r>
      <w:r w:rsidR="00477BCE">
        <w:t>.</w:t>
      </w:r>
    </w:p>
    <w:p w14:paraId="17FBD2C3" w14:textId="4537E88D" w:rsidR="003A7482" w:rsidRDefault="005913E0" w:rsidP="003F7B67">
      <w:pPr>
        <w:pStyle w:val="Numberedlist1"/>
      </w:pPr>
      <w:r>
        <w:t xml:space="preserve">Save </w:t>
      </w:r>
      <w:r w:rsidR="003F7B67">
        <w:t>your work</w:t>
      </w:r>
      <w:r w:rsidR="00EC5BE5">
        <w:t>.</w:t>
      </w:r>
    </w:p>
    <w:p w14:paraId="32D13A23" w14:textId="53EEA0B1" w:rsidR="005B34E4" w:rsidRPr="005B34E4" w:rsidRDefault="005B34E4" w:rsidP="005B34E4">
      <w:pPr>
        <w:pStyle w:val="Heading2"/>
      </w:pPr>
      <w:bookmarkStart w:id="255" w:name="_Toc29043499"/>
      <w:r w:rsidRPr="005B34E4">
        <w:lastRenderedPageBreak/>
        <w:t xml:space="preserve">Topic </w:t>
      </w:r>
      <w:r w:rsidR="00B81EA9">
        <w:t>3</w:t>
      </w:r>
      <w:r w:rsidRPr="005B34E4">
        <w:t xml:space="preserve">: Import data from </w:t>
      </w:r>
      <w:r w:rsidR="00E9734B">
        <w:t>.csv</w:t>
      </w:r>
      <w:r w:rsidRPr="005B34E4">
        <w:t xml:space="preserve"> file</w:t>
      </w:r>
      <w:r w:rsidR="00E14C6C">
        <w:t>s</w:t>
      </w:r>
      <w:bookmarkEnd w:id="255"/>
    </w:p>
    <w:p w14:paraId="1FB02C81" w14:textId="1CD68949" w:rsidR="005B34E4" w:rsidRDefault="008A597E" w:rsidP="005B34E4">
      <w:r w:rsidRPr="008A597E">
        <w:rPr>
          <w:noProof/>
        </w:rPr>
        <w:drawing>
          <wp:inline distT="0" distB="0" distL="0" distR="0" wp14:anchorId="22683DB2" wp14:editId="3D3C6BC6">
            <wp:extent cx="292607" cy="353566"/>
            <wp:effectExtent l="0" t="0" r="0" b="8890"/>
            <wp:docPr id="11" name="Picture 11" descr="Illustration indicates that a Topic is mapped to a Microsoft Certification Exam Objective Domai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292607" cy="353566"/>
                    </a:xfrm>
                    <a:prstGeom prst="rect">
                      <a:avLst/>
                    </a:prstGeom>
                  </pic:spPr>
                </pic:pic>
              </a:graphicData>
            </a:graphic>
          </wp:inline>
        </w:drawing>
      </w:r>
      <w:r w:rsidR="005B34E4" w:rsidRPr="005B34E4">
        <w:t xml:space="preserve">Sometimes, you will find data </w:t>
      </w:r>
      <w:r w:rsidR="005B34E4">
        <w:t xml:space="preserve">within a </w:t>
      </w:r>
      <w:r w:rsidR="00E9734B">
        <w:t>.csv</w:t>
      </w:r>
      <w:r w:rsidR="005B34E4">
        <w:t xml:space="preserve"> file.</w:t>
      </w:r>
      <w:r w:rsidR="00B32789">
        <w:t xml:space="preserve"> </w:t>
      </w:r>
      <w:r w:rsidR="00E9734B">
        <w:t>.csv</w:t>
      </w:r>
      <w:r w:rsidR="00640AF3" w:rsidRPr="00640AF3">
        <w:t xml:space="preserve"> stands for Comma Separated Values. </w:t>
      </w:r>
      <w:r w:rsidR="00B32789">
        <w:t xml:space="preserve">The process for </w:t>
      </w:r>
      <w:r w:rsidR="00640AF3">
        <w:t xml:space="preserve">importing </w:t>
      </w:r>
      <w:r w:rsidR="00E9734B">
        <w:t>.csv</w:t>
      </w:r>
      <w:r w:rsidR="00B32789">
        <w:t xml:space="preserve"> data into Excel is very similar</w:t>
      </w:r>
      <w:r w:rsidR="00640AF3">
        <w:t xml:space="preserve"> to the process for importing </w:t>
      </w:r>
      <w:r w:rsidR="00E9734B">
        <w:t>.txt</w:t>
      </w:r>
      <w:r w:rsidR="00640AF3">
        <w:t xml:space="preserve"> data.</w:t>
      </w:r>
      <w:r w:rsidR="00B32789">
        <w:t xml:space="preserve"> </w:t>
      </w:r>
      <w:r w:rsidR="00640AF3">
        <w:t>H</w:t>
      </w:r>
      <w:r w:rsidR="00B32789">
        <w:t xml:space="preserve">owever, </w:t>
      </w:r>
      <w:r w:rsidR="00640AF3">
        <w:t xml:space="preserve">a </w:t>
      </w:r>
      <w:r w:rsidR="00E9734B">
        <w:t>.csv</w:t>
      </w:r>
      <w:r w:rsidR="00B32789">
        <w:t xml:space="preserve"> file is set up </w:t>
      </w:r>
      <w:r w:rsidR="00640AF3">
        <w:t xml:space="preserve">in a </w:t>
      </w:r>
      <w:r w:rsidR="00B32789">
        <w:t>slightly different</w:t>
      </w:r>
      <w:r w:rsidR="00640AF3">
        <w:t xml:space="preserve"> way</w:t>
      </w:r>
      <w:r w:rsidR="00B32789">
        <w:t>.</w:t>
      </w:r>
    </w:p>
    <w:p w14:paraId="3DC2FDF0" w14:textId="37ED5217" w:rsidR="0065646C" w:rsidRDefault="0065646C" w:rsidP="0065646C">
      <w:pPr>
        <w:pStyle w:val="Heading3"/>
      </w:pPr>
      <w:bookmarkStart w:id="256" w:name="_Toc29043500"/>
      <w:r>
        <w:t xml:space="preserve">Using Notepad to </w:t>
      </w:r>
      <w:r w:rsidR="006D6FC5">
        <w:t>re</w:t>
      </w:r>
      <w:r>
        <w:t xml:space="preserve">view a </w:t>
      </w:r>
      <w:r w:rsidR="000F3AA7">
        <w:t>.</w:t>
      </w:r>
      <w:r>
        <w:t>csv file</w:t>
      </w:r>
      <w:bookmarkEnd w:id="256"/>
    </w:p>
    <w:p w14:paraId="25FAFB9D" w14:textId="25DCE838" w:rsidR="000F3AA7" w:rsidRPr="000F3AA7" w:rsidRDefault="000F3AA7" w:rsidP="000F3AA7">
      <w:r>
        <w:t xml:space="preserve">To use Notepad to </w:t>
      </w:r>
      <w:r w:rsidR="006D6FC5">
        <w:t>re</w:t>
      </w:r>
      <w:r>
        <w:t>view a .csv file:</w:t>
      </w:r>
    </w:p>
    <w:p w14:paraId="07C5C35C" w14:textId="3EF96201" w:rsidR="00D93B86" w:rsidRDefault="000F3AA7" w:rsidP="006F304A">
      <w:pPr>
        <w:pStyle w:val="Numberedlist1"/>
        <w:numPr>
          <w:ilvl w:val="0"/>
          <w:numId w:val="76"/>
        </w:numPr>
      </w:pPr>
      <w:r>
        <w:t>Locate</w:t>
      </w:r>
      <w:r w:rsidR="0065646C" w:rsidRPr="0065646C">
        <w:t xml:space="preserve"> </w:t>
      </w:r>
      <w:r w:rsidR="00D93B86">
        <w:t>a .csv</w:t>
      </w:r>
      <w:r w:rsidR="0065646C" w:rsidRPr="0065646C">
        <w:t xml:space="preserve"> file</w:t>
      </w:r>
      <w:r w:rsidR="00D93B86">
        <w:t>.</w:t>
      </w:r>
    </w:p>
    <w:p w14:paraId="18723AF2" w14:textId="43DD1F4F" w:rsidR="0065646C" w:rsidRDefault="00D93B86" w:rsidP="006F304A">
      <w:pPr>
        <w:pStyle w:val="Numberedlist1"/>
        <w:numPr>
          <w:ilvl w:val="0"/>
          <w:numId w:val="76"/>
        </w:numPr>
      </w:pPr>
      <w:r>
        <w:t>R</w:t>
      </w:r>
      <w:r w:rsidR="0065646C" w:rsidRPr="0065646C">
        <w:t xml:space="preserve">ight-click the file or open </w:t>
      </w:r>
      <w:r w:rsidR="0068543C">
        <w:t>it from the</w:t>
      </w:r>
      <w:r w:rsidR="0065646C" w:rsidRPr="0065646C">
        <w:t xml:space="preserve"> context menu</w:t>
      </w:r>
      <w:r w:rsidR="0068543C">
        <w:t>,</w:t>
      </w:r>
      <w:r w:rsidR="0065646C" w:rsidRPr="0065646C">
        <w:t xml:space="preserve"> </w:t>
      </w:r>
      <w:r w:rsidR="0068543C">
        <w:t xml:space="preserve">select </w:t>
      </w:r>
      <w:r w:rsidR="0065646C" w:rsidRPr="0065646C">
        <w:rPr>
          <w:rStyle w:val="Inlinebold"/>
        </w:rPr>
        <w:t>Open With</w:t>
      </w:r>
      <w:r w:rsidR="0068543C">
        <w:t>, and then select</w:t>
      </w:r>
      <w:r w:rsidR="0065646C" w:rsidRPr="0065646C">
        <w:t xml:space="preserve"> </w:t>
      </w:r>
      <w:r w:rsidR="0065646C" w:rsidRPr="0065646C">
        <w:rPr>
          <w:rStyle w:val="Inlinebold"/>
        </w:rPr>
        <w:t>Notepad</w:t>
      </w:r>
      <w:r w:rsidR="0065646C" w:rsidRPr="0065646C">
        <w:t>.</w:t>
      </w:r>
    </w:p>
    <w:p w14:paraId="7D8B0578" w14:textId="00319C9B" w:rsidR="00D93B86" w:rsidRDefault="00D93B86" w:rsidP="00D93B86">
      <w:pPr>
        <w:pStyle w:val="Heading3"/>
      </w:pPr>
      <w:bookmarkStart w:id="257" w:name="_Toc29043501"/>
      <w:r>
        <w:t xml:space="preserve">Getting data from </w:t>
      </w:r>
      <w:r w:rsidR="00E9734B">
        <w:t>.csv</w:t>
      </w:r>
      <w:r>
        <w:t xml:space="preserve"> files</w:t>
      </w:r>
      <w:bookmarkEnd w:id="257"/>
    </w:p>
    <w:p w14:paraId="0A518A6D" w14:textId="7EF90352" w:rsidR="000F3AA7" w:rsidRPr="000F3AA7" w:rsidRDefault="000F3AA7" w:rsidP="000F3AA7">
      <w:r>
        <w:t>To get data from a .csv file:</w:t>
      </w:r>
    </w:p>
    <w:p w14:paraId="4B692CFB" w14:textId="30A3B898" w:rsidR="0065646C" w:rsidRPr="0065646C" w:rsidRDefault="0065646C" w:rsidP="006F304A">
      <w:pPr>
        <w:pStyle w:val="Numberedlist1"/>
        <w:numPr>
          <w:ilvl w:val="0"/>
          <w:numId w:val="75"/>
        </w:numPr>
      </w:pPr>
      <w:r>
        <w:t>Using</w:t>
      </w:r>
      <w:r w:rsidRPr="0065646C">
        <w:t xml:space="preserve"> a blank Excel workbook</w:t>
      </w:r>
      <w:r w:rsidR="0068543C">
        <w:t xml:space="preserve">, </w:t>
      </w:r>
      <w:r w:rsidR="00F360C9">
        <w:t xml:space="preserve">on the </w:t>
      </w:r>
      <w:r w:rsidR="00F360C9" w:rsidRPr="00F360C9">
        <w:rPr>
          <w:rStyle w:val="Inlinebold"/>
        </w:rPr>
        <w:t>Home</w:t>
      </w:r>
      <w:r w:rsidR="00F360C9">
        <w:t xml:space="preserve"> ribbon, </w:t>
      </w:r>
      <w:r w:rsidR="000F3AA7">
        <w:t>s</w:t>
      </w:r>
      <w:r w:rsidRPr="0065646C">
        <w:t xml:space="preserve">elect the </w:t>
      </w:r>
      <w:r w:rsidRPr="0065646C">
        <w:rPr>
          <w:rStyle w:val="Inlinebold"/>
        </w:rPr>
        <w:t>Data</w:t>
      </w:r>
      <w:r w:rsidRPr="0065646C">
        <w:t xml:space="preserve"> tab.</w:t>
      </w:r>
    </w:p>
    <w:p w14:paraId="1CEF7F3D" w14:textId="1072F613" w:rsidR="0065646C" w:rsidRPr="0065646C" w:rsidRDefault="0065646C" w:rsidP="0065646C">
      <w:pPr>
        <w:pStyle w:val="Numberedlist1"/>
      </w:pPr>
      <w:r w:rsidRPr="0065646C">
        <w:t xml:space="preserve">In the </w:t>
      </w:r>
      <w:r w:rsidRPr="0065646C">
        <w:rPr>
          <w:rStyle w:val="Inlinebold"/>
        </w:rPr>
        <w:t>Get &amp; Transform Data</w:t>
      </w:r>
      <w:r w:rsidRPr="0065646C">
        <w:t xml:space="preserve"> </w:t>
      </w:r>
      <w:r w:rsidR="0068543C">
        <w:t>group</w:t>
      </w:r>
      <w:r w:rsidRPr="0065646C">
        <w:t xml:space="preserve">, </w:t>
      </w:r>
      <w:r w:rsidR="0068543C">
        <w:t>select</w:t>
      </w:r>
      <w:r w:rsidRPr="0065646C">
        <w:t xml:space="preserve"> </w:t>
      </w:r>
      <w:r w:rsidRPr="0065646C">
        <w:rPr>
          <w:rStyle w:val="Inlinebold"/>
        </w:rPr>
        <w:t>From Text/CSV</w:t>
      </w:r>
      <w:r w:rsidRPr="0065646C">
        <w:t>.</w:t>
      </w:r>
    </w:p>
    <w:p w14:paraId="2AF109C6" w14:textId="15C4BEBE" w:rsidR="0065646C" w:rsidRPr="0065646C" w:rsidRDefault="0065646C" w:rsidP="0065646C">
      <w:pPr>
        <w:pStyle w:val="Numberedlist1"/>
      </w:pPr>
      <w:r w:rsidRPr="0065646C">
        <w:t xml:space="preserve">In the </w:t>
      </w:r>
      <w:r w:rsidRPr="0065646C">
        <w:rPr>
          <w:rStyle w:val="Inlinebold"/>
        </w:rPr>
        <w:t>Import Data</w:t>
      </w:r>
      <w:r w:rsidRPr="0065646C">
        <w:t xml:space="preserve"> dialog box, find the</w:t>
      </w:r>
      <w:r w:rsidR="00911E7E">
        <w:t xml:space="preserve"> .csv</w:t>
      </w:r>
      <w:r w:rsidRPr="0065646C">
        <w:t xml:space="preserve"> file</w:t>
      </w:r>
      <w:r w:rsidR="0068543C">
        <w:t>,</w:t>
      </w:r>
      <w:r w:rsidRPr="0065646C">
        <w:t xml:space="preserve"> and </w:t>
      </w:r>
      <w:r w:rsidR="0068543C">
        <w:t xml:space="preserve">then </w:t>
      </w:r>
      <w:r w:rsidRPr="0065646C">
        <w:t xml:space="preserve">select </w:t>
      </w:r>
      <w:r w:rsidRPr="0065646C">
        <w:rPr>
          <w:rStyle w:val="Inlinebold"/>
        </w:rPr>
        <w:t>Import</w:t>
      </w:r>
      <w:r w:rsidRPr="0065646C">
        <w:t>.</w:t>
      </w:r>
    </w:p>
    <w:p w14:paraId="7C10B6C2" w14:textId="59BC1040" w:rsidR="0065646C" w:rsidRPr="0068543C" w:rsidRDefault="0065646C" w:rsidP="00C72075">
      <w:pPr>
        <w:pStyle w:val="ListParagraph"/>
      </w:pPr>
      <w:r w:rsidRPr="0068543C">
        <w:t>A second dialog box will open displaying the data you will be bringing into Excel. This dialog box allows you to preview the data prior to bringing it into Excel.</w:t>
      </w:r>
    </w:p>
    <w:p w14:paraId="6344E6E6" w14:textId="1EC84CB5" w:rsidR="0065646C" w:rsidRPr="0065646C" w:rsidRDefault="0065646C" w:rsidP="0065646C">
      <w:pPr>
        <w:pStyle w:val="Numberedlist1"/>
      </w:pPr>
      <w:r w:rsidRPr="0065646C">
        <w:t xml:space="preserve">In the </w:t>
      </w:r>
      <w:r w:rsidRPr="00911E7E">
        <w:rPr>
          <w:rStyle w:val="Inlinebold"/>
        </w:rPr>
        <w:t>Delimiter</w:t>
      </w:r>
      <w:r w:rsidRPr="0065646C">
        <w:t xml:space="preserve"> drop</w:t>
      </w:r>
      <w:r w:rsidR="0068543C">
        <w:t>-</w:t>
      </w:r>
      <w:r w:rsidRPr="0065646C">
        <w:t>down</w:t>
      </w:r>
      <w:r w:rsidR="0068543C">
        <w:t xml:space="preserve"> menu</w:t>
      </w:r>
      <w:r w:rsidRPr="0065646C">
        <w:t xml:space="preserve">, </w:t>
      </w:r>
      <w:r w:rsidR="0068543C">
        <w:t xml:space="preserve">select </w:t>
      </w:r>
      <w:r w:rsidRPr="00911E7E">
        <w:rPr>
          <w:rStyle w:val="Inlinebold"/>
        </w:rPr>
        <w:t>Comma</w:t>
      </w:r>
      <w:r w:rsidRPr="0065646C">
        <w:t xml:space="preserve">. A </w:t>
      </w:r>
      <w:r w:rsidR="00E9734B">
        <w:t>.csv</w:t>
      </w:r>
      <w:r w:rsidRPr="0065646C">
        <w:t xml:space="preserve"> file separates the data into columns using a comma. Then, select the </w:t>
      </w:r>
      <w:r w:rsidRPr="00911E7E">
        <w:rPr>
          <w:rStyle w:val="Inlinebold"/>
        </w:rPr>
        <w:t>Load</w:t>
      </w:r>
      <w:r w:rsidRPr="0065646C">
        <w:t xml:space="preserve"> button.</w:t>
      </w:r>
    </w:p>
    <w:p w14:paraId="7F1658B2" w14:textId="4F0741FD" w:rsidR="0065646C" w:rsidRDefault="00911E7E" w:rsidP="00C72075">
      <w:pPr>
        <w:pStyle w:val="ListParagraph"/>
      </w:pPr>
      <w:r w:rsidRPr="00911E7E">
        <w:t>The data from the .</w:t>
      </w:r>
      <w:r>
        <w:t>csv</w:t>
      </w:r>
      <w:r w:rsidRPr="00911E7E">
        <w:t xml:space="preserve"> file will be loaded into the Excel file.</w:t>
      </w:r>
    </w:p>
    <w:tbl>
      <w:tblPr>
        <w:tblW w:w="5000" w:type="pct"/>
        <w:tblBorders>
          <w:bottom w:val="single" w:sz="18" w:space="0" w:color="6B2929"/>
        </w:tblBorders>
        <w:tblCellMar>
          <w:top w:w="142" w:type="dxa"/>
          <w:left w:w="85" w:type="dxa"/>
          <w:bottom w:w="142" w:type="dxa"/>
          <w:right w:w="85" w:type="dxa"/>
        </w:tblCellMar>
        <w:tblLook w:val="04A0" w:firstRow="1" w:lastRow="0" w:firstColumn="1" w:lastColumn="0" w:noHBand="0" w:noVBand="1"/>
      </w:tblPr>
      <w:tblGrid>
        <w:gridCol w:w="1703"/>
        <w:gridCol w:w="7657"/>
      </w:tblGrid>
      <w:tr w:rsidR="00425111" w14:paraId="0D411338" w14:textId="77777777" w:rsidTr="00F12464">
        <w:tc>
          <w:tcPr>
            <w:tcW w:w="1703" w:type="dxa"/>
          </w:tcPr>
          <w:p w14:paraId="7474D477" w14:textId="77777777" w:rsidR="00425111" w:rsidRPr="00425111" w:rsidRDefault="00425111" w:rsidP="00425111">
            <w:r w:rsidRPr="00425111">
              <w:rPr>
                <w:noProof/>
              </w:rPr>
              <w:drawing>
                <wp:inline distT="0" distB="0" distL="0" distR="0" wp14:anchorId="148AF42F" wp14:editId="72CD5B50">
                  <wp:extent cx="720000" cy="720000"/>
                  <wp:effectExtent l="0" t="0" r="4445" b="4445"/>
                  <wp:docPr id="44"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720000" cy="720000"/>
                          </a:xfrm>
                          <a:prstGeom prst="rect">
                            <a:avLst/>
                          </a:prstGeom>
                        </pic:spPr>
                      </pic:pic>
                    </a:graphicData>
                  </a:graphic>
                </wp:inline>
              </w:drawing>
            </w:r>
          </w:p>
        </w:tc>
        <w:tc>
          <w:tcPr>
            <w:tcW w:w="7657" w:type="dxa"/>
          </w:tcPr>
          <w:p w14:paraId="4107E220" w14:textId="77777777" w:rsidR="00425111" w:rsidRPr="00425111" w:rsidRDefault="00425111" w:rsidP="00425111">
            <w:pPr>
              <w:pStyle w:val="Readeraids"/>
            </w:pPr>
            <w:r w:rsidRPr="00425111">
              <w:t>Additional information</w:t>
            </w:r>
          </w:p>
          <w:p w14:paraId="667ABA11" w14:textId="20E8BFFD" w:rsidR="00425111" w:rsidRPr="00425111" w:rsidRDefault="00425111" w:rsidP="00425111">
            <w:r w:rsidRPr="00425111">
              <w:t>For more information on importing or exporting text (.txt or .csv) files, go to</w:t>
            </w:r>
            <w:r w:rsidR="00062BCF">
              <w:t>:</w:t>
            </w:r>
            <w:r w:rsidRPr="00425111">
              <w:t xml:space="preserve"> </w:t>
            </w:r>
            <w:hyperlink r:id="rId20" w:history="1">
              <w:r w:rsidR="00E553AE">
                <w:rPr>
                  <w:rStyle w:val="Hyperlink"/>
                </w:rPr>
                <w:t>Import or export text (.txt or .csv) files</w:t>
              </w:r>
            </w:hyperlink>
          </w:p>
        </w:tc>
      </w:tr>
    </w:tbl>
    <w:p w14:paraId="44A817E5" w14:textId="023AC002" w:rsidR="005B34E4" w:rsidRPr="005B34E4" w:rsidRDefault="005B34E4" w:rsidP="005B34E4">
      <w:pPr>
        <w:pStyle w:val="Heading3"/>
      </w:pPr>
      <w:bookmarkStart w:id="258" w:name="_Toc29043502"/>
      <w:r w:rsidRPr="005B34E4">
        <w:t xml:space="preserve">Activity: </w:t>
      </w:r>
      <w:r w:rsidR="0065646C">
        <w:t>Show and tell</w:t>
      </w:r>
      <w:bookmarkEnd w:id="258"/>
    </w:p>
    <w:p w14:paraId="7FA98D85" w14:textId="1C1A087B" w:rsidR="005B34E4" w:rsidRPr="005B34E4" w:rsidRDefault="00753293" w:rsidP="005B34E4">
      <w:r>
        <w:t xml:space="preserve">You can open </w:t>
      </w:r>
      <w:r w:rsidR="008E34DC">
        <w:t xml:space="preserve">a </w:t>
      </w:r>
      <w:r>
        <w:t>.c</w:t>
      </w:r>
      <w:r w:rsidR="00E9734B">
        <w:t>sv</w:t>
      </w:r>
      <w:r w:rsidR="00B32789">
        <w:t xml:space="preserve"> </w:t>
      </w:r>
      <w:r w:rsidR="005B34E4" w:rsidRPr="005B34E4">
        <w:t>file using the Notepad app</w:t>
      </w:r>
      <w:r w:rsidR="00B32789">
        <w:t xml:space="preserve"> the same way </w:t>
      </w:r>
      <w:r>
        <w:t>you can open a</w:t>
      </w:r>
      <w:r w:rsidR="00B32789">
        <w:t xml:space="preserve"> </w:t>
      </w:r>
      <w:r w:rsidR="00E9734B">
        <w:t>.txt</w:t>
      </w:r>
      <w:r w:rsidR="00B32789">
        <w:t xml:space="preserve"> file</w:t>
      </w:r>
      <w:r w:rsidR="005B34E4" w:rsidRPr="005B34E4">
        <w:t xml:space="preserve">. Opening </w:t>
      </w:r>
      <w:r w:rsidR="00E9734B">
        <w:t>.csv</w:t>
      </w:r>
      <w:r w:rsidR="005B34E4" w:rsidRPr="005B34E4">
        <w:t xml:space="preserve"> files using Notepad will allow you to </w:t>
      </w:r>
      <w:r w:rsidR="000B151A">
        <w:t xml:space="preserve">preview </w:t>
      </w:r>
      <w:r w:rsidR="005B34E4" w:rsidRPr="005B34E4">
        <w:t xml:space="preserve">what the file contains prior to using the </w:t>
      </w:r>
      <w:r w:rsidR="005B34E4" w:rsidRPr="008E34DC">
        <w:rPr>
          <w:rStyle w:val="Inlinebold"/>
        </w:rPr>
        <w:t>Get &amp; Transform Data</w:t>
      </w:r>
      <w:r w:rsidR="005B34E4" w:rsidRPr="005B34E4">
        <w:t xml:space="preserve"> </w:t>
      </w:r>
      <w:r w:rsidR="008E34DC">
        <w:t>group</w:t>
      </w:r>
      <w:r w:rsidR="005B34E4" w:rsidRPr="005B34E4">
        <w:t xml:space="preserve"> within Excel.</w:t>
      </w:r>
    </w:p>
    <w:p w14:paraId="26A725A6" w14:textId="77777777" w:rsidR="005B34E4" w:rsidRPr="005B34E4" w:rsidRDefault="005B34E4" w:rsidP="005B34E4">
      <w:pPr>
        <w:pStyle w:val="Heading4"/>
      </w:pPr>
      <w:r w:rsidRPr="005B34E4">
        <w:lastRenderedPageBreak/>
        <w:t>Resources required</w:t>
      </w:r>
    </w:p>
    <w:p w14:paraId="755C0E5E" w14:textId="0FC288CE" w:rsidR="005B34E4" w:rsidRPr="005B34E4" w:rsidRDefault="005B34E4" w:rsidP="005B34E4">
      <w:r w:rsidRPr="005B34E4">
        <w:t xml:space="preserve">You will need the following </w:t>
      </w:r>
      <w:r w:rsidR="00FA17A1">
        <w:t>resource</w:t>
      </w:r>
      <w:r w:rsidRPr="005B34E4">
        <w:t xml:space="preserve"> for this activity:</w:t>
      </w:r>
    </w:p>
    <w:p w14:paraId="67A02DC6" w14:textId="551D7986" w:rsidR="005B34E4" w:rsidRPr="005B34E4" w:rsidRDefault="005B34E4" w:rsidP="005B34E4">
      <w:pPr>
        <w:pStyle w:val="Bulletlevel1"/>
      </w:pPr>
      <w:r w:rsidRPr="005B34E4">
        <w:t>Locate</w:t>
      </w:r>
      <w:r w:rsidR="00D76693">
        <w:t xml:space="preserve"> </w:t>
      </w:r>
      <w:r w:rsidR="00D76693" w:rsidRPr="000835C4">
        <w:rPr>
          <w:rStyle w:val="Inlinebold"/>
        </w:rPr>
        <w:t>L1_T</w:t>
      </w:r>
      <w:r w:rsidR="00B81EA9">
        <w:rPr>
          <w:rStyle w:val="Inlinebold"/>
        </w:rPr>
        <w:t>3</w:t>
      </w:r>
      <w:r w:rsidR="00D76693" w:rsidRPr="000835C4">
        <w:rPr>
          <w:rStyle w:val="Inlinebold"/>
        </w:rPr>
        <w:t>_</w:t>
      </w:r>
      <w:r w:rsidR="0065646C">
        <w:rPr>
          <w:rStyle w:val="Inlinebold"/>
        </w:rPr>
        <w:t>act</w:t>
      </w:r>
      <w:r w:rsidRPr="000835C4">
        <w:rPr>
          <w:rStyle w:val="Inlinebold"/>
        </w:rPr>
        <w:t>_</w:t>
      </w:r>
      <w:r w:rsidR="00640AF3" w:rsidRPr="000835C4">
        <w:rPr>
          <w:rStyle w:val="Inlinebold"/>
        </w:rPr>
        <w:t>c</w:t>
      </w:r>
      <w:r w:rsidRPr="000835C4">
        <w:rPr>
          <w:rStyle w:val="Inlinebold"/>
        </w:rPr>
        <w:t>ustomer_</w:t>
      </w:r>
      <w:r w:rsidR="00640AF3" w:rsidRPr="000835C4">
        <w:rPr>
          <w:rStyle w:val="Inlinebold"/>
        </w:rPr>
        <w:t>p</w:t>
      </w:r>
      <w:r w:rsidR="009B4274" w:rsidRPr="000835C4">
        <w:rPr>
          <w:rStyle w:val="Inlinebold"/>
        </w:rPr>
        <w:t>urchases</w:t>
      </w:r>
      <w:r w:rsidRPr="000835C4">
        <w:rPr>
          <w:rStyle w:val="Inlinebold"/>
        </w:rPr>
        <w:t>.</w:t>
      </w:r>
      <w:r w:rsidR="009B4274" w:rsidRPr="000835C4">
        <w:rPr>
          <w:rStyle w:val="Inlinebold"/>
        </w:rPr>
        <w:t>csv</w:t>
      </w:r>
      <w:r w:rsidR="009B4274">
        <w:t xml:space="preserve"> </w:t>
      </w:r>
      <w:r w:rsidRPr="005B34E4">
        <w:t xml:space="preserve">file </w:t>
      </w:r>
      <w:r w:rsidR="00E9734B">
        <w:t>in this lesson</w:t>
      </w:r>
      <w:r w:rsidR="00062BCF">
        <w:t>’</w:t>
      </w:r>
      <w:r w:rsidR="00E9734B">
        <w:t xml:space="preserve">s </w:t>
      </w:r>
      <w:r w:rsidR="00E9734B" w:rsidRPr="0015651E">
        <w:rPr>
          <w:rStyle w:val="Inlinebold"/>
        </w:rPr>
        <w:t>Learning Activity Resources</w:t>
      </w:r>
      <w:r w:rsidR="00E9734B">
        <w:t xml:space="preserve"> </w:t>
      </w:r>
      <w:r w:rsidR="00FA17A1">
        <w:t>folder</w:t>
      </w:r>
      <w:r w:rsidRPr="005B34E4">
        <w:t>.</w:t>
      </w:r>
    </w:p>
    <w:p w14:paraId="0708E810" w14:textId="77777777" w:rsidR="005B34E4" w:rsidRPr="005B34E4" w:rsidRDefault="005B34E4" w:rsidP="005B34E4">
      <w:pPr>
        <w:pStyle w:val="Heading4"/>
      </w:pPr>
      <w:r w:rsidRPr="005B34E4">
        <w:t>Activity instructions</w:t>
      </w:r>
    </w:p>
    <w:p w14:paraId="7BBB6D33" w14:textId="77777777" w:rsidR="005B34E4" w:rsidRPr="005B34E4" w:rsidRDefault="005B34E4" w:rsidP="005B34E4">
      <w:r w:rsidRPr="005B34E4">
        <w:t>Participate in the activity by following these instructions:</w:t>
      </w:r>
    </w:p>
    <w:p w14:paraId="605930FD" w14:textId="6FBCF2D2" w:rsidR="005B34E4" w:rsidRPr="005B34E4" w:rsidRDefault="005B34E4" w:rsidP="006F304A">
      <w:pPr>
        <w:pStyle w:val="Numberedlist1"/>
        <w:numPr>
          <w:ilvl w:val="0"/>
          <w:numId w:val="14"/>
        </w:numPr>
      </w:pPr>
      <w:r w:rsidRPr="005B34E4">
        <w:t xml:space="preserve">Using the </w:t>
      </w:r>
      <w:r w:rsidR="00D76693" w:rsidRPr="000835C4">
        <w:rPr>
          <w:rStyle w:val="Inlinebold"/>
        </w:rPr>
        <w:t>L1_T</w:t>
      </w:r>
      <w:r w:rsidR="00B81EA9">
        <w:rPr>
          <w:rStyle w:val="Inlinebold"/>
        </w:rPr>
        <w:t>3</w:t>
      </w:r>
      <w:r w:rsidR="00D76693" w:rsidRPr="000835C4">
        <w:rPr>
          <w:rStyle w:val="Inlinebold"/>
        </w:rPr>
        <w:t>_</w:t>
      </w:r>
      <w:r w:rsidR="00425111">
        <w:rPr>
          <w:rStyle w:val="Inlinebold"/>
        </w:rPr>
        <w:t>act</w:t>
      </w:r>
      <w:r w:rsidRPr="000835C4">
        <w:rPr>
          <w:rStyle w:val="Inlinebold"/>
        </w:rPr>
        <w:t>_</w:t>
      </w:r>
      <w:r w:rsidR="00640AF3" w:rsidRPr="000835C4">
        <w:rPr>
          <w:rStyle w:val="Inlinebold"/>
        </w:rPr>
        <w:t>c</w:t>
      </w:r>
      <w:r w:rsidRPr="000835C4">
        <w:rPr>
          <w:rStyle w:val="Inlinebold"/>
        </w:rPr>
        <w:t>ustomer_</w:t>
      </w:r>
      <w:r w:rsidR="00640AF3" w:rsidRPr="000835C4">
        <w:rPr>
          <w:rStyle w:val="Inlinebold"/>
        </w:rPr>
        <w:t>p</w:t>
      </w:r>
      <w:r w:rsidR="009B4274" w:rsidRPr="000835C4">
        <w:rPr>
          <w:rStyle w:val="Inlinebold"/>
        </w:rPr>
        <w:t>urchases.csv</w:t>
      </w:r>
      <w:r w:rsidRPr="005B34E4">
        <w:t xml:space="preserve"> file, right-click the file </w:t>
      </w:r>
      <w:r w:rsidR="000835C4">
        <w:t>or open the context menu</w:t>
      </w:r>
      <w:r w:rsidR="008E34DC">
        <w:t>,</w:t>
      </w:r>
      <w:r w:rsidR="000835C4">
        <w:t xml:space="preserve"> </w:t>
      </w:r>
      <w:r w:rsidR="008E34DC">
        <w:t xml:space="preserve">select </w:t>
      </w:r>
      <w:r w:rsidRPr="000835C4">
        <w:rPr>
          <w:rStyle w:val="Inlinebold"/>
        </w:rPr>
        <w:t>Open With</w:t>
      </w:r>
      <w:r w:rsidR="008E34DC">
        <w:t>, and then select</w:t>
      </w:r>
      <w:r w:rsidRPr="005B34E4">
        <w:t xml:space="preserve"> </w:t>
      </w:r>
      <w:r w:rsidRPr="000835C4">
        <w:rPr>
          <w:rStyle w:val="Inlinebold"/>
        </w:rPr>
        <w:t>Notepad</w:t>
      </w:r>
      <w:r w:rsidRPr="005B34E4">
        <w:t>.</w:t>
      </w:r>
    </w:p>
    <w:p w14:paraId="58B956AA" w14:textId="6B49E590" w:rsidR="005B34E4" w:rsidRPr="005B34E4" w:rsidRDefault="00762847" w:rsidP="005B34E4">
      <w:pPr>
        <w:pStyle w:val="Numberedlist1"/>
      </w:pPr>
      <w:r>
        <w:t xml:space="preserve">Study </w:t>
      </w:r>
      <w:r w:rsidR="005B34E4" w:rsidRPr="005B34E4">
        <w:t>the data within the file and answer the following questions:</w:t>
      </w:r>
    </w:p>
    <w:p w14:paraId="593EA228" w14:textId="5991EB62" w:rsidR="005B34E4" w:rsidRPr="005B34E4" w:rsidRDefault="005B34E4" w:rsidP="006F304A">
      <w:pPr>
        <w:pStyle w:val="Numberedlist2"/>
        <w:numPr>
          <w:ilvl w:val="0"/>
          <w:numId w:val="44"/>
        </w:numPr>
      </w:pPr>
      <w:r w:rsidRPr="005B34E4">
        <w:t xml:space="preserve">What data </w:t>
      </w:r>
      <w:r w:rsidR="008E34DC">
        <w:t xml:space="preserve">does this </w:t>
      </w:r>
      <w:r w:rsidRPr="005B34E4">
        <w:t>file</w:t>
      </w:r>
      <w:r w:rsidR="008E34DC">
        <w:t xml:space="preserve"> contain</w:t>
      </w:r>
      <w:r w:rsidRPr="005B34E4">
        <w:t>?</w:t>
      </w:r>
    </w:p>
    <w:p w14:paraId="52DFAFAC" w14:textId="77777777" w:rsidR="005B34E4" w:rsidRPr="005B34E4" w:rsidRDefault="005B34E4" w:rsidP="00D172AD">
      <w:pPr>
        <w:pStyle w:val="Numberedlist2"/>
      </w:pPr>
      <w:r w:rsidRPr="005B34E4">
        <w:t>What categories are used to organize the data?</w:t>
      </w:r>
    </w:p>
    <w:p w14:paraId="6A633CD6" w14:textId="77777777" w:rsidR="005B34E4" w:rsidRPr="005B34E4" w:rsidRDefault="009B4274" w:rsidP="00D172AD">
      <w:pPr>
        <w:pStyle w:val="Numberedlist2"/>
      </w:pPr>
      <w:r>
        <w:t>Can you locate the commas that separate the categories</w:t>
      </w:r>
      <w:r w:rsidR="005B34E4" w:rsidRPr="005B34E4">
        <w:t>?</w:t>
      </w:r>
    </w:p>
    <w:p w14:paraId="7C21D865" w14:textId="2B99D703" w:rsidR="005B34E4" w:rsidRDefault="005B34E4" w:rsidP="005B34E4">
      <w:pPr>
        <w:pStyle w:val="Heading3"/>
      </w:pPr>
      <w:bookmarkStart w:id="259" w:name="_Toc29043503"/>
      <w:r w:rsidRPr="005B34E4">
        <w:t xml:space="preserve">Try-it: Import data from </w:t>
      </w:r>
      <w:r w:rsidR="00E9734B">
        <w:t>.csv</w:t>
      </w:r>
      <w:r w:rsidRPr="005B34E4">
        <w:t xml:space="preserve"> file</w:t>
      </w:r>
      <w:r w:rsidR="00245E4C">
        <w:t>s</w:t>
      </w:r>
      <w:bookmarkEnd w:id="259"/>
    </w:p>
    <w:p w14:paraId="25591D3C" w14:textId="552BBA9F" w:rsidR="007868AD" w:rsidRPr="007868AD" w:rsidRDefault="007868AD" w:rsidP="007868AD">
      <w:r w:rsidRPr="007868AD">
        <w:rPr>
          <w:noProof/>
        </w:rPr>
        <w:drawing>
          <wp:inline distT="0" distB="0" distL="0" distR="0" wp14:anchorId="6BC323F9" wp14:editId="32A402D1">
            <wp:extent cx="365748" cy="365748"/>
            <wp:effectExtent l="0" t="0" r="0" b="0"/>
            <wp:docPr id="28" name="Picture 48" descr="Illustration indicates that the Try-it is a standalone activity.">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d stand alone.pn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65748" cy="365748"/>
                    </a:xfrm>
                    <a:prstGeom prst="rect">
                      <a:avLst/>
                    </a:prstGeom>
                  </pic:spPr>
                </pic:pic>
              </a:graphicData>
            </a:graphic>
          </wp:inline>
        </w:drawing>
      </w:r>
      <w:r w:rsidRPr="007868AD">
        <w:t xml:space="preserve"> In this standalone try-it, you will import data from a </w:t>
      </w:r>
      <w:r w:rsidR="00E9734B">
        <w:t>.txt</w:t>
      </w:r>
      <w:r w:rsidRPr="007868AD">
        <w:t xml:space="preserve"> file into a blank Excel worksheet.</w:t>
      </w:r>
    </w:p>
    <w:p w14:paraId="3977A828" w14:textId="77777777" w:rsidR="005B34E4" w:rsidRPr="005B34E4" w:rsidRDefault="005B34E4" w:rsidP="005B34E4">
      <w:pPr>
        <w:pStyle w:val="Heading4"/>
      </w:pPr>
      <w:r w:rsidRPr="005B34E4">
        <w:t>Resources</w:t>
      </w:r>
    </w:p>
    <w:p w14:paraId="3E7ADDF9" w14:textId="672DE733" w:rsidR="005B34E4" w:rsidRPr="005B34E4" w:rsidRDefault="005B34E4" w:rsidP="005B34E4">
      <w:r w:rsidRPr="005B34E4">
        <w:t xml:space="preserve">You will need the following </w:t>
      </w:r>
      <w:r w:rsidR="00FA17A1">
        <w:t>resource</w:t>
      </w:r>
      <w:r w:rsidRPr="005B34E4">
        <w:t xml:space="preserve"> for this try-it:</w:t>
      </w:r>
    </w:p>
    <w:p w14:paraId="0AA27253" w14:textId="3B1FE63C" w:rsidR="005B34E4" w:rsidRPr="005B34E4" w:rsidRDefault="005B34E4" w:rsidP="005B34E4">
      <w:pPr>
        <w:pStyle w:val="Bulletlevel1"/>
      </w:pPr>
      <w:r w:rsidRPr="005B34E4">
        <w:t xml:space="preserve">Locate the </w:t>
      </w:r>
      <w:r w:rsidR="00D76693" w:rsidRPr="000835C4">
        <w:rPr>
          <w:rStyle w:val="Inlinebold"/>
        </w:rPr>
        <w:t>L1_T</w:t>
      </w:r>
      <w:r w:rsidR="00B81EA9">
        <w:rPr>
          <w:rStyle w:val="Inlinebold"/>
        </w:rPr>
        <w:t>3</w:t>
      </w:r>
      <w:r w:rsidR="00D76693" w:rsidRPr="000835C4">
        <w:rPr>
          <w:rStyle w:val="Inlinebold"/>
        </w:rPr>
        <w:t>_try</w:t>
      </w:r>
      <w:r w:rsidRPr="000835C4">
        <w:rPr>
          <w:rStyle w:val="Inlinebold"/>
        </w:rPr>
        <w:t>_</w:t>
      </w:r>
      <w:r w:rsidR="00640AF3" w:rsidRPr="000835C4">
        <w:rPr>
          <w:rStyle w:val="Inlinebold"/>
        </w:rPr>
        <w:t>c</w:t>
      </w:r>
      <w:r w:rsidRPr="000835C4">
        <w:rPr>
          <w:rStyle w:val="Inlinebold"/>
        </w:rPr>
        <w:t>ustomer_</w:t>
      </w:r>
      <w:r w:rsidR="00640AF3" w:rsidRPr="000835C4">
        <w:rPr>
          <w:rStyle w:val="Inlinebold"/>
        </w:rPr>
        <w:t>p</w:t>
      </w:r>
      <w:r w:rsidR="009B4274" w:rsidRPr="000835C4">
        <w:rPr>
          <w:rStyle w:val="Inlinebold"/>
        </w:rPr>
        <w:t>urchases</w:t>
      </w:r>
      <w:r w:rsidR="00425111">
        <w:rPr>
          <w:rStyle w:val="Inlinebold"/>
        </w:rPr>
        <w:t>_starter</w:t>
      </w:r>
      <w:r w:rsidR="009B4274" w:rsidRPr="000835C4">
        <w:rPr>
          <w:rStyle w:val="Inlinebold"/>
        </w:rPr>
        <w:t>.csv</w:t>
      </w:r>
      <w:r w:rsidRPr="005B34E4">
        <w:t xml:space="preserve"> file </w:t>
      </w:r>
      <w:r w:rsidR="00E9734B">
        <w:t>in this lesson</w:t>
      </w:r>
      <w:r w:rsidR="00062BCF">
        <w:t>’</w:t>
      </w:r>
      <w:r w:rsidR="00E9734B">
        <w:t xml:space="preserve">s </w:t>
      </w:r>
      <w:r w:rsidR="00E9734B" w:rsidRPr="00062BCF">
        <w:rPr>
          <w:rStyle w:val="Inlinebold"/>
        </w:rPr>
        <w:t>Learning Activity Resources</w:t>
      </w:r>
      <w:r w:rsidR="00E9734B">
        <w:t xml:space="preserve"> </w:t>
      </w:r>
      <w:r w:rsidR="00FA17A1">
        <w:t>folder</w:t>
      </w:r>
      <w:r w:rsidRPr="005B34E4">
        <w:t>.</w:t>
      </w:r>
    </w:p>
    <w:p w14:paraId="15089DF7" w14:textId="77777777" w:rsidR="005B34E4" w:rsidRPr="005B34E4" w:rsidRDefault="005B34E4" w:rsidP="005B34E4">
      <w:pPr>
        <w:pStyle w:val="Heading4"/>
      </w:pPr>
      <w:r w:rsidRPr="005B34E4">
        <w:t>Instructions</w:t>
      </w:r>
    </w:p>
    <w:p w14:paraId="06A0CEF9" w14:textId="48E01A6E" w:rsidR="005B34E4" w:rsidRPr="005B34E4" w:rsidRDefault="00926A82" w:rsidP="005B34E4">
      <w:r>
        <w:t>You will perform</w:t>
      </w:r>
      <w:r w:rsidR="005B34E4" w:rsidRPr="005B34E4">
        <w:t xml:space="preserve"> the </w:t>
      </w:r>
      <w:r>
        <w:t xml:space="preserve">following </w:t>
      </w:r>
      <w:r w:rsidR="005B34E4" w:rsidRPr="005B34E4">
        <w:t>general tasks during this try-it:</w:t>
      </w:r>
    </w:p>
    <w:p w14:paraId="298C7B20" w14:textId="2BABBBA7" w:rsidR="00425111" w:rsidRPr="00425111" w:rsidRDefault="00425111" w:rsidP="006F304A">
      <w:pPr>
        <w:pStyle w:val="Numberedlist1"/>
        <w:numPr>
          <w:ilvl w:val="0"/>
          <w:numId w:val="77"/>
        </w:numPr>
      </w:pPr>
      <w:r w:rsidRPr="00425111">
        <w:t xml:space="preserve">In a blank Excel workbook, </w:t>
      </w:r>
      <w:r w:rsidR="00926A82">
        <w:t>import</w:t>
      </w:r>
      <w:r w:rsidRPr="00425111">
        <w:t xml:space="preserve"> the data from the </w:t>
      </w:r>
      <w:r w:rsidRPr="00425111">
        <w:rPr>
          <w:rStyle w:val="Inlinebold"/>
        </w:rPr>
        <w:t>L1_T</w:t>
      </w:r>
      <w:r w:rsidR="000D1932">
        <w:rPr>
          <w:rStyle w:val="Inlinebold"/>
        </w:rPr>
        <w:t>3</w:t>
      </w:r>
      <w:r w:rsidRPr="00425111">
        <w:rPr>
          <w:rStyle w:val="Inlinebold"/>
        </w:rPr>
        <w:t>_try_customer_</w:t>
      </w:r>
      <w:r w:rsidR="000D1932">
        <w:rPr>
          <w:rStyle w:val="Inlinebold"/>
        </w:rPr>
        <w:t>purchases</w:t>
      </w:r>
      <w:r w:rsidRPr="00425111">
        <w:rPr>
          <w:rStyle w:val="Inlinebold"/>
        </w:rPr>
        <w:t>_starter.</w:t>
      </w:r>
      <w:r w:rsidR="000D1932">
        <w:rPr>
          <w:rStyle w:val="Inlinebold"/>
        </w:rPr>
        <w:t>csv</w:t>
      </w:r>
      <w:r w:rsidRPr="00425111">
        <w:t xml:space="preserve"> </w:t>
      </w:r>
      <w:r w:rsidR="00926A82">
        <w:t xml:space="preserve">file </w:t>
      </w:r>
      <w:r w:rsidRPr="00425111">
        <w:t>and us</w:t>
      </w:r>
      <w:r w:rsidR="00926A82">
        <w:t>e</w:t>
      </w:r>
      <w:r w:rsidRPr="00425111">
        <w:t xml:space="preserve"> </w:t>
      </w:r>
      <w:r w:rsidR="000D1932">
        <w:rPr>
          <w:rStyle w:val="Inlinebold"/>
        </w:rPr>
        <w:t>Comma</w:t>
      </w:r>
      <w:r w:rsidRPr="00425111">
        <w:t xml:space="preserve"> as the delimiter.</w:t>
      </w:r>
    </w:p>
    <w:p w14:paraId="0D5C3E37" w14:textId="77777777" w:rsidR="00425111" w:rsidRPr="00425111" w:rsidRDefault="00425111" w:rsidP="00425111">
      <w:pPr>
        <w:pStyle w:val="Numberedlist1"/>
      </w:pPr>
      <w:r w:rsidRPr="00425111">
        <w:t>Save your work.</w:t>
      </w:r>
    </w:p>
    <w:p w14:paraId="1D0E2CD9" w14:textId="77777777" w:rsidR="00DE607C" w:rsidRPr="00DE607C" w:rsidRDefault="00DE607C" w:rsidP="00451FD3">
      <w:r>
        <w:br w:type="page"/>
      </w:r>
    </w:p>
    <w:p w14:paraId="2BE70036" w14:textId="46E367B4" w:rsidR="003A4873" w:rsidRDefault="008E2291" w:rsidP="009A4ECF">
      <w:pPr>
        <w:pStyle w:val="Heading2"/>
      </w:pPr>
      <w:bookmarkStart w:id="260" w:name="_Toc29043504"/>
      <w:r>
        <w:lastRenderedPageBreak/>
        <w:t>Wrap</w:t>
      </w:r>
      <w:r w:rsidR="00062BCF">
        <w:t>-</w:t>
      </w:r>
      <w:r>
        <w:t>up</w:t>
      </w:r>
      <w:bookmarkEnd w:id="260"/>
    </w:p>
    <w:p w14:paraId="57FFEDC9" w14:textId="77777777" w:rsidR="003A4873" w:rsidRPr="00AC08D1" w:rsidRDefault="003A4873" w:rsidP="003A4873">
      <w:r>
        <w:t xml:space="preserve">Use these questions to check what you learned </w:t>
      </w:r>
      <w:r w:rsidR="001B1B6A">
        <w:t xml:space="preserve">in this lesson: </w:t>
      </w:r>
    </w:p>
    <w:p w14:paraId="10520D84" w14:textId="77777777" w:rsidR="003A4873" w:rsidRDefault="00915D25" w:rsidP="001F50EF">
      <w:pPr>
        <w:pStyle w:val="Numberedlist1"/>
        <w:numPr>
          <w:ilvl w:val="0"/>
          <w:numId w:val="4"/>
        </w:numPr>
      </w:pPr>
      <w:r>
        <w:t>What does a delimiter do?</w:t>
      </w:r>
    </w:p>
    <w:p w14:paraId="36DD3E18" w14:textId="77777777" w:rsidR="003A4873" w:rsidRDefault="003A4873" w:rsidP="00FD5A49">
      <w:pPr>
        <w:pStyle w:val="Prompt"/>
      </w:pPr>
      <w:r>
        <w:t>Select the correct option.</w:t>
      </w:r>
    </w:p>
    <w:p w14:paraId="17F1C47C" w14:textId="77777777" w:rsidR="003D599C" w:rsidRDefault="003D599C" w:rsidP="006F304A">
      <w:pPr>
        <w:pStyle w:val="Numberedlist2"/>
        <w:numPr>
          <w:ilvl w:val="0"/>
          <w:numId w:val="114"/>
        </w:numPr>
      </w:pPr>
      <w:r>
        <w:t>It provides a way to give color and style to a workbook.</w:t>
      </w:r>
    </w:p>
    <w:p w14:paraId="310B861D" w14:textId="1D45F3C0" w:rsidR="003D599C" w:rsidRDefault="003D599C" w:rsidP="00D172AD">
      <w:pPr>
        <w:pStyle w:val="Numberedlist2"/>
      </w:pPr>
      <w:r>
        <w:t>It tells Excel how to organize data into columns.</w:t>
      </w:r>
    </w:p>
    <w:p w14:paraId="2224E1CD" w14:textId="77777777" w:rsidR="003D599C" w:rsidRDefault="003D599C" w:rsidP="00D172AD">
      <w:pPr>
        <w:pStyle w:val="Numberedlist2"/>
      </w:pPr>
      <w:r>
        <w:t>It tells Excel where to place a title for a workbook.</w:t>
      </w:r>
    </w:p>
    <w:p w14:paraId="56D0E51A" w14:textId="7BF73216" w:rsidR="003A4873" w:rsidRPr="00971B41" w:rsidRDefault="003D599C" w:rsidP="00D172AD">
      <w:pPr>
        <w:pStyle w:val="Numberedlist2"/>
      </w:pPr>
      <w:r>
        <w:t>It gives information about the data being imported</w:t>
      </w:r>
      <w:r w:rsidR="00915D25" w:rsidRPr="00971B41">
        <w:t>.</w:t>
      </w:r>
    </w:p>
    <w:p w14:paraId="26F1FDC6" w14:textId="2F39CAF7" w:rsidR="003A4873" w:rsidRDefault="00915D25" w:rsidP="002F3033">
      <w:pPr>
        <w:pStyle w:val="Numberedlist1"/>
      </w:pPr>
      <w:r>
        <w:t xml:space="preserve">What delimiter does a </w:t>
      </w:r>
      <w:r w:rsidR="00124AE7">
        <w:t xml:space="preserve">CSV </w:t>
      </w:r>
      <w:r>
        <w:t>file use?</w:t>
      </w:r>
    </w:p>
    <w:p w14:paraId="2CA15AEA" w14:textId="77777777" w:rsidR="003A4873" w:rsidRDefault="003A4873" w:rsidP="00FD5A49">
      <w:pPr>
        <w:pStyle w:val="Prompt"/>
      </w:pPr>
      <w:r>
        <w:t>Select the correct option.</w:t>
      </w:r>
    </w:p>
    <w:p w14:paraId="45298F82" w14:textId="77777777" w:rsidR="003A4873" w:rsidRPr="00EC1F63" w:rsidRDefault="00915D25" w:rsidP="006F304A">
      <w:pPr>
        <w:pStyle w:val="Numberedlist2"/>
        <w:numPr>
          <w:ilvl w:val="0"/>
          <w:numId w:val="43"/>
        </w:numPr>
      </w:pPr>
      <w:r w:rsidRPr="00EC1F63">
        <w:t>Tab</w:t>
      </w:r>
    </w:p>
    <w:p w14:paraId="66735986" w14:textId="38DE2505" w:rsidR="003A4873" w:rsidRPr="00EC1F63" w:rsidRDefault="00915D25" w:rsidP="00D172AD">
      <w:pPr>
        <w:pStyle w:val="Numberedlist2"/>
      </w:pPr>
      <w:r w:rsidRPr="00EC1F63">
        <w:t>Spacebar</w:t>
      </w:r>
    </w:p>
    <w:p w14:paraId="723E47B6" w14:textId="77777777" w:rsidR="003A4873" w:rsidRPr="00EC1F63" w:rsidRDefault="00915D25" w:rsidP="00D172AD">
      <w:pPr>
        <w:pStyle w:val="Numberedlist2"/>
      </w:pPr>
      <w:r w:rsidRPr="00EC1F63">
        <w:t>Hash tag</w:t>
      </w:r>
    </w:p>
    <w:p w14:paraId="5A520FBF" w14:textId="1FA4D416" w:rsidR="003A4873" w:rsidRPr="00EC1F63" w:rsidRDefault="00915D25" w:rsidP="00D172AD">
      <w:pPr>
        <w:pStyle w:val="Numberedlist2"/>
      </w:pPr>
      <w:r w:rsidRPr="00EC1F63">
        <w:t>Comma</w:t>
      </w:r>
    </w:p>
    <w:p w14:paraId="1932EB54" w14:textId="77777777" w:rsidR="003A4873" w:rsidRDefault="00915D25" w:rsidP="002F3033">
      <w:pPr>
        <w:pStyle w:val="Numberedlist1"/>
      </w:pPr>
      <w:r>
        <w:t>What is data?</w:t>
      </w:r>
    </w:p>
    <w:p w14:paraId="517AC04B" w14:textId="77777777" w:rsidR="003A4873" w:rsidRDefault="003A4873" w:rsidP="00FD5A49">
      <w:pPr>
        <w:pStyle w:val="Prompt"/>
      </w:pPr>
      <w:r>
        <w:t>Select all that apply.</w:t>
      </w:r>
    </w:p>
    <w:p w14:paraId="4C54ABB3" w14:textId="3FE9B1A4" w:rsidR="00D30DF2" w:rsidRPr="00562B47" w:rsidRDefault="00D30DF2" w:rsidP="006F304A">
      <w:pPr>
        <w:pStyle w:val="Numberedlist2"/>
        <w:numPr>
          <w:ilvl w:val="0"/>
          <w:numId w:val="113"/>
        </w:numPr>
      </w:pPr>
      <w:r>
        <w:t>It</w:t>
      </w:r>
      <w:r w:rsidR="00062BCF">
        <w:t>’</w:t>
      </w:r>
      <w:r>
        <w:t>s a</w:t>
      </w:r>
      <w:r w:rsidRPr="00562B47">
        <w:t xml:space="preserve"> group of letters, numbers, and symbols that a computer can perform </w:t>
      </w:r>
      <w:r>
        <w:t xml:space="preserve">an </w:t>
      </w:r>
      <w:r w:rsidRPr="00562B47">
        <w:t>operation on.</w:t>
      </w:r>
    </w:p>
    <w:p w14:paraId="674BDFF2" w14:textId="4B31CADD" w:rsidR="00D30DF2" w:rsidRPr="00562B47" w:rsidRDefault="00D30DF2" w:rsidP="00D172AD">
      <w:pPr>
        <w:pStyle w:val="Numberedlist2"/>
      </w:pPr>
      <w:r w:rsidRPr="00562B47">
        <w:t>It</w:t>
      </w:r>
      <w:r w:rsidR="00062BCF">
        <w:t>’</w:t>
      </w:r>
      <w:r w:rsidRPr="00562B47">
        <w:t>s the same thing as information.</w:t>
      </w:r>
    </w:p>
    <w:p w14:paraId="64DB32A9" w14:textId="4D75A154" w:rsidR="00D30DF2" w:rsidRPr="00562B47" w:rsidRDefault="00D30DF2" w:rsidP="00D172AD">
      <w:pPr>
        <w:pStyle w:val="Numberedlist2"/>
      </w:pPr>
      <w:r w:rsidRPr="00562B47">
        <w:t>I</w:t>
      </w:r>
      <w:r>
        <w:t>t</w:t>
      </w:r>
      <w:r w:rsidR="00062BCF">
        <w:t>’</w:t>
      </w:r>
      <w:r>
        <w:t>s i</w:t>
      </w:r>
      <w:r w:rsidRPr="00562B47">
        <w:t xml:space="preserve">nformation </w:t>
      </w:r>
      <w:r>
        <w:t xml:space="preserve">that is </w:t>
      </w:r>
      <w:r w:rsidRPr="00562B47">
        <w:t>used to track daily sales.</w:t>
      </w:r>
    </w:p>
    <w:p w14:paraId="7B9C1BD2" w14:textId="035B8049" w:rsidR="003A4873" w:rsidRPr="00B72C93" w:rsidRDefault="00D30DF2" w:rsidP="00D172AD">
      <w:pPr>
        <w:pStyle w:val="Numberedlist2"/>
      </w:pPr>
      <w:r>
        <w:t>It</w:t>
      </w:r>
      <w:r w:rsidR="00062BCF">
        <w:t>’</w:t>
      </w:r>
      <w:r>
        <w:t xml:space="preserve">s a </w:t>
      </w:r>
      <w:r w:rsidRPr="00562B47">
        <w:t>graphical representation.</w:t>
      </w:r>
    </w:p>
    <w:p w14:paraId="2EE43835" w14:textId="7D8C7883" w:rsidR="003A4873" w:rsidRDefault="00C72075" w:rsidP="002F3033">
      <w:pPr>
        <w:pStyle w:val="Numberedlist1"/>
      </w:pPr>
      <w:sdt>
        <w:sdtPr>
          <w:alias w:val="Question 4"/>
          <w:tag w:val="Question 4"/>
          <w:id w:val="1695422459"/>
          <w:lock w:val="sdtLocked"/>
          <w:placeholder>
            <w:docPart w:val="D1413AB78BA04C3890A56A01545ECBFF"/>
          </w:placeholder>
          <w:showingPlcHdr/>
        </w:sdtPr>
        <w:sdtContent>
          <w:r w:rsidR="00062BCF" w:rsidRPr="00641E7A">
            <w:rPr>
              <w:rStyle w:val="Inlinebold"/>
            </w:rPr>
            <w:t>Select</w:t>
          </w:r>
          <w:r w:rsidR="00E95013" w:rsidRPr="00641E7A">
            <w:rPr>
              <w:rStyle w:val="Inlinebold"/>
            </w:rPr>
            <w:t xml:space="preserve"> here to enter text.</w:t>
          </w:r>
        </w:sdtContent>
      </w:sdt>
      <w:r w:rsidR="00A32298">
        <w:t xml:space="preserve"> is the option users use in Excel to bring in data from sources such as </w:t>
      </w:r>
      <w:r w:rsidR="00D30DF2">
        <w:t>TXT</w:t>
      </w:r>
      <w:r w:rsidR="00A32298">
        <w:t xml:space="preserve"> and </w:t>
      </w:r>
      <w:r w:rsidR="00D30DF2">
        <w:t xml:space="preserve">CSV </w:t>
      </w:r>
      <w:r w:rsidR="00A32298">
        <w:t>files.</w:t>
      </w:r>
    </w:p>
    <w:p w14:paraId="5A743C83" w14:textId="0D855CBC" w:rsidR="00CE75BE" w:rsidRDefault="00A32298" w:rsidP="000D1932">
      <w:pPr>
        <w:pStyle w:val="Numberedlist1"/>
      </w:pPr>
      <w:bookmarkStart w:id="261" w:name="_Toc18171741"/>
      <w:bookmarkStart w:id="262" w:name="_Toc18356516"/>
      <w:r>
        <w:t>Give a detailed example of when you might need to bring outside data into Excel to create a worksheet.</w:t>
      </w:r>
    </w:p>
    <w:sdt>
      <w:sdtPr>
        <w:alias w:val="Question 5"/>
        <w:tag w:val="Question 5"/>
        <w:id w:val="-2076033482"/>
        <w:lock w:val="sdtLocked"/>
        <w:placeholder>
          <w:docPart w:val="470FCCD117524257ABFBE15C36857D0C"/>
        </w:placeholder>
        <w:showingPlcHdr/>
        <w:text/>
      </w:sdtPr>
      <w:sdtContent>
        <w:p w14:paraId="50435690" w14:textId="397D177C" w:rsidR="00641E7A" w:rsidRPr="00451FD3" w:rsidRDefault="00641E7A" w:rsidP="00641E7A">
          <w:pPr>
            <w:pStyle w:val="Numberedlist1"/>
            <w:numPr>
              <w:ilvl w:val="0"/>
              <w:numId w:val="0"/>
            </w:numPr>
            <w:ind w:left="360"/>
          </w:pPr>
          <w:r w:rsidRPr="00641E7A">
            <w:rPr>
              <w:rStyle w:val="Inlinebold"/>
            </w:rPr>
            <w:t>Select here to enter text.</w:t>
          </w:r>
        </w:p>
      </w:sdtContent>
    </w:sdt>
    <w:p w14:paraId="304D8ED3" w14:textId="77777777" w:rsidR="00062BCF" w:rsidRPr="00062BCF" w:rsidRDefault="00062BCF" w:rsidP="00451FD3">
      <w:bookmarkStart w:id="263" w:name="_Toc17841401"/>
      <w:bookmarkStart w:id="264" w:name="_Toc18356524"/>
      <w:bookmarkStart w:id="265" w:name="_Toc17841394"/>
      <w:bookmarkStart w:id="266" w:name="_Toc18356517"/>
      <w:bookmarkEnd w:id="261"/>
      <w:bookmarkEnd w:id="262"/>
      <w:r>
        <w:br w:type="page"/>
      </w:r>
    </w:p>
    <w:p w14:paraId="3ACD9197" w14:textId="433A57F8" w:rsidR="00AB7617" w:rsidRDefault="00AB7617" w:rsidP="00AB7617">
      <w:pPr>
        <w:pStyle w:val="Heading1"/>
      </w:pPr>
      <w:bookmarkStart w:id="267" w:name="_Toc29043505"/>
      <w:r>
        <w:lastRenderedPageBreak/>
        <w:t xml:space="preserve">Lesson 2: Manipulating </w:t>
      </w:r>
      <w:r w:rsidR="00DB37A6">
        <w:t>t</w:t>
      </w:r>
      <w:r w:rsidR="00E1661B">
        <w:t>ext</w:t>
      </w:r>
      <w:bookmarkEnd w:id="267"/>
    </w:p>
    <w:p w14:paraId="7B570F7D" w14:textId="77777777" w:rsidR="00AB7617" w:rsidRPr="005B6C37" w:rsidRDefault="00AB7617" w:rsidP="00AB7617">
      <w:pPr>
        <w:pStyle w:val="Heading2"/>
      </w:pPr>
      <w:bookmarkStart w:id="268" w:name="_Toc29043506"/>
      <w:r w:rsidRPr="005B6C37">
        <w:t>Overview</w:t>
      </w:r>
      <w:bookmarkEnd w:id="268"/>
    </w:p>
    <w:p w14:paraId="55FA331B" w14:textId="2A6D044E" w:rsidR="00AB7617" w:rsidRDefault="00AB7617" w:rsidP="00AB7617">
      <w:r>
        <w:t>When using data files, sometimes the data isn</w:t>
      </w:r>
      <w:r w:rsidR="00062BCF">
        <w:t>’</w:t>
      </w:r>
      <w:r>
        <w:t>t divided up into useful components. At times, two</w:t>
      </w:r>
      <w:r w:rsidR="00DB1E74">
        <w:t xml:space="preserve"> or more</w:t>
      </w:r>
      <w:r>
        <w:t xml:space="preserve"> pieces of data will be included within the same category</w:t>
      </w:r>
      <w:r w:rsidR="008B4AD2">
        <w:t>,</w:t>
      </w:r>
      <w:r>
        <w:t xml:space="preserve"> when the user will want it to be in separate categories. Excel allow</w:t>
      </w:r>
      <w:r w:rsidR="00D32839">
        <w:t>s</w:t>
      </w:r>
      <w:r>
        <w:t xml:space="preserve"> you to manipulate the data so that you can separate one category of data into two</w:t>
      </w:r>
      <w:r w:rsidR="00DB1E74">
        <w:t xml:space="preserve"> or more columns</w:t>
      </w:r>
      <w:r>
        <w:t>.</w:t>
      </w:r>
    </w:p>
    <w:p w14:paraId="7A878705" w14:textId="59C1B2AC" w:rsidR="00AB7617" w:rsidRDefault="00AB7617" w:rsidP="00AB7617">
      <w:pPr>
        <w:pStyle w:val="Heading2"/>
      </w:pPr>
      <w:bookmarkStart w:id="269" w:name="_Toc29043507"/>
      <w:r>
        <w:t>Warm</w:t>
      </w:r>
      <w:r w:rsidR="00062BCF">
        <w:t>-</w:t>
      </w:r>
      <w:r>
        <w:t>up</w:t>
      </w:r>
      <w:bookmarkEnd w:id="269"/>
    </w:p>
    <w:p w14:paraId="3C53C074" w14:textId="4D1DB485" w:rsidR="00AB7617" w:rsidRPr="00390669" w:rsidRDefault="00AB7617" w:rsidP="00AB7617">
      <w:r>
        <w:t>Use these questions to find out what you already know about this lesson</w:t>
      </w:r>
      <w:r w:rsidR="00062BCF">
        <w:t>’</w:t>
      </w:r>
      <w:r>
        <w:t>s topics:</w:t>
      </w:r>
    </w:p>
    <w:p w14:paraId="740B02DF" w14:textId="1D72DEB2" w:rsidR="00AB7617" w:rsidRPr="00AB7617" w:rsidRDefault="00AB7617" w:rsidP="006F304A">
      <w:pPr>
        <w:pStyle w:val="Numberedlist1"/>
        <w:numPr>
          <w:ilvl w:val="0"/>
          <w:numId w:val="15"/>
        </w:numPr>
      </w:pPr>
      <w:bookmarkStart w:id="270" w:name="_Hlk21073303"/>
      <w:r>
        <w:t xml:space="preserve">Which of the following </w:t>
      </w:r>
      <w:r w:rsidR="00710FD8">
        <w:t xml:space="preserve">options </w:t>
      </w:r>
      <w:r>
        <w:t xml:space="preserve">would </w:t>
      </w:r>
      <w:r w:rsidR="00DB1E74">
        <w:t>be the best way to separate data?</w:t>
      </w:r>
    </w:p>
    <w:p w14:paraId="657A11F5" w14:textId="77777777" w:rsidR="00AB7617" w:rsidRDefault="00AB7617" w:rsidP="00AB7617">
      <w:pPr>
        <w:pStyle w:val="Prompt"/>
      </w:pPr>
      <w:r>
        <w:t>Select the correct option.</w:t>
      </w:r>
    </w:p>
    <w:p w14:paraId="170FC20B" w14:textId="77777777" w:rsidR="00AB7617" w:rsidRPr="002B223A" w:rsidRDefault="00DB1E74" w:rsidP="006F304A">
      <w:pPr>
        <w:pStyle w:val="Numberedlist2"/>
        <w:numPr>
          <w:ilvl w:val="0"/>
          <w:numId w:val="45"/>
        </w:numPr>
      </w:pPr>
      <w:r w:rsidRPr="002B223A">
        <w:t>One category: Name + address + zip code + phone number</w:t>
      </w:r>
    </w:p>
    <w:p w14:paraId="5293D1E6" w14:textId="77777777" w:rsidR="00AB7617" w:rsidRPr="002B223A" w:rsidRDefault="00DB1E74" w:rsidP="00D172AD">
      <w:pPr>
        <w:pStyle w:val="Numberedlist2"/>
      </w:pPr>
      <w:r w:rsidRPr="002B223A">
        <w:t>Two categories: Name + address &amp; zip code + phone number</w:t>
      </w:r>
    </w:p>
    <w:p w14:paraId="0BE83D59" w14:textId="77777777" w:rsidR="00AB7617" w:rsidRPr="002B223A" w:rsidRDefault="00DB1E74" w:rsidP="00D172AD">
      <w:pPr>
        <w:pStyle w:val="Numberedlist2"/>
      </w:pPr>
      <w:r w:rsidRPr="002B223A">
        <w:t>Three categories: Name &amp; address &amp; zip code + phone number</w:t>
      </w:r>
    </w:p>
    <w:p w14:paraId="67863C2C" w14:textId="76F0587B" w:rsidR="00AB7617" w:rsidRPr="002B223A" w:rsidRDefault="00DB1E74" w:rsidP="00D172AD">
      <w:pPr>
        <w:pStyle w:val="Numberedlist2"/>
      </w:pPr>
      <w:r w:rsidRPr="002B223A">
        <w:t>Four categories: Name &amp; address &amp; zip code &amp; phone number</w:t>
      </w:r>
    </w:p>
    <w:p w14:paraId="23BF50B5" w14:textId="1B68BA9E" w:rsidR="00AB7617" w:rsidRDefault="00DB1E74" w:rsidP="00AB7617">
      <w:pPr>
        <w:pStyle w:val="Numberedlist1"/>
      </w:pPr>
      <w:r>
        <w:t xml:space="preserve">Which of the following </w:t>
      </w:r>
      <w:r w:rsidR="00710FD8">
        <w:t xml:space="preserve">options </w:t>
      </w:r>
      <w:r>
        <w:t>would be the best way to categorize someone</w:t>
      </w:r>
      <w:r w:rsidR="00062BCF">
        <w:t>’</w:t>
      </w:r>
      <w:r>
        <w:t>s name?</w:t>
      </w:r>
    </w:p>
    <w:p w14:paraId="7D87F8BB" w14:textId="77777777" w:rsidR="00AB7617" w:rsidRDefault="00AB7617" w:rsidP="00AB7617">
      <w:pPr>
        <w:pStyle w:val="Prompt"/>
      </w:pPr>
      <w:r>
        <w:t>Select the correct option.</w:t>
      </w:r>
    </w:p>
    <w:p w14:paraId="645E1AFD" w14:textId="7E3D24CD" w:rsidR="00AB7617" w:rsidRPr="00003434" w:rsidRDefault="00DB1E74" w:rsidP="006F304A">
      <w:pPr>
        <w:pStyle w:val="Numberedlist2"/>
        <w:numPr>
          <w:ilvl w:val="0"/>
          <w:numId w:val="46"/>
        </w:numPr>
      </w:pPr>
      <w:r w:rsidRPr="00003434">
        <w:t>Just one category with first and last name</w:t>
      </w:r>
      <w:r w:rsidR="004A13C2">
        <w:t>.</w:t>
      </w:r>
    </w:p>
    <w:p w14:paraId="093E3BE6" w14:textId="0AB9C6AF" w:rsidR="00AB7617" w:rsidRPr="00003434" w:rsidRDefault="00DB1E74" w:rsidP="00D172AD">
      <w:pPr>
        <w:pStyle w:val="Numberedlist2"/>
      </w:pPr>
      <w:r w:rsidRPr="00003434">
        <w:t>Just one category with the last name first and first name last</w:t>
      </w:r>
      <w:r w:rsidR="004A13C2">
        <w:t>.</w:t>
      </w:r>
    </w:p>
    <w:p w14:paraId="338C8DD1" w14:textId="1407E4F2" w:rsidR="00AB7617" w:rsidRPr="00003434" w:rsidRDefault="00DB1E74" w:rsidP="00D172AD">
      <w:pPr>
        <w:pStyle w:val="Numberedlist2"/>
      </w:pPr>
      <w:r w:rsidRPr="00003434">
        <w:t>Two categories with the first and last name in one category and the phone number in the second category</w:t>
      </w:r>
      <w:r w:rsidR="004A13C2">
        <w:t>.</w:t>
      </w:r>
    </w:p>
    <w:p w14:paraId="32296BA9" w14:textId="0DE6C254" w:rsidR="00AB7617" w:rsidRPr="00003434" w:rsidRDefault="00DB1E74" w:rsidP="00D172AD">
      <w:pPr>
        <w:pStyle w:val="Numberedlist2"/>
      </w:pPr>
      <w:bookmarkStart w:id="271" w:name="_Hlk28859200"/>
      <w:r w:rsidRPr="00003434">
        <w:t xml:space="preserve">Two categories with the first name in one category and the last name in a second </w:t>
      </w:r>
      <w:r w:rsidR="00F05DF1" w:rsidRPr="00003434">
        <w:t>category</w:t>
      </w:r>
      <w:bookmarkEnd w:id="271"/>
      <w:r w:rsidR="004A13C2">
        <w:t>.</w:t>
      </w:r>
    </w:p>
    <w:bookmarkEnd w:id="270"/>
    <w:p w14:paraId="4F2A0190" w14:textId="77777777" w:rsidR="00DE607C" w:rsidRDefault="00DE607C" w:rsidP="00451FD3">
      <w:pPr>
        <w:rPr>
          <w:szCs w:val="24"/>
        </w:rPr>
      </w:pPr>
      <w:r>
        <w:br w:type="page"/>
      </w:r>
    </w:p>
    <w:p w14:paraId="7A13F8F9" w14:textId="43DB4D1C" w:rsidR="00AB7617" w:rsidRDefault="00F05DF1" w:rsidP="00AB7617">
      <w:pPr>
        <w:pStyle w:val="Numberedlist1"/>
      </w:pPr>
      <w:r>
        <w:lastRenderedPageBreak/>
        <w:t xml:space="preserve">Which of the following </w:t>
      </w:r>
      <w:r w:rsidR="00710FD8">
        <w:t xml:space="preserve">answers </w:t>
      </w:r>
      <w:r>
        <w:t xml:space="preserve">explains how to use the </w:t>
      </w:r>
      <w:r w:rsidRPr="00710FD8">
        <w:rPr>
          <w:rStyle w:val="Inlinebold"/>
        </w:rPr>
        <w:t>MID</w:t>
      </w:r>
      <w:r>
        <w:t xml:space="preserve"> function?</w:t>
      </w:r>
    </w:p>
    <w:p w14:paraId="6B436CB4" w14:textId="77777777" w:rsidR="00AB7617" w:rsidRPr="00FD5A49" w:rsidRDefault="00AB7617" w:rsidP="00AB7617">
      <w:pPr>
        <w:pStyle w:val="Prompt"/>
      </w:pPr>
      <w:r w:rsidRPr="00FD5A49">
        <w:t xml:space="preserve">Select </w:t>
      </w:r>
      <w:r w:rsidR="00F05DF1">
        <w:t>the correct option</w:t>
      </w:r>
      <w:r w:rsidRPr="00FD5A49">
        <w:t>.</w:t>
      </w:r>
    </w:p>
    <w:p w14:paraId="14AE2629" w14:textId="078FD831" w:rsidR="00AB7617" w:rsidRPr="00ED4F66" w:rsidRDefault="00F05DF1" w:rsidP="006F304A">
      <w:pPr>
        <w:pStyle w:val="Numberedlist2"/>
        <w:numPr>
          <w:ilvl w:val="0"/>
          <w:numId w:val="47"/>
        </w:numPr>
      </w:pPr>
      <w:r w:rsidRPr="00710FD8">
        <w:rPr>
          <w:rStyle w:val="Inlinebold"/>
        </w:rPr>
        <w:t>MID</w:t>
      </w:r>
      <w:r w:rsidRPr="00ED4F66">
        <w:t xml:space="preserve"> allows user</w:t>
      </w:r>
      <w:r w:rsidR="00710FD8">
        <w:t>s</w:t>
      </w:r>
      <w:r w:rsidRPr="00ED4F66">
        <w:t xml:space="preserve"> to find the midpoint of a line.</w:t>
      </w:r>
    </w:p>
    <w:p w14:paraId="47ECD0F5" w14:textId="53BEBC57" w:rsidR="00B533F3" w:rsidRPr="000D6E9E" w:rsidRDefault="00B533F3" w:rsidP="006F304A">
      <w:pPr>
        <w:pStyle w:val="Numberedlist2"/>
        <w:numPr>
          <w:ilvl w:val="0"/>
          <w:numId w:val="47"/>
        </w:numPr>
      </w:pPr>
      <w:r w:rsidRPr="000D6E9E">
        <w:t xml:space="preserve">The </w:t>
      </w:r>
      <w:r w:rsidRPr="00451FD3">
        <w:rPr>
          <w:rStyle w:val="Inlinebold"/>
        </w:rPr>
        <w:t>MID</w:t>
      </w:r>
      <w:r w:rsidRPr="000D6E9E">
        <w:t xml:space="preserve"> function allows the user to </w:t>
      </w:r>
      <w:r>
        <w:t>specify a</w:t>
      </w:r>
      <w:r w:rsidRPr="000D6E9E">
        <w:t xml:space="preserve"> starting</w:t>
      </w:r>
      <w:r>
        <w:t xml:space="preserve"> </w:t>
      </w:r>
      <w:r w:rsidRPr="000D6E9E">
        <w:t xml:space="preserve">point </w:t>
      </w:r>
      <w:r>
        <w:t xml:space="preserve">and how </w:t>
      </w:r>
      <w:r w:rsidRPr="000D6E9E">
        <w:t xml:space="preserve">many characters </w:t>
      </w:r>
      <w:r>
        <w:t>to extract from that point</w:t>
      </w:r>
      <w:r w:rsidRPr="000D6E9E">
        <w:t>.</w:t>
      </w:r>
    </w:p>
    <w:p w14:paraId="67EF839C" w14:textId="77777777" w:rsidR="00AB7617" w:rsidRPr="00ED4F66" w:rsidRDefault="00F05DF1" w:rsidP="00D172AD">
      <w:pPr>
        <w:pStyle w:val="Numberedlist2"/>
      </w:pPr>
      <w:r w:rsidRPr="00ED4F66">
        <w:t xml:space="preserve">The </w:t>
      </w:r>
      <w:r w:rsidRPr="001770E5">
        <w:rPr>
          <w:rStyle w:val="Inlinebold"/>
        </w:rPr>
        <w:t>MID</w:t>
      </w:r>
      <w:r w:rsidRPr="00ED4F66">
        <w:t xml:space="preserve"> function takes the data to the left and the right of a category starting from the middle of the data.</w:t>
      </w:r>
    </w:p>
    <w:p w14:paraId="6A98E7B0" w14:textId="77777777" w:rsidR="00AB7617" w:rsidRPr="00ED4F66" w:rsidRDefault="00F05DF1" w:rsidP="00D172AD">
      <w:pPr>
        <w:pStyle w:val="Numberedlist2"/>
      </w:pPr>
      <w:r w:rsidRPr="001770E5">
        <w:rPr>
          <w:rStyle w:val="Inlinebold"/>
        </w:rPr>
        <w:t>MID</w:t>
      </w:r>
      <w:r w:rsidRPr="00ED4F66">
        <w:t xml:space="preserve"> finds the middle column of a group of columns within a workbook.</w:t>
      </w:r>
    </w:p>
    <w:p w14:paraId="06FD39FC" w14:textId="4E6084D8" w:rsidR="00AB7617" w:rsidRDefault="00F05DF1" w:rsidP="00AB7617">
      <w:pPr>
        <w:pStyle w:val="Numberedlist1"/>
      </w:pPr>
      <w:r>
        <w:t xml:space="preserve">To separate the area code from a phone number, use the </w:t>
      </w:r>
      <w:sdt>
        <w:sdtPr>
          <w:rPr>
            <w:rStyle w:val="Inlinebold"/>
          </w:rPr>
          <w:alias w:val="Question 4"/>
          <w:tag w:val="Question 4"/>
          <w:id w:val="-1346175776"/>
          <w:lock w:val="sdtLocked"/>
          <w:placeholder>
            <w:docPart w:val="6CB60178900146C9A723EB10FD4CF566"/>
          </w:placeholder>
          <w:showingPlcHdr/>
        </w:sdtPr>
        <w:sdtEndPr>
          <w:rPr>
            <w:rStyle w:val="DefaultParagraphFont"/>
            <w:b w:val="0"/>
          </w:rPr>
        </w:sdtEndPr>
        <w:sdtContent>
          <w:r w:rsidR="00062BCF" w:rsidRPr="00641E7A">
            <w:rPr>
              <w:rStyle w:val="Inlinebold"/>
            </w:rPr>
            <w:t>Select</w:t>
          </w:r>
          <w:r w:rsidR="00E35633" w:rsidRPr="00641E7A">
            <w:rPr>
              <w:rStyle w:val="Inlinebold"/>
            </w:rPr>
            <w:t xml:space="preserve"> here to enter text.</w:t>
          </w:r>
        </w:sdtContent>
      </w:sdt>
      <w:r>
        <w:t xml:space="preserve"> function.</w:t>
      </w:r>
    </w:p>
    <w:p w14:paraId="3D9A4379" w14:textId="727C131A" w:rsidR="00B127A7" w:rsidRPr="00641E7A" w:rsidRDefault="00F05DF1" w:rsidP="0011028A">
      <w:pPr>
        <w:pStyle w:val="Numberedlist1"/>
        <w:rPr>
          <w:bCs/>
        </w:rPr>
      </w:pPr>
      <w:bookmarkStart w:id="272" w:name="_Hlk20162748"/>
      <w:r>
        <w:t>Explain how separating the area code from a phone number might be useful.</w:t>
      </w:r>
    </w:p>
    <w:sdt>
      <w:sdtPr>
        <w:rPr>
          <w:bCs/>
        </w:rPr>
        <w:alias w:val="Question 5"/>
        <w:tag w:val="Question 5"/>
        <w:id w:val="173770845"/>
        <w:lock w:val="sdtLocked"/>
        <w:placeholder>
          <w:docPart w:val="89B5B6F6A94948C6A583423DCB48A5D3"/>
        </w:placeholder>
        <w:showingPlcHdr/>
        <w:text/>
      </w:sdtPr>
      <w:sdtContent>
        <w:p w14:paraId="1CF5CEE6" w14:textId="52770919" w:rsidR="00641E7A" w:rsidRPr="00062BCF" w:rsidRDefault="00641E7A" w:rsidP="00641E7A">
          <w:pPr>
            <w:pStyle w:val="Numberedlist1"/>
            <w:numPr>
              <w:ilvl w:val="0"/>
              <w:numId w:val="0"/>
            </w:numPr>
            <w:ind w:left="360"/>
            <w:rPr>
              <w:bCs/>
            </w:rPr>
          </w:pPr>
          <w:r w:rsidRPr="00641E7A">
            <w:rPr>
              <w:rStyle w:val="Inlinebold"/>
            </w:rPr>
            <w:t>Select here to enter text.</w:t>
          </w:r>
        </w:p>
      </w:sdtContent>
    </w:sdt>
    <w:p w14:paraId="073C14E0" w14:textId="31B67252" w:rsidR="00AB7617" w:rsidRDefault="00AB7617" w:rsidP="00AB7617">
      <w:pPr>
        <w:pStyle w:val="Heading2"/>
      </w:pPr>
      <w:bookmarkStart w:id="273" w:name="_Toc29043508"/>
      <w:bookmarkEnd w:id="272"/>
      <w:r>
        <w:t xml:space="preserve">Topic </w:t>
      </w:r>
      <w:r w:rsidR="00F05DF1">
        <w:t>1</w:t>
      </w:r>
      <w:r>
        <w:t xml:space="preserve">: </w:t>
      </w:r>
      <w:r w:rsidR="00E14C6C">
        <w:t>Convert t</w:t>
      </w:r>
      <w:r w:rsidR="00E474B6">
        <w:t>ext</w:t>
      </w:r>
      <w:r w:rsidR="00F360C9">
        <w:t xml:space="preserve"> </w:t>
      </w:r>
      <w:r w:rsidR="007779F5">
        <w:t>to</w:t>
      </w:r>
      <w:r w:rsidR="00F360C9">
        <w:t xml:space="preserve"> </w:t>
      </w:r>
      <w:r w:rsidR="00E14C6C">
        <w:t>c</w:t>
      </w:r>
      <w:r w:rsidR="007779F5">
        <w:t>olumns</w:t>
      </w:r>
      <w:bookmarkEnd w:id="273"/>
    </w:p>
    <w:p w14:paraId="26F97BAA" w14:textId="779609EE" w:rsidR="00AB7617" w:rsidRDefault="008A597E" w:rsidP="00AB7617">
      <w:r w:rsidRPr="008A597E">
        <w:rPr>
          <w:noProof/>
        </w:rPr>
        <w:drawing>
          <wp:inline distT="0" distB="0" distL="0" distR="0" wp14:anchorId="56BEA86F" wp14:editId="0AB3CD1B">
            <wp:extent cx="292607" cy="353566"/>
            <wp:effectExtent l="0" t="0" r="0" b="8890"/>
            <wp:docPr id="12" name="Picture 12" descr="Illustration indicates that a Topic is mapped to a Microsoft Certification Exam Objective Domai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292607" cy="353566"/>
                    </a:xfrm>
                    <a:prstGeom prst="rect">
                      <a:avLst/>
                    </a:prstGeom>
                  </pic:spPr>
                </pic:pic>
              </a:graphicData>
            </a:graphic>
          </wp:inline>
        </w:drawing>
      </w:r>
      <w:r w:rsidR="00AB7617">
        <w:t xml:space="preserve"> </w:t>
      </w:r>
      <w:r w:rsidR="00F05DF1">
        <w:t>Munson</w:t>
      </w:r>
      <w:r w:rsidR="00062BCF">
        <w:t>’</w:t>
      </w:r>
      <w:r w:rsidR="00F05DF1">
        <w:t xml:space="preserve">s Pickle and Preserves now has their Customer List and Customer Purchases data in an Excel file. </w:t>
      </w:r>
      <w:r w:rsidR="00E474B6">
        <w:t>They would like to increase their marketing efforts assign</w:t>
      </w:r>
      <w:r w:rsidR="00EC5BE5">
        <w:t>ing</w:t>
      </w:r>
      <w:r w:rsidR="00E474B6">
        <w:t xml:space="preserve"> two marketing associates to make calls to follow up with their customers. </w:t>
      </w:r>
      <w:r w:rsidR="00B5051F">
        <w:t>As</w:t>
      </w:r>
      <w:r w:rsidR="00E474B6">
        <w:t xml:space="preserve"> many of their customers are within the state of Kansas, it makes sense to assign one marketing associate to the state of Kansas</w:t>
      </w:r>
      <w:r w:rsidR="00B5051F">
        <w:t>,</w:t>
      </w:r>
      <w:r w:rsidR="00E474B6">
        <w:t xml:space="preserve"> and the second to all the other states. To complete this task, Munson</w:t>
      </w:r>
      <w:r w:rsidR="00062BCF">
        <w:t>’</w:t>
      </w:r>
      <w:r w:rsidR="00E474B6">
        <w:t xml:space="preserve">s needs to separate all the phone numbers within their Customer List into area codes and </w:t>
      </w:r>
      <w:r w:rsidR="00EC5BE5">
        <w:t>phone</w:t>
      </w:r>
      <w:r w:rsidR="00E474B6">
        <w:t xml:space="preserve"> numbers.</w:t>
      </w:r>
    </w:p>
    <w:p w14:paraId="7A511CF8" w14:textId="0D3A127C" w:rsidR="00AD7497" w:rsidRDefault="00AD7497" w:rsidP="00AD7497">
      <w:pPr>
        <w:pStyle w:val="Heading3"/>
      </w:pPr>
      <w:bookmarkStart w:id="274" w:name="_Toc29043509"/>
      <w:r>
        <w:t>Splitting text into columns</w:t>
      </w:r>
      <w:bookmarkEnd w:id="274"/>
    </w:p>
    <w:p w14:paraId="1032F844" w14:textId="3C25072D" w:rsidR="006D4FB3" w:rsidRDefault="00F360C9" w:rsidP="00B5051F">
      <w:r>
        <w:t>You can separate d</w:t>
      </w:r>
      <w:r w:rsidR="00AD7497">
        <w:t xml:space="preserve">ata from one column </w:t>
      </w:r>
      <w:r>
        <w:t xml:space="preserve">into </w:t>
      </w:r>
      <w:r w:rsidR="00AD7497">
        <w:t xml:space="preserve">multiple columns. </w:t>
      </w:r>
      <w:r w:rsidR="006D4FB3">
        <w:t xml:space="preserve">To separate the data, </w:t>
      </w:r>
      <w:r w:rsidR="00B5051F">
        <w:t>you use a</w:t>
      </w:r>
      <w:r w:rsidR="006D4FB3">
        <w:t xml:space="preserve"> delimiter. A </w:t>
      </w:r>
      <w:r w:rsidR="006D4FB3" w:rsidRPr="00B5051F">
        <w:rPr>
          <w:rStyle w:val="Inlineitalic"/>
        </w:rPr>
        <w:t>delimiter</w:t>
      </w:r>
      <w:r w:rsidR="006D4FB3">
        <w:t xml:space="preserve"> is a </w:t>
      </w:r>
      <w:r w:rsidR="00B5051F">
        <w:t>method for</w:t>
      </w:r>
      <w:r w:rsidR="006D4FB3">
        <w:t xml:space="preserve"> separating text.</w:t>
      </w:r>
    </w:p>
    <w:p w14:paraId="2A123D6C" w14:textId="1657C898" w:rsidR="00B5051F" w:rsidRDefault="00B5051F" w:rsidP="00B5051F">
      <w:r>
        <w:t>To split text into columns:</w:t>
      </w:r>
    </w:p>
    <w:p w14:paraId="4CC4F12F" w14:textId="5D2544D7" w:rsidR="00AD7497" w:rsidRPr="00AD7497" w:rsidRDefault="00F360C9" w:rsidP="006F304A">
      <w:pPr>
        <w:pStyle w:val="Numberedlist1"/>
        <w:numPr>
          <w:ilvl w:val="0"/>
          <w:numId w:val="78"/>
        </w:numPr>
      </w:pPr>
      <w:r>
        <w:t xml:space="preserve">On the </w:t>
      </w:r>
      <w:r w:rsidRPr="00F360C9">
        <w:rPr>
          <w:rStyle w:val="Inlinebold"/>
        </w:rPr>
        <w:t>Home</w:t>
      </w:r>
      <w:r>
        <w:t xml:space="preserve"> ribbon,</w:t>
      </w:r>
      <w:r w:rsidRPr="00AD7497">
        <w:t xml:space="preserve"> </w:t>
      </w:r>
      <w:r>
        <w:t>s</w:t>
      </w:r>
      <w:r w:rsidR="00AD7497" w:rsidRPr="00AD7497">
        <w:t xml:space="preserve">elect the </w:t>
      </w:r>
      <w:r w:rsidR="00AD7497" w:rsidRPr="00AD7497">
        <w:rPr>
          <w:rStyle w:val="Inlinebold"/>
        </w:rPr>
        <w:t>Data</w:t>
      </w:r>
      <w:r w:rsidR="00AD7497" w:rsidRPr="00AD7497">
        <w:t xml:space="preserve"> tab</w:t>
      </w:r>
      <w:r>
        <w:t>,</w:t>
      </w:r>
      <w:r w:rsidR="00AD7497" w:rsidRPr="00AD7497">
        <w:t xml:space="preserve"> and locate the </w:t>
      </w:r>
      <w:r w:rsidR="00AD7497" w:rsidRPr="00AD7497">
        <w:rPr>
          <w:rStyle w:val="Inlinebold"/>
        </w:rPr>
        <w:t>Data Tools</w:t>
      </w:r>
      <w:r w:rsidR="00AD7497" w:rsidRPr="00AD7497">
        <w:t xml:space="preserve"> </w:t>
      </w:r>
      <w:r>
        <w:t>group</w:t>
      </w:r>
      <w:r w:rsidR="006D4FB3">
        <w:t>.</w:t>
      </w:r>
    </w:p>
    <w:p w14:paraId="3A6575BC" w14:textId="5207E09A" w:rsidR="00AD7497" w:rsidRPr="00AD7497" w:rsidRDefault="00AD7497" w:rsidP="00AD7497">
      <w:pPr>
        <w:pStyle w:val="Numberedlist1"/>
      </w:pPr>
      <w:r w:rsidRPr="00AD7497">
        <w:t xml:space="preserve">Select </w:t>
      </w:r>
      <w:r w:rsidR="006D4FB3">
        <w:t xml:space="preserve">the </w:t>
      </w:r>
      <w:r w:rsidRPr="00AD7497">
        <w:t>colum</w:t>
      </w:r>
      <w:r w:rsidR="006D4FB3">
        <w:t xml:space="preserve">n containing the data you </w:t>
      </w:r>
      <w:r w:rsidR="00F360C9">
        <w:t>want</w:t>
      </w:r>
      <w:r w:rsidR="006D4FB3">
        <w:t xml:space="preserve"> to separate.</w:t>
      </w:r>
    </w:p>
    <w:p w14:paraId="61628915" w14:textId="77777777" w:rsidR="00AD7497" w:rsidRPr="00AD7497" w:rsidRDefault="00AD7497" w:rsidP="00AD7497">
      <w:pPr>
        <w:pStyle w:val="Numberedlist1"/>
      </w:pPr>
      <w:r w:rsidRPr="00AD7497">
        <w:t xml:space="preserve">Select the </w:t>
      </w:r>
      <w:r w:rsidRPr="00AD7497">
        <w:rPr>
          <w:rStyle w:val="Inlinebold"/>
        </w:rPr>
        <w:t>Text to Columns</w:t>
      </w:r>
      <w:r w:rsidRPr="00AD7497">
        <w:t xml:space="preserve"> option.</w:t>
      </w:r>
    </w:p>
    <w:p w14:paraId="1C31D807" w14:textId="77777777" w:rsidR="00AD7497" w:rsidRPr="00AD7497" w:rsidRDefault="00AD7497" w:rsidP="00AD7497">
      <w:pPr>
        <w:pStyle w:val="Numberedlist1"/>
      </w:pPr>
      <w:r w:rsidRPr="00AD7497">
        <w:t xml:space="preserve">In the </w:t>
      </w:r>
      <w:r w:rsidRPr="00AD7497">
        <w:rPr>
          <w:rStyle w:val="Inlinebold"/>
        </w:rPr>
        <w:t>Convert Text to Columns Wizard - Step 1 of 3</w:t>
      </w:r>
      <w:r w:rsidRPr="00AD7497">
        <w:t xml:space="preserve">, make sure the </w:t>
      </w:r>
      <w:r w:rsidRPr="00AD7497">
        <w:rPr>
          <w:rStyle w:val="Inlinebold"/>
        </w:rPr>
        <w:t>Delimited</w:t>
      </w:r>
      <w:r w:rsidRPr="00AD7497">
        <w:t xml:space="preserve"> radio button has been selected.</w:t>
      </w:r>
    </w:p>
    <w:p w14:paraId="3F393F83" w14:textId="68E38B2D" w:rsidR="00AD7497" w:rsidRPr="00AD7497" w:rsidRDefault="006D4FB3" w:rsidP="00062BCF">
      <w:pPr>
        <w:ind w:left="360"/>
      </w:pPr>
      <w:r>
        <w:rPr>
          <w:noProof/>
        </w:rPr>
        <w:lastRenderedPageBreak/>
        <w:drawing>
          <wp:inline distT="0" distB="0" distL="0" distR="0" wp14:anchorId="7C5F1A55" wp14:editId="061E5AD7">
            <wp:extent cx="4763165" cy="1695687"/>
            <wp:effectExtent l="19050" t="19050" r="18415" b="19050"/>
            <wp:docPr id="49" name="Picture 49" descr="A screenshot of the Convert Text to Columns Wizard - Step 1 of 3, with the Delimited optio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6_L2_fig1_text_to_columns.png"/>
                    <pic:cNvPicPr/>
                  </pic:nvPicPr>
                  <pic:blipFill>
                    <a:blip r:embed="rId21">
                      <a:extLst>
                        <a:ext uri="{28A0092B-C50C-407E-A947-70E740481C1C}">
                          <a14:useLocalDpi xmlns:a14="http://schemas.microsoft.com/office/drawing/2010/main" val="0"/>
                        </a:ext>
                      </a:extLst>
                    </a:blip>
                    <a:stretch>
                      <a:fillRect/>
                    </a:stretch>
                  </pic:blipFill>
                  <pic:spPr>
                    <a:xfrm>
                      <a:off x="0" y="0"/>
                      <a:ext cx="4763165" cy="1695687"/>
                    </a:xfrm>
                    <a:prstGeom prst="rect">
                      <a:avLst/>
                    </a:prstGeom>
                    <a:ln w="12700">
                      <a:solidFill>
                        <a:schemeClr val="tx1"/>
                      </a:solidFill>
                    </a:ln>
                  </pic:spPr>
                </pic:pic>
              </a:graphicData>
            </a:graphic>
          </wp:inline>
        </w:drawing>
      </w:r>
    </w:p>
    <w:p w14:paraId="12465C8F" w14:textId="6076F27A" w:rsidR="00AD7497" w:rsidRPr="00AD7497" w:rsidRDefault="00AD7497" w:rsidP="0015651E">
      <w:pPr>
        <w:pStyle w:val="Caption"/>
      </w:pPr>
      <w:r w:rsidRPr="00AD7497">
        <w:t xml:space="preserve">Figure </w:t>
      </w:r>
      <w:r w:rsidRPr="00AD7497">
        <w:fldChar w:fldCharType="begin"/>
      </w:r>
      <w:r w:rsidRPr="00AD7497">
        <w:instrText xml:space="preserve"> SEQ Figure \* ARABIC </w:instrText>
      </w:r>
      <w:r w:rsidRPr="00AD7497">
        <w:fldChar w:fldCharType="separate"/>
      </w:r>
      <w:r w:rsidR="00953BD0">
        <w:rPr>
          <w:noProof/>
        </w:rPr>
        <w:t>1</w:t>
      </w:r>
      <w:r w:rsidRPr="00AD7497">
        <w:fldChar w:fldCharType="end"/>
      </w:r>
      <w:r w:rsidRPr="00AD7497">
        <w:t xml:space="preserve">: </w:t>
      </w:r>
      <w:r w:rsidRPr="00062BCF">
        <w:rPr>
          <w:rStyle w:val="Inlinebold"/>
        </w:rPr>
        <w:t>Convert Text to Columns Wizard</w:t>
      </w:r>
      <w:r w:rsidRPr="00AD7497">
        <w:t xml:space="preserve"> </w:t>
      </w:r>
      <w:r w:rsidRPr="00062BCF">
        <w:rPr>
          <w:rStyle w:val="Inlinebold"/>
        </w:rPr>
        <w:t>- Step 1 of 3</w:t>
      </w:r>
      <w:r w:rsidRPr="00AD7497">
        <w:t xml:space="preserve"> dialog box</w:t>
      </w:r>
    </w:p>
    <w:p w14:paraId="305996DE" w14:textId="77777777" w:rsidR="00AD7497" w:rsidRPr="00AD7497" w:rsidRDefault="00AD7497" w:rsidP="00AD7497">
      <w:pPr>
        <w:pStyle w:val="Numberedlist1"/>
      </w:pPr>
      <w:r w:rsidRPr="00AD7497">
        <w:t xml:space="preserve">Select the </w:t>
      </w:r>
      <w:r w:rsidRPr="00AD7497">
        <w:rPr>
          <w:rStyle w:val="Inlinebold"/>
        </w:rPr>
        <w:t>Next</w:t>
      </w:r>
      <w:r w:rsidRPr="00AD7497">
        <w:t xml:space="preserve"> button.</w:t>
      </w:r>
    </w:p>
    <w:p w14:paraId="77FD8FF9" w14:textId="4082AF9F" w:rsidR="00AD7497" w:rsidRPr="00AD7497" w:rsidRDefault="00AD7497" w:rsidP="00AD7497">
      <w:pPr>
        <w:pStyle w:val="Numberedlist1"/>
      </w:pPr>
      <w:r w:rsidRPr="00AD7497">
        <w:t xml:space="preserve">In the </w:t>
      </w:r>
      <w:r w:rsidRPr="00AD7497">
        <w:rPr>
          <w:rStyle w:val="Inlinebold"/>
        </w:rPr>
        <w:t>Convert Text to Columns Wizard - Step 2 of 3</w:t>
      </w:r>
      <w:r w:rsidRPr="00AD7497">
        <w:t xml:space="preserve">, </w:t>
      </w:r>
      <w:r w:rsidR="0066029F">
        <w:t xml:space="preserve">select </w:t>
      </w:r>
      <w:r w:rsidR="00903F6D">
        <w:t xml:space="preserve">the type of delimiter to use to separate the data. The </w:t>
      </w:r>
      <w:r w:rsidR="00903F6D" w:rsidRPr="00903F6D">
        <w:rPr>
          <w:rStyle w:val="Inlinebold"/>
        </w:rPr>
        <w:t>Other</w:t>
      </w:r>
      <w:r w:rsidR="00903F6D">
        <w:t xml:space="preserve"> choice allows you to </w:t>
      </w:r>
      <w:r w:rsidRPr="00AD7497">
        <w:t xml:space="preserve">enter a dash </w:t>
      </w:r>
      <w:r w:rsidR="00903F6D">
        <w:t>as a delimiter</w:t>
      </w:r>
      <w:r w:rsidRPr="00AD7497">
        <w:t>.</w:t>
      </w:r>
    </w:p>
    <w:p w14:paraId="55892EAE" w14:textId="705A79F9" w:rsidR="00AD7497" w:rsidRPr="00AD7497" w:rsidRDefault="00903F6D" w:rsidP="00062BCF">
      <w:pPr>
        <w:ind w:left="360"/>
      </w:pPr>
      <w:r>
        <w:rPr>
          <w:noProof/>
        </w:rPr>
        <w:drawing>
          <wp:inline distT="0" distB="0" distL="0" distR="0" wp14:anchorId="5A064821" wp14:editId="42E33925">
            <wp:extent cx="4763165" cy="2205345"/>
            <wp:effectExtent l="19050" t="19050" r="18415" b="24130"/>
            <wp:docPr id="52" name="Picture 52" descr="A screenshot of the Convert Text to Columns Wizard - Step 2 of 3 with the Tab and Other options selected, and a dash in the box next to the Other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6_L2_fig2_text_to_columns.png"/>
                    <pic:cNvPicPr/>
                  </pic:nvPicPr>
                  <pic:blipFill>
                    <a:blip r:embed="rId22">
                      <a:extLst>
                        <a:ext uri="{28A0092B-C50C-407E-A947-70E740481C1C}">
                          <a14:useLocalDpi xmlns:a14="http://schemas.microsoft.com/office/drawing/2010/main" val="0"/>
                        </a:ext>
                      </a:extLst>
                    </a:blip>
                    <a:stretch>
                      <a:fillRect/>
                    </a:stretch>
                  </pic:blipFill>
                  <pic:spPr>
                    <a:xfrm>
                      <a:off x="0" y="0"/>
                      <a:ext cx="4763165" cy="2205345"/>
                    </a:xfrm>
                    <a:prstGeom prst="rect">
                      <a:avLst/>
                    </a:prstGeom>
                    <a:ln w="12700">
                      <a:solidFill>
                        <a:schemeClr val="tx1"/>
                      </a:solidFill>
                    </a:ln>
                  </pic:spPr>
                </pic:pic>
              </a:graphicData>
            </a:graphic>
          </wp:inline>
        </w:drawing>
      </w:r>
    </w:p>
    <w:p w14:paraId="0AD0A05B" w14:textId="373379EA" w:rsidR="00AD7497" w:rsidRPr="00AD7497" w:rsidRDefault="00AD7497" w:rsidP="0015651E">
      <w:pPr>
        <w:pStyle w:val="Caption"/>
      </w:pPr>
      <w:r w:rsidRPr="00AD7497">
        <w:t xml:space="preserve">Figure </w:t>
      </w:r>
      <w:r w:rsidRPr="00AD7497">
        <w:fldChar w:fldCharType="begin"/>
      </w:r>
      <w:r w:rsidRPr="00AD7497">
        <w:instrText xml:space="preserve"> SEQ Figure \* ARABIC </w:instrText>
      </w:r>
      <w:r w:rsidRPr="00AD7497">
        <w:fldChar w:fldCharType="separate"/>
      </w:r>
      <w:r w:rsidR="00953BD0">
        <w:rPr>
          <w:noProof/>
        </w:rPr>
        <w:t>2</w:t>
      </w:r>
      <w:r w:rsidRPr="00AD7497">
        <w:fldChar w:fldCharType="end"/>
      </w:r>
      <w:r w:rsidRPr="00AD7497">
        <w:t xml:space="preserve">: </w:t>
      </w:r>
      <w:r w:rsidRPr="00062BCF">
        <w:rPr>
          <w:rStyle w:val="Inlinebold"/>
        </w:rPr>
        <w:t>Convert Text to Columns Wizard - Step 2 of 3</w:t>
      </w:r>
      <w:r w:rsidRPr="00AD7497">
        <w:t xml:space="preserve"> dialog box</w:t>
      </w:r>
    </w:p>
    <w:p w14:paraId="00A4800E" w14:textId="7A3AF710" w:rsidR="00AD7497" w:rsidRPr="00AD7497" w:rsidRDefault="00AD7497" w:rsidP="00AD7497">
      <w:pPr>
        <w:pStyle w:val="Numberedlist1"/>
      </w:pPr>
      <w:r w:rsidRPr="00AD7497">
        <w:t xml:space="preserve">Select </w:t>
      </w:r>
      <w:r w:rsidRPr="00AD7497">
        <w:rPr>
          <w:rStyle w:val="Inlinebold"/>
        </w:rPr>
        <w:t>Finish</w:t>
      </w:r>
      <w:r w:rsidRPr="00AD7497">
        <w:t>.</w:t>
      </w:r>
    </w:p>
    <w:p w14:paraId="41D14704" w14:textId="12220BF7" w:rsidR="00AD7497" w:rsidRPr="00AD7497" w:rsidRDefault="00AD7497" w:rsidP="00F360C9">
      <w:r w:rsidRPr="00AD7497">
        <w:t xml:space="preserve">Your </w:t>
      </w:r>
      <w:r w:rsidR="00903F6D">
        <w:t>.csv file will now be entered into your Excel file.</w:t>
      </w:r>
    </w:p>
    <w:p w14:paraId="59F3A577" w14:textId="55A5375F" w:rsidR="00991A29" w:rsidRDefault="00991A29" w:rsidP="0011028A">
      <w:pPr>
        <w:pStyle w:val="Heading3"/>
      </w:pPr>
      <w:bookmarkStart w:id="275" w:name="_Toc29043510"/>
      <w:r>
        <w:t xml:space="preserve">Activity: Discuss and </w:t>
      </w:r>
      <w:r w:rsidR="0015651E">
        <w:t>l</w:t>
      </w:r>
      <w:r>
        <w:t>earn</w:t>
      </w:r>
      <w:bookmarkEnd w:id="275"/>
    </w:p>
    <w:p w14:paraId="73C534A4" w14:textId="1F8D6C1F" w:rsidR="00544FA0" w:rsidRDefault="0044413E" w:rsidP="00451FD3">
      <w:r>
        <w:t>Munson</w:t>
      </w:r>
      <w:r w:rsidR="00062BCF">
        <w:t>’</w:t>
      </w:r>
      <w:r>
        <w:t>s has sent an email asking for data in one column of a workbook to be split into two columns. What type of data do you think could be in the column that needs to be split into two columns?</w:t>
      </w:r>
    </w:p>
    <w:p w14:paraId="7F1BAC41" w14:textId="77777777" w:rsidR="00DE607C" w:rsidRDefault="00DE607C" w:rsidP="00451FD3">
      <w:r>
        <w:br w:type="page"/>
      </w:r>
    </w:p>
    <w:p w14:paraId="56C6D76B" w14:textId="198ADBB7" w:rsidR="0044413E" w:rsidRPr="005B34E4" w:rsidRDefault="0044413E" w:rsidP="0044413E">
      <w:pPr>
        <w:pStyle w:val="Heading4"/>
      </w:pPr>
      <w:r w:rsidRPr="005B34E4">
        <w:lastRenderedPageBreak/>
        <w:t>Resources required</w:t>
      </w:r>
    </w:p>
    <w:p w14:paraId="2542FF36" w14:textId="3DE6F506" w:rsidR="0044413E" w:rsidRPr="005B34E4" w:rsidRDefault="0044413E" w:rsidP="0044413E">
      <w:r w:rsidRPr="005B34E4">
        <w:t xml:space="preserve">You will need the following </w:t>
      </w:r>
      <w:r w:rsidR="00FA17A1">
        <w:t>resource</w:t>
      </w:r>
      <w:r w:rsidRPr="005B34E4">
        <w:t xml:space="preserve"> for this activity:</w:t>
      </w:r>
    </w:p>
    <w:p w14:paraId="16457E35" w14:textId="4A201C3B" w:rsidR="0044413E" w:rsidRPr="005B34E4" w:rsidRDefault="0044413E" w:rsidP="0044413E">
      <w:pPr>
        <w:pStyle w:val="Bulletlevel1"/>
      </w:pPr>
      <w:r w:rsidRPr="005B34E4">
        <w:t>Locate</w:t>
      </w:r>
      <w:r>
        <w:t xml:space="preserve"> </w:t>
      </w:r>
      <w:r w:rsidRPr="000835C4">
        <w:rPr>
          <w:rStyle w:val="Inlinebold"/>
        </w:rPr>
        <w:t>L</w:t>
      </w:r>
      <w:r>
        <w:rPr>
          <w:rStyle w:val="Inlinebold"/>
        </w:rPr>
        <w:t>2</w:t>
      </w:r>
      <w:r w:rsidRPr="000835C4">
        <w:rPr>
          <w:rStyle w:val="Inlinebold"/>
        </w:rPr>
        <w:t>_T</w:t>
      </w:r>
      <w:r>
        <w:rPr>
          <w:rStyle w:val="Inlinebold"/>
        </w:rPr>
        <w:t>1</w:t>
      </w:r>
      <w:r w:rsidRPr="000835C4">
        <w:rPr>
          <w:rStyle w:val="Inlinebold"/>
        </w:rPr>
        <w:t>_</w:t>
      </w:r>
      <w:r>
        <w:rPr>
          <w:rStyle w:val="Inlinebold"/>
        </w:rPr>
        <w:t>act</w:t>
      </w:r>
      <w:r w:rsidRPr="000835C4">
        <w:rPr>
          <w:rStyle w:val="Inlinebold"/>
        </w:rPr>
        <w:t>_customer_</w:t>
      </w:r>
      <w:r w:rsidR="00C93534">
        <w:rPr>
          <w:rStyle w:val="Inlinebold"/>
        </w:rPr>
        <w:t>names</w:t>
      </w:r>
      <w:r w:rsidR="00953BD0">
        <w:rPr>
          <w:rStyle w:val="Inlinebold"/>
        </w:rPr>
        <w:t>_starter</w:t>
      </w:r>
      <w:r w:rsidRPr="000835C4">
        <w:rPr>
          <w:rStyle w:val="Inlinebold"/>
        </w:rPr>
        <w:t>.</w:t>
      </w:r>
      <w:r w:rsidR="00006CE8">
        <w:rPr>
          <w:rStyle w:val="Inlinebold"/>
        </w:rPr>
        <w:t>xlsx</w:t>
      </w:r>
      <w:r>
        <w:t xml:space="preserve"> </w:t>
      </w:r>
      <w:r w:rsidRPr="005B34E4">
        <w:t xml:space="preserve">file </w:t>
      </w:r>
      <w:r w:rsidR="00E9734B">
        <w:t>in this lesson</w:t>
      </w:r>
      <w:r w:rsidR="00062BCF">
        <w:t>’</w:t>
      </w:r>
      <w:r w:rsidR="00E9734B">
        <w:t xml:space="preserve">s </w:t>
      </w:r>
      <w:r w:rsidR="00E9734B" w:rsidRPr="00062BCF">
        <w:rPr>
          <w:rStyle w:val="Inlinebold"/>
        </w:rPr>
        <w:t>Learning Activity Resources</w:t>
      </w:r>
      <w:r w:rsidR="00E9734B">
        <w:t xml:space="preserve"> folder</w:t>
      </w:r>
      <w:r w:rsidRPr="005B34E4">
        <w:t>.</w:t>
      </w:r>
    </w:p>
    <w:p w14:paraId="03076497" w14:textId="77777777" w:rsidR="0044413E" w:rsidRPr="005B34E4" w:rsidRDefault="0044413E" w:rsidP="0044413E">
      <w:pPr>
        <w:pStyle w:val="Heading4"/>
      </w:pPr>
      <w:r w:rsidRPr="005B34E4">
        <w:t>Activity instructions</w:t>
      </w:r>
    </w:p>
    <w:p w14:paraId="4DAAA436" w14:textId="0A79EE8C" w:rsidR="0044413E" w:rsidRPr="005B34E4" w:rsidRDefault="0044413E" w:rsidP="0044413E">
      <w:r w:rsidRPr="005B34E4">
        <w:t xml:space="preserve">Participate in the activity by </w:t>
      </w:r>
      <w:r w:rsidR="00F360C9">
        <w:t>completing these steps</w:t>
      </w:r>
      <w:r w:rsidRPr="005B34E4">
        <w:t>:</w:t>
      </w:r>
    </w:p>
    <w:p w14:paraId="3B9A1C08" w14:textId="689C63CD" w:rsidR="00C93534" w:rsidRPr="00C93534" w:rsidRDefault="00F360C9" w:rsidP="006F304A">
      <w:pPr>
        <w:pStyle w:val="Numberedlist1"/>
        <w:numPr>
          <w:ilvl w:val="0"/>
          <w:numId w:val="79"/>
        </w:numPr>
      </w:pPr>
      <w:r>
        <w:t>On the</w:t>
      </w:r>
      <w:r w:rsidR="00C93534" w:rsidRPr="00C93534">
        <w:t xml:space="preserve"> </w:t>
      </w:r>
      <w:r w:rsidR="00C93534" w:rsidRPr="00C93534">
        <w:rPr>
          <w:rStyle w:val="Inlinebold"/>
        </w:rPr>
        <w:t>Data</w:t>
      </w:r>
      <w:r w:rsidR="00C93534" w:rsidRPr="00C93534">
        <w:t xml:space="preserve"> tab locate the </w:t>
      </w:r>
      <w:r w:rsidR="00C93534" w:rsidRPr="00C93534">
        <w:rPr>
          <w:rStyle w:val="Inlinebold"/>
        </w:rPr>
        <w:t>Data Tools</w:t>
      </w:r>
      <w:r w:rsidR="00C93534" w:rsidRPr="00C93534">
        <w:t xml:space="preserve"> </w:t>
      </w:r>
      <w:r w:rsidR="00572669">
        <w:t>group.</w:t>
      </w:r>
    </w:p>
    <w:p w14:paraId="22322A10" w14:textId="3F58CA69" w:rsidR="00C93534" w:rsidRDefault="00C93534" w:rsidP="00C93534">
      <w:pPr>
        <w:pStyle w:val="Numberedlist1"/>
      </w:pPr>
      <w:r>
        <w:t xml:space="preserve">Select column </w:t>
      </w:r>
      <w:r>
        <w:rPr>
          <w:rStyle w:val="Inlinebold"/>
        </w:rPr>
        <w:t>A</w:t>
      </w:r>
      <w:r>
        <w:t xml:space="preserve"> (the column with the customer names in it).</w:t>
      </w:r>
    </w:p>
    <w:p w14:paraId="79846267" w14:textId="77777777" w:rsidR="00C93534" w:rsidRPr="00AB7617" w:rsidRDefault="00C93534" w:rsidP="00C93534">
      <w:pPr>
        <w:pStyle w:val="Numberedlist1"/>
      </w:pPr>
      <w:r>
        <w:t xml:space="preserve">Select the </w:t>
      </w:r>
      <w:r w:rsidRPr="00C47497">
        <w:rPr>
          <w:rStyle w:val="Inlinebold"/>
        </w:rPr>
        <w:t>Text to Columns</w:t>
      </w:r>
      <w:r>
        <w:t xml:space="preserve"> option.</w:t>
      </w:r>
    </w:p>
    <w:p w14:paraId="66C00B44" w14:textId="594EEE3B" w:rsidR="00C93534" w:rsidRPr="00C93534" w:rsidRDefault="00C93534" w:rsidP="00C93534">
      <w:pPr>
        <w:pStyle w:val="Numberedlist1"/>
      </w:pPr>
      <w:r>
        <w:t xml:space="preserve">In the </w:t>
      </w:r>
      <w:r w:rsidRPr="00C93534">
        <w:rPr>
          <w:rStyle w:val="Inlinebold"/>
        </w:rPr>
        <w:t>Convert Text to Columns Wizard - Step 1 of 3</w:t>
      </w:r>
      <w:r w:rsidRPr="00C93534">
        <w:t xml:space="preserve">, make sure the </w:t>
      </w:r>
      <w:r w:rsidR="0031503E">
        <w:rPr>
          <w:rStyle w:val="Inlinebold"/>
        </w:rPr>
        <w:t>Delimited</w:t>
      </w:r>
      <w:r w:rsidRPr="00C93534">
        <w:t xml:space="preserve"> radio button has been selected.</w:t>
      </w:r>
    </w:p>
    <w:p w14:paraId="7853F20E" w14:textId="0B974DB0" w:rsidR="00C93534" w:rsidRDefault="00C93534" w:rsidP="00C93534">
      <w:pPr>
        <w:pStyle w:val="Numberedlist1"/>
      </w:pPr>
      <w:r>
        <w:t xml:space="preserve">Select </w:t>
      </w:r>
      <w:r w:rsidRPr="00C47497">
        <w:rPr>
          <w:rStyle w:val="Inlinebold"/>
        </w:rPr>
        <w:t>Next</w:t>
      </w:r>
      <w:r>
        <w:t>.</w:t>
      </w:r>
    </w:p>
    <w:p w14:paraId="4779F4D4" w14:textId="1AA2D4C0" w:rsidR="00C93534" w:rsidRPr="00C93534" w:rsidRDefault="00C93534" w:rsidP="00C93534">
      <w:pPr>
        <w:pStyle w:val="Numberedlist1"/>
      </w:pPr>
      <w:r>
        <w:t xml:space="preserve">In the </w:t>
      </w:r>
      <w:r w:rsidRPr="00C93534">
        <w:rPr>
          <w:rStyle w:val="Inlinebold"/>
        </w:rPr>
        <w:t>Convert Text to Columns Wizard - Step 2 of 3</w:t>
      </w:r>
      <w:r w:rsidRPr="00C93534">
        <w:t xml:space="preserve">, </w:t>
      </w:r>
      <w:r w:rsidR="0066029F">
        <w:t xml:space="preserve">select </w:t>
      </w:r>
      <w:r w:rsidRPr="00C93534">
        <w:t xml:space="preserve">the </w:t>
      </w:r>
      <w:r>
        <w:rPr>
          <w:rStyle w:val="Inlinebold"/>
        </w:rPr>
        <w:t>Space</w:t>
      </w:r>
      <w:r w:rsidRPr="00C93534">
        <w:t xml:space="preserve"> option.</w:t>
      </w:r>
    </w:p>
    <w:p w14:paraId="1C2378B2" w14:textId="07E7379D" w:rsidR="00C93534" w:rsidRDefault="00C93534" w:rsidP="00C93534">
      <w:pPr>
        <w:pStyle w:val="Numberedlist1"/>
      </w:pPr>
      <w:r>
        <w:t xml:space="preserve">Select </w:t>
      </w:r>
      <w:r w:rsidRPr="00C47497">
        <w:rPr>
          <w:rStyle w:val="Inlinebold"/>
        </w:rPr>
        <w:t>Finish</w:t>
      </w:r>
      <w:r>
        <w:t>.</w:t>
      </w:r>
    </w:p>
    <w:p w14:paraId="17DA064E" w14:textId="7FD29312" w:rsidR="00C93534" w:rsidRPr="00C93534" w:rsidRDefault="00C93534" w:rsidP="00572669">
      <w:r>
        <w:t xml:space="preserve">Your result should </w:t>
      </w:r>
      <w:r w:rsidR="0031503E">
        <w:t>place the customer</w:t>
      </w:r>
      <w:r w:rsidR="00062BCF">
        <w:t>’</w:t>
      </w:r>
      <w:r w:rsidR="0031503E">
        <w:t>s first name in the A column and the customer</w:t>
      </w:r>
      <w:r w:rsidR="00062BCF">
        <w:t>’</w:t>
      </w:r>
      <w:r w:rsidR="0031503E">
        <w:t>s last name in the B column.</w:t>
      </w:r>
    </w:p>
    <w:p w14:paraId="36072548" w14:textId="58A2D567" w:rsidR="00EC5BE5" w:rsidRDefault="00EC5BE5" w:rsidP="0011028A">
      <w:pPr>
        <w:pStyle w:val="Heading3"/>
      </w:pPr>
      <w:bookmarkStart w:id="276" w:name="_Toc29043511"/>
      <w:r>
        <w:t>Try</w:t>
      </w:r>
      <w:r w:rsidR="00E1661B">
        <w:t>-</w:t>
      </w:r>
      <w:r w:rsidR="00113A14">
        <w:t>i</w:t>
      </w:r>
      <w:r>
        <w:t>t</w:t>
      </w:r>
      <w:r w:rsidR="00AB7617">
        <w:t xml:space="preserve">: </w:t>
      </w:r>
      <w:r w:rsidR="00543CB5">
        <w:t>Convert</w:t>
      </w:r>
      <w:r w:rsidR="007779F5" w:rsidRPr="007779F5">
        <w:t xml:space="preserve"> </w:t>
      </w:r>
      <w:r w:rsidR="00543CB5">
        <w:t>t</w:t>
      </w:r>
      <w:r w:rsidR="007779F5" w:rsidRPr="007779F5">
        <w:t xml:space="preserve">ext to </w:t>
      </w:r>
      <w:r w:rsidR="00543CB5">
        <w:t>c</w:t>
      </w:r>
      <w:r w:rsidR="007779F5" w:rsidRPr="007779F5">
        <w:t>olumns</w:t>
      </w:r>
      <w:bookmarkEnd w:id="276"/>
    </w:p>
    <w:p w14:paraId="41C8ADBB" w14:textId="613F8AB8" w:rsidR="00AB7617" w:rsidRDefault="007868AD" w:rsidP="00AB7617">
      <w:r w:rsidRPr="007868AD">
        <w:rPr>
          <w:noProof/>
        </w:rPr>
        <w:drawing>
          <wp:inline distT="0" distB="0" distL="0" distR="0" wp14:anchorId="23450EE1" wp14:editId="7FC3C755">
            <wp:extent cx="365748" cy="365748"/>
            <wp:effectExtent l="0" t="0" r="0" b="0"/>
            <wp:docPr id="32" name="Picture 48" descr="Illustration indicates that the Try-it is a standalone activity.">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d stand alone.pn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65748" cy="365748"/>
                    </a:xfrm>
                    <a:prstGeom prst="rect">
                      <a:avLst/>
                    </a:prstGeom>
                  </pic:spPr>
                </pic:pic>
              </a:graphicData>
            </a:graphic>
          </wp:inline>
        </w:drawing>
      </w:r>
      <w:r w:rsidR="00E474B6">
        <w:t>One way to divide up the phone numbers into area codes and phone numbers is to use Text to Columns</w:t>
      </w:r>
      <w:r w:rsidR="00572669">
        <w:t>.</w:t>
      </w:r>
      <w:r w:rsidR="00E474B6">
        <w:t xml:space="preserve"> Text to Columns uses a delimiter to determine how to separate the text into separate columns. A delimiter could be any character that is used between the separate parts.</w:t>
      </w:r>
    </w:p>
    <w:p w14:paraId="4ABDBF4B" w14:textId="77777777" w:rsidR="00AB7617" w:rsidRDefault="00AB7617" w:rsidP="00AB7617">
      <w:pPr>
        <w:pStyle w:val="Heading4"/>
      </w:pPr>
      <w:r>
        <w:t>Resources required</w:t>
      </w:r>
    </w:p>
    <w:p w14:paraId="6C606A59" w14:textId="630B5FBE" w:rsidR="00AB7617" w:rsidRDefault="00AB7617" w:rsidP="00AB7617">
      <w:r>
        <w:t xml:space="preserve">You will need the following </w:t>
      </w:r>
      <w:r w:rsidR="00FA17A1">
        <w:t>resource</w:t>
      </w:r>
      <w:r>
        <w:t xml:space="preserve"> for this </w:t>
      </w:r>
      <w:r w:rsidR="009F7774">
        <w:t>try-it</w:t>
      </w:r>
      <w:r>
        <w:t>:</w:t>
      </w:r>
    </w:p>
    <w:p w14:paraId="49DCCAD2" w14:textId="43310AD7" w:rsidR="00AB7617" w:rsidRDefault="00AB7617" w:rsidP="00AB7617">
      <w:pPr>
        <w:pStyle w:val="Bulletlevel1"/>
      </w:pPr>
      <w:r w:rsidRPr="00840DE1">
        <w:t xml:space="preserve">Open </w:t>
      </w:r>
      <w:r w:rsidR="00E474B6">
        <w:t xml:space="preserve">the </w:t>
      </w:r>
      <w:r w:rsidR="00054A3C" w:rsidRPr="0011028A">
        <w:rPr>
          <w:rStyle w:val="Inlinebold"/>
        </w:rPr>
        <w:t>L2_T1_try</w:t>
      </w:r>
      <w:r w:rsidR="00E474B6" w:rsidRPr="0011028A">
        <w:rPr>
          <w:rStyle w:val="Inlinebold"/>
        </w:rPr>
        <w:t>_</w:t>
      </w:r>
      <w:r w:rsidR="00D32839" w:rsidRPr="0011028A">
        <w:rPr>
          <w:rStyle w:val="Inlinebold"/>
        </w:rPr>
        <w:t>c</w:t>
      </w:r>
      <w:r w:rsidR="00E474B6" w:rsidRPr="0011028A">
        <w:rPr>
          <w:rStyle w:val="Inlinebold"/>
        </w:rPr>
        <w:t>ustomer_</w:t>
      </w:r>
      <w:r w:rsidR="00D32839" w:rsidRPr="0011028A">
        <w:rPr>
          <w:rStyle w:val="Inlinebold"/>
        </w:rPr>
        <w:t>l</w:t>
      </w:r>
      <w:r w:rsidR="00E474B6" w:rsidRPr="0011028A">
        <w:rPr>
          <w:rStyle w:val="Inlinebold"/>
        </w:rPr>
        <w:t>ist</w:t>
      </w:r>
      <w:r w:rsidR="0031503E">
        <w:rPr>
          <w:rStyle w:val="Inlinebold"/>
        </w:rPr>
        <w:t>_starter</w:t>
      </w:r>
      <w:r w:rsidR="00E474B6" w:rsidRPr="0011028A">
        <w:rPr>
          <w:rStyle w:val="Inlinebold"/>
        </w:rPr>
        <w:t>.xlsx</w:t>
      </w:r>
      <w:r w:rsidR="00E474B6">
        <w:t xml:space="preserve"> file found </w:t>
      </w:r>
      <w:r w:rsidR="00E9734B">
        <w:t>in this lesson</w:t>
      </w:r>
      <w:r w:rsidR="00062BCF">
        <w:t>’</w:t>
      </w:r>
      <w:r w:rsidR="00E9734B">
        <w:t xml:space="preserve">s </w:t>
      </w:r>
      <w:r w:rsidR="00E9734B" w:rsidRPr="00062BCF">
        <w:rPr>
          <w:rStyle w:val="Inlinebold"/>
        </w:rPr>
        <w:t>Learning Activity Resources</w:t>
      </w:r>
      <w:r w:rsidR="00E9734B">
        <w:t xml:space="preserve"> folder</w:t>
      </w:r>
      <w:r w:rsidR="00572669">
        <w:t>.</w:t>
      </w:r>
    </w:p>
    <w:p w14:paraId="629FE852" w14:textId="77777777" w:rsidR="00DE607C" w:rsidRDefault="00DE607C" w:rsidP="00451FD3">
      <w:r>
        <w:br w:type="page"/>
      </w:r>
    </w:p>
    <w:p w14:paraId="365DC91C" w14:textId="63AC4354" w:rsidR="00AB7617" w:rsidRDefault="00EC5BE5" w:rsidP="00AB7617">
      <w:pPr>
        <w:pStyle w:val="Heading4"/>
      </w:pPr>
      <w:r>
        <w:lastRenderedPageBreak/>
        <w:t>I</w:t>
      </w:r>
      <w:r w:rsidR="00AB7617">
        <w:t>nstructions</w:t>
      </w:r>
    </w:p>
    <w:p w14:paraId="46F90373" w14:textId="66CC0D6F" w:rsidR="00AB7617" w:rsidRDefault="00572669" w:rsidP="00AB7617">
      <w:r>
        <w:t>You will need to perform t</w:t>
      </w:r>
      <w:r w:rsidR="00EC5BE5">
        <w:t>he following general tasks during this try-it:</w:t>
      </w:r>
    </w:p>
    <w:p w14:paraId="39664105" w14:textId="77777777" w:rsidR="00962378" w:rsidRDefault="00962378" w:rsidP="006F304A">
      <w:pPr>
        <w:pStyle w:val="Numberedlist1"/>
        <w:numPr>
          <w:ilvl w:val="0"/>
          <w:numId w:val="80"/>
        </w:numPr>
      </w:pPr>
      <w:r>
        <w:t xml:space="preserve">Select column </w:t>
      </w:r>
      <w:r w:rsidRPr="00C47497">
        <w:rPr>
          <w:rStyle w:val="Inlinebold"/>
        </w:rPr>
        <w:t>H</w:t>
      </w:r>
      <w:r>
        <w:t xml:space="preserve"> (the column with the phone numbers in it).</w:t>
      </w:r>
    </w:p>
    <w:p w14:paraId="22D933F6" w14:textId="1042B094" w:rsidR="00962378" w:rsidRDefault="0031503E" w:rsidP="00AB7617">
      <w:pPr>
        <w:pStyle w:val="Numberedlist1"/>
      </w:pPr>
      <w:r>
        <w:t>Use</w:t>
      </w:r>
      <w:r w:rsidR="00962378">
        <w:t xml:space="preserve"> the </w:t>
      </w:r>
      <w:r w:rsidR="00962378" w:rsidRPr="00C47497">
        <w:rPr>
          <w:rStyle w:val="Inlinebold"/>
        </w:rPr>
        <w:t>Text to Columns</w:t>
      </w:r>
      <w:r w:rsidR="00962378">
        <w:t xml:space="preserve"> option</w:t>
      </w:r>
      <w:r>
        <w:t xml:space="preserve"> to separate the phone number into columns using the dash as the delimiter.</w:t>
      </w:r>
    </w:p>
    <w:p w14:paraId="697CCF37" w14:textId="6134C631" w:rsidR="0031503E" w:rsidRPr="00AB7617" w:rsidRDefault="0031503E" w:rsidP="00AB7617">
      <w:pPr>
        <w:pStyle w:val="Numberedlist1"/>
      </w:pPr>
      <w:r>
        <w:t>Save your work.</w:t>
      </w:r>
    </w:p>
    <w:p w14:paraId="443FD59A" w14:textId="35681A16" w:rsidR="00DC6DB9" w:rsidRDefault="00DC6DB9" w:rsidP="00DC6DB9">
      <w:pPr>
        <w:pStyle w:val="Heading2"/>
      </w:pPr>
      <w:bookmarkStart w:id="277" w:name="_Toc29043512"/>
      <w:r>
        <w:t xml:space="preserve">Topic </w:t>
      </w:r>
      <w:r w:rsidR="00EC5BE5">
        <w:t>2</w:t>
      </w:r>
      <w:r>
        <w:t>: Extract</w:t>
      </w:r>
      <w:r w:rsidR="00E14C6C">
        <w:t xml:space="preserve"> t</w:t>
      </w:r>
      <w:r>
        <w:t>ext</w:t>
      </w:r>
      <w:r w:rsidR="00E14C6C">
        <w:t xml:space="preserve"> by using the</w:t>
      </w:r>
      <w:r>
        <w:t xml:space="preserve"> LEFT, RIGHT, MID, </w:t>
      </w:r>
      <w:r w:rsidR="00E14C6C">
        <w:t xml:space="preserve">and </w:t>
      </w:r>
      <w:r>
        <w:t>LEN</w:t>
      </w:r>
      <w:r w:rsidR="00E14C6C">
        <w:t xml:space="preserve"> functions</w:t>
      </w:r>
      <w:bookmarkEnd w:id="277"/>
    </w:p>
    <w:p w14:paraId="085FE141" w14:textId="5DB9AC47" w:rsidR="00776FFF" w:rsidRDefault="008A597E" w:rsidP="00EC5BE5">
      <w:r w:rsidRPr="008A597E">
        <w:rPr>
          <w:noProof/>
        </w:rPr>
        <w:drawing>
          <wp:inline distT="0" distB="0" distL="0" distR="0" wp14:anchorId="618FC729" wp14:editId="05625651">
            <wp:extent cx="292607" cy="353566"/>
            <wp:effectExtent l="0" t="0" r="0" b="8890"/>
            <wp:docPr id="13" name="Picture 13" descr="Illustration indicates that a Topic is mapped to a Microsoft Certification Exam Objective Domai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292607" cy="353566"/>
                    </a:xfrm>
                    <a:prstGeom prst="rect">
                      <a:avLst/>
                    </a:prstGeom>
                  </pic:spPr>
                </pic:pic>
              </a:graphicData>
            </a:graphic>
          </wp:inline>
        </w:drawing>
      </w:r>
      <w:r w:rsidR="00DC6DB9">
        <w:t xml:space="preserve">Using the </w:t>
      </w:r>
      <w:r w:rsidR="00DC6DB9" w:rsidRPr="00062BCF">
        <w:rPr>
          <w:rStyle w:val="Inlinebold"/>
        </w:rPr>
        <w:t>Text to Columns</w:t>
      </w:r>
      <w:r w:rsidR="00DC6DB9">
        <w:t xml:space="preserve"> feature doesn</w:t>
      </w:r>
      <w:r w:rsidR="00062BCF">
        <w:t>’</w:t>
      </w:r>
      <w:r w:rsidR="00DC6DB9">
        <w:t>t really fix Munson</w:t>
      </w:r>
      <w:r w:rsidR="00062BCF">
        <w:t>’</w:t>
      </w:r>
      <w:r w:rsidR="00DC6DB9">
        <w:t xml:space="preserve">s problem. When using the </w:t>
      </w:r>
      <w:r w:rsidR="002A233A" w:rsidRPr="00062BCF">
        <w:rPr>
          <w:rStyle w:val="Inlinebold"/>
        </w:rPr>
        <w:t>T</w:t>
      </w:r>
      <w:r w:rsidR="00DC6DB9" w:rsidRPr="00062BCF">
        <w:rPr>
          <w:rStyle w:val="Inlinebold"/>
        </w:rPr>
        <w:t xml:space="preserve">ext to </w:t>
      </w:r>
      <w:r w:rsidR="002A233A" w:rsidRPr="00062BCF">
        <w:rPr>
          <w:rStyle w:val="Inlinebold"/>
        </w:rPr>
        <w:t>C</w:t>
      </w:r>
      <w:r w:rsidR="00DC6DB9" w:rsidRPr="00062BCF">
        <w:rPr>
          <w:rStyle w:val="Inlinebold"/>
        </w:rPr>
        <w:t>olumns</w:t>
      </w:r>
      <w:r w:rsidR="00DC6DB9">
        <w:t xml:space="preserve"> function, the area code is separated out, but the seven-digit phone number is separated into two parts </w:t>
      </w:r>
      <w:r w:rsidR="00127990">
        <w:t>because of</w:t>
      </w:r>
      <w:r w:rsidR="00DC6DB9">
        <w:t xml:space="preserve"> the second dash. Munson</w:t>
      </w:r>
      <w:r w:rsidR="00062BCF">
        <w:t>’</w:t>
      </w:r>
      <w:r w:rsidR="00DC6DB9">
        <w:t xml:space="preserve">s would like the area code by itself and the rest of the phone number left intact. There are </w:t>
      </w:r>
      <w:r w:rsidR="00C93E91">
        <w:t>several</w:t>
      </w:r>
      <w:r w:rsidR="00DC6DB9">
        <w:t xml:space="preserve"> ways of accomplishing this task.</w:t>
      </w:r>
      <w:r w:rsidR="00C93E91">
        <w:t xml:space="preserve"> </w:t>
      </w:r>
      <w:r w:rsidR="00EC5BE5">
        <w:t>All</w:t>
      </w:r>
      <w:r w:rsidR="00C93E91">
        <w:t xml:space="preserve"> the solutions deal with the idea of extracting parts of a string.</w:t>
      </w:r>
    </w:p>
    <w:p w14:paraId="2B9B4A3B" w14:textId="3E4A0CDB" w:rsidR="00B07EDA" w:rsidRDefault="00C93E91" w:rsidP="00EC5BE5">
      <w:r>
        <w:t xml:space="preserve">A </w:t>
      </w:r>
      <w:r w:rsidRPr="00776FFF">
        <w:rPr>
          <w:rStyle w:val="Inlineitalic"/>
        </w:rPr>
        <w:t>string</w:t>
      </w:r>
      <w:r>
        <w:t xml:space="preserve"> is a collection of characters upon which no mathematical calculations are to be performed. For example, a phone number or zip code is a collection of specialized characters called </w:t>
      </w:r>
      <w:r w:rsidRPr="00776FFF">
        <w:rPr>
          <w:rStyle w:val="Inlineitalic"/>
        </w:rPr>
        <w:t>numbers</w:t>
      </w:r>
      <w:r w:rsidR="00776FFF">
        <w:t>;</w:t>
      </w:r>
      <w:r>
        <w:t xml:space="preserve"> however, these numbers are not going to be used in a mathematical way</w:t>
      </w:r>
      <w:r w:rsidR="00776FFF">
        <w:t>—t</w:t>
      </w:r>
      <w:r>
        <w:t>hey are a string.</w:t>
      </w:r>
    </w:p>
    <w:p w14:paraId="5FF23E13" w14:textId="37130E2A" w:rsidR="00DC6DB9" w:rsidRPr="00DC6DB9" w:rsidRDefault="00C93E91" w:rsidP="00EC5BE5">
      <w:r>
        <w:t xml:space="preserve">Strings can contain groupings of specialized characters called </w:t>
      </w:r>
      <w:r w:rsidRPr="00776FFF">
        <w:rPr>
          <w:rStyle w:val="Inlineitalic"/>
        </w:rPr>
        <w:t>text</w:t>
      </w:r>
      <w:r>
        <w:t>. The information you are reading now is text. The letters are grouped together to form words, the words are grouped together to form sentences</w:t>
      </w:r>
      <w:r w:rsidR="00776FFF">
        <w:t>,</w:t>
      </w:r>
      <w:r>
        <w:t xml:space="preserve"> and so forth.</w:t>
      </w:r>
    </w:p>
    <w:p w14:paraId="654B7FAF" w14:textId="0DE9B59B" w:rsidR="007B4430" w:rsidRDefault="007B4430" w:rsidP="00B90B49">
      <w:pPr>
        <w:pStyle w:val="Heading3"/>
      </w:pPr>
      <w:bookmarkStart w:id="278" w:name="_Toc29043513"/>
      <w:r>
        <w:t>L</w:t>
      </w:r>
      <w:r w:rsidR="0098639D">
        <w:t>EFT</w:t>
      </w:r>
      <w:r>
        <w:t xml:space="preserve"> function</w:t>
      </w:r>
      <w:bookmarkEnd w:id="278"/>
    </w:p>
    <w:p w14:paraId="0C80C1E9" w14:textId="71132A16" w:rsidR="007816B1" w:rsidRDefault="007816B1" w:rsidP="007816B1">
      <w:r>
        <w:t xml:space="preserve">The </w:t>
      </w:r>
      <w:r w:rsidR="00B07EDA" w:rsidRPr="00B07EDA">
        <w:rPr>
          <w:rStyle w:val="Inlinebold"/>
        </w:rPr>
        <w:t>LEFT</w:t>
      </w:r>
      <w:r w:rsidR="00B07EDA">
        <w:t xml:space="preserve"> </w:t>
      </w:r>
      <w:r>
        <w:t xml:space="preserve">function allows you to </w:t>
      </w:r>
      <w:r w:rsidR="0066029F">
        <w:t xml:space="preserve">select </w:t>
      </w:r>
      <w:r>
        <w:t>a specific number of characters starting from the left side of the data.</w:t>
      </w:r>
    </w:p>
    <w:p w14:paraId="358333E8" w14:textId="0BB65732" w:rsidR="00930D35" w:rsidRPr="007816B1" w:rsidRDefault="00930D35" w:rsidP="007816B1">
      <w:r>
        <w:t xml:space="preserve">To use the </w:t>
      </w:r>
      <w:r w:rsidRPr="00B07EDA">
        <w:rPr>
          <w:rStyle w:val="Inlinebold"/>
        </w:rPr>
        <w:t>LEFT</w:t>
      </w:r>
      <w:r>
        <w:t xml:space="preserve"> function in a formula:</w:t>
      </w:r>
    </w:p>
    <w:p w14:paraId="6EDDB2DA" w14:textId="225A3768" w:rsidR="007B4430" w:rsidRDefault="007B4430" w:rsidP="006F304A">
      <w:pPr>
        <w:pStyle w:val="Numberedlist1"/>
        <w:numPr>
          <w:ilvl w:val="0"/>
          <w:numId w:val="82"/>
        </w:numPr>
      </w:pPr>
      <w:r>
        <w:t xml:space="preserve">Select </w:t>
      </w:r>
      <w:r w:rsidR="007816B1">
        <w:t xml:space="preserve">the </w:t>
      </w:r>
      <w:r>
        <w:t>cel</w:t>
      </w:r>
      <w:r w:rsidR="007816B1">
        <w:t xml:space="preserve">l where you want your resulting data to be </w:t>
      </w:r>
      <w:r w:rsidR="00C553D0">
        <w:t>placed</w:t>
      </w:r>
      <w:r w:rsidR="007816B1">
        <w:t>.</w:t>
      </w:r>
    </w:p>
    <w:p w14:paraId="2B2F8CE0" w14:textId="77777777" w:rsidR="007816B1" w:rsidRPr="00451FD3" w:rsidRDefault="007B4430" w:rsidP="007B4430">
      <w:pPr>
        <w:pStyle w:val="Numberedlist1"/>
      </w:pPr>
      <w:r>
        <w:t xml:space="preserve">In the formula bar, enter </w:t>
      </w:r>
      <w:r w:rsidRPr="00C40E0E">
        <w:rPr>
          <w:rStyle w:val="Inlinebold"/>
        </w:rPr>
        <w:t>=LE</w:t>
      </w:r>
    </w:p>
    <w:p w14:paraId="4939943F" w14:textId="7B1EB0F1" w:rsidR="007B4430" w:rsidRDefault="007B4430" w:rsidP="0015651E">
      <w:pPr>
        <w:pStyle w:val="Numberedlist1"/>
      </w:pPr>
      <w:r>
        <w:lastRenderedPageBreak/>
        <w:t xml:space="preserve">The wizard will offer suggestions to complete your function. Make sure </w:t>
      </w:r>
      <w:r w:rsidRPr="00C40E0E">
        <w:rPr>
          <w:rStyle w:val="Inlinebold"/>
        </w:rPr>
        <w:t>LEFT</w:t>
      </w:r>
      <w:r>
        <w:t xml:space="preserve"> is highlighted</w:t>
      </w:r>
      <w:r w:rsidR="00B07EDA">
        <w:t>,</w:t>
      </w:r>
      <w:r>
        <w:t xml:space="preserve"> and </w:t>
      </w:r>
      <w:r w:rsidR="00B07EDA">
        <w:t xml:space="preserve">then select </w:t>
      </w:r>
      <w:r>
        <w:t xml:space="preserve">the </w:t>
      </w:r>
      <w:r w:rsidRPr="00C40E0E">
        <w:rPr>
          <w:rStyle w:val="Inlinebold"/>
        </w:rPr>
        <w:t>Tab</w:t>
      </w:r>
      <w:r>
        <w:t xml:space="preserve"> button.</w:t>
      </w:r>
      <w:r w:rsidRPr="007B4430">
        <w:rPr>
          <w:noProof/>
        </w:rPr>
        <w:drawing>
          <wp:inline distT="0" distB="0" distL="0" distR="0" wp14:anchorId="20F006A8" wp14:editId="52F992FD">
            <wp:extent cx="4919663" cy="838200"/>
            <wp:effectExtent l="19050" t="19050" r="14605" b="19050"/>
            <wp:docPr id="63" name="Picture 63" descr="A screenshot of the formula bar with the beginning of the function =LE, and the function LEFT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rmula Bar Left.JPG"/>
                    <pic:cNvPicPr/>
                  </pic:nvPicPr>
                  <pic:blipFill>
                    <a:blip r:embed="rId23">
                      <a:extLst>
                        <a:ext uri="{28A0092B-C50C-407E-A947-70E740481C1C}">
                          <a14:useLocalDpi xmlns:a14="http://schemas.microsoft.com/office/drawing/2010/main" val="0"/>
                        </a:ext>
                      </a:extLst>
                    </a:blip>
                    <a:stretch>
                      <a:fillRect/>
                    </a:stretch>
                  </pic:blipFill>
                  <pic:spPr>
                    <a:xfrm>
                      <a:off x="0" y="0"/>
                      <a:ext cx="4919663" cy="838200"/>
                    </a:xfrm>
                    <a:prstGeom prst="rect">
                      <a:avLst/>
                    </a:prstGeom>
                    <a:ln w="12700">
                      <a:solidFill>
                        <a:schemeClr val="tx1"/>
                      </a:solidFill>
                    </a:ln>
                  </pic:spPr>
                </pic:pic>
              </a:graphicData>
            </a:graphic>
          </wp:inline>
        </w:drawing>
      </w:r>
    </w:p>
    <w:p w14:paraId="40F90F40" w14:textId="1B91363B" w:rsidR="007B4430" w:rsidRDefault="007B4430" w:rsidP="0015651E">
      <w:pPr>
        <w:pStyle w:val="Caption"/>
      </w:pPr>
      <w:r>
        <w:t xml:space="preserve">Figure </w:t>
      </w:r>
      <w:r>
        <w:fldChar w:fldCharType="begin"/>
      </w:r>
      <w:r>
        <w:instrText xml:space="preserve"> SEQ Figure \* ARABIC </w:instrText>
      </w:r>
      <w:r>
        <w:fldChar w:fldCharType="separate"/>
      </w:r>
      <w:r w:rsidR="00953BD0">
        <w:rPr>
          <w:noProof/>
        </w:rPr>
        <w:t>3</w:t>
      </w:r>
      <w:r>
        <w:fldChar w:fldCharType="end"/>
      </w:r>
      <w:r>
        <w:t>: Wizard suggesting function names</w:t>
      </w:r>
    </w:p>
    <w:p w14:paraId="2DCAE657" w14:textId="07427D1D" w:rsidR="007B4430" w:rsidRDefault="007B4430" w:rsidP="00EB713B">
      <w:r>
        <w:t>The wizard lead</w:t>
      </w:r>
      <w:r w:rsidR="00EB713B">
        <w:t>s</w:t>
      </w:r>
      <w:r>
        <w:t xml:space="preserve"> you through completing your function</w:t>
      </w:r>
      <w:r w:rsidR="00EB713B">
        <w:t xml:space="preserve"> by displaying the required </w:t>
      </w:r>
      <w:r>
        <w:t xml:space="preserve">data to complete the function. For example, </w:t>
      </w:r>
      <w:r w:rsidRPr="007816B1">
        <w:rPr>
          <w:rStyle w:val="Inlinebold"/>
        </w:rPr>
        <w:t>=LEFT(text, [num_chars])</w:t>
      </w:r>
      <w:r>
        <w:t>. This function takes the left number of characters you specify from the text you enter.</w:t>
      </w:r>
    </w:p>
    <w:p w14:paraId="2869B66C" w14:textId="5BF3A695" w:rsidR="007816B1" w:rsidRDefault="007816B1" w:rsidP="007816B1">
      <w:pPr>
        <w:pStyle w:val="Heading3"/>
      </w:pPr>
      <w:bookmarkStart w:id="279" w:name="_Toc29043514"/>
      <w:r>
        <w:t>R</w:t>
      </w:r>
      <w:r w:rsidR="0098639D">
        <w:t>IGHT</w:t>
      </w:r>
      <w:r>
        <w:t xml:space="preserve"> function</w:t>
      </w:r>
      <w:bookmarkEnd w:id="279"/>
    </w:p>
    <w:p w14:paraId="57312840" w14:textId="58FC97CC" w:rsidR="007816B1" w:rsidRDefault="007816B1" w:rsidP="007816B1">
      <w:r>
        <w:t xml:space="preserve">The </w:t>
      </w:r>
      <w:r w:rsidR="00D70197" w:rsidRPr="00D70197">
        <w:rPr>
          <w:rStyle w:val="Inlinebold"/>
        </w:rPr>
        <w:t>RIGHT</w:t>
      </w:r>
      <w:r w:rsidR="00D70197">
        <w:t xml:space="preserve"> </w:t>
      </w:r>
      <w:r>
        <w:t xml:space="preserve">function allows you to </w:t>
      </w:r>
      <w:r w:rsidR="0066029F">
        <w:t xml:space="preserve">select </w:t>
      </w:r>
      <w:r>
        <w:t xml:space="preserve">a specific number of characters starting from the </w:t>
      </w:r>
      <w:r w:rsidR="00DD355D">
        <w:t>right</w:t>
      </w:r>
      <w:r>
        <w:t xml:space="preserve"> side of the data.</w:t>
      </w:r>
    </w:p>
    <w:p w14:paraId="1BE4CBB1" w14:textId="12BCF61E" w:rsidR="00930D35" w:rsidRPr="007816B1" w:rsidRDefault="00930D35" w:rsidP="007816B1">
      <w:r>
        <w:t xml:space="preserve">To use the </w:t>
      </w:r>
      <w:r>
        <w:rPr>
          <w:rStyle w:val="Inlinebold"/>
        </w:rPr>
        <w:t>RIGHT</w:t>
      </w:r>
      <w:r>
        <w:t xml:space="preserve"> function in a formula:</w:t>
      </w:r>
    </w:p>
    <w:p w14:paraId="30356D92" w14:textId="4A4EBE80" w:rsidR="007816B1" w:rsidRPr="007816B1" w:rsidRDefault="007816B1" w:rsidP="006F304A">
      <w:pPr>
        <w:pStyle w:val="Numberedlist1"/>
        <w:numPr>
          <w:ilvl w:val="0"/>
          <w:numId w:val="83"/>
        </w:numPr>
      </w:pPr>
      <w:r>
        <w:t xml:space="preserve">Select the cell where you want your resulting data to be </w:t>
      </w:r>
      <w:r w:rsidR="00C553D0">
        <w:t>placed</w:t>
      </w:r>
      <w:r w:rsidRPr="007816B1">
        <w:t>.</w:t>
      </w:r>
    </w:p>
    <w:p w14:paraId="06489DDA" w14:textId="7AC0CBAA" w:rsidR="007816B1" w:rsidRPr="00451FD3" w:rsidRDefault="007816B1" w:rsidP="007816B1">
      <w:pPr>
        <w:pStyle w:val="Numberedlist1"/>
      </w:pPr>
      <w:r>
        <w:t xml:space="preserve">In the formula bar, enter </w:t>
      </w:r>
      <w:r w:rsidRPr="00FF4CC2">
        <w:rPr>
          <w:rStyle w:val="Inlinebold"/>
        </w:rPr>
        <w:t>=RI</w:t>
      </w:r>
      <w:r w:rsidR="006E529C" w:rsidRPr="007816B1">
        <w:t>.</w:t>
      </w:r>
    </w:p>
    <w:p w14:paraId="38A94064" w14:textId="7DAB4E01" w:rsidR="007816B1" w:rsidRDefault="007816B1" w:rsidP="007816B1">
      <w:pPr>
        <w:pStyle w:val="Numberedlist1"/>
      </w:pPr>
      <w:r>
        <w:t xml:space="preserve">The wizard will offer suggestions to complete your function. Make sure </w:t>
      </w:r>
      <w:r w:rsidRPr="00FF4CC2">
        <w:rPr>
          <w:rStyle w:val="Inlinebold"/>
        </w:rPr>
        <w:t>RIGHT</w:t>
      </w:r>
      <w:r>
        <w:t xml:space="preserve"> is highlighted</w:t>
      </w:r>
      <w:r w:rsidR="006E529C">
        <w:t>,</w:t>
      </w:r>
      <w:r>
        <w:t xml:space="preserve"> and </w:t>
      </w:r>
      <w:r w:rsidR="006E529C">
        <w:t>then select</w:t>
      </w:r>
      <w:r>
        <w:t xml:space="preserve"> the </w:t>
      </w:r>
      <w:r w:rsidRPr="00FF4CC2">
        <w:rPr>
          <w:rStyle w:val="Inlinebold"/>
        </w:rPr>
        <w:t>Tab</w:t>
      </w:r>
      <w:r>
        <w:t xml:space="preserve"> key.</w:t>
      </w:r>
      <w:r w:rsidRPr="007816B1">
        <w:rPr>
          <w:noProof/>
        </w:rPr>
        <w:drawing>
          <wp:inline distT="0" distB="0" distL="0" distR="0" wp14:anchorId="7DE9327D" wp14:editId="7642E203">
            <wp:extent cx="4619625" cy="571500"/>
            <wp:effectExtent l="19050" t="19050" r="28575" b="19050"/>
            <wp:docPr id="66" name="Picture 66" descr="A screenshot of the formula bar with =RI entered and the RIGHT functi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ormula Bar RIGHT.JPG"/>
                    <pic:cNvPicPr/>
                  </pic:nvPicPr>
                  <pic:blipFill>
                    <a:blip r:embed="rId24">
                      <a:extLst>
                        <a:ext uri="{28A0092B-C50C-407E-A947-70E740481C1C}">
                          <a14:useLocalDpi xmlns:a14="http://schemas.microsoft.com/office/drawing/2010/main" val="0"/>
                        </a:ext>
                      </a:extLst>
                    </a:blip>
                    <a:stretch>
                      <a:fillRect/>
                    </a:stretch>
                  </pic:blipFill>
                  <pic:spPr>
                    <a:xfrm>
                      <a:off x="0" y="0"/>
                      <a:ext cx="4619625" cy="571500"/>
                    </a:xfrm>
                    <a:prstGeom prst="rect">
                      <a:avLst/>
                    </a:prstGeom>
                    <a:ln w="12700">
                      <a:solidFill>
                        <a:schemeClr val="tx1"/>
                      </a:solidFill>
                    </a:ln>
                  </pic:spPr>
                </pic:pic>
              </a:graphicData>
            </a:graphic>
          </wp:inline>
        </w:drawing>
      </w:r>
    </w:p>
    <w:p w14:paraId="50181019" w14:textId="40D5E620" w:rsidR="007816B1" w:rsidRDefault="007816B1" w:rsidP="0015651E">
      <w:pPr>
        <w:pStyle w:val="Caption"/>
      </w:pPr>
      <w:r>
        <w:t xml:space="preserve">Figure </w:t>
      </w:r>
      <w:r>
        <w:fldChar w:fldCharType="begin"/>
      </w:r>
      <w:r>
        <w:instrText xml:space="preserve"> SEQ Figure \* ARABIC </w:instrText>
      </w:r>
      <w:r>
        <w:fldChar w:fldCharType="separate"/>
      </w:r>
      <w:r w:rsidR="00953BD0">
        <w:rPr>
          <w:noProof/>
        </w:rPr>
        <w:t>4</w:t>
      </w:r>
      <w:r>
        <w:fldChar w:fldCharType="end"/>
      </w:r>
      <w:r>
        <w:t>: Wizard making function suggestions</w:t>
      </w:r>
    </w:p>
    <w:p w14:paraId="462E6BC5" w14:textId="03F45917" w:rsidR="007816B1" w:rsidRDefault="007816B1" w:rsidP="007816B1">
      <w:pPr>
        <w:pStyle w:val="Numberedlist1"/>
      </w:pPr>
      <w:r>
        <w:t xml:space="preserve">The wizard will lead you through completing your function. It will display the </w:t>
      </w:r>
      <w:r w:rsidR="006E529C">
        <w:t xml:space="preserve">data necessary </w:t>
      </w:r>
      <w:r>
        <w:t xml:space="preserve">to complete the function. For example, </w:t>
      </w:r>
      <w:r w:rsidRPr="007816B1">
        <w:rPr>
          <w:rStyle w:val="Inlinebold"/>
        </w:rPr>
        <w:t>=RIGHT(text, [num_chars])</w:t>
      </w:r>
      <w:r>
        <w:t xml:space="preserve">. This is very similar to the </w:t>
      </w:r>
      <w:r w:rsidR="006E529C">
        <w:rPr>
          <w:rStyle w:val="Inlinebold"/>
        </w:rPr>
        <w:t>LEFT</w:t>
      </w:r>
      <w:r w:rsidR="006E529C">
        <w:t xml:space="preserve"> </w:t>
      </w:r>
      <w:r>
        <w:t>function. This function takes the right number of characters you specify from the text you enter.</w:t>
      </w:r>
    </w:p>
    <w:p w14:paraId="48614237" w14:textId="77777777" w:rsidR="00DE607C" w:rsidRDefault="00DE607C" w:rsidP="00451FD3">
      <w:r>
        <w:br w:type="page"/>
      </w:r>
    </w:p>
    <w:p w14:paraId="42CC3C63" w14:textId="2BA086D4" w:rsidR="007816B1" w:rsidRDefault="00DD355D" w:rsidP="00DD355D">
      <w:pPr>
        <w:pStyle w:val="Heading3"/>
      </w:pPr>
      <w:bookmarkStart w:id="280" w:name="_Toc29043515"/>
      <w:r>
        <w:lastRenderedPageBreak/>
        <w:t>L</w:t>
      </w:r>
      <w:r w:rsidR="0098639D">
        <w:t>EN</w:t>
      </w:r>
      <w:r>
        <w:t xml:space="preserve"> function</w:t>
      </w:r>
      <w:bookmarkEnd w:id="280"/>
    </w:p>
    <w:p w14:paraId="265B6276" w14:textId="431A1E02" w:rsidR="0098639D" w:rsidRDefault="0098639D" w:rsidP="0098639D">
      <w:r>
        <w:t xml:space="preserve">The </w:t>
      </w:r>
      <w:r w:rsidRPr="00D70197">
        <w:rPr>
          <w:rStyle w:val="Inlinebold"/>
        </w:rPr>
        <w:t>LEN</w:t>
      </w:r>
      <w:r>
        <w:t xml:space="preserve"> function counts the number of characters within a text string.</w:t>
      </w:r>
    </w:p>
    <w:p w14:paraId="3C1269E6" w14:textId="6DCD473E" w:rsidR="00930D35" w:rsidRPr="007816B1" w:rsidRDefault="00930D35" w:rsidP="00930D35">
      <w:r>
        <w:t xml:space="preserve">To use the </w:t>
      </w:r>
      <w:r>
        <w:rPr>
          <w:rStyle w:val="Inlinebold"/>
        </w:rPr>
        <w:t>LEN</w:t>
      </w:r>
      <w:r>
        <w:t xml:space="preserve"> function in a formula:</w:t>
      </w:r>
    </w:p>
    <w:p w14:paraId="2D22F904" w14:textId="7627ED31" w:rsidR="00DD355D" w:rsidRDefault="00DD355D" w:rsidP="006F304A">
      <w:pPr>
        <w:pStyle w:val="Numberedlist1"/>
        <w:numPr>
          <w:ilvl w:val="0"/>
          <w:numId w:val="84"/>
        </w:numPr>
      </w:pPr>
      <w:r>
        <w:t xml:space="preserve">Select the cell where you want your resulting data to be </w:t>
      </w:r>
      <w:r w:rsidR="00C553D0">
        <w:t>placed</w:t>
      </w:r>
      <w:r>
        <w:t>.</w:t>
      </w:r>
    </w:p>
    <w:p w14:paraId="31B7D111" w14:textId="1CC68366" w:rsidR="00DD355D" w:rsidRDefault="00DD355D" w:rsidP="00C72075">
      <w:pPr>
        <w:pStyle w:val="ListParagraph"/>
      </w:pPr>
      <w:r>
        <w:t xml:space="preserve">Variations of the </w:t>
      </w:r>
      <w:r w:rsidRPr="00C51285">
        <w:rPr>
          <w:rStyle w:val="Inlinebold"/>
        </w:rPr>
        <w:t>LEFT</w:t>
      </w:r>
      <w:r>
        <w:t xml:space="preserve"> and </w:t>
      </w:r>
      <w:r w:rsidRPr="00C51285">
        <w:rPr>
          <w:rStyle w:val="Inlinebold"/>
        </w:rPr>
        <w:t>RIGHT</w:t>
      </w:r>
      <w:r>
        <w:t xml:space="preserve"> functions make it possible to </w:t>
      </w:r>
      <w:r w:rsidR="0066029F">
        <w:t xml:space="preserve">select </w:t>
      </w:r>
      <w:r>
        <w:t xml:space="preserve">various selections of text from data. For example, if </w:t>
      </w:r>
      <w:r w:rsidR="005A59F0">
        <w:t>you</w:t>
      </w:r>
      <w:r>
        <w:t xml:space="preserve"> </w:t>
      </w:r>
      <w:r w:rsidR="00C51285">
        <w:t>want to remove the area code from a phone number</w:t>
      </w:r>
      <w:r>
        <w:t xml:space="preserve">, </w:t>
      </w:r>
      <w:r w:rsidR="005A59F0">
        <w:t>you</w:t>
      </w:r>
      <w:r>
        <w:t xml:space="preserve"> could do that combining the </w:t>
      </w:r>
      <w:r w:rsidRPr="00C22880">
        <w:rPr>
          <w:rStyle w:val="Inlinebold"/>
        </w:rPr>
        <w:t>RIGHT</w:t>
      </w:r>
      <w:r>
        <w:t xml:space="preserve"> function with the </w:t>
      </w:r>
      <w:r w:rsidRPr="00C22880">
        <w:rPr>
          <w:rStyle w:val="Inlinebold"/>
        </w:rPr>
        <w:t>LEN</w:t>
      </w:r>
      <w:r>
        <w:t xml:space="preserve"> function. The </w:t>
      </w:r>
      <w:r w:rsidRPr="00C22880">
        <w:rPr>
          <w:rStyle w:val="Inlinebold"/>
        </w:rPr>
        <w:t>LEN</w:t>
      </w:r>
      <w:r>
        <w:t xml:space="preserve"> function determines the length of the data and then manipulates the data according to your specifications.</w:t>
      </w:r>
    </w:p>
    <w:p w14:paraId="1DBE3716" w14:textId="51522BB2" w:rsidR="00AE6708" w:rsidRPr="00451FD3" w:rsidRDefault="00DD355D" w:rsidP="00DD355D">
      <w:pPr>
        <w:pStyle w:val="Numberedlist1"/>
      </w:pPr>
      <w:r>
        <w:t xml:space="preserve">In the formula bar, enter </w:t>
      </w:r>
      <w:r w:rsidRPr="00C22880">
        <w:rPr>
          <w:rStyle w:val="Inlinebold"/>
        </w:rPr>
        <w:t>=RI</w:t>
      </w:r>
      <w:r w:rsidR="006E529C" w:rsidRPr="007816B1">
        <w:t>.</w:t>
      </w:r>
    </w:p>
    <w:p w14:paraId="636A14A7" w14:textId="5B0F8770" w:rsidR="00DD355D" w:rsidRDefault="00DD355D" w:rsidP="00DD355D">
      <w:pPr>
        <w:pStyle w:val="Numberedlist1"/>
      </w:pPr>
      <w:r>
        <w:t xml:space="preserve">The wizard will offer suggestions to complete your function. Make sure </w:t>
      </w:r>
      <w:r w:rsidRPr="00C22880">
        <w:rPr>
          <w:rStyle w:val="Inlinebold"/>
        </w:rPr>
        <w:t>RIGHT</w:t>
      </w:r>
      <w:r>
        <w:t xml:space="preserve"> is highlighted</w:t>
      </w:r>
      <w:r w:rsidR="006E529C">
        <w:t>,</w:t>
      </w:r>
      <w:r>
        <w:t xml:space="preserve"> and </w:t>
      </w:r>
      <w:r w:rsidR="006E529C">
        <w:t>then select</w:t>
      </w:r>
      <w:r>
        <w:t xml:space="preserve"> the </w:t>
      </w:r>
      <w:r w:rsidRPr="00C22880">
        <w:rPr>
          <w:rStyle w:val="Inlinebold"/>
        </w:rPr>
        <w:t>Tab</w:t>
      </w:r>
      <w:r>
        <w:t xml:space="preserve"> button.</w:t>
      </w:r>
      <w:r w:rsidRPr="00DD355D">
        <w:rPr>
          <w:noProof/>
        </w:rPr>
        <w:drawing>
          <wp:inline distT="0" distB="0" distL="0" distR="0" wp14:anchorId="5EAE07A1" wp14:editId="5567A58C">
            <wp:extent cx="4619625" cy="571500"/>
            <wp:effectExtent l="19050" t="19050" r="28575" b="19050"/>
            <wp:docPr id="67" name="Picture 67" descr="A screenshot of the formula bar with =RI entered and the RIGHT functi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ormula Bar RIGHT.JPG"/>
                    <pic:cNvPicPr/>
                  </pic:nvPicPr>
                  <pic:blipFill>
                    <a:blip r:embed="rId24">
                      <a:extLst>
                        <a:ext uri="{28A0092B-C50C-407E-A947-70E740481C1C}">
                          <a14:useLocalDpi xmlns:a14="http://schemas.microsoft.com/office/drawing/2010/main" val="0"/>
                        </a:ext>
                      </a:extLst>
                    </a:blip>
                    <a:stretch>
                      <a:fillRect/>
                    </a:stretch>
                  </pic:blipFill>
                  <pic:spPr>
                    <a:xfrm>
                      <a:off x="0" y="0"/>
                      <a:ext cx="4619625" cy="571500"/>
                    </a:xfrm>
                    <a:prstGeom prst="rect">
                      <a:avLst/>
                    </a:prstGeom>
                    <a:ln w="12700">
                      <a:solidFill>
                        <a:schemeClr val="tx1"/>
                      </a:solidFill>
                    </a:ln>
                  </pic:spPr>
                </pic:pic>
              </a:graphicData>
            </a:graphic>
          </wp:inline>
        </w:drawing>
      </w:r>
    </w:p>
    <w:p w14:paraId="77A73E47" w14:textId="71EBD6FD" w:rsidR="00DD355D" w:rsidRDefault="00DD355D" w:rsidP="0015651E">
      <w:pPr>
        <w:pStyle w:val="Caption"/>
      </w:pPr>
      <w:r>
        <w:t xml:space="preserve">Figure </w:t>
      </w:r>
      <w:r>
        <w:fldChar w:fldCharType="begin"/>
      </w:r>
      <w:r>
        <w:instrText xml:space="preserve"> SEQ Figure \* ARABIC </w:instrText>
      </w:r>
      <w:r>
        <w:fldChar w:fldCharType="separate"/>
      </w:r>
      <w:r w:rsidR="00953BD0">
        <w:rPr>
          <w:noProof/>
        </w:rPr>
        <w:t>5</w:t>
      </w:r>
      <w:r>
        <w:fldChar w:fldCharType="end"/>
      </w:r>
      <w:r>
        <w:t>: Wizard making function suggestions</w:t>
      </w:r>
    </w:p>
    <w:p w14:paraId="660D3469" w14:textId="39F938EE" w:rsidR="00DD355D" w:rsidRDefault="00AE6708" w:rsidP="00BA7153">
      <w:pPr>
        <w:pStyle w:val="Numberedlist1"/>
      </w:pPr>
      <w:r>
        <w:t xml:space="preserve">You want </w:t>
      </w:r>
      <w:r w:rsidR="00C51285">
        <w:t>to remove the area code from</w:t>
      </w:r>
      <w:r>
        <w:t xml:space="preserve"> each phone number. Enter the </w:t>
      </w:r>
      <w:r w:rsidR="00BA7153">
        <w:t>cell reference</w:t>
      </w:r>
      <w:r>
        <w:t xml:space="preserve"> where the phone number</w:t>
      </w:r>
      <w:r w:rsidR="00C51285">
        <w:t xml:space="preserve"> is</w:t>
      </w:r>
      <w:r>
        <w:t xml:space="preserve"> held. </w:t>
      </w:r>
      <w:r w:rsidR="00DD355D">
        <w:t xml:space="preserve">For example, </w:t>
      </w:r>
      <w:r>
        <w:t xml:space="preserve">if the phone number is stored in column </w:t>
      </w:r>
      <w:r w:rsidRPr="00BA7153">
        <w:rPr>
          <w:rStyle w:val="Inlinebold"/>
        </w:rPr>
        <w:t>B</w:t>
      </w:r>
      <w:r w:rsidR="00C51285" w:rsidRPr="00BA7153">
        <w:rPr>
          <w:rStyle w:val="Inlinebold"/>
        </w:rPr>
        <w:t>2</w:t>
      </w:r>
      <w:r>
        <w:t xml:space="preserve"> </w:t>
      </w:r>
      <w:r w:rsidR="00BA7153">
        <w:t>use</w:t>
      </w:r>
      <w:r w:rsidR="00DD355D">
        <w:t xml:space="preserve"> </w:t>
      </w:r>
      <w:r w:rsidR="00C51285" w:rsidRPr="00BA7153">
        <w:rPr>
          <w:rStyle w:val="Inlinebold"/>
        </w:rPr>
        <w:t>B2</w:t>
      </w:r>
      <w:r w:rsidR="00DD355D">
        <w:t xml:space="preserve"> </w:t>
      </w:r>
      <w:r w:rsidR="00BA7153">
        <w:t xml:space="preserve">for the text reference in both the </w:t>
      </w:r>
      <w:r w:rsidR="00BA7153" w:rsidRPr="00854332">
        <w:rPr>
          <w:rStyle w:val="Inlinebold"/>
        </w:rPr>
        <w:t>RIGHT</w:t>
      </w:r>
      <w:r w:rsidR="00BA7153">
        <w:t xml:space="preserve"> and </w:t>
      </w:r>
      <w:r w:rsidR="00BA7153" w:rsidRPr="00854332">
        <w:rPr>
          <w:rStyle w:val="Inlinebold"/>
        </w:rPr>
        <w:t>LEN</w:t>
      </w:r>
      <w:r w:rsidR="00BA7153">
        <w:t xml:space="preserve"> functions. You will also need to subtract four characters from the length of the data. </w:t>
      </w:r>
      <w:r w:rsidR="00DD355D">
        <w:t xml:space="preserve">Your function should read like this: </w:t>
      </w:r>
      <w:r w:rsidR="00DD355D" w:rsidRPr="00BA7153">
        <w:rPr>
          <w:rStyle w:val="Inlinebold"/>
        </w:rPr>
        <w:t>=RIGHT(</w:t>
      </w:r>
      <w:r w:rsidR="00BA7153" w:rsidRPr="00BA7153">
        <w:rPr>
          <w:rStyle w:val="Inlinebold"/>
        </w:rPr>
        <w:t>B2</w:t>
      </w:r>
      <w:r w:rsidR="00DD355D" w:rsidRPr="00BA7153">
        <w:rPr>
          <w:rStyle w:val="Inlinebold"/>
        </w:rPr>
        <w:t>,(LEN(</w:t>
      </w:r>
      <w:r w:rsidR="00BA7153" w:rsidRPr="00BA7153">
        <w:rPr>
          <w:rStyle w:val="Inlinebold"/>
        </w:rPr>
        <w:t>B2</w:t>
      </w:r>
      <w:r w:rsidR="00DD355D" w:rsidRPr="00BA7153">
        <w:rPr>
          <w:rStyle w:val="Inlinebold"/>
        </w:rPr>
        <w:t>)-4))</w:t>
      </w:r>
      <w:r w:rsidR="00DD355D">
        <w:t>.</w:t>
      </w:r>
    </w:p>
    <w:p w14:paraId="0CD16414" w14:textId="6BA41111" w:rsidR="00DD355D" w:rsidRDefault="00A773C1" w:rsidP="00DD355D">
      <w:pPr>
        <w:pStyle w:val="Numberedlist1"/>
      </w:pPr>
      <w:r>
        <w:t>You can combine the</w:t>
      </w:r>
      <w:r w:rsidR="00DD355D">
        <w:t xml:space="preserve"> </w:t>
      </w:r>
      <w:r w:rsidR="00DD355D" w:rsidRPr="00A773C1">
        <w:rPr>
          <w:rStyle w:val="Inlinebold"/>
        </w:rPr>
        <w:t>LEFT</w:t>
      </w:r>
      <w:r w:rsidR="00DD355D">
        <w:t xml:space="preserve"> function with the </w:t>
      </w:r>
      <w:r w:rsidR="00DD355D" w:rsidRPr="00A773C1">
        <w:rPr>
          <w:rStyle w:val="Inlinebold"/>
        </w:rPr>
        <w:t>LEN</w:t>
      </w:r>
      <w:r w:rsidR="00DD355D">
        <w:t xml:space="preserve"> function in a similar manner.</w:t>
      </w:r>
    </w:p>
    <w:p w14:paraId="20DFBFA0" w14:textId="3875F39F" w:rsidR="002E4E1D" w:rsidRDefault="002E4E1D" w:rsidP="002E4E1D">
      <w:pPr>
        <w:pStyle w:val="Heading3"/>
      </w:pPr>
      <w:bookmarkStart w:id="281" w:name="_Toc29043516"/>
      <w:r>
        <w:t>MID function</w:t>
      </w:r>
      <w:bookmarkEnd w:id="281"/>
    </w:p>
    <w:p w14:paraId="200FFA13" w14:textId="773302E8" w:rsidR="002E4E1D" w:rsidRDefault="002E4E1D" w:rsidP="002E4E1D">
      <w:r>
        <w:t xml:space="preserve">The </w:t>
      </w:r>
      <w:r w:rsidRPr="00D70197">
        <w:rPr>
          <w:rStyle w:val="Inlinebold"/>
        </w:rPr>
        <w:t>MID</w:t>
      </w:r>
      <w:r>
        <w:t xml:space="preserve"> function allows you to remove text from data starting at any point you designate within a text string. You can also designate the number of characters to extract from the data.</w:t>
      </w:r>
    </w:p>
    <w:p w14:paraId="7B0376D6" w14:textId="511DAD06" w:rsidR="00930D35" w:rsidRPr="002E4E1D" w:rsidRDefault="00930D35" w:rsidP="002E4E1D">
      <w:r>
        <w:t xml:space="preserve">To use the </w:t>
      </w:r>
      <w:r>
        <w:rPr>
          <w:rStyle w:val="Inlinebold"/>
        </w:rPr>
        <w:t>MID</w:t>
      </w:r>
      <w:r>
        <w:t xml:space="preserve"> function in a formula:</w:t>
      </w:r>
    </w:p>
    <w:p w14:paraId="78188158" w14:textId="08ECE3E0" w:rsidR="002E4E1D" w:rsidRPr="002E4E1D" w:rsidRDefault="002E4E1D" w:rsidP="006F304A">
      <w:pPr>
        <w:pStyle w:val="Numberedlist1"/>
        <w:numPr>
          <w:ilvl w:val="0"/>
          <w:numId w:val="85"/>
        </w:numPr>
      </w:pPr>
      <w:r w:rsidRPr="002E4E1D">
        <w:t>Select</w:t>
      </w:r>
      <w:r>
        <w:t xml:space="preserve"> the</w:t>
      </w:r>
      <w:r w:rsidRPr="002E4E1D">
        <w:t xml:space="preserve"> cell </w:t>
      </w:r>
      <w:r>
        <w:t xml:space="preserve">where you want your resulting data to be </w:t>
      </w:r>
      <w:r w:rsidR="00C553D0">
        <w:t>placed</w:t>
      </w:r>
      <w:r>
        <w:t>.</w:t>
      </w:r>
    </w:p>
    <w:p w14:paraId="5F2717E2" w14:textId="52CDD962" w:rsidR="002E4E1D" w:rsidRPr="002E4E1D" w:rsidRDefault="002E4E1D" w:rsidP="00C72075">
      <w:pPr>
        <w:pStyle w:val="ListParagraph"/>
      </w:pPr>
      <w:r w:rsidRPr="002E4E1D">
        <w:t xml:space="preserve">An additional way to extract data from a column is to use the </w:t>
      </w:r>
      <w:r w:rsidRPr="00C036C9">
        <w:rPr>
          <w:rStyle w:val="Inlinebold"/>
        </w:rPr>
        <w:t>MID</w:t>
      </w:r>
      <w:r w:rsidRPr="002E4E1D">
        <w:t xml:space="preserve"> function. The </w:t>
      </w:r>
      <w:r w:rsidRPr="00C036C9">
        <w:rPr>
          <w:rStyle w:val="Inlinebold"/>
        </w:rPr>
        <w:t>MID</w:t>
      </w:r>
      <w:r w:rsidRPr="002E4E1D">
        <w:t xml:space="preserve"> function allows you to start from the left of the data and move in a specified number of characters and then extract so many characters.</w:t>
      </w:r>
    </w:p>
    <w:p w14:paraId="79CC304F" w14:textId="77777777" w:rsidR="002E4E1D" w:rsidRPr="002E4E1D" w:rsidRDefault="002E4E1D" w:rsidP="002E4E1D">
      <w:pPr>
        <w:pStyle w:val="Numberedlist1"/>
      </w:pPr>
      <w:r w:rsidRPr="002E4E1D">
        <w:t xml:space="preserve">In the formula bar, enter </w:t>
      </w:r>
      <w:r w:rsidRPr="002E4E1D">
        <w:rPr>
          <w:rStyle w:val="Inlinebold"/>
        </w:rPr>
        <w:t>=MID</w:t>
      </w:r>
      <w:r w:rsidRPr="002E4E1D">
        <w:t>.</w:t>
      </w:r>
    </w:p>
    <w:p w14:paraId="29664687" w14:textId="5E3DDD47" w:rsidR="002E4E1D" w:rsidRPr="002E4E1D" w:rsidRDefault="002E4E1D" w:rsidP="002E4E1D">
      <w:pPr>
        <w:pStyle w:val="Numberedlist1"/>
      </w:pPr>
      <w:r w:rsidRPr="002E4E1D">
        <w:lastRenderedPageBreak/>
        <w:t xml:space="preserve">The wizard will offer suggestions to complete your function. Make sure </w:t>
      </w:r>
      <w:r w:rsidRPr="002E4E1D">
        <w:rPr>
          <w:rStyle w:val="Inlinebold"/>
        </w:rPr>
        <w:t>MID</w:t>
      </w:r>
      <w:r w:rsidRPr="002E4E1D">
        <w:t xml:space="preserve"> is highlighted</w:t>
      </w:r>
      <w:r w:rsidR="00C036C9">
        <w:t>,</w:t>
      </w:r>
      <w:r w:rsidRPr="002E4E1D">
        <w:t xml:space="preserve"> and </w:t>
      </w:r>
      <w:r w:rsidR="00C036C9">
        <w:t xml:space="preserve">then select </w:t>
      </w:r>
      <w:r w:rsidRPr="002E4E1D">
        <w:t xml:space="preserve">the </w:t>
      </w:r>
      <w:r w:rsidRPr="002E4E1D">
        <w:rPr>
          <w:rStyle w:val="Inlinebold"/>
        </w:rPr>
        <w:t>Tab</w:t>
      </w:r>
      <w:r w:rsidRPr="002E4E1D">
        <w:t xml:space="preserve"> button.</w:t>
      </w:r>
    </w:p>
    <w:p w14:paraId="53AC7E63" w14:textId="77777777" w:rsidR="002E4E1D" w:rsidRPr="002E4E1D" w:rsidRDefault="002E4E1D" w:rsidP="00062BCF">
      <w:pPr>
        <w:ind w:left="360"/>
      </w:pPr>
      <w:r w:rsidRPr="002E4E1D">
        <w:rPr>
          <w:noProof/>
        </w:rPr>
        <w:drawing>
          <wp:inline distT="0" distB="0" distL="0" distR="0" wp14:anchorId="63D369EB" wp14:editId="409346EB">
            <wp:extent cx="1943100" cy="528638"/>
            <wp:effectExtent l="19050" t="19050" r="19050" b="24130"/>
            <wp:docPr id="78" name="Picture 78" descr="A screenshot of the formula bar with =MID( en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ormula Bar Mid.JPG"/>
                    <pic:cNvPicPr/>
                  </pic:nvPicPr>
                  <pic:blipFill>
                    <a:blip r:embed="rId25">
                      <a:extLst>
                        <a:ext uri="{28A0092B-C50C-407E-A947-70E740481C1C}">
                          <a14:useLocalDpi xmlns:a14="http://schemas.microsoft.com/office/drawing/2010/main" val="0"/>
                        </a:ext>
                      </a:extLst>
                    </a:blip>
                    <a:stretch>
                      <a:fillRect/>
                    </a:stretch>
                  </pic:blipFill>
                  <pic:spPr>
                    <a:xfrm>
                      <a:off x="0" y="0"/>
                      <a:ext cx="1943100" cy="528638"/>
                    </a:xfrm>
                    <a:prstGeom prst="rect">
                      <a:avLst/>
                    </a:prstGeom>
                    <a:ln w="12700">
                      <a:solidFill>
                        <a:schemeClr val="tx1"/>
                      </a:solidFill>
                    </a:ln>
                  </pic:spPr>
                </pic:pic>
              </a:graphicData>
            </a:graphic>
          </wp:inline>
        </w:drawing>
      </w:r>
    </w:p>
    <w:p w14:paraId="1B797189" w14:textId="271BDDCA" w:rsidR="002E4E1D" w:rsidRPr="002E4E1D" w:rsidRDefault="002E4E1D" w:rsidP="0015651E">
      <w:pPr>
        <w:pStyle w:val="Caption"/>
      </w:pPr>
      <w:r w:rsidRPr="002E4E1D">
        <w:t xml:space="preserve">Figure </w:t>
      </w:r>
      <w:r w:rsidRPr="002E4E1D">
        <w:fldChar w:fldCharType="begin"/>
      </w:r>
      <w:r w:rsidRPr="002E4E1D">
        <w:instrText xml:space="preserve"> SEQ Figure \* ARABIC </w:instrText>
      </w:r>
      <w:r w:rsidRPr="002E4E1D">
        <w:fldChar w:fldCharType="separate"/>
      </w:r>
      <w:r w:rsidR="00953BD0">
        <w:rPr>
          <w:noProof/>
        </w:rPr>
        <w:t>6</w:t>
      </w:r>
      <w:r w:rsidRPr="002E4E1D">
        <w:fldChar w:fldCharType="end"/>
      </w:r>
      <w:r w:rsidRPr="002E4E1D">
        <w:t>: Wizard help tip</w:t>
      </w:r>
    </w:p>
    <w:p w14:paraId="1D0558E2" w14:textId="012E407D" w:rsidR="002E4E1D" w:rsidRPr="002E4E1D" w:rsidRDefault="002E4E1D" w:rsidP="00C72075">
      <w:pPr>
        <w:pStyle w:val="ListParagraph"/>
      </w:pPr>
      <w:r w:rsidRPr="002E4E1D">
        <w:t xml:space="preserve">The </w:t>
      </w:r>
      <w:r w:rsidRPr="008B75C9">
        <w:rPr>
          <w:rStyle w:val="Inlinebold"/>
        </w:rPr>
        <w:t>MID</w:t>
      </w:r>
      <w:r w:rsidRPr="002E4E1D">
        <w:t xml:space="preserve"> function has three criteria that must be chosen to complete the extraction. First is the </w:t>
      </w:r>
      <w:r w:rsidRPr="008B75C9">
        <w:rPr>
          <w:rStyle w:val="Inlinebold"/>
        </w:rPr>
        <w:t>text</w:t>
      </w:r>
      <w:r w:rsidRPr="002E4E1D">
        <w:t xml:space="preserve">, second is the </w:t>
      </w:r>
      <w:r w:rsidRPr="008B75C9">
        <w:rPr>
          <w:rStyle w:val="Inlinebold"/>
        </w:rPr>
        <w:t>start_num</w:t>
      </w:r>
      <w:r w:rsidRPr="002E4E1D">
        <w:t xml:space="preserve"> and third is the </w:t>
      </w:r>
      <w:r w:rsidRPr="008B75C9">
        <w:rPr>
          <w:rStyle w:val="Inlinebold"/>
        </w:rPr>
        <w:t>num_chars</w:t>
      </w:r>
      <w:r w:rsidRPr="002E4E1D">
        <w:t xml:space="preserve">. The text and num_chars are the same criteria as used previously, but </w:t>
      </w:r>
      <w:r w:rsidRPr="00C036C9">
        <w:rPr>
          <w:rStyle w:val="Inlinebold"/>
        </w:rPr>
        <w:t>start_num</w:t>
      </w:r>
      <w:r w:rsidRPr="002E4E1D">
        <w:t xml:space="preserve"> allows the user to </w:t>
      </w:r>
      <w:r w:rsidR="0066029F">
        <w:t xml:space="preserve">select </w:t>
      </w:r>
      <w:r w:rsidRPr="002E4E1D">
        <w:t xml:space="preserve">how many characters from the left start of the data to begin extracting characters. </w:t>
      </w:r>
    </w:p>
    <w:p w14:paraId="0F9391F1" w14:textId="06ABACEF" w:rsidR="00C036C9" w:rsidRDefault="002E4E1D" w:rsidP="00C72075">
      <w:pPr>
        <w:pStyle w:val="ListParagraph"/>
      </w:pPr>
      <w:r w:rsidRPr="002E4E1D">
        <w:t xml:space="preserve">For this example, </w:t>
      </w:r>
      <w:r w:rsidR="008B75C9">
        <w:t xml:space="preserve">if a phone number is listed in </w:t>
      </w:r>
      <w:r w:rsidR="008B75C9" w:rsidRPr="00854332">
        <w:rPr>
          <w:rStyle w:val="Inlinebold"/>
        </w:rPr>
        <w:t>B2</w:t>
      </w:r>
      <w:r w:rsidR="00C036C9">
        <w:t>,</w:t>
      </w:r>
      <w:r w:rsidR="008B75C9">
        <w:t xml:space="preserve"> </w:t>
      </w:r>
      <w:r w:rsidRPr="002E4E1D">
        <w:t>enter</w:t>
      </w:r>
      <w:r w:rsidR="00C036C9">
        <w:t>:</w:t>
      </w:r>
    </w:p>
    <w:p w14:paraId="0541E45F" w14:textId="77777777" w:rsidR="00C036C9" w:rsidRDefault="00C036C9" w:rsidP="00C036C9">
      <w:pPr>
        <w:pStyle w:val="Bulletlevel2"/>
      </w:pPr>
      <w:r>
        <w:t>T</w:t>
      </w:r>
      <w:r w:rsidR="002E4E1D" w:rsidRPr="002E4E1D">
        <w:t xml:space="preserve">he </w:t>
      </w:r>
      <w:r w:rsidR="008B75C9">
        <w:rPr>
          <w:rStyle w:val="Inlinebold"/>
        </w:rPr>
        <w:t>B2</w:t>
      </w:r>
      <w:r w:rsidR="002E4E1D" w:rsidRPr="002E4E1D">
        <w:t xml:space="preserve"> (the phone number and area code column) as the text area</w:t>
      </w:r>
      <w:r>
        <w:t>.</w:t>
      </w:r>
    </w:p>
    <w:p w14:paraId="0ACA5F8E" w14:textId="77777777" w:rsidR="00C036C9" w:rsidRDefault="00C036C9" w:rsidP="00C036C9">
      <w:pPr>
        <w:pStyle w:val="Bulletlevel2"/>
      </w:pPr>
      <w:r>
        <w:t>T</w:t>
      </w:r>
      <w:r w:rsidR="002E4E1D" w:rsidRPr="002E4E1D">
        <w:t xml:space="preserve">he number </w:t>
      </w:r>
      <w:r w:rsidR="002E4E1D" w:rsidRPr="002E4E1D">
        <w:rPr>
          <w:rStyle w:val="Inlinebold"/>
        </w:rPr>
        <w:t>5</w:t>
      </w:r>
      <w:r w:rsidR="002E4E1D" w:rsidRPr="002E4E1D">
        <w:t xml:space="preserve"> for the start_num (this will allow the function to start after the dash following the area code)</w:t>
      </w:r>
      <w:r>
        <w:t>.</w:t>
      </w:r>
    </w:p>
    <w:p w14:paraId="712F8DD8" w14:textId="061537FB" w:rsidR="002E4E1D" w:rsidRPr="002E4E1D" w:rsidRDefault="00C036C9" w:rsidP="00062BCF">
      <w:pPr>
        <w:pStyle w:val="Bulletlevel2"/>
      </w:pPr>
      <w:r>
        <w:t>The number</w:t>
      </w:r>
      <w:r w:rsidR="002E4E1D" w:rsidRPr="002E4E1D">
        <w:t xml:space="preserve"> </w:t>
      </w:r>
      <w:r w:rsidR="002E4E1D" w:rsidRPr="002E4E1D">
        <w:rPr>
          <w:rStyle w:val="Inlinebold"/>
        </w:rPr>
        <w:t>3</w:t>
      </w:r>
      <w:r w:rsidR="002E4E1D" w:rsidRPr="002E4E1D">
        <w:t xml:space="preserve"> for the </w:t>
      </w:r>
      <w:r w:rsidR="002E4E1D" w:rsidRPr="00C036C9">
        <w:rPr>
          <w:rStyle w:val="Inlinebold"/>
        </w:rPr>
        <w:t>num_chars</w:t>
      </w:r>
      <w:r w:rsidR="002E4E1D" w:rsidRPr="002E4E1D">
        <w:t xml:space="preserve"> (this will extract only the </w:t>
      </w:r>
      <w:r w:rsidR="008B75C9">
        <w:t>phone number prefix</w:t>
      </w:r>
      <w:r>
        <w:t>)</w:t>
      </w:r>
      <w:r w:rsidR="00DE0470" w:rsidRPr="002E4E1D">
        <w:t xml:space="preserve">. </w:t>
      </w:r>
      <w:r w:rsidR="002E4E1D" w:rsidRPr="002E4E1D">
        <w:t xml:space="preserve">Your function should read like this: </w:t>
      </w:r>
      <w:r w:rsidR="002E4E1D" w:rsidRPr="002E4E1D">
        <w:rPr>
          <w:rStyle w:val="Inlinebold"/>
        </w:rPr>
        <w:t>=MID(</w:t>
      </w:r>
      <w:r w:rsidR="008B75C9">
        <w:rPr>
          <w:rStyle w:val="Inlinebold"/>
        </w:rPr>
        <w:t>B2</w:t>
      </w:r>
      <w:r w:rsidR="002E4E1D" w:rsidRPr="002E4E1D">
        <w:rPr>
          <w:rStyle w:val="Inlinebold"/>
        </w:rPr>
        <w:t>,5,3)</w:t>
      </w:r>
      <w:r w:rsidR="002E4E1D" w:rsidRPr="002E4E1D">
        <w:t>.</w:t>
      </w:r>
    </w:p>
    <w:p w14:paraId="7EA7E38A" w14:textId="727E75CD" w:rsidR="002E4E1D" w:rsidRDefault="006A0855" w:rsidP="00C72075">
      <w:pPr>
        <w:pStyle w:val="ListParagraph"/>
      </w:pPr>
      <w:r>
        <w:t>You can use t</w:t>
      </w:r>
      <w:r w:rsidR="002E4E1D" w:rsidRPr="002E4E1D">
        <w:t xml:space="preserve">he </w:t>
      </w:r>
      <w:r w:rsidR="002E4E1D" w:rsidRPr="006A0855">
        <w:rPr>
          <w:rStyle w:val="Inlinebold"/>
        </w:rPr>
        <w:t>LEFT</w:t>
      </w:r>
      <w:r w:rsidR="002E4E1D" w:rsidRPr="002E4E1D">
        <w:t xml:space="preserve">, </w:t>
      </w:r>
      <w:r w:rsidR="002E4E1D" w:rsidRPr="006A0855">
        <w:rPr>
          <w:rStyle w:val="Inlinebold"/>
        </w:rPr>
        <w:t>RIGHT</w:t>
      </w:r>
      <w:r w:rsidR="002E4E1D" w:rsidRPr="002E4E1D">
        <w:t xml:space="preserve">, </w:t>
      </w:r>
      <w:r w:rsidR="002E4E1D" w:rsidRPr="006A0855">
        <w:rPr>
          <w:rStyle w:val="Inlinebold"/>
        </w:rPr>
        <w:t>MID</w:t>
      </w:r>
      <w:r w:rsidR="002E4E1D" w:rsidRPr="002E4E1D">
        <w:t xml:space="preserve">, and </w:t>
      </w:r>
      <w:r w:rsidR="002E4E1D" w:rsidRPr="006A0855">
        <w:rPr>
          <w:rStyle w:val="Inlinebold"/>
        </w:rPr>
        <w:t>LEN</w:t>
      </w:r>
      <w:r w:rsidR="002E4E1D" w:rsidRPr="002E4E1D">
        <w:t xml:space="preserve"> functions in various formats to extract data from a row</w:t>
      </w:r>
      <w:r>
        <w:t>,</w:t>
      </w:r>
      <w:r w:rsidR="002E4E1D" w:rsidRPr="002E4E1D">
        <w:t xml:space="preserve"> and </w:t>
      </w:r>
      <w:r>
        <w:t xml:space="preserve">then </w:t>
      </w:r>
      <w:r w:rsidR="002E4E1D" w:rsidRPr="002E4E1D">
        <w:t>place the extracted data into a new location.</w:t>
      </w:r>
    </w:p>
    <w:p w14:paraId="18B33424" w14:textId="000BF1E5" w:rsidR="00B90B49" w:rsidRDefault="00B90B49" w:rsidP="00B90B49">
      <w:pPr>
        <w:pStyle w:val="Heading3"/>
      </w:pPr>
      <w:bookmarkStart w:id="282" w:name="_Toc29043517"/>
      <w:r>
        <w:t>Character counting</w:t>
      </w:r>
      <w:bookmarkEnd w:id="282"/>
    </w:p>
    <w:p w14:paraId="22C0541B" w14:textId="03160E3E" w:rsidR="00B90B49" w:rsidRDefault="005A59F0" w:rsidP="00451FD3">
      <w:r>
        <w:t>You</w:t>
      </w:r>
      <w:r w:rsidR="00B90B49">
        <w:t xml:space="preserve"> begin counting with the number </w:t>
      </w:r>
      <w:r w:rsidR="002256FE">
        <w:t>1</w:t>
      </w:r>
      <w:r w:rsidR="00B90B49">
        <w:t xml:space="preserve">. </w:t>
      </w:r>
      <w:r w:rsidR="002256FE">
        <w:t>But a</w:t>
      </w:r>
      <w:r w:rsidR="00B90B49">
        <w:t xml:space="preserve"> computer begins with </w:t>
      </w:r>
      <w:r w:rsidR="002256FE">
        <w:t>0</w:t>
      </w:r>
      <w:r w:rsidR="00B90B49">
        <w:t>. This is important to remember when count</w:t>
      </w:r>
      <w:r w:rsidR="002256FE">
        <w:t>ing</w:t>
      </w:r>
      <w:r w:rsidR="00B90B49">
        <w:t xml:space="preserve"> characters and </w:t>
      </w:r>
      <w:r w:rsidR="002256FE">
        <w:t xml:space="preserve">determining </w:t>
      </w:r>
      <w:r w:rsidR="00B90B49">
        <w:t>character positions.</w:t>
      </w:r>
    </w:p>
    <w:p w14:paraId="67632019" w14:textId="5448823F" w:rsidR="00B90B49" w:rsidRDefault="00B90B49" w:rsidP="00451FD3">
      <w:r>
        <w:t>Using this information, answer the following questions using the sentence that follows:</w:t>
      </w:r>
    </w:p>
    <w:p w14:paraId="7CB97D01" w14:textId="672BAC14" w:rsidR="00B90B49" w:rsidRPr="007B4430" w:rsidRDefault="00B90B49" w:rsidP="00451FD3">
      <w:pPr>
        <w:rPr>
          <w:rStyle w:val="Inlinebold"/>
        </w:rPr>
      </w:pPr>
      <w:r w:rsidRPr="007B4430">
        <w:rPr>
          <w:rStyle w:val="Inlinebold"/>
        </w:rPr>
        <w:t>Today is Thursday.</w:t>
      </w:r>
    </w:p>
    <w:p w14:paraId="11756524" w14:textId="002D0398" w:rsidR="00B90B49" w:rsidRDefault="00B90B49" w:rsidP="006F304A">
      <w:pPr>
        <w:pStyle w:val="Numberedlist1"/>
        <w:numPr>
          <w:ilvl w:val="0"/>
          <w:numId w:val="81"/>
        </w:numPr>
      </w:pPr>
      <w:r>
        <w:t>In what position is the first d?</w:t>
      </w:r>
    </w:p>
    <w:p w14:paraId="4B27DF83" w14:textId="6F939964" w:rsidR="00B90B49" w:rsidRDefault="00B90B49" w:rsidP="006F304A">
      <w:pPr>
        <w:pStyle w:val="Numberedlist2"/>
        <w:numPr>
          <w:ilvl w:val="0"/>
          <w:numId w:val="119"/>
        </w:numPr>
      </w:pPr>
      <w:r>
        <w:t xml:space="preserve">Begin counting each letter starting with </w:t>
      </w:r>
      <w:r w:rsidR="007B4430">
        <w:t>0</w:t>
      </w:r>
      <w:r>
        <w:t>.</w:t>
      </w:r>
    </w:p>
    <w:p w14:paraId="1E67799E" w14:textId="0D1B981D" w:rsidR="00B90B49" w:rsidRDefault="00B90B49" w:rsidP="00062BCF">
      <w:pPr>
        <w:pStyle w:val="Numberedlist2"/>
      </w:pPr>
      <w:r>
        <w:t xml:space="preserve">The first d is in the </w:t>
      </w:r>
      <w:r w:rsidR="007B4430">
        <w:t>2</w:t>
      </w:r>
      <w:r>
        <w:t xml:space="preserve"> position</w:t>
      </w:r>
      <w:r w:rsidR="002256FE">
        <w:t>.</w:t>
      </w:r>
      <w:r>
        <w:t xml:space="preserve"> (T is 0, o is 1, and d is 2</w:t>
      </w:r>
      <w:r w:rsidR="002256FE">
        <w:t>.</w:t>
      </w:r>
      <w:r>
        <w:t>)</w:t>
      </w:r>
    </w:p>
    <w:p w14:paraId="05AE817B" w14:textId="21EBF3F0" w:rsidR="00B90B49" w:rsidRDefault="00B90B49" w:rsidP="006F304A">
      <w:pPr>
        <w:pStyle w:val="Numberedlist1"/>
        <w:numPr>
          <w:ilvl w:val="0"/>
          <w:numId w:val="81"/>
        </w:numPr>
      </w:pPr>
      <w:r>
        <w:t>In what position is the first s?</w:t>
      </w:r>
    </w:p>
    <w:p w14:paraId="73FA0824" w14:textId="2B660F39" w:rsidR="00B90B49" w:rsidRDefault="007B4430" w:rsidP="006F304A">
      <w:pPr>
        <w:pStyle w:val="Numberedlist2"/>
        <w:numPr>
          <w:ilvl w:val="0"/>
          <w:numId w:val="120"/>
        </w:numPr>
      </w:pPr>
      <w:r>
        <w:t>Begin counting each letter starting with 0.</w:t>
      </w:r>
    </w:p>
    <w:p w14:paraId="79AA4B48" w14:textId="46D22009" w:rsidR="007B4430" w:rsidRDefault="007B4430" w:rsidP="00062BCF">
      <w:pPr>
        <w:pStyle w:val="Numberedlist2"/>
      </w:pPr>
      <w:r>
        <w:t>The first s is in position 7</w:t>
      </w:r>
      <w:r w:rsidR="002256FE">
        <w:t>.</w:t>
      </w:r>
      <w:r>
        <w:t xml:space="preserve"> (T is </w:t>
      </w:r>
      <w:r w:rsidRPr="007B4430">
        <w:t>0, o is 1, d is 2</w:t>
      </w:r>
      <w:r>
        <w:t>, a is 3, y is 4, space is 5, i is 6, and s is 7</w:t>
      </w:r>
      <w:r w:rsidR="002256FE">
        <w:t>.</w:t>
      </w:r>
      <w:r>
        <w:t>)</w:t>
      </w:r>
    </w:p>
    <w:p w14:paraId="7E389223" w14:textId="15C92E5F" w:rsidR="007B4430" w:rsidRDefault="007B4430" w:rsidP="00062BCF">
      <w:pPr>
        <w:pStyle w:val="Numberedlist2"/>
      </w:pPr>
      <w:r>
        <w:t>Spaces are</w:t>
      </w:r>
      <w:r w:rsidR="002256FE">
        <w:t xml:space="preserve"> </w:t>
      </w:r>
      <w:r>
        <w:t>always counted.</w:t>
      </w:r>
    </w:p>
    <w:p w14:paraId="587310D6" w14:textId="305FB3DC" w:rsidR="007B4430" w:rsidRDefault="007B4430" w:rsidP="006F304A">
      <w:pPr>
        <w:pStyle w:val="Numberedlist1"/>
        <w:numPr>
          <w:ilvl w:val="0"/>
          <w:numId w:val="81"/>
        </w:numPr>
      </w:pPr>
      <w:r>
        <w:t>In what position is the second s? The second s is in the 13 position.</w:t>
      </w:r>
    </w:p>
    <w:tbl>
      <w:tblPr>
        <w:tblW w:w="5000" w:type="pct"/>
        <w:tblBorders>
          <w:bottom w:val="single" w:sz="18" w:space="0" w:color="6B2929"/>
        </w:tblBorders>
        <w:tblCellMar>
          <w:top w:w="142" w:type="dxa"/>
          <w:left w:w="85" w:type="dxa"/>
          <w:bottom w:w="142" w:type="dxa"/>
          <w:right w:w="85" w:type="dxa"/>
        </w:tblCellMar>
        <w:tblLook w:val="04A0" w:firstRow="1" w:lastRow="0" w:firstColumn="1" w:lastColumn="0" w:noHBand="0" w:noVBand="1"/>
      </w:tblPr>
      <w:tblGrid>
        <w:gridCol w:w="1703"/>
        <w:gridCol w:w="7657"/>
      </w:tblGrid>
      <w:tr w:rsidR="00061E43" w14:paraId="0CC983C6" w14:textId="77777777" w:rsidTr="00F12464">
        <w:tc>
          <w:tcPr>
            <w:tcW w:w="1703" w:type="dxa"/>
          </w:tcPr>
          <w:p w14:paraId="491F839C" w14:textId="77777777" w:rsidR="00061E43" w:rsidRPr="00061E43" w:rsidRDefault="00061E43" w:rsidP="00061E43">
            <w:r w:rsidRPr="00425111">
              <w:rPr>
                <w:noProof/>
              </w:rPr>
              <w:lastRenderedPageBreak/>
              <w:drawing>
                <wp:inline distT="0" distB="0" distL="0" distR="0" wp14:anchorId="29D0F9B4" wp14:editId="4AFC7748">
                  <wp:extent cx="720000" cy="720000"/>
                  <wp:effectExtent l="0" t="0" r="4445" b="4445"/>
                  <wp:docPr id="69"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720000" cy="720000"/>
                          </a:xfrm>
                          <a:prstGeom prst="rect">
                            <a:avLst/>
                          </a:prstGeom>
                        </pic:spPr>
                      </pic:pic>
                    </a:graphicData>
                  </a:graphic>
                </wp:inline>
              </w:drawing>
            </w:r>
          </w:p>
        </w:tc>
        <w:tc>
          <w:tcPr>
            <w:tcW w:w="7657" w:type="dxa"/>
          </w:tcPr>
          <w:p w14:paraId="5908C526" w14:textId="77777777" w:rsidR="00061E43" w:rsidRPr="00061E43" w:rsidRDefault="00061E43" w:rsidP="00061E43">
            <w:pPr>
              <w:pStyle w:val="Readeraids"/>
            </w:pPr>
            <w:r w:rsidRPr="00425111">
              <w:t>Additional information</w:t>
            </w:r>
          </w:p>
          <w:p w14:paraId="4080159A" w14:textId="0A88175A" w:rsidR="00061E43" w:rsidRPr="00061E43" w:rsidRDefault="00061E43" w:rsidP="00061E43">
            <w:r w:rsidRPr="00425111">
              <w:t>For more information</w:t>
            </w:r>
            <w:r w:rsidRPr="00061E43">
              <w:t xml:space="preserve"> on </w:t>
            </w:r>
            <w:r w:rsidR="0098639D">
              <w:t xml:space="preserve">the </w:t>
            </w:r>
            <w:r w:rsidR="0098639D" w:rsidRPr="002256FE">
              <w:rPr>
                <w:rStyle w:val="Inlinebold"/>
              </w:rPr>
              <w:t>LEFT</w:t>
            </w:r>
            <w:r w:rsidR="0098639D">
              <w:t xml:space="preserve"> function</w:t>
            </w:r>
            <w:r w:rsidRPr="00061E43">
              <w:t>, go to</w:t>
            </w:r>
            <w:r w:rsidR="00062BCF">
              <w:t>:</w:t>
            </w:r>
            <w:r w:rsidRPr="00061E43">
              <w:t xml:space="preserve"> </w:t>
            </w:r>
            <w:hyperlink r:id="rId26" w:history="1">
              <w:r w:rsidR="00956170">
                <w:rPr>
                  <w:rStyle w:val="Hyperlink"/>
                </w:rPr>
                <w:t>LEFT, LEFTB functions</w:t>
              </w:r>
            </w:hyperlink>
          </w:p>
        </w:tc>
      </w:tr>
      <w:tr w:rsidR="0098639D" w14:paraId="3E5F0689" w14:textId="77777777" w:rsidTr="00F12464">
        <w:tc>
          <w:tcPr>
            <w:tcW w:w="1703" w:type="dxa"/>
          </w:tcPr>
          <w:p w14:paraId="2414A624" w14:textId="77777777" w:rsidR="0098639D" w:rsidRPr="0098639D" w:rsidRDefault="0098639D" w:rsidP="0098639D">
            <w:r w:rsidRPr="00425111">
              <w:rPr>
                <w:noProof/>
              </w:rPr>
              <w:drawing>
                <wp:inline distT="0" distB="0" distL="0" distR="0" wp14:anchorId="5E8A9287" wp14:editId="00E1DBE4">
                  <wp:extent cx="720000" cy="720000"/>
                  <wp:effectExtent l="0" t="0" r="4445" b="4445"/>
                  <wp:docPr id="75"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720000" cy="720000"/>
                          </a:xfrm>
                          <a:prstGeom prst="rect">
                            <a:avLst/>
                          </a:prstGeom>
                        </pic:spPr>
                      </pic:pic>
                    </a:graphicData>
                  </a:graphic>
                </wp:inline>
              </w:drawing>
            </w:r>
          </w:p>
        </w:tc>
        <w:tc>
          <w:tcPr>
            <w:tcW w:w="7657" w:type="dxa"/>
          </w:tcPr>
          <w:p w14:paraId="4736807B" w14:textId="77777777" w:rsidR="0098639D" w:rsidRPr="0098639D" w:rsidRDefault="0098639D" w:rsidP="0098639D">
            <w:pPr>
              <w:pStyle w:val="Readeraids"/>
            </w:pPr>
            <w:r w:rsidRPr="00425111">
              <w:t>Additional information</w:t>
            </w:r>
          </w:p>
          <w:p w14:paraId="10EBBA84" w14:textId="3BC89CF6" w:rsidR="0098639D" w:rsidRPr="0098639D" w:rsidRDefault="0098639D" w:rsidP="0098639D">
            <w:r w:rsidRPr="00425111">
              <w:t>For more information</w:t>
            </w:r>
            <w:r w:rsidRPr="0098639D">
              <w:t xml:space="preserve"> on </w:t>
            </w:r>
            <w:r>
              <w:t xml:space="preserve">the </w:t>
            </w:r>
            <w:r w:rsidRPr="002256FE">
              <w:rPr>
                <w:rStyle w:val="Inlinebold"/>
              </w:rPr>
              <w:t>RIGHT</w:t>
            </w:r>
            <w:r>
              <w:t xml:space="preserve"> function</w:t>
            </w:r>
            <w:r w:rsidRPr="0098639D">
              <w:t>, go to</w:t>
            </w:r>
            <w:r w:rsidR="00062BCF">
              <w:t>:</w:t>
            </w:r>
            <w:r w:rsidRPr="0098639D">
              <w:t xml:space="preserve"> </w:t>
            </w:r>
            <w:hyperlink r:id="rId27" w:history="1">
              <w:r w:rsidR="00956170">
                <w:rPr>
                  <w:rStyle w:val="Hyperlink"/>
                </w:rPr>
                <w:t>RIGHT, RIGHTB functions</w:t>
              </w:r>
            </w:hyperlink>
          </w:p>
        </w:tc>
      </w:tr>
      <w:tr w:rsidR="0098639D" w14:paraId="64B5A9C7" w14:textId="77777777" w:rsidTr="00F12464">
        <w:tc>
          <w:tcPr>
            <w:tcW w:w="1703" w:type="dxa"/>
          </w:tcPr>
          <w:p w14:paraId="5AC39C18" w14:textId="77777777" w:rsidR="0098639D" w:rsidRPr="0098639D" w:rsidRDefault="0098639D" w:rsidP="0098639D">
            <w:r w:rsidRPr="00425111">
              <w:rPr>
                <w:noProof/>
              </w:rPr>
              <w:drawing>
                <wp:inline distT="0" distB="0" distL="0" distR="0" wp14:anchorId="283F1495" wp14:editId="46A0E94B">
                  <wp:extent cx="720000" cy="720000"/>
                  <wp:effectExtent l="0" t="0" r="4445" b="4445"/>
                  <wp:docPr id="76"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720000" cy="720000"/>
                          </a:xfrm>
                          <a:prstGeom prst="rect">
                            <a:avLst/>
                          </a:prstGeom>
                        </pic:spPr>
                      </pic:pic>
                    </a:graphicData>
                  </a:graphic>
                </wp:inline>
              </w:drawing>
            </w:r>
          </w:p>
        </w:tc>
        <w:tc>
          <w:tcPr>
            <w:tcW w:w="7657" w:type="dxa"/>
          </w:tcPr>
          <w:p w14:paraId="1D48218F" w14:textId="77777777" w:rsidR="0098639D" w:rsidRPr="0098639D" w:rsidRDefault="0098639D" w:rsidP="0098639D">
            <w:pPr>
              <w:pStyle w:val="Readeraids"/>
            </w:pPr>
            <w:r w:rsidRPr="00425111">
              <w:t>Additional information</w:t>
            </w:r>
          </w:p>
          <w:p w14:paraId="733C2072" w14:textId="4C2523A0" w:rsidR="0098639D" w:rsidRPr="0098639D" w:rsidRDefault="0098639D" w:rsidP="0098639D">
            <w:r w:rsidRPr="00425111">
              <w:t>For more information</w:t>
            </w:r>
            <w:r w:rsidRPr="0098639D">
              <w:t xml:space="preserve"> on </w:t>
            </w:r>
            <w:r>
              <w:t xml:space="preserve">the </w:t>
            </w:r>
            <w:r w:rsidRPr="002256FE">
              <w:rPr>
                <w:rStyle w:val="Inlinebold"/>
              </w:rPr>
              <w:t>LEN</w:t>
            </w:r>
            <w:r>
              <w:t xml:space="preserve"> function</w:t>
            </w:r>
            <w:r w:rsidRPr="0098639D">
              <w:t>, go to</w:t>
            </w:r>
            <w:r w:rsidR="00062BCF">
              <w:t>:</w:t>
            </w:r>
            <w:r w:rsidRPr="0098639D">
              <w:t xml:space="preserve"> </w:t>
            </w:r>
            <w:hyperlink r:id="rId28" w:history="1">
              <w:r w:rsidR="00956170">
                <w:rPr>
                  <w:rStyle w:val="Hyperlink"/>
                </w:rPr>
                <w:t>LEN, LENB functions</w:t>
              </w:r>
            </w:hyperlink>
          </w:p>
        </w:tc>
      </w:tr>
      <w:tr w:rsidR="0098639D" w14:paraId="39CFCF2E" w14:textId="77777777" w:rsidTr="00F12464">
        <w:tc>
          <w:tcPr>
            <w:tcW w:w="1703" w:type="dxa"/>
          </w:tcPr>
          <w:p w14:paraId="4204218A" w14:textId="77777777" w:rsidR="0098639D" w:rsidRPr="0098639D" w:rsidRDefault="0098639D" w:rsidP="0098639D">
            <w:r w:rsidRPr="00425111">
              <w:rPr>
                <w:noProof/>
              </w:rPr>
              <w:drawing>
                <wp:inline distT="0" distB="0" distL="0" distR="0" wp14:anchorId="744BDBAB" wp14:editId="1B23C5DC">
                  <wp:extent cx="720000" cy="720000"/>
                  <wp:effectExtent l="0" t="0" r="4445" b="4445"/>
                  <wp:docPr id="77"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720000" cy="720000"/>
                          </a:xfrm>
                          <a:prstGeom prst="rect">
                            <a:avLst/>
                          </a:prstGeom>
                        </pic:spPr>
                      </pic:pic>
                    </a:graphicData>
                  </a:graphic>
                </wp:inline>
              </w:drawing>
            </w:r>
          </w:p>
        </w:tc>
        <w:tc>
          <w:tcPr>
            <w:tcW w:w="7657" w:type="dxa"/>
          </w:tcPr>
          <w:p w14:paraId="33878A98" w14:textId="77777777" w:rsidR="0098639D" w:rsidRPr="0098639D" w:rsidRDefault="0098639D" w:rsidP="0098639D">
            <w:pPr>
              <w:pStyle w:val="Readeraids"/>
            </w:pPr>
            <w:r w:rsidRPr="00425111">
              <w:t>Additional information</w:t>
            </w:r>
          </w:p>
          <w:p w14:paraId="71DCAC6D" w14:textId="4026146E" w:rsidR="0098639D" w:rsidRPr="0098639D" w:rsidRDefault="0098639D" w:rsidP="0098639D">
            <w:r w:rsidRPr="00425111">
              <w:t>For more information</w:t>
            </w:r>
            <w:r w:rsidRPr="0098639D">
              <w:t xml:space="preserve"> on </w:t>
            </w:r>
            <w:r w:rsidR="00BA7153">
              <w:t xml:space="preserve">the </w:t>
            </w:r>
            <w:r w:rsidR="00BA7153" w:rsidRPr="002256FE">
              <w:rPr>
                <w:rStyle w:val="Inlinebold"/>
              </w:rPr>
              <w:t>MID</w:t>
            </w:r>
            <w:r w:rsidR="00BA7153">
              <w:t xml:space="preserve"> function</w:t>
            </w:r>
            <w:r w:rsidRPr="0098639D">
              <w:t>, go to</w:t>
            </w:r>
            <w:r w:rsidR="00062BCF">
              <w:t>:</w:t>
            </w:r>
            <w:r w:rsidRPr="0098639D">
              <w:t xml:space="preserve"> </w:t>
            </w:r>
            <w:hyperlink r:id="rId29" w:history="1">
              <w:r w:rsidR="00956170">
                <w:rPr>
                  <w:rStyle w:val="Hyperlink"/>
                </w:rPr>
                <w:t>MID, MIDB functions</w:t>
              </w:r>
            </w:hyperlink>
          </w:p>
        </w:tc>
      </w:tr>
    </w:tbl>
    <w:p w14:paraId="1D6427E3" w14:textId="75E04F00" w:rsidR="001D2262" w:rsidRPr="001D2262" w:rsidRDefault="001D2262" w:rsidP="001D2262">
      <w:pPr>
        <w:pStyle w:val="Heading3"/>
      </w:pPr>
      <w:bookmarkStart w:id="283" w:name="_Toc29043518"/>
      <w:r w:rsidRPr="001D2262">
        <w:t xml:space="preserve">Activity: </w:t>
      </w:r>
      <w:r>
        <w:t>Show and tell</w:t>
      </w:r>
      <w:bookmarkEnd w:id="283"/>
    </w:p>
    <w:p w14:paraId="265AE4AA" w14:textId="2139A92D" w:rsidR="001D2262" w:rsidRPr="001D2262" w:rsidRDefault="001C6AC2" w:rsidP="00451FD3">
      <w:r>
        <w:t xml:space="preserve">There </w:t>
      </w:r>
      <w:r w:rsidR="00127990">
        <w:t>might</w:t>
      </w:r>
      <w:r>
        <w:t xml:space="preserve"> be times when you</w:t>
      </w:r>
      <w:r w:rsidR="00062BCF">
        <w:t>’</w:t>
      </w:r>
      <w:r>
        <w:t>ll need to separate</w:t>
      </w:r>
      <w:r w:rsidR="00DD24BD">
        <w:t xml:space="preserve"> data </w:t>
      </w:r>
      <w:r>
        <w:t>in</w:t>
      </w:r>
      <w:r w:rsidR="00DD24BD">
        <w:t xml:space="preserve"> a cell. This can happen when text in a column of data includes combined values. </w:t>
      </w:r>
      <w:r w:rsidR="00D1534C">
        <w:t>Selecting one of the functions will allow you to extract a portion of the data into a new cell.</w:t>
      </w:r>
    </w:p>
    <w:p w14:paraId="08032640" w14:textId="77777777" w:rsidR="001D2262" w:rsidRPr="001D2262" w:rsidRDefault="001D2262" w:rsidP="001D2262">
      <w:pPr>
        <w:pStyle w:val="Heading4"/>
      </w:pPr>
      <w:r w:rsidRPr="001D2262">
        <w:t>Resources required</w:t>
      </w:r>
    </w:p>
    <w:p w14:paraId="7BDF2C94" w14:textId="29B19FD1" w:rsidR="001D2262" w:rsidRPr="001D2262" w:rsidRDefault="001D2262" w:rsidP="001D2262">
      <w:r w:rsidRPr="001D2262">
        <w:t xml:space="preserve">You will need the following </w:t>
      </w:r>
      <w:r w:rsidR="00FA17A1">
        <w:t>resource</w:t>
      </w:r>
      <w:r w:rsidRPr="001D2262">
        <w:t xml:space="preserve"> for this activity:</w:t>
      </w:r>
    </w:p>
    <w:p w14:paraId="3BBE26F9" w14:textId="161DEB05" w:rsidR="001D2262" w:rsidRPr="001D2262" w:rsidRDefault="004A73A6" w:rsidP="00102C5C">
      <w:pPr>
        <w:pStyle w:val="Bulletlevel1"/>
      </w:pPr>
      <w:r w:rsidRPr="005B34E4">
        <w:t>Locate</w:t>
      </w:r>
      <w:r>
        <w:t xml:space="preserve"> </w:t>
      </w:r>
      <w:r w:rsidRPr="000835C4">
        <w:rPr>
          <w:rStyle w:val="Inlinebold"/>
        </w:rPr>
        <w:t>L</w:t>
      </w:r>
      <w:r>
        <w:rPr>
          <w:rStyle w:val="Inlinebold"/>
        </w:rPr>
        <w:t>2</w:t>
      </w:r>
      <w:r w:rsidRPr="000835C4">
        <w:rPr>
          <w:rStyle w:val="Inlinebold"/>
        </w:rPr>
        <w:t>_T</w:t>
      </w:r>
      <w:r>
        <w:rPr>
          <w:rStyle w:val="Inlinebold"/>
        </w:rPr>
        <w:t>2</w:t>
      </w:r>
      <w:r w:rsidRPr="000835C4">
        <w:rPr>
          <w:rStyle w:val="Inlinebold"/>
        </w:rPr>
        <w:t>_</w:t>
      </w:r>
      <w:r>
        <w:rPr>
          <w:rStyle w:val="Inlinebold"/>
        </w:rPr>
        <w:t>act</w:t>
      </w:r>
      <w:r w:rsidRPr="000835C4">
        <w:rPr>
          <w:rStyle w:val="Inlinebold"/>
        </w:rPr>
        <w:t>_</w:t>
      </w:r>
      <w:r>
        <w:rPr>
          <w:rStyle w:val="Inlinebold"/>
        </w:rPr>
        <w:t>zip_codes</w:t>
      </w:r>
      <w:r w:rsidR="008142D1">
        <w:rPr>
          <w:rStyle w:val="Inlinebold"/>
        </w:rPr>
        <w:t>_starter</w:t>
      </w:r>
      <w:r w:rsidRPr="000835C4">
        <w:rPr>
          <w:rStyle w:val="Inlinebold"/>
        </w:rPr>
        <w:t>.</w:t>
      </w:r>
      <w:r>
        <w:rPr>
          <w:rStyle w:val="Inlinebold"/>
        </w:rPr>
        <w:t>xlsx</w:t>
      </w:r>
      <w:r>
        <w:t xml:space="preserve"> </w:t>
      </w:r>
      <w:r w:rsidRPr="005B34E4">
        <w:t xml:space="preserve">file </w:t>
      </w:r>
      <w:r w:rsidR="00E9734B">
        <w:t>in this lesson</w:t>
      </w:r>
      <w:r w:rsidR="00062BCF">
        <w:t>’</w:t>
      </w:r>
      <w:r w:rsidR="00E9734B">
        <w:t xml:space="preserve">s </w:t>
      </w:r>
      <w:r w:rsidR="00E9734B" w:rsidRPr="00062BCF">
        <w:rPr>
          <w:rStyle w:val="Inlinebold"/>
        </w:rPr>
        <w:t>Learning Activity Resources</w:t>
      </w:r>
      <w:r w:rsidR="00E9734B">
        <w:t xml:space="preserve"> folder</w:t>
      </w:r>
      <w:r w:rsidRPr="005B34E4">
        <w:t>.</w:t>
      </w:r>
    </w:p>
    <w:p w14:paraId="08E9E604" w14:textId="77777777" w:rsidR="001D2262" w:rsidRPr="001D2262" w:rsidRDefault="001D2262" w:rsidP="001D2262">
      <w:pPr>
        <w:pStyle w:val="Heading4"/>
      </w:pPr>
      <w:r w:rsidRPr="001D2262">
        <w:t>Activity instructions</w:t>
      </w:r>
    </w:p>
    <w:p w14:paraId="1029ECD7" w14:textId="77777777" w:rsidR="001D2262" w:rsidRPr="001D2262" w:rsidRDefault="001D2262" w:rsidP="001D2262">
      <w:r w:rsidRPr="001D2262">
        <w:t>Participate in the activity by following these instructions:</w:t>
      </w:r>
    </w:p>
    <w:p w14:paraId="54A37248" w14:textId="320A9CAC" w:rsidR="001D2262" w:rsidRDefault="00245032" w:rsidP="006F304A">
      <w:pPr>
        <w:pStyle w:val="Numberedlist1"/>
        <w:numPr>
          <w:ilvl w:val="0"/>
          <w:numId w:val="86"/>
        </w:numPr>
      </w:pPr>
      <w:r>
        <w:t xml:space="preserve">In </w:t>
      </w:r>
      <w:r w:rsidRPr="00245032">
        <w:rPr>
          <w:rStyle w:val="Inlinebold"/>
        </w:rPr>
        <w:t>D1</w:t>
      </w:r>
      <w:r>
        <w:t xml:space="preserve">, enter </w:t>
      </w:r>
      <w:r w:rsidRPr="00245032">
        <w:rPr>
          <w:rStyle w:val="Inlinebold"/>
        </w:rPr>
        <w:t>LEFT</w:t>
      </w:r>
      <w:r>
        <w:t xml:space="preserve">. In </w:t>
      </w:r>
      <w:r w:rsidRPr="00245032">
        <w:rPr>
          <w:rStyle w:val="Inlinebold"/>
        </w:rPr>
        <w:t>E1</w:t>
      </w:r>
      <w:r>
        <w:t xml:space="preserve">, enter </w:t>
      </w:r>
      <w:r w:rsidRPr="00245032">
        <w:rPr>
          <w:rStyle w:val="Inlinebold"/>
        </w:rPr>
        <w:t>RIGHT</w:t>
      </w:r>
      <w:r>
        <w:t xml:space="preserve">. In </w:t>
      </w:r>
      <w:r w:rsidRPr="00245032">
        <w:rPr>
          <w:rStyle w:val="Inlinebold"/>
        </w:rPr>
        <w:t>F1</w:t>
      </w:r>
      <w:r>
        <w:t xml:space="preserve">, enter </w:t>
      </w:r>
      <w:r w:rsidRPr="00245032">
        <w:rPr>
          <w:rStyle w:val="Inlinebold"/>
        </w:rPr>
        <w:t>LEN</w:t>
      </w:r>
      <w:r>
        <w:t xml:space="preserve">. In </w:t>
      </w:r>
      <w:r w:rsidRPr="00245032">
        <w:rPr>
          <w:rStyle w:val="Inlinebold"/>
        </w:rPr>
        <w:t>G1</w:t>
      </w:r>
      <w:r w:rsidR="001151AA">
        <w:t>,</w:t>
      </w:r>
      <w:r>
        <w:t xml:space="preserve"> enter </w:t>
      </w:r>
      <w:r w:rsidRPr="00245032">
        <w:rPr>
          <w:rStyle w:val="Inlinebold"/>
        </w:rPr>
        <w:t>MID</w:t>
      </w:r>
      <w:r>
        <w:t>.</w:t>
      </w:r>
    </w:p>
    <w:p w14:paraId="3211F2D9" w14:textId="0BB5D8C5" w:rsidR="00245032" w:rsidRDefault="00245032" w:rsidP="006F304A">
      <w:pPr>
        <w:pStyle w:val="Numberedlist1"/>
        <w:numPr>
          <w:ilvl w:val="0"/>
          <w:numId w:val="86"/>
        </w:numPr>
      </w:pPr>
      <w:r>
        <w:t xml:space="preserve">In </w:t>
      </w:r>
      <w:r w:rsidRPr="00245032">
        <w:rPr>
          <w:rStyle w:val="Inlinebold"/>
        </w:rPr>
        <w:t>D2</w:t>
      </w:r>
      <w:r>
        <w:t xml:space="preserve">, use the </w:t>
      </w:r>
      <w:r w:rsidRPr="00245032">
        <w:rPr>
          <w:rStyle w:val="Inlinebold"/>
        </w:rPr>
        <w:t>LEFT</w:t>
      </w:r>
      <w:r>
        <w:t xml:space="preserve"> function to extract the five-digit zip code. Enter the function </w:t>
      </w:r>
      <w:r w:rsidRPr="00245032">
        <w:rPr>
          <w:rStyle w:val="Inlinebold"/>
        </w:rPr>
        <w:t>=LEFT(C2,5)</w:t>
      </w:r>
      <w:r>
        <w:t>.</w:t>
      </w:r>
    </w:p>
    <w:p w14:paraId="5A49C486" w14:textId="3E22E755" w:rsidR="00FD4A8F" w:rsidRDefault="00FD4A8F" w:rsidP="006F304A">
      <w:pPr>
        <w:pStyle w:val="Numberedlist1"/>
        <w:numPr>
          <w:ilvl w:val="0"/>
          <w:numId w:val="86"/>
        </w:numPr>
      </w:pPr>
      <w:r>
        <w:t xml:space="preserve">Use the </w:t>
      </w:r>
      <w:r w:rsidRPr="00970FA1">
        <w:rPr>
          <w:rStyle w:val="Inlinebold"/>
        </w:rPr>
        <w:t>Fill Handle</w:t>
      </w:r>
      <w:r>
        <w:t xml:space="preserve"> to copy the formula for the remaining </w:t>
      </w:r>
      <w:r w:rsidR="00970FA1">
        <w:t>zip codes.</w:t>
      </w:r>
    </w:p>
    <w:p w14:paraId="228CE72C" w14:textId="6F19D5FB" w:rsidR="00245032" w:rsidRDefault="00245032" w:rsidP="006F304A">
      <w:pPr>
        <w:pStyle w:val="Numberedlist1"/>
        <w:numPr>
          <w:ilvl w:val="0"/>
          <w:numId w:val="86"/>
        </w:numPr>
      </w:pPr>
      <w:r>
        <w:lastRenderedPageBreak/>
        <w:t xml:space="preserve">In </w:t>
      </w:r>
      <w:r w:rsidRPr="00245032">
        <w:rPr>
          <w:rStyle w:val="Inlinebold"/>
        </w:rPr>
        <w:t>E2</w:t>
      </w:r>
      <w:r>
        <w:t xml:space="preserve">, use the </w:t>
      </w:r>
      <w:r w:rsidRPr="00245032">
        <w:rPr>
          <w:rStyle w:val="Inlinebold"/>
        </w:rPr>
        <w:t>RIGHT</w:t>
      </w:r>
      <w:r>
        <w:t xml:space="preserve"> function to extract the last four digits of the nine-digit zip code. Enter the function </w:t>
      </w:r>
      <w:r w:rsidRPr="00245032">
        <w:rPr>
          <w:rStyle w:val="Inlinebold"/>
        </w:rPr>
        <w:t>=RIGHT(C2,4)</w:t>
      </w:r>
      <w:r>
        <w:t>.</w:t>
      </w:r>
    </w:p>
    <w:p w14:paraId="4D32E3F0" w14:textId="6DABA6FA" w:rsidR="00970FA1" w:rsidRDefault="00970FA1" w:rsidP="00970FA1">
      <w:pPr>
        <w:pStyle w:val="Numberedlist1"/>
      </w:pPr>
      <w:r>
        <w:t xml:space="preserve">Use the </w:t>
      </w:r>
      <w:r w:rsidRPr="00970FA1">
        <w:rPr>
          <w:rStyle w:val="Inlinebold"/>
        </w:rPr>
        <w:t>Fill Handle</w:t>
      </w:r>
      <w:r w:rsidRPr="00970FA1">
        <w:t xml:space="preserve"> to copy the formula for the remaining zip codes.</w:t>
      </w:r>
    </w:p>
    <w:p w14:paraId="3D784E7A" w14:textId="6D31C3E5" w:rsidR="00245032" w:rsidRDefault="00245032" w:rsidP="006F304A">
      <w:pPr>
        <w:pStyle w:val="Numberedlist1"/>
        <w:numPr>
          <w:ilvl w:val="0"/>
          <w:numId w:val="86"/>
        </w:numPr>
      </w:pPr>
      <w:r>
        <w:t xml:space="preserve">In </w:t>
      </w:r>
      <w:r w:rsidRPr="00723AE7">
        <w:rPr>
          <w:rStyle w:val="Inlinebold"/>
        </w:rPr>
        <w:t>F2</w:t>
      </w:r>
      <w:r>
        <w:t xml:space="preserve">, use the </w:t>
      </w:r>
      <w:r w:rsidR="00723AE7" w:rsidRPr="00723AE7">
        <w:rPr>
          <w:rStyle w:val="Inlinebold"/>
        </w:rPr>
        <w:t>LEFT</w:t>
      </w:r>
      <w:r w:rsidR="00723AE7">
        <w:t xml:space="preserve"> and </w:t>
      </w:r>
      <w:r w:rsidR="00723AE7" w:rsidRPr="00723AE7">
        <w:rPr>
          <w:rStyle w:val="Inlinebold"/>
        </w:rPr>
        <w:t>LEN</w:t>
      </w:r>
      <w:r w:rsidR="00723AE7">
        <w:t xml:space="preserve"> functions to extract five-digit zip code and the dash following the five digits. Enter the function </w:t>
      </w:r>
      <w:r w:rsidR="00723AE7" w:rsidRPr="00723AE7">
        <w:rPr>
          <w:rStyle w:val="Inlinebold"/>
        </w:rPr>
        <w:t>=LEFT(C2,LEN(C2)-4)</w:t>
      </w:r>
      <w:r w:rsidR="00723AE7">
        <w:t>.</w:t>
      </w:r>
    </w:p>
    <w:p w14:paraId="29352ACB" w14:textId="6C8FB51F" w:rsidR="00970FA1" w:rsidRDefault="00970FA1" w:rsidP="00970FA1">
      <w:pPr>
        <w:pStyle w:val="Numberedlist1"/>
      </w:pPr>
      <w:r>
        <w:t xml:space="preserve">Use the </w:t>
      </w:r>
      <w:r w:rsidRPr="00970FA1">
        <w:rPr>
          <w:rStyle w:val="Inlinebold"/>
        </w:rPr>
        <w:t>Fill Handle</w:t>
      </w:r>
      <w:r w:rsidRPr="00970FA1">
        <w:t xml:space="preserve"> to copy the formula for the remaining zip codes.</w:t>
      </w:r>
    </w:p>
    <w:p w14:paraId="52F5D926" w14:textId="3AD7CD14" w:rsidR="00723AE7" w:rsidRDefault="00723AE7" w:rsidP="006F304A">
      <w:pPr>
        <w:pStyle w:val="Numberedlist1"/>
        <w:numPr>
          <w:ilvl w:val="0"/>
          <w:numId w:val="86"/>
        </w:numPr>
      </w:pPr>
      <w:r>
        <w:t xml:space="preserve">In </w:t>
      </w:r>
      <w:r w:rsidRPr="00186A86">
        <w:rPr>
          <w:rStyle w:val="Inlinebold"/>
        </w:rPr>
        <w:t>G2</w:t>
      </w:r>
      <w:r>
        <w:t xml:space="preserve">, use the </w:t>
      </w:r>
      <w:r w:rsidRPr="00186A86">
        <w:rPr>
          <w:rStyle w:val="Inlinebold"/>
        </w:rPr>
        <w:t>MID</w:t>
      </w:r>
      <w:r>
        <w:t xml:space="preserve"> function to extract the two digits on each side of the dash. Your result should</w:t>
      </w:r>
      <w:r w:rsidR="00186A86">
        <w:t xml:space="preserve"> be similar to </w:t>
      </w:r>
      <w:r w:rsidR="00186A86" w:rsidRPr="001151AA">
        <w:rPr>
          <w:rStyle w:val="Inlineitalic"/>
        </w:rPr>
        <w:t>XX-XX</w:t>
      </w:r>
      <w:r w:rsidR="00186A86">
        <w:t xml:space="preserve"> where the X</w:t>
      </w:r>
      <w:r w:rsidR="00062BCF">
        <w:t>’</w:t>
      </w:r>
      <w:r w:rsidR="00186A86">
        <w:t xml:space="preserve">s are numbers. Enter the function </w:t>
      </w:r>
      <w:r w:rsidR="00186A86" w:rsidRPr="00186A86">
        <w:rPr>
          <w:rStyle w:val="Inlinebold"/>
        </w:rPr>
        <w:t>=MID(C2,4,5)</w:t>
      </w:r>
      <w:r w:rsidR="00186A86">
        <w:t>.</w:t>
      </w:r>
    </w:p>
    <w:p w14:paraId="65529D66" w14:textId="5E186376" w:rsidR="00970FA1" w:rsidRDefault="00970FA1" w:rsidP="00970FA1">
      <w:pPr>
        <w:pStyle w:val="Numberedlist1"/>
      </w:pPr>
      <w:r>
        <w:t xml:space="preserve">Use the </w:t>
      </w:r>
      <w:r w:rsidRPr="001151AA">
        <w:rPr>
          <w:rStyle w:val="Inlinebold"/>
        </w:rPr>
        <w:t>Fill Handle</w:t>
      </w:r>
      <w:r w:rsidRPr="00970FA1">
        <w:t xml:space="preserve"> to copy the formula for the remaining zip codes.</w:t>
      </w:r>
    </w:p>
    <w:p w14:paraId="47A052F2" w14:textId="7BD69E08" w:rsidR="00890083" w:rsidRDefault="00890083" w:rsidP="00890083">
      <w:pPr>
        <w:pStyle w:val="Heading3"/>
      </w:pPr>
      <w:bookmarkStart w:id="284" w:name="_Toc29043519"/>
      <w:r>
        <w:t xml:space="preserve">Try-it: </w:t>
      </w:r>
      <w:r w:rsidR="00543CB5">
        <w:t>Extract text by using the LEFT, RIGHT, MID, and LEN functions</w:t>
      </w:r>
      <w:bookmarkEnd w:id="284"/>
    </w:p>
    <w:p w14:paraId="6C9AF9BC" w14:textId="77777777" w:rsidR="00890083" w:rsidRDefault="00890083" w:rsidP="00890083">
      <w:r w:rsidRPr="00D865AB">
        <w:rPr>
          <w:noProof/>
        </w:rPr>
        <w:drawing>
          <wp:inline distT="0" distB="0" distL="0" distR="0" wp14:anchorId="106B89C0" wp14:editId="08904652">
            <wp:extent cx="300948" cy="300948"/>
            <wp:effectExtent l="0" t="0" r="4445" b="4445"/>
            <wp:docPr id="1490664153" name="Picture 1490664153" descr="Icon indicating levelled try-i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 levelled.png"/>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00948" cy="300948"/>
                    </a:xfrm>
                    <a:prstGeom prst="rect">
                      <a:avLst/>
                    </a:prstGeom>
                  </pic:spPr>
                </pic:pic>
              </a:graphicData>
            </a:graphic>
          </wp:inline>
        </w:drawing>
      </w:r>
      <w:r w:rsidRPr="00D865AB">
        <w:t xml:space="preserve"> </w:t>
      </w:r>
      <w:r>
        <w:t>In t</w:t>
      </w:r>
      <w:r w:rsidRPr="00B1546F">
        <w:t>his leveled try-it activity</w:t>
      </w:r>
      <w:r>
        <w:t>, you</w:t>
      </w:r>
      <w:r w:rsidRPr="00B1546F">
        <w:t xml:space="preserve"> will </w:t>
      </w:r>
      <w:r>
        <w:t xml:space="preserve">use the </w:t>
      </w:r>
      <w:r w:rsidRPr="00B07EDA">
        <w:rPr>
          <w:rStyle w:val="Inlinebold"/>
        </w:rPr>
        <w:t>LEFT</w:t>
      </w:r>
      <w:r>
        <w:t xml:space="preserve">, </w:t>
      </w:r>
      <w:r w:rsidRPr="00B07EDA">
        <w:rPr>
          <w:rStyle w:val="Inlinebold"/>
        </w:rPr>
        <w:t>RIGHT</w:t>
      </w:r>
      <w:r>
        <w:t xml:space="preserve">, </w:t>
      </w:r>
      <w:r w:rsidRPr="00B07EDA">
        <w:rPr>
          <w:rStyle w:val="Inlinebold"/>
        </w:rPr>
        <w:t>MID</w:t>
      </w:r>
      <w:r>
        <w:t xml:space="preserve">, and </w:t>
      </w:r>
      <w:r w:rsidRPr="00B07EDA">
        <w:rPr>
          <w:rStyle w:val="Inlinebold"/>
        </w:rPr>
        <w:t>LEN</w:t>
      </w:r>
      <w:r>
        <w:t xml:space="preserve"> functions to extract data from an Excel worksheet</w:t>
      </w:r>
      <w:r w:rsidRPr="00B1546F">
        <w:t>.</w:t>
      </w:r>
    </w:p>
    <w:p w14:paraId="34DF9013" w14:textId="2B00B16D" w:rsidR="00AB7617" w:rsidRDefault="00AB7617" w:rsidP="00AB7617">
      <w:pPr>
        <w:pStyle w:val="Heading3"/>
      </w:pPr>
      <w:bookmarkStart w:id="285" w:name="_Toc29043520"/>
      <w:r>
        <w:t xml:space="preserve">Try-it </w:t>
      </w:r>
      <w:r w:rsidR="00DC6DB9">
        <w:t>1</w:t>
      </w:r>
      <w:bookmarkEnd w:id="285"/>
    </w:p>
    <w:p w14:paraId="44F83FEE" w14:textId="405C23CE" w:rsidR="007868AD" w:rsidRPr="007868AD" w:rsidRDefault="007868AD" w:rsidP="007868AD">
      <w:r w:rsidRPr="007868AD">
        <w:t>In this try-it, you</w:t>
      </w:r>
      <w:r w:rsidR="00062BCF">
        <w:t>’</w:t>
      </w:r>
      <w:r w:rsidRPr="007868AD">
        <w:t xml:space="preserve">ll </w:t>
      </w:r>
      <w:r>
        <w:t xml:space="preserve">use the </w:t>
      </w:r>
      <w:r w:rsidRPr="001151AA">
        <w:rPr>
          <w:rStyle w:val="Inlinebold"/>
        </w:rPr>
        <w:t>LEFT</w:t>
      </w:r>
      <w:r>
        <w:t xml:space="preserve"> function to extract the area codes from phone numbers.</w:t>
      </w:r>
    </w:p>
    <w:p w14:paraId="7FA6F075" w14:textId="77777777" w:rsidR="00AB7617" w:rsidRDefault="00AB7617" w:rsidP="00AB7617">
      <w:pPr>
        <w:pStyle w:val="Heading4"/>
      </w:pPr>
      <w:r>
        <w:t>Resources</w:t>
      </w:r>
    </w:p>
    <w:p w14:paraId="4263A440" w14:textId="03A81DF9" w:rsidR="00AB7617" w:rsidRDefault="00AB7617" w:rsidP="00AB7617">
      <w:r>
        <w:t xml:space="preserve">You will need the following </w:t>
      </w:r>
      <w:r w:rsidR="00FA17A1">
        <w:t>resource</w:t>
      </w:r>
      <w:r>
        <w:t xml:space="preserve"> for this try-it:</w:t>
      </w:r>
    </w:p>
    <w:p w14:paraId="03A10CE3" w14:textId="1FBB51B9" w:rsidR="00AB7617" w:rsidRDefault="00AB7617" w:rsidP="00AB7617">
      <w:pPr>
        <w:pStyle w:val="Bulletlevel1"/>
      </w:pPr>
      <w:r w:rsidRPr="00840DE1">
        <w:t xml:space="preserve">Open </w:t>
      </w:r>
      <w:r w:rsidR="00512690">
        <w:t xml:space="preserve">your Customer_List.xlsx file created in Lesson </w:t>
      </w:r>
      <w:r w:rsidR="00334BCE">
        <w:t xml:space="preserve">1 </w:t>
      </w:r>
      <w:r w:rsidR="00512690">
        <w:t xml:space="preserve">or use the </w:t>
      </w:r>
      <w:r w:rsidR="00B33249" w:rsidRPr="00C40E0E">
        <w:rPr>
          <w:rStyle w:val="Inlinebold"/>
        </w:rPr>
        <w:t>L2_T</w:t>
      </w:r>
      <w:r w:rsidR="00EC5BE5" w:rsidRPr="00C40E0E">
        <w:rPr>
          <w:rStyle w:val="Inlinebold"/>
        </w:rPr>
        <w:t>2</w:t>
      </w:r>
      <w:r w:rsidR="00B33249" w:rsidRPr="00C40E0E">
        <w:rPr>
          <w:rStyle w:val="Inlinebold"/>
        </w:rPr>
        <w:t>_try1</w:t>
      </w:r>
      <w:r w:rsidR="00512690" w:rsidRPr="00C40E0E">
        <w:rPr>
          <w:rStyle w:val="Inlinebold"/>
        </w:rPr>
        <w:t>_</w:t>
      </w:r>
      <w:r w:rsidR="00C40E0E" w:rsidRPr="00C40E0E">
        <w:rPr>
          <w:rStyle w:val="Inlinebold"/>
        </w:rPr>
        <w:t>c</w:t>
      </w:r>
      <w:r w:rsidR="00512690" w:rsidRPr="00C40E0E">
        <w:rPr>
          <w:rStyle w:val="Inlinebold"/>
        </w:rPr>
        <w:t>ustomer_</w:t>
      </w:r>
      <w:r w:rsidR="00C40E0E" w:rsidRPr="00C40E0E">
        <w:rPr>
          <w:rStyle w:val="Inlinebold"/>
        </w:rPr>
        <w:t>l</w:t>
      </w:r>
      <w:r w:rsidR="00512690" w:rsidRPr="00C40E0E">
        <w:rPr>
          <w:rStyle w:val="Inlinebold"/>
        </w:rPr>
        <w:t>ist</w:t>
      </w:r>
      <w:r w:rsidR="00C40E0E" w:rsidRPr="00C40E0E">
        <w:rPr>
          <w:rStyle w:val="Inlinebold"/>
        </w:rPr>
        <w:t>_area_code_left</w:t>
      </w:r>
      <w:r w:rsidR="00131E9E">
        <w:rPr>
          <w:rStyle w:val="Inlinebold"/>
        </w:rPr>
        <w:t>_starter</w:t>
      </w:r>
      <w:r w:rsidR="00512690" w:rsidRPr="00C40E0E">
        <w:rPr>
          <w:rStyle w:val="Inlinebold"/>
        </w:rPr>
        <w:t>.xlsx</w:t>
      </w:r>
      <w:r w:rsidRPr="00AB7617">
        <w:t xml:space="preserve"> </w:t>
      </w:r>
      <w:r w:rsidR="00E9734B">
        <w:t>in this lesson</w:t>
      </w:r>
      <w:r w:rsidR="00062BCF">
        <w:t>’</w:t>
      </w:r>
      <w:r w:rsidR="00E9734B">
        <w:t xml:space="preserve">s </w:t>
      </w:r>
      <w:r w:rsidR="00E9734B" w:rsidRPr="00062BCF">
        <w:rPr>
          <w:rStyle w:val="Inlinebold"/>
        </w:rPr>
        <w:t>Learning Activity Resources</w:t>
      </w:r>
      <w:r w:rsidR="00E9734B">
        <w:t xml:space="preserve"> folder</w:t>
      </w:r>
      <w:r>
        <w:t>.</w:t>
      </w:r>
    </w:p>
    <w:p w14:paraId="54780794" w14:textId="77777777" w:rsidR="00AB7617" w:rsidRDefault="00AB7617" w:rsidP="00AB7617">
      <w:pPr>
        <w:pStyle w:val="Heading4"/>
      </w:pPr>
      <w:r>
        <w:t>Instructions</w:t>
      </w:r>
    </w:p>
    <w:p w14:paraId="1BC78B90" w14:textId="45352CBE" w:rsidR="00AB7617" w:rsidRDefault="001151AA" w:rsidP="00AB7617">
      <w:r>
        <w:t>You will complete t</w:t>
      </w:r>
      <w:r w:rsidR="00AB7617">
        <w:t>he following general tasks during this try-it:</w:t>
      </w:r>
    </w:p>
    <w:p w14:paraId="5141E223" w14:textId="24023EAE" w:rsidR="00512690" w:rsidRPr="00AB7617" w:rsidRDefault="00512690" w:rsidP="006F304A">
      <w:pPr>
        <w:pStyle w:val="Numberedlist1"/>
        <w:numPr>
          <w:ilvl w:val="0"/>
          <w:numId w:val="16"/>
        </w:numPr>
      </w:pPr>
      <w:r>
        <w:t xml:space="preserve">In cell </w:t>
      </w:r>
      <w:r w:rsidRPr="00C40E0E">
        <w:rPr>
          <w:rStyle w:val="Inlinebold"/>
        </w:rPr>
        <w:t>I1</w:t>
      </w:r>
      <w:r w:rsidR="001151AA">
        <w:t>,</w:t>
      </w:r>
      <w:r>
        <w:t xml:space="preserve"> </w:t>
      </w:r>
      <w:r w:rsidR="000B151A">
        <w:t>enter</w:t>
      </w:r>
      <w:r>
        <w:t xml:space="preserve"> </w:t>
      </w:r>
      <w:r w:rsidRPr="00C40E0E">
        <w:rPr>
          <w:rStyle w:val="Inlinebold"/>
        </w:rPr>
        <w:t>Area Code</w:t>
      </w:r>
      <w:r>
        <w:t>.</w:t>
      </w:r>
    </w:p>
    <w:p w14:paraId="678D35D9" w14:textId="052B61E5" w:rsidR="00AB7617" w:rsidRDefault="00512690" w:rsidP="00AB7617">
      <w:pPr>
        <w:pStyle w:val="Numberedlist1"/>
      </w:pPr>
      <w:r>
        <w:t xml:space="preserve">In cell </w:t>
      </w:r>
      <w:r w:rsidRPr="00C40E0E">
        <w:rPr>
          <w:rStyle w:val="Inlinebold"/>
        </w:rPr>
        <w:t>J1</w:t>
      </w:r>
      <w:r w:rsidR="001151AA">
        <w:t>,</w:t>
      </w:r>
      <w:r>
        <w:t xml:space="preserve"> </w:t>
      </w:r>
      <w:r w:rsidR="000B151A">
        <w:t>enter</w:t>
      </w:r>
      <w:r>
        <w:t xml:space="preserve"> </w:t>
      </w:r>
      <w:r w:rsidRPr="00C40E0E">
        <w:rPr>
          <w:rStyle w:val="Inlinebold"/>
        </w:rPr>
        <w:t>Phone Number</w:t>
      </w:r>
      <w:r>
        <w:t>.</w:t>
      </w:r>
    </w:p>
    <w:p w14:paraId="16A7BB17" w14:textId="1A142EEB" w:rsidR="00970FA1" w:rsidRDefault="008B75C9" w:rsidP="00970FA1">
      <w:pPr>
        <w:pStyle w:val="Numberedlist1"/>
      </w:pPr>
      <w:r>
        <w:t xml:space="preserve">Use the </w:t>
      </w:r>
      <w:r w:rsidRPr="00382503">
        <w:rPr>
          <w:rStyle w:val="Inlinebold"/>
        </w:rPr>
        <w:t>LEFT</w:t>
      </w:r>
      <w:r>
        <w:t xml:space="preserve"> function to extract the Area Code into </w:t>
      </w:r>
      <w:r w:rsidRPr="00382503">
        <w:rPr>
          <w:rStyle w:val="Inlinebold"/>
        </w:rPr>
        <w:t>I</w:t>
      </w:r>
      <w:r w:rsidR="00382503" w:rsidRPr="00382503">
        <w:rPr>
          <w:rStyle w:val="Inlinebold"/>
        </w:rPr>
        <w:t>2</w:t>
      </w:r>
      <w:r w:rsidR="00382503">
        <w:t>.</w:t>
      </w:r>
    </w:p>
    <w:p w14:paraId="1358B3A8" w14:textId="1EE4D2C9" w:rsidR="00970FA1" w:rsidRDefault="00970FA1" w:rsidP="00970FA1">
      <w:pPr>
        <w:pStyle w:val="Numberedlist1"/>
      </w:pPr>
      <w:r>
        <w:t xml:space="preserve">Use the </w:t>
      </w:r>
      <w:r w:rsidRPr="00970FA1">
        <w:rPr>
          <w:rStyle w:val="Inlinebold"/>
        </w:rPr>
        <w:t>Fill Handle</w:t>
      </w:r>
      <w:r>
        <w:t xml:space="preserve"> to copy the formula for the rest of the phone numbers. </w:t>
      </w:r>
    </w:p>
    <w:p w14:paraId="484B8A59" w14:textId="4473C428" w:rsidR="0072144C" w:rsidRDefault="0072144C" w:rsidP="00AB7617">
      <w:pPr>
        <w:pStyle w:val="Numberedlist1"/>
      </w:pPr>
      <w:r>
        <w:t>Save your wo</w:t>
      </w:r>
      <w:r w:rsidR="00C40E0E">
        <w:t>rk</w:t>
      </w:r>
      <w:r>
        <w:t>.</w:t>
      </w:r>
    </w:p>
    <w:p w14:paraId="15075EE9" w14:textId="2BF5F871" w:rsidR="0072144C" w:rsidRDefault="0072144C" w:rsidP="0072144C">
      <w:pPr>
        <w:pStyle w:val="Heading3"/>
      </w:pPr>
      <w:bookmarkStart w:id="286" w:name="_Toc29043521"/>
      <w:r>
        <w:lastRenderedPageBreak/>
        <w:t>Try-it 2</w:t>
      </w:r>
      <w:bookmarkEnd w:id="286"/>
    </w:p>
    <w:p w14:paraId="02C07556" w14:textId="20F98F7E" w:rsidR="007868AD" w:rsidRPr="007868AD" w:rsidRDefault="007868AD" w:rsidP="007868AD">
      <w:r w:rsidRPr="007868AD">
        <w:t>In this try-it, you</w:t>
      </w:r>
      <w:r w:rsidR="00062BCF">
        <w:t>’</w:t>
      </w:r>
      <w:r w:rsidRPr="007868AD">
        <w:t xml:space="preserve">ll use the </w:t>
      </w:r>
      <w:r w:rsidRPr="001151AA">
        <w:rPr>
          <w:rStyle w:val="Inlinebold"/>
        </w:rPr>
        <w:t>RIGHT</w:t>
      </w:r>
      <w:r>
        <w:t xml:space="preserve"> </w:t>
      </w:r>
      <w:r w:rsidRPr="007868AD">
        <w:t xml:space="preserve">function to extract </w:t>
      </w:r>
      <w:r>
        <w:t xml:space="preserve">data </w:t>
      </w:r>
      <w:r w:rsidR="005A2789">
        <w:t>to the right of a specified character</w:t>
      </w:r>
      <w:r w:rsidRPr="007868AD">
        <w:t>.</w:t>
      </w:r>
    </w:p>
    <w:p w14:paraId="56D0DDAB" w14:textId="77777777" w:rsidR="0072144C" w:rsidRDefault="0072144C" w:rsidP="0072144C">
      <w:pPr>
        <w:pStyle w:val="Heading4"/>
      </w:pPr>
      <w:r>
        <w:t>Resources</w:t>
      </w:r>
    </w:p>
    <w:p w14:paraId="25D4DED6" w14:textId="06C58F0E" w:rsidR="0072144C" w:rsidRDefault="0072144C" w:rsidP="0072144C">
      <w:r>
        <w:t xml:space="preserve">You will need the following </w:t>
      </w:r>
      <w:r w:rsidR="00FA17A1">
        <w:t>resource</w:t>
      </w:r>
      <w:r>
        <w:t xml:space="preserve"> for this try-it:</w:t>
      </w:r>
    </w:p>
    <w:p w14:paraId="727578ED" w14:textId="7C063054" w:rsidR="0072144C" w:rsidRDefault="0072144C" w:rsidP="0072144C">
      <w:pPr>
        <w:pStyle w:val="Bulletlevel1"/>
      </w:pPr>
      <w:r w:rsidRPr="00840DE1">
        <w:t xml:space="preserve">Open </w:t>
      </w:r>
      <w:r w:rsidR="00B33249" w:rsidRPr="00C40E0E">
        <w:rPr>
          <w:rStyle w:val="Inlinebold"/>
        </w:rPr>
        <w:t>L2_T</w:t>
      </w:r>
      <w:r w:rsidR="00EC5BE5" w:rsidRPr="00C40E0E">
        <w:rPr>
          <w:rStyle w:val="Inlinebold"/>
        </w:rPr>
        <w:t>2</w:t>
      </w:r>
      <w:r w:rsidR="00B33249" w:rsidRPr="00C40E0E">
        <w:rPr>
          <w:rStyle w:val="Inlinebold"/>
        </w:rPr>
        <w:t>_try2</w:t>
      </w:r>
      <w:r w:rsidRPr="00C40E0E">
        <w:rPr>
          <w:rStyle w:val="Inlinebold"/>
        </w:rPr>
        <w:t>_</w:t>
      </w:r>
      <w:r w:rsidR="003A10D4" w:rsidRPr="00C40E0E">
        <w:rPr>
          <w:rStyle w:val="Inlinebold"/>
        </w:rPr>
        <w:t>c</w:t>
      </w:r>
      <w:r w:rsidRPr="00C40E0E">
        <w:rPr>
          <w:rStyle w:val="Inlinebold"/>
        </w:rPr>
        <w:t>ustomer_</w:t>
      </w:r>
      <w:r w:rsidR="003A10D4" w:rsidRPr="00C40E0E">
        <w:rPr>
          <w:rStyle w:val="Inlinebold"/>
        </w:rPr>
        <w:t>l</w:t>
      </w:r>
      <w:r w:rsidRPr="00C40E0E">
        <w:rPr>
          <w:rStyle w:val="Inlinebold"/>
        </w:rPr>
        <w:t>ist_</w:t>
      </w:r>
      <w:r w:rsidR="003A10D4" w:rsidRPr="00C40E0E">
        <w:rPr>
          <w:rStyle w:val="Inlinebold"/>
        </w:rPr>
        <w:t>a</w:t>
      </w:r>
      <w:r w:rsidRPr="00C40E0E">
        <w:rPr>
          <w:rStyle w:val="Inlinebold"/>
        </w:rPr>
        <w:t>rea_</w:t>
      </w:r>
      <w:r w:rsidR="006319ED">
        <w:rPr>
          <w:rStyle w:val="Inlinebold"/>
        </w:rPr>
        <w:t>c</w:t>
      </w:r>
      <w:r w:rsidRPr="00C40E0E">
        <w:rPr>
          <w:rStyle w:val="Inlinebold"/>
        </w:rPr>
        <w:t>ode_</w:t>
      </w:r>
      <w:r w:rsidR="00C40E0E" w:rsidRPr="00C40E0E">
        <w:rPr>
          <w:rStyle w:val="Inlinebold"/>
        </w:rPr>
        <w:t>right</w:t>
      </w:r>
      <w:r w:rsidR="00131E9E">
        <w:rPr>
          <w:rStyle w:val="Inlinebold"/>
        </w:rPr>
        <w:t>_starter</w:t>
      </w:r>
      <w:r w:rsidRPr="00C40E0E">
        <w:rPr>
          <w:rStyle w:val="Inlinebold"/>
        </w:rPr>
        <w:t>.xlsx</w:t>
      </w:r>
      <w:r w:rsidRPr="00AB7617">
        <w:t xml:space="preserve"> </w:t>
      </w:r>
      <w:r w:rsidR="00E9734B">
        <w:t>in this lesson</w:t>
      </w:r>
      <w:r w:rsidR="00062BCF">
        <w:t>’</w:t>
      </w:r>
      <w:r w:rsidR="00E9734B">
        <w:t xml:space="preserve">s </w:t>
      </w:r>
      <w:r w:rsidR="00E9734B" w:rsidRPr="00062BCF">
        <w:rPr>
          <w:rStyle w:val="Inlinebold"/>
        </w:rPr>
        <w:t>Learning Activity Resources</w:t>
      </w:r>
      <w:r w:rsidR="00E9734B">
        <w:t xml:space="preserve"> folder</w:t>
      </w:r>
      <w:r>
        <w:t>.</w:t>
      </w:r>
    </w:p>
    <w:p w14:paraId="1FAD1D5A" w14:textId="77777777" w:rsidR="0072144C" w:rsidRDefault="0072144C" w:rsidP="0072144C">
      <w:pPr>
        <w:pStyle w:val="Heading4"/>
      </w:pPr>
      <w:r>
        <w:t>Instructions</w:t>
      </w:r>
    </w:p>
    <w:p w14:paraId="4F4BC5E9" w14:textId="37029DDD" w:rsidR="0072144C" w:rsidRDefault="001151AA" w:rsidP="0072144C">
      <w:r>
        <w:t>You will complete the following</w:t>
      </w:r>
      <w:r w:rsidR="0072144C">
        <w:t xml:space="preserve"> general tasks during this try-it:</w:t>
      </w:r>
    </w:p>
    <w:p w14:paraId="28F448AC" w14:textId="7A6F05D7" w:rsidR="0072144C" w:rsidRDefault="00382503" w:rsidP="006F304A">
      <w:pPr>
        <w:pStyle w:val="Numberedlist1"/>
        <w:numPr>
          <w:ilvl w:val="0"/>
          <w:numId w:val="17"/>
        </w:numPr>
      </w:pPr>
      <w:r>
        <w:t xml:space="preserve">In cell </w:t>
      </w:r>
      <w:r w:rsidR="00334BCE" w:rsidRPr="00FF4CC2">
        <w:rPr>
          <w:rStyle w:val="Inlinebold"/>
        </w:rPr>
        <w:t>J</w:t>
      </w:r>
      <w:r w:rsidR="0072144C" w:rsidRPr="00FF4CC2">
        <w:rPr>
          <w:rStyle w:val="Inlinebold"/>
        </w:rPr>
        <w:t>2</w:t>
      </w:r>
      <w:r w:rsidR="001151AA">
        <w:t>,</w:t>
      </w:r>
      <w:r>
        <w:t xml:space="preserve"> use the </w:t>
      </w:r>
      <w:r w:rsidRPr="00382503">
        <w:rPr>
          <w:rStyle w:val="Inlinebold"/>
        </w:rPr>
        <w:t>RIGHT</w:t>
      </w:r>
      <w:r>
        <w:t xml:space="preserve"> function to extract the phone number without the area code.</w:t>
      </w:r>
    </w:p>
    <w:p w14:paraId="5EA812DD" w14:textId="70E89BBF" w:rsidR="00970FA1" w:rsidRDefault="00970FA1" w:rsidP="006F304A">
      <w:pPr>
        <w:pStyle w:val="Numberedlist1"/>
        <w:numPr>
          <w:ilvl w:val="0"/>
          <w:numId w:val="17"/>
        </w:numPr>
      </w:pPr>
      <w:r>
        <w:t xml:space="preserve">Use the </w:t>
      </w:r>
      <w:r w:rsidRPr="00970FA1">
        <w:rPr>
          <w:rStyle w:val="Inlinebold"/>
        </w:rPr>
        <w:t>Fill Handle</w:t>
      </w:r>
      <w:r w:rsidRPr="00970FA1">
        <w:t xml:space="preserve"> to copy the formula for the rest of the phone numbers.</w:t>
      </w:r>
    </w:p>
    <w:p w14:paraId="7E4320E8" w14:textId="0A8D4F2E" w:rsidR="0072144C" w:rsidRDefault="0072144C" w:rsidP="0072144C">
      <w:pPr>
        <w:pStyle w:val="Numberedlist1"/>
      </w:pPr>
      <w:r>
        <w:t>Save your work.</w:t>
      </w:r>
    </w:p>
    <w:p w14:paraId="705257AB" w14:textId="6D806FA6" w:rsidR="00CD0524" w:rsidRDefault="00CD0524" w:rsidP="00CD0524">
      <w:pPr>
        <w:pStyle w:val="Heading3"/>
      </w:pPr>
      <w:bookmarkStart w:id="287" w:name="_Toc29043522"/>
      <w:r>
        <w:t>Try-it 3</w:t>
      </w:r>
      <w:bookmarkEnd w:id="287"/>
    </w:p>
    <w:p w14:paraId="32A802AA" w14:textId="018AD807" w:rsidR="005A2789" w:rsidRPr="005A2789" w:rsidRDefault="005A2789" w:rsidP="005A2789">
      <w:r w:rsidRPr="005A2789">
        <w:t>In this try-it, you</w:t>
      </w:r>
      <w:r w:rsidR="00062BCF">
        <w:t>’</w:t>
      </w:r>
      <w:r w:rsidRPr="005A2789">
        <w:t xml:space="preserve">ll use the </w:t>
      </w:r>
      <w:r w:rsidRPr="001151AA">
        <w:rPr>
          <w:rStyle w:val="Inlinebold"/>
        </w:rPr>
        <w:t>LEN</w:t>
      </w:r>
      <w:r>
        <w:t xml:space="preserve"> </w:t>
      </w:r>
      <w:r w:rsidRPr="005A2789">
        <w:t xml:space="preserve">function </w:t>
      </w:r>
      <w:r>
        <w:t xml:space="preserve">along with other functions to </w:t>
      </w:r>
      <w:r w:rsidRPr="005A2789">
        <w:t xml:space="preserve">extract </w:t>
      </w:r>
      <w:r>
        <w:t xml:space="preserve">a specified number of characters from </w:t>
      </w:r>
      <w:r w:rsidRPr="005A2789">
        <w:t>data.</w:t>
      </w:r>
    </w:p>
    <w:p w14:paraId="21FA30D6" w14:textId="77777777" w:rsidR="00CD0524" w:rsidRDefault="00CD0524" w:rsidP="00CD0524">
      <w:pPr>
        <w:pStyle w:val="Heading4"/>
      </w:pPr>
      <w:r>
        <w:t>Resources</w:t>
      </w:r>
    </w:p>
    <w:p w14:paraId="16304302" w14:textId="7CF99A50" w:rsidR="00CD0524" w:rsidRDefault="00CD0524" w:rsidP="00CD0524">
      <w:r>
        <w:t xml:space="preserve">You will need the following </w:t>
      </w:r>
      <w:r w:rsidR="00FA17A1">
        <w:t>resource</w:t>
      </w:r>
      <w:r>
        <w:t xml:space="preserve"> for this try-it:</w:t>
      </w:r>
    </w:p>
    <w:p w14:paraId="54875F38" w14:textId="7FA6E89C" w:rsidR="00CD0524" w:rsidRDefault="00CD0524" w:rsidP="00CD0524">
      <w:pPr>
        <w:pStyle w:val="Bulletlevel1"/>
      </w:pPr>
      <w:r w:rsidRPr="00840DE1">
        <w:t xml:space="preserve">Open </w:t>
      </w:r>
      <w:r>
        <w:t xml:space="preserve">your Customer_List_Area_Code_RIGHT.xlsx file created </w:t>
      </w:r>
      <w:r w:rsidR="001151AA">
        <w:t>in the</w:t>
      </w:r>
      <w:r>
        <w:t xml:space="preserve"> Lesson 2 </w:t>
      </w:r>
      <w:r w:rsidR="0015651E">
        <w:t>T</w:t>
      </w:r>
      <w:r>
        <w:t>ry</w:t>
      </w:r>
      <w:r w:rsidR="001151AA">
        <w:t>-i</w:t>
      </w:r>
      <w:r>
        <w:t>t 2</w:t>
      </w:r>
      <w:r w:rsidR="001151AA">
        <w:t>,</w:t>
      </w:r>
      <w:r>
        <w:t xml:space="preserve"> or use the </w:t>
      </w:r>
      <w:r w:rsidR="00B33249" w:rsidRPr="00C22880">
        <w:rPr>
          <w:rStyle w:val="Inlinebold"/>
        </w:rPr>
        <w:t>L2_T</w:t>
      </w:r>
      <w:r w:rsidR="00EC5BE5" w:rsidRPr="00C22880">
        <w:rPr>
          <w:rStyle w:val="Inlinebold"/>
        </w:rPr>
        <w:t>2</w:t>
      </w:r>
      <w:r w:rsidR="00B33249" w:rsidRPr="00C22880">
        <w:rPr>
          <w:rStyle w:val="Inlinebold"/>
        </w:rPr>
        <w:t>_try3</w:t>
      </w:r>
      <w:r w:rsidRPr="00C22880">
        <w:rPr>
          <w:rStyle w:val="Inlinebold"/>
        </w:rPr>
        <w:t>_</w:t>
      </w:r>
      <w:r w:rsidR="003A10D4" w:rsidRPr="00C22880">
        <w:rPr>
          <w:rStyle w:val="Inlinebold"/>
        </w:rPr>
        <w:t>c</w:t>
      </w:r>
      <w:r w:rsidRPr="00C22880">
        <w:rPr>
          <w:rStyle w:val="Inlinebold"/>
        </w:rPr>
        <w:t>ustomer_</w:t>
      </w:r>
      <w:r w:rsidR="003A10D4" w:rsidRPr="00C22880">
        <w:rPr>
          <w:rStyle w:val="Inlinebold"/>
        </w:rPr>
        <w:t>l</w:t>
      </w:r>
      <w:r w:rsidRPr="00C22880">
        <w:rPr>
          <w:rStyle w:val="Inlinebold"/>
        </w:rPr>
        <w:t>ist_</w:t>
      </w:r>
      <w:r w:rsidR="003A10D4" w:rsidRPr="00C22880">
        <w:rPr>
          <w:rStyle w:val="Inlinebold"/>
        </w:rPr>
        <w:t>a</w:t>
      </w:r>
      <w:r w:rsidRPr="00C22880">
        <w:rPr>
          <w:rStyle w:val="Inlinebold"/>
        </w:rPr>
        <w:t>rea_</w:t>
      </w:r>
      <w:r w:rsidR="003A10D4" w:rsidRPr="00C22880">
        <w:rPr>
          <w:rStyle w:val="Inlinebold"/>
        </w:rPr>
        <w:t>c</w:t>
      </w:r>
      <w:r w:rsidRPr="00C22880">
        <w:rPr>
          <w:rStyle w:val="Inlinebold"/>
        </w:rPr>
        <w:t>ode_</w:t>
      </w:r>
      <w:r w:rsidR="00C22880" w:rsidRPr="00C22880">
        <w:rPr>
          <w:rStyle w:val="Inlinebold"/>
        </w:rPr>
        <w:t>len</w:t>
      </w:r>
      <w:r w:rsidR="00131E9E">
        <w:rPr>
          <w:rStyle w:val="Inlinebold"/>
        </w:rPr>
        <w:t>_starter</w:t>
      </w:r>
      <w:r w:rsidRPr="00C22880">
        <w:rPr>
          <w:rStyle w:val="Inlinebold"/>
        </w:rPr>
        <w:t>.xlsx</w:t>
      </w:r>
      <w:r w:rsidRPr="00AB7617">
        <w:t xml:space="preserve"> </w:t>
      </w:r>
      <w:r w:rsidR="00E9734B">
        <w:t>in this lesson</w:t>
      </w:r>
      <w:r w:rsidR="00062BCF">
        <w:t>’</w:t>
      </w:r>
      <w:r w:rsidR="00E9734B">
        <w:t xml:space="preserve">s </w:t>
      </w:r>
      <w:r w:rsidR="00E9734B" w:rsidRPr="00062BCF">
        <w:rPr>
          <w:rStyle w:val="Inlinebold"/>
        </w:rPr>
        <w:t>Learning Activity Resources</w:t>
      </w:r>
      <w:r w:rsidR="00E9734B">
        <w:t xml:space="preserve"> folder</w:t>
      </w:r>
      <w:r>
        <w:t>.</w:t>
      </w:r>
    </w:p>
    <w:p w14:paraId="685CC9B9" w14:textId="77777777" w:rsidR="00CD0524" w:rsidRDefault="00CD0524" w:rsidP="00CD0524">
      <w:pPr>
        <w:pStyle w:val="Heading4"/>
      </w:pPr>
      <w:r>
        <w:t>Instructions</w:t>
      </w:r>
    </w:p>
    <w:p w14:paraId="4AB3AB01" w14:textId="62502435" w:rsidR="00CD0524" w:rsidRDefault="001151AA" w:rsidP="00CD0524">
      <w:r>
        <w:t>You will complete the following</w:t>
      </w:r>
      <w:r w:rsidR="00CD0524">
        <w:t xml:space="preserve"> general tasks during this try-it:</w:t>
      </w:r>
    </w:p>
    <w:p w14:paraId="69B4154F" w14:textId="751A344E" w:rsidR="004756ED" w:rsidRDefault="003A10D4" w:rsidP="006F304A">
      <w:pPr>
        <w:pStyle w:val="Numberedlist1"/>
        <w:numPr>
          <w:ilvl w:val="0"/>
          <w:numId w:val="18"/>
        </w:numPr>
      </w:pPr>
      <w:r>
        <w:t xml:space="preserve">Select </w:t>
      </w:r>
      <w:r w:rsidR="004756ED">
        <w:t xml:space="preserve">cell </w:t>
      </w:r>
      <w:r w:rsidR="004756ED" w:rsidRPr="00C22880">
        <w:rPr>
          <w:rStyle w:val="Inlinebold"/>
        </w:rPr>
        <w:t>K1</w:t>
      </w:r>
      <w:r w:rsidR="001151AA">
        <w:t>,</w:t>
      </w:r>
      <w:r w:rsidR="004756ED">
        <w:t xml:space="preserve"> and </w:t>
      </w:r>
      <w:r w:rsidR="001151AA">
        <w:t xml:space="preserve">then </w:t>
      </w:r>
      <w:r w:rsidR="000B151A">
        <w:t>enter</w:t>
      </w:r>
      <w:r w:rsidR="004756ED">
        <w:t xml:space="preserve"> </w:t>
      </w:r>
      <w:r w:rsidR="004756ED" w:rsidRPr="00C22880">
        <w:rPr>
          <w:rStyle w:val="Inlinebold"/>
        </w:rPr>
        <w:t>Four Digit</w:t>
      </w:r>
      <w:r w:rsidR="004756ED">
        <w:t>.</w:t>
      </w:r>
    </w:p>
    <w:p w14:paraId="3CA270A2" w14:textId="77777777" w:rsidR="00CD0524" w:rsidRDefault="00CD0524" w:rsidP="00CD0524">
      <w:pPr>
        <w:pStyle w:val="Numberedlist1"/>
      </w:pPr>
      <w:r>
        <w:t xml:space="preserve">Select cell </w:t>
      </w:r>
      <w:r w:rsidR="004756ED" w:rsidRPr="00C22880">
        <w:rPr>
          <w:rStyle w:val="Inlinebold"/>
        </w:rPr>
        <w:t>K</w:t>
      </w:r>
      <w:r w:rsidRPr="00C22880">
        <w:rPr>
          <w:rStyle w:val="Inlinebold"/>
        </w:rPr>
        <w:t>2</w:t>
      </w:r>
      <w:r>
        <w:t>.</w:t>
      </w:r>
    </w:p>
    <w:p w14:paraId="07153FF0" w14:textId="26ABEB12" w:rsidR="00D848A3" w:rsidRDefault="00382503" w:rsidP="00382503">
      <w:pPr>
        <w:pStyle w:val="Numberedlist1"/>
      </w:pPr>
      <w:r>
        <w:t xml:space="preserve">Combine the </w:t>
      </w:r>
      <w:r w:rsidRPr="00970FA1">
        <w:rPr>
          <w:rStyle w:val="Inlinebold"/>
        </w:rPr>
        <w:t>RIGHT</w:t>
      </w:r>
      <w:r>
        <w:t xml:space="preserve"> and </w:t>
      </w:r>
      <w:r w:rsidRPr="00970FA1">
        <w:rPr>
          <w:rStyle w:val="Inlinebold"/>
        </w:rPr>
        <w:t>LEN</w:t>
      </w:r>
      <w:r>
        <w:t xml:space="preserve"> functions to extract the phone number prefixes.</w:t>
      </w:r>
    </w:p>
    <w:p w14:paraId="2C65CE9B" w14:textId="58B3EB92" w:rsidR="00970FA1" w:rsidRDefault="00970FA1" w:rsidP="00382503">
      <w:pPr>
        <w:pStyle w:val="Numberedlist1"/>
      </w:pPr>
      <w:r>
        <w:t xml:space="preserve">Use the </w:t>
      </w:r>
      <w:r w:rsidRPr="00970FA1">
        <w:rPr>
          <w:rStyle w:val="Inlinebold"/>
        </w:rPr>
        <w:t>Fill Handle</w:t>
      </w:r>
      <w:r>
        <w:t xml:space="preserve"> to copy the formula for the rest of the phone numbers.</w:t>
      </w:r>
    </w:p>
    <w:p w14:paraId="55429ED2" w14:textId="1A20D64D" w:rsidR="00CD0524" w:rsidRDefault="00CD0524" w:rsidP="00D848A3">
      <w:pPr>
        <w:pStyle w:val="Numberedlist1"/>
      </w:pPr>
      <w:r>
        <w:t>Save your work</w:t>
      </w:r>
      <w:r w:rsidR="00C22880">
        <w:t>.</w:t>
      </w:r>
    </w:p>
    <w:p w14:paraId="127F0251" w14:textId="565C1072" w:rsidR="00D848A3" w:rsidRDefault="00D848A3" w:rsidP="00D848A3">
      <w:pPr>
        <w:pStyle w:val="Heading3"/>
      </w:pPr>
      <w:bookmarkStart w:id="288" w:name="_Toc29043523"/>
      <w:r>
        <w:lastRenderedPageBreak/>
        <w:t>Try-it 4</w:t>
      </w:r>
      <w:bookmarkEnd w:id="288"/>
    </w:p>
    <w:p w14:paraId="1E0FE0B3" w14:textId="22F7F6DD" w:rsidR="005A2789" w:rsidRPr="005A2789" w:rsidRDefault="005A2789" w:rsidP="005A2789">
      <w:r w:rsidRPr="005A2789">
        <w:t>In this try-it, you</w:t>
      </w:r>
      <w:r w:rsidR="00062BCF">
        <w:t>’</w:t>
      </w:r>
      <w:r w:rsidRPr="005A2789">
        <w:t xml:space="preserve">ll use the </w:t>
      </w:r>
      <w:r w:rsidRPr="00854332">
        <w:rPr>
          <w:rStyle w:val="Inlinebold"/>
        </w:rPr>
        <w:t>MID</w:t>
      </w:r>
      <w:r w:rsidRPr="005A2789">
        <w:t xml:space="preserve"> function to extract a specified number of characters from data.</w:t>
      </w:r>
    </w:p>
    <w:p w14:paraId="2D888E81" w14:textId="77777777" w:rsidR="00D848A3" w:rsidRDefault="00D848A3" w:rsidP="00D848A3">
      <w:pPr>
        <w:pStyle w:val="Heading4"/>
      </w:pPr>
      <w:r>
        <w:t>Resources</w:t>
      </w:r>
    </w:p>
    <w:p w14:paraId="6ACFC3BA" w14:textId="71D87E50" w:rsidR="00D848A3" w:rsidRDefault="00D848A3" w:rsidP="00D848A3">
      <w:r>
        <w:t xml:space="preserve">You will need the following </w:t>
      </w:r>
      <w:r w:rsidR="00FA17A1">
        <w:t>resource</w:t>
      </w:r>
      <w:r>
        <w:t xml:space="preserve"> for this try-it:</w:t>
      </w:r>
    </w:p>
    <w:p w14:paraId="3F94A0BE" w14:textId="580ED2E8" w:rsidR="00D848A3" w:rsidRDefault="00D848A3" w:rsidP="00D848A3">
      <w:pPr>
        <w:pStyle w:val="Bulletlevel1"/>
      </w:pPr>
      <w:r w:rsidRPr="00840DE1">
        <w:t xml:space="preserve">Open </w:t>
      </w:r>
      <w:bookmarkStart w:id="289" w:name="_Hlk26697216"/>
      <w:r w:rsidR="00B33249" w:rsidRPr="00BF22C9">
        <w:rPr>
          <w:rStyle w:val="Inlinebold"/>
        </w:rPr>
        <w:t>L</w:t>
      </w:r>
      <w:r w:rsidR="00A03E36" w:rsidRPr="00BF22C9">
        <w:rPr>
          <w:rStyle w:val="Inlinebold"/>
        </w:rPr>
        <w:t>2</w:t>
      </w:r>
      <w:r w:rsidR="00B33249" w:rsidRPr="00BF22C9">
        <w:rPr>
          <w:rStyle w:val="Inlinebold"/>
        </w:rPr>
        <w:t>_T</w:t>
      </w:r>
      <w:r w:rsidR="00EC5BE5" w:rsidRPr="00BF22C9">
        <w:rPr>
          <w:rStyle w:val="Inlinebold"/>
        </w:rPr>
        <w:t>2</w:t>
      </w:r>
      <w:r w:rsidR="00B33249" w:rsidRPr="00BF22C9">
        <w:rPr>
          <w:rStyle w:val="Inlinebold"/>
        </w:rPr>
        <w:t>_try4</w:t>
      </w:r>
      <w:r w:rsidRPr="00BF22C9">
        <w:rPr>
          <w:rStyle w:val="Inlinebold"/>
        </w:rPr>
        <w:t>_</w:t>
      </w:r>
      <w:r w:rsidR="005E37E8" w:rsidRPr="00BF22C9">
        <w:rPr>
          <w:rStyle w:val="Inlinebold"/>
        </w:rPr>
        <w:t>c</w:t>
      </w:r>
      <w:r w:rsidRPr="00BF22C9">
        <w:rPr>
          <w:rStyle w:val="Inlinebold"/>
        </w:rPr>
        <w:t>ustomer_</w:t>
      </w:r>
      <w:r w:rsidR="005E37E8" w:rsidRPr="00BF22C9">
        <w:rPr>
          <w:rStyle w:val="Inlinebold"/>
        </w:rPr>
        <w:t>l</w:t>
      </w:r>
      <w:r w:rsidRPr="00BF22C9">
        <w:rPr>
          <w:rStyle w:val="Inlinebold"/>
        </w:rPr>
        <w:t>ist_</w:t>
      </w:r>
      <w:r w:rsidR="005E37E8" w:rsidRPr="00BF22C9">
        <w:rPr>
          <w:rStyle w:val="Inlinebold"/>
        </w:rPr>
        <w:t>a</w:t>
      </w:r>
      <w:r w:rsidRPr="00BF22C9">
        <w:rPr>
          <w:rStyle w:val="Inlinebold"/>
        </w:rPr>
        <w:t>rea_</w:t>
      </w:r>
      <w:r w:rsidR="005E37E8" w:rsidRPr="00BF22C9">
        <w:rPr>
          <w:rStyle w:val="Inlinebold"/>
        </w:rPr>
        <w:t>c</w:t>
      </w:r>
      <w:r w:rsidRPr="00BF22C9">
        <w:rPr>
          <w:rStyle w:val="Inlinebold"/>
        </w:rPr>
        <w:t>ode_</w:t>
      </w:r>
      <w:r w:rsidR="00BF22C9" w:rsidRPr="00BF22C9">
        <w:rPr>
          <w:rStyle w:val="Inlinebold"/>
        </w:rPr>
        <w:t>mid</w:t>
      </w:r>
      <w:r w:rsidR="00131E9E">
        <w:rPr>
          <w:rStyle w:val="Inlinebold"/>
        </w:rPr>
        <w:t>_starter</w:t>
      </w:r>
      <w:r w:rsidRPr="00BF22C9">
        <w:rPr>
          <w:rStyle w:val="Inlinebold"/>
        </w:rPr>
        <w:t>.xlsx</w:t>
      </w:r>
      <w:r w:rsidRPr="00AB7617">
        <w:t xml:space="preserve"> </w:t>
      </w:r>
      <w:bookmarkEnd w:id="289"/>
      <w:r w:rsidR="00E9734B">
        <w:t>in this lesson</w:t>
      </w:r>
      <w:r w:rsidR="00062BCF">
        <w:t>’</w:t>
      </w:r>
      <w:r w:rsidR="00E9734B">
        <w:t xml:space="preserve">s </w:t>
      </w:r>
      <w:r w:rsidR="00E9734B" w:rsidRPr="00062BCF">
        <w:rPr>
          <w:rStyle w:val="Inlinebold"/>
        </w:rPr>
        <w:t>Learning Activity Resources</w:t>
      </w:r>
      <w:r w:rsidR="00E9734B">
        <w:t xml:space="preserve"> folder</w:t>
      </w:r>
      <w:r>
        <w:t>.</w:t>
      </w:r>
    </w:p>
    <w:p w14:paraId="43E781B3" w14:textId="77777777" w:rsidR="00D848A3" w:rsidRDefault="00D848A3" w:rsidP="00D848A3">
      <w:pPr>
        <w:pStyle w:val="Heading4"/>
      </w:pPr>
      <w:r>
        <w:t>Instructions</w:t>
      </w:r>
    </w:p>
    <w:p w14:paraId="2367805A" w14:textId="1700D5B6" w:rsidR="00D848A3" w:rsidRDefault="001151AA" w:rsidP="00D848A3">
      <w:r>
        <w:t>You will complete the following</w:t>
      </w:r>
      <w:r w:rsidR="00D848A3">
        <w:t xml:space="preserve"> general tasks during this try-it:</w:t>
      </w:r>
    </w:p>
    <w:p w14:paraId="54B3CBBE" w14:textId="25B301A7" w:rsidR="00D848A3" w:rsidRDefault="001A1830" w:rsidP="006F304A">
      <w:pPr>
        <w:pStyle w:val="Numberedlist1"/>
        <w:numPr>
          <w:ilvl w:val="0"/>
          <w:numId w:val="19"/>
        </w:numPr>
      </w:pPr>
      <w:r>
        <w:t xml:space="preserve">Place the cursor </w:t>
      </w:r>
      <w:r w:rsidR="00D848A3">
        <w:t xml:space="preserve">in cell </w:t>
      </w:r>
      <w:r w:rsidR="00D848A3" w:rsidRPr="00BF22C9">
        <w:rPr>
          <w:rStyle w:val="Inlinebold"/>
        </w:rPr>
        <w:t>L1</w:t>
      </w:r>
      <w:r w:rsidR="001151AA">
        <w:t>,</w:t>
      </w:r>
      <w:r w:rsidR="00D848A3">
        <w:t xml:space="preserve"> and </w:t>
      </w:r>
      <w:r w:rsidR="001151AA">
        <w:t xml:space="preserve">then </w:t>
      </w:r>
      <w:r w:rsidR="000B151A">
        <w:t>enter</w:t>
      </w:r>
      <w:r w:rsidR="00D848A3">
        <w:t xml:space="preserve"> </w:t>
      </w:r>
      <w:r w:rsidR="00D848A3" w:rsidRPr="00BF22C9">
        <w:rPr>
          <w:rStyle w:val="Inlinebold"/>
        </w:rPr>
        <w:t>Middle</w:t>
      </w:r>
      <w:r w:rsidR="00D848A3">
        <w:t>.</w:t>
      </w:r>
    </w:p>
    <w:p w14:paraId="109C2A11" w14:textId="77777777" w:rsidR="00D848A3" w:rsidRDefault="00D848A3" w:rsidP="00D848A3">
      <w:pPr>
        <w:pStyle w:val="Numberedlist1"/>
      </w:pPr>
      <w:r>
        <w:t xml:space="preserve">Select cell </w:t>
      </w:r>
      <w:r w:rsidRPr="00BF22C9">
        <w:rPr>
          <w:rStyle w:val="Inlinebold"/>
        </w:rPr>
        <w:t>L2</w:t>
      </w:r>
      <w:r>
        <w:t>.</w:t>
      </w:r>
    </w:p>
    <w:p w14:paraId="688805B2" w14:textId="0FEA874C" w:rsidR="00666CB7" w:rsidRDefault="00382503" w:rsidP="000C163A">
      <w:pPr>
        <w:pStyle w:val="Numberedlist1"/>
      </w:pPr>
      <w:r>
        <w:t xml:space="preserve">Use the </w:t>
      </w:r>
      <w:r w:rsidRPr="00970FA1">
        <w:rPr>
          <w:rStyle w:val="Inlinebold"/>
        </w:rPr>
        <w:t>MID</w:t>
      </w:r>
      <w:r>
        <w:t xml:space="preserve"> function to </w:t>
      </w:r>
      <w:r w:rsidR="000C163A">
        <w:t>extract the phone prefix.</w:t>
      </w:r>
    </w:p>
    <w:p w14:paraId="44CD9094" w14:textId="1D30518A" w:rsidR="00970FA1" w:rsidRDefault="00970FA1" w:rsidP="000C163A">
      <w:pPr>
        <w:pStyle w:val="Numberedlist1"/>
      </w:pPr>
      <w:r>
        <w:t xml:space="preserve">Use the </w:t>
      </w:r>
      <w:r w:rsidRPr="00970FA1">
        <w:rPr>
          <w:rStyle w:val="Inlinebold"/>
        </w:rPr>
        <w:t>Fill Handle</w:t>
      </w:r>
      <w:r>
        <w:t xml:space="preserve"> to copy the formula for the rest of the phone numbers.</w:t>
      </w:r>
    </w:p>
    <w:p w14:paraId="454F691C" w14:textId="405F966D" w:rsidR="00D848A3" w:rsidRDefault="00D848A3" w:rsidP="00666CB7">
      <w:pPr>
        <w:pStyle w:val="Numberedlist1"/>
      </w:pPr>
      <w:r>
        <w:t>Save your wor</w:t>
      </w:r>
      <w:r w:rsidR="004320C6">
        <w:t>k.</w:t>
      </w:r>
    </w:p>
    <w:p w14:paraId="73080F6C" w14:textId="7977B29E" w:rsidR="00A03E36" w:rsidRDefault="00A03E36" w:rsidP="009A2E9F">
      <w:pPr>
        <w:pStyle w:val="Heading2"/>
      </w:pPr>
      <w:bookmarkStart w:id="290" w:name="_Toc29043524"/>
      <w:r>
        <w:t>Wrap-up</w:t>
      </w:r>
      <w:bookmarkEnd w:id="290"/>
    </w:p>
    <w:p w14:paraId="17448BBC" w14:textId="281C3534" w:rsidR="00A03E36" w:rsidRPr="00A03E36" w:rsidRDefault="00A03E36" w:rsidP="006F304A">
      <w:pPr>
        <w:pStyle w:val="Numberedlist1"/>
        <w:numPr>
          <w:ilvl w:val="0"/>
          <w:numId w:val="20"/>
        </w:numPr>
      </w:pPr>
      <w:r>
        <w:t xml:space="preserve">The data in </w:t>
      </w:r>
      <w:r w:rsidRPr="00482DC8">
        <w:rPr>
          <w:rStyle w:val="Inlinebold"/>
        </w:rPr>
        <w:t>H2</w:t>
      </w:r>
      <w:r w:rsidRPr="00A03E36">
        <w:t xml:space="preserve"> is </w:t>
      </w:r>
      <w:r w:rsidRPr="001151AA">
        <w:rPr>
          <w:rStyle w:val="Inlinebold"/>
        </w:rPr>
        <w:t>I like st</w:t>
      </w:r>
      <w:r w:rsidR="000C163A" w:rsidRPr="001151AA">
        <w:rPr>
          <w:rStyle w:val="Inlinebold"/>
        </w:rPr>
        <w:t>rawberries</w:t>
      </w:r>
      <w:r w:rsidRPr="00A03E36">
        <w:t xml:space="preserve">. What would the result be for the function </w:t>
      </w:r>
      <w:r w:rsidRPr="001151AA">
        <w:rPr>
          <w:rStyle w:val="Inlinebold"/>
        </w:rPr>
        <w:t>=LEFT(H2,4)</w:t>
      </w:r>
      <w:r w:rsidRPr="00A03E36">
        <w:t>?</w:t>
      </w:r>
    </w:p>
    <w:p w14:paraId="3BB17B8C" w14:textId="77777777" w:rsidR="00A03E36" w:rsidRPr="00451FD3" w:rsidRDefault="00A03E36" w:rsidP="00451FD3">
      <w:pPr>
        <w:pStyle w:val="Prompt"/>
      </w:pPr>
      <w:r w:rsidRPr="00451FD3">
        <w:t>Select the correct option.</w:t>
      </w:r>
    </w:p>
    <w:p w14:paraId="22DD71F1" w14:textId="77777777" w:rsidR="00A03E36" w:rsidRPr="00BE35AC" w:rsidRDefault="00A03E36" w:rsidP="006F304A">
      <w:pPr>
        <w:pStyle w:val="Numberedlist2"/>
        <w:numPr>
          <w:ilvl w:val="0"/>
          <w:numId w:val="48"/>
        </w:numPr>
      </w:pPr>
      <w:r w:rsidRPr="00BE35AC">
        <w:t>I lik</w:t>
      </w:r>
    </w:p>
    <w:p w14:paraId="2468FA5A" w14:textId="77777777" w:rsidR="00A03E36" w:rsidRPr="00BE35AC" w:rsidRDefault="00A03E36" w:rsidP="00D172AD">
      <w:pPr>
        <w:pStyle w:val="Numberedlist2"/>
      </w:pPr>
      <w:r w:rsidRPr="00BE35AC">
        <w:t>I like</w:t>
      </w:r>
    </w:p>
    <w:p w14:paraId="6A591354" w14:textId="33551F17" w:rsidR="00A03E36" w:rsidRPr="00BE35AC" w:rsidRDefault="00A03E36" w:rsidP="00D172AD">
      <w:pPr>
        <w:pStyle w:val="Numberedlist2"/>
      </w:pPr>
      <w:r w:rsidRPr="00BE35AC">
        <w:t>I li</w:t>
      </w:r>
    </w:p>
    <w:p w14:paraId="7647660A" w14:textId="77777777" w:rsidR="00A03E36" w:rsidRPr="00BE35AC" w:rsidRDefault="00A03E36" w:rsidP="00D172AD">
      <w:pPr>
        <w:pStyle w:val="Numberedlist2"/>
      </w:pPr>
      <w:r w:rsidRPr="00BE35AC">
        <w:t>I like s</w:t>
      </w:r>
    </w:p>
    <w:p w14:paraId="2C227662" w14:textId="77777777" w:rsidR="00A03E36" w:rsidRPr="00A03E36" w:rsidRDefault="00A03E36" w:rsidP="004320C6">
      <w:pPr>
        <w:pStyle w:val="Numberedlist1"/>
      </w:pPr>
      <w:r>
        <w:t xml:space="preserve">The data in </w:t>
      </w:r>
      <w:r w:rsidRPr="001151AA">
        <w:rPr>
          <w:rStyle w:val="Inlinebold"/>
        </w:rPr>
        <w:t>J2</w:t>
      </w:r>
      <w:r>
        <w:t xml:space="preserve"> is the zip code 43892-3424. What would the result be for the function </w:t>
      </w:r>
      <w:r w:rsidRPr="001151AA">
        <w:rPr>
          <w:rStyle w:val="Inlinebold"/>
        </w:rPr>
        <w:t>=MID(J2,7,4)</w:t>
      </w:r>
      <w:r>
        <w:t>?</w:t>
      </w:r>
    </w:p>
    <w:p w14:paraId="4124650B" w14:textId="77777777" w:rsidR="00A03E36" w:rsidRDefault="00A03E36" w:rsidP="00A03E36">
      <w:pPr>
        <w:pStyle w:val="Prompt"/>
      </w:pPr>
      <w:r>
        <w:t>Select all that apply</w:t>
      </w:r>
    </w:p>
    <w:p w14:paraId="2C452FDD" w14:textId="77777777" w:rsidR="00A03E36" w:rsidRPr="00C24969" w:rsidRDefault="00A03E36" w:rsidP="006F304A">
      <w:pPr>
        <w:pStyle w:val="Numberedlist2"/>
        <w:numPr>
          <w:ilvl w:val="0"/>
          <w:numId w:val="49"/>
        </w:numPr>
      </w:pPr>
      <w:r w:rsidRPr="00C24969">
        <w:t>-342</w:t>
      </w:r>
    </w:p>
    <w:p w14:paraId="7549F518" w14:textId="77777777" w:rsidR="00A03E36" w:rsidRPr="00C24969" w:rsidRDefault="00A03E36" w:rsidP="00D172AD">
      <w:pPr>
        <w:pStyle w:val="Numberedlist2"/>
      </w:pPr>
      <w:r w:rsidRPr="00C24969">
        <w:t>-34</w:t>
      </w:r>
    </w:p>
    <w:p w14:paraId="314C8252" w14:textId="63967CD6" w:rsidR="00A03E36" w:rsidRPr="00C24969" w:rsidRDefault="00A03E36" w:rsidP="00D172AD">
      <w:pPr>
        <w:pStyle w:val="Numberedlist2"/>
      </w:pPr>
      <w:r w:rsidRPr="00C24969">
        <w:t>3424</w:t>
      </w:r>
    </w:p>
    <w:p w14:paraId="5F304D24" w14:textId="1F400286" w:rsidR="00A03E36" w:rsidRPr="00C24969" w:rsidRDefault="00A03E36" w:rsidP="00D172AD">
      <w:pPr>
        <w:pStyle w:val="Numberedlist2"/>
      </w:pPr>
      <w:r w:rsidRPr="00C24969">
        <w:t>424</w:t>
      </w:r>
    </w:p>
    <w:p w14:paraId="5B0C579C" w14:textId="79AF9381" w:rsidR="00A03E36" w:rsidRPr="00A03E36" w:rsidRDefault="00A03E36" w:rsidP="004320C6">
      <w:pPr>
        <w:pStyle w:val="Numberedlist1"/>
      </w:pPr>
      <w:r>
        <w:lastRenderedPageBreak/>
        <w:t xml:space="preserve">There are </w:t>
      </w:r>
      <w:sdt>
        <w:sdtPr>
          <w:alias w:val="Question 3"/>
          <w:tag w:val="Question 3"/>
          <w:id w:val="-1730220472"/>
          <w:lock w:val="sdtLocked"/>
          <w:placeholder>
            <w:docPart w:val="A2FFD5F593F5417A940FCD691892D8FF"/>
          </w:placeholder>
          <w:showingPlcHdr/>
        </w:sdtPr>
        <w:sdtContent>
          <w:r w:rsidR="00062BCF" w:rsidRPr="00641E7A">
            <w:rPr>
              <w:rStyle w:val="Inlinebold"/>
            </w:rPr>
            <w:t>Select</w:t>
          </w:r>
          <w:r w:rsidR="0014249E" w:rsidRPr="00641E7A">
            <w:rPr>
              <w:rStyle w:val="Inlinebold"/>
            </w:rPr>
            <w:t xml:space="preserve"> here to enter text.</w:t>
          </w:r>
        </w:sdtContent>
      </w:sdt>
      <w:r>
        <w:t xml:space="preserve"> </w:t>
      </w:r>
      <w:r w:rsidRPr="00A03E36">
        <w:t>characters in this zip code 45392-2342?</w:t>
      </w:r>
    </w:p>
    <w:p w14:paraId="36E370F6" w14:textId="77777777" w:rsidR="00A03E36" w:rsidRPr="00A03E36" w:rsidRDefault="00A03E36" w:rsidP="004320C6">
      <w:pPr>
        <w:pStyle w:val="Numberedlist1"/>
      </w:pPr>
      <w:r>
        <w:t xml:space="preserve">If the data in </w:t>
      </w:r>
      <w:r w:rsidRPr="001151AA">
        <w:rPr>
          <w:rStyle w:val="Inlinebold"/>
        </w:rPr>
        <w:t>I2</w:t>
      </w:r>
      <w:r>
        <w:t xml:space="preserve"> is 345-555-3425, which of the following would result in the data </w:t>
      </w:r>
      <w:r w:rsidRPr="00A03E36">
        <w:t>555 being extracted?</w:t>
      </w:r>
    </w:p>
    <w:p w14:paraId="4E715FA3" w14:textId="77777777" w:rsidR="00A03E36" w:rsidRDefault="00A03E36" w:rsidP="00A03E36">
      <w:pPr>
        <w:pStyle w:val="Prompt"/>
      </w:pPr>
      <w:r>
        <w:t>Select all that apply</w:t>
      </w:r>
    </w:p>
    <w:p w14:paraId="6E6EDAFC" w14:textId="77777777" w:rsidR="00A03E36" w:rsidRPr="00451FD3" w:rsidRDefault="00A03E36" w:rsidP="006F304A">
      <w:pPr>
        <w:pStyle w:val="Numberedlist2"/>
        <w:numPr>
          <w:ilvl w:val="0"/>
          <w:numId w:val="50"/>
        </w:numPr>
      </w:pPr>
      <w:r w:rsidRPr="001151AA">
        <w:rPr>
          <w:rStyle w:val="Inlinebold"/>
        </w:rPr>
        <w:t>=LEFT(I2,3)</w:t>
      </w:r>
    </w:p>
    <w:p w14:paraId="2DD3EF88" w14:textId="77777777" w:rsidR="00A03E36" w:rsidRPr="00451FD3" w:rsidRDefault="00A03E36" w:rsidP="00D172AD">
      <w:pPr>
        <w:pStyle w:val="Numberedlist2"/>
      </w:pPr>
      <w:r w:rsidRPr="001151AA">
        <w:rPr>
          <w:rStyle w:val="Inlinebold"/>
        </w:rPr>
        <w:t>=RIGHT(I2,8)</w:t>
      </w:r>
    </w:p>
    <w:p w14:paraId="36990328" w14:textId="58761F0F" w:rsidR="00A03E36" w:rsidRPr="00451FD3" w:rsidRDefault="00A03E36" w:rsidP="00D172AD">
      <w:pPr>
        <w:pStyle w:val="Numberedlist2"/>
      </w:pPr>
      <w:r w:rsidRPr="001151AA">
        <w:rPr>
          <w:rStyle w:val="Inlinebold"/>
        </w:rPr>
        <w:t>=MID(I2,5,3)</w:t>
      </w:r>
    </w:p>
    <w:p w14:paraId="271AEBB3" w14:textId="77777777" w:rsidR="00A03E36" w:rsidRPr="00451FD3" w:rsidRDefault="00A03E36" w:rsidP="00D172AD">
      <w:pPr>
        <w:pStyle w:val="Numberedlist2"/>
      </w:pPr>
      <w:r w:rsidRPr="001151AA">
        <w:rPr>
          <w:rStyle w:val="Inlinebold"/>
        </w:rPr>
        <w:t>=LEFT(I2,LEN(I2)-5)</w:t>
      </w:r>
    </w:p>
    <w:p w14:paraId="4ED10785" w14:textId="469276E3" w:rsidR="00A03E36" w:rsidRPr="00A03E36" w:rsidRDefault="00A03E36" w:rsidP="004320C6">
      <w:pPr>
        <w:pStyle w:val="Numberedlist1"/>
      </w:pPr>
      <w:r>
        <w:t xml:space="preserve">Indicate the correct order for entering the </w:t>
      </w:r>
      <w:r w:rsidRPr="001151AA">
        <w:rPr>
          <w:rStyle w:val="Inlinebold"/>
        </w:rPr>
        <w:t>LEFT</w:t>
      </w:r>
      <w:r>
        <w:t xml:space="preserve"> function in the formula bar.</w:t>
      </w:r>
    </w:p>
    <w:p w14:paraId="441A5CD2" w14:textId="105B4133" w:rsidR="00A03E36" w:rsidRDefault="00A03E36" w:rsidP="00A03E36">
      <w:pPr>
        <w:pStyle w:val="Prompt"/>
      </w:pPr>
      <w:r>
        <w:t>Indicate the correct sequence by adding numbers 1</w:t>
      </w:r>
      <w:r w:rsidR="004A13C2">
        <w:t xml:space="preserve"> to </w:t>
      </w:r>
      <w:r>
        <w:t>4 next to the following items.</w:t>
      </w:r>
    </w:p>
    <w:p w14:paraId="4267C685" w14:textId="61143C17" w:rsidR="00A03E36" w:rsidRPr="00187DBA" w:rsidRDefault="00A03E36" w:rsidP="00113A14">
      <w:pPr>
        <w:pStyle w:val="Numberedlist2"/>
        <w:numPr>
          <w:ilvl w:val="0"/>
          <w:numId w:val="129"/>
        </w:numPr>
      </w:pPr>
      <w:r w:rsidRPr="00113A14">
        <w:t>Number of characters</w:t>
      </w:r>
      <w:r w:rsidRPr="00187DBA">
        <w:t xml:space="preserve"> </w:t>
      </w:r>
      <w:sdt>
        <w:sdtPr>
          <w:alias w:val="Question 5 Option 1"/>
          <w:tag w:val="Question 5 Option 1"/>
          <w:id w:val="311604898"/>
          <w:lock w:val="sdtLocked"/>
          <w:placeholder>
            <w:docPart w:val="7BDE41096EF84DCBA94A19F38312F91E"/>
          </w:placeholder>
          <w:showingPlcHdr/>
        </w:sdtPr>
        <w:sdtContent>
          <w:r w:rsidR="00641E7A" w:rsidRPr="00641E7A">
            <w:rPr>
              <w:rStyle w:val="Inlinebold"/>
            </w:rPr>
            <w:t>Select here to enter text.</w:t>
          </w:r>
        </w:sdtContent>
      </w:sdt>
    </w:p>
    <w:p w14:paraId="2237BB2E" w14:textId="489C6628" w:rsidR="00A03E36" w:rsidRPr="00187DBA" w:rsidRDefault="00A03E36" w:rsidP="00113A14">
      <w:pPr>
        <w:pStyle w:val="Numberedlist2"/>
        <w:numPr>
          <w:ilvl w:val="0"/>
          <w:numId w:val="129"/>
        </w:numPr>
      </w:pPr>
      <w:r w:rsidRPr="00113A14">
        <w:t>LEFT</w:t>
      </w:r>
      <w:r w:rsidR="00650E16" w:rsidRPr="00113A14">
        <w:t xml:space="preserve"> </w:t>
      </w:r>
      <w:sdt>
        <w:sdtPr>
          <w:alias w:val="Question 5 Option 2"/>
          <w:tag w:val="Question 5 Option 2"/>
          <w:id w:val="1515659175"/>
          <w:lock w:val="sdtLocked"/>
          <w:placeholder>
            <w:docPart w:val="C1EDD6AF05A744CEBF53BA72B330A8E9"/>
          </w:placeholder>
          <w:showingPlcHdr/>
        </w:sdtPr>
        <w:sdtContent>
          <w:r w:rsidR="00641E7A" w:rsidRPr="00641E7A">
            <w:rPr>
              <w:rStyle w:val="Inlinebold"/>
            </w:rPr>
            <w:t>Select here to enter text.</w:t>
          </w:r>
        </w:sdtContent>
      </w:sdt>
    </w:p>
    <w:p w14:paraId="4F14858A" w14:textId="4EC4D736" w:rsidR="00A03E36" w:rsidRPr="00187DBA" w:rsidRDefault="00A03E36" w:rsidP="00113A14">
      <w:pPr>
        <w:pStyle w:val="Numberedlist2"/>
        <w:numPr>
          <w:ilvl w:val="0"/>
          <w:numId w:val="129"/>
        </w:numPr>
      </w:pPr>
      <w:r w:rsidRPr="00113A14">
        <w:t>=</w:t>
      </w:r>
      <w:r w:rsidRPr="00187DBA">
        <w:t xml:space="preserve"> </w:t>
      </w:r>
      <w:sdt>
        <w:sdtPr>
          <w:alias w:val="Question 5 Option 3"/>
          <w:tag w:val="Question 5 Option 3"/>
          <w:id w:val="860470189"/>
          <w:lock w:val="sdtLocked"/>
          <w:placeholder>
            <w:docPart w:val="7228BFE1828B475C8BD828A68EDB4AE1"/>
          </w:placeholder>
          <w:showingPlcHdr/>
        </w:sdtPr>
        <w:sdtContent>
          <w:r w:rsidR="00641E7A" w:rsidRPr="00641E7A">
            <w:rPr>
              <w:rStyle w:val="Inlinebold"/>
            </w:rPr>
            <w:t>Select here to enter text.</w:t>
          </w:r>
        </w:sdtContent>
      </w:sdt>
    </w:p>
    <w:p w14:paraId="6153D0F4" w14:textId="244E7914" w:rsidR="001A12E8" w:rsidRPr="00187DBA" w:rsidRDefault="00A03E36" w:rsidP="00113A14">
      <w:pPr>
        <w:pStyle w:val="Numberedlist2"/>
        <w:numPr>
          <w:ilvl w:val="0"/>
          <w:numId w:val="129"/>
        </w:numPr>
      </w:pPr>
      <w:r w:rsidRPr="00113A14">
        <w:t>Cell reference</w:t>
      </w:r>
      <w:r w:rsidRPr="00187DBA">
        <w:t xml:space="preserve"> </w:t>
      </w:r>
      <w:sdt>
        <w:sdtPr>
          <w:alias w:val="Question 5 Option 4"/>
          <w:tag w:val="Question 5 Option 4"/>
          <w:id w:val="-224153008"/>
          <w:lock w:val="sdtLocked"/>
          <w:placeholder>
            <w:docPart w:val="66C796FE84554A45874EAF5D684D90AE"/>
          </w:placeholder>
          <w:showingPlcHdr/>
        </w:sdtPr>
        <w:sdtContent>
          <w:r w:rsidR="00641E7A" w:rsidRPr="00641E7A">
            <w:rPr>
              <w:rStyle w:val="Inlinebold"/>
            </w:rPr>
            <w:t>Select here to enter text.</w:t>
          </w:r>
        </w:sdtContent>
      </w:sdt>
      <w:r w:rsidRPr="00187DBA">
        <w:t xml:space="preserve"> </w:t>
      </w:r>
    </w:p>
    <w:p w14:paraId="39EFCD8C" w14:textId="77777777" w:rsidR="001A12E8" w:rsidRDefault="001A12E8" w:rsidP="00451FD3">
      <w:pPr>
        <w:rPr>
          <w:rFonts w:cs="Segoe UI"/>
          <w:color w:val="0D0D0D" w:themeColor="text1" w:themeTint="F2"/>
          <w:szCs w:val="20"/>
        </w:rPr>
      </w:pPr>
      <w:r>
        <w:br w:type="page"/>
      </w:r>
    </w:p>
    <w:p w14:paraId="74C7CA4C" w14:textId="77777777" w:rsidR="0075196A" w:rsidRDefault="00C93E91" w:rsidP="0075196A">
      <w:pPr>
        <w:pStyle w:val="Heading1"/>
      </w:pPr>
      <w:bookmarkStart w:id="291" w:name="_Toc29043525"/>
      <w:r>
        <w:lastRenderedPageBreak/>
        <w:t xml:space="preserve">Lesson 3: </w:t>
      </w:r>
      <w:r w:rsidR="0075196A">
        <w:t>Converting text</w:t>
      </w:r>
      <w:bookmarkEnd w:id="291"/>
    </w:p>
    <w:p w14:paraId="2FA8B029" w14:textId="77777777" w:rsidR="00C93E91" w:rsidRPr="005B6C37" w:rsidRDefault="00C93E91" w:rsidP="00ED2922">
      <w:pPr>
        <w:pStyle w:val="Heading2"/>
      </w:pPr>
      <w:bookmarkStart w:id="292" w:name="_Toc29043526"/>
      <w:r w:rsidRPr="005B6C37">
        <w:t>Overview</w:t>
      </w:r>
      <w:bookmarkEnd w:id="292"/>
    </w:p>
    <w:p w14:paraId="757AD3C2" w14:textId="782E99AF" w:rsidR="00C93E91" w:rsidRDefault="0075196A" w:rsidP="00C93E91">
      <w:r>
        <w:t xml:space="preserve">When </w:t>
      </w:r>
      <w:r w:rsidR="00E86C27">
        <w:t xml:space="preserve">importing </w:t>
      </w:r>
      <w:r>
        <w:t xml:space="preserve">data into Excel from outside sources, the data </w:t>
      </w:r>
      <w:r w:rsidR="00127990">
        <w:t>might</w:t>
      </w:r>
      <w:r>
        <w:t xml:space="preserve"> not always be formatted correctly. Sometimes data will have all the text capitalized.</w:t>
      </w:r>
      <w:r w:rsidR="00E86C27">
        <w:t>, which might</w:t>
      </w:r>
      <w:r>
        <w:t xml:space="preserve"> not be the most useful way to </w:t>
      </w:r>
      <w:r w:rsidR="00762847">
        <w:t xml:space="preserve">understand </w:t>
      </w:r>
      <w:r w:rsidR="00E86C27">
        <w:t xml:space="preserve">it. </w:t>
      </w:r>
      <w:r>
        <w:t xml:space="preserve">Excel provides functions to change </w:t>
      </w:r>
      <w:r w:rsidR="00E86C27">
        <w:t>that</w:t>
      </w:r>
      <w:r>
        <w:t xml:space="preserve"> data.</w:t>
      </w:r>
    </w:p>
    <w:p w14:paraId="7C26AE90" w14:textId="26CCC9BE" w:rsidR="000951C6" w:rsidRDefault="000951C6" w:rsidP="00ED2922">
      <w:pPr>
        <w:pStyle w:val="Heading2"/>
      </w:pPr>
      <w:bookmarkStart w:id="293" w:name="_Toc29043527"/>
      <w:r>
        <w:t>Warm-up</w:t>
      </w:r>
      <w:bookmarkEnd w:id="293"/>
    </w:p>
    <w:p w14:paraId="7303C6FE" w14:textId="77777777" w:rsidR="000951C6" w:rsidRPr="000951C6" w:rsidRDefault="000951C6" w:rsidP="006F304A">
      <w:pPr>
        <w:pStyle w:val="Numberedlist1"/>
        <w:numPr>
          <w:ilvl w:val="0"/>
          <w:numId w:val="21"/>
        </w:numPr>
      </w:pPr>
      <w:r>
        <w:t xml:space="preserve">Which of the following </w:t>
      </w:r>
      <w:r w:rsidRPr="000951C6">
        <w:t xml:space="preserve">functions would correct the capitalization errors in </w:t>
      </w:r>
      <w:r w:rsidRPr="00E86C27">
        <w:rPr>
          <w:rStyle w:val="Inlinebold"/>
        </w:rPr>
        <w:t>MAIN STREET</w:t>
      </w:r>
      <w:r w:rsidRPr="000951C6">
        <w:t>?</w:t>
      </w:r>
    </w:p>
    <w:p w14:paraId="72F5E1B3" w14:textId="77777777" w:rsidR="000951C6" w:rsidRDefault="000951C6" w:rsidP="000951C6">
      <w:pPr>
        <w:pStyle w:val="Prompt"/>
      </w:pPr>
      <w:r>
        <w:t>Select the correct option.</w:t>
      </w:r>
    </w:p>
    <w:p w14:paraId="5DE091BA" w14:textId="6D0F492F" w:rsidR="000951C6" w:rsidRPr="00451FD3" w:rsidRDefault="000951C6" w:rsidP="006F304A">
      <w:pPr>
        <w:pStyle w:val="Numberedlist2"/>
        <w:numPr>
          <w:ilvl w:val="0"/>
          <w:numId w:val="51"/>
        </w:numPr>
      </w:pPr>
      <w:r w:rsidRPr="00E86C27">
        <w:rPr>
          <w:rStyle w:val="Inlinebold"/>
        </w:rPr>
        <w:t>PROPER</w:t>
      </w:r>
    </w:p>
    <w:p w14:paraId="0B437699" w14:textId="77777777" w:rsidR="000951C6" w:rsidRPr="00451FD3" w:rsidRDefault="000951C6" w:rsidP="00D172AD">
      <w:pPr>
        <w:pStyle w:val="Numberedlist2"/>
      </w:pPr>
      <w:r w:rsidRPr="00E86C27">
        <w:rPr>
          <w:rStyle w:val="Inlinebold"/>
        </w:rPr>
        <w:t>UPPER</w:t>
      </w:r>
    </w:p>
    <w:p w14:paraId="36297FE2" w14:textId="77777777" w:rsidR="000951C6" w:rsidRPr="00451FD3" w:rsidRDefault="000951C6" w:rsidP="00D172AD">
      <w:pPr>
        <w:pStyle w:val="Numberedlist2"/>
      </w:pPr>
      <w:r w:rsidRPr="00E86C27">
        <w:rPr>
          <w:rStyle w:val="Inlinebold"/>
        </w:rPr>
        <w:t>LOWER</w:t>
      </w:r>
    </w:p>
    <w:p w14:paraId="711BD2B2" w14:textId="77777777" w:rsidR="000951C6" w:rsidRPr="00451FD3" w:rsidRDefault="000951C6" w:rsidP="00D172AD">
      <w:pPr>
        <w:pStyle w:val="Numberedlist2"/>
      </w:pPr>
      <w:r w:rsidRPr="00E86C27">
        <w:rPr>
          <w:rStyle w:val="Inlinebold"/>
        </w:rPr>
        <w:t>TITLE</w:t>
      </w:r>
    </w:p>
    <w:p w14:paraId="536EEF73" w14:textId="77777777" w:rsidR="000951C6" w:rsidRPr="000951C6" w:rsidRDefault="000951C6" w:rsidP="004320C6">
      <w:pPr>
        <w:pStyle w:val="Numberedlist1"/>
      </w:pPr>
      <w:r>
        <w:t xml:space="preserve">Which of the following is an example of the function </w:t>
      </w:r>
      <w:r w:rsidRPr="00E86C27">
        <w:rPr>
          <w:rStyle w:val="Inlinebold"/>
        </w:rPr>
        <w:t>LOWER</w:t>
      </w:r>
      <w:r>
        <w:t>?</w:t>
      </w:r>
    </w:p>
    <w:p w14:paraId="61E4E11F" w14:textId="77777777" w:rsidR="000951C6" w:rsidRDefault="000951C6" w:rsidP="000951C6">
      <w:pPr>
        <w:pStyle w:val="Prompt"/>
      </w:pPr>
      <w:r>
        <w:t>Select all that apply</w:t>
      </w:r>
    </w:p>
    <w:p w14:paraId="249D5401" w14:textId="77777777" w:rsidR="000951C6" w:rsidRPr="00451FD3" w:rsidRDefault="000951C6" w:rsidP="006F304A">
      <w:pPr>
        <w:pStyle w:val="Numberedlist2"/>
        <w:numPr>
          <w:ilvl w:val="0"/>
          <w:numId w:val="52"/>
        </w:numPr>
      </w:pPr>
      <w:r w:rsidRPr="00451FD3">
        <w:t>SUNSHINE</w:t>
      </w:r>
    </w:p>
    <w:p w14:paraId="42AC79DD" w14:textId="77831688" w:rsidR="000951C6" w:rsidRPr="00451FD3" w:rsidRDefault="000951C6" w:rsidP="00D172AD">
      <w:pPr>
        <w:pStyle w:val="Numberedlist2"/>
      </w:pPr>
      <w:r w:rsidRPr="00451FD3">
        <w:t>Rain</w:t>
      </w:r>
    </w:p>
    <w:p w14:paraId="6DCBE268" w14:textId="7E777CA4" w:rsidR="000951C6" w:rsidRPr="00451FD3" w:rsidRDefault="000951C6" w:rsidP="00D172AD">
      <w:pPr>
        <w:pStyle w:val="Numberedlist2"/>
      </w:pPr>
      <w:r w:rsidRPr="00451FD3">
        <w:t>snow</w:t>
      </w:r>
    </w:p>
    <w:p w14:paraId="41B9A8CA" w14:textId="77777777" w:rsidR="000951C6" w:rsidRPr="00451FD3" w:rsidRDefault="000951C6" w:rsidP="00D172AD">
      <w:pPr>
        <w:pStyle w:val="Numberedlist2"/>
      </w:pPr>
      <w:r w:rsidRPr="00451FD3">
        <w:t>wIND</w:t>
      </w:r>
    </w:p>
    <w:p w14:paraId="0A8D34B6" w14:textId="77777777" w:rsidR="000951C6" w:rsidRPr="000951C6" w:rsidRDefault="000951C6" w:rsidP="004320C6">
      <w:pPr>
        <w:pStyle w:val="Numberedlist1"/>
      </w:pPr>
      <w:r>
        <w:t>How would you convert text within a spreadsheet from all lowercase to every first letter of every word capitalized?</w:t>
      </w:r>
    </w:p>
    <w:p w14:paraId="662BF019" w14:textId="77777777" w:rsidR="000951C6" w:rsidRDefault="000951C6" w:rsidP="000951C6">
      <w:pPr>
        <w:pStyle w:val="Prompt"/>
      </w:pPr>
      <w:r>
        <w:t>Select all that apply</w:t>
      </w:r>
    </w:p>
    <w:p w14:paraId="3EA6E1F3" w14:textId="1FA329DE" w:rsidR="000951C6" w:rsidRPr="00E25DBD" w:rsidRDefault="000951C6" w:rsidP="006F304A">
      <w:pPr>
        <w:pStyle w:val="Numberedlist2"/>
        <w:numPr>
          <w:ilvl w:val="0"/>
          <w:numId w:val="53"/>
        </w:numPr>
      </w:pPr>
      <w:r w:rsidRPr="00E25DBD">
        <w:t>Re</w:t>
      </w:r>
      <w:r w:rsidR="000B151A" w:rsidRPr="00E25DBD">
        <w:t>enter</w:t>
      </w:r>
      <w:r w:rsidRPr="00E25DBD">
        <w:t xml:space="preserve"> the information</w:t>
      </w:r>
      <w:r w:rsidR="00E86C27">
        <w:t>.</w:t>
      </w:r>
    </w:p>
    <w:p w14:paraId="2336EC37" w14:textId="30C9C83D" w:rsidR="000951C6" w:rsidRPr="00E25DBD" w:rsidRDefault="000951C6" w:rsidP="00D172AD">
      <w:pPr>
        <w:pStyle w:val="Numberedlist2"/>
      </w:pPr>
      <w:r w:rsidRPr="00E25DBD">
        <w:t>Use a function</w:t>
      </w:r>
      <w:r w:rsidR="00E86C27">
        <w:t>.</w:t>
      </w:r>
    </w:p>
    <w:p w14:paraId="0D10B1A8" w14:textId="50873309" w:rsidR="000951C6" w:rsidRPr="00E25DBD" w:rsidRDefault="000951C6" w:rsidP="00D172AD">
      <w:pPr>
        <w:pStyle w:val="Numberedlist2"/>
      </w:pPr>
      <w:r w:rsidRPr="00E25DBD">
        <w:t>You can</w:t>
      </w:r>
      <w:r w:rsidR="00062BCF">
        <w:t>’</w:t>
      </w:r>
      <w:r w:rsidRPr="00E25DBD">
        <w:t>t change it.</w:t>
      </w:r>
    </w:p>
    <w:p w14:paraId="547C2BEF" w14:textId="77777777" w:rsidR="000951C6" w:rsidRPr="00E25DBD" w:rsidRDefault="000951C6" w:rsidP="00D172AD">
      <w:pPr>
        <w:pStyle w:val="Numberedlist2"/>
      </w:pPr>
      <w:r w:rsidRPr="00E25DBD">
        <w:t>Use a text color tool.</w:t>
      </w:r>
    </w:p>
    <w:p w14:paraId="734DD759" w14:textId="77777777" w:rsidR="00DE607C" w:rsidRDefault="00DE607C" w:rsidP="00451FD3">
      <w:pPr>
        <w:rPr>
          <w:szCs w:val="24"/>
        </w:rPr>
      </w:pPr>
      <w:r>
        <w:br w:type="page"/>
      </w:r>
    </w:p>
    <w:p w14:paraId="4B24923D" w14:textId="2F079FBE" w:rsidR="000951C6" w:rsidRDefault="000951C6" w:rsidP="004320C6">
      <w:pPr>
        <w:pStyle w:val="Numberedlist1"/>
      </w:pPr>
      <w:r>
        <w:lastRenderedPageBreak/>
        <w:t xml:space="preserve">What would the formula be to convert the text in </w:t>
      </w:r>
      <w:r w:rsidRPr="00C95FFA">
        <w:rPr>
          <w:rStyle w:val="Inlinebold"/>
        </w:rPr>
        <w:t>A2:A10</w:t>
      </w:r>
      <w:r>
        <w:t xml:space="preserve"> </w:t>
      </w:r>
      <w:r w:rsidRPr="000951C6">
        <w:t>to all lower-case?</w:t>
      </w:r>
    </w:p>
    <w:p w14:paraId="52880C7F" w14:textId="00F23F62" w:rsidR="004504BF" w:rsidRPr="000951C6" w:rsidRDefault="00C72075" w:rsidP="00C72075">
      <w:pPr>
        <w:pStyle w:val="ListParagraph"/>
      </w:pPr>
      <w:sdt>
        <w:sdtPr>
          <w:alias w:val="Question 4"/>
          <w:tag w:val="Question 4"/>
          <w:id w:val="-714358287"/>
          <w:lock w:val="sdtLocked"/>
          <w:placeholder>
            <w:docPart w:val="80BD32664B85461EAE9000E85D27F45D"/>
          </w:placeholder>
          <w:showingPlcHdr/>
        </w:sdtPr>
        <w:sdtContent>
          <w:r w:rsidR="00641E7A" w:rsidRPr="00641E7A">
            <w:rPr>
              <w:rStyle w:val="Inlinebold"/>
            </w:rPr>
            <w:t>Select here to enter text.</w:t>
          </w:r>
        </w:sdtContent>
      </w:sdt>
    </w:p>
    <w:p w14:paraId="45B61152" w14:textId="3A34DBA3" w:rsidR="000951C6" w:rsidRDefault="000951C6" w:rsidP="004320C6">
      <w:pPr>
        <w:pStyle w:val="Numberedlist1"/>
      </w:pPr>
      <w:r>
        <w:t xml:space="preserve">How would you replace the formulas in </w:t>
      </w:r>
      <w:r w:rsidRPr="00C95FFA">
        <w:rPr>
          <w:rStyle w:val="Inlinebold"/>
        </w:rPr>
        <w:t>B2:B10</w:t>
      </w:r>
      <w:r>
        <w:t xml:space="preserve"> with the values from </w:t>
      </w:r>
      <w:r w:rsidRPr="00C95FFA">
        <w:rPr>
          <w:rStyle w:val="Inlinebold"/>
        </w:rPr>
        <w:t>A2:A10</w:t>
      </w:r>
      <w:r>
        <w:t>?</w:t>
      </w:r>
    </w:p>
    <w:p w14:paraId="6E190C88" w14:textId="1BB34738" w:rsidR="004504BF" w:rsidRPr="00451FD3" w:rsidRDefault="00C72075" w:rsidP="00451FD3">
      <w:pPr>
        <w:ind w:left="360"/>
      </w:pPr>
      <w:sdt>
        <w:sdtPr>
          <w:alias w:val="Question 5"/>
          <w:tag w:val="Question 5"/>
          <w:id w:val="1872107833"/>
          <w:lock w:val="sdtLocked"/>
          <w:placeholder>
            <w:docPart w:val="3C1941BE8ED84CE697910C3DB6C88C79"/>
          </w:placeholder>
          <w:showingPlcHdr/>
        </w:sdtPr>
        <w:sdtContent>
          <w:r w:rsidR="00641E7A" w:rsidRPr="00641E7A">
            <w:rPr>
              <w:rStyle w:val="Inlinebold"/>
            </w:rPr>
            <w:t>Select here to enter text.</w:t>
          </w:r>
        </w:sdtContent>
      </w:sdt>
    </w:p>
    <w:p w14:paraId="51065366" w14:textId="7D9C4332" w:rsidR="00C93E91" w:rsidRDefault="00C93E91" w:rsidP="00C93E91">
      <w:pPr>
        <w:pStyle w:val="Heading2"/>
      </w:pPr>
      <w:bookmarkStart w:id="294" w:name="_Toc29043528"/>
      <w:r>
        <w:t xml:space="preserve">Topic </w:t>
      </w:r>
      <w:r w:rsidR="003C33C7">
        <w:t>1</w:t>
      </w:r>
      <w:r>
        <w:t xml:space="preserve">: </w:t>
      </w:r>
      <w:r w:rsidR="00BB27B6" w:rsidRPr="00BB27B6">
        <w:t>Convert text by using the PROPER function</w:t>
      </w:r>
      <w:bookmarkEnd w:id="294"/>
    </w:p>
    <w:p w14:paraId="2D134B9B" w14:textId="1B74A919" w:rsidR="00B3598C" w:rsidRDefault="008A597E" w:rsidP="00C93E91">
      <w:r w:rsidRPr="008A597E">
        <w:rPr>
          <w:noProof/>
        </w:rPr>
        <w:drawing>
          <wp:inline distT="0" distB="0" distL="0" distR="0" wp14:anchorId="00F0BE8D" wp14:editId="016BC0A1">
            <wp:extent cx="292607" cy="353566"/>
            <wp:effectExtent l="0" t="0" r="0" b="8890"/>
            <wp:docPr id="15" name="Picture 15" descr="Illustration indicates that a Topic is mapped to a Microsoft Certification Exam Objective Domai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292607" cy="353566"/>
                    </a:xfrm>
                    <a:prstGeom prst="rect">
                      <a:avLst/>
                    </a:prstGeom>
                  </pic:spPr>
                </pic:pic>
              </a:graphicData>
            </a:graphic>
          </wp:inline>
        </w:drawing>
      </w:r>
      <w:r w:rsidR="003C33C7">
        <w:t>Munson</w:t>
      </w:r>
      <w:r w:rsidR="00062BCF">
        <w:t>’</w:t>
      </w:r>
      <w:r w:rsidR="003C33C7">
        <w:t>s just received a new customer list</w:t>
      </w:r>
      <w:r w:rsidR="00DE0470">
        <w:t xml:space="preserve">. </w:t>
      </w:r>
      <w:r w:rsidR="003C33C7">
        <w:t>When the</w:t>
      </w:r>
      <w:r w:rsidR="0085500F">
        <w:t>y opened the</w:t>
      </w:r>
      <w:r w:rsidR="003C33C7">
        <w:t xml:space="preserve"> list, they found that the customers names</w:t>
      </w:r>
      <w:r w:rsidR="00B5022F">
        <w:t>, street addresses, and the state abbreviations are all lowercase</w:t>
      </w:r>
      <w:r w:rsidR="00C93E91">
        <w:t>.</w:t>
      </w:r>
      <w:r w:rsidR="003C33C7">
        <w:t xml:space="preserve"> This is not the proper </w:t>
      </w:r>
      <w:r w:rsidR="0085500F">
        <w:t>format for</w:t>
      </w:r>
      <w:r w:rsidR="003C33C7">
        <w:t xml:space="preserve"> mail</w:t>
      </w:r>
      <w:r w:rsidR="0085500F">
        <w:t>ing</w:t>
      </w:r>
      <w:r w:rsidR="003C33C7">
        <w:t xml:space="preserve"> out mail to their customers</w:t>
      </w:r>
      <w:r w:rsidR="0085500F">
        <w:t>,</w:t>
      </w:r>
      <w:r w:rsidR="003C33C7">
        <w:t xml:space="preserve"> and the file needs to be fixed. The customer list is rather large and </w:t>
      </w:r>
      <w:r w:rsidR="00C0657F">
        <w:t xml:space="preserve">reentering </w:t>
      </w:r>
      <w:r w:rsidR="003C33C7">
        <w:t>the names isn</w:t>
      </w:r>
      <w:r w:rsidR="00062BCF">
        <w:t>’</w:t>
      </w:r>
      <w:r w:rsidR="003C33C7">
        <w:t>t a feasible option.</w:t>
      </w:r>
    </w:p>
    <w:p w14:paraId="70D4436D" w14:textId="2AC9D002" w:rsidR="00970FA1" w:rsidRDefault="00970FA1" w:rsidP="0046301C">
      <w:pPr>
        <w:pStyle w:val="Heading3"/>
      </w:pPr>
      <w:bookmarkStart w:id="295" w:name="_Toc29043529"/>
      <w:r>
        <w:t>Converting Text: PROPER</w:t>
      </w:r>
      <w:bookmarkEnd w:id="295"/>
    </w:p>
    <w:p w14:paraId="1B3DB2AC" w14:textId="6D703C08" w:rsidR="00970FA1" w:rsidRDefault="00970FA1" w:rsidP="00C93E91">
      <w:r>
        <w:t xml:space="preserve">The </w:t>
      </w:r>
      <w:r w:rsidRPr="0085500F">
        <w:rPr>
          <w:rStyle w:val="Inlinebold"/>
        </w:rPr>
        <w:t>PROPER</w:t>
      </w:r>
      <w:r>
        <w:t xml:space="preserve"> function </w:t>
      </w:r>
      <w:r w:rsidR="0046301C">
        <w:t>capitalizes the first letter of each word within the selected cell.</w:t>
      </w:r>
    </w:p>
    <w:p w14:paraId="05BBDEAB" w14:textId="4DF0C5C9" w:rsidR="0085500F" w:rsidRDefault="0085500F" w:rsidP="00C93E91">
      <w:r>
        <w:t xml:space="preserve">To convert text using </w:t>
      </w:r>
      <w:r w:rsidRPr="0085500F">
        <w:rPr>
          <w:rStyle w:val="Inlinebold"/>
        </w:rPr>
        <w:t>PROPER</w:t>
      </w:r>
      <w:r>
        <w:t>:</w:t>
      </w:r>
    </w:p>
    <w:p w14:paraId="6425D604" w14:textId="1BCBEA51" w:rsidR="0046301C" w:rsidRDefault="0046301C" w:rsidP="006F304A">
      <w:pPr>
        <w:numPr>
          <w:ilvl w:val="0"/>
          <w:numId w:val="87"/>
        </w:numPr>
      </w:pPr>
      <w:r w:rsidRPr="0046301C">
        <w:t xml:space="preserve">Select the cell where you want your resulting data to be </w:t>
      </w:r>
      <w:r w:rsidR="00C553D0">
        <w:t>placed</w:t>
      </w:r>
      <w:r>
        <w:t>.</w:t>
      </w:r>
    </w:p>
    <w:p w14:paraId="5B639751" w14:textId="676374E6" w:rsidR="0046301C" w:rsidRDefault="0046301C" w:rsidP="0046301C">
      <w:pPr>
        <w:pStyle w:val="Numberedlist1"/>
      </w:pPr>
      <w:r>
        <w:t xml:space="preserve">Enter </w:t>
      </w:r>
      <w:r w:rsidRPr="0046301C">
        <w:rPr>
          <w:rStyle w:val="Inlinebold"/>
        </w:rPr>
        <w:t>=PROPER(</w:t>
      </w:r>
      <w:r w:rsidR="0085500F">
        <w:rPr>
          <w:rStyle w:val="Inlinebold"/>
        </w:rPr>
        <w:t xml:space="preserve"> </w:t>
      </w:r>
      <w:r w:rsidR="0085500F">
        <w:t>.</w:t>
      </w:r>
    </w:p>
    <w:p w14:paraId="56F07CC5" w14:textId="1E6A261F" w:rsidR="0046301C" w:rsidRDefault="0046301C" w:rsidP="0046301C">
      <w:pPr>
        <w:pStyle w:val="Numberedlist1"/>
      </w:pPr>
      <w:r>
        <w:t xml:space="preserve">Enter the cell reference for the data you </w:t>
      </w:r>
      <w:r w:rsidR="0085500F">
        <w:t xml:space="preserve">want </w:t>
      </w:r>
      <w:r>
        <w:t>to convert the first letter of each word to a capital letter.</w:t>
      </w:r>
    </w:p>
    <w:p w14:paraId="2A483751" w14:textId="3B4175C3" w:rsidR="0046301C" w:rsidRDefault="0046301C" w:rsidP="0046301C">
      <w:pPr>
        <w:pStyle w:val="Numberedlist1"/>
      </w:pPr>
      <w:r>
        <w:t xml:space="preserve">End the formula with an ending parenthesis </w:t>
      </w:r>
      <w:r w:rsidRPr="0046301C">
        <w:rPr>
          <w:rStyle w:val="Inlinebold"/>
        </w:rPr>
        <w:t>)</w:t>
      </w:r>
      <w:r>
        <w:t xml:space="preserve">. Your formula should </w:t>
      </w:r>
      <w:r w:rsidR="00127990">
        <w:t>be</w:t>
      </w:r>
      <w:r>
        <w:t xml:space="preserve"> similar to </w:t>
      </w:r>
      <w:r w:rsidRPr="0046301C">
        <w:rPr>
          <w:rStyle w:val="Inlinebold"/>
        </w:rPr>
        <w:t>=PROPER(A3)</w:t>
      </w:r>
      <w:r w:rsidR="0085500F">
        <w:t>.</w:t>
      </w:r>
    </w:p>
    <w:p w14:paraId="7DB184DD" w14:textId="64DB982A" w:rsidR="0046301C" w:rsidRDefault="0085500F" w:rsidP="0046301C">
      <w:pPr>
        <w:pStyle w:val="Numberedlist1"/>
      </w:pPr>
      <w:r>
        <w:t>Select</w:t>
      </w:r>
      <w:r w:rsidR="0046301C">
        <w:t xml:space="preserve"> </w:t>
      </w:r>
      <w:r w:rsidR="0046301C" w:rsidRPr="00451FD3">
        <w:t>Enter</w:t>
      </w:r>
      <w:r w:rsidR="0046301C">
        <w:t>.</w:t>
      </w:r>
    </w:p>
    <w:p w14:paraId="575C7A4F" w14:textId="0A9A918A" w:rsidR="003A39BB" w:rsidRDefault="003A39BB" w:rsidP="00E25316">
      <w:pPr>
        <w:pStyle w:val="Heading3"/>
      </w:pPr>
      <w:bookmarkStart w:id="296" w:name="_Toc29043530"/>
      <w:r>
        <w:t xml:space="preserve">Copying a formula to </w:t>
      </w:r>
      <w:r w:rsidR="00E25316">
        <w:t>multiple cells</w:t>
      </w:r>
      <w:bookmarkEnd w:id="296"/>
    </w:p>
    <w:p w14:paraId="5A6170BE" w14:textId="12FB5BD0" w:rsidR="00E25316" w:rsidRDefault="00E25316" w:rsidP="00E25316">
      <w:pPr>
        <w:pStyle w:val="Numberedlist1"/>
        <w:numPr>
          <w:ilvl w:val="0"/>
          <w:numId w:val="0"/>
        </w:numPr>
        <w:ind w:left="360" w:hanging="360"/>
      </w:pPr>
      <w:r>
        <w:t>Use one of the following techniques to copy a formula to multiple cells:</w:t>
      </w:r>
      <w:r w:rsidRPr="000A1AF4">
        <w:t xml:space="preserve"> </w:t>
      </w:r>
    </w:p>
    <w:p w14:paraId="672F12AC" w14:textId="3154E2A8" w:rsidR="00E25316" w:rsidRPr="00E25316" w:rsidRDefault="00E25316" w:rsidP="00650E16">
      <w:pPr>
        <w:pStyle w:val="Bulletlevel1"/>
      </w:pPr>
      <w:r w:rsidRPr="000A1AF4">
        <w:t>Right</w:t>
      </w:r>
      <w:r w:rsidRPr="00E25316">
        <w:t xml:space="preserve">-click </w:t>
      </w:r>
      <w:r>
        <w:t xml:space="preserve">a </w:t>
      </w:r>
      <w:r w:rsidRPr="00E25316">
        <w:t>cell or open the context menu</w:t>
      </w:r>
      <w:r w:rsidR="00E5581C">
        <w:t>,</w:t>
      </w:r>
      <w:r w:rsidRPr="00E25316">
        <w:t xml:space="preserve"> and </w:t>
      </w:r>
      <w:r w:rsidR="00E5581C">
        <w:t xml:space="preserve">select </w:t>
      </w:r>
      <w:r w:rsidRPr="00E25316">
        <w:rPr>
          <w:rStyle w:val="Inlinebold"/>
        </w:rPr>
        <w:t>Copy</w:t>
      </w:r>
      <w:r w:rsidR="00E5581C">
        <w:t>.</w:t>
      </w:r>
      <w:r w:rsidRPr="00E25316">
        <w:t xml:space="preserve"> </w:t>
      </w:r>
      <w:r w:rsidR="00E5581C">
        <w:t>T</w:t>
      </w:r>
      <w:r w:rsidRPr="00E25316">
        <w:t xml:space="preserve">hen </w:t>
      </w:r>
      <w:r w:rsidR="00E5581C">
        <w:t xml:space="preserve">select </w:t>
      </w:r>
      <w:r>
        <w:t>the range of cells you want to copy the formula to</w:t>
      </w:r>
      <w:r w:rsidR="00E5581C">
        <w:t>,</w:t>
      </w:r>
      <w:r>
        <w:t xml:space="preserve"> </w:t>
      </w:r>
      <w:r w:rsidRPr="00E25316">
        <w:t xml:space="preserve">right-click or </w:t>
      </w:r>
      <w:r w:rsidR="00E5581C">
        <w:t>access</w:t>
      </w:r>
      <w:r w:rsidRPr="00E25316">
        <w:t xml:space="preserve"> the context menu</w:t>
      </w:r>
      <w:r w:rsidR="00E5581C">
        <w:t>,</w:t>
      </w:r>
      <w:r w:rsidRPr="00E25316">
        <w:t xml:space="preserve"> and </w:t>
      </w:r>
      <w:r w:rsidR="00E5581C">
        <w:t>then select</w:t>
      </w:r>
      <w:r w:rsidRPr="00E25316">
        <w:t xml:space="preserve"> </w:t>
      </w:r>
      <w:r w:rsidRPr="00E25316">
        <w:rPr>
          <w:rStyle w:val="Inlinebold"/>
        </w:rPr>
        <w:t>Paste</w:t>
      </w:r>
      <w:r w:rsidRPr="00E25316">
        <w:t>.</w:t>
      </w:r>
    </w:p>
    <w:p w14:paraId="01B1E678" w14:textId="18C403FF" w:rsidR="005D1B03" w:rsidRDefault="00E25316" w:rsidP="00650E16">
      <w:pPr>
        <w:pStyle w:val="Bulletlevel1"/>
      </w:pPr>
      <w:r>
        <w:t>S</w:t>
      </w:r>
      <w:r w:rsidRPr="000A1AF4">
        <w:t xml:space="preserve">elect </w:t>
      </w:r>
      <w:r>
        <w:t xml:space="preserve">the </w:t>
      </w:r>
      <w:r w:rsidRPr="000A1AF4">
        <w:t>cell</w:t>
      </w:r>
      <w:r>
        <w:t xml:space="preserve"> housing the formula</w:t>
      </w:r>
      <w:r w:rsidR="005D1B03">
        <w:t>,</w:t>
      </w:r>
      <w:r w:rsidRPr="000A1AF4">
        <w:t xml:space="preserve"> and </w:t>
      </w:r>
      <w:r w:rsidR="005D1B03">
        <w:t xml:space="preserve">from the </w:t>
      </w:r>
      <w:r w:rsidR="005D1B03" w:rsidRPr="00470978">
        <w:rPr>
          <w:rStyle w:val="Inlinebold"/>
        </w:rPr>
        <w:t>Home</w:t>
      </w:r>
      <w:r w:rsidR="005D1B03" w:rsidRPr="000A1AF4">
        <w:t xml:space="preserve"> </w:t>
      </w:r>
      <w:r w:rsidR="00650E16">
        <w:t>tab</w:t>
      </w:r>
      <w:r w:rsidR="005D1B03">
        <w:t xml:space="preserve">, </w:t>
      </w:r>
      <w:r>
        <w:t>select</w:t>
      </w:r>
      <w:r w:rsidRPr="000A1AF4">
        <w:t xml:space="preserve"> </w:t>
      </w:r>
      <w:r w:rsidRPr="00470978">
        <w:rPr>
          <w:rStyle w:val="Inlinebold"/>
        </w:rPr>
        <w:t>Copy</w:t>
      </w:r>
      <w:r w:rsidRPr="000A1AF4">
        <w:t>.</w:t>
      </w:r>
    </w:p>
    <w:p w14:paraId="78D73966" w14:textId="77777777" w:rsidR="003F4055" w:rsidRDefault="003F4055">
      <w:pPr>
        <w:spacing w:after="160" w:line="259" w:lineRule="auto"/>
        <w:rPr>
          <w:szCs w:val="24"/>
        </w:rPr>
      </w:pPr>
      <w:r>
        <w:br w:type="page"/>
      </w:r>
    </w:p>
    <w:p w14:paraId="13EC2EAC" w14:textId="7349FF62" w:rsidR="00E25316" w:rsidRPr="000A1AF4" w:rsidRDefault="00E25316" w:rsidP="00650E16">
      <w:pPr>
        <w:pStyle w:val="Bulletlevel1"/>
      </w:pPr>
      <w:r w:rsidRPr="000A1AF4">
        <w:lastRenderedPageBreak/>
        <w:t>Select the area</w:t>
      </w:r>
      <w:r>
        <w:t xml:space="preserve"> you want to copy the formula to</w:t>
      </w:r>
      <w:r w:rsidR="005D1B03">
        <w:t>,</w:t>
      </w:r>
      <w:r w:rsidRPr="000A1AF4">
        <w:t xml:space="preserve"> and then </w:t>
      </w:r>
      <w:r w:rsidR="005D1B03">
        <w:t xml:space="preserve">from the </w:t>
      </w:r>
      <w:r w:rsidR="005D1B03" w:rsidRPr="00470978">
        <w:rPr>
          <w:rStyle w:val="Inlinebold"/>
        </w:rPr>
        <w:t>Home</w:t>
      </w:r>
      <w:r w:rsidR="005D1B03" w:rsidRPr="000A1AF4">
        <w:t xml:space="preserve"> </w:t>
      </w:r>
      <w:r w:rsidR="00650E16">
        <w:t>tab</w:t>
      </w:r>
      <w:r w:rsidR="005D1B03">
        <w:t xml:space="preserve">, </w:t>
      </w:r>
      <w:r>
        <w:t>select</w:t>
      </w:r>
      <w:r w:rsidRPr="000A1AF4">
        <w:t xml:space="preserve"> </w:t>
      </w:r>
      <w:r w:rsidRPr="00470978">
        <w:rPr>
          <w:rStyle w:val="Inlinebold"/>
        </w:rPr>
        <w:t>Paste</w:t>
      </w:r>
      <w:r w:rsidRPr="000A1AF4">
        <w:t>.</w:t>
      </w:r>
    </w:p>
    <w:p w14:paraId="66C73C52" w14:textId="30165ECA" w:rsidR="00E25316" w:rsidRDefault="00E25316" w:rsidP="00650E16">
      <w:pPr>
        <w:pStyle w:val="Bulletlevel1"/>
      </w:pPr>
      <w:r>
        <w:t xml:space="preserve">Use the </w:t>
      </w:r>
      <w:r w:rsidRPr="00470978">
        <w:rPr>
          <w:rStyle w:val="Inlinebold"/>
        </w:rPr>
        <w:t>Fill Handle</w:t>
      </w:r>
      <w:r w:rsidRPr="000A1AF4">
        <w:t xml:space="preserve"> found in cell</w:t>
      </w:r>
      <w:r>
        <w:t xml:space="preserve"> of the formula</w:t>
      </w:r>
      <w:r w:rsidR="005D1B03">
        <w:t>,</w:t>
      </w:r>
      <w:r w:rsidRPr="000A1AF4">
        <w:t xml:space="preserve"> and drag the </w:t>
      </w:r>
      <w:r w:rsidRPr="00470978">
        <w:rPr>
          <w:rStyle w:val="Inlinebold"/>
        </w:rPr>
        <w:t>Fill Handle</w:t>
      </w:r>
      <w:r w:rsidRPr="000A1AF4">
        <w:t xml:space="preserve"> down to </w:t>
      </w:r>
      <w:r w:rsidRPr="00470978">
        <w:rPr>
          <w:rStyle w:val="Inlinebold"/>
        </w:rPr>
        <w:t>H27</w:t>
      </w:r>
      <w:r w:rsidRPr="000A1AF4">
        <w:t>.</w:t>
      </w:r>
    </w:p>
    <w:p w14:paraId="19EDFF73" w14:textId="0D379B5F" w:rsidR="00E25316" w:rsidRDefault="00E25316" w:rsidP="00E25316">
      <w:pPr>
        <w:pStyle w:val="Heading3"/>
      </w:pPr>
      <w:bookmarkStart w:id="297" w:name="_Toc29043531"/>
      <w:r>
        <w:t>Using Paste Special</w:t>
      </w:r>
      <w:bookmarkEnd w:id="297"/>
    </w:p>
    <w:p w14:paraId="486B580C" w14:textId="5952F4E2" w:rsidR="00E25316" w:rsidRDefault="00DF7AAE" w:rsidP="00650E16">
      <w:r>
        <w:t xml:space="preserve">When using the </w:t>
      </w:r>
      <w:r w:rsidRPr="0066029F">
        <w:rPr>
          <w:rStyle w:val="Inlinebold"/>
        </w:rPr>
        <w:t>PROPER</w:t>
      </w:r>
      <w:r>
        <w:t xml:space="preserve"> function, the newly created data </w:t>
      </w:r>
      <w:r w:rsidR="00E25316" w:rsidRPr="00E25316">
        <w:t>refer</w:t>
      </w:r>
      <w:r>
        <w:t>s</w:t>
      </w:r>
      <w:r w:rsidR="00E25316" w:rsidRPr="00E25316">
        <w:t xml:space="preserve"> to the data found in</w:t>
      </w:r>
      <w:r>
        <w:t xml:space="preserve"> the original location</w:t>
      </w:r>
      <w:r w:rsidR="00E25316" w:rsidRPr="00E25316">
        <w:t xml:space="preserve">. </w:t>
      </w:r>
      <w:r w:rsidR="001E0DDE">
        <w:t>Because</w:t>
      </w:r>
      <w:r w:rsidR="00E25316" w:rsidRPr="00E25316">
        <w:t xml:space="preserve"> the data in </w:t>
      </w:r>
      <w:r>
        <w:t>the original location</w:t>
      </w:r>
      <w:r w:rsidR="00E25316" w:rsidRPr="00E25316">
        <w:t xml:space="preserve"> isn</w:t>
      </w:r>
      <w:r w:rsidR="00062BCF">
        <w:t>’</w:t>
      </w:r>
      <w:r w:rsidR="00E25316" w:rsidRPr="00E25316">
        <w:t xml:space="preserve">t that useful, it would be </w:t>
      </w:r>
      <w:r w:rsidR="0066029F">
        <w:t>helpful</w:t>
      </w:r>
      <w:r w:rsidR="00E25316" w:rsidRPr="00E25316">
        <w:t xml:space="preserve"> to delete this </w:t>
      </w:r>
      <w:r>
        <w:t>data</w:t>
      </w:r>
      <w:r w:rsidR="0066029F">
        <w:t>. H</w:t>
      </w:r>
      <w:r w:rsidR="00E25316" w:rsidRPr="00E25316">
        <w:t xml:space="preserve">owever, if </w:t>
      </w:r>
      <w:r>
        <w:t>it</w:t>
      </w:r>
      <w:r w:rsidR="00062BCF">
        <w:t>’</w:t>
      </w:r>
      <w:r w:rsidR="00E25316" w:rsidRPr="00E25316">
        <w:t xml:space="preserve">s deleted, the </w:t>
      </w:r>
      <w:r>
        <w:t>newly created data</w:t>
      </w:r>
      <w:r w:rsidR="00E25316" w:rsidRPr="00E25316">
        <w:t xml:space="preserve"> will contain an error message. To solve this problem, Excel provides a </w:t>
      </w:r>
      <w:r w:rsidR="00E25316" w:rsidRPr="0066029F">
        <w:rPr>
          <w:rStyle w:val="Inlinebold"/>
        </w:rPr>
        <w:t>Paste Value</w:t>
      </w:r>
      <w:r w:rsidR="00E25316" w:rsidRPr="00E25316">
        <w:t xml:space="preserve"> option previously discussed in Module 2</w:t>
      </w:r>
      <w:r w:rsidR="0066029F">
        <w:t>,</w:t>
      </w:r>
      <w:r w:rsidR="00E25316" w:rsidRPr="00E25316">
        <w:t xml:space="preserve"> Lesson 2</w:t>
      </w:r>
      <w:r w:rsidR="002A141F">
        <w:t>: “Edit</w:t>
      </w:r>
      <w:r w:rsidR="00466D8F" w:rsidRPr="00466D8F">
        <w:t xml:space="preserve"> a worksheet</w:t>
      </w:r>
      <w:r w:rsidR="00650E16">
        <w:t>.</w:t>
      </w:r>
      <w:r w:rsidR="00466D8F">
        <w:t>”</w:t>
      </w:r>
    </w:p>
    <w:p w14:paraId="452CA73D" w14:textId="0113249E" w:rsidR="0066029F" w:rsidRPr="00E25316" w:rsidRDefault="0066029F" w:rsidP="00650E16">
      <w:r>
        <w:t xml:space="preserve">To use </w:t>
      </w:r>
      <w:r w:rsidRPr="0066029F">
        <w:rPr>
          <w:rStyle w:val="Inlinebold"/>
        </w:rPr>
        <w:t>Paste Special</w:t>
      </w:r>
      <w:r>
        <w:t>:</w:t>
      </w:r>
    </w:p>
    <w:p w14:paraId="508DCCD6" w14:textId="19F80AB4" w:rsidR="00E25316" w:rsidRDefault="00DF7AAE" w:rsidP="006F304A">
      <w:pPr>
        <w:pStyle w:val="Numberedlist1"/>
        <w:numPr>
          <w:ilvl w:val="0"/>
          <w:numId w:val="108"/>
        </w:numPr>
      </w:pPr>
      <w:r>
        <w:t xml:space="preserve">After </w:t>
      </w:r>
      <w:r w:rsidR="0066029F">
        <w:t xml:space="preserve">you have applied </w:t>
      </w:r>
      <w:r>
        <w:t xml:space="preserve">the </w:t>
      </w:r>
      <w:r w:rsidRPr="0066029F">
        <w:rPr>
          <w:rStyle w:val="Inlinebold"/>
        </w:rPr>
        <w:t>PROPER</w:t>
      </w:r>
      <w:r>
        <w:t xml:space="preserve"> function to the data and copied to the correct cells, keep t</w:t>
      </w:r>
      <w:r w:rsidR="00E25316">
        <w:t xml:space="preserve">he range of </w:t>
      </w:r>
      <w:r>
        <w:t xml:space="preserve">newly created </w:t>
      </w:r>
      <w:r w:rsidR="00E25316">
        <w:t>cells selected.</w:t>
      </w:r>
    </w:p>
    <w:p w14:paraId="49C31FBB" w14:textId="5E896F59" w:rsidR="00E25316" w:rsidRDefault="00DF7AAE" w:rsidP="0022131E">
      <w:pPr>
        <w:pStyle w:val="Numberedlist1"/>
      </w:pPr>
      <w:r>
        <w:t>S</w:t>
      </w:r>
      <w:r w:rsidR="00E25316">
        <w:t xml:space="preserve">elect </w:t>
      </w:r>
      <w:r w:rsidR="00E25316" w:rsidRPr="00470978">
        <w:rPr>
          <w:rStyle w:val="Inlinebold"/>
        </w:rPr>
        <w:t>Copy</w:t>
      </w:r>
      <w:r w:rsidR="0066029F">
        <w:t>, and then s</w:t>
      </w:r>
      <w:r w:rsidR="00E25316">
        <w:t xml:space="preserve">elect the </w:t>
      </w:r>
      <w:r w:rsidR="00E25316" w:rsidRPr="001777EB">
        <w:rPr>
          <w:rStyle w:val="Inlinebold"/>
        </w:rPr>
        <w:t>Paste Special</w:t>
      </w:r>
      <w:r w:rsidR="00E25316">
        <w:t xml:space="preserve"> button.</w:t>
      </w:r>
    </w:p>
    <w:p w14:paraId="5DA51B94" w14:textId="77777777" w:rsidR="00E25316" w:rsidRDefault="00E25316" w:rsidP="00650E16">
      <w:pPr>
        <w:ind w:left="360"/>
      </w:pPr>
      <w:r w:rsidRPr="00E25316">
        <w:rPr>
          <w:noProof/>
        </w:rPr>
        <w:drawing>
          <wp:inline distT="0" distB="0" distL="0" distR="0" wp14:anchorId="163C865C" wp14:editId="57677AC2">
            <wp:extent cx="366713" cy="628650"/>
            <wp:effectExtent l="19050" t="19050" r="14605" b="19050"/>
            <wp:docPr id="4" name="Picture 4" descr="Screenshot of the Paste Specia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6_L3_fig1_paste_button.JPG"/>
                    <pic:cNvPicPr/>
                  </pic:nvPicPr>
                  <pic:blipFill>
                    <a:blip r:embed="rId32">
                      <a:extLst>
                        <a:ext uri="{28A0092B-C50C-407E-A947-70E740481C1C}">
                          <a14:useLocalDpi xmlns:a14="http://schemas.microsoft.com/office/drawing/2010/main" val="0"/>
                        </a:ext>
                      </a:extLst>
                    </a:blip>
                    <a:stretch>
                      <a:fillRect/>
                    </a:stretch>
                  </pic:blipFill>
                  <pic:spPr>
                    <a:xfrm>
                      <a:off x="0" y="0"/>
                      <a:ext cx="366713" cy="628650"/>
                    </a:xfrm>
                    <a:prstGeom prst="rect">
                      <a:avLst/>
                    </a:prstGeom>
                    <a:ln w="12700">
                      <a:solidFill>
                        <a:schemeClr val="tx1"/>
                      </a:solidFill>
                    </a:ln>
                  </pic:spPr>
                </pic:pic>
              </a:graphicData>
            </a:graphic>
          </wp:inline>
        </w:drawing>
      </w:r>
    </w:p>
    <w:p w14:paraId="221FE405" w14:textId="4B57CE4C" w:rsidR="00E25316" w:rsidRDefault="00E25316" w:rsidP="0015651E">
      <w:pPr>
        <w:pStyle w:val="Caption"/>
      </w:pPr>
      <w:r>
        <w:t xml:space="preserve">Figure </w:t>
      </w:r>
      <w:r>
        <w:fldChar w:fldCharType="begin"/>
      </w:r>
      <w:r>
        <w:instrText xml:space="preserve"> SEQ Figure \* ARABIC </w:instrText>
      </w:r>
      <w:r>
        <w:fldChar w:fldCharType="separate"/>
      </w:r>
      <w:r w:rsidR="00953BD0">
        <w:rPr>
          <w:noProof/>
        </w:rPr>
        <w:t>7</w:t>
      </w:r>
      <w:r>
        <w:fldChar w:fldCharType="end"/>
      </w:r>
      <w:r>
        <w:t xml:space="preserve">: </w:t>
      </w:r>
      <w:r w:rsidRPr="00650E16">
        <w:rPr>
          <w:rStyle w:val="Inlinebold"/>
        </w:rPr>
        <w:t>Paste Special</w:t>
      </w:r>
      <w:r>
        <w:t xml:space="preserve"> button</w:t>
      </w:r>
    </w:p>
    <w:p w14:paraId="3C7B52D5" w14:textId="59818B1D" w:rsidR="00E25316" w:rsidRDefault="00E25316" w:rsidP="00E25316">
      <w:pPr>
        <w:pStyle w:val="Numberedlist1"/>
      </w:pPr>
      <w:r>
        <w:t xml:space="preserve">Within the </w:t>
      </w:r>
      <w:r w:rsidRPr="00470978">
        <w:rPr>
          <w:rStyle w:val="Inlinebold"/>
        </w:rPr>
        <w:t>Paste</w:t>
      </w:r>
      <w:r>
        <w:t xml:space="preserve"> dialog box, </w:t>
      </w:r>
      <w:r w:rsidR="0066029F">
        <w:t xml:space="preserve">select </w:t>
      </w:r>
      <w:r w:rsidRPr="00470978">
        <w:rPr>
          <w:rStyle w:val="Inlinebold"/>
        </w:rPr>
        <w:t>Paste Values</w:t>
      </w:r>
      <w:r w:rsidR="00C32300">
        <w:t>, and then select</w:t>
      </w:r>
      <w:r w:rsidR="00EA31D3">
        <w:rPr>
          <w:rStyle w:val="Inlinebold"/>
        </w:rPr>
        <w:t xml:space="preserve"> Values</w:t>
      </w:r>
      <w:r>
        <w:t>. This will replace the formula that was created with the value from the referenced cell.</w:t>
      </w:r>
    </w:p>
    <w:p w14:paraId="62258600" w14:textId="77777777" w:rsidR="00E25316" w:rsidRDefault="00E25316" w:rsidP="00650E16">
      <w:pPr>
        <w:ind w:left="360"/>
      </w:pPr>
      <w:r w:rsidRPr="00E25316">
        <w:rPr>
          <w:noProof/>
        </w:rPr>
        <w:drawing>
          <wp:inline distT="0" distB="0" distL="0" distR="0" wp14:anchorId="01B1FF55" wp14:editId="249D1767">
            <wp:extent cx="1166813" cy="1919288"/>
            <wp:effectExtent l="19050" t="19050" r="14605" b="24130"/>
            <wp:docPr id="9" name="Picture 9" descr="A screenshot of the Paste dialog box with the Paste Values option circ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aste Values.jpg"/>
                    <pic:cNvPicPr/>
                  </pic:nvPicPr>
                  <pic:blipFill>
                    <a:blip r:embed="rId33">
                      <a:extLst>
                        <a:ext uri="{28A0092B-C50C-407E-A947-70E740481C1C}">
                          <a14:useLocalDpi xmlns:a14="http://schemas.microsoft.com/office/drawing/2010/main" val="0"/>
                        </a:ext>
                      </a:extLst>
                    </a:blip>
                    <a:stretch>
                      <a:fillRect/>
                    </a:stretch>
                  </pic:blipFill>
                  <pic:spPr>
                    <a:xfrm>
                      <a:off x="0" y="0"/>
                      <a:ext cx="1166813" cy="1919288"/>
                    </a:xfrm>
                    <a:prstGeom prst="rect">
                      <a:avLst/>
                    </a:prstGeom>
                    <a:ln w="12700">
                      <a:solidFill>
                        <a:schemeClr val="tx1"/>
                      </a:solidFill>
                    </a:ln>
                  </pic:spPr>
                </pic:pic>
              </a:graphicData>
            </a:graphic>
          </wp:inline>
        </w:drawing>
      </w:r>
    </w:p>
    <w:p w14:paraId="549298EC" w14:textId="1C03B607" w:rsidR="00E25316" w:rsidRDefault="00E25316" w:rsidP="0015651E">
      <w:pPr>
        <w:pStyle w:val="Caption"/>
      </w:pPr>
      <w:r>
        <w:t xml:space="preserve">Figure </w:t>
      </w:r>
      <w:r>
        <w:fldChar w:fldCharType="begin"/>
      </w:r>
      <w:r>
        <w:instrText xml:space="preserve"> SEQ Figure \* ARABIC </w:instrText>
      </w:r>
      <w:r>
        <w:fldChar w:fldCharType="separate"/>
      </w:r>
      <w:r w:rsidR="00953BD0">
        <w:rPr>
          <w:noProof/>
        </w:rPr>
        <w:t>8</w:t>
      </w:r>
      <w:r>
        <w:fldChar w:fldCharType="end"/>
      </w:r>
      <w:r w:rsidRPr="00C72075">
        <w:rPr>
          <w:rStyle w:val="Inlinebold"/>
          <w:b w:val="0"/>
          <w:bCs/>
        </w:rPr>
        <w:t>:</w:t>
      </w:r>
      <w:r w:rsidRPr="00650E16">
        <w:rPr>
          <w:rStyle w:val="Inlinebold"/>
        </w:rPr>
        <w:t xml:space="preserve"> Paste Values</w:t>
      </w:r>
    </w:p>
    <w:p w14:paraId="1701774B" w14:textId="270F17BE" w:rsidR="00E25316" w:rsidRDefault="00E25316" w:rsidP="00E25316">
      <w:pPr>
        <w:pStyle w:val="Numberedlist1"/>
      </w:pPr>
      <w:r>
        <w:t>Adjust the column as needed to fit the data.</w:t>
      </w:r>
    </w:p>
    <w:tbl>
      <w:tblPr>
        <w:tblW w:w="5000" w:type="pct"/>
        <w:tblLook w:val="04A0" w:firstRow="1" w:lastRow="0" w:firstColumn="1" w:lastColumn="0" w:noHBand="0" w:noVBand="1"/>
      </w:tblPr>
      <w:tblGrid>
        <w:gridCol w:w="1703"/>
        <w:gridCol w:w="7657"/>
      </w:tblGrid>
      <w:tr w:rsidR="00ED2E7D" w14:paraId="735605BD" w14:textId="77777777" w:rsidTr="00ED2E7D">
        <w:tc>
          <w:tcPr>
            <w:tcW w:w="1703" w:type="dxa"/>
          </w:tcPr>
          <w:p w14:paraId="10DDC3BB" w14:textId="77777777" w:rsidR="00ED2E7D" w:rsidRPr="00ED2E7D" w:rsidRDefault="00ED2E7D" w:rsidP="00ED2E7D">
            <w:r w:rsidRPr="00ED2E7D">
              <w:rPr>
                <w:noProof/>
              </w:rPr>
              <w:lastRenderedPageBreak/>
              <w:drawing>
                <wp:inline distT="0" distB="0" distL="0" distR="0" wp14:anchorId="46271CF8" wp14:editId="76F1CBD3">
                  <wp:extent cx="720000" cy="720000"/>
                  <wp:effectExtent l="0" t="0" r="4445" b="4445"/>
                  <wp:docPr id="14"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720000" cy="720000"/>
                          </a:xfrm>
                          <a:prstGeom prst="rect">
                            <a:avLst/>
                          </a:prstGeom>
                        </pic:spPr>
                      </pic:pic>
                    </a:graphicData>
                  </a:graphic>
                </wp:inline>
              </w:drawing>
            </w:r>
          </w:p>
        </w:tc>
        <w:tc>
          <w:tcPr>
            <w:tcW w:w="7657" w:type="dxa"/>
          </w:tcPr>
          <w:p w14:paraId="26AA9907" w14:textId="77777777" w:rsidR="00ED2E7D" w:rsidRPr="00ED2E7D" w:rsidRDefault="00ED2E7D" w:rsidP="00ED2E7D">
            <w:pPr>
              <w:pStyle w:val="Readeraids"/>
            </w:pPr>
            <w:r w:rsidRPr="00425111">
              <w:t>Additional information</w:t>
            </w:r>
          </w:p>
          <w:p w14:paraId="79BD6EF1" w14:textId="1D57DED5" w:rsidR="00ED2E7D" w:rsidRPr="00ED2E7D" w:rsidRDefault="00ED2E7D" w:rsidP="00ED2E7D">
            <w:r w:rsidRPr="00425111">
              <w:t>For more information</w:t>
            </w:r>
            <w:r w:rsidRPr="00ED2E7D">
              <w:t xml:space="preserve"> on the </w:t>
            </w:r>
            <w:r w:rsidRPr="00C32300">
              <w:rPr>
                <w:rStyle w:val="Inlinebold"/>
              </w:rPr>
              <w:t>PROPER</w:t>
            </w:r>
            <w:r w:rsidRPr="00ED2E7D">
              <w:t xml:space="preserve"> function, go to</w:t>
            </w:r>
            <w:r w:rsidR="00650E16">
              <w:t>:</w:t>
            </w:r>
            <w:r w:rsidRPr="00ED2E7D">
              <w:t xml:space="preserve"> </w:t>
            </w:r>
            <w:hyperlink r:id="rId34" w:history="1">
              <w:r w:rsidR="00C32300">
                <w:rPr>
                  <w:rStyle w:val="Hyperlink"/>
                </w:rPr>
                <w:t>PROPER function</w:t>
              </w:r>
            </w:hyperlink>
          </w:p>
        </w:tc>
      </w:tr>
      <w:tr w:rsidR="00ED2E7D" w14:paraId="773ABF29" w14:textId="77777777" w:rsidTr="003C70EB">
        <w:tc>
          <w:tcPr>
            <w:tcW w:w="1703" w:type="dxa"/>
          </w:tcPr>
          <w:p w14:paraId="2A8B3F87" w14:textId="77777777" w:rsidR="00ED2E7D" w:rsidRPr="00ED2E7D" w:rsidRDefault="00ED2E7D" w:rsidP="00ED2E7D">
            <w:r w:rsidRPr="00ED2E7D">
              <w:rPr>
                <w:noProof/>
              </w:rPr>
              <w:drawing>
                <wp:inline distT="0" distB="0" distL="0" distR="0" wp14:anchorId="23C48AB9" wp14:editId="738343D7">
                  <wp:extent cx="720000" cy="720000"/>
                  <wp:effectExtent l="0" t="0" r="4445" b="4445"/>
                  <wp:docPr id="18"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720000" cy="720000"/>
                          </a:xfrm>
                          <a:prstGeom prst="rect">
                            <a:avLst/>
                          </a:prstGeom>
                        </pic:spPr>
                      </pic:pic>
                    </a:graphicData>
                  </a:graphic>
                </wp:inline>
              </w:drawing>
            </w:r>
          </w:p>
        </w:tc>
        <w:tc>
          <w:tcPr>
            <w:tcW w:w="7657" w:type="dxa"/>
          </w:tcPr>
          <w:p w14:paraId="3B10FABB" w14:textId="77777777" w:rsidR="00ED2E7D" w:rsidRPr="00ED2E7D" w:rsidRDefault="00ED2E7D" w:rsidP="00ED2E7D">
            <w:pPr>
              <w:pStyle w:val="Readeraids"/>
            </w:pPr>
            <w:r w:rsidRPr="00ED2E7D">
              <w:t>Additional information</w:t>
            </w:r>
          </w:p>
          <w:p w14:paraId="156FA5DD" w14:textId="28F046BC" w:rsidR="00ED2E7D" w:rsidRPr="00ED2E7D" w:rsidRDefault="00ED2E7D" w:rsidP="00ED2E7D">
            <w:r w:rsidRPr="00ED2E7D">
              <w:t xml:space="preserve">For more information on </w:t>
            </w:r>
            <w:r>
              <w:t>Paste Special</w:t>
            </w:r>
            <w:r w:rsidRPr="00ED2E7D">
              <w:t>, go to</w:t>
            </w:r>
            <w:r w:rsidR="00650E16">
              <w:t>:</w:t>
            </w:r>
            <w:r w:rsidRPr="00ED2E7D">
              <w:t xml:space="preserve"> </w:t>
            </w:r>
            <w:hyperlink r:id="rId35" w:history="1">
              <w:r w:rsidR="00C32300">
                <w:rPr>
                  <w:rStyle w:val="Hyperlink"/>
                </w:rPr>
                <w:t>Paste options</w:t>
              </w:r>
            </w:hyperlink>
          </w:p>
        </w:tc>
      </w:tr>
    </w:tbl>
    <w:p w14:paraId="0C79334F" w14:textId="365D175D" w:rsidR="00DF7AAE" w:rsidRPr="001D2262" w:rsidRDefault="00DF7AAE" w:rsidP="00DF7AAE">
      <w:pPr>
        <w:pStyle w:val="Heading3"/>
      </w:pPr>
      <w:bookmarkStart w:id="298" w:name="_Toc29043532"/>
      <w:r w:rsidRPr="001D2262">
        <w:t xml:space="preserve">Activity: </w:t>
      </w:r>
      <w:r>
        <w:t>Tell a story</w:t>
      </w:r>
      <w:bookmarkEnd w:id="298"/>
    </w:p>
    <w:p w14:paraId="20B21FF0" w14:textId="389B4B93" w:rsidR="00DF7AAE" w:rsidRPr="00DF7AAE" w:rsidRDefault="00E8473A" w:rsidP="00451FD3">
      <w:r>
        <w:t xml:space="preserve">You have just been given a .txt file and have been asked to </w:t>
      </w:r>
      <w:r w:rsidR="003F0965">
        <w:t>import</w:t>
      </w:r>
      <w:r>
        <w:t xml:space="preserve"> the data into an Excel workbook. When you finish </w:t>
      </w:r>
      <w:r w:rsidR="003F0965">
        <w:t>importing</w:t>
      </w:r>
      <w:r>
        <w:t xml:space="preserve"> the data into the workbook, you notice that all the text was entered with the </w:t>
      </w:r>
      <w:r w:rsidR="003F0965">
        <w:t>CapsLock</w:t>
      </w:r>
      <w:r>
        <w:t xml:space="preserve"> key on so all the letters are capitalized. </w:t>
      </w:r>
      <w:r w:rsidR="003F0965">
        <w:t>Fortunately, Excel has f</w:t>
      </w:r>
      <w:r>
        <w:t>unctions to convert the case of text.</w:t>
      </w:r>
    </w:p>
    <w:p w14:paraId="6C80038A" w14:textId="77777777" w:rsidR="00DF7AAE" w:rsidRPr="001D2262" w:rsidRDefault="00DF7AAE" w:rsidP="00DF7AAE">
      <w:pPr>
        <w:pStyle w:val="Heading4"/>
      </w:pPr>
      <w:r w:rsidRPr="001D2262">
        <w:t>Resources required</w:t>
      </w:r>
    </w:p>
    <w:p w14:paraId="0614BEAC" w14:textId="636371E5" w:rsidR="00DF7AAE" w:rsidRPr="001D2262" w:rsidRDefault="00DF7AAE" w:rsidP="00DF7AAE">
      <w:r w:rsidRPr="001D2262">
        <w:t xml:space="preserve">You will need the following </w:t>
      </w:r>
      <w:r w:rsidR="00FA17A1">
        <w:t>resource</w:t>
      </w:r>
      <w:r w:rsidRPr="001D2262">
        <w:t xml:space="preserve"> for this activity:</w:t>
      </w:r>
    </w:p>
    <w:p w14:paraId="64E37192" w14:textId="4AD4017C" w:rsidR="00DF7AAE" w:rsidRPr="001D2262" w:rsidRDefault="00DF7AAE" w:rsidP="00DF7AAE">
      <w:pPr>
        <w:pStyle w:val="Bulletlevel1"/>
      </w:pPr>
      <w:r w:rsidRPr="005B34E4">
        <w:t>Locate</w:t>
      </w:r>
      <w:r>
        <w:t xml:space="preserve"> </w:t>
      </w:r>
      <w:r w:rsidRPr="000835C4">
        <w:rPr>
          <w:rStyle w:val="Inlinebold"/>
        </w:rPr>
        <w:t>L</w:t>
      </w:r>
      <w:r w:rsidR="005B06CC">
        <w:rPr>
          <w:rStyle w:val="Inlinebold"/>
        </w:rPr>
        <w:t>3</w:t>
      </w:r>
      <w:r w:rsidRPr="000835C4">
        <w:rPr>
          <w:rStyle w:val="Inlinebold"/>
        </w:rPr>
        <w:t>_T</w:t>
      </w:r>
      <w:r w:rsidR="005B06CC">
        <w:rPr>
          <w:rStyle w:val="Inlinebold"/>
        </w:rPr>
        <w:t>1</w:t>
      </w:r>
      <w:r w:rsidRPr="000835C4">
        <w:rPr>
          <w:rStyle w:val="Inlinebold"/>
        </w:rPr>
        <w:t>_</w:t>
      </w:r>
      <w:r>
        <w:rPr>
          <w:rStyle w:val="Inlinebold"/>
        </w:rPr>
        <w:t>act</w:t>
      </w:r>
      <w:r w:rsidRPr="000835C4">
        <w:rPr>
          <w:rStyle w:val="Inlinebold"/>
        </w:rPr>
        <w:t>_</w:t>
      </w:r>
      <w:r w:rsidR="005B06CC">
        <w:rPr>
          <w:rStyle w:val="Inlinebold"/>
        </w:rPr>
        <w:t>customer_names</w:t>
      </w:r>
      <w:r w:rsidR="00F91B5A">
        <w:rPr>
          <w:rStyle w:val="Inlinebold"/>
        </w:rPr>
        <w:t>_starter</w:t>
      </w:r>
      <w:r w:rsidRPr="000835C4">
        <w:rPr>
          <w:rStyle w:val="Inlinebold"/>
        </w:rPr>
        <w:t>.</w:t>
      </w:r>
      <w:r>
        <w:rPr>
          <w:rStyle w:val="Inlinebold"/>
        </w:rPr>
        <w:t>xlsx</w:t>
      </w:r>
      <w:r>
        <w:t xml:space="preserve"> </w:t>
      </w:r>
      <w:r w:rsidRPr="005B34E4">
        <w:t xml:space="preserve">file </w:t>
      </w:r>
      <w:r w:rsidR="00E9734B">
        <w:t>in this lesson</w:t>
      </w:r>
      <w:r w:rsidR="00062BCF">
        <w:t>’</w:t>
      </w:r>
      <w:r w:rsidR="00E9734B">
        <w:t xml:space="preserve">s </w:t>
      </w:r>
      <w:r w:rsidR="00E9734B" w:rsidRPr="00650E16">
        <w:rPr>
          <w:rStyle w:val="Inlinebold"/>
        </w:rPr>
        <w:t>Learning Activity Resources</w:t>
      </w:r>
      <w:r w:rsidR="00E9734B">
        <w:t xml:space="preserve"> folder</w:t>
      </w:r>
      <w:r w:rsidRPr="005B34E4">
        <w:t>.</w:t>
      </w:r>
    </w:p>
    <w:p w14:paraId="0488EAE0" w14:textId="77777777" w:rsidR="00DF7AAE" w:rsidRPr="001D2262" w:rsidRDefault="00DF7AAE" w:rsidP="00DF7AAE">
      <w:pPr>
        <w:pStyle w:val="Heading4"/>
      </w:pPr>
      <w:r w:rsidRPr="001D2262">
        <w:t>Activity instructions</w:t>
      </w:r>
    </w:p>
    <w:p w14:paraId="13A73805" w14:textId="77777777" w:rsidR="00DF7AAE" w:rsidRPr="001D2262" w:rsidRDefault="00DF7AAE" w:rsidP="00DF7AAE">
      <w:r w:rsidRPr="001D2262">
        <w:t>Participate in the activity by following these instructions:</w:t>
      </w:r>
    </w:p>
    <w:p w14:paraId="7E2C48B0" w14:textId="267A06D6" w:rsidR="005B06CC" w:rsidRDefault="005B06CC" w:rsidP="006F304A">
      <w:pPr>
        <w:numPr>
          <w:ilvl w:val="0"/>
          <w:numId w:val="88"/>
        </w:numPr>
      </w:pPr>
      <w:r>
        <w:t xml:space="preserve">In </w:t>
      </w:r>
      <w:r w:rsidRPr="005B06CC">
        <w:rPr>
          <w:rStyle w:val="Inlinebold"/>
        </w:rPr>
        <w:t>B2</w:t>
      </w:r>
      <w:r>
        <w:t xml:space="preserve">, enter </w:t>
      </w:r>
      <w:r w:rsidRPr="005B06CC">
        <w:rPr>
          <w:rStyle w:val="Inlinebold"/>
        </w:rPr>
        <w:t>=PROPER(A2)</w:t>
      </w:r>
      <w:r w:rsidR="00A62A00">
        <w:t>,</w:t>
      </w:r>
      <w:r>
        <w:t xml:space="preserve"> and </w:t>
      </w:r>
      <w:r w:rsidR="00A62A00">
        <w:t xml:space="preserve">then </w:t>
      </w:r>
      <w:r w:rsidR="001E0DDE">
        <w:t>select</w:t>
      </w:r>
      <w:r>
        <w:t xml:space="preserve"> </w:t>
      </w:r>
      <w:r w:rsidRPr="00451FD3">
        <w:t>Enter</w:t>
      </w:r>
      <w:r>
        <w:t>.</w:t>
      </w:r>
    </w:p>
    <w:p w14:paraId="0F4C930A" w14:textId="24D668D3" w:rsidR="005B06CC" w:rsidRDefault="005B06CC" w:rsidP="00C72075">
      <w:pPr>
        <w:pStyle w:val="ListParagraph"/>
      </w:pPr>
      <w:r>
        <w:t xml:space="preserve">The data in </w:t>
      </w:r>
      <w:r w:rsidRPr="005B06CC">
        <w:rPr>
          <w:rStyle w:val="Inlinebold"/>
        </w:rPr>
        <w:t>A2</w:t>
      </w:r>
      <w:r>
        <w:t xml:space="preserve"> (tina bright) will be converted to Tina Bright.</w:t>
      </w:r>
    </w:p>
    <w:p w14:paraId="327D057F" w14:textId="5160932A" w:rsidR="005B06CC" w:rsidRDefault="005B06CC" w:rsidP="005B06CC">
      <w:pPr>
        <w:pStyle w:val="Numberedlist1"/>
      </w:pPr>
      <w:r>
        <w:t xml:space="preserve">Copy the formula from </w:t>
      </w:r>
      <w:r w:rsidRPr="005B06CC">
        <w:rPr>
          <w:rStyle w:val="Inlinebold"/>
        </w:rPr>
        <w:t>B2</w:t>
      </w:r>
      <w:r>
        <w:t xml:space="preserve"> to </w:t>
      </w:r>
      <w:r w:rsidRPr="005B06CC">
        <w:rPr>
          <w:rStyle w:val="Inlinebold"/>
        </w:rPr>
        <w:t>B3:B27</w:t>
      </w:r>
      <w:r>
        <w:t>.</w:t>
      </w:r>
    </w:p>
    <w:p w14:paraId="00FA886E" w14:textId="397ADCE8" w:rsidR="005B06CC" w:rsidRDefault="005B06CC" w:rsidP="005B06CC">
      <w:pPr>
        <w:pStyle w:val="Numberedlist1"/>
      </w:pPr>
      <w:r>
        <w:t xml:space="preserve">Select the range </w:t>
      </w:r>
      <w:r w:rsidRPr="005B06CC">
        <w:rPr>
          <w:rStyle w:val="Inlinebold"/>
        </w:rPr>
        <w:t>B2:B27</w:t>
      </w:r>
      <w:r>
        <w:t>.</w:t>
      </w:r>
    </w:p>
    <w:p w14:paraId="39797A9C" w14:textId="71242B8D" w:rsidR="005B06CC" w:rsidRDefault="005B06CC" w:rsidP="005B06CC">
      <w:pPr>
        <w:pStyle w:val="Numberedlist1"/>
      </w:pPr>
      <w:r>
        <w:t xml:space="preserve">On the </w:t>
      </w:r>
      <w:r w:rsidRPr="00EA31D3">
        <w:rPr>
          <w:rStyle w:val="Inlinebold"/>
        </w:rPr>
        <w:t>Home</w:t>
      </w:r>
      <w:r>
        <w:t xml:space="preserve"> </w:t>
      </w:r>
      <w:r w:rsidR="00650E16">
        <w:t>tab</w:t>
      </w:r>
      <w:r>
        <w:t xml:space="preserve">, </w:t>
      </w:r>
      <w:r w:rsidR="00975413">
        <w:t>in the</w:t>
      </w:r>
      <w:r>
        <w:t xml:space="preserve"> </w:t>
      </w:r>
      <w:r w:rsidRPr="00EA31D3">
        <w:rPr>
          <w:rStyle w:val="Inlinebold"/>
        </w:rPr>
        <w:t>Clipboard</w:t>
      </w:r>
      <w:r>
        <w:t xml:space="preserve"> </w:t>
      </w:r>
      <w:r w:rsidR="00975413">
        <w:t>group</w:t>
      </w:r>
      <w:r w:rsidR="00A62A00">
        <w:t xml:space="preserve">, </w:t>
      </w:r>
      <w:r>
        <w:t xml:space="preserve">select </w:t>
      </w:r>
      <w:r w:rsidRPr="00EA31D3">
        <w:rPr>
          <w:rStyle w:val="Inlinebold"/>
        </w:rPr>
        <w:t>Copy</w:t>
      </w:r>
      <w:r>
        <w:t>.</w:t>
      </w:r>
    </w:p>
    <w:p w14:paraId="39BDA425" w14:textId="77777777" w:rsidR="00A62A00" w:rsidRDefault="005B06CC" w:rsidP="005B06CC">
      <w:pPr>
        <w:pStyle w:val="Numberedlist1"/>
      </w:pPr>
      <w:r>
        <w:t xml:space="preserve">Select the </w:t>
      </w:r>
      <w:r w:rsidRPr="00EA31D3">
        <w:rPr>
          <w:rStyle w:val="Inlinebold"/>
        </w:rPr>
        <w:t>Paste Special</w:t>
      </w:r>
      <w:r>
        <w:t xml:space="preserve"> option</w:t>
      </w:r>
      <w:r w:rsidR="00A62A00">
        <w:t>.</w:t>
      </w:r>
    </w:p>
    <w:p w14:paraId="1C8A028F" w14:textId="1F4208A3" w:rsidR="005B06CC" w:rsidRDefault="005B06CC" w:rsidP="005B06CC">
      <w:pPr>
        <w:pStyle w:val="Numberedlist1"/>
      </w:pPr>
      <w:r>
        <w:t xml:space="preserve"> </w:t>
      </w:r>
      <w:r w:rsidR="00975413">
        <w:t>I</w:t>
      </w:r>
      <w:r>
        <w:t>n the dialog box</w:t>
      </w:r>
      <w:r w:rsidR="00EA31D3">
        <w:t>,</w:t>
      </w:r>
      <w:r>
        <w:t xml:space="preserve"> </w:t>
      </w:r>
      <w:r w:rsidR="00ED2E7D">
        <w:t xml:space="preserve">locate the </w:t>
      </w:r>
      <w:r w:rsidR="00ED2E7D" w:rsidRPr="00EA31D3">
        <w:rPr>
          <w:rStyle w:val="Inlinebold"/>
        </w:rPr>
        <w:t>Paste Values</w:t>
      </w:r>
      <w:r w:rsidR="00ED2E7D">
        <w:t xml:space="preserve"> section.</w:t>
      </w:r>
    </w:p>
    <w:p w14:paraId="3EC70036" w14:textId="7B85C6B3" w:rsidR="00ED2E7D" w:rsidRPr="005B06CC" w:rsidRDefault="00ED2E7D" w:rsidP="005B06CC">
      <w:pPr>
        <w:pStyle w:val="Numberedlist1"/>
      </w:pPr>
      <w:r>
        <w:t xml:space="preserve">Select the </w:t>
      </w:r>
      <w:r w:rsidR="00EA31D3" w:rsidRPr="00EA31D3">
        <w:rPr>
          <w:rStyle w:val="Inlinebold"/>
        </w:rPr>
        <w:t>Paste Values</w:t>
      </w:r>
      <w:r w:rsidR="00EA31D3">
        <w:t xml:space="preserve">, </w:t>
      </w:r>
      <w:r w:rsidR="00EA31D3" w:rsidRPr="00EA31D3">
        <w:rPr>
          <w:rStyle w:val="Inlinebold"/>
        </w:rPr>
        <w:t>Values</w:t>
      </w:r>
      <w:r w:rsidR="00EA31D3">
        <w:t xml:space="preserve"> option. This will remove the formula reference and replace it with the converted text.</w:t>
      </w:r>
    </w:p>
    <w:p w14:paraId="0E2BC569" w14:textId="49A9DFA0" w:rsidR="00544A52" w:rsidRPr="00544A52" w:rsidRDefault="00544A52" w:rsidP="00544A52">
      <w:pPr>
        <w:pStyle w:val="Heading3"/>
      </w:pPr>
      <w:bookmarkStart w:id="299" w:name="_Toc29043533"/>
      <w:r w:rsidRPr="00544A52">
        <w:t xml:space="preserve">Try-it: </w:t>
      </w:r>
      <w:r w:rsidR="00543CB5" w:rsidRPr="00BB27B6">
        <w:t>Convert text by using the PROPER function</w:t>
      </w:r>
      <w:bookmarkEnd w:id="299"/>
    </w:p>
    <w:p w14:paraId="4040F5FB" w14:textId="2C3551C8" w:rsidR="00544A52" w:rsidRPr="00544A52" w:rsidRDefault="00854CC8" w:rsidP="00544A52">
      <w:r w:rsidRPr="00854CC8">
        <w:rPr>
          <w:noProof/>
        </w:rPr>
        <w:drawing>
          <wp:inline distT="0" distB="0" distL="0" distR="0" wp14:anchorId="642BC289" wp14:editId="525C4E9C">
            <wp:extent cx="300948" cy="300948"/>
            <wp:effectExtent l="0" t="0" r="4445" b="4445"/>
            <wp:docPr id="6" name="Picture 1490664153" descr="Icon indicating levelled try-i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 levelled.png"/>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00948" cy="300948"/>
                    </a:xfrm>
                    <a:prstGeom prst="rect">
                      <a:avLst/>
                    </a:prstGeom>
                  </pic:spPr>
                </pic:pic>
              </a:graphicData>
            </a:graphic>
          </wp:inline>
        </w:drawing>
      </w:r>
      <w:r w:rsidR="00544A52" w:rsidRPr="00544A52">
        <w:t xml:space="preserve"> In this leveled try-it activity, you will use the</w:t>
      </w:r>
      <w:r>
        <w:t xml:space="preserve"> </w:t>
      </w:r>
      <w:r w:rsidRPr="00975413">
        <w:rPr>
          <w:rStyle w:val="Inlinebold"/>
        </w:rPr>
        <w:t>PROPER</w:t>
      </w:r>
      <w:r>
        <w:t xml:space="preserve"> function to convert text</w:t>
      </w:r>
      <w:r w:rsidR="00544A52" w:rsidRPr="00544A52">
        <w:t>.</w:t>
      </w:r>
    </w:p>
    <w:p w14:paraId="57EE0525" w14:textId="77777777" w:rsidR="00C93E91" w:rsidRDefault="00C93E91" w:rsidP="00C93E91">
      <w:pPr>
        <w:pStyle w:val="Heading3"/>
      </w:pPr>
      <w:bookmarkStart w:id="300" w:name="_Toc29043534"/>
      <w:r>
        <w:lastRenderedPageBreak/>
        <w:t xml:space="preserve">Try-it </w:t>
      </w:r>
      <w:r w:rsidR="00B5022F">
        <w:t>1</w:t>
      </w:r>
      <w:bookmarkEnd w:id="300"/>
    </w:p>
    <w:p w14:paraId="61485274" w14:textId="77777777" w:rsidR="00C93E91" w:rsidRDefault="00C93E91" w:rsidP="00C93E91">
      <w:pPr>
        <w:pStyle w:val="Heading4"/>
      </w:pPr>
      <w:r>
        <w:t>Resources</w:t>
      </w:r>
    </w:p>
    <w:p w14:paraId="2E900934" w14:textId="3E277BAC" w:rsidR="00C93E91" w:rsidRDefault="00C93E91" w:rsidP="00C93E91">
      <w:r>
        <w:t xml:space="preserve">You will need the following </w:t>
      </w:r>
      <w:r w:rsidR="00FA17A1">
        <w:t>resource</w:t>
      </w:r>
      <w:r>
        <w:t xml:space="preserve"> for this try-it:</w:t>
      </w:r>
    </w:p>
    <w:p w14:paraId="66BDDA4B" w14:textId="235EFDCE" w:rsidR="00C93E91" w:rsidRDefault="00C93E91" w:rsidP="00C93E91">
      <w:pPr>
        <w:pStyle w:val="Bulletlevel1"/>
      </w:pPr>
      <w:r w:rsidRPr="00840DE1">
        <w:t xml:space="preserve">Open </w:t>
      </w:r>
      <w:r w:rsidR="00B33249" w:rsidRPr="004320C6">
        <w:rPr>
          <w:rStyle w:val="Inlinebold"/>
        </w:rPr>
        <w:t>L3_T1_try1</w:t>
      </w:r>
      <w:r w:rsidR="00B5022F" w:rsidRPr="004320C6">
        <w:rPr>
          <w:rStyle w:val="Inlinebold"/>
        </w:rPr>
        <w:t>_</w:t>
      </w:r>
      <w:r w:rsidR="00A94722">
        <w:rPr>
          <w:rStyle w:val="Inlinebold"/>
        </w:rPr>
        <w:t>c</w:t>
      </w:r>
      <w:r w:rsidR="00B5022F" w:rsidRPr="004320C6">
        <w:rPr>
          <w:rStyle w:val="Inlinebold"/>
        </w:rPr>
        <w:t>ustomer_</w:t>
      </w:r>
      <w:r w:rsidR="00A94722">
        <w:rPr>
          <w:rStyle w:val="Inlinebold"/>
        </w:rPr>
        <w:t>l</w:t>
      </w:r>
      <w:r w:rsidR="00B5022F" w:rsidRPr="004320C6">
        <w:rPr>
          <w:rStyle w:val="Inlinebold"/>
        </w:rPr>
        <w:t>ist</w:t>
      </w:r>
      <w:r w:rsidR="00131E9E">
        <w:rPr>
          <w:rStyle w:val="Inlinebold"/>
        </w:rPr>
        <w:t>_starter</w:t>
      </w:r>
      <w:r w:rsidR="00B5022F" w:rsidRPr="004320C6">
        <w:rPr>
          <w:rStyle w:val="Inlinebold"/>
        </w:rPr>
        <w:t>.xlsx</w:t>
      </w:r>
      <w:r w:rsidRPr="00C93E91">
        <w:t xml:space="preserve"> </w:t>
      </w:r>
      <w:r w:rsidR="00E9734B">
        <w:t>in this lesson</w:t>
      </w:r>
      <w:r w:rsidR="00062BCF">
        <w:t>’</w:t>
      </w:r>
      <w:r w:rsidR="00E9734B">
        <w:t xml:space="preserve">s </w:t>
      </w:r>
      <w:r w:rsidR="00E9734B" w:rsidRPr="00650E16">
        <w:rPr>
          <w:rStyle w:val="Inlinebold"/>
        </w:rPr>
        <w:t>Learning Activity Resources</w:t>
      </w:r>
      <w:r w:rsidR="00E9734B">
        <w:t xml:space="preserve"> folder</w:t>
      </w:r>
      <w:r>
        <w:t>.</w:t>
      </w:r>
    </w:p>
    <w:p w14:paraId="1C6C5740" w14:textId="77777777" w:rsidR="00C93E91" w:rsidRDefault="00C93E91" w:rsidP="00C93E91">
      <w:pPr>
        <w:pStyle w:val="Heading4"/>
      </w:pPr>
      <w:r>
        <w:t>Instructions</w:t>
      </w:r>
    </w:p>
    <w:p w14:paraId="035BEA3A" w14:textId="56649775" w:rsidR="00C93E91" w:rsidRDefault="00975413" w:rsidP="00C93E91">
      <w:r>
        <w:t>You will perform</w:t>
      </w:r>
      <w:r w:rsidR="00C93E91">
        <w:t xml:space="preserve"> the </w:t>
      </w:r>
      <w:r>
        <w:t xml:space="preserve">following </w:t>
      </w:r>
      <w:r w:rsidR="00C93E91">
        <w:t>general tasks during this try-it:</w:t>
      </w:r>
    </w:p>
    <w:p w14:paraId="78355A7B" w14:textId="77777777" w:rsidR="0057137C" w:rsidRDefault="0057137C" w:rsidP="006F304A">
      <w:pPr>
        <w:pStyle w:val="Numberedlist1"/>
        <w:numPr>
          <w:ilvl w:val="0"/>
          <w:numId w:val="35"/>
        </w:numPr>
      </w:pPr>
      <w:r>
        <w:t xml:space="preserve">In </w:t>
      </w:r>
      <w:r w:rsidRPr="004320C6">
        <w:rPr>
          <w:rStyle w:val="Inlinebold"/>
        </w:rPr>
        <w:t>H1</w:t>
      </w:r>
      <w:r>
        <w:t xml:space="preserve">, enter </w:t>
      </w:r>
      <w:r w:rsidRPr="004320C6">
        <w:rPr>
          <w:rStyle w:val="Inlinebold"/>
        </w:rPr>
        <w:t>Names</w:t>
      </w:r>
      <w:r>
        <w:t>.</w:t>
      </w:r>
    </w:p>
    <w:p w14:paraId="31DD0F5B" w14:textId="6639FE8D" w:rsidR="00C93E91" w:rsidRDefault="00EA31D3" w:rsidP="00C93E91">
      <w:pPr>
        <w:pStyle w:val="Numberedlist1"/>
      </w:pPr>
      <w:r>
        <w:t xml:space="preserve">Use the </w:t>
      </w:r>
      <w:r w:rsidRPr="00EA31D3">
        <w:rPr>
          <w:rStyle w:val="Inlinebold"/>
        </w:rPr>
        <w:t>PROPER</w:t>
      </w:r>
      <w:r>
        <w:t xml:space="preserve"> function to convert the names within column </w:t>
      </w:r>
      <w:r w:rsidRPr="00975413">
        <w:rPr>
          <w:rStyle w:val="Inlinebold"/>
        </w:rPr>
        <w:t>H</w:t>
      </w:r>
      <w:r>
        <w:t>.</w:t>
      </w:r>
    </w:p>
    <w:p w14:paraId="57066081" w14:textId="349EBC26" w:rsidR="004320C6" w:rsidRDefault="007A5749" w:rsidP="004320C6">
      <w:pPr>
        <w:pStyle w:val="Numberedlist1"/>
      </w:pPr>
      <w:r>
        <w:t>Save your wo</w:t>
      </w:r>
      <w:r w:rsidR="004320C6">
        <w:t>rk</w:t>
      </w:r>
      <w:r w:rsidR="002A265B">
        <w:t>.</w:t>
      </w:r>
    </w:p>
    <w:p w14:paraId="3ACE527A" w14:textId="77777777" w:rsidR="00B5022F" w:rsidRDefault="00B5022F" w:rsidP="00B5022F">
      <w:pPr>
        <w:pStyle w:val="Heading3"/>
      </w:pPr>
      <w:bookmarkStart w:id="301" w:name="_Toc29043535"/>
      <w:r>
        <w:t xml:space="preserve">Try-it </w:t>
      </w:r>
      <w:r w:rsidR="00817D30">
        <w:t>2</w:t>
      </w:r>
      <w:bookmarkEnd w:id="301"/>
    </w:p>
    <w:p w14:paraId="183EF0E2" w14:textId="77777777" w:rsidR="00B5022F" w:rsidRDefault="00B5022F" w:rsidP="00B5022F">
      <w:pPr>
        <w:pStyle w:val="Heading4"/>
      </w:pPr>
      <w:r>
        <w:t>Resources</w:t>
      </w:r>
    </w:p>
    <w:p w14:paraId="41ABCA6B" w14:textId="6D0EA50B" w:rsidR="00B5022F" w:rsidRDefault="00B5022F" w:rsidP="00B5022F">
      <w:r>
        <w:t xml:space="preserve">You will need the following </w:t>
      </w:r>
      <w:r w:rsidR="00FA17A1">
        <w:t>resource</w:t>
      </w:r>
      <w:r>
        <w:t xml:space="preserve"> for this try-it:</w:t>
      </w:r>
    </w:p>
    <w:p w14:paraId="76814D2D" w14:textId="1C079173" w:rsidR="00B5022F" w:rsidRDefault="00B5022F" w:rsidP="00B5022F">
      <w:pPr>
        <w:pStyle w:val="Bulletlevel1"/>
      </w:pPr>
      <w:r w:rsidRPr="00840DE1">
        <w:t xml:space="preserve">Open </w:t>
      </w:r>
      <w:r w:rsidR="00B33249" w:rsidRPr="00470978">
        <w:rPr>
          <w:rStyle w:val="Inlinebold"/>
        </w:rPr>
        <w:t>L3_T1_try2</w:t>
      </w:r>
      <w:r w:rsidR="00817D30" w:rsidRPr="00470978">
        <w:rPr>
          <w:rStyle w:val="Inlinebold"/>
        </w:rPr>
        <w:t>_</w:t>
      </w:r>
      <w:r w:rsidR="00DB37A6">
        <w:rPr>
          <w:rStyle w:val="Inlinebold"/>
        </w:rPr>
        <w:t>c</w:t>
      </w:r>
      <w:r w:rsidR="00817D30" w:rsidRPr="00470978">
        <w:rPr>
          <w:rStyle w:val="Inlinebold"/>
        </w:rPr>
        <w:t>ustomer_</w:t>
      </w:r>
      <w:r w:rsidR="00DB37A6">
        <w:rPr>
          <w:rStyle w:val="Inlinebold"/>
        </w:rPr>
        <w:t>l</w:t>
      </w:r>
      <w:r w:rsidR="00817D30" w:rsidRPr="00470978">
        <w:rPr>
          <w:rStyle w:val="Inlinebold"/>
        </w:rPr>
        <w:t>ist</w:t>
      </w:r>
      <w:r w:rsidR="00131E9E">
        <w:rPr>
          <w:rStyle w:val="Inlinebold"/>
        </w:rPr>
        <w:t>_starter</w:t>
      </w:r>
      <w:r w:rsidR="00817D30" w:rsidRPr="00470978">
        <w:rPr>
          <w:rStyle w:val="Inlinebold"/>
        </w:rPr>
        <w:t>.xlsx</w:t>
      </w:r>
      <w:r w:rsidRPr="00C93E91">
        <w:t xml:space="preserve"> </w:t>
      </w:r>
      <w:r w:rsidR="00E9734B">
        <w:t>in this lesson</w:t>
      </w:r>
      <w:r w:rsidR="00062BCF">
        <w:t>’</w:t>
      </w:r>
      <w:r w:rsidR="00E9734B">
        <w:t xml:space="preserve">s </w:t>
      </w:r>
      <w:r w:rsidR="00E9734B" w:rsidRPr="00650E16">
        <w:rPr>
          <w:rStyle w:val="Inlinebold"/>
        </w:rPr>
        <w:t>Learning Activity Resources</w:t>
      </w:r>
      <w:r w:rsidR="00E9734B">
        <w:t xml:space="preserve"> folder</w:t>
      </w:r>
      <w:r>
        <w:t>.</w:t>
      </w:r>
    </w:p>
    <w:p w14:paraId="597A9D2D" w14:textId="77777777" w:rsidR="00B5022F" w:rsidRDefault="00B5022F" w:rsidP="00B5022F">
      <w:pPr>
        <w:pStyle w:val="Heading4"/>
      </w:pPr>
      <w:r>
        <w:t>Instructions</w:t>
      </w:r>
    </w:p>
    <w:p w14:paraId="30447AA1" w14:textId="77777777" w:rsidR="00975413" w:rsidRDefault="00975413" w:rsidP="00975413">
      <w:r>
        <w:t>You will perform the following general tasks during this try-it:</w:t>
      </w:r>
    </w:p>
    <w:p w14:paraId="1292F968" w14:textId="31EEE76D" w:rsidR="00836235" w:rsidRDefault="00817D30" w:rsidP="006F304A">
      <w:pPr>
        <w:pStyle w:val="Numberedlist1"/>
        <w:numPr>
          <w:ilvl w:val="0"/>
          <w:numId w:val="22"/>
        </w:numPr>
      </w:pPr>
      <w:r>
        <w:t>Converting a single cell wasn</w:t>
      </w:r>
      <w:r w:rsidR="00062BCF">
        <w:t>’</w:t>
      </w:r>
      <w:r>
        <w:t>t that helpful when all the names needed converted</w:t>
      </w:r>
      <w:r w:rsidR="00975413">
        <w:t>, so c</w:t>
      </w:r>
      <w:r w:rsidR="00836235">
        <w:t xml:space="preserve">opy the formula from </w:t>
      </w:r>
      <w:r w:rsidR="00836235" w:rsidRPr="00836235">
        <w:rPr>
          <w:rStyle w:val="Inlinebold"/>
        </w:rPr>
        <w:t>H2</w:t>
      </w:r>
      <w:r w:rsidR="00836235">
        <w:t xml:space="preserve"> to the range </w:t>
      </w:r>
      <w:r w:rsidR="00836235" w:rsidRPr="00836235">
        <w:rPr>
          <w:rStyle w:val="Inlinebold"/>
        </w:rPr>
        <w:t>H3:H27</w:t>
      </w:r>
      <w:r w:rsidR="00836235">
        <w:t>.</w:t>
      </w:r>
    </w:p>
    <w:p w14:paraId="6D6FE02F" w14:textId="460E510A" w:rsidR="000A1AF4" w:rsidRDefault="000A1AF4" w:rsidP="00B5022F">
      <w:pPr>
        <w:pStyle w:val="Numberedlist1"/>
      </w:pPr>
      <w:r>
        <w:t>Save your work.</w:t>
      </w:r>
    </w:p>
    <w:p w14:paraId="77F86AF9" w14:textId="77777777" w:rsidR="00B5022F" w:rsidRDefault="00B5022F" w:rsidP="00B5022F">
      <w:pPr>
        <w:pStyle w:val="Heading3"/>
      </w:pPr>
      <w:bookmarkStart w:id="302" w:name="_Toc29043536"/>
      <w:r>
        <w:t xml:space="preserve">Try-it </w:t>
      </w:r>
      <w:r w:rsidR="000A1AF4">
        <w:t>3</w:t>
      </w:r>
      <w:bookmarkEnd w:id="302"/>
    </w:p>
    <w:p w14:paraId="102CD50F" w14:textId="77777777" w:rsidR="00B5022F" w:rsidRDefault="00B5022F" w:rsidP="00B5022F">
      <w:pPr>
        <w:pStyle w:val="Heading4"/>
      </w:pPr>
      <w:r>
        <w:t>Resources</w:t>
      </w:r>
    </w:p>
    <w:p w14:paraId="22F66B01" w14:textId="26AED909" w:rsidR="00B5022F" w:rsidRDefault="00B5022F" w:rsidP="00B5022F">
      <w:r>
        <w:t xml:space="preserve">You will need the following </w:t>
      </w:r>
      <w:r w:rsidR="00FA17A1">
        <w:t>resource</w:t>
      </w:r>
      <w:r>
        <w:t xml:space="preserve"> for this try-it:</w:t>
      </w:r>
    </w:p>
    <w:p w14:paraId="6273D4EF" w14:textId="374EB22E" w:rsidR="00B5022F" w:rsidRDefault="00B5022F" w:rsidP="00B5022F">
      <w:pPr>
        <w:pStyle w:val="Bulletlevel1"/>
      </w:pPr>
      <w:r w:rsidRPr="00840DE1">
        <w:t xml:space="preserve">Open </w:t>
      </w:r>
      <w:r w:rsidR="0057137C">
        <w:t xml:space="preserve">the </w:t>
      </w:r>
      <w:r w:rsidR="00B33249" w:rsidRPr="00470978">
        <w:rPr>
          <w:rStyle w:val="Inlinebold"/>
        </w:rPr>
        <w:t>L3_T1_try3</w:t>
      </w:r>
      <w:r w:rsidR="00F869DF" w:rsidRPr="00470978">
        <w:rPr>
          <w:rStyle w:val="Inlinebold"/>
        </w:rPr>
        <w:t>_</w:t>
      </w:r>
      <w:r w:rsidR="00DB37A6">
        <w:rPr>
          <w:rStyle w:val="Inlinebold"/>
        </w:rPr>
        <w:t>c</w:t>
      </w:r>
      <w:r w:rsidR="000A1AF4" w:rsidRPr="00470978">
        <w:rPr>
          <w:rStyle w:val="Inlinebold"/>
        </w:rPr>
        <w:t>ustomer_</w:t>
      </w:r>
      <w:r w:rsidR="00DB37A6">
        <w:rPr>
          <w:rStyle w:val="Inlinebold"/>
        </w:rPr>
        <w:t>l</w:t>
      </w:r>
      <w:r w:rsidR="000A1AF4" w:rsidRPr="00470978">
        <w:rPr>
          <w:rStyle w:val="Inlinebold"/>
        </w:rPr>
        <w:t>ist</w:t>
      </w:r>
      <w:r w:rsidR="00131E9E">
        <w:rPr>
          <w:rStyle w:val="Inlinebold"/>
        </w:rPr>
        <w:t>_starter</w:t>
      </w:r>
      <w:r w:rsidR="000A1AF4" w:rsidRPr="00470978">
        <w:rPr>
          <w:rStyle w:val="Inlinebold"/>
        </w:rPr>
        <w:t>.xlsx</w:t>
      </w:r>
      <w:r w:rsidR="000A1AF4">
        <w:t xml:space="preserve"> file </w:t>
      </w:r>
      <w:r w:rsidR="00E9734B">
        <w:t>in this lesson</w:t>
      </w:r>
      <w:r w:rsidR="00062BCF">
        <w:t>’</w:t>
      </w:r>
      <w:r w:rsidR="00E9734B">
        <w:t xml:space="preserve">s </w:t>
      </w:r>
      <w:r w:rsidR="00E9734B" w:rsidRPr="00650E16">
        <w:rPr>
          <w:rStyle w:val="Inlinebold"/>
        </w:rPr>
        <w:t>Learning Activity Resources</w:t>
      </w:r>
      <w:r w:rsidR="00E9734B">
        <w:t xml:space="preserve"> folder</w:t>
      </w:r>
      <w:r>
        <w:t>.</w:t>
      </w:r>
    </w:p>
    <w:p w14:paraId="10BCD149" w14:textId="77777777" w:rsidR="00B5022F" w:rsidRDefault="00B5022F" w:rsidP="00B5022F">
      <w:pPr>
        <w:pStyle w:val="Heading4"/>
      </w:pPr>
      <w:r>
        <w:lastRenderedPageBreak/>
        <w:t>Instructions</w:t>
      </w:r>
    </w:p>
    <w:p w14:paraId="6CD64BD6" w14:textId="13A7B68A" w:rsidR="00B5022F" w:rsidRDefault="0054327B" w:rsidP="00975413">
      <w:r w:rsidRPr="0054327B">
        <w:t>R</w:t>
      </w:r>
      <w:r w:rsidR="00762847" w:rsidRPr="0054327B">
        <w:t>eview</w:t>
      </w:r>
      <w:r w:rsidR="00762847">
        <w:t xml:space="preserve"> </w:t>
      </w:r>
      <w:r w:rsidR="000A1AF4">
        <w:t xml:space="preserve">the formula that was previously entered in cells </w:t>
      </w:r>
      <w:r w:rsidR="000A1AF4" w:rsidRPr="00854332">
        <w:rPr>
          <w:rStyle w:val="Inlinebold"/>
        </w:rPr>
        <w:t>H2:H27</w:t>
      </w:r>
      <w:r>
        <w:rPr>
          <w:rStyle w:val="Inlinebold"/>
        </w:rPr>
        <w:t xml:space="preserve"> </w:t>
      </w:r>
      <w:r w:rsidRPr="00451FD3">
        <w:t>and note</w:t>
      </w:r>
      <w:r w:rsidR="000A1AF4">
        <w:t xml:space="preserve">, these cells all refer to the data found in </w:t>
      </w:r>
      <w:r w:rsidR="0057137C">
        <w:t xml:space="preserve">column </w:t>
      </w:r>
      <w:r w:rsidR="0057137C" w:rsidRPr="00854332">
        <w:rPr>
          <w:rStyle w:val="Inlinebold"/>
        </w:rPr>
        <w:t>A</w:t>
      </w:r>
      <w:r w:rsidR="0057137C">
        <w:t xml:space="preserve">. </w:t>
      </w:r>
      <w:r w:rsidR="00975413">
        <w:t>Because</w:t>
      </w:r>
      <w:r w:rsidR="0057137C">
        <w:t xml:space="preserve"> the data in column </w:t>
      </w:r>
      <w:r w:rsidR="0057137C" w:rsidRPr="00854332">
        <w:rPr>
          <w:rStyle w:val="Inlinebold"/>
        </w:rPr>
        <w:t>A</w:t>
      </w:r>
      <w:r w:rsidR="0057137C">
        <w:t xml:space="preserve"> isn</w:t>
      </w:r>
      <w:r w:rsidR="00062BCF">
        <w:t>’</w:t>
      </w:r>
      <w:r w:rsidR="0057137C">
        <w:t>t that useful, it would be nice to delete this column</w:t>
      </w:r>
      <w:r w:rsidR="00975413">
        <w:t>. H</w:t>
      </w:r>
      <w:r w:rsidR="0057137C">
        <w:t xml:space="preserve">owever, if </w:t>
      </w:r>
      <w:r w:rsidR="00975413">
        <w:t xml:space="preserve">you delete </w:t>
      </w:r>
      <w:r w:rsidR="0057137C">
        <w:t xml:space="preserve">column </w:t>
      </w:r>
      <w:r w:rsidR="0057137C" w:rsidRPr="00854332">
        <w:rPr>
          <w:rStyle w:val="Inlinebold"/>
        </w:rPr>
        <w:t>A</w:t>
      </w:r>
      <w:r w:rsidR="0057137C">
        <w:t xml:space="preserve">, the cells in column </w:t>
      </w:r>
      <w:r w:rsidR="0057137C" w:rsidRPr="00854332">
        <w:rPr>
          <w:rStyle w:val="Inlinebold"/>
        </w:rPr>
        <w:t>H</w:t>
      </w:r>
      <w:r w:rsidR="0057137C">
        <w:t xml:space="preserve"> will contain an error message.</w:t>
      </w:r>
    </w:p>
    <w:p w14:paraId="7F63911A" w14:textId="41369ADD" w:rsidR="00975413" w:rsidRPr="00C93E91" w:rsidRDefault="00975413" w:rsidP="00975413">
      <w:r>
        <w:t>You will perform the following general tasks during this try-it:</w:t>
      </w:r>
    </w:p>
    <w:p w14:paraId="74283298" w14:textId="41387D8C" w:rsidR="00B5022F" w:rsidRDefault="0057137C" w:rsidP="006F304A">
      <w:pPr>
        <w:pStyle w:val="Numberedlist1"/>
        <w:numPr>
          <w:ilvl w:val="0"/>
          <w:numId w:val="109"/>
        </w:numPr>
      </w:pPr>
      <w:r>
        <w:t xml:space="preserve">In </w:t>
      </w:r>
      <w:r w:rsidRPr="00470978">
        <w:rPr>
          <w:rStyle w:val="Inlinebold"/>
        </w:rPr>
        <w:t>H1</w:t>
      </w:r>
      <w:r>
        <w:t xml:space="preserve">, </w:t>
      </w:r>
      <w:r w:rsidR="000B151A">
        <w:t>enter</w:t>
      </w:r>
      <w:r>
        <w:t xml:space="preserve"> </w:t>
      </w:r>
      <w:r w:rsidRPr="00470978">
        <w:rPr>
          <w:rStyle w:val="Inlinebold"/>
        </w:rPr>
        <w:t>Names</w:t>
      </w:r>
      <w:r>
        <w:t>.</w:t>
      </w:r>
    </w:p>
    <w:p w14:paraId="4529FA1D" w14:textId="2899ADBB" w:rsidR="0057137C" w:rsidRDefault="0057137C" w:rsidP="00B5022F">
      <w:pPr>
        <w:pStyle w:val="Numberedlist1"/>
      </w:pPr>
      <w:r>
        <w:t xml:space="preserve">In </w:t>
      </w:r>
      <w:r w:rsidRPr="00470978">
        <w:rPr>
          <w:rStyle w:val="Inlinebold"/>
        </w:rPr>
        <w:t>H2</w:t>
      </w:r>
      <w:r>
        <w:t xml:space="preserve">, </w:t>
      </w:r>
      <w:r w:rsidR="00836235">
        <w:t xml:space="preserve">convert the text from </w:t>
      </w:r>
      <w:r w:rsidR="00836235" w:rsidRPr="00836235">
        <w:rPr>
          <w:rStyle w:val="Inlinebold"/>
        </w:rPr>
        <w:t>A2</w:t>
      </w:r>
      <w:r w:rsidR="00836235">
        <w:t xml:space="preserve"> using the </w:t>
      </w:r>
      <w:r w:rsidR="00836235" w:rsidRPr="00836235">
        <w:rPr>
          <w:rStyle w:val="Inlinebold"/>
        </w:rPr>
        <w:t>PROPER</w:t>
      </w:r>
      <w:r w:rsidR="00836235">
        <w:t xml:space="preserve"> function.</w:t>
      </w:r>
    </w:p>
    <w:p w14:paraId="766CFEFA" w14:textId="2412786B" w:rsidR="00784B71" w:rsidRDefault="0057137C" w:rsidP="00784B71">
      <w:pPr>
        <w:pStyle w:val="Numberedlist1"/>
      </w:pPr>
      <w:r>
        <w:t xml:space="preserve">Copy this formula </w:t>
      </w:r>
      <w:r w:rsidR="00470978">
        <w:t>to</w:t>
      </w:r>
      <w:r>
        <w:t xml:space="preserve"> </w:t>
      </w:r>
      <w:r w:rsidRPr="00470978">
        <w:rPr>
          <w:rStyle w:val="Inlinebold"/>
        </w:rPr>
        <w:t>H2</w:t>
      </w:r>
      <w:r w:rsidR="00470978" w:rsidRPr="00470978">
        <w:rPr>
          <w:rStyle w:val="Inlinebold"/>
        </w:rPr>
        <w:t>:</w:t>
      </w:r>
      <w:r w:rsidRPr="00470978">
        <w:rPr>
          <w:rStyle w:val="Inlinebold"/>
        </w:rPr>
        <w:t>H27</w:t>
      </w:r>
      <w:r>
        <w:t>.</w:t>
      </w:r>
    </w:p>
    <w:p w14:paraId="6D7A1445" w14:textId="73A261C2" w:rsidR="00784B71" w:rsidRDefault="00836235" w:rsidP="003C70EB">
      <w:pPr>
        <w:pStyle w:val="Numberedlist1"/>
      </w:pPr>
      <w:r>
        <w:t xml:space="preserve">Use </w:t>
      </w:r>
      <w:r w:rsidR="001777EB" w:rsidRPr="001777EB">
        <w:rPr>
          <w:rStyle w:val="Inlinebold"/>
        </w:rPr>
        <w:t>Paste Special</w:t>
      </w:r>
      <w:r w:rsidR="001777EB">
        <w:t xml:space="preserve"> </w:t>
      </w:r>
      <w:r>
        <w:t xml:space="preserve">to remove the </w:t>
      </w:r>
      <w:r w:rsidR="00975413" w:rsidRPr="00836235">
        <w:rPr>
          <w:rStyle w:val="Inlinebold"/>
        </w:rPr>
        <w:t>PROPER</w:t>
      </w:r>
      <w:r w:rsidR="00975413">
        <w:t xml:space="preserve"> </w:t>
      </w:r>
      <w:r>
        <w:t>function and replace it with the converted text</w:t>
      </w:r>
      <w:r w:rsidR="00784B71">
        <w:t>.</w:t>
      </w:r>
    </w:p>
    <w:p w14:paraId="2E7E16EE" w14:textId="5961EBE7" w:rsidR="00F869DF" w:rsidRDefault="00BC7F63" w:rsidP="00784B71">
      <w:pPr>
        <w:pStyle w:val="Numberedlist1"/>
      </w:pPr>
      <w:r>
        <w:t xml:space="preserve">Reuse these steps to convert the address from column </w:t>
      </w:r>
      <w:r w:rsidRPr="004E651E">
        <w:rPr>
          <w:rStyle w:val="Inlinebold"/>
        </w:rPr>
        <w:t>B</w:t>
      </w:r>
      <w:r w:rsidR="00E67620" w:rsidRPr="00E67620">
        <w:t xml:space="preserve"> </w:t>
      </w:r>
      <w:r w:rsidR="00E67620">
        <w:t xml:space="preserve">to column </w:t>
      </w:r>
      <w:r w:rsidR="00E67620" w:rsidRPr="004E651E">
        <w:rPr>
          <w:rStyle w:val="Inlinebold"/>
        </w:rPr>
        <w:t>I</w:t>
      </w:r>
      <w:r w:rsidR="00E67620">
        <w:t xml:space="preserve">, </w:t>
      </w:r>
      <w:r w:rsidR="00F869DF">
        <w:t xml:space="preserve">and the cities from column </w:t>
      </w:r>
      <w:r w:rsidR="00470978" w:rsidRPr="004E651E">
        <w:rPr>
          <w:rStyle w:val="Inlinebold"/>
        </w:rPr>
        <w:t>C</w:t>
      </w:r>
      <w:r w:rsidR="00E67620">
        <w:t xml:space="preserve"> </w:t>
      </w:r>
      <w:r>
        <w:t xml:space="preserve">to column </w:t>
      </w:r>
      <w:r w:rsidR="00F869DF" w:rsidRPr="004E651E">
        <w:rPr>
          <w:rStyle w:val="Inlinebold"/>
        </w:rPr>
        <w:t>J</w:t>
      </w:r>
      <w:r w:rsidR="00F869DF">
        <w:t xml:space="preserve"> respectively </w:t>
      </w:r>
      <w:r>
        <w:t xml:space="preserve">using </w:t>
      </w:r>
      <w:r w:rsidRPr="004E651E">
        <w:rPr>
          <w:rStyle w:val="Inlinebold"/>
        </w:rPr>
        <w:t>PROPER</w:t>
      </w:r>
      <w:r>
        <w:t xml:space="preserve"> case. Don</w:t>
      </w:r>
      <w:r w:rsidR="00062BCF">
        <w:t>’</w:t>
      </w:r>
      <w:r>
        <w:t xml:space="preserve">t forget to </w:t>
      </w:r>
      <w:r w:rsidR="00F869DF">
        <w:t xml:space="preserve">use the </w:t>
      </w:r>
      <w:r w:rsidR="00F869DF" w:rsidRPr="004E651E">
        <w:rPr>
          <w:rStyle w:val="Inlinebold"/>
        </w:rPr>
        <w:t>Paste Values</w:t>
      </w:r>
      <w:r w:rsidR="00F869DF">
        <w:t xml:space="preserve"> option.</w:t>
      </w:r>
    </w:p>
    <w:p w14:paraId="3642629B" w14:textId="20A59CCE" w:rsidR="00BC7F63" w:rsidRDefault="00BC7F63" w:rsidP="00784B71">
      <w:pPr>
        <w:pStyle w:val="Numberedlist1"/>
      </w:pPr>
      <w:r>
        <w:t>Save your work.</w:t>
      </w:r>
    </w:p>
    <w:p w14:paraId="0C59BC95" w14:textId="5FCD36B7" w:rsidR="00BC7F63" w:rsidRDefault="00BC7F63" w:rsidP="00BC7F63">
      <w:pPr>
        <w:pStyle w:val="Heading2"/>
      </w:pPr>
      <w:bookmarkStart w:id="303" w:name="_Toc29043537"/>
      <w:r>
        <w:t xml:space="preserve">Topic 2: </w:t>
      </w:r>
      <w:r w:rsidR="00BB27B6" w:rsidRPr="00BB27B6">
        <w:t>Convert text by using the UPPER and LOWER functions</w:t>
      </w:r>
      <w:bookmarkEnd w:id="303"/>
    </w:p>
    <w:p w14:paraId="69A46955" w14:textId="545E830E" w:rsidR="00BC7F63" w:rsidRDefault="008A597E" w:rsidP="00BC7F63">
      <w:r w:rsidRPr="008A597E">
        <w:rPr>
          <w:noProof/>
        </w:rPr>
        <w:drawing>
          <wp:inline distT="0" distB="0" distL="0" distR="0" wp14:anchorId="77B8EF37" wp14:editId="576C915A">
            <wp:extent cx="292607" cy="353566"/>
            <wp:effectExtent l="0" t="0" r="0" b="8890"/>
            <wp:docPr id="16" name="Picture 16" descr="Illustration indicates that a Topic is mapped to a Microsoft Certification Exam Objective Domai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292607" cy="353566"/>
                    </a:xfrm>
                    <a:prstGeom prst="rect">
                      <a:avLst/>
                    </a:prstGeom>
                  </pic:spPr>
                </pic:pic>
              </a:graphicData>
            </a:graphic>
          </wp:inline>
        </w:drawing>
      </w:r>
      <w:r w:rsidR="00BC7F63">
        <w:t xml:space="preserve"> In the previous topic, </w:t>
      </w:r>
      <w:r w:rsidR="00BC7F63" w:rsidRPr="0023351E">
        <w:rPr>
          <w:rStyle w:val="Inlinebold"/>
        </w:rPr>
        <w:t>PROPER</w:t>
      </w:r>
      <w:r w:rsidR="00BC7F63">
        <w:t xml:space="preserve"> case converted text so that the first letter of every word was capitalized. This isn</w:t>
      </w:r>
      <w:r w:rsidR="00062BCF">
        <w:t>’</w:t>
      </w:r>
      <w:r w:rsidR="00BC7F63">
        <w:t xml:space="preserve">t always something </w:t>
      </w:r>
      <w:r w:rsidR="0023351E">
        <w:t>you need though</w:t>
      </w:r>
      <w:r w:rsidR="00F869DF">
        <w:t>. At times, text needs to be converted to all uppercase or all lowercase. Both functions are similar in their use. This topic will focus on converting text to uppercase.</w:t>
      </w:r>
    </w:p>
    <w:p w14:paraId="2703453A" w14:textId="0C318CBD" w:rsidR="008F7BAB" w:rsidRDefault="008F7BAB" w:rsidP="008F7BAB">
      <w:pPr>
        <w:pStyle w:val="Heading3"/>
      </w:pPr>
      <w:bookmarkStart w:id="304" w:name="_Toc29043538"/>
      <w:r w:rsidRPr="008F7BAB">
        <w:t xml:space="preserve">Converting Text: </w:t>
      </w:r>
      <w:r w:rsidR="00F74D11">
        <w:t>UPPER</w:t>
      </w:r>
      <w:bookmarkEnd w:id="304"/>
    </w:p>
    <w:p w14:paraId="63F0E2CF" w14:textId="362957F2" w:rsidR="00F74D11" w:rsidRDefault="00F74D11" w:rsidP="00F74D11">
      <w:r>
        <w:t xml:space="preserve">The </w:t>
      </w:r>
      <w:r w:rsidRPr="0023351E">
        <w:rPr>
          <w:rStyle w:val="Inlinebold"/>
        </w:rPr>
        <w:t>UPPER</w:t>
      </w:r>
      <w:r>
        <w:t xml:space="preserve"> function is similar </w:t>
      </w:r>
      <w:r w:rsidR="009632CE">
        <w:t>in</w:t>
      </w:r>
      <w:r>
        <w:t xml:space="preserve"> us</w:t>
      </w:r>
      <w:r w:rsidR="009632CE">
        <w:t>e</w:t>
      </w:r>
      <w:r>
        <w:t xml:space="preserve"> to the </w:t>
      </w:r>
      <w:r w:rsidRPr="0023351E">
        <w:rPr>
          <w:rStyle w:val="Inlinebold"/>
        </w:rPr>
        <w:t>PROPER</w:t>
      </w:r>
      <w:r>
        <w:t xml:space="preserve"> function</w:t>
      </w:r>
      <w:r w:rsidR="0023351E">
        <w:t>. H</w:t>
      </w:r>
      <w:r>
        <w:t xml:space="preserve">owever, </w:t>
      </w:r>
      <w:r w:rsidR="0023351E">
        <w:t xml:space="preserve">the </w:t>
      </w:r>
      <w:r w:rsidR="0023351E" w:rsidRPr="0023351E">
        <w:rPr>
          <w:rStyle w:val="Inlinebold"/>
        </w:rPr>
        <w:t>UPPER</w:t>
      </w:r>
      <w:r w:rsidR="0023351E">
        <w:t xml:space="preserve"> function converts text </w:t>
      </w:r>
      <w:r>
        <w:t>to all uppercase.</w:t>
      </w:r>
    </w:p>
    <w:p w14:paraId="6B1FA160" w14:textId="5FCC1D21" w:rsidR="0023351E" w:rsidRDefault="0023351E" w:rsidP="00F74D11">
      <w:r>
        <w:t>To convert text to all uppercase:</w:t>
      </w:r>
    </w:p>
    <w:p w14:paraId="20408B18" w14:textId="1BDB104C" w:rsidR="00F74D11" w:rsidRDefault="00F74D11" w:rsidP="006F304A">
      <w:pPr>
        <w:numPr>
          <w:ilvl w:val="0"/>
          <w:numId w:val="89"/>
        </w:numPr>
      </w:pPr>
      <w:r>
        <w:t xml:space="preserve">Select the cell where you want your converted text to be </w:t>
      </w:r>
      <w:r w:rsidR="00C553D0">
        <w:t>placed</w:t>
      </w:r>
      <w:r>
        <w:t>.</w:t>
      </w:r>
    </w:p>
    <w:p w14:paraId="1343E615" w14:textId="04564163" w:rsidR="00F74D11" w:rsidRDefault="00F74D11" w:rsidP="00F74D11">
      <w:pPr>
        <w:pStyle w:val="Numberedlist1"/>
      </w:pPr>
      <w:r>
        <w:t xml:space="preserve">Enter </w:t>
      </w:r>
      <w:r w:rsidRPr="00F74D11">
        <w:rPr>
          <w:rStyle w:val="Inlinebold"/>
        </w:rPr>
        <w:t>=UPPER(</w:t>
      </w:r>
      <w:r w:rsidR="0023351E">
        <w:t>.</w:t>
      </w:r>
    </w:p>
    <w:p w14:paraId="0340607E" w14:textId="7ADA73D6" w:rsidR="00F74D11" w:rsidRPr="00451FD3" w:rsidRDefault="00F74D11" w:rsidP="00F74D11">
      <w:pPr>
        <w:pStyle w:val="Numberedlist1"/>
      </w:pPr>
      <w:r>
        <w:t xml:space="preserve">Enter the cell reference for the data you </w:t>
      </w:r>
      <w:r w:rsidR="0023351E">
        <w:t>want</w:t>
      </w:r>
      <w:r>
        <w:t xml:space="preserve"> to convert</w:t>
      </w:r>
      <w:r w:rsidR="0023351E">
        <w:t>,</w:t>
      </w:r>
      <w:r>
        <w:t xml:space="preserve"> ending with a closing parenthesis </w:t>
      </w:r>
      <w:r w:rsidRPr="00F74D11">
        <w:rPr>
          <w:rStyle w:val="Inlinebold"/>
        </w:rPr>
        <w:t>)</w:t>
      </w:r>
      <w:r>
        <w:t xml:space="preserve">. Your resulting function should be similar to </w:t>
      </w:r>
      <w:r w:rsidRPr="00F74D11">
        <w:rPr>
          <w:rStyle w:val="Inlinebold"/>
        </w:rPr>
        <w:t>=UPPER(A2)</w:t>
      </w:r>
      <w:r w:rsidR="0023351E">
        <w:t>.</w:t>
      </w:r>
    </w:p>
    <w:p w14:paraId="5F0AA320" w14:textId="361D2B32" w:rsidR="00F74D11" w:rsidRPr="00F74D11" w:rsidRDefault="00F74D11" w:rsidP="00F74D11">
      <w:pPr>
        <w:pStyle w:val="Heading3"/>
      </w:pPr>
      <w:bookmarkStart w:id="305" w:name="_Toc29043539"/>
      <w:r w:rsidRPr="00F74D11">
        <w:lastRenderedPageBreak/>
        <w:t xml:space="preserve">Converting Text: </w:t>
      </w:r>
      <w:r>
        <w:t>LOWE</w:t>
      </w:r>
      <w:r w:rsidR="009632CE">
        <w:t>R</w:t>
      </w:r>
      <w:bookmarkEnd w:id="305"/>
    </w:p>
    <w:p w14:paraId="3620F09F" w14:textId="294B07A8" w:rsidR="00F74D11" w:rsidRDefault="00F74D11" w:rsidP="00F74D11">
      <w:r w:rsidRPr="00F74D11">
        <w:t xml:space="preserve">The </w:t>
      </w:r>
      <w:r w:rsidRPr="0023351E">
        <w:rPr>
          <w:rStyle w:val="Inlinebold"/>
        </w:rPr>
        <w:t>LOWER</w:t>
      </w:r>
      <w:r w:rsidRPr="00F74D11">
        <w:t xml:space="preserve"> function is similar </w:t>
      </w:r>
      <w:r w:rsidR="009632CE">
        <w:t>in</w:t>
      </w:r>
      <w:r w:rsidRPr="00F74D11">
        <w:t xml:space="preserve"> us</w:t>
      </w:r>
      <w:r w:rsidR="009632CE">
        <w:t>e</w:t>
      </w:r>
      <w:r w:rsidRPr="00F74D11">
        <w:t xml:space="preserve"> to the </w:t>
      </w:r>
      <w:r w:rsidRPr="0023351E">
        <w:rPr>
          <w:rStyle w:val="Inlinebold"/>
        </w:rPr>
        <w:t>PROPER</w:t>
      </w:r>
      <w:r w:rsidRPr="00F74D11">
        <w:t xml:space="preserve"> </w:t>
      </w:r>
      <w:r w:rsidR="009632CE">
        <w:t xml:space="preserve">and </w:t>
      </w:r>
      <w:r w:rsidR="009632CE" w:rsidRPr="0023351E">
        <w:rPr>
          <w:rStyle w:val="Inlinebold"/>
        </w:rPr>
        <w:t>UPPER</w:t>
      </w:r>
      <w:r w:rsidR="009632CE">
        <w:t xml:space="preserve"> </w:t>
      </w:r>
      <w:r w:rsidRPr="00F74D11">
        <w:t>function</w:t>
      </w:r>
      <w:r w:rsidR="009632CE">
        <w:t>s</w:t>
      </w:r>
      <w:r w:rsidR="0023351E">
        <w:t>. H</w:t>
      </w:r>
      <w:r w:rsidRPr="00F74D11">
        <w:t xml:space="preserve">owever, </w:t>
      </w:r>
      <w:r w:rsidR="0023351E">
        <w:t xml:space="preserve">the </w:t>
      </w:r>
      <w:r w:rsidR="0023351E" w:rsidRPr="0023351E">
        <w:rPr>
          <w:rStyle w:val="Inlinebold"/>
        </w:rPr>
        <w:t>LOWER</w:t>
      </w:r>
      <w:r w:rsidR="0023351E" w:rsidRPr="00F74D11">
        <w:t xml:space="preserve"> </w:t>
      </w:r>
      <w:r w:rsidR="0023351E">
        <w:t xml:space="preserve">function converts </w:t>
      </w:r>
      <w:r w:rsidRPr="00F74D11">
        <w:t xml:space="preserve">text to all </w:t>
      </w:r>
      <w:r w:rsidR="009632CE">
        <w:t>lowercase</w:t>
      </w:r>
      <w:r w:rsidRPr="00F74D11">
        <w:t>.</w:t>
      </w:r>
    </w:p>
    <w:p w14:paraId="3E71788C" w14:textId="66988AE6" w:rsidR="0023351E" w:rsidRPr="00F74D11" w:rsidRDefault="0023351E" w:rsidP="00F74D11">
      <w:r>
        <w:t>To convert text to all lowercase:</w:t>
      </w:r>
    </w:p>
    <w:p w14:paraId="28BBD01E" w14:textId="08FD48AC" w:rsidR="00F74D11" w:rsidRPr="00F74D11" w:rsidRDefault="00F74D11" w:rsidP="006F304A">
      <w:pPr>
        <w:numPr>
          <w:ilvl w:val="0"/>
          <w:numId w:val="90"/>
        </w:numPr>
      </w:pPr>
      <w:r w:rsidRPr="00F74D11">
        <w:t xml:space="preserve">Select the cell where you want your converted text to be </w:t>
      </w:r>
      <w:r w:rsidR="00C553D0">
        <w:t>placed</w:t>
      </w:r>
      <w:r w:rsidRPr="00F74D11">
        <w:t>.</w:t>
      </w:r>
    </w:p>
    <w:p w14:paraId="482BC5E5" w14:textId="196E35CF" w:rsidR="00F74D11" w:rsidRPr="00F74D11" w:rsidRDefault="00F74D11" w:rsidP="00F74D11">
      <w:pPr>
        <w:pStyle w:val="Numberedlist1"/>
      </w:pPr>
      <w:r w:rsidRPr="00F74D11">
        <w:t xml:space="preserve">Enter </w:t>
      </w:r>
      <w:r w:rsidRPr="00F74D11">
        <w:rPr>
          <w:rStyle w:val="Inlinebold"/>
        </w:rPr>
        <w:t>=</w:t>
      </w:r>
      <w:r w:rsidR="009632CE">
        <w:rPr>
          <w:rStyle w:val="Inlinebold"/>
        </w:rPr>
        <w:t>LOWER</w:t>
      </w:r>
      <w:r w:rsidRPr="00F74D11">
        <w:rPr>
          <w:rStyle w:val="Inlinebold"/>
        </w:rPr>
        <w:t>(</w:t>
      </w:r>
      <w:r w:rsidR="0023351E" w:rsidRPr="00F74D11">
        <w:t>.</w:t>
      </w:r>
    </w:p>
    <w:p w14:paraId="28BC68BB" w14:textId="14BA3DF0" w:rsidR="00F74D11" w:rsidRPr="00451FD3" w:rsidRDefault="00F74D11" w:rsidP="009632CE">
      <w:pPr>
        <w:pStyle w:val="Numberedlist1"/>
      </w:pPr>
      <w:r w:rsidRPr="00F74D11">
        <w:t xml:space="preserve">Enter the cell reference for the data you </w:t>
      </w:r>
      <w:r w:rsidR="00502CA5">
        <w:t>want</w:t>
      </w:r>
      <w:r w:rsidRPr="00F74D11">
        <w:t xml:space="preserve"> to convert</w:t>
      </w:r>
      <w:r w:rsidR="00502CA5">
        <w:t>,</w:t>
      </w:r>
      <w:r w:rsidRPr="00F74D11">
        <w:t xml:space="preserve"> ending with a closing parenthesis </w:t>
      </w:r>
      <w:r w:rsidRPr="00F74D11">
        <w:rPr>
          <w:rStyle w:val="Inlinebold"/>
        </w:rPr>
        <w:t>)</w:t>
      </w:r>
      <w:r w:rsidRPr="00F74D11">
        <w:t xml:space="preserve">. Your resulting function should be similar to </w:t>
      </w:r>
      <w:r w:rsidRPr="00F74D11">
        <w:rPr>
          <w:rStyle w:val="Inlinebold"/>
        </w:rPr>
        <w:t>=</w:t>
      </w:r>
      <w:r w:rsidR="009632CE">
        <w:rPr>
          <w:rStyle w:val="Inlinebold"/>
        </w:rPr>
        <w:t>LOWER</w:t>
      </w:r>
      <w:r w:rsidRPr="00F74D11">
        <w:rPr>
          <w:rStyle w:val="Inlinebold"/>
        </w:rPr>
        <w:t>(A2)</w:t>
      </w:r>
      <w:r w:rsidR="0023351E" w:rsidRPr="00F74D11">
        <w:t>.</w:t>
      </w:r>
    </w:p>
    <w:tbl>
      <w:tblPr>
        <w:tblW w:w="5000" w:type="pct"/>
        <w:tblLook w:val="04A0" w:firstRow="1" w:lastRow="0" w:firstColumn="1" w:lastColumn="0" w:noHBand="0" w:noVBand="1"/>
      </w:tblPr>
      <w:tblGrid>
        <w:gridCol w:w="1703"/>
        <w:gridCol w:w="7657"/>
      </w:tblGrid>
      <w:tr w:rsidR="009632CE" w14:paraId="7BC033F1" w14:textId="77777777" w:rsidTr="009632CE">
        <w:tc>
          <w:tcPr>
            <w:tcW w:w="1703" w:type="dxa"/>
          </w:tcPr>
          <w:p w14:paraId="192B4A87" w14:textId="77777777" w:rsidR="009632CE" w:rsidRPr="009632CE" w:rsidRDefault="009632CE" w:rsidP="009632CE">
            <w:r w:rsidRPr="009632CE">
              <w:rPr>
                <w:noProof/>
              </w:rPr>
              <w:drawing>
                <wp:inline distT="0" distB="0" distL="0" distR="0" wp14:anchorId="41F36698" wp14:editId="46C18DDD">
                  <wp:extent cx="720000" cy="720000"/>
                  <wp:effectExtent l="0" t="0" r="4445" b="4445"/>
                  <wp:docPr id="23"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720000" cy="720000"/>
                          </a:xfrm>
                          <a:prstGeom prst="rect">
                            <a:avLst/>
                          </a:prstGeom>
                        </pic:spPr>
                      </pic:pic>
                    </a:graphicData>
                  </a:graphic>
                </wp:inline>
              </w:drawing>
            </w:r>
          </w:p>
        </w:tc>
        <w:tc>
          <w:tcPr>
            <w:tcW w:w="7657" w:type="dxa"/>
          </w:tcPr>
          <w:p w14:paraId="2CD6D8FD" w14:textId="77777777" w:rsidR="009632CE" w:rsidRPr="009632CE" w:rsidRDefault="009632CE" w:rsidP="009632CE">
            <w:pPr>
              <w:pStyle w:val="Readeraids"/>
            </w:pPr>
            <w:r w:rsidRPr="009632CE">
              <w:t>Additional information</w:t>
            </w:r>
          </w:p>
          <w:p w14:paraId="494F2160" w14:textId="3F318642" w:rsidR="009632CE" w:rsidRPr="009632CE" w:rsidRDefault="009632CE" w:rsidP="009632CE">
            <w:r w:rsidRPr="009632CE">
              <w:t>For more information on the</w:t>
            </w:r>
            <w:r>
              <w:t xml:space="preserve"> </w:t>
            </w:r>
            <w:r w:rsidRPr="00502CA5">
              <w:rPr>
                <w:rStyle w:val="Inlinebold"/>
              </w:rPr>
              <w:t>UPPER</w:t>
            </w:r>
            <w:r w:rsidRPr="009632CE">
              <w:t xml:space="preserve"> function, go to</w:t>
            </w:r>
            <w:r w:rsidR="00650E16">
              <w:t>:</w:t>
            </w:r>
            <w:r w:rsidRPr="009632CE">
              <w:t xml:space="preserve"> </w:t>
            </w:r>
            <w:hyperlink r:id="rId36" w:history="1">
              <w:r w:rsidR="00502CA5">
                <w:rPr>
                  <w:rStyle w:val="Hyperlink"/>
                </w:rPr>
                <w:t>UPPER function</w:t>
              </w:r>
            </w:hyperlink>
          </w:p>
        </w:tc>
      </w:tr>
      <w:tr w:rsidR="009632CE" w14:paraId="29C1B094" w14:textId="77777777" w:rsidTr="009632CE">
        <w:tc>
          <w:tcPr>
            <w:tcW w:w="1703" w:type="dxa"/>
          </w:tcPr>
          <w:p w14:paraId="17959D1D" w14:textId="77777777" w:rsidR="009632CE" w:rsidRPr="009632CE" w:rsidRDefault="009632CE" w:rsidP="009632CE">
            <w:r w:rsidRPr="009632CE">
              <w:rPr>
                <w:noProof/>
              </w:rPr>
              <w:drawing>
                <wp:inline distT="0" distB="0" distL="0" distR="0" wp14:anchorId="53641A3C" wp14:editId="75A7F325">
                  <wp:extent cx="720000" cy="720000"/>
                  <wp:effectExtent l="0" t="0" r="4445" b="4445"/>
                  <wp:docPr id="25"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720000" cy="720000"/>
                          </a:xfrm>
                          <a:prstGeom prst="rect">
                            <a:avLst/>
                          </a:prstGeom>
                        </pic:spPr>
                      </pic:pic>
                    </a:graphicData>
                  </a:graphic>
                </wp:inline>
              </w:drawing>
            </w:r>
          </w:p>
        </w:tc>
        <w:tc>
          <w:tcPr>
            <w:tcW w:w="7657" w:type="dxa"/>
          </w:tcPr>
          <w:p w14:paraId="61B91F0D" w14:textId="77777777" w:rsidR="009632CE" w:rsidRPr="009632CE" w:rsidRDefault="009632CE" w:rsidP="009632CE">
            <w:pPr>
              <w:pStyle w:val="Readeraids"/>
            </w:pPr>
            <w:r w:rsidRPr="009632CE">
              <w:t>Additional information</w:t>
            </w:r>
          </w:p>
          <w:p w14:paraId="15E9146F" w14:textId="69F85D81" w:rsidR="009632CE" w:rsidRPr="009632CE" w:rsidRDefault="009632CE" w:rsidP="009632CE">
            <w:r w:rsidRPr="009632CE">
              <w:t xml:space="preserve">For more information on the </w:t>
            </w:r>
            <w:r w:rsidRPr="00502CA5">
              <w:rPr>
                <w:rStyle w:val="Inlinebold"/>
              </w:rPr>
              <w:t>LOWER</w:t>
            </w:r>
            <w:r w:rsidRPr="009632CE">
              <w:t xml:space="preserve"> function, go to</w:t>
            </w:r>
            <w:r w:rsidR="00650E16">
              <w:t>:</w:t>
            </w:r>
            <w:r w:rsidRPr="009632CE">
              <w:t xml:space="preserve"> </w:t>
            </w:r>
            <w:hyperlink r:id="rId37" w:history="1">
              <w:r w:rsidR="00502CA5">
                <w:rPr>
                  <w:rStyle w:val="Hyperlink"/>
                </w:rPr>
                <w:t>LOWER function</w:t>
              </w:r>
            </w:hyperlink>
            <w:r w:rsidRPr="009632CE">
              <w:t>.</w:t>
            </w:r>
          </w:p>
        </w:tc>
      </w:tr>
    </w:tbl>
    <w:p w14:paraId="362042E9" w14:textId="2A5E9B07" w:rsidR="00C90BF7" w:rsidRDefault="00C90BF7" w:rsidP="000F64E0">
      <w:pPr>
        <w:pStyle w:val="Heading3"/>
      </w:pPr>
      <w:bookmarkStart w:id="306" w:name="_Toc29043540"/>
      <w:r>
        <w:t>Activity: Show and tell</w:t>
      </w:r>
      <w:bookmarkEnd w:id="306"/>
    </w:p>
    <w:p w14:paraId="40284C1A" w14:textId="160C2C59" w:rsidR="00890083" w:rsidRPr="00DF7AAE" w:rsidRDefault="00890083" w:rsidP="00451FD3">
      <w:r>
        <w:t>You import another .txt file into Excel and this one has a mix of uppercase and lowercase data. In some cases, you have to change data from lowercase to uppercase and in other cases, you have to change data from uppercase to lowercase. You will use the Excel functions to convert the case of text.</w:t>
      </w:r>
    </w:p>
    <w:p w14:paraId="5B0BF1F8" w14:textId="77777777" w:rsidR="00C90BF7" w:rsidRPr="00C90BF7" w:rsidRDefault="00C90BF7" w:rsidP="00C90BF7">
      <w:pPr>
        <w:pStyle w:val="Heading4"/>
      </w:pPr>
      <w:r w:rsidRPr="00C90BF7">
        <w:t>Resources required</w:t>
      </w:r>
    </w:p>
    <w:p w14:paraId="744EB01A" w14:textId="6512A552" w:rsidR="00C90BF7" w:rsidRPr="00C90BF7" w:rsidRDefault="00C90BF7" w:rsidP="00C90BF7">
      <w:r w:rsidRPr="00C90BF7">
        <w:t xml:space="preserve">You will need the following </w:t>
      </w:r>
      <w:r w:rsidR="00FA17A1">
        <w:t>resource</w:t>
      </w:r>
      <w:r w:rsidRPr="00C90BF7">
        <w:t xml:space="preserve"> for this activity:</w:t>
      </w:r>
    </w:p>
    <w:p w14:paraId="09C6BCB3" w14:textId="67F7CBF8" w:rsidR="00C90BF7" w:rsidRPr="00C90BF7" w:rsidRDefault="00C90BF7" w:rsidP="00C90BF7">
      <w:pPr>
        <w:pStyle w:val="Bulletlevel1"/>
      </w:pPr>
      <w:r w:rsidRPr="00C90BF7">
        <w:t xml:space="preserve">Locate </w:t>
      </w:r>
      <w:r w:rsidRPr="00C90BF7">
        <w:rPr>
          <w:rStyle w:val="Inlinebold"/>
        </w:rPr>
        <w:t>L3_T</w:t>
      </w:r>
      <w:r>
        <w:rPr>
          <w:rStyle w:val="Inlinebold"/>
        </w:rPr>
        <w:t>2</w:t>
      </w:r>
      <w:r w:rsidRPr="00C90BF7">
        <w:rPr>
          <w:rStyle w:val="Inlinebold"/>
        </w:rPr>
        <w:t>_act_customer_names</w:t>
      </w:r>
      <w:r w:rsidR="008142D1">
        <w:rPr>
          <w:rStyle w:val="Inlinebold"/>
        </w:rPr>
        <w:t>_starter</w:t>
      </w:r>
      <w:r w:rsidRPr="00C90BF7">
        <w:rPr>
          <w:rStyle w:val="Inlinebold"/>
        </w:rPr>
        <w:t>.xlsx</w:t>
      </w:r>
      <w:r w:rsidRPr="00C90BF7">
        <w:t xml:space="preserve"> file </w:t>
      </w:r>
      <w:r w:rsidR="00E9734B">
        <w:t>in this lesson</w:t>
      </w:r>
      <w:r w:rsidR="00062BCF">
        <w:t>’</w:t>
      </w:r>
      <w:r w:rsidR="00E9734B">
        <w:t xml:space="preserve">s </w:t>
      </w:r>
      <w:r w:rsidR="00E9734B" w:rsidRPr="00650E16">
        <w:rPr>
          <w:rStyle w:val="Inlinebold"/>
        </w:rPr>
        <w:t>Learning Activity Resources</w:t>
      </w:r>
      <w:r w:rsidR="00E9734B">
        <w:t xml:space="preserve"> folder</w:t>
      </w:r>
      <w:r w:rsidRPr="00C90BF7">
        <w:t>.</w:t>
      </w:r>
    </w:p>
    <w:p w14:paraId="2841DE32" w14:textId="77777777" w:rsidR="00C90BF7" w:rsidRPr="00C90BF7" w:rsidRDefault="00C90BF7" w:rsidP="00C90BF7">
      <w:pPr>
        <w:pStyle w:val="Heading4"/>
      </w:pPr>
      <w:r w:rsidRPr="00C90BF7">
        <w:t>Activity instructions</w:t>
      </w:r>
    </w:p>
    <w:p w14:paraId="01F5DC5D" w14:textId="77777777" w:rsidR="00C90BF7" w:rsidRPr="00C90BF7" w:rsidRDefault="00C90BF7" w:rsidP="00C90BF7">
      <w:r w:rsidRPr="00C90BF7">
        <w:t>Participate in the activity by following these instructions:</w:t>
      </w:r>
    </w:p>
    <w:p w14:paraId="5013981A" w14:textId="6903D849" w:rsidR="00C90BF7" w:rsidRPr="00C90BF7" w:rsidRDefault="00C90BF7" w:rsidP="006F304A">
      <w:pPr>
        <w:numPr>
          <w:ilvl w:val="0"/>
          <w:numId w:val="91"/>
        </w:numPr>
      </w:pPr>
      <w:r w:rsidRPr="00C90BF7">
        <w:t xml:space="preserve">In </w:t>
      </w:r>
      <w:r>
        <w:rPr>
          <w:rStyle w:val="Inlinebold"/>
        </w:rPr>
        <w:t>C</w:t>
      </w:r>
      <w:r w:rsidRPr="00C90BF7">
        <w:rPr>
          <w:rStyle w:val="Inlinebold"/>
        </w:rPr>
        <w:t>2</w:t>
      </w:r>
      <w:r w:rsidRPr="00C90BF7">
        <w:t xml:space="preserve">, enter </w:t>
      </w:r>
      <w:r w:rsidRPr="00C90BF7">
        <w:rPr>
          <w:rStyle w:val="Inlinebold"/>
        </w:rPr>
        <w:t>=</w:t>
      </w:r>
      <w:r>
        <w:rPr>
          <w:rStyle w:val="Inlinebold"/>
        </w:rPr>
        <w:t>UPPER</w:t>
      </w:r>
      <w:r w:rsidRPr="00C90BF7">
        <w:rPr>
          <w:rStyle w:val="Inlinebold"/>
        </w:rPr>
        <w:t>(A2)</w:t>
      </w:r>
      <w:r w:rsidR="00424866">
        <w:t xml:space="preserve">, </w:t>
      </w:r>
      <w:r w:rsidRPr="00C90BF7">
        <w:t xml:space="preserve">and </w:t>
      </w:r>
      <w:r w:rsidR="00424866">
        <w:t xml:space="preserve">then </w:t>
      </w:r>
      <w:r w:rsidR="001E0DDE">
        <w:t>select</w:t>
      </w:r>
      <w:r w:rsidRPr="00C90BF7">
        <w:t xml:space="preserve"> </w:t>
      </w:r>
      <w:r w:rsidRPr="00451FD3">
        <w:t>Enter</w:t>
      </w:r>
      <w:r w:rsidRPr="00C90BF7">
        <w:t>.</w:t>
      </w:r>
    </w:p>
    <w:p w14:paraId="7BFAAEAC" w14:textId="1EA12DEB" w:rsidR="00C90BF7" w:rsidRDefault="00C90BF7" w:rsidP="00C72075">
      <w:pPr>
        <w:pStyle w:val="ListParagraph"/>
      </w:pPr>
      <w:r>
        <w:t>All the</w:t>
      </w:r>
      <w:r w:rsidRPr="00C90BF7">
        <w:t xml:space="preserve"> </w:t>
      </w:r>
      <w:r>
        <w:t xml:space="preserve">letters in </w:t>
      </w:r>
      <w:r w:rsidRPr="009F661E">
        <w:rPr>
          <w:rStyle w:val="Inlinebold"/>
        </w:rPr>
        <w:t>A2</w:t>
      </w:r>
      <w:r>
        <w:t xml:space="preserve"> will now be </w:t>
      </w:r>
      <w:r w:rsidR="009F661E">
        <w:t>uppercase</w:t>
      </w:r>
      <w:r>
        <w:t xml:space="preserve"> in </w:t>
      </w:r>
      <w:r w:rsidRPr="009F661E">
        <w:rPr>
          <w:rStyle w:val="Inlinebold"/>
        </w:rPr>
        <w:t>C2</w:t>
      </w:r>
      <w:r w:rsidR="00424866" w:rsidRPr="00C90BF7">
        <w:t>.</w:t>
      </w:r>
    </w:p>
    <w:p w14:paraId="08F2A23F" w14:textId="6FFAB547" w:rsidR="00C90BF7" w:rsidRDefault="00C90BF7" w:rsidP="00C90BF7">
      <w:pPr>
        <w:pStyle w:val="Numberedlist1"/>
      </w:pPr>
      <w:r>
        <w:t xml:space="preserve">In </w:t>
      </w:r>
      <w:r w:rsidRPr="009F661E">
        <w:rPr>
          <w:rStyle w:val="Inlinebold"/>
        </w:rPr>
        <w:t>E2</w:t>
      </w:r>
      <w:r w:rsidR="00424866">
        <w:t>,</w:t>
      </w:r>
      <w:r>
        <w:t xml:space="preserve"> enter </w:t>
      </w:r>
      <w:r w:rsidRPr="009F661E">
        <w:rPr>
          <w:rStyle w:val="Inlinebold"/>
        </w:rPr>
        <w:t>=LOWER(A2)</w:t>
      </w:r>
      <w:r w:rsidR="00424866">
        <w:t xml:space="preserve">, </w:t>
      </w:r>
      <w:r w:rsidR="00424866" w:rsidRPr="00C90BF7">
        <w:t xml:space="preserve">and </w:t>
      </w:r>
      <w:r w:rsidR="00424866">
        <w:t xml:space="preserve">then </w:t>
      </w:r>
      <w:r w:rsidR="001E0DDE">
        <w:t>select</w:t>
      </w:r>
      <w:r>
        <w:t xml:space="preserve"> </w:t>
      </w:r>
      <w:r w:rsidRPr="00C72075">
        <w:rPr>
          <w:rStyle w:val="Inlinebold"/>
          <w:b w:val="0"/>
          <w:bCs/>
        </w:rPr>
        <w:t>Enter</w:t>
      </w:r>
      <w:r>
        <w:t>.</w:t>
      </w:r>
    </w:p>
    <w:p w14:paraId="53F22F3B" w14:textId="44E4712F" w:rsidR="00C90BF7" w:rsidRPr="00C90BF7" w:rsidRDefault="00C90BF7" w:rsidP="00C72075">
      <w:pPr>
        <w:pStyle w:val="ListParagraph"/>
      </w:pPr>
      <w:r>
        <w:t xml:space="preserve">All the letters in </w:t>
      </w:r>
      <w:r w:rsidR="009F661E" w:rsidRPr="009F661E">
        <w:rPr>
          <w:rStyle w:val="Inlinebold"/>
        </w:rPr>
        <w:t>A2</w:t>
      </w:r>
      <w:r w:rsidR="009F661E">
        <w:t xml:space="preserve"> will now be lowercase in </w:t>
      </w:r>
      <w:r w:rsidR="009F661E" w:rsidRPr="009F661E">
        <w:rPr>
          <w:rStyle w:val="Inlinebold"/>
        </w:rPr>
        <w:t>E2</w:t>
      </w:r>
      <w:r w:rsidR="009F661E">
        <w:t>.</w:t>
      </w:r>
    </w:p>
    <w:p w14:paraId="0E8C0843" w14:textId="21FCDB25" w:rsidR="000F64E0" w:rsidRPr="000F64E0" w:rsidRDefault="000F64E0" w:rsidP="000F64E0">
      <w:pPr>
        <w:pStyle w:val="Heading3"/>
      </w:pPr>
      <w:bookmarkStart w:id="307" w:name="_Toc29043541"/>
      <w:r w:rsidRPr="000F64E0">
        <w:lastRenderedPageBreak/>
        <w:t>Try-it</w:t>
      </w:r>
      <w:r>
        <w:t xml:space="preserve">: </w:t>
      </w:r>
      <w:r w:rsidR="00543CB5" w:rsidRPr="00BB27B6">
        <w:t>Convert text by using the UPPER and LOWER functions</w:t>
      </w:r>
      <w:bookmarkEnd w:id="307"/>
    </w:p>
    <w:p w14:paraId="06EB42AD" w14:textId="0121ABA7" w:rsidR="000F64E0" w:rsidRPr="000F64E0" w:rsidRDefault="00C9798E" w:rsidP="000F64E0">
      <w:r w:rsidRPr="00C9798E">
        <w:rPr>
          <w:noProof/>
        </w:rPr>
        <w:drawing>
          <wp:inline distT="0" distB="0" distL="0" distR="0" wp14:anchorId="41CF9BF5" wp14:editId="25AE6818">
            <wp:extent cx="300948" cy="300948"/>
            <wp:effectExtent l="0" t="0" r="4445" b="4445"/>
            <wp:docPr id="37" name="Picture 1490664153" descr="Icon indicating levelled try-i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 levelled.png"/>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00948" cy="300948"/>
                    </a:xfrm>
                    <a:prstGeom prst="rect">
                      <a:avLst/>
                    </a:prstGeom>
                  </pic:spPr>
                </pic:pic>
              </a:graphicData>
            </a:graphic>
          </wp:inline>
        </w:drawing>
      </w:r>
      <w:r w:rsidR="00113A14">
        <w:t xml:space="preserve"> </w:t>
      </w:r>
      <w:r w:rsidR="000F64E0" w:rsidRPr="000F64E0">
        <w:t xml:space="preserve">In this leveled try-it activity, you will use the </w:t>
      </w:r>
      <w:r w:rsidR="000F64E0" w:rsidRPr="00816951">
        <w:rPr>
          <w:rStyle w:val="Inlinebold"/>
        </w:rPr>
        <w:t>UPPER</w:t>
      </w:r>
      <w:r w:rsidR="000F64E0">
        <w:t xml:space="preserve"> </w:t>
      </w:r>
      <w:r w:rsidR="000F64E0" w:rsidRPr="000F64E0">
        <w:t>function to convert text.</w:t>
      </w:r>
    </w:p>
    <w:p w14:paraId="6369CD79" w14:textId="77777777" w:rsidR="00BC7F63" w:rsidRDefault="00BC7F63" w:rsidP="00BC7F63">
      <w:pPr>
        <w:pStyle w:val="Heading3"/>
      </w:pPr>
      <w:bookmarkStart w:id="308" w:name="_Toc29043542"/>
      <w:r>
        <w:t xml:space="preserve">Try-it </w:t>
      </w:r>
      <w:r w:rsidR="00F869DF">
        <w:t>1</w:t>
      </w:r>
      <w:bookmarkEnd w:id="308"/>
    </w:p>
    <w:p w14:paraId="6CFC94DD" w14:textId="77777777" w:rsidR="00BC7F63" w:rsidRDefault="00BC7F63" w:rsidP="00BC7F63">
      <w:pPr>
        <w:pStyle w:val="Heading4"/>
      </w:pPr>
      <w:r>
        <w:t>Resources</w:t>
      </w:r>
    </w:p>
    <w:p w14:paraId="30E7D06E" w14:textId="69CA8C33" w:rsidR="00BC7F63" w:rsidRDefault="00BC7F63" w:rsidP="00BC7F63">
      <w:r>
        <w:t xml:space="preserve">You will need the following </w:t>
      </w:r>
      <w:r w:rsidR="00FA17A1">
        <w:t>resource</w:t>
      </w:r>
      <w:r>
        <w:t xml:space="preserve"> for this try-it:</w:t>
      </w:r>
    </w:p>
    <w:p w14:paraId="4833E666" w14:textId="71D06A42" w:rsidR="00BC7F63" w:rsidRDefault="00BC7F63" w:rsidP="00BC7F63">
      <w:pPr>
        <w:pStyle w:val="Bulletlevel1"/>
      </w:pPr>
      <w:r w:rsidRPr="00840DE1">
        <w:t xml:space="preserve">Open </w:t>
      </w:r>
      <w:r w:rsidR="00B33249" w:rsidRPr="004A6630">
        <w:rPr>
          <w:rStyle w:val="Inlinebold"/>
        </w:rPr>
        <w:t>L3_T2_try1</w:t>
      </w:r>
      <w:r w:rsidR="00F869DF" w:rsidRPr="004A6630">
        <w:rPr>
          <w:rStyle w:val="Inlinebold"/>
        </w:rPr>
        <w:t>_</w:t>
      </w:r>
      <w:r w:rsidR="00DB37A6">
        <w:rPr>
          <w:rStyle w:val="Inlinebold"/>
        </w:rPr>
        <w:t>c</w:t>
      </w:r>
      <w:r w:rsidR="00F869DF" w:rsidRPr="004A6630">
        <w:rPr>
          <w:rStyle w:val="Inlinebold"/>
        </w:rPr>
        <w:t>ustomer_</w:t>
      </w:r>
      <w:r w:rsidR="00DB37A6">
        <w:rPr>
          <w:rStyle w:val="Inlinebold"/>
        </w:rPr>
        <w:t>l</w:t>
      </w:r>
      <w:r w:rsidR="00F869DF" w:rsidRPr="004A6630">
        <w:rPr>
          <w:rStyle w:val="Inlinebold"/>
        </w:rPr>
        <w:t>ist</w:t>
      </w:r>
      <w:r w:rsidR="00131E9E">
        <w:rPr>
          <w:rStyle w:val="Inlinebold"/>
        </w:rPr>
        <w:t>_starter</w:t>
      </w:r>
      <w:r w:rsidR="00F869DF" w:rsidRPr="004A6630">
        <w:rPr>
          <w:rStyle w:val="Inlinebold"/>
        </w:rPr>
        <w:t>.xlsx</w:t>
      </w:r>
      <w:r w:rsidRPr="00BC7F63">
        <w:t xml:space="preserve"> </w:t>
      </w:r>
      <w:r w:rsidR="00E9734B">
        <w:t>in this lesson</w:t>
      </w:r>
      <w:r w:rsidR="00062BCF">
        <w:t>’</w:t>
      </w:r>
      <w:r w:rsidR="00E9734B">
        <w:t xml:space="preserve">s </w:t>
      </w:r>
      <w:r w:rsidR="00E9734B" w:rsidRPr="00650E16">
        <w:rPr>
          <w:rStyle w:val="Inlinebold"/>
        </w:rPr>
        <w:t>Learning Activity Resources</w:t>
      </w:r>
      <w:r w:rsidR="00E9734B">
        <w:t xml:space="preserve"> folder</w:t>
      </w:r>
      <w:r>
        <w:t>.</w:t>
      </w:r>
    </w:p>
    <w:p w14:paraId="0A1ABA1D" w14:textId="77777777" w:rsidR="00BC7F63" w:rsidRDefault="00BC7F63" w:rsidP="00BC7F63">
      <w:pPr>
        <w:pStyle w:val="Heading4"/>
      </w:pPr>
      <w:r>
        <w:t>Instructions</w:t>
      </w:r>
    </w:p>
    <w:p w14:paraId="3E62A2F5" w14:textId="6C92481A" w:rsidR="00BC7F63" w:rsidRDefault="00816951" w:rsidP="00BC7F63">
      <w:r>
        <w:t xml:space="preserve">You will complete the following </w:t>
      </w:r>
      <w:r w:rsidR="00BC7F63">
        <w:t>general tasks during this try-it:</w:t>
      </w:r>
    </w:p>
    <w:p w14:paraId="69126239" w14:textId="68662B69" w:rsidR="00BC7F63" w:rsidRPr="00BC7F63" w:rsidRDefault="001A1830" w:rsidP="006F304A">
      <w:pPr>
        <w:pStyle w:val="Numberedlist1"/>
        <w:numPr>
          <w:ilvl w:val="0"/>
          <w:numId w:val="36"/>
        </w:numPr>
      </w:pPr>
      <w:r>
        <w:t xml:space="preserve">Place the cursor </w:t>
      </w:r>
      <w:r w:rsidR="00F869DF">
        <w:t xml:space="preserve">in cell </w:t>
      </w:r>
      <w:r w:rsidR="00F869DF" w:rsidRPr="004A6630">
        <w:rPr>
          <w:rStyle w:val="Inlinebold"/>
        </w:rPr>
        <w:t>K1</w:t>
      </w:r>
      <w:r w:rsidR="00816951">
        <w:t xml:space="preserve">, </w:t>
      </w:r>
      <w:r w:rsidR="00F869DF">
        <w:t xml:space="preserve">and </w:t>
      </w:r>
      <w:r w:rsidR="00816951">
        <w:t xml:space="preserve">then </w:t>
      </w:r>
      <w:r w:rsidR="000B151A">
        <w:t>enter</w:t>
      </w:r>
      <w:r w:rsidR="00F869DF">
        <w:t xml:space="preserve"> </w:t>
      </w:r>
      <w:r w:rsidR="00F869DF" w:rsidRPr="004A6630">
        <w:rPr>
          <w:rStyle w:val="Inlinebold"/>
        </w:rPr>
        <w:t>State</w:t>
      </w:r>
      <w:r w:rsidR="00F869DF">
        <w:t>.</w:t>
      </w:r>
    </w:p>
    <w:p w14:paraId="53B2570A" w14:textId="4121157B" w:rsidR="004912E5" w:rsidRDefault="009632CE" w:rsidP="00F869DF">
      <w:pPr>
        <w:pStyle w:val="Numberedlist1"/>
      </w:pPr>
      <w:r>
        <w:t xml:space="preserve">Use the </w:t>
      </w:r>
      <w:r w:rsidRPr="009F661E">
        <w:rPr>
          <w:rStyle w:val="Inlinebold"/>
        </w:rPr>
        <w:t>UPPER</w:t>
      </w:r>
      <w:r>
        <w:t xml:space="preserve"> function </w:t>
      </w:r>
      <w:r w:rsidR="00C90BF7">
        <w:t xml:space="preserve">in cell </w:t>
      </w:r>
      <w:r w:rsidR="00C90BF7" w:rsidRPr="009F661E">
        <w:rPr>
          <w:rStyle w:val="Inlinebold"/>
        </w:rPr>
        <w:t>K2</w:t>
      </w:r>
      <w:r w:rsidR="00C90BF7">
        <w:t xml:space="preserve"> </w:t>
      </w:r>
      <w:r>
        <w:t xml:space="preserve">to convert the two-digit state code to all </w:t>
      </w:r>
      <w:r w:rsidR="009F661E">
        <w:t>uppercase</w:t>
      </w:r>
      <w:r>
        <w:t xml:space="preserve"> letters.</w:t>
      </w:r>
    </w:p>
    <w:p w14:paraId="7BC20A80" w14:textId="4D8BB58B" w:rsidR="004912E5" w:rsidRDefault="004912E5" w:rsidP="00F869DF">
      <w:pPr>
        <w:pStyle w:val="Numberedlist1"/>
      </w:pPr>
      <w:r>
        <w:t>Save your work.</w:t>
      </w:r>
    </w:p>
    <w:p w14:paraId="5E19BD12" w14:textId="77777777" w:rsidR="00F869DF" w:rsidRDefault="00F869DF" w:rsidP="00F869DF">
      <w:pPr>
        <w:pStyle w:val="Heading3"/>
      </w:pPr>
      <w:bookmarkStart w:id="309" w:name="_Toc29043543"/>
      <w:r>
        <w:t xml:space="preserve">Try-it </w:t>
      </w:r>
      <w:r w:rsidR="004912E5">
        <w:t>2</w:t>
      </w:r>
      <w:bookmarkEnd w:id="309"/>
    </w:p>
    <w:p w14:paraId="1C773D06" w14:textId="77777777" w:rsidR="00F869DF" w:rsidRDefault="00F869DF" w:rsidP="00F869DF">
      <w:pPr>
        <w:pStyle w:val="Heading4"/>
      </w:pPr>
      <w:r>
        <w:t>Resources</w:t>
      </w:r>
    </w:p>
    <w:p w14:paraId="256CCEB9" w14:textId="0DC38A5C" w:rsidR="00F869DF" w:rsidRDefault="00F869DF" w:rsidP="00F869DF">
      <w:r>
        <w:t xml:space="preserve">You will need the following </w:t>
      </w:r>
      <w:r w:rsidR="00FA17A1">
        <w:t>resource</w:t>
      </w:r>
      <w:r>
        <w:t xml:space="preserve"> for this try-it:</w:t>
      </w:r>
    </w:p>
    <w:p w14:paraId="5A4343E1" w14:textId="2838EF03" w:rsidR="00F869DF" w:rsidRDefault="00F869DF" w:rsidP="00F869DF">
      <w:pPr>
        <w:pStyle w:val="Bulletlevel1"/>
      </w:pPr>
      <w:r w:rsidRPr="00840DE1">
        <w:t xml:space="preserve">Open </w:t>
      </w:r>
      <w:r w:rsidR="00B33249" w:rsidRPr="004A6630">
        <w:rPr>
          <w:rStyle w:val="Inlinebold"/>
        </w:rPr>
        <w:t>L3_T2_try2</w:t>
      </w:r>
      <w:r w:rsidRPr="004A6630">
        <w:rPr>
          <w:rStyle w:val="Inlinebold"/>
        </w:rPr>
        <w:t>_</w:t>
      </w:r>
      <w:r w:rsidR="00DB37A6">
        <w:rPr>
          <w:rStyle w:val="Inlinebold"/>
        </w:rPr>
        <w:t>c</w:t>
      </w:r>
      <w:r w:rsidRPr="004A6630">
        <w:rPr>
          <w:rStyle w:val="Inlinebold"/>
        </w:rPr>
        <w:t>ustomer_</w:t>
      </w:r>
      <w:r w:rsidR="00DB37A6">
        <w:rPr>
          <w:rStyle w:val="Inlinebold"/>
        </w:rPr>
        <w:t>l</w:t>
      </w:r>
      <w:r w:rsidRPr="004A6630">
        <w:rPr>
          <w:rStyle w:val="Inlinebold"/>
        </w:rPr>
        <w:t>ist</w:t>
      </w:r>
      <w:r w:rsidR="00131E9E">
        <w:rPr>
          <w:rStyle w:val="Inlinebold"/>
        </w:rPr>
        <w:t>_starter</w:t>
      </w:r>
      <w:r w:rsidRPr="004A6630">
        <w:rPr>
          <w:rStyle w:val="Inlinebold"/>
        </w:rPr>
        <w:t>.xlsx</w:t>
      </w:r>
      <w:r w:rsidRPr="00BC7F63">
        <w:t xml:space="preserve"> </w:t>
      </w:r>
      <w:r w:rsidR="00E9734B">
        <w:t>in this lesson</w:t>
      </w:r>
      <w:r w:rsidR="00062BCF">
        <w:t>’</w:t>
      </w:r>
      <w:r w:rsidR="00E9734B">
        <w:t xml:space="preserve">s </w:t>
      </w:r>
      <w:r w:rsidR="00E9734B" w:rsidRPr="00650E16">
        <w:rPr>
          <w:rStyle w:val="Inlinebold"/>
        </w:rPr>
        <w:t>Learning Activity Resources</w:t>
      </w:r>
      <w:r w:rsidR="00E9734B">
        <w:t xml:space="preserve"> folder</w:t>
      </w:r>
      <w:r>
        <w:t>.</w:t>
      </w:r>
    </w:p>
    <w:p w14:paraId="6190032D" w14:textId="77777777" w:rsidR="00F869DF" w:rsidRDefault="00F869DF" w:rsidP="00F869DF">
      <w:pPr>
        <w:pStyle w:val="Heading4"/>
      </w:pPr>
      <w:r>
        <w:t>Instructions</w:t>
      </w:r>
    </w:p>
    <w:p w14:paraId="7FB28841" w14:textId="77777777" w:rsidR="00816951" w:rsidRDefault="00816951" w:rsidP="00816951">
      <w:r>
        <w:t>You will complete the following general tasks during this try-it:</w:t>
      </w:r>
    </w:p>
    <w:p w14:paraId="04984444" w14:textId="03E9F711" w:rsidR="00F869DF" w:rsidRDefault="001A1830" w:rsidP="006F304A">
      <w:pPr>
        <w:pStyle w:val="Numberedlist1"/>
        <w:numPr>
          <w:ilvl w:val="0"/>
          <w:numId w:val="23"/>
        </w:numPr>
      </w:pPr>
      <w:r w:rsidRPr="001A1830">
        <w:t>Place the cursor</w:t>
      </w:r>
      <w:r w:rsidR="004912E5">
        <w:t xml:space="preserve"> in cell </w:t>
      </w:r>
      <w:r w:rsidR="004912E5" w:rsidRPr="004A6630">
        <w:rPr>
          <w:rStyle w:val="Inlinebold"/>
        </w:rPr>
        <w:t>K3</w:t>
      </w:r>
      <w:r w:rsidR="004912E5">
        <w:t>.</w:t>
      </w:r>
    </w:p>
    <w:p w14:paraId="558BA122" w14:textId="7CE63B3C" w:rsidR="009F661E" w:rsidRDefault="009F661E" w:rsidP="009F661E">
      <w:pPr>
        <w:pStyle w:val="Numberedlist1"/>
      </w:pPr>
      <w:r>
        <w:t xml:space="preserve">Use the </w:t>
      </w:r>
      <w:r w:rsidRPr="009F661E">
        <w:rPr>
          <w:rStyle w:val="Inlinebold"/>
        </w:rPr>
        <w:t>UPPER</w:t>
      </w:r>
      <w:r>
        <w:t xml:space="preserve"> function in cell </w:t>
      </w:r>
      <w:r w:rsidRPr="009F661E">
        <w:rPr>
          <w:rStyle w:val="Inlinebold"/>
        </w:rPr>
        <w:t>K</w:t>
      </w:r>
      <w:r>
        <w:rPr>
          <w:rStyle w:val="Inlinebold"/>
        </w:rPr>
        <w:t>3</w:t>
      </w:r>
      <w:r>
        <w:t xml:space="preserve"> to convert the two-digit state code to all uppercase letters.</w:t>
      </w:r>
    </w:p>
    <w:p w14:paraId="1AEF6386" w14:textId="6E56D118" w:rsidR="004912E5" w:rsidRDefault="004912E5" w:rsidP="004912E5">
      <w:pPr>
        <w:pStyle w:val="Numberedlist1"/>
      </w:pPr>
      <w:r>
        <w:t xml:space="preserve">Use the </w:t>
      </w:r>
      <w:r w:rsidRPr="004A6630">
        <w:rPr>
          <w:rStyle w:val="Inlinebold"/>
        </w:rPr>
        <w:t>Fill Handle</w:t>
      </w:r>
      <w:r>
        <w:t xml:space="preserve"> to copy this formula from </w:t>
      </w:r>
      <w:r w:rsidRPr="004A6630">
        <w:rPr>
          <w:rStyle w:val="Inlinebold"/>
        </w:rPr>
        <w:t>K3:K27</w:t>
      </w:r>
      <w:r>
        <w:t>.</w:t>
      </w:r>
    </w:p>
    <w:p w14:paraId="13A07CA2" w14:textId="646564B1" w:rsidR="009F661E" w:rsidRDefault="009F661E" w:rsidP="004912E5">
      <w:pPr>
        <w:pStyle w:val="Numberedlist1"/>
      </w:pPr>
      <w:r>
        <w:t>Save your work.</w:t>
      </w:r>
    </w:p>
    <w:p w14:paraId="6CC9BDCE" w14:textId="77777777" w:rsidR="00F869DF" w:rsidRDefault="00F869DF" w:rsidP="00F869DF">
      <w:pPr>
        <w:pStyle w:val="Heading3"/>
      </w:pPr>
      <w:bookmarkStart w:id="310" w:name="_Toc29043544"/>
      <w:r>
        <w:lastRenderedPageBreak/>
        <w:t xml:space="preserve">Try-it </w:t>
      </w:r>
      <w:r w:rsidR="004912E5">
        <w:t>3</w:t>
      </w:r>
      <w:bookmarkEnd w:id="310"/>
    </w:p>
    <w:p w14:paraId="12837589" w14:textId="77777777" w:rsidR="00F869DF" w:rsidRDefault="00F869DF" w:rsidP="00F869DF">
      <w:pPr>
        <w:pStyle w:val="Heading4"/>
      </w:pPr>
      <w:r>
        <w:t>Resources</w:t>
      </w:r>
    </w:p>
    <w:p w14:paraId="5840B93F" w14:textId="06DE69DB" w:rsidR="00F869DF" w:rsidRDefault="00F869DF" w:rsidP="00F869DF">
      <w:r>
        <w:t xml:space="preserve">You will need the following </w:t>
      </w:r>
      <w:r w:rsidR="00FA17A1">
        <w:t>resource</w:t>
      </w:r>
      <w:r>
        <w:t xml:space="preserve"> for this try-it:</w:t>
      </w:r>
    </w:p>
    <w:p w14:paraId="460F93BB" w14:textId="51019DDB" w:rsidR="00F869DF" w:rsidRDefault="00F869DF" w:rsidP="00F869DF">
      <w:pPr>
        <w:pStyle w:val="Bulletlevel1"/>
      </w:pPr>
      <w:r w:rsidRPr="00840DE1">
        <w:t xml:space="preserve">Open </w:t>
      </w:r>
      <w:r>
        <w:t xml:space="preserve">the </w:t>
      </w:r>
      <w:r w:rsidR="00B33249" w:rsidRPr="004A6630">
        <w:rPr>
          <w:rStyle w:val="Inlinebold"/>
        </w:rPr>
        <w:t>L3_T2_try3</w:t>
      </w:r>
      <w:r w:rsidRPr="004A6630">
        <w:rPr>
          <w:rStyle w:val="Inlinebold"/>
        </w:rPr>
        <w:t>_</w:t>
      </w:r>
      <w:r w:rsidR="00DB37A6">
        <w:rPr>
          <w:rStyle w:val="Inlinebold"/>
        </w:rPr>
        <w:t>c</w:t>
      </w:r>
      <w:r w:rsidRPr="004A6630">
        <w:rPr>
          <w:rStyle w:val="Inlinebold"/>
        </w:rPr>
        <w:t>ustomer_</w:t>
      </w:r>
      <w:r w:rsidR="00DB37A6">
        <w:rPr>
          <w:rStyle w:val="Inlinebold"/>
        </w:rPr>
        <w:t>l</w:t>
      </w:r>
      <w:r w:rsidRPr="004A6630">
        <w:rPr>
          <w:rStyle w:val="Inlinebold"/>
        </w:rPr>
        <w:t>ist</w:t>
      </w:r>
      <w:r w:rsidR="00131E9E">
        <w:rPr>
          <w:rStyle w:val="Inlinebold"/>
        </w:rPr>
        <w:t>_starter</w:t>
      </w:r>
      <w:r w:rsidRPr="004A6630">
        <w:rPr>
          <w:rStyle w:val="Inlinebold"/>
        </w:rPr>
        <w:t>.xlsx</w:t>
      </w:r>
      <w:r w:rsidRPr="00BC7F63">
        <w:t xml:space="preserve"> </w:t>
      </w:r>
      <w:r w:rsidR="00E9734B">
        <w:t>in this lesson</w:t>
      </w:r>
      <w:r w:rsidR="00062BCF">
        <w:t>’</w:t>
      </w:r>
      <w:r w:rsidR="00E9734B">
        <w:t xml:space="preserve">s </w:t>
      </w:r>
      <w:r w:rsidR="00E9734B" w:rsidRPr="00650E16">
        <w:rPr>
          <w:rStyle w:val="Inlinebold"/>
        </w:rPr>
        <w:t>Learning Activity Resources</w:t>
      </w:r>
      <w:r w:rsidR="00E9734B">
        <w:t xml:space="preserve"> folder</w:t>
      </w:r>
      <w:r>
        <w:t>.</w:t>
      </w:r>
    </w:p>
    <w:p w14:paraId="5EA351B6" w14:textId="77777777" w:rsidR="00F869DF" w:rsidRDefault="00F869DF" w:rsidP="00F869DF">
      <w:pPr>
        <w:pStyle w:val="Heading4"/>
      </w:pPr>
      <w:r>
        <w:t>Instructions</w:t>
      </w:r>
    </w:p>
    <w:p w14:paraId="2D277E1E" w14:textId="77777777" w:rsidR="00816951" w:rsidRDefault="00816951" w:rsidP="00816951">
      <w:r>
        <w:t>You will complete the following general tasks during this try-it:</w:t>
      </w:r>
    </w:p>
    <w:p w14:paraId="3F29B05F" w14:textId="41B807D7" w:rsidR="00F869DF" w:rsidRDefault="004912E5" w:rsidP="006F304A">
      <w:pPr>
        <w:pStyle w:val="Numberedlist1"/>
        <w:numPr>
          <w:ilvl w:val="0"/>
          <w:numId w:val="37"/>
        </w:numPr>
      </w:pPr>
      <w:r>
        <w:t xml:space="preserve">In </w:t>
      </w:r>
      <w:r w:rsidRPr="004A6630">
        <w:rPr>
          <w:rStyle w:val="Inlinebold"/>
        </w:rPr>
        <w:t>K1</w:t>
      </w:r>
      <w:r>
        <w:t xml:space="preserve">, </w:t>
      </w:r>
      <w:r w:rsidR="000B151A">
        <w:t>enter</w:t>
      </w:r>
      <w:r>
        <w:t xml:space="preserve"> </w:t>
      </w:r>
      <w:r w:rsidRPr="004A6630">
        <w:rPr>
          <w:rStyle w:val="Inlinebold"/>
        </w:rPr>
        <w:t>State</w:t>
      </w:r>
      <w:r>
        <w:t>.</w:t>
      </w:r>
    </w:p>
    <w:p w14:paraId="418233D1" w14:textId="26CBE01B" w:rsidR="009F661E" w:rsidRDefault="009F661E" w:rsidP="009F661E">
      <w:pPr>
        <w:pStyle w:val="Numberedlist1"/>
      </w:pPr>
      <w:r>
        <w:t xml:space="preserve">Use the </w:t>
      </w:r>
      <w:r w:rsidRPr="009F661E">
        <w:rPr>
          <w:rStyle w:val="Inlinebold"/>
        </w:rPr>
        <w:t>UPPER</w:t>
      </w:r>
      <w:r>
        <w:t xml:space="preserve"> function in cell </w:t>
      </w:r>
      <w:r w:rsidRPr="009F661E">
        <w:rPr>
          <w:rStyle w:val="Inlinebold"/>
        </w:rPr>
        <w:t>K</w:t>
      </w:r>
      <w:r>
        <w:rPr>
          <w:rStyle w:val="Inlinebold"/>
        </w:rPr>
        <w:t>2</w:t>
      </w:r>
      <w:r>
        <w:t xml:space="preserve"> to convert the two-digit state code to all uppercase letters.</w:t>
      </w:r>
    </w:p>
    <w:p w14:paraId="28959439" w14:textId="7827FB4C" w:rsidR="004912E5" w:rsidRDefault="004912E5" w:rsidP="004912E5">
      <w:pPr>
        <w:pStyle w:val="Numberedlist1"/>
      </w:pPr>
      <w:r>
        <w:t xml:space="preserve">Use the </w:t>
      </w:r>
      <w:r w:rsidRPr="004A6630">
        <w:rPr>
          <w:rStyle w:val="Inlinebold"/>
        </w:rPr>
        <w:t>Fill Handle</w:t>
      </w:r>
      <w:r>
        <w:t xml:space="preserve"> to copy this formula from </w:t>
      </w:r>
      <w:r w:rsidRPr="004A6630">
        <w:rPr>
          <w:rStyle w:val="Inlinebold"/>
        </w:rPr>
        <w:t>K2:K27</w:t>
      </w:r>
      <w:r>
        <w:t>.</w:t>
      </w:r>
    </w:p>
    <w:p w14:paraId="51F96822" w14:textId="20D4CCCC" w:rsidR="004912E5" w:rsidRDefault="009F661E" w:rsidP="004912E5">
      <w:pPr>
        <w:pStyle w:val="Numberedlist1"/>
      </w:pPr>
      <w:r>
        <w:t xml:space="preserve">Apply </w:t>
      </w:r>
      <w:r w:rsidRPr="009F661E">
        <w:rPr>
          <w:rStyle w:val="Inlinebold"/>
        </w:rPr>
        <w:t>Paste Special</w:t>
      </w:r>
      <w:r>
        <w:t xml:space="preserve">, </w:t>
      </w:r>
      <w:r w:rsidRPr="009F661E">
        <w:rPr>
          <w:rStyle w:val="Inlinebold"/>
        </w:rPr>
        <w:t>Values</w:t>
      </w:r>
      <w:r>
        <w:t xml:space="preserve"> to the cell range to remove the function and replace it with the correct text.</w:t>
      </w:r>
    </w:p>
    <w:p w14:paraId="1EC16735" w14:textId="361284FA" w:rsidR="009F661E" w:rsidRDefault="009F661E" w:rsidP="004912E5">
      <w:pPr>
        <w:pStyle w:val="Numberedlist1"/>
      </w:pPr>
      <w:r>
        <w:t>Save your work.</w:t>
      </w:r>
    </w:p>
    <w:p w14:paraId="5CA893BA" w14:textId="5E623B8E" w:rsidR="000951C6" w:rsidRDefault="000951C6" w:rsidP="00ED2922">
      <w:pPr>
        <w:pStyle w:val="Heading2"/>
      </w:pPr>
      <w:bookmarkStart w:id="311" w:name="_Toc29043545"/>
      <w:r>
        <w:t>Wrap-up</w:t>
      </w:r>
      <w:bookmarkEnd w:id="311"/>
    </w:p>
    <w:p w14:paraId="4A383E61" w14:textId="31CC74D3" w:rsidR="000951C6" w:rsidRPr="000951C6" w:rsidRDefault="000951C6" w:rsidP="006F304A">
      <w:pPr>
        <w:pStyle w:val="Numberedlist1"/>
        <w:numPr>
          <w:ilvl w:val="0"/>
          <w:numId w:val="24"/>
        </w:numPr>
      </w:pPr>
      <w:r>
        <w:t xml:space="preserve">Which of the following </w:t>
      </w:r>
      <w:r w:rsidR="00387AB9">
        <w:t xml:space="preserve">options </w:t>
      </w:r>
      <w:r>
        <w:t xml:space="preserve">would be an example of the result after using the </w:t>
      </w:r>
      <w:r w:rsidRPr="00387AB9">
        <w:rPr>
          <w:rStyle w:val="Inlinebold"/>
        </w:rPr>
        <w:t>UPPER</w:t>
      </w:r>
      <w:r>
        <w:t xml:space="preserve"> function?</w:t>
      </w:r>
    </w:p>
    <w:p w14:paraId="6ABDFA15" w14:textId="77777777" w:rsidR="000951C6" w:rsidRDefault="000951C6" w:rsidP="000951C6">
      <w:pPr>
        <w:pStyle w:val="Prompt"/>
      </w:pPr>
      <w:r>
        <w:t>Select the correct option.</w:t>
      </w:r>
    </w:p>
    <w:p w14:paraId="152FF895" w14:textId="77777777" w:rsidR="000951C6" w:rsidRPr="00812DBC" w:rsidRDefault="000951C6" w:rsidP="006F304A">
      <w:pPr>
        <w:pStyle w:val="Numberedlist2"/>
        <w:numPr>
          <w:ilvl w:val="0"/>
          <w:numId w:val="54"/>
        </w:numPr>
      </w:pPr>
      <w:r w:rsidRPr="00812DBC">
        <w:t>guy rabin</w:t>
      </w:r>
    </w:p>
    <w:p w14:paraId="6C6036C1" w14:textId="7993948B" w:rsidR="000951C6" w:rsidRPr="00812DBC" w:rsidRDefault="000951C6" w:rsidP="00D172AD">
      <w:pPr>
        <w:pStyle w:val="Numberedlist2"/>
      </w:pPr>
      <w:r w:rsidRPr="00812DBC">
        <w:t>GUY RABIN</w:t>
      </w:r>
    </w:p>
    <w:p w14:paraId="42218705" w14:textId="77777777" w:rsidR="000951C6" w:rsidRPr="00812DBC" w:rsidRDefault="000951C6" w:rsidP="00D172AD">
      <w:pPr>
        <w:pStyle w:val="Numberedlist2"/>
      </w:pPr>
      <w:r w:rsidRPr="00812DBC">
        <w:t>gUY rABIN</w:t>
      </w:r>
    </w:p>
    <w:p w14:paraId="1B459CDE" w14:textId="77777777" w:rsidR="000951C6" w:rsidRPr="00812DBC" w:rsidRDefault="000951C6" w:rsidP="00D172AD">
      <w:pPr>
        <w:pStyle w:val="Numberedlist2"/>
      </w:pPr>
      <w:r w:rsidRPr="00812DBC">
        <w:t>Guy Rabin</w:t>
      </w:r>
    </w:p>
    <w:p w14:paraId="589FA027" w14:textId="3A5162B6" w:rsidR="000951C6" w:rsidRPr="000951C6" w:rsidRDefault="000951C6" w:rsidP="004A6630">
      <w:pPr>
        <w:pStyle w:val="Numberedlist1"/>
      </w:pPr>
      <w:r>
        <w:t xml:space="preserve">Which function </w:t>
      </w:r>
      <w:r w:rsidR="00387AB9">
        <w:t xml:space="preserve">functions </w:t>
      </w:r>
      <w:r>
        <w:t>would be best to apply to a cell containing a title of a book where the first letter of every word should be capitalized?</w:t>
      </w:r>
    </w:p>
    <w:p w14:paraId="7ECFD826" w14:textId="77777777" w:rsidR="000951C6" w:rsidRDefault="000951C6" w:rsidP="000951C6">
      <w:pPr>
        <w:pStyle w:val="Prompt"/>
      </w:pPr>
      <w:r>
        <w:t>Select all that apply.</w:t>
      </w:r>
    </w:p>
    <w:p w14:paraId="06A41DCC" w14:textId="77777777" w:rsidR="000951C6" w:rsidRPr="00451FD3" w:rsidRDefault="000951C6" w:rsidP="006F304A">
      <w:pPr>
        <w:pStyle w:val="Numberedlist2"/>
        <w:numPr>
          <w:ilvl w:val="0"/>
          <w:numId w:val="55"/>
        </w:numPr>
      </w:pPr>
      <w:r w:rsidRPr="00387AB9">
        <w:rPr>
          <w:rStyle w:val="Inlinebold"/>
        </w:rPr>
        <w:t>UPPER</w:t>
      </w:r>
    </w:p>
    <w:p w14:paraId="6117D57A" w14:textId="77777777" w:rsidR="000951C6" w:rsidRPr="00451FD3" w:rsidRDefault="000951C6" w:rsidP="00D172AD">
      <w:pPr>
        <w:pStyle w:val="Numberedlist2"/>
      </w:pPr>
      <w:r w:rsidRPr="00387AB9">
        <w:rPr>
          <w:rStyle w:val="Inlinebold"/>
        </w:rPr>
        <w:t>LOWER</w:t>
      </w:r>
    </w:p>
    <w:p w14:paraId="6A659644" w14:textId="77777777" w:rsidR="000951C6" w:rsidRPr="00451FD3" w:rsidRDefault="000951C6" w:rsidP="00D172AD">
      <w:pPr>
        <w:pStyle w:val="Numberedlist2"/>
      </w:pPr>
      <w:r w:rsidRPr="00387AB9">
        <w:rPr>
          <w:rStyle w:val="Inlinebold"/>
        </w:rPr>
        <w:t>TITLE</w:t>
      </w:r>
    </w:p>
    <w:p w14:paraId="56428C96" w14:textId="2DB69028" w:rsidR="000951C6" w:rsidRPr="00451FD3" w:rsidRDefault="000951C6" w:rsidP="00D172AD">
      <w:pPr>
        <w:pStyle w:val="Numberedlist2"/>
      </w:pPr>
      <w:r w:rsidRPr="00387AB9">
        <w:rPr>
          <w:rStyle w:val="Inlinebold"/>
        </w:rPr>
        <w:t>PROPER</w:t>
      </w:r>
    </w:p>
    <w:p w14:paraId="5218472F" w14:textId="182C3F44" w:rsidR="000951C6" w:rsidRPr="000951C6" w:rsidRDefault="000951C6" w:rsidP="004A6630">
      <w:pPr>
        <w:pStyle w:val="Numberedlist1"/>
      </w:pPr>
      <w:r>
        <w:lastRenderedPageBreak/>
        <w:t xml:space="preserve">By using </w:t>
      </w:r>
      <w:sdt>
        <w:sdtPr>
          <w:alias w:val="Question 3"/>
          <w:tag w:val="Question 3"/>
          <w:id w:val="872805810"/>
          <w:lock w:val="sdtLocked"/>
          <w:placeholder>
            <w:docPart w:val="499A55ACE227485FB7E7EFDC1E95CF4C"/>
          </w:placeholder>
          <w:showingPlcHdr/>
        </w:sdtPr>
        <w:sdtContent>
          <w:r w:rsidR="00AD2A2C" w:rsidRPr="00641E7A">
            <w:rPr>
              <w:rStyle w:val="Inlinebold"/>
            </w:rPr>
            <w:t>Select here to enter text.</w:t>
          </w:r>
        </w:sdtContent>
      </w:sdt>
      <w:r>
        <w:t xml:space="preserve"> the reference cells can be deleted because the formulas have converted to values.</w:t>
      </w:r>
    </w:p>
    <w:p w14:paraId="7AB102BE" w14:textId="77777777" w:rsidR="00043E8B" w:rsidRDefault="00043E8B" w:rsidP="00451FD3">
      <w:r>
        <w:br w:type="page"/>
      </w:r>
    </w:p>
    <w:p w14:paraId="75B0F989" w14:textId="54AE68CF" w:rsidR="00A94DF8" w:rsidRPr="00A94DF8" w:rsidRDefault="00A94DF8" w:rsidP="00A94DF8">
      <w:pPr>
        <w:pStyle w:val="Heading1"/>
      </w:pPr>
      <w:bookmarkStart w:id="312" w:name="_Toc29043546"/>
      <w:r w:rsidRPr="00A94DF8">
        <w:lastRenderedPageBreak/>
        <w:t xml:space="preserve">Lesson </w:t>
      </w:r>
      <w:r w:rsidR="008F3B64">
        <w:t>4</w:t>
      </w:r>
      <w:r w:rsidRPr="00A94DF8">
        <w:t xml:space="preserve">: </w:t>
      </w:r>
      <w:r w:rsidR="008F3B64">
        <w:t xml:space="preserve">Combining </w:t>
      </w:r>
      <w:r w:rsidR="00DB37A6">
        <w:t>t</w:t>
      </w:r>
      <w:r w:rsidR="008F3B64">
        <w:t>ext</w:t>
      </w:r>
      <w:bookmarkEnd w:id="312"/>
    </w:p>
    <w:p w14:paraId="2162036B" w14:textId="77777777" w:rsidR="00A94DF8" w:rsidRPr="00A94DF8" w:rsidRDefault="00A94DF8" w:rsidP="00A94DF8">
      <w:pPr>
        <w:pStyle w:val="Heading2"/>
      </w:pPr>
      <w:bookmarkStart w:id="313" w:name="_Toc29043547"/>
      <w:r w:rsidRPr="00A94DF8">
        <w:t>Overview</w:t>
      </w:r>
      <w:bookmarkEnd w:id="313"/>
    </w:p>
    <w:p w14:paraId="4829E315" w14:textId="30C3D8E8" w:rsidR="00A94DF8" w:rsidRPr="00A94DF8" w:rsidRDefault="006E0F2E" w:rsidP="00A94DF8">
      <w:r>
        <w:t>Sometimes</w:t>
      </w:r>
      <w:r w:rsidR="005E17AC">
        <w:t xml:space="preserve"> you might find that</w:t>
      </w:r>
      <w:r>
        <w:t xml:space="preserve"> </w:t>
      </w:r>
      <w:r w:rsidR="008F3B64" w:rsidRPr="008F3B64">
        <w:t xml:space="preserve">data from one area would be better served </w:t>
      </w:r>
      <w:r>
        <w:t xml:space="preserve">when </w:t>
      </w:r>
      <w:r w:rsidR="008F3B64" w:rsidRPr="008F3B64">
        <w:t xml:space="preserve">combined with another area. For example, a data resource </w:t>
      </w:r>
      <w:r w:rsidR="00127990">
        <w:t>might</w:t>
      </w:r>
      <w:r w:rsidR="008F3B64" w:rsidRPr="008F3B64">
        <w:t xml:space="preserve"> have an individual</w:t>
      </w:r>
      <w:r w:rsidR="00062BCF">
        <w:t>’</w:t>
      </w:r>
      <w:r w:rsidR="008F3B64" w:rsidRPr="008F3B64">
        <w:t>s first name in one column and the last name in another column. It might be best to combine the two data fields together. In the Customer Purchases file, the customer names were split into two separate columns. Excel provides a function that allows you to combine these two pieces of information into one.</w:t>
      </w:r>
    </w:p>
    <w:p w14:paraId="16210CF0" w14:textId="62A356B5" w:rsidR="00152A11" w:rsidRDefault="00152A11" w:rsidP="00522266">
      <w:pPr>
        <w:pStyle w:val="Heading2"/>
      </w:pPr>
      <w:bookmarkStart w:id="314" w:name="_Toc29043548"/>
      <w:r>
        <w:t>Warm-up</w:t>
      </w:r>
      <w:bookmarkEnd w:id="314"/>
    </w:p>
    <w:p w14:paraId="0CFA0099" w14:textId="61571C75" w:rsidR="00152A11" w:rsidRPr="00152A11" w:rsidRDefault="00152A11" w:rsidP="006F304A">
      <w:pPr>
        <w:pStyle w:val="Numberedlist1"/>
        <w:numPr>
          <w:ilvl w:val="0"/>
          <w:numId w:val="25"/>
        </w:numPr>
      </w:pPr>
      <w:r>
        <w:t xml:space="preserve">Which of the </w:t>
      </w:r>
      <w:r w:rsidRPr="00152A11">
        <w:t xml:space="preserve">following situations would make most sense </w:t>
      </w:r>
      <w:r w:rsidR="00F12FD7">
        <w:t xml:space="preserve">for </w:t>
      </w:r>
      <w:r w:rsidRPr="00152A11">
        <w:t>combining them into one category?</w:t>
      </w:r>
    </w:p>
    <w:p w14:paraId="6DF5A3E7" w14:textId="77777777" w:rsidR="00152A11" w:rsidRDefault="00152A11" w:rsidP="00152A11">
      <w:pPr>
        <w:pStyle w:val="Prompt"/>
      </w:pPr>
      <w:r>
        <w:t>Select the correct option.</w:t>
      </w:r>
    </w:p>
    <w:p w14:paraId="039DC936" w14:textId="541AEFEA" w:rsidR="00152A11" w:rsidRPr="00BD4537" w:rsidRDefault="00152A11" w:rsidP="006F304A">
      <w:pPr>
        <w:pStyle w:val="Numberedlist2"/>
        <w:numPr>
          <w:ilvl w:val="0"/>
          <w:numId w:val="56"/>
        </w:numPr>
      </w:pPr>
      <w:r w:rsidRPr="00BD4537">
        <w:t>Birth date and year</w:t>
      </w:r>
    </w:p>
    <w:p w14:paraId="573CCC7F" w14:textId="77777777" w:rsidR="00152A11" w:rsidRPr="00BD4537" w:rsidRDefault="00152A11" w:rsidP="00D172AD">
      <w:pPr>
        <w:pStyle w:val="Numberedlist2"/>
      </w:pPr>
      <w:r w:rsidRPr="00BD4537">
        <w:t>Last name and car model</w:t>
      </w:r>
    </w:p>
    <w:p w14:paraId="527E0099" w14:textId="77777777" w:rsidR="00152A11" w:rsidRPr="00BD4537" w:rsidRDefault="00152A11" w:rsidP="00D172AD">
      <w:pPr>
        <w:pStyle w:val="Numberedlist2"/>
      </w:pPr>
      <w:r w:rsidRPr="00BD4537">
        <w:t>Favorite color and shoe size</w:t>
      </w:r>
    </w:p>
    <w:p w14:paraId="46E9CCF7" w14:textId="77777777" w:rsidR="00152A11" w:rsidRPr="00BD4537" w:rsidRDefault="00152A11" w:rsidP="00D172AD">
      <w:pPr>
        <w:pStyle w:val="Numberedlist2"/>
      </w:pPr>
      <w:r w:rsidRPr="00BD4537">
        <w:t>Year in college and weight</w:t>
      </w:r>
    </w:p>
    <w:p w14:paraId="12690257" w14:textId="33C1799B" w:rsidR="00152A11" w:rsidRPr="00152A11" w:rsidRDefault="00F12FD7" w:rsidP="00972C45">
      <w:pPr>
        <w:pStyle w:val="Numberedlist1"/>
      </w:pPr>
      <w:r w:rsidRPr="00F12FD7">
        <w:t>How would you combine text from different columns within a workbook</w:t>
      </w:r>
      <w:r w:rsidR="00152A11" w:rsidRPr="00152A11">
        <w:t>?</w:t>
      </w:r>
    </w:p>
    <w:p w14:paraId="618B7894" w14:textId="2F425A10" w:rsidR="00152A11" w:rsidRDefault="00152A11" w:rsidP="00152A11">
      <w:pPr>
        <w:pStyle w:val="Prompt"/>
      </w:pPr>
      <w:r>
        <w:t>Select the correct option</w:t>
      </w:r>
      <w:r w:rsidR="00650E16">
        <w:t>.</w:t>
      </w:r>
    </w:p>
    <w:p w14:paraId="3E9DAFB7" w14:textId="595771C0" w:rsidR="00152A11" w:rsidRPr="001B0070" w:rsidRDefault="00152A11" w:rsidP="006F304A">
      <w:pPr>
        <w:pStyle w:val="Numberedlist2"/>
        <w:numPr>
          <w:ilvl w:val="0"/>
          <w:numId w:val="70"/>
        </w:numPr>
      </w:pPr>
      <w:r w:rsidRPr="001B0070">
        <w:t>Re</w:t>
      </w:r>
      <w:r w:rsidR="000B151A" w:rsidRPr="001B0070">
        <w:t>enter</w:t>
      </w:r>
      <w:r w:rsidRPr="001B0070">
        <w:t xml:space="preserve"> the information into a new column.</w:t>
      </w:r>
    </w:p>
    <w:p w14:paraId="426AD32D" w14:textId="1F85D867" w:rsidR="00152A11" w:rsidRPr="001B0070" w:rsidRDefault="00152A11" w:rsidP="006F304A">
      <w:pPr>
        <w:pStyle w:val="Numberedlist2"/>
        <w:numPr>
          <w:ilvl w:val="0"/>
          <w:numId w:val="70"/>
        </w:numPr>
      </w:pPr>
      <w:r w:rsidRPr="001B0070">
        <w:t>Us</w:t>
      </w:r>
      <w:r w:rsidR="00F12FD7">
        <w:t>e</w:t>
      </w:r>
      <w:r w:rsidRPr="001B0070">
        <w:t xml:space="preserve"> the </w:t>
      </w:r>
      <w:r w:rsidRPr="004661A0">
        <w:rPr>
          <w:rStyle w:val="Inlinebold"/>
        </w:rPr>
        <w:t>CONCAT</w:t>
      </w:r>
      <w:r w:rsidRPr="001B0070">
        <w:t xml:space="preserve"> option</w:t>
      </w:r>
    </w:p>
    <w:p w14:paraId="17343B12" w14:textId="2791A1DA" w:rsidR="00152A11" w:rsidRPr="001B0070" w:rsidRDefault="00152A11" w:rsidP="006F304A">
      <w:pPr>
        <w:pStyle w:val="Numberedlist2"/>
        <w:numPr>
          <w:ilvl w:val="0"/>
          <w:numId w:val="70"/>
        </w:numPr>
      </w:pPr>
      <w:r w:rsidRPr="001B0070">
        <w:t>Us</w:t>
      </w:r>
      <w:r w:rsidR="00F12FD7">
        <w:t>e</w:t>
      </w:r>
      <w:r w:rsidRPr="001B0070">
        <w:t xml:space="preserve"> the </w:t>
      </w:r>
      <w:r w:rsidRPr="004661A0">
        <w:rPr>
          <w:rStyle w:val="Inlinebold"/>
        </w:rPr>
        <w:t>COMBINE</w:t>
      </w:r>
      <w:r w:rsidRPr="001B0070">
        <w:t xml:space="preserve"> option</w:t>
      </w:r>
    </w:p>
    <w:p w14:paraId="49CACD39" w14:textId="6CCBB0EC" w:rsidR="00152A11" w:rsidRPr="001B0070" w:rsidRDefault="00152A11" w:rsidP="006F304A">
      <w:pPr>
        <w:pStyle w:val="Numberedlist2"/>
        <w:numPr>
          <w:ilvl w:val="0"/>
          <w:numId w:val="70"/>
        </w:numPr>
      </w:pPr>
      <w:r w:rsidRPr="001B0070">
        <w:t>Use a plus sign</w:t>
      </w:r>
      <w:r w:rsidR="00F12FD7">
        <w:t xml:space="preserve"> (+)</w:t>
      </w:r>
      <w:r w:rsidRPr="001B0070">
        <w:t xml:space="preserve"> between the two cell references (</w:t>
      </w:r>
      <w:bookmarkStart w:id="315" w:name="_Hlk28871780"/>
      <w:r w:rsidR="004661A0">
        <w:t>for example</w:t>
      </w:r>
      <w:bookmarkEnd w:id="315"/>
      <w:r w:rsidRPr="001B0070">
        <w:t xml:space="preserve">, </w:t>
      </w:r>
      <w:r w:rsidRPr="004661A0">
        <w:rPr>
          <w:rStyle w:val="Inlinebold"/>
        </w:rPr>
        <w:t>A2+B2</w:t>
      </w:r>
      <w:r w:rsidRPr="001B0070">
        <w:t>)</w:t>
      </w:r>
    </w:p>
    <w:p w14:paraId="709D44E0" w14:textId="77777777" w:rsidR="004504BF" w:rsidRDefault="004504BF" w:rsidP="00451FD3">
      <w:pPr>
        <w:rPr>
          <w:szCs w:val="24"/>
        </w:rPr>
      </w:pPr>
      <w:r>
        <w:br w:type="page"/>
      </w:r>
    </w:p>
    <w:p w14:paraId="042FD994" w14:textId="32DA0276" w:rsidR="00152A11" w:rsidRPr="00152A11" w:rsidRDefault="00152A11" w:rsidP="00972C45">
      <w:pPr>
        <w:pStyle w:val="Numberedlist1"/>
      </w:pPr>
      <w:r>
        <w:lastRenderedPageBreak/>
        <w:t xml:space="preserve">A list of items exists within the cells in column </w:t>
      </w:r>
      <w:r w:rsidRPr="004661A0">
        <w:rPr>
          <w:rStyle w:val="Inlinebold"/>
        </w:rPr>
        <w:t>A</w:t>
      </w:r>
      <w:r>
        <w:t xml:space="preserve">. The items need to be placed in cell </w:t>
      </w:r>
      <w:r w:rsidRPr="004661A0">
        <w:rPr>
          <w:rStyle w:val="Inlinebold"/>
        </w:rPr>
        <w:t>B2</w:t>
      </w:r>
      <w:r>
        <w:t xml:space="preserve"> with commas between each item as a list. Which of the following is the correct procedure to complete this task?</w:t>
      </w:r>
    </w:p>
    <w:p w14:paraId="3ABABC63" w14:textId="5D4F2ED7" w:rsidR="00152A11" w:rsidRDefault="00152A11" w:rsidP="00152A11">
      <w:pPr>
        <w:pStyle w:val="Prompt"/>
      </w:pPr>
      <w:r>
        <w:t>Select the correct option</w:t>
      </w:r>
      <w:r w:rsidR="00650E16">
        <w:t>.</w:t>
      </w:r>
    </w:p>
    <w:p w14:paraId="28D9EF98" w14:textId="3AB3FE13" w:rsidR="00152A11" w:rsidRPr="00451FD3" w:rsidRDefault="00F12FD7" w:rsidP="006F304A">
      <w:pPr>
        <w:pStyle w:val="Numberedlist2"/>
        <w:numPr>
          <w:ilvl w:val="0"/>
          <w:numId w:val="57"/>
        </w:numPr>
      </w:pPr>
      <w:r w:rsidRPr="00451FD3">
        <w:t>Use</w:t>
      </w:r>
      <w:r>
        <w:rPr>
          <w:rStyle w:val="Inlinebold"/>
        </w:rPr>
        <w:t xml:space="preserve"> </w:t>
      </w:r>
      <w:r w:rsidR="00152A11" w:rsidRPr="004661A0">
        <w:rPr>
          <w:rStyle w:val="Inlinebold"/>
        </w:rPr>
        <w:t>=TEXTJOIN(", ",true,A1:A13)</w:t>
      </w:r>
      <w:r w:rsidRPr="00451FD3">
        <w:t>.</w:t>
      </w:r>
    </w:p>
    <w:p w14:paraId="4BC95496" w14:textId="0E6D23B8" w:rsidR="00152A11" w:rsidRPr="00A30181" w:rsidRDefault="00152A11" w:rsidP="00D172AD">
      <w:pPr>
        <w:pStyle w:val="Numberedlist2"/>
      </w:pPr>
      <w:r w:rsidRPr="00A30181">
        <w:t>Re</w:t>
      </w:r>
      <w:r w:rsidR="000B151A" w:rsidRPr="00A30181">
        <w:t>enter</w:t>
      </w:r>
      <w:r w:rsidRPr="00A30181">
        <w:t xml:space="preserve"> the items in </w:t>
      </w:r>
      <w:r w:rsidRPr="004661A0">
        <w:rPr>
          <w:rStyle w:val="Inlinebold"/>
        </w:rPr>
        <w:t>B2</w:t>
      </w:r>
      <w:r w:rsidRPr="00A30181">
        <w:t xml:space="preserve"> </w:t>
      </w:r>
      <w:r w:rsidR="00403844">
        <w:t xml:space="preserve">by </w:t>
      </w:r>
      <w:r w:rsidRPr="00A30181">
        <w:t>using commas between each item</w:t>
      </w:r>
      <w:r w:rsidR="00F12FD7">
        <w:t>.</w:t>
      </w:r>
    </w:p>
    <w:p w14:paraId="05BEEB71" w14:textId="3D83A0D4" w:rsidR="00152A11" w:rsidRPr="00451FD3" w:rsidRDefault="00F12FD7" w:rsidP="00F12FD7">
      <w:pPr>
        <w:pStyle w:val="Numberedlist2"/>
      </w:pPr>
      <w:r w:rsidRPr="00451FD3">
        <w:t>Use</w:t>
      </w:r>
      <w:r>
        <w:rPr>
          <w:rStyle w:val="Inlinebold"/>
        </w:rPr>
        <w:t xml:space="preserve"> </w:t>
      </w:r>
      <w:r w:rsidR="00152A11" w:rsidRPr="004661A0">
        <w:rPr>
          <w:rStyle w:val="Inlinebold"/>
        </w:rPr>
        <w:t>=COMMAS(A1:A13)</w:t>
      </w:r>
      <w:r w:rsidRPr="00451FD3">
        <w:t>.</w:t>
      </w:r>
    </w:p>
    <w:p w14:paraId="085B0594" w14:textId="7DBDBF87" w:rsidR="00152A11" w:rsidRPr="00451FD3" w:rsidRDefault="00F12FD7" w:rsidP="00F12FD7">
      <w:pPr>
        <w:pStyle w:val="Numberedlist2"/>
      </w:pPr>
      <w:r w:rsidRPr="00451FD3">
        <w:t>Use</w:t>
      </w:r>
      <w:r>
        <w:rPr>
          <w:rStyle w:val="Inlinebold"/>
        </w:rPr>
        <w:t xml:space="preserve"> </w:t>
      </w:r>
      <w:r w:rsidR="00152A11" w:rsidRPr="004661A0">
        <w:rPr>
          <w:rStyle w:val="Inlinebold"/>
        </w:rPr>
        <w:t>=CONCAT(A1:A13, ", ",B2)</w:t>
      </w:r>
      <w:r w:rsidRPr="00451FD3">
        <w:t>.</w:t>
      </w:r>
    </w:p>
    <w:p w14:paraId="26F1A2BC" w14:textId="39A2F04F" w:rsidR="00152A11" w:rsidRPr="00152A11" w:rsidRDefault="00152A11" w:rsidP="00972C45">
      <w:pPr>
        <w:pStyle w:val="Numberedlist1"/>
      </w:pPr>
      <w:r>
        <w:t>Which of the following functions allow you to combine items using a comma (,)</w:t>
      </w:r>
      <w:r w:rsidR="004661A0">
        <w:t>,</w:t>
      </w:r>
      <w:r>
        <w:t xml:space="preserve"> a semicolon (;), or a space( )?</w:t>
      </w:r>
    </w:p>
    <w:p w14:paraId="1EFCC0F8" w14:textId="77777777" w:rsidR="00152A11" w:rsidRDefault="00152A11" w:rsidP="00152A11">
      <w:pPr>
        <w:pStyle w:val="Prompt"/>
      </w:pPr>
      <w:r>
        <w:t>Select the correct option</w:t>
      </w:r>
    </w:p>
    <w:p w14:paraId="1A51266C" w14:textId="77777777" w:rsidR="00152A11" w:rsidRPr="00451FD3" w:rsidRDefault="00152A11" w:rsidP="006F304A">
      <w:pPr>
        <w:pStyle w:val="Numberedlist2"/>
        <w:numPr>
          <w:ilvl w:val="0"/>
          <w:numId w:val="58"/>
        </w:numPr>
      </w:pPr>
      <w:r w:rsidRPr="004661A0">
        <w:rPr>
          <w:rStyle w:val="Inlinebold"/>
        </w:rPr>
        <w:t>CONCAT</w:t>
      </w:r>
    </w:p>
    <w:p w14:paraId="128B4CD7" w14:textId="7E443924" w:rsidR="00152A11" w:rsidRPr="00451FD3" w:rsidRDefault="00152A11" w:rsidP="00D172AD">
      <w:pPr>
        <w:pStyle w:val="Numberedlist2"/>
      </w:pPr>
      <w:r w:rsidRPr="004661A0">
        <w:rPr>
          <w:rStyle w:val="Inlinebold"/>
        </w:rPr>
        <w:t>COMBIN</w:t>
      </w:r>
    </w:p>
    <w:p w14:paraId="28F389EA" w14:textId="77777777" w:rsidR="00152A11" w:rsidRPr="00451FD3" w:rsidRDefault="00152A11" w:rsidP="00D172AD">
      <w:pPr>
        <w:pStyle w:val="Numberedlist2"/>
      </w:pPr>
      <w:r w:rsidRPr="004661A0">
        <w:rPr>
          <w:rStyle w:val="Inlinebold"/>
        </w:rPr>
        <w:t>ADD</w:t>
      </w:r>
    </w:p>
    <w:p w14:paraId="5D27EF13" w14:textId="41C4D788" w:rsidR="00152A11" w:rsidRPr="00451FD3" w:rsidRDefault="00152A11" w:rsidP="00D172AD">
      <w:pPr>
        <w:pStyle w:val="Numberedlist2"/>
      </w:pPr>
      <w:r w:rsidRPr="004661A0">
        <w:rPr>
          <w:rStyle w:val="Inlinebold"/>
        </w:rPr>
        <w:t>TEXTJOIN</w:t>
      </w:r>
    </w:p>
    <w:p w14:paraId="0670A37E" w14:textId="64992D81" w:rsidR="00A94DF8" w:rsidRDefault="00A94DF8" w:rsidP="008F3B64">
      <w:pPr>
        <w:pStyle w:val="Heading2"/>
      </w:pPr>
      <w:bookmarkStart w:id="316" w:name="_Toc29043549"/>
      <w:r w:rsidRPr="00A94DF8">
        <w:t xml:space="preserve">Topic </w:t>
      </w:r>
      <w:r w:rsidR="008F3B64">
        <w:t>1</w:t>
      </w:r>
      <w:r w:rsidRPr="00A94DF8">
        <w:t xml:space="preserve">: </w:t>
      </w:r>
      <w:r w:rsidR="00BB27B6" w:rsidRPr="00BB27B6">
        <w:t>Combine text by using the CONCAT function</w:t>
      </w:r>
      <w:bookmarkEnd w:id="316"/>
    </w:p>
    <w:p w14:paraId="32056729" w14:textId="7102CFB7" w:rsidR="003C70EB" w:rsidRDefault="003C70EB" w:rsidP="003C70EB">
      <w:pPr>
        <w:pStyle w:val="Heading3"/>
      </w:pPr>
      <w:bookmarkStart w:id="317" w:name="_Toc29043550"/>
      <w:r>
        <w:t>Combining text: CONCAT</w:t>
      </w:r>
      <w:bookmarkEnd w:id="317"/>
    </w:p>
    <w:p w14:paraId="13E78D1B" w14:textId="5426CFE9" w:rsidR="003C70EB" w:rsidRDefault="003C70EB" w:rsidP="003C70EB">
      <w:r>
        <w:t xml:space="preserve">The </w:t>
      </w:r>
      <w:r w:rsidRPr="004661A0">
        <w:rPr>
          <w:rStyle w:val="Inlinebold"/>
        </w:rPr>
        <w:t>CONCAT</w:t>
      </w:r>
      <w:r>
        <w:t xml:space="preserve"> function </w:t>
      </w:r>
      <w:r w:rsidR="004661A0">
        <w:t>enables</w:t>
      </w:r>
      <w:r>
        <w:t xml:space="preserve"> you to take data from two different cells and combine them into one cell.</w:t>
      </w:r>
    </w:p>
    <w:p w14:paraId="7002FDC6" w14:textId="2079A09E" w:rsidR="004661A0" w:rsidRPr="003C70EB" w:rsidRDefault="004661A0" w:rsidP="003C70EB">
      <w:r>
        <w:t>To combine text from two different cells into one cell:</w:t>
      </w:r>
    </w:p>
    <w:p w14:paraId="5F3E6CA7" w14:textId="560E1C4C" w:rsidR="003C70EB" w:rsidRPr="003C70EB" w:rsidRDefault="003C70EB" w:rsidP="006F304A">
      <w:pPr>
        <w:pStyle w:val="Numberedlist1"/>
        <w:numPr>
          <w:ilvl w:val="0"/>
          <w:numId w:val="92"/>
        </w:numPr>
      </w:pPr>
      <w:r w:rsidRPr="003C70EB">
        <w:t xml:space="preserve">Select the cell where you want your converted text to be </w:t>
      </w:r>
      <w:r w:rsidR="00C553D0">
        <w:t>placed</w:t>
      </w:r>
      <w:r w:rsidRPr="003C70EB">
        <w:t>.</w:t>
      </w:r>
    </w:p>
    <w:p w14:paraId="7BA63457" w14:textId="378D45B0" w:rsidR="003C70EB" w:rsidRDefault="003C70EB" w:rsidP="003C70EB">
      <w:pPr>
        <w:pStyle w:val="Numberedlist1"/>
      </w:pPr>
      <w:r>
        <w:t xml:space="preserve">Enter </w:t>
      </w:r>
      <w:r w:rsidRPr="00972C45">
        <w:rPr>
          <w:rStyle w:val="Inlinebold"/>
        </w:rPr>
        <w:t>=CONCAT(</w:t>
      </w:r>
      <w:r w:rsidR="004661A0" w:rsidRPr="003C70EB">
        <w:t>.</w:t>
      </w:r>
    </w:p>
    <w:p w14:paraId="3232F3CE" w14:textId="41B73D24" w:rsidR="003C70EB" w:rsidRDefault="007B3701" w:rsidP="003C70EB">
      <w:pPr>
        <w:pStyle w:val="Numberedlist1"/>
      </w:pPr>
      <w:r>
        <w:t xml:space="preserve">Next, enter the two cells housing the data you </w:t>
      </w:r>
      <w:r w:rsidR="004661A0">
        <w:t>want</w:t>
      </w:r>
      <w:r>
        <w:t xml:space="preserve"> to combine</w:t>
      </w:r>
      <w:r w:rsidR="004661A0">
        <w:t>,</w:t>
      </w:r>
      <w:r>
        <w:t xml:space="preserve"> separated by a comma. </w:t>
      </w:r>
      <w:r w:rsidR="004661A0">
        <w:t xml:space="preserve">For </w:t>
      </w:r>
      <w:r w:rsidR="00594E8B">
        <w:t>example,</w:t>
      </w:r>
      <w:r>
        <w:t xml:space="preserve"> </w:t>
      </w:r>
      <w:r w:rsidRPr="007B3701">
        <w:rPr>
          <w:rStyle w:val="Inlinebold"/>
        </w:rPr>
        <w:t>=CONCAT(A2,B2)</w:t>
      </w:r>
      <w:r>
        <w:t xml:space="preserve"> would combine the data in cell </w:t>
      </w:r>
      <w:r w:rsidRPr="007B3701">
        <w:rPr>
          <w:rStyle w:val="Inlinebold"/>
        </w:rPr>
        <w:t>A2</w:t>
      </w:r>
      <w:r>
        <w:t xml:space="preserve"> with the data in </w:t>
      </w:r>
      <w:r w:rsidRPr="007B3701">
        <w:rPr>
          <w:rStyle w:val="Inlinebold"/>
        </w:rPr>
        <w:t>B2</w:t>
      </w:r>
      <w:r>
        <w:t>.</w:t>
      </w:r>
    </w:p>
    <w:p w14:paraId="22099823" w14:textId="214F0D92" w:rsidR="003C70EB" w:rsidRDefault="003C70EB" w:rsidP="003C70EB">
      <w:pPr>
        <w:pStyle w:val="Numberedlist1"/>
      </w:pPr>
      <w:r>
        <w:t xml:space="preserve">Adjust the </w:t>
      </w:r>
      <w:r w:rsidR="007B3701">
        <w:t>cell</w:t>
      </w:r>
      <w:r>
        <w:t xml:space="preserve"> to fit the text.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7614"/>
      </w:tblGrid>
      <w:tr w:rsidR="000D4586" w14:paraId="3E5CC9BF" w14:textId="77777777" w:rsidTr="00965A59">
        <w:tc>
          <w:tcPr>
            <w:tcW w:w="1696" w:type="dxa"/>
          </w:tcPr>
          <w:p w14:paraId="6EEC5EEE" w14:textId="77777777" w:rsidR="000D4586" w:rsidRPr="000D4586" w:rsidRDefault="000D4586" w:rsidP="000D4586">
            <w:r w:rsidRPr="000D4586">
              <w:rPr>
                <w:noProof/>
              </w:rPr>
              <w:lastRenderedPageBreak/>
              <w:drawing>
                <wp:inline distT="0" distB="0" distL="0" distR="0" wp14:anchorId="08B46B93" wp14:editId="234F50BE">
                  <wp:extent cx="969750" cy="1750587"/>
                  <wp:effectExtent l="0" t="0" r="1905" b="2540"/>
                  <wp:docPr id="26" name="Picture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ot_illustration_did_you_know.png"/>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969750" cy="1750587"/>
                          </a:xfrm>
                          <a:prstGeom prst="rect">
                            <a:avLst/>
                          </a:prstGeom>
                        </pic:spPr>
                      </pic:pic>
                    </a:graphicData>
                  </a:graphic>
                </wp:inline>
              </w:drawing>
            </w:r>
          </w:p>
        </w:tc>
        <w:tc>
          <w:tcPr>
            <w:tcW w:w="7654" w:type="dxa"/>
          </w:tcPr>
          <w:p w14:paraId="7D02D348" w14:textId="77777777" w:rsidR="000D4586" w:rsidRPr="000D4586" w:rsidRDefault="000D4586" w:rsidP="000D4586">
            <w:pPr>
              <w:pStyle w:val="Readeraids"/>
            </w:pPr>
            <w:r>
              <w:t>Did you know?</w:t>
            </w:r>
          </w:p>
          <w:p w14:paraId="25941E58" w14:textId="2DB15D81" w:rsidR="000D4586" w:rsidRPr="000D4586" w:rsidRDefault="000D4586" w:rsidP="000D4586">
            <w:r w:rsidRPr="004661A0">
              <w:rPr>
                <w:rStyle w:val="Inlinebold"/>
              </w:rPr>
              <w:t>CONCAT</w:t>
            </w:r>
            <w:r>
              <w:t xml:space="preserve"> is a more powerful replacement for </w:t>
            </w:r>
            <w:r w:rsidRPr="004661A0">
              <w:rPr>
                <w:rStyle w:val="Inlinebold"/>
              </w:rPr>
              <w:t>CONCATENATE</w:t>
            </w:r>
            <w:r w:rsidR="004661A0">
              <w:t>,</w:t>
            </w:r>
            <w:r>
              <w:t xml:space="preserve"> which will still work for existing workbooks and </w:t>
            </w:r>
            <w:r w:rsidR="004661A0">
              <w:t xml:space="preserve">has </w:t>
            </w:r>
            <w:r>
              <w:t>backwards compatibility.</w:t>
            </w:r>
          </w:p>
        </w:tc>
      </w:tr>
    </w:tbl>
    <w:p w14:paraId="07681432" w14:textId="2294A574" w:rsidR="00D91193" w:rsidRDefault="00D91193" w:rsidP="00E05BB2">
      <w:pPr>
        <w:pStyle w:val="Heading3"/>
      </w:pPr>
      <w:bookmarkStart w:id="318" w:name="_Toc29043551"/>
      <w:r>
        <w:t xml:space="preserve">Adding space </w:t>
      </w:r>
      <w:r w:rsidR="000D4586">
        <w:t xml:space="preserve">or a word </w:t>
      </w:r>
      <w:r>
        <w:t>between</w:t>
      </w:r>
      <w:r w:rsidR="00E05BB2">
        <w:t xml:space="preserve"> data when using the CONCAT function</w:t>
      </w:r>
      <w:bookmarkEnd w:id="318"/>
    </w:p>
    <w:p w14:paraId="4F67DDB8" w14:textId="120FA28B" w:rsidR="00E05BB2" w:rsidRDefault="00E05BB2" w:rsidP="00E05BB2">
      <w:r>
        <w:t xml:space="preserve">When using the </w:t>
      </w:r>
      <w:r w:rsidRPr="00854332">
        <w:rPr>
          <w:rStyle w:val="Inlinebold"/>
        </w:rPr>
        <w:t>CONCAT</w:t>
      </w:r>
      <w:r>
        <w:t xml:space="preserve"> function, space is not automatically added between the combined data.</w:t>
      </w:r>
    </w:p>
    <w:p w14:paraId="2C009DDE" w14:textId="7EDFE7B0" w:rsidR="0022131E" w:rsidRPr="00E05BB2" w:rsidRDefault="0022131E" w:rsidP="00E05BB2">
      <w:r>
        <w:t>To add space or a word between data:</w:t>
      </w:r>
    </w:p>
    <w:p w14:paraId="67EC8F44" w14:textId="51E5FB1A" w:rsidR="002B345E" w:rsidRDefault="002B345E" w:rsidP="00916BE6">
      <w:pPr>
        <w:pStyle w:val="Bulletlevel1"/>
      </w:pPr>
      <w:r>
        <w:t>Us</w:t>
      </w:r>
      <w:r w:rsidRPr="002B345E">
        <w:t>e the double quotation marks followed by a space and ending with a double quotation mark.</w:t>
      </w:r>
    </w:p>
    <w:p w14:paraId="42724661" w14:textId="6E35953C" w:rsidR="000D4586" w:rsidRDefault="002B345E" w:rsidP="00C72075">
      <w:pPr>
        <w:pStyle w:val="ListParagraph"/>
      </w:pPr>
      <w:r w:rsidRPr="002B345E">
        <w:t xml:space="preserve">For example, </w:t>
      </w:r>
      <w:r w:rsidRPr="002B345E">
        <w:rPr>
          <w:rStyle w:val="Inlinebold"/>
        </w:rPr>
        <w:t>=CONCAT(A2," ",B2)</w:t>
      </w:r>
      <w:r w:rsidRPr="002B345E">
        <w:t xml:space="preserve"> would combine the data from cell </w:t>
      </w:r>
      <w:r w:rsidRPr="00916BE6">
        <w:rPr>
          <w:rStyle w:val="Inlinebold"/>
        </w:rPr>
        <w:t>A2</w:t>
      </w:r>
      <w:r w:rsidRPr="002B345E">
        <w:t xml:space="preserve"> followed by a space</w:t>
      </w:r>
      <w:r w:rsidR="00916BE6">
        <w:t xml:space="preserve">, </w:t>
      </w:r>
      <w:r w:rsidRPr="002B345E">
        <w:t xml:space="preserve">and then the data from </w:t>
      </w:r>
      <w:r w:rsidRPr="00916BE6">
        <w:rPr>
          <w:rStyle w:val="Inlinebold"/>
        </w:rPr>
        <w:t>B2</w:t>
      </w:r>
      <w:r w:rsidRPr="002B345E">
        <w:t>.</w:t>
      </w:r>
    </w:p>
    <w:p w14:paraId="00C3CC28" w14:textId="6E397B73" w:rsidR="000D4586" w:rsidRDefault="000D4586" w:rsidP="00C72075">
      <w:pPr>
        <w:pStyle w:val="ListParagraph"/>
      </w:pPr>
      <w:r>
        <w:t xml:space="preserve">In a similar manner, </w:t>
      </w:r>
      <w:r w:rsidR="00916BE6">
        <w:t xml:space="preserve">you can add </w:t>
      </w:r>
      <w:r>
        <w:t xml:space="preserve">a word between data combined using the </w:t>
      </w:r>
      <w:r w:rsidRPr="00916BE6">
        <w:rPr>
          <w:rStyle w:val="Inlinebold"/>
        </w:rPr>
        <w:t>CONCAT</w:t>
      </w:r>
      <w:r>
        <w:t xml:space="preserve"> function. </w:t>
      </w:r>
      <w:r w:rsidRPr="000D4586">
        <w:t xml:space="preserve">For example, </w:t>
      </w:r>
      <w:r w:rsidRPr="000D4586">
        <w:rPr>
          <w:rStyle w:val="Inlinebold"/>
        </w:rPr>
        <w:t xml:space="preserve">=CONCAT(A2," </w:t>
      </w:r>
      <w:r>
        <w:rPr>
          <w:rStyle w:val="Inlinebold"/>
        </w:rPr>
        <w:t xml:space="preserve">and </w:t>
      </w:r>
      <w:r w:rsidRPr="000D4586">
        <w:rPr>
          <w:rStyle w:val="Inlinebold"/>
        </w:rPr>
        <w:t>",B2)</w:t>
      </w:r>
      <w:r w:rsidRPr="000D4586">
        <w:t xml:space="preserve"> would combine the data from cell </w:t>
      </w:r>
      <w:r w:rsidRPr="00916BE6">
        <w:rPr>
          <w:rStyle w:val="Inlinebold"/>
        </w:rPr>
        <w:t>A2</w:t>
      </w:r>
      <w:r w:rsidRPr="000D4586">
        <w:t xml:space="preserve"> followed by a space</w:t>
      </w:r>
      <w:r>
        <w:t>, the word and,</w:t>
      </w:r>
      <w:r w:rsidRPr="000D4586">
        <w:t xml:space="preserve"> and then the data from </w:t>
      </w:r>
      <w:r w:rsidRPr="00916BE6">
        <w:rPr>
          <w:rStyle w:val="Inlinebold"/>
        </w:rPr>
        <w:t>B2</w:t>
      </w:r>
      <w:r w:rsidRPr="000D4586">
        <w:t>.</w:t>
      </w:r>
    </w:p>
    <w:p w14:paraId="2FC46258" w14:textId="0EF02583" w:rsidR="002B345E" w:rsidRDefault="002B345E" w:rsidP="002B345E">
      <w:pPr>
        <w:pStyle w:val="Heading3"/>
      </w:pPr>
      <w:bookmarkStart w:id="319" w:name="_Toc29043552"/>
      <w:r>
        <w:t>Combining text using absolute cell references</w:t>
      </w:r>
      <w:bookmarkEnd w:id="319"/>
    </w:p>
    <w:p w14:paraId="4C9BB23B" w14:textId="77B91C0A" w:rsidR="002B345E" w:rsidRDefault="0079308F" w:rsidP="002B345E">
      <w:r>
        <w:t xml:space="preserve">There </w:t>
      </w:r>
      <w:r w:rsidR="00127990">
        <w:t>might</w:t>
      </w:r>
      <w:r w:rsidR="009A5A93">
        <w:t xml:space="preserve"> be times when you will need to combine the data </w:t>
      </w:r>
      <w:r w:rsidR="00C553D0">
        <w:t>located</w:t>
      </w:r>
      <w:r w:rsidR="009A5A93">
        <w:t xml:space="preserve"> in one cell with </w:t>
      </w:r>
      <w:r w:rsidR="006015BD">
        <w:t xml:space="preserve">multiple other cells. </w:t>
      </w:r>
      <w:r w:rsidR="00744CAE">
        <w:t xml:space="preserve">You can do this </w:t>
      </w:r>
      <w:r w:rsidR="00406A54">
        <w:t xml:space="preserve">by </w:t>
      </w:r>
      <w:r w:rsidR="00744CAE">
        <w:t xml:space="preserve">using </w:t>
      </w:r>
      <w:r w:rsidR="006015BD">
        <w:t>absolute cell references.</w:t>
      </w:r>
    </w:p>
    <w:p w14:paraId="39650492" w14:textId="7EDEFCAB" w:rsidR="006015BD" w:rsidRDefault="006015BD" w:rsidP="00451FD3">
      <w:r>
        <w:t>When you us</w:t>
      </w:r>
      <w:r w:rsidR="00406A54">
        <w:t>e</w:t>
      </w:r>
      <w:r>
        <w:t xml:space="preserve"> a cell reference, you have been entering the c</w:t>
      </w:r>
      <w:r w:rsidR="00406A54">
        <w:t>e</w:t>
      </w:r>
      <w:r>
        <w:t>ll as a column and row reference</w:t>
      </w:r>
      <w:r w:rsidR="00406A54">
        <w:t xml:space="preserve"> such as </w:t>
      </w:r>
      <w:r w:rsidRPr="00854332">
        <w:rPr>
          <w:rStyle w:val="Inlinebold"/>
        </w:rPr>
        <w:t>A2</w:t>
      </w:r>
      <w:r w:rsidR="00406A54">
        <w:t>. T</w:t>
      </w:r>
      <w:r>
        <w:t>his is call</w:t>
      </w:r>
      <w:r w:rsidR="00E7613E">
        <w:t>ed</w:t>
      </w:r>
      <w:r>
        <w:t xml:space="preserve"> a </w:t>
      </w:r>
      <w:r w:rsidRPr="00E7613E">
        <w:rPr>
          <w:rStyle w:val="Inlineitalic"/>
        </w:rPr>
        <w:t>relative cell reference</w:t>
      </w:r>
      <w:r w:rsidR="00943F2A">
        <w:t>. A relative cell reference changes when it</w:t>
      </w:r>
      <w:r w:rsidR="00062BCF">
        <w:t>’</w:t>
      </w:r>
      <w:r w:rsidR="00943F2A">
        <w:t xml:space="preserve">s copied to another location. If </w:t>
      </w:r>
      <w:r w:rsidR="00E7613E">
        <w:t xml:space="preserve">you use </w:t>
      </w:r>
      <w:r w:rsidR="00943F2A">
        <w:t xml:space="preserve">a formula or function using a relative cell reference </w:t>
      </w:r>
      <w:r w:rsidR="00E7613E">
        <w:t xml:space="preserve">and copy it </w:t>
      </w:r>
      <w:r w:rsidR="00943F2A">
        <w:t>to succeeding rows, the row value of the reference will change. The same is true for the column reference.</w:t>
      </w:r>
    </w:p>
    <w:p w14:paraId="5DF3AFCE" w14:textId="6BFC69E5" w:rsidR="00943F2A" w:rsidRDefault="00943F2A" w:rsidP="00451FD3">
      <w:r>
        <w:t xml:space="preserve">An absolute reference </w:t>
      </w:r>
      <w:r w:rsidR="00E7613E">
        <w:t>puts</w:t>
      </w:r>
      <w:r>
        <w:t xml:space="preserve"> a dollar sign (</w:t>
      </w:r>
      <w:r w:rsidRPr="00525B3D">
        <w:rPr>
          <w:rStyle w:val="Inlinebold"/>
        </w:rPr>
        <w:t>$</w:t>
      </w:r>
      <w:r>
        <w:t>) before the column, row, or both depending on which reference you want to remain the same.</w:t>
      </w:r>
    </w:p>
    <w:p w14:paraId="27928CE5" w14:textId="77777777" w:rsidR="004504BF" w:rsidRDefault="004504BF" w:rsidP="00451FD3">
      <w:pPr>
        <w:rPr>
          <w:szCs w:val="24"/>
        </w:rPr>
      </w:pPr>
      <w:r>
        <w:br w:type="page"/>
      </w:r>
    </w:p>
    <w:p w14:paraId="4E54B349" w14:textId="5C6847AD" w:rsidR="00D21D3B" w:rsidRDefault="00525B3D" w:rsidP="00451FD3">
      <w:r>
        <w:lastRenderedPageBreak/>
        <w:t xml:space="preserve">As an example, if </w:t>
      </w:r>
      <w:r w:rsidR="00466D8F">
        <w:t xml:space="preserve">you </w:t>
      </w:r>
      <w:r>
        <w:t xml:space="preserve">want to </w:t>
      </w:r>
      <w:r w:rsidRPr="00E7613E">
        <w:rPr>
          <w:rStyle w:val="Inlinebold"/>
        </w:rPr>
        <w:t>CONCAT</w:t>
      </w:r>
      <w:r>
        <w:t xml:space="preserve"> the data in cell </w:t>
      </w:r>
      <w:r w:rsidRPr="00E7613E">
        <w:rPr>
          <w:rStyle w:val="Inlinebold"/>
        </w:rPr>
        <w:t>A2</w:t>
      </w:r>
      <w:r>
        <w:t xml:space="preserve"> with </w:t>
      </w:r>
      <w:r w:rsidRPr="00E7613E">
        <w:rPr>
          <w:rStyle w:val="Inlinebold"/>
        </w:rPr>
        <w:t>A1</w:t>
      </w:r>
      <w:r>
        <w:t xml:space="preserve"> in cell </w:t>
      </w:r>
      <w:r w:rsidRPr="00E7613E">
        <w:rPr>
          <w:rStyle w:val="Inlinebold"/>
        </w:rPr>
        <w:t>B2</w:t>
      </w:r>
      <w:r w:rsidR="00D21D3B">
        <w:t>:</w:t>
      </w:r>
    </w:p>
    <w:p w14:paraId="73B37C24" w14:textId="77777777" w:rsidR="00D21D3B" w:rsidRDefault="00D21D3B" w:rsidP="006F304A">
      <w:pPr>
        <w:pStyle w:val="Numberedlist1"/>
        <w:numPr>
          <w:ilvl w:val="0"/>
          <w:numId w:val="112"/>
        </w:numPr>
      </w:pPr>
      <w:r>
        <w:t>Enter</w:t>
      </w:r>
      <w:r w:rsidR="00525B3D">
        <w:t xml:space="preserve"> </w:t>
      </w:r>
      <w:r w:rsidR="00525B3D" w:rsidRPr="00525B3D">
        <w:rPr>
          <w:rStyle w:val="Inlinebold"/>
        </w:rPr>
        <w:t>=CONCAT(A2," ",A1)</w:t>
      </w:r>
      <w:r w:rsidR="00563991">
        <w:t xml:space="preserve"> in </w:t>
      </w:r>
      <w:r w:rsidR="00563991" w:rsidRPr="00E7613E">
        <w:rPr>
          <w:rStyle w:val="Inlinebold"/>
        </w:rPr>
        <w:t>B2</w:t>
      </w:r>
      <w:r w:rsidR="00563991">
        <w:t>.</w:t>
      </w:r>
      <w:r w:rsidR="00525B3D">
        <w:t xml:space="preserve"> The result would be the data from </w:t>
      </w:r>
      <w:r w:rsidR="00525B3D" w:rsidRPr="00E7613E">
        <w:rPr>
          <w:rStyle w:val="Inlinebold"/>
        </w:rPr>
        <w:t>A2</w:t>
      </w:r>
      <w:r w:rsidR="00525B3D">
        <w:t xml:space="preserve"> followed by a space</w:t>
      </w:r>
      <w:r w:rsidR="00E7613E">
        <w:t>,</w:t>
      </w:r>
      <w:r w:rsidR="00525B3D">
        <w:t xml:space="preserve"> and then the data from </w:t>
      </w:r>
      <w:r w:rsidR="00525B3D" w:rsidRPr="00E7613E">
        <w:rPr>
          <w:rStyle w:val="Inlinebold"/>
        </w:rPr>
        <w:t>A1</w:t>
      </w:r>
      <w:r w:rsidR="00525B3D">
        <w:t>.</w:t>
      </w:r>
    </w:p>
    <w:p w14:paraId="2F3AB99B" w14:textId="4B901F5C" w:rsidR="00D21D3B" w:rsidRDefault="00525B3D" w:rsidP="006F304A">
      <w:pPr>
        <w:pStyle w:val="Numberedlist1"/>
        <w:numPr>
          <w:ilvl w:val="0"/>
          <w:numId w:val="112"/>
        </w:numPr>
      </w:pPr>
      <w:r>
        <w:t xml:space="preserve">Copy this function to </w:t>
      </w:r>
      <w:r w:rsidR="00563991" w:rsidRPr="002E33ED">
        <w:rPr>
          <w:rStyle w:val="Inlinebold"/>
        </w:rPr>
        <w:t>B3</w:t>
      </w:r>
      <w:r w:rsidR="00D21D3B">
        <w:rPr>
          <w:rStyle w:val="Inlinebold"/>
        </w:rPr>
        <w:t xml:space="preserve">. </w:t>
      </w:r>
      <w:r w:rsidR="00D21D3B">
        <w:t xml:space="preserve">This </w:t>
      </w:r>
      <w:r w:rsidR="00563991">
        <w:t>would result</w:t>
      </w:r>
      <w:r w:rsidR="00D21D3B">
        <w:t xml:space="preserve"> </w:t>
      </w:r>
      <w:r w:rsidR="00563991">
        <w:t xml:space="preserve">in the function </w:t>
      </w:r>
      <w:r w:rsidR="00563991" w:rsidRPr="002E33ED">
        <w:rPr>
          <w:rStyle w:val="Inlinebold"/>
        </w:rPr>
        <w:t>=CONCAT(A3," ",A2)</w:t>
      </w:r>
      <w:r w:rsidR="00E7613E">
        <w:t xml:space="preserve"> </w:t>
      </w:r>
      <w:r w:rsidR="00563991">
        <w:t xml:space="preserve">because both </w:t>
      </w:r>
      <w:r w:rsidR="00563991" w:rsidRPr="002E33ED">
        <w:rPr>
          <w:rStyle w:val="Inlinebold"/>
        </w:rPr>
        <w:t>A2</w:t>
      </w:r>
      <w:r w:rsidR="00563991">
        <w:t xml:space="preserve"> and </w:t>
      </w:r>
      <w:r w:rsidR="00563991" w:rsidRPr="002E33ED">
        <w:rPr>
          <w:rStyle w:val="Inlinebold"/>
        </w:rPr>
        <w:t>A1</w:t>
      </w:r>
      <w:r w:rsidR="00563991">
        <w:t xml:space="preserve"> in the original function are relative references.</w:t>
      </w:r>
    </w:p>
    <w:p w14:paraId="4BCD8E72" w14:textId="730FF458" w:rsidR="002E33ED" w:rsidRPr="002B345E" w:rsidRDefault="00E46079" w:rsidP="006F304A">
      <w:pPr>
        <w:pStyle w:val="Numberedlist1"/>
        <w:numPr>
          <w:ilvl w:val="0"/>
          <w:numId w:val="112"/>
        </w:numPr>
      </w:pPr>
      <w:r>
        <w:t xml:space="preserve">Revise </w:t>
      </w:r>
      <w:r w:rsidRPr="00854332">
        <w:rPr>
          <w:rStyle w:val="Inlinebold"/>
        </w:rPr>
        <w:t>B2</w:t>
      </w:r>
      <w:r>
        <w:t xml:space="preserve"> to</w:t>
      </w:r>
      <w:r w:rsidR="002E33ED">
        <w:t xml:space="preserve"> </w:t>
      </w:r>
      <w:r w:rsidR="002E33ED" w:rsidRPr="002E33ED">
        <w:rPr>
          <w:rStyle w:val="Inlinebold"/>
        </w:rPr>
        <w:t>=CONCAT(A2," ",$A$1)</w:t>
      </w:r>
      <w:r>
        <w:t xml:space="preserve">. This will ensure that </w:t>
      </w:r>
      <w:r w:rsidR="002E33ED">
        <w:t>the reference w</w:t>
      </w:r>
      <w:r>
        <w:t xml:space="preserve">ill </w:t>
      </w:r>
      <w:r w:rsidR="002E33ED">
        <w:t xml:space="preserve">always be to </w:t>
      </w:r>
      <w:r w:rsidR="002E33ED" w:rsidRPr="002E33ED">
        <w:rPr>
          <w:rStyle w:val="Inlinebold"/>
        </w:rPr>
        <w:t>A1</w:t>
      </w:r>
      <w:r w:rsidR="00E7613E">
        <w:t xml:space="preserve">, </w:t>
      </w:r>
      <w:r w:rsidR="002E33ED">
        <w:t>no matter where the function was copied.</w:t>
      </w:r>
    </w:p>
    <w:tbl>
      <w:tblPr>
        <w:tblW w:w="5000" w:type="pct"/>
        <w:tblLook w:val="04A0" w:firstRow="1" w:lastRow="0" w:firstColumn="1" w:lastColumn="0" w:noHBand="0" w:noVBand="1"/>
      </w:tblPr>
      <w:tblGrid>
        <w:gridCol w:w="1746"/>
        <w:gridCol w:w="7614"/>
      </w:tblGrid>
      <w:tr w:rsidR="007B3701" w14:paraId="75EC3B34" w14:textId="77777777" w:rsidTr="002B345E">
        <w:tc>
          <w:tcPr>
            <w:tcW w:w="1746" w:type="dxa"/>
          </w:tcPr>
          <w:p w14:paraId="28142220" w14:textId="77777777" w:rsidR="007B3701" w:rsidRPr="009632CE" w:rsidRDefault="007B3701" w:rsidP="00EF41FD">
            <w:r w:rsidRPr="007B3701">
              <w:rPr>
                <w:noProof/>
              </w:rPr>
              <w:drawing>
                <wp:inline distT="0" distB="0" distL="0" distR="0" wp14:anchorId="02A81F0C" wp14:editId="5C674585">
                  <wp:extent cx="720000" cy="720000"/>
                  <wp:effectExtent l="0" t="0" r="4445" b="4445"/>
                  <wp:docPr id="24"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720000" cy="720000"/>
                          </a:xfrm>
                          <a:prstGeom prst="rect">
                            <a:avLst/>
                          </a:prstGeom>
                        </pic:spPr>
                      </pic:pic>
                    </a:graphicData>
                  </a:graphic>
                </wp:inline>
              </w:drawing>
            </w:r>
          </w:p>
        </w:tc>
        <w:tc>
          <w:tcPr>
            <w:tcW w:w="7614" w:type="dxa"/>
          </w:tcPr>
          <w:p w14:paraId="276DED09" w14:textId="77777777" w:rsidR="007B3701" w:rsidRPr="009632CE" w:rsidRDefault="007B3701" w:rsidP="00EF41FD">
            <w:pPr>
              <w:pStyle w:val="Readeraids"/>
            </w:pPr>
            <w:r w:rsidRPr="009632CE">
              <w:t>Additional information</w:t>
            </w:r>
          </w:p>
          <w:p w14:paraId="3F2B29B8" w14:textId="01029214" w:rsidR="007B3701" w:rsidRPr="009632CE" w:rsidRDefault="007B3701" w:rsidP="00EF41FD">
            <w:r w:rsidRPr="009632CE">
              <w:t>For more information on the</w:t>
            </w:r>
            <w:r>
              <w:t xml:space="preserve"> </w:t>
            </w:r>
            <w:r w:rsidRPr="00A8438A">
              <w:rPr>
                <w:rStyle w:val="Inlinebold"/>
              </w:rPr>
              <w:t>CONCAT</w:t>
            </w:r>
            <w:r w:rsidRPr="009632CE">
              <w:t xml:space="preserve"> function, go to</w:t>
            </w:r>
            <w:r w:rsidR="00AF3CB6">
              <w:t>:</w:t>
            </w:r>
            <w:r w:rsidRPr="009632CE">
              <w:t xml:space="preserve"> </w:t>
            </w:r>
            <w:hyperlink r:id="rId40" w:history="1">
              <w:r w:rsidR="00A8438A">
                <w:rPr>
                  <w:rStyle w:val="Hyperlink"/>
                </w:rPr>
                <w:t>CONCAT function</w:t>
              </w:r>
            </w:hyperlink>
          </w:p>
        </w:tc>
      </w:tr>
      <w:tr w:rsidR="00525B3D" w14:paraId="58E5E85C" w14:textId="77777777" w:rsidTr="00EF41FD">
        <w:tc>
          <w:tcPr>
            <w:tcW w:w="1746" w:type="dxa"/>
          </w:tcPr>
          <w:p w14:paraId="18095224" w14:textId="77777777" w:rsidR="00525B3D" w:rsidRPr="00525B3D" w:rsidRDefault="00525B3D" w:rsidP="00EF41FD">
            <w:r w:rsidRPr="00525B3D">
              <w:rPr>
                <w:noProof/>
              </w:rPr>
              <w:drawing>
                <wp:inline distT="0" distB="0" distL="0" distR="0" wp14:anchorId="07100770" wp14:editId="1AD9B7E3">
                  <wp:extent cx="720000" cy="720000"/>
                  <wp:effectExtent l="0" t="0" r="4445" b="4445"/>
                  <wp:docPr id="36"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720000" cy="720000"/>
                          </a:xfrm>
                          <a:prstGeom prst="rect">
                            <a:avLst/>
                          </a:prstGeom>
                        </pic:spPr>
                      </pic:pic>
                    </a:graphicData>
                  </a:graphic>
                </wp:inline>
              </w:drawing>
            </w:r>
          </w:p>
        </w:tc>
        <w:tc>
          <w:tcPr>
            <w:tcW w:w="7614" w:type="dxa"/>
          </w:tcPr>
          <w:p w14:paraId="38A0F9DB" w14:textId="77777777" w:rsidR="00525B3D" w:rsidRPr="00525B3D" w:rsidRDefault="00525B3D" w:rsidP="00EF41FD">
            <w:pPr>
              <w:pStyle w:val="Readeraids"/>
            </w:pPr>
            <w:r w:rsidRPr="00525B3D">
              <w:t>Additional information</w:t>
            </w:r>
          </w:p>
          <w:p w14:paraId="129E2B0A" w14:textId="627F3D8D" w:rsidR="00525B3D" w:rsidRPr="00525B3D" w:rsidRDefault="00525B3D" w:rsidP="00EF41FD">
            <w:r w:rsidRPr="00525B3D">
              <w:t xml:space="preserve">For more information on </w:t>
            </w:r>
            <w:r>
              <w:t>relative, absolute, and mixed references</w:t>
            </w:r>
            <w:r w:rsidRPr="00525B3D">
              <w:t>, go to</w:t>
            </w:r>
            <w:r w:rsidR="00AF3CB6">
              <w:t>:</w:t>
            </w:r>
            <w:r w:rsidRPr="00525B3D">
              <w:t xml:space="preserve"> </w:t>
            </w:r>
            <w:hyperlink r:id="rId41" w:history="1">
              <w:r w:rsidR="00A8438A">
                <w:rPr>
                  <w:rStyle w:val="Hyperlink"/>
                </w:rPr>
                <w:t>Switch between relative, absolute, and mixed references</w:t>
              </w:r>
            </w:hyperlink>
          </w:p>
        </w:tc>
      </w:tr>
    </w:tbl>
    <w:p w14:paraId="0DEC3D08" w14:textId="77777777" w:rsidR="002E33ED" w:rsidRDefault="002E33ED" w:rsidP="00C53D76">
      <w:pPr>
        <w:pStyle w:val="Heading3"/>
      </w:pPr>
      <w:bookmarkStart w:id="320" w:name="_Toc29043553"/>
      <w:r>
        <w:t>Activity: Discuss and learn</w:t>
      </w:r>
      <w:bookmarkEnd w:id="320"/>
    </w:p>
    <w:p w14:paraId="3166892B" w14:textId="49735861" w:rsidR="002E33ED" w:rsidRDefault="002E33ED" w:rsidP="002E33ED">
      <w:r>
        <w:t xml:space="preserve">Why </w:t>
      </w:r>
      <w:r w:rsidR="00F41191">
        <w:t>might you need to combine text? How might text from different cells need to be combined?</w:t>
      </w:r>
    </w:p>
    <w:p w14:paraId="69126B09" w14:textId="7988A239" w:rsidR="00F41191" w:rsidRDefault="00434072" w:rsidP="002E33ED">
      <w:r>
        <w:t>Munson</w:t>
      </w:r>
      <w:r w:rsidR="00062BCF">
        <w:t>’</w:t>
      </w:r>
      <w:r w:rsidR="000D4586">
        <w:t xml:space="preserve">s Marketing Department is planning a new marketing campaign and wants to focus </w:t>
      </w:r>
      <w:r w:rsidR="009E4FB3">
        <w:t>it</w:t>
      </w:r>
      <w:r w:rsidR="000D4586">
        <w:t xml:space="preserve"> around the premium line of preserves. A worksheet already exists with a listing of the preserves. Instead of recreating the list, you have been asked to combine the data within the worksheet to create the names of each preserve to be used in the marketing campaign.</w:t>
      </w:r>
    </w:p>
    <w:p w14:paraId="105F7732" w14:textId="77777777" w:rsidR="000D4586" w:rsidRPr="00C90BF7" w:rsidRDefault="000D4586" w:rsidP="000D4586">
      <w:pPr>
        <w:pStyle w:val="Heading4"/>
      </w:pPr>
      <w:r w:rsidRPr="00C90BF7">
        <w:t>Resources required</w:t>
      </w:r>
    </w:p>
    <w:p w14:paraId="396C6C31" w14:textId="2B2790B2" w:rsidR="000D4586" w:rsidRPr="00C90BF7" w:rsidRDefault="000D4586" w:rsidP="000D4586">
      <w:r w:rsidRPr="00C90BF7">
        <w:t xml:space="preserve">You will need the following </w:t>
      </w:r>
      <w:r w:rsidR="00FA17A1">
        <w:t>resource</w:t>
      </w:r>
      <w:r w:rsidRPr="00C90BF7">
        <w:t xml:space="preserve"> for this activity:</w:t>
      </w:r>
    </w:p>
    <w:p w14:paraId="0F7F6207" w14:textId="4AD3B942" w:rsidR="000D4586" w:rsidRPr="00C90BF7" w:rsidRDefault="000D4586" w:rsidP="000D4586">
      <w:pPr>
        <w:pStyle w:val="Bulletlevel1"/>
      </w:pPr>
      <w:r w:rsidRPr="00C90BF7">
        <w:t xml:space="preserve">Locate </w:t>
      </w:r>
      <w:r w:rsidRPr="00C90BF7">
        <w:rPr>
          <w:rStyle w:val="Inlinebold"/>
        </w:rPr>
        <w:t>L</w:t>
      </w:r>
      <w:r>
        <w:rPr>
          <w:rStyle w:val="Inlinebold"/>
        </w:rPr>
        <w:t>4</w:t>
      </w:r>
      <w:r w:rsidRPr="00C90BF7">
        <w:rPr>
          <w:rStyle w:val="Inlinebold"/>
        </w:rPr>
        <w:t>_T</w:t>
      </w:r>
      <w:r>
        <w:rPr>
          <w:rStyle w:val="Inlinebold"/>
        </w:rPr>
        <w:t>1</w:t>
      </w:r>
      <w:r w:rsidRPr="00C90BF7">
        <w:rPr>
          <w:rStyle w:val="Inlinebold"/>
        </w:rPr>
        <w:t>_act_</w:t>
      </w:r>
      <w:r>
        <w:rPr>
          <w:rStyle w:val="Inlinebold"/>
        </w:rPr>
        <w:t>product_list</w:t>
      </w:r>
      <w:r w:rsidR="008142D1">
        <w:rPr>
          <w:rStyle w:val="Inlinebold"/>
        </w:rPr>
        <w:t>_starter</w:t>
      </w:r>
      <w:r w:rsidRPr="00C90BF7">
        <w:rPr>
          <w:rStyle w:val="Inlinebold"/>
        </w:rPr>
        <w:t>.xlsx</w:t>
      </w:r>
      <w:r w:rsidRPr="00C90BF7">
        <w:t xml:space="preserve"> file </w:t>
      </w:r>
      <w:bookmarkStart w:id="321" w:name="_Hlk28886378"/>
      <w:r w:rsidR="00E9734B">
        <w:t>in this lesson</w:t>
      </w:r>
      <w:r w:rsidR="00062BCF">
        <w:t>’</w:t>
      </w:r>
      <w:r w:rsidR="00E9734B">
        <w:t xml:space="preserve">s </w:t>
      </w:r>
      <w:r w:rsidR="00E9734B" w:rsidRPr="00AF3CB6">
        <w:rPr>
          <w:rStyle w:val="Inlinebold"/>
        </w:rPr>
        <w:t>Learning Activity Resources</w:t>
      </w:r>
      <w:r w:rsidR="00E9734B">
        <w:t xml:space="preserve"> folder</w:t>
      </w:r>
      <w:r w:rsidRPr="00C90BF7">
        <w:t>.</w:t>
      </w:r>
      <w:bookmarkEnd w:id="321"/>
    </w:p>
    <w:p w14:paraId="24E0724C" w14:textId="77777777" w:rsidR="000D4586" w:rsidRPr="00C90BF7" w:rsidRDefault="000D4586" w:rsidP="000D4586">
      <w:pPr>
        <w:pStyle w:val="Heading4"/>
      </w:pPr>
      <w:r w:rsidRPr="00C90BF7">
        <w:t>Activity instructions</w:t>
      </w:r>
    </w:p>
    <w:p w14:paraId="518D9996" w14:textId="77777777" w:rsidR="000D4586" w:rsidRPr="00C90BF7" w:rsidRDefault="000D4586" w:rsidP="000D4586">
      <w:r w:rsidRPr="00C90BF7">
        <w:t>Participate in the activity by following these instructions:</w:t>
      </w:r>
    </w:p>
    <w:p w14:paraId="56AC4864" w14:textId="69F7A5F7" w:rsidR="000D4586" w:rsidRDefault="000D4586" w:rsidP="006F304A">
      <w:pPr>
        <w:pStyle w:val="Numberedlist1"/>
        <w:numPr>
          <w:ilvl w:val="0"/>
          <w:numId w:val="116"/>
        </w:numPr>
      </w:pPr>
      <w:bookmarkStart w:id="322" w:name="_Hlk28886393"/>
      <w:r w:rsidRPr="00C90BF7">
        <w:t xml:space="preserve">In </w:t>
      </w:r>
      <w:r w:rsidR="009E4FB3">
        <w:t xml:space="preserve">cell </w:t>
      </w:r>
      <w:r>
        <w:rPr>
          <w:rStyle w:val="Inlinebold"/>
        </w:rPr>
        <w:t>E4</w:t>
      </w:r>
      <w:r w:rsidRPr="000D4586">
        <w:t xml:space="preserve">, enter </w:t>
      </w:r>
      <w:r w:rsidRPr="000D4586">
        <w:rPr>
          <w:rStyle w:val="Inlinebold"/>
        </w:rPr>
        <w:t>=</w:t>
      </w:r>
      <w:r>
        <w:rPr>
          <w:rStyle w:val="Inlinebold"/>
        </w:rPr>
        <w:t>CONCAT</w:t>
      </w:r>
      <w:r w:rsidRPr="000D4586">
        <w:rPr>
          <w:rStyle w:val="Inlinebold"/>
        </w:rPr>
        <w:t>(A</w:t>
      </w:r>
      <w:r w:rsidRPr="00297F31">
        <w:rPr>
          <w:rStyle w:val="Inlinebold"/>
        </w:rPr>
        <w:t>2</w:t>
      </w:r>
      <w:r w:rsidR="00297F31" w:rsidRPr="00297F31">
        <w:rPr>
          <w:rStyle w:val="Inlinebold"/>
        </w:rPr>
        <w:t>,</w:t>
      </w:r>
      <w:r w:rsidR="00297F31">
        <w:t xml:space="preserve"> </w:t>
      </w:r>
      <w:r w:rsidR="009E4FB3">
        <w:t>T</w:t>
      </w:r>
      <w:r>
        <w:t xml:space="preserve">his will access the text </w:t>
      </w:r>
      <w:r w:rsidRPr="000D4586">
        <w:rPr>
          <w:rStyle w:val="Inlinebold"/>
        </w:rPr>
        <w:t>Munson</w:t>
      </w:r>
      <w:r w:rsidR="00062BCF">
        <w:rPr>
          <w:rStyle w:val="Inlinebold"/>
        </w:rPr>
        <w:t>’</w:t>
      </w:r>
      <w:r w:rsidRPr="000D4586">
        <w:rPr>
          <w:rStyle w:val="Inlinebold"/>
        </w:rPr>
        <w:t>s Own Premium</w:t>
      </w:r>
      <w:r>
        <w:t>.</w:t>
      </w:r>
    </w:p>
    <w:p w14:paraId="7D0B7780" w14:textId="5ED01CAE" w:rsidR="000D4586" w:rsidRDefault="000D4586" w:rsidP="006F304A">
      <w:pPr>
        <w:pStyle w:val="Numberedlist1"/>
        <w:numPr>
          <w:ilvl w:val="0"/>
          <w:numId w:val="93"/>
        </w:numPr>
      </w:pPr>
      <w:r>
        <w:t xml:space="preserve">Enter </w:t>
      </w:r>
      <w:r w:rsidRPr="000D4586">
        <w:rPr>
          <w:rStyle w:val="Inlinebold"/>
        </w:rPr>
        <w:t>" "</w:t>
      </w:r>
      <w:r w:rsidR="00297F31">
        <w:rPr>
          <w:rStyle w:val="Inlinebold"/>
        </w:rPr>
        <w:t>,</w:t>
      </w:r>
      <w:r>
        <w:t xml:space="preserve"> to place a space after the text</w:t>
      </w:r>
      <w:r w:rsidR="00A65C7A">
        <w:t>,</w:t>
      </w:r>
      <w:r>
        <w:t xml:space="preserve"> and </w:t>
      </w:r>
      <w:r w:rsidR="00A65C7A">
        <w:t xml:space="preserve">after </w:t>
      </w:r>
      <w:r>
        <w:t>the next section of text.</w:t>
      </w:r>
    </w:p>
    <w:p w14:paraId="3A0DA217" w14:textId="46692350" w:rsidR="000D4586" w:rsidRDefault="000D4586" w:rsidP="006F304A">
      <w:pPr>
        <w:pStyle w:val="Numberedlist1"/>
        <w:numPr>
          <w:ilvl w:val="0"/>
          <w:numId w:val="93"/>
        </w:numPr>
      </w:pPr>
      <w:r>
        <w:t xml:space="preserve">Enter </w:t>
      </w:r>
      <w:r w:rsidRPr="000D4586">
        <w:rPr>
          <w:rStyle w:val="Inlinebold"/>
        </w:rPr>
        <w:t>A4</w:t>
      </w:r>
      <w:r w:rsidR="00297F31">
        <w:rPr>
          <w:rStyle w:val="Inlinebold"/>
        </w:rPr>
        <w:t>,</w:t>
      </w:r>
      <w:r>
        <w:t xml:space="preserve"> to access the text </w:t>
      </w:r>
      <w:r w:rsidRPr="000D4586">
        <w:rPr>
          <w:rStyle w:val="Inlinebold"/>
        </w:rPr>
        <w:t>Strawberry</w:t>
      </w:r>
      <w:r>
        <w:t>.</w:t>
      </w:r>
    </w:p>
    <w:p w14:paraId="1289D43B" w14:textId="3C7256DD" w:rsidR="000D4586" w:rsidRDefault="000D4586" w:rsidP="006F304A">
      <w:pPr>
        <w:pStyle w:val="Numberedlist1"/>
        <w:numPr>
          <w:ilvl w:val="0"/>
          <w:numId w:val="93"/>
        </w:numPr>
      </w:pPr>
      <w:r>
        <w:lastRenderedPageBreak/>
        <w:t xml:space="preserve">Enter </w:t>
      </w:r>
      <w:r w:rsidRPr="000D4586">
        <w:rPr>
          <w:rStyle w:val="Inlinebold"/>
        </w:rPr>
        <w:t>" "</w:t>
      </w:r>
      <w:r w:rsidR="00297F31">
        <w:rPr>
          <w:rStyle w:val="Inlinebold"/>
        </w:rPr>
        <w:t>,</w:t>
      </w:r>
      <w:r w:rsidRPr="000D4586">
        <w:rPr>
          <w:rStyle w:val="Inlinebold"/>
        </w:rPr>
        <w:t xml:space="preserve"> </w:t>
      </w:r>
      <w:r>
        <w:t>to place a space after the text</w:t>
      </w:r>
      <w:r w:rsidR="00A65C7A">
        <w:t>,</w:t>
      </w:r>
      <w:r>
        <w:t xml:space="preserve"> and </w:t>
      </w:r>
      <w:r w:rsidR="00A65C7A">
        <w:t xml:space="preserve">after </w:t>
      </w:r>
      <w:r>
        <w:t>the next section of text.</w:t>
      </w:r>
    </w:p>
    <w:p w14:paraId="78A32667" w14:textId="4A7C8CC7" w:rsidR="00A65C7A" w:rsidRDefault="000D4586" w:rsidP="006F304A">
      <w:pPr>
        <w:pStyle w:val="Numberedlist1"/>
        <w:numPr>
          <w:ilvl w:val="0"/>
          <w:numId w:val="93"/>
        </w:numPr>
      </w:pPr>
      <w:r>
        <w:t xml:space="preserve">Enter </w:t>
      </w:r>
      <w:r w:rsidRPr="000D4586">
        <w:rPr>
          <w:rStyle w:val="Inlinebold"/>
        </w:rPr>
        <w:t>A3</w:t>
      </w:r>
      <w:r>
        <w:rPr>
          <w:rStyle w:val="Inlinebold"/>
        </w:rPr>
        <w:t>)</w:t>
      </w:r>
      <w:r>
        <w:t xml:space="preserve"> to access the text </w:t>
      </w:r>
      <w:r w:rsidRPr="000D4586">
        <w:rPr>
          <w:rStyle w:val="Inlinebold"/>
        </w:rPr>
        <w:t>Preserves</w:t>
      </w:r>
      <w:r>
        <w:t>.</w:t>
      </w:r>
    </w:p>
    <w:p w14:paraId="5E3AE1A3" w14:textId="27318A88" w:rsidR="00297F31" w:rsidRDefault="000D4586" w:rsidP="00C72075">
      <w:pPr>
        <w:pStyle w:val="ListParagraph"/>
      </w:pPr>
      <w:r>
        <w:t xml:space="preserve">The final function should read </w:t>
      </w:r>
      <w:r w:rsidRPr="000D4586">
        <w:rPr>
          <w:rStyle w:val="Inlinebold"/>
        </w:rPr>
        <w:t>=CONCAT(A2," ",A4," ",A3)</w:t>
      </w:r>
      <w:r>
        <w:t>.</w:t>
      </w:r>
      <w:r w:rsidR="00A65C7A">
        <w:t xml:space="preserve"> </w:t>
      </w:r>
      <w:r>
        <w:t xml:space="preserve">The resulting text should be </w:t>
      </w:r>
      <w:r w:rsidRPr="000D4586">
        <w:rPr>
          <w:rStyle w:val="Inlinebold"/>
        </w:rPr>
        <w:t>Munson</w:t>
      </w:r>
      <w:r w:rsidR="00062BCF">
        <w:rPr>
          <w:rStyle w:val="Inlinebold"/>
        </w:rPr>
        <w:t>’</w:t>
      </w:r>
      <w:r w:rsidRPr="000D4586">
        <w:rPr>
          <w:rStyle w:val="Inlinebold"/>
        </w:rPr>
        <w:t>s Own Premium Strawberry Preserves</w:t>
      </w:r>
      <w:r>
        <w:t>.</w:t>
      </w:r>
    </w:p>
    <w:p w14:paraId="21084D98" w14:textId="13EF0AA7" w:rsidR="000D4586" w:rsidRDefault="00297F31" w:rsidP="00297F31">
      <w:r>
        <w:t>C</w:t>
      </w:r>
      <w:r w:rsidR="000D4586">
        <w:t xml:space="preserve">opying this function from </w:t>
      </w:r>
      <w:r w:rsidR="000D4586" w:rsidRPr="000D4586">
        <w:rPr>
          <w:rStyle w:val="Inlinebold"/>
        </w:rPr>
        <w:t>E4</w:t>
      </w:r>
      <w:r w:rsidR="000D4586">
        <w:t xml:space="preserve"> to </w:t>
      </w:r>
      <w:r w:rsidR="000D4586" w:rsidRPr="000D4586">
        <w:rPr>
          <w:rStyle w:val="Inlinebold"/>
        </w:rPr>
        <w:t>E5:E8</w:t>
      </w:r>
      <w:r w:rsidR="000D4586">
        <w:t xml:space="preserve"> will result in a jumbled result of words.</w:t>
      </w:r>
    </w:p>
    <w:p w14:paraId="693361CD" w14:textId="5B6BA7F9" w:rsidR="000D4586" w:rsidRDefault="000D4586" w:rsidP="00A65C7A">
      <w:r>
        <w:t>You want the text Munson</w:t>
      </w:r>
      <w:r w:rsidR="00062BCF">
        <w:t>’</w:t>
      </w:r>
      <w:r>
        <w:t>s Own Premium and Preserves to always be used and for the name of the preserve to change as the function is copied. To achieve this, you need to make these pieces of text to be absolute references</w:t>
      </w:r>
      <w:r w:rsidR="00A65C7A">
        <w:t>:</w:t>
      </w:r>
    </w:p>
    <w:p w14:paraId="07A7BC8F" w14:textId="63809CE5" w:rsidR="000D4586" w:rsidRDefault="000D4586" w:rsidP="006F304A">
      <w:pPr>
        <w:pStyle w:val="Numberedlist1"/>
        <w:numPr>
          <w:ilvl w:val="0"/>
          <w:numId w:val="121"/>
        </w:numPr>
      </w:pPr>
      <w:r>
        <w:t>Edit the function adding the absolute references to the respective cells.</w:t>
      </w:r>
    </w:p>
    <w:p w14:paraId="1D874FE9" w14:textId="77777777" w:rsidR="000D4586" w:rsidRDefault="000D4586" w:rsidP="006F304A">
      <w:pPr>
        <w:pStyle w:val="Numberedlist1"/>
        <w:numPr>
          <w:ilvl w:val="0"/>
          <w:numId w:val="93"/>
        </w:numPr>
      </w:pPr>
      <w:r>
        <w:t xml:space="preserve">Your resulting function should be </w:t>
      </w:r>
      <w:r w:rsidRPr="000D4586">
        <w:rPr>
          <w:rStyle w:val="Inlinebold"/>
        </w:rPr>
        <w:t>=CONCAT($A$2," ",A4," ",$A$3)</w:t>
      </w:r>
      <w:r>
        <w:t>.</w:t>
      </w:r>
    </w:p>
    <w:p w14:paraId="568366BB" w14:textId="2C8003E2" w:rsidR="000D4586" w:rsidRDefault="000D4586" w:rsidP="006F304A">
      <w:pPr>
        <w:pStyle w:val="Numberedlist1"/>
        <w:numPr>
          <w:ilvl w:val="0"/>
          <w:numId w:val="93"/>
        </w:numPr>
      </w:pPr>
      <w:r>
        <w:t xml:space="preserve">Use this function to copy to the cell range </w:t>
      </w:r>
      <w:r w:rsidRPr="000D4586">
        <w:rPr>
          <w:rStyle w:val="Inlinebold"/>
        </w:rPr>
        <w:t>A5:A8</w:t>
      </w:r>
      <w:r>
        <w:t>.</w:t>
      </w:r>
      <w:bookmarkEnd w:id="322"/>
    </w:p>
    <w:p w14:paraId="63C01F57" w14:textId="66CD687D" w:rsidR="00C53D76" w:rsidRPr="00C53D76" w:rsidRDefault="00C53D76" w:rsidP="00C53D76">
      <w:pPr>
        <w:pStyle w:val="Heading3"/>
      </w:pPr>
      <w:bookmarkStart w:id="323" w:name="_Toc29043554"/>
      <w:r w:rsidRPr="00C53D76">
        <w:t xml:space="preserve">Try-it: </w:t>
      </w:r>
      <w:r w:rsidR="00543CB5" w:rsidRPr="00BB27B6">
        <w:t>Combine text by using the CONCAT function</w:t>
      </w:r>
      <w:bookmarkEnd w:id="323"/>
    </w:p>
    <w:p w14:paraId="5C7F2FBC" w14:textId="7B1E66FE" w:rsidR="00C53D76" w:rsidRPr="00C53D76" w:rsidRDefault="00C53D76" w:rsidP="00C53D76">
      <w:r w:rsidRPr="00C53D76">
        <w:rPr>
          <w:noProof/>
        </w:rPr>
        <w:drawing>
          <wp:inline distT="0" distB="0" distL="0" distR="0" wp14:anchorId="1657250D" wp14:editId="1B87B776">
            <wp:extent cx="300948" cy="300948"/>
            <wp:effectExtent l="0" t="0" r="4445" b="4445"/>
            <wp:docPr id="39" name="Picture 1490664153" descr="Icon indicating levelled try-i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 levelled.png"/>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00948" cy="300948"/>
                    </a:xfrm>
                    <a:prstGeom prst="rect">
                      <a:avLst/>
                    </a:prstGeom>
                  </pic:spPr>
                </pic:pic>
              </a:graphicData>
            </a:graphic>
          </wp:inline>
        </w:drawing>
      </w:r>
      <w:r w:rsidRPr="00C53D76">
        <w:t xml:space="preserve">In this leveled try-it activity, you will use the </w:t>
      </w:r>
      <w:r w:rsidRPr="00A65C7A">
        <w:rPr>
          <w:rStyle w:val="Inlinebold"/>
        </w:rPr>
        <w:t>CONCAT</w:t>
      </w:r>
      <w:r w:rsidRPr="00C53D76">
        <w:t xml:space="preserve"> function to co</w:t>
      </w:r>
      <w:r>
        <w:t>mbine</w:t>
      </w:r>
      <w:r w:rsidRPr="00C53D76">
        <w:t xml:space="preserve"> text.</w:t>
      </w:r>
    </w:p>
    <w:p w14:paraId="2A3CC9B4" w14:textId="77777777" w:rsidR="00F47849" w:rsidRDefault="00F47849" w:rsidP="00A94DF8">
      <w:pPr>
        <w:pStyle w:val="Heading4"/>
      </w:pPr>
      <w:r>
        <w:t>Try-it 1</w:t>
      </w:r>
    </w:p>
    <w:p w14:paraId="7912C951" w14:textId="77777777" w:rsidR="00A94DF8" w:rsidRPr="00A94DF8" w:rsidRDefault="00A94DF8" w:rsidP="00A94DF8">
      <w:pPr>
        <w:pStyle w:val="Heading4"/>
      </w:pPr>
      <w:r w:rsidRPr="00A94DF8">
        <w:t>Resources</w:t>
      </w:r>
    </w:p>
    <w:p w14:paraId="60C21AD7" w14:textId="58987FE5" w:rsidR="00A94DF8" w:rsidRPr="00A94DF8" w:rsidRDefault="00A94DF8" w:rsidP="00A94DF8">
      <w:r w:rsidRPr="00A94DF8">
        <w:t xml:space="preserve">You will need the following </w:t>
      </w:r>
      <w:r w:rsidR="00FA17A1">
        <w:t>resource</w:t>
      </w:r>
      <w:r w:rsidRPr="00A94DF8">
        <w:t xml:space="preserve"> for this </w:t>
      </w:r>
      <w:r w:rsidR="00F47849">
        <w:t>try-it</w:t>
      </w:r>
      <w:r w:rsidRPr="00A94DF8">
        <w:t>:</w:t>
      </w:r>
    </w:p>
    <w:p w14:paraId="118C9209" w14:textId="49BD7203" w:rsidR="00A94DF8" w:rsidRPr="00A94DF8" w:rsidRDefault="00A94DF8" w:rsidP="00A94DF8">
      <w:pPr>
        <w:pStyle w:val="Bulletlevel1"/>
      </w:pPr>
      <w:r w:rsidRPr="00A94DF8">
        <w:t xml:space="preserve">Open </w:t>
      </w:r>
      <w:r w:rsidR="00B33249" w:rsidRPr="00972C45">
        <w:rPr>
          <w:rStyle w:val="Inlinebold"/>
        </w:rPr>
        <w:t>L4_T1_try1</w:t>
      </w:r>
      <w:r w:rsidR="008F3B64" w:rsidRPr="00972C45">
        <w:rPr>
          <w:rStyle w:val="Inlinebold"/>
        </w:rPr>
        <w:t>_</w:t>
      </w:r>
      <w:r w:rsidR="00DB37A6">
        <w:rPr>
          <w:rStyle w:val="Inlinebold"/>
        </w:rPr>
        <w:t>c</w:t>
      </w:r>
      <w:r w:rsidR="008F3B64" w:rsidRPr="00972C45">
        <w:rPr>
          <w:rStyle w:val="Inlinebold"/>
        </w:rPr>
        <w:t>ustomer_</w:t>
      </w:r>
      <w:r w:rsidR="00DB37A6">
        <w:rPr>
          <w:rStyle w:val="Inlinebold"/>
        </w:rPr>
        <w:t>p</w:t>
      </w:r>
      <w:r w:rsidR="008F3B64" w:rsidRPr="00972C45">
        <w:rPr>
          <w:rStyle w:val="Inlinebold"/>
        </w:rPr>
        <w:t>urchases</w:t>
      </w:r>
      <w:r w:rsidR="002D267B">
        <w:rPr>
          <w:rStyle w:val="Inlinebold"/>
        </w:rPr>
        <w:t>_starter</w:t>
      </w:r>
      <w:r w:rsidR="008F3B64" w:rsidRPr="00972C45">
        <w:rPr>
          <w:rStyle w:val="Inlinebold"/>
        </w:rPr>
        <w:t>.xlsx</w:t>
      </w:r>
      <w:r w:rsidRPr="00A94DF8">
        <w:t xml:space="preserve"> </w:t>
      </w:r>
      <w:r w:rsidR="00E9734B">
        <w:t>in this lesson</w:t>
      </w:r>
      <w:r w:rsidR="00062BCF">
        <w:t>’</w:t>
      </w:r>
      <w:r w:rsidR="00E9734B">
        <w:t xml:space="preserve">s </w:t>
      </w:r>
      <w:r w:rsidR="00E9734B" w:rsidRPr="00AF3CB6">
        <w:rPr>
          <w:rStyle w:val="Inlinebold"/>
        </w:rPr>
        <w:t>Learning Activity Resources</w:t>
      </w:r>
      <w:r w:rsidR="00E9734B">
        <w:t xml:space="preserve"> folder</w:t>
      </w:r>
      <w:r w:rsidRPr="00A94DF8">
        <w:t>.</w:t>
      </w:r>
    </w:p>
    <w:p w14:paraId="58CB1445" w14:textId="77777777" w:rsidR="00A94DF8" w:rsidRPr="00A94DF8" w:rsidRDefault="00F47849" w:rsidP="00A94DF8">
      <w:pPr>
        <w:pStyle w:val="Heading4"/>
      </w:pPr>
      <w:r>
        <w:t>I</w:t>
      </w:r>
      <w:r w:rsidR="00A94DF8" w:rsidRPr="00A94DF8">
        <w:t>nstructions</w:t>
      </w:r>
    </w:p>
    <w:p w14:paraId="7981C572" w14:textId="2EB32092" w:rsidR="00A94DF8" w:rsidRPr="00A94DF8" w:rsidRDefault="001A1830" w:rsidP="006F304A">
      <w:pPr>
        <w:pStyle w:val="Numberedlist1"/>
        <w:numPr>
          <w:ilvl w:val="0"/>
          <w:numId w:val="38"/>
        </w:numPr>
      </w:pPr>
      <w:r w:rsidRPr="001A1830">
        <w:t>Place the cursor</w:t>
      </w:r>
      <w:r w:rsidR="008F3B64">
        <w:t xml:space="preserve"> in cell </w:t>
      </w:r>
      <w:r w:rsidR="008F3B64" w:rsidRPr="00972C45">
        <w:rPr>
          <w:rStyle w:val="Inlinebold"/>
        </w:rPr>
        <w:t>G1</w:t>
      </w:r>
      <w:r w:rsidR="00A65C7A">
        <w:t xml:space="preserve">, </w:t>
      </w:r>
      <w:r w:rsidR="008F3B64">
        <w:t xml:space="preserve">and </w:t>
      </w:r>
      <w:r w:rsidR="000B151A">
        <w:t>enter</w:t>
      </w:r>
      <w:r w:rsidR="008F3B64">
        <w:t xml:space="preserve"> </w:t>
      </w:r>
      <w:r w:rsidR="00A65C7A">
        <w:t xml:space="preserve">the word </w:t>
      </w:r>
      <w:r w:rsidR="008F3B64" w:rsidRPr="00972C45">
        <w:rPr>
          <w:rStyle w:val="Inlinebold"/>
        </w:rPr>
        <w:t>Names</w:t>
      </w:r>
      <w:r w:rsidR="008F3B64">
        <w:t>.</w:t>
      </w:r>
    </w:p>
    <w:p w14:paraId="02808EA5" w14:textId="4C6FB463" w:rsidR="00A94DF8" w:rsidRDefault="000D4586" w:rsidP="00A94DF8">
      <w:pPr>
        <w:pStyle w:val="Numberedlist1"/>
      </w:pPr>
      <w:r>
        <w:t xml:space="preserve">In </w:t>
      </w:r>
      <w:r w:rsidRPr="00A65C7A">
        <w:rPr>
          <w:rStyle w:val="Inlinebold"/>
        </w:rPr>
        <w:t>G2</w:t>
      </w:r>
      <w:r>
        <w:t xml:space="preserve">, use the </w:t>
      </w:r>
      <w:r w:rsidRPr="00A65C7A">
        <w:rPr>
          <w:rStyle w:val="Inlinebold"/>
        </w:rPr>
        <w:t>CONCAT</w:t>
      </w:r>
      <w:r>
        <w:t xml:space="preserve"> function to combine the first and last name of the customer.</w:t>
      </w:r>
    </w:p>
    <w:p w14:paraId="18ED0D76" w14:textId="697F4F52" w:rsidR="00CF130E" w:rsidRDefault="00CF130E" w:rsidP="00A94DF8">
      <w:pPr>
        <w:pStyle w:val="Numberedlist1"/>
      </w:pPr>
      <w:r>
        <w:t xml:space="preserve">Copy the formula from </w:t>
      </w:r>
      <w:r w:rsidRPr="00972C45">
        <w:rPr>
          <w:rStyle w:val="Inlinebold"/>
        </w:rPr>
        <w:t>G2:G27</w:t>
      </w:r>
      <w:r w:rsidR="00A65C7A">
        <w:t>.</w:t>
      </w:r>
    </w:p>
    <w:p w14:paraId="592A2037" w14:textId="77777777" w:rsidR="00CF130E" w:rsidRDefault="00CF130E" w:rsidP="00A94DF8">
      <w:pPr>
        <w:pStyle w:val="Numberedlist1"/>
      </w:pPr>
      <w:r>
        <w:t>Adjust the column to fit the text.</w:t>
      </w:r>
    </w:p>
    <w:p w14:paraId="100F5829" w14:textId="735FA8F7" w:rsidR="00CF130E" w:rsidRPr="00A94DF8" w:rsidRDefault="00CF130E" w:rsidP="00972C45">
      <w:pPr>
        <w:pStyle w:val="Numberedlist1"/>
      </w:pPr>
      <w:r>
        <w:t>Save your work.</w:t>
      </w:r>
    </w:p>
    <w:p w14:paraId="2E2D670F" w14:textId="77777777" w:rsidR="004504BF" w:rsidRDefault="004504BF" w:rsidP="00451FD3">
      <w:r>
        <w:br w:type="page"/>
      </w:r>
    </w:p>
    <w:p w14:paraId="37B5DDEF" w14:textId="3C33E6E3" w:rsidR="00A94DF8" w:rsidRPr="00A94DF8" w:rsidRDefault="00A94DF8" w:rsidP="00A94DF8">
      <w:pPr>
        <w:pStyle w:val="Heading3"/>
      </w:pPr>
      <w:bookmarkStart w:id="324" w:name="_Toc29043555"/>
      <w:r w:rsidRPr="00A94DF8">
        <w:lastRenderedPageBreak/>
        <w:t xml:space="preserve">Try-it </w:t>
      </w:r>
      <w:r w:rsidR="00CF130E">
        <w:t>2</w:t>
      </w:r>
      <w:bookmarkEnd w:id="324"/>
    </w:p>
    <w:p w14:paraId="570FE6C6" w14:textId="77777777" w:rsidR="00A94DF8" w:rsidRPr="00A94DF8" w:rsidRDefault="00A94DF8" w:rsidP="00A94DF8">
      <w:pPr>
        <w:pStyle w:val="Heading4"/>
      </w:pPr>
      <w:r w:rsidRPr="00A94DF8">
        <w:t>Resources</w:t>
      </w:r>
    </w:p>
    <w:p w14:paraId="181528AD" w14:textId="197CF063" w:rsidR="00A94DF8" w:rsidRPr="00A94DF8" w:rsidRDefault="00A94DF8" w:rsidP="00A94DF8">
      <w:r w:rsidRPr="00A94DF8">
        <w:t xml:space="preserve">You will need the following </w:t>
      </w:r>
      <w:r w:rsidR="00FA17A1">
        <w:t>resource</w:t>
      </w:r>
      <w:r w:rsidRPr="00A94DF8">
        <w:t xml:space="preserve"> for this try-it:</w:t>
      </w:r>
    </w:p>
    <w:p w14:paraId="7EC63A27" w14:textId="3BC21CC7" w:rsidR="00A94DF8" w:rsidRPr="00A94DF8" w:rsidRDefault="00A94DF8" w:rsidP="00A94DF8">
      <w:pPr>
        <w:pStyle w:val="Bulletlevel1"/>
      </w:pPr>
      <w:r w:rsidRPr="00A94DF8">
        <w:t xml:space="preserve">Open </w:t>
      </w:r>
      <w:r w:rsidR="00B33249" w:rsidRPr="00972C45">
        <w:rPr>
          <w:rStyle w:val="Inlinebold"/>
        </w:rPr>
        <w:t>L4_T1_try2</w:t>
      </w:r>
      <w:r w:rsidR="00CF130E" w:rsidRPr="00972C45">
        <w:rPr>
          <w:rStyle w:val="Inlinebold"/>
        </w:rPr>
        <w:t>_</w:t>
      </w:r>
      <w:r w:rsidR="002404A4">
        <w:rPr>
          <w:rStyle w:val="Inlinebold"/>
        </w:rPr>
        <w:t>c</w:t>
      </w:r>
      <w:r w:rsidR="00CF130E" w:rsidRPr="00972C45">
        <w:rPr>
          <w:rStyle w:val="Inlinebold"/>
        </w:rPr>
        <w:t>ustomer_</w:t>
      </w:r>
      <w:r w:rsidR="002404A4">
        <w:rPr>
          <w:rStyle w:val="Inlinebold"/>
        </w:rPr>
        <w:t>p</w:t>
      </w:r>
      <w:r w:rsidR="00CF130E" w:rsidRPr="00972C45">
        <w:rPr>
          <w:rStyle w:val="Inlinebold"/>
        </w:rPr>
        <w:t>urchases</w:t>
      </w:r>
      <w:r w:rsidR="002D267B">
        <w:rPr>
          <w:rStyle w:val="Inlinebold"/>
        </w:rPr>
        <w:t>_starter</w:t>
      </w:r>
      <w:r w:rsidR="00CF130E" w:rsidRPr="00972C45">
        <w:rPr>
          <w:rStyle w:val="Inlinebold"/>
        </w:rPr>
        <w:t>.xlsx</w:t>
      </w:r>
      <w:r w:rsidR="00CF130E">
        <w:t xml:space="preserve"> file</w:t>
      </w:r>
      <w:r w:rsidRPr="00A94DF8">
        <w:t xml:space="preserve"> </w:t>
      </w:r>
      <w:r w:rsidR="00E9734B">
        <w:t>in this lesson</w:t>
      </w:r>
      <w:r w:rsidR="00062BCF">
        <w:t>’</w:t>
      </w:r>
      <w:r w:rsidR="00E9734B">
        <w:t xml:space="preserve">s </w:t>
      </w:r>
      <w:r w:rsidR="00E9734B" w:rsidRPr="00AF3CB6">
        <w:rPr>
          <w:rStyle w:val="Inlinebold"/>
        </w:rPr>
        <w:t>Learning Activity Resources</w:t>
      </w:r>
      <w:r w:rsidR="00E9734B">
        <w:t xml:space="preserve"> folder</w:t>
      </w:r>
      <w:r w:rsidRPr="00A94DF8">
        <w:t>.</w:t>
      </w:r>
    </w:p>
    <w:p w14:paraId="15B1EB0C" w14:textId="77777777" w:rsidR="00A94DF8" w:rsidRPr="00A94DF8" w:rsidRDefault="00A94DF8" w:rsidP="00A94DF8">
      <w:pPr>
        <w:pStyle w:val="Heading4"/>
      </w:pPr>
      <w:r w:rsidRPr="00A94DF8">
        <w:t>Instructions</w:t>
      </w:r>
    </w:p>
    <w:p w14:paraId="6592EF05" w14:textId="4F8F1BC5" w:rsidR="00A94DF8" w:rsidRPr="00A94DF8" w:rsidRDefault="008B2885" w:rsidP="00A94DF8">
      <w:r>
        <w:t>You will need to perform t</w:t>
      </w:r>
      <w:r w:rsidR="00A94DF8" w:rsidRPr="00A94DF8">
        <w:t>he following general tasks during this try-it:</w:t>
      </w:r>
    </w:p>
    <w:p w14:paraId="7FBCD947" w14:textId="18AAA0E7" w:rsidR="00A94DF8" w:rsidRDefault="000D4586" w:rsidP="006F304A">
      <w:pPr>
        <w:pStyle w:val="Numberedlist1"/>
        <w:numPr>
          <w:ilvl w:val="0"/>
          <w:numId w:val="94"/>
        </w:numPr>
      </w:pPr>
      <w:r>
        <w:t>I</w:t>
      </w:r>
      <w:r w:rsidR="00CF130E">
        <w:t xml:space="preserve">n cell </w:t>
      </w:r>
      <w:r w:rsidR="00CF130E" w:rsidRPr="00972C45">
        <w:rPr>
          <w:rStyle w:val="Inlinebold"/>
        </w:rPr>
        <w:t>H2</w:t>
      </w:r>
      <w:r w:rsidR="008B2885">
        <w:t>,</w:t>
      </w:r>
      <w:r w:rsidR="00CF130E">
        <w:t xml:space="preserve"> create a </w:t>
      </w:r>
      <w:r w:rsidR="00CF130E" w:rsidRPr="00972C45">
        <w:rPr>
          <w:rStyle w:val="Inlinebold"/>
        </w:rPr>
        <w:t>CONCAT</w:t>
      </w:r>
      <w:r w:rsidR="00CF130E">
        <w:t xml:space="preserve"> formula to combine the </w:t>
      </w:r>
      <w:r w:rsidR="00C223DB">
        <w:t>price of the item purchased</w:t>
      </w:r>
      <w:r w:rsidR="00CF130E">
        <w:t xml:space="preserve"> with the </w:t>
      </w:r>
      <w:r w:rsidR="00C223DB">
        <w:t xml:space="preserve">name of the </w:t>
      </w:r>
      <w:r w:rsidR="00CF130E">
        <w:t>item purchased.</w:t>
      </w:r>
      <w:r>
        <w:t xml:space="preserve"> Be sure there is a space between the price of the item purchased and the item purchased name.</w:t>
      </w:r>
    </w:p>
    <w:p w14:paraId="125A0D1D" w14:textId="2AFE7C06" w:rsidR="00C223DB" w:rsidRDefault="00C223DB" w:rsidP="00A94DF8">
      <w:pPr>
        <w:pStyle w:val="Numberedlist1"/>
      </w:pPr>
      <w:r>
        <w:t xml:space="preserve">Copy this formula </w:t>
      </w:r>
      <w:r w:rsidR="00972C45">
        <w:t xml:space="preserve">to </w:t>
      </w:r>
      <w:r w:rsidR="00972C45" w:rsidRPr="00972C45">
        <w:rPr>
          <w:rStyle w:val="Inlinebold"/>
        </w:rPr>
        <w:t>H3:</w:t>
      </w:r>
      <w:r w:rsidRPr="00972C45">
        <w:rPr>
          <w:rStyle w:val="Inlinebold"/>
        </w:rPr>
        <w:t>H27</w:t>
      </w:r>
      <w:r>
        <w:t>.</w:t>
      </w:r>
    </w:p>
    <w:p w14:paraId="23B5DCEA" w14:textId="77777777" w:rsidR="00C223DB" w:rsidRDefault="00C223DB" w:rsidP="00A94DF8">
      <w:pPr>
        <w:pStyle w:val="Numberedlist1"/>
      </w:pPr>
      <w:r>
        <w:t xml:space="preserve">Adjust column </w:t>
      </w:r>
      <w:r w:rsidRPr="00972C45">
        <w:rPr>
          <w:rStyle w:val="Inlinebold"/>
        </w:rPr>
        <w:t>H</w:t>
      </w:r>
      <w:r>
        <w:t xml:space="preserve"> to fit the data.</w:t>
      </w:r>
    </w:p>
    <w:p w14:paraId="12E8CC83" w14:textId="4E41BB1E" w:rsidR="00C223DB" w:rsidRDefault="00C223DB" w:rsidP="00A94DF8">
      <w:pPr>
        <w:pStyle w:val="Numberedlist1"/>
      </w:pPr>
      <w:r>
        <w:t>Save your work.</w:t>
      </w:r>
    </w:p>
    <w:p w14:paraId="07FA665B" w14:textId="77777777" w:rsidR="00C223DB" w:rsidRPr="00C223DB" w:rsidRDefault="00C223DB" w:rsidP="00C223DB">
      <w:pPr>
        <w:pStyle w:val="Heading3"/>
      </w:pPr>
      <w:bookmarkStart w:id="325" w:name="_Toc29043556"/>
      <w:r w:rsidRPr="00C223DB">
        <w:t xml:space="preserve">Try-it </w:t>
      </w:r>
      <w:r>
        <w:t>3</w:t>
      </w:r>
      <w:bookmarkEnd w:id="325"/>
    </w:p>
    <w:p w14:paraId="2C355D58" w14:textId="77777777" w:rsidR="00C223DB" w:rsidRPr="00C223DB" w:rsidRDefault="00C223DB" w:rsidP="00C223DB">
      <w:pPr>
        <w:pStyle w:val="Heading4"/>
      </w:pPr>
      <w:r w:rsidRPr="00C223DB">
        <w:t>Resources</w:t>
      </w:r>
    </w:p>
    <w:p w14:paraId="164AB9DC" w14:textId="5D972BE0" w:rsidR="00C223DB" w:rsidRPr="00C223DB" w:rsidRDefault="00C223DB" w:rsidP="00C223DB">
      <w:r w:rsidRPr="00C223DB">
        <w:t xml:space="preserve">You will need the following </w:t>
      </w:r>
      <w:r w:rsidR="00FA17A1">
        <w:t>resource</w:t>
      </w:r>
      <w:r w:rsidRPr="00C223DB">
        <w:t xml:space="preserve"> for this try-it:</w:t>
      </w:r>
    </w:p>
    <w:p w14:paraId="4BC8EBF0" w14:textId="6AE6DC46" w:rsidR="00C223DB" w:rsidRPr="00C223DB" w:rsidRDefault="00C223DB" w:rsidP="00C223DB">
      <w:pPr>
        <w:pStyle w:val="Bulletlevel1"/>
      </w:pPr>
      <w:r w:rsidRPr="00C223DB">
        <w:t xml:space="preserve">Open </w:t>
      </w:r>
      <w:r w:rsidR="00B33249" w:rsidRPr="00972C45">
        <w:rPr>
          <w:rStyle w:val="Inlinebold"/>
        </w:rPr>
        <w:t>L4_T1_try3</w:t>
      </w:r>
      <w:r w:rsidRPr="00972C45">
        <w:rPr>
          <w:rStyle w:val="Inlinebold"/>
        </w:rPr>
        <w:t>_</w:t>
      </w:r>
      <w:r w:rsidR="002404A4">
        <w:rPr>
          <w:rStyle w:val="Inlinebold"/>
        </w:rPr>
        <w:t>c</w:t>
      </w:r>
      <w:r w:rsidRPr="00972C45">
        <w:rPr>
          <w:rStyle w:val="Inlinebold"/>
        </w:rPr>
        <w:t>ustomer_</w:t>
      </w:r>
      <w:r w:rsidR="002404A4">
        <w:rPr>
          <w:rStyle w:val="Inlinebold"/>
        </w:rPr>
        <w:t>p</w:t>
      </w:r>
      <w:r w:rsidRPr="00972C45">
        <w:rPr>
          <w:rStyle w:val="Inlinebold"/>
        </w:rPr>
        <w:t>urchases</w:t>
      </w:r>
      <w:r w:rsidR="002D267B">
        <w:rPr>
          <w:rStyle w:val="Inlinebold"/>
        </w:rPr>
        <w:t>_starter</w:t>
      </w:r>
      <w:r w:rsidRPr="00972C45">
        <w:rPr>
          <w:rStyle w:val="Inlinebold"/>
        </w:rPr>
        <w:t>.xlsx</w:t>
      </w:r>
      <w:r w:rsidRPr="00C223DB">
        <w:t xml:space="preserve"> file </w:t>
      </w:r>
      <w:r w:rsidR="00E9734B">
        <w:t>in this lesson</w:t>
      </w:r>
      <w:r w:rsidR="00062BCF">
        <w:t>’</w:t>
      </w:r>
      <w:r w:rsidR="00E9734B">
        <w:t xml:space="preserve">s </w:t>
      </w:r>
      <w:r w:rsidR="00E9734B" w:rsidRPr="00AF3CB6">
        <w:rPr>
          <w:rStyle w:val="Inlinebold"/>
        </w:rPr>
        <w:t>Learning Activity Resources</w:t>
      </w:r>
      <w:r w:rsidR="00E9734B">
        <w:t xml:space="preserve"> folder</w:t>
      </w:r>
      <w:r w:rsidRPr="00C223DB">
        <w:t>.</w:t>
      </w:r>
    </w:p>
    <w:p w14:paraId="761026CF" w14:textId="77777777" w:rsidR="00C223DB" w:rsidRPr="00C223DB" w:rsidRDefault="00C223DB" w:rsidP="00C223DB">
      <w:pPr>
        <w:pStyle w:val="Heading4"/>
      </w:pPr>
      <w:r w:rsidRPr="00C223DB">
        <w:t>Instructions</w:t>
      </w:r>
    </w:p>
    <w:p w14:paraId="1E20FAAB" w14:textId="1B294BDF" w:rsidR="00A46DC7" w:rsidRDefault="00A46DC7" w:rsidP="006F304A">
      <w:pPr>
        <w:pStyle w:val="Numberedlist1"/>
        <w:numPr>
          <w:ilvl w:val="0"/>
          <w:numId w:val="110"/>
        </w:numPr>
      </w:pPr>
      <w:r>
        <w:t xml:space="preserve">In cell </w:t>
      </w:r>
      <w:r w:rsidRPr="00972C45">
        <w:rPr>
          <w:rStyle w:val="Inlinebold"/>
        </w:rPr>
        <w:t>A29</w:t>
      </w:r>
      <w:r>
        <w:t xml:space="preserve">, </w:t>
      </w:r>
      <w:r w:rsidR="000B151A">
        <w:t>enter</w:t>
      </w:r>
      <w:r>
        <w:t xml:space="preserve"> </w:t>
      </w:r>
      <w:r w:rsidRPr="00972C45">
        <w:rPr>
          <w:rStyle w:val="Inlinebold"/>
        </w:rPr>
        <w:t>2019</w:t>
      </w:r>
      <w:r>
        <w:t>. This is the year when all the purchases on this workbook were made.</w:t>
      </w:r>
    </w:p>
    <w:p w14:paraId="723D4510" w14:textId="136EFB16" w:rsidR="00A46DC7" w:rsidRDefault="00A46DC7" w:rsidP="00C223DB">
      <w:pPr>
        <w:pStyle w:val="Numberedlist1"/>
      </w:pPr>
      <w:r>
        <w:t xml:space="preserve">In cell </w:t>
      </w:r>
      <w:r w:rsidRPr="00972C45">
        <w:rPr>
          <w:rStyle w:val="Inlinebold"/>
        </w:rPr>
        <w:t>I2</w:t>
      </w:r>
      <w:r>
        <w:t xml:space="preserve">, </w:t>
      </w:r>
      <w:r w:rsidR="000B151A">
        <w:t>enter</w:t>
      </w:r>
      <w:r>
        <w:t xml:space="preserve"> </w:t>
      </w:r>
      <w:r w:rsidR="000D4586">
        <w:t xml:space="preserve">a function using </w:t>
      </w:r>
      <w:r w:rsidR="000D4586" w:rsidRPr="000D4586">
        <w:rPr>
          <w:rStyle w:val="Inlinebold"/>
        </w:rPr>
        <w:t>CONCAT</w:t>
      </w:r>
      <w:r w:rsidR="000D4586">
        <w:t xml:space="preserve"> to combine the data in </w:t>
      </w:r>
      <w:r w:rsidR="00D41F16">
        <w:t>column</w:t>
      </w:r>
      <w:r w:rsidR="000D4586">
        <w:t xml:space="preserve"> </w:t>
      </w:r>
      <w:r w:rsidR="000D4586" w:rsidRPr="000D4586">
        <w:rPr>
          <w:rStyle w:val="Inlinebold"/>
        </w:rPr>
        <w:t>B</w:t>
      </w:r>
      <w:r w:rsidR="000D4586">
        <w:t xml:space="preserve"> with the data in </w:t>
      </w:r>
      <w:r w:rsidR="000D4586" w:rsidRPr="000D4586">
        <w:rPr>
          <w:rStyle w:val="Inlinebold"/>
        </w:rPr>
        <w:t>A29</w:t>
      </w:r>
      <w:r w:rsidR="000D4586">
        <w:t>.</w:t>
      </w:r>
    </w:p>
    <w:p w14:paraId="338F79F0" w14:textId="77777777" w:rsidR="00A46DC7" w:rsidRDefault="00A46DC7" w:rsidP="00C223DB">
      <w:pPr>
        <w:pStyle w:val="Numberedlist1"/>
      </w:pPr>
      <w:r>
        <w:t xml:space="preserve">Copy the formula from </w:t>
      </w:r>
      <w:r w:rsidRPr="00972C45">
        <w:rPr>
          <w:rStyle w:val="Inlinebold"/>
        </w:rPr>
        <w:t>I2:I27</w:t>
      </w:r>
      <w:r>
        <w:t>.</w:t>
      </w:r>
    </w:p>
    <w:p w14:paraId="2245C13C" w14:textId="77777777" w:rsidR="00A46DC7" w:rsidRDefault="00A46DC7" w:rsidP="00C223DB">
      <w:pPr>
        <w:pStyle w:val="Numberedlist1"/>
      </w:pPr>
      <w:r>
        <w:t xml:space="preserve">Adjust column </w:t>
      </w:r>
      <w:r w:rsidRPr="00972C45">
        <w:rPr>
          <w:rStyle w:val="Inlinebold"/>
        </w:rPr>
        <w:t>I</w:t>
      </w:r>
      <w:r>
        <w:t xml:space="preserve"> to fit the data.</w:t>
      </w:r>
    </w:p>
    <w:p w14:paraId="6912D47D" w14:textId="61F460D5" w:rsidR="00C223DB" w:rsidRPr="00C223DB" w:rsidRDefault="00C223DB" w:rsidP="00C223DB">
      <w:pPr>
        <w:pStyle w:val="Numberedlist1"/>
      </w:pPr>
      <w:r w:rsidRPr="00C223DB">
        <w:t>Save your work.</w:t>
      </w:r>
    </w:p>
    <w:p w14:paraId="126EBA5F" w14:textId="209F81D7" w:rsidR="00A46DC7" w:rsidRDefault="00A46DC7" w:rsidP="00A46DC7">
      <w:pPr>
        <w:pStyle w:val="Heading2"/>
      </w:pPr>
      <w:bookmarkStart w:id="326" w:name="_Toc29043557"/>
      <w:r w:rsidRPr="00A46DC7">
        <w:lastRenderedPageBreak/>
        <w:t xml:space="preserve">Topic </w:t>
      </w:r>
      <w:r>
        <w:t>2</w:t>
      </w:r>
      <w:r w:rsidRPr="00A46DC7">
        <w:t xml:space="preserve">: </w:t>
      </w:r>
      <w:r w:rsidR="00BB27B6" w:rsidRPr="00BB27B6">
        <w:t xml:space="preserve">Combine text by using the </w:t>
      </w:r>
      <w:r w:rsidR="00484363">
        <w:t>TEXTJOIN</w:t>
      </w:r>
      <w:r w:rsidR="00484363" w:rsidRPr="00BB27B6">
        <w:t xml:space="preserve"> </w:t>
      </w:r>
      <w:r w:rsidR="00BB27B6" w:rsidRPr="00BB27B6">
        <w:t>function</w:t>
      </w:r>
      <w:bookmarkEnd w:id="326"/>
    </w:p>
    <w:p w14:paraId="2F6F9D57" w14:textId="5AAB64FD" w:rsidR="000D4586" w:rsidRDefault="000D4586" w:rsidP="000D4586">
      <w:pPr>
        <w:pStyle w:val="Heading3"/>
      </w:pPr>
      <w:bookmarkStart w:id="327" w:name="_Toc29043558"/>
      <w:r>
        <w:t>Combining text: TEXTJOIN</w:t>
      </w:r>
      <w:bookmarkEnd w:id="327"/>
    </w:p>
    <w:p w14:paraId="3B98FBBF" w14:textId="094F1002" w:rsidR="000D4586" w:rsidRDefault="000D4586" w:rsidP="000D4586">
      <w:r w:rsidRPr="00720529">
        <w:rPr>
          <w:rStyle w:val="Inlinebold"/>
        </w:rPr>
        <w:t>TEXTJOIN</w:t>
      </w:r>
      <w:r>
        <w:t xml:space="preserve"> is a function </w:t>
      </w:r>
      <w:r w:rsidR="00E92133">
        <w:t xml:space="preserve">you can </w:t>
      </w:r>
      <w:r>
        <w:t>use for simple combinations of data with a delimiter.</w:t>
      </w:r>
    </w:p>
    <w:p w14:paraId="3925D719" w14:textId="0CEC5E76" w:rsidR="00E92133" w:rsidRPr="000D4586" w:rsidRDefault="00E92133" w:rsidP="000D4586">
      <w:r>
        <w:t xml:space="preserve">To combine text using </w:t>
      </w:r>
      <w:r w:rsidRPr="00720529">
        <w:rPr>
          <w:rStyle w:val="Inlinebold"/>
        </w:rPr>
        <w:t>TEXTJOIN</w:t>
      </w:r>
      <w:r>
        <w:t>:</w:t>
      </w:r>
    </w:p>
    <w:p w14:paraId="29110A07" w14:textId="62C1ED39" w:rsidR="000D4586" w:rsidRPr="000D4586" w:rsidRDefault="000D4586" w:rsidP="006F304A">
      <w:pPr>
        <w:pStyle w:val="Numberedlist1"/>
        <w:numPr>
          <w:ilvl w:val="0"/>
          <w:numId w:val="95"/>
        </w:numPr>
      </w:pPr>
      <w:r w:rsidRPr="000D4586">
        <w:t xml:space="preserve">Select the cell where you want your converted text to be </w:t>
      </w:r>
      <w:r w:rsidR="00C553D0">
        <w:t>placed</w:t>
      </w:r>
      <w:r w:rsidRPr="000D4586">
        <w:t>.</w:t>
      </w:r>
    </w:p>
    <w:p w14:paraId="0FAFAB10" w14:textId="5FD2B863" w:rsidR="000D4586" w:rsidRDefault="000D4586" w:rsidP="000D4586">
      <w:pPr>
        <w:pStyle w:val="Numberedlist1"/>
      </w:pPr>
      <w:r>
        <w:t xml:space="preserve">Enter </w:t>
      </w:r>
      <w:r w:rsidRPr="000D4586">
        <w:rPr>
          <w:rStyle w:val="Inlinebold"/>
        </w:rPr>
        <w:t>=TEXTJOIN(</w:t>
      </w:r>
      <w:r w:rsidR="00E92133" w:rsidRPr="000D4586">
        <w:t>.</w:t>
      </w:r>
    </w:p>
    <w:p w14:paraId="5F7D8F57" w14:textId="6924C083" w:rsidR="000D4586" w:rsidRDefault="00E92133" w:rsidP="000D4586">
      <w:pPr>
        <w:pStyle w:val="Numberedlist1"/>
      </w:pPr>
      <w:r w:rsidRPr="00720529">
        <w:rPr>
          <w:rStyle w:val="Inlinebold"/>
        </w:rPr>
        <w:t>TEXTJOIN</w:t>
      </w:r>
      <w:r>
        <w:t xml:space="preserve"> </w:t>
      </w:r>
      <w:r w:rsidR="000D4586">
        <w:t xml:space="preserve">requires several pieces of information to perform the function. The first piece of information is the </w:t>
      </w:r>
      <w:r w:rsidR="000D4586" w:rsidRPr="000D4586">
        <w:rPr>
          <w:rStyle w:val="Inlinebold"/>
        </w:rPr>
        <w:t>delimiter</w:t>
      </w:r>
      <w:r w:rsidR="000D4586">
        <w:t xml:space="preserve">. </w:t>
      </w:r>
      <w:r>
        <w:t>Place t</w:t>
      </w:r>
      <w:r w:rsidR="000D4586">
        <w:t>he delimiter between the data that is being combined. The delimiter being used must be entered into the function using double quotations marks on either side of the delimiter. The delimiter could be a space between the double quotation marks</w:t>
      </w:r>
      <w:r>
        <w:t>,</w:t>
      </w:r>
      <w:r w:rsidR="000D4586">
        <w:t xml:space="preserve"> which would create a space between the data.</w:t>
      </w:r>
    </w:p>
    <w:p w14:paraId="60E751AF" w14:textId="71BC6B40" w:rsidR="000D4586" w:rsidRDefault="000D4586" w:rsidP="000D4586">
      <w:pPr>
        <w:pStyle w:val="Numberedlist1"/>
      </w:pPr>
      <w:r>
        <w:t xml:space="preserve">The next piece of information </w:t>
      </w:r>
      <w:r w:rsidR="00E92133">
        <w:t>to put into the equation</w:t>
      </w:r>
      <w:r>
        <w:t xml:space="preserve"> is whether </w:t>
      </w:r>
      <w:r w:rsidR="00D11899">
        <w:t xml:space="preserve">you want </w:t>
      </w:r>
      <w:r>
        <w:t xml:space="preserve">empty cells ignored. This piece of information is set to either </w:t>
      </w:r>
      <w:r w:rsidRPr="000D4586">
        <w:rPr>
          <w:rStyle w:val="Inlinebold"/>
        </w:rPr>
        <w:t>true</w:t>
      </w:r>
      <w:r>
        <w:t xml:space="preserve"> (yes, you want empty cells ignored) or </w:t>
      </w:r>
      <w:r w:rsidRPr="000D4586">
        <w:rPr>
          <w:rStyle w:val="Inlinebold"/>
        </w:rPr>
        <w:t>false</w:t>
      </w:r>
      <w:r>
        <w:t xml:space="preserve"> (you don</w:t>
      </w:r>
      <w:r w:rsidR="00062BCF">
        <w:t>’</w:t>
      </w:r>
      <w:r>
        <w:t>t want empty spaced ignored).</w:t>
      </w:r>
    </w:p>
    <w:p w14:paraId="0F3A0CAE" w14:textId="0469B744" w:rsidR="000D4586" w:rsidRDefault="000D4586" w:rsidP="00965A59">
      <w:pPr>
        <w:pStyle w:val="Numberedlist1"/>
      </w:pPr>
      <w:r>
        <w:t xml:space="preserve">The final piece of information </w:t>
      </w:r>
      <w:r w:rsidR="00E92133">
        <w:t xml:space="preserve">you </w:t>
      </w:r>
      <w:r>
        <w:t>need</w:t>
      </w:r>
      <w:r w:rsidR="00E92133">
        <w:t xml:space="preserve"> to put in the equation</w:t>
      </w:r>
      <w:r>
        <w:t xml:space="preserve"> is the </w:t>
      </w:r>
      <w:r w:rsidRPr="000D4586">
        <w:rPr>
          <w:rStyle w:val="Inlinebold"/>
        </w:rPr>
        <w:t>cell locations</w:t>
      </w:r>
      <w:r>
        <w:t xml:space="preserve"> of the text to be combined.</w:t>
      </w:r>
    </w:p>
    <w:p w14:paraId="54414132" w14:textId="4E974485" w:rsidR="000D4586" w:rsidRDefault="00D11899" w:rsidP="00C72075">
      <w:pPr>
        <w:pStyle w:val="ListParagraph"/>
      </w:pPr>
      <w:r>
        <w:t xml:space="preserve">For example: </w:t>
      </w:r>
      <w:r w:rsidR="000D4586">
        <w:t xml:space="preserve">If you wanted to combine the text in cell </w:t>
      </w:r>
      <w:r w:rsidR="000D4586" w:rsidRPr="000D4586">
        <w:rPr>
          <w:rStyle w:val="Inlinebold"/>
        </w:rPr>
        <w:t>A2</w:t>
      </w:r>
      <w:r w:rsidR="000D4586">
        <w:t xml:space="preserve"> with </w:t>
      </w:r>
      <w:r w:rsidR="000D4586" w:rsidRPr="000D4586">
        <w:rPr>
          <w:rStyle w:val="Inlinebold"/>
        </w:rPr>
        <w:t>B2</w:t>
      </w:r>
      <w:r w:rsidR="000D4586">
        <w:t xml:space="preserve"> and to place a dash between the pieces of text ignoring any empty cells, your resulting function would be </w:t>
      </w:r>
      <w:r w:rsidR="000D4586" w:rsidRPr="000D4586">
        <w:rPr>
          <w:rStyle w:val="Inlinebold"/>
        </w:rPr>
        <w:t>=TEXTJOIN("-",true,A2,B2)</w:t>
      </w:r>
      <w:r w:rsidR="000D4586">
        <w:t>.</w:t>
      </w:r>
    </w:p>
    <w:p w14:paraId="56FBE179" w14:textId="65488B4D" w:rsidR="000D4586" w:rsidRDefault="000D4586" w:rsidP="000D4586">
      <w:pPr>
        <w:pStyle w:val="Heading3"/>
      </w:pPr>
      <w:bookmarkStart w:id="328" w:name="_Toc29043559"/>
      <w:r w:rsidRPr="000D4586">
        <w:t xml:space="preserve">Combining text: </w:t>
      </w:r>
      <w:r>
        <w:t>CONCAT and T</w:t>
      </w:r>
      <w:r w:rsidRPr="000D4586">
        <w:t>EXTJOIN</w:t>
      </w:r>
      <w:bookmarkEnd w:id="328"/>
    </w:p>
    <w:p w14:paraId="53751391" w14:textId="0DFDBE86" w:rsidR="000D4586" w:rsidRPr="000D4586" w:rsidRDefault="00D11899" w:rsidP="000D4586">
      <w:r>
        <w:t>You can also combine t</w:t>
      </w:r>
      <w:r w:rsidR="000D4586">
        <w:t xml:space="preserve">he </w:t>
      </w:r>
      <w:r w:rsidR="000D4586" w:rsidRPr="00D11899">
        <w:rPr>
          <w:rStyle w:val="Inlinebold"/>
        </w:rPr>
        <w:t>CONCAT</w:t>
      </w:r>
      <w:r w:rsidR="000D4586">
        <w:t xml:space="preserve"> and </w:t>
      </w:r>
      <w:r w:rsidR="000D4586" w:rsidRPr="00D11899">
        <w:rPr>
          <w:rStyle w:val="Inlinebold"/>
        </w:rPr>
        <w:t>TEXTJOIN</w:t>
      </w:r>
      <w:r w:rsidR="000D4586">
        <w:t xml:space="preserve"> functions to create more complex combinations of text.</w:t>
      </w:r>
    </w:p>
    <w:tbl>
      <w:tblPr>
        <w:tblW w:w="5000" w:type="pct"/>
        <w:tblLook w:val="04A0" w:firstRow="1" w:lastRow="0" w:firstColumn="1" w:lastColumn="0" w:noHBand="0" w:noVBand="1"/>
      </w:tblPr>
      <w:tblGrid>
        <w:gridCol w:w="1746"/>
        <w:gridCol w:w="7614"/>
      </w:tblGrid>
      <w:tr w:rsidR="000D4586" w:rsidRPr="00525B3D" w14:paraId="21DA683A" w14:textId="77777777" w:rsidTr="00965A59">
        <w:tc>
          <w:tcPr>
            <w:tcW w:w="1746" w:type="dxa"/>
          </w:tcPr>
          <w:p w14:paraId="5D23ACED" w14:textId="77777777" w:rsidR="000D4586" w:rsidRPr="00525B3D" w:rsidRDefault="000D4586" w:rsidP="00965A59">
            <w:r w:rsidRPr="00525B3D">
              <w:rPr>
                <w:noProof/>
              </w:rPr>
              <w:drawing>
                <wp:inline distT="0" distB="0" distL="0" distR="0" wp14:anchorId="52DD4652" wp14:editId="43EF09C5">
                  <wp:extent cx="720000" cy="720000"/>
                  <wp:effectExtent l="0" t="0" r="4445" b="4445"/>
                  <wp:docPr id="29"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720000" cy="720000"/>
                          </a:xfrm>
                          <a:prstGeom prst="rect">
                            <a:avLst/>
                          </a:prstGeom>
                        </pic:spPr>
                      </pic:pic>
                    </a:graphicData>
                  </a:graphic>
                </wp:inline>
              </w:drawing>
            </w:r>
          </w:p>
        </w:tc>
        <w:tc>
          <w:tcPr>
            <w:tcW w:w="7614" w:type="dxa"/>
          </w:tcPr>
          <w:p w14:paraId="3CADE913" w14:textId="77777777" w:rsidR="000D4586" w:rsidRPr="00525B3D" w:rsidRDefault="000D4586" w:rsidP="00965A59">
            <w:pPr>
              <w:pStyle w:val="Readeraids"/>
            </w:pPr>
            <w:r w:rsidRPr="00525B3D">
              <w:t>Additional information</w:t>
            </w:r>
          </w:p>
          <w:p w14:paraId="76D343BC" w14:textId="76F1EEF3" w:rsidR="000D4586" w:rsidRPr="00525B3D" w:rsidRDefault="000D4586" w:rsidP="00965A59">
            <w:r w:rsidRPr="00525B3D">
              <w:t xml:space="preserve">For more information on </w:t>
            </w:r>
            <w:r>
              <w:t xml:space="preserve">the </w:t>
            </w:r>
            <w:r w:rsidRPr="00D11899">
              <w:rPr>
                <w:rStyle w:val="Inlinebold"/>
              </w:rPr>
              <w:t>TEXTJOIN</w:t>
            </w:r>
            <w:r>
              <w:t xml:space="preserve"> function</w:t>
            </w:r>
            <w:r w:rsidRPr="00525B3D">
              <w:t>, go to</w:t>
            </w:r>
            <w:r w:rsidR="00AF3CB6">
              <w:t>:</w:t>
            </w:r>
            <w:r w:rsidRPr="00525B3D">
              <w:t xml:space="preserve"> </w:t>
            </w:r>
            <w:hyperlink r:id="rId42" w:history="1">
              <w:r w:rsidR="004864F6">
                <w:rPr>
                  <w:rStyle w:val="Hyperlink"/>
                </w:rPr>
                <w:t>TEXTJOIN function</w:t>
              </w:r>
            </w:hyperlink>
          </w:p>
        </w:tc>
      </w:tr>
    </w:tbl>
    <w:p w14:paraId="4AC2388C" w14:textId="77777777" w:rsidR="004504BF" w:rsidRDefault="004504BF" w:rsidP="00451FD3">
      <w:r>
        <w:br w:type="page"/>
      </w:r>
    </w:p>
    <w:p w14:paraId="7C7F38E0" w14:textId="3F195AEE" w:rsidR="000D4586" w:rsidRDefault="000D4586" w:rsidP="00023AEB">
      <w:pPr>
        <w:pStyle w:val="Heading3"/>
      </w:pPr>
      <w:bookmarkStart w:id="329" w:name="_Toc29043560"/>
      <w:r>
        <w:lastRenderedPageBreak/>
        <w:t>Activity: Pose a challenge</w:t>
      </w:r>
      <w:bookmarkEnd w:id="329"/>
    </w:p>
    <w:p w14:paraId="586CE8E9" w14:textId="54F28679" w:rsidR="000D4586" w:rsidRDefault="000D4586" w:rsidP="000D4586">
      <w:r>
        <w:t>What if you had repetitive text (such as a list of items) to combine with text in another cell? What could you do to accomplish this task?</w:t>
      </w:r>
    </w:p>
    <w:p w14:paraId="68343381" w14:textId="2B21C051" w:rsidR="000D4586" w:rsidRDefault="004864F6" w:rsidP="000D4586">
      <w:r>
        <w:t xml:space="preserve">You could use </w:t>
      </w:r>
      <w:r w:rsidR="000D4586" w:rsidRPr="004864F6">
        <w:rPr>
          <w:rStyle w:val="Inlinebold"/>
        </w:rPr>
        <w:t xml:space="preserve">CONCAT </w:t>
      </w:r>
      <w:r w:rsidR="000D4586">
        <w:t xml:space="preserve">to combine the text while </w:t>
      </w:r>
      <w:r>
        <w:t xml:space="preserve">you could use </w:t>
      </w:r>
      <w:r w:rsidR="000D4586" w:rsidRPr="004864F6">
        <w:rPr>
          <w:rStyle w:val="Inlinebold"/>
        </w:rPr>
        <w:t>TEXTJOIN</w:t>
      </w:r>
      <w:r w:rsidR="000D4586">
        <w:t xml:space="preserve"> to combine the </w:t>
      </w:r>
      <w:r w:rsidR="00273083">
        <w:t xml:space="preserve">repetitive </w:t>
      </w:r>
      <w:r w:rsidR="000D4586">
        <w:t>text.</w:t>
      </w:r>
    </w:p>
    <w:p w14:paraId="6C117248" w14:textId="3A68D10C" w:rsidR="000D4586" w:rsidRDefault="000D4586" w:rsidP="000D4586">
      <w:r>
        <w:t>Munson</w:t>
      </w:r>
      <w:r w:rsidR="00062BCF">
        <w:t>’</w:t>
      </w:r>
      <w:r>
        <w:t>s needs to create item numbers for their preserves to use in their upcoming catalog. The item number is created by using the location of the item, aisle location, and identifier number. This data is separated by a dash. You have been asked to create these item numbers.</w:t>
      </w:r>
    </w:p>
    <w:p w14:paraId="3408B7FA" w14:textId="77777777" w:rsidR="000D4586" w:rsidRPr="000D4586" w:rsidRDefault="000D4586" w:rsidP="000D4586">
      <w:pPr>
        <w:pStyle w:val="Heading4"/>
      </w:pPr>
      <w:r w:rsidRPr="000D4586">
        <w:t>Resources required</w:t>
      </w:r>
    </w:p>
    <w:p w14:paraId="4D86CC55" w14:textId="0CF2B2BF" w:rsidR="000D4586" w:rsidRPr="000D4586" w:rsidRDefault="000D4586" w:rsidP="000D4586">
      <w:r w:rsidRPr="000D4586">
        <w:t xml:space="preserve">You will need the following </w:t>
      </w:r>
      <w:r w:rsidR="00FA17A1">
        <w:t>resource</w:t>
      </w:r>
      <w:r w:rsidRPr="000D4586">
        <w:t xml:space="preserve"> for this activity:</w:t>
      </w:r>
    </w:p>
    <w:p w14:paraId="4759C2E7" w14:textId="3FA2C953" w:rsidR="000D4586" w:rsidRPr="000D4586" w:rsidRDefault="00BA531B" w:rsidP="000D4586">
      <w:pPr>
        <w:pStyle w:val="Bulletlevel1"/>
      </w:pPr>
      <w:r>
        <w:t>Open the</w:t>
      </w:r>
      <w:r w:rsidR="000D4586" w:rsidRPr="000D4586">
        <w:t xml:space="preserve"> </w:t>
      </w:r>
      <w:r w:rsidR="000D4586" w:rsidRPr="000D4586">
        <w:rPr>
          <w:rStyle w:val="Inlinebold"/>
        </w:rPr>
        <w:t>L4_T</w:t>
      </w:r>
      <w:r w:rsidR="000D4586">
        <w:rPr>
          <w:rStyle w:val="Inlinebold"/>
        </w:rPr>
        <w:t>2</w:t>
      </w:r>
      <w:r w:rsidR="000D4586" w:rsidRPr="000D4586">
        <w:rPr>
          <w:rStyle w:val="Inlinebold"/>
        </w:rPr>
        <w:t>_act_product_list</w:t>
      </w:r>
      <w:r w:rsidR="00297F31">
        <w:rPr>
          <w:rStyle w:val="Inlinebold"/>
        </w:rPr>
        <w:t>_starter</w:t>
      </w:r>
      <w:r w:rsidR="000D4586" w:rsidRPr="000D4586">
        <w:rPr>
          <w:rStyle w:val="Inlinebold"/>
        </w:rPr>
        <w:t>.xlsx</w:t>
      </w:r>
      <w:r w:rsidR="000D4586" w:rsidRPr="000D4586">
        <w:t xml:space="preserve"> file</w:t>
      </w:r>
      <w:bookmarkStart w:id="330" w:name="_Hlk28886671"/>
      <w:bookmarkStart w:id="331" w:name="_Hlk28886665"/>
      <w:r w:rsidR="000D4586" w:rsidRPr="000D4586">
        <w:t xml:space="preserve"> </w:t>
      </w:r>
      <w:r w:rsidR="00E9734B">
        <w:t>in this lesson</w:t>
      </w:r>
      <w:r w:rsidR="00062BCF">
        <w:t>’</w:t>
      </w:r>
      <w:r w:rsidR="00E9734B">
        <w:t xml:space="preserve">s </w:t>
      </w:r>
      <w:r w:rsidR="00E9734B" w:rsidRPr="00AF3CB6">
        <w:rPr>
          <w:rStyle w:val="Inlinebold"/>
        </w:rPr>
        <w:t>Learning Activity Resources</w:t>
      </w:r>
      <w:r w:rsidR="00E9734B">
        <w:t xml:space="preserve"> folder</w:t>
      </w:r>
      <w:r w:rsidR="000D4586" w:rsidRPr="000D4586">
        <w:t>.</w:t>
      </w:r>
      <w:bookmarkEnd w:id="330"/>
    </w:p>
    <w:bookmarkEnd w:id="331"/>
    <w:p w14:paraId="5996F294" w14:textId="77777777" w:rsidR="000D4586" w:rsidRPr="000D4586" w:rsidRDefault="000D4586" w:rsidP="000D4586">
      <w:pPr>
        <w:pStyle w:val="Heading4"/>
      </w:pPr>
      <w:r w:rsidRPr="000D4586">
        <w:t>Activity instructions</w:t>
      </w:r>
    </w:p>
    <w:p w14:paraId="0EE50FBB" w14:textId="77777777" w:rsidR="000D4586" w:rsidRPr="000D4586" w:rsidRDefault="000D4586" w:rsidP="000D4586">
      <w:r w:rsidRPr="000D4586">
        <w:t>Participate in the activity by following these instructions:</w:t>
      </w:r>
    </w:p>
    <w:p w14:paraId="73D50422" w14:textId="62287B12" w:rsidR="000D4586" w:rsidRPr="00AF3CB6" w:rsidRDefault="000D4586" w:rsidP="006F304A">
      <w:pPr>
        <w:pStyle w:val="Numberedlist1"/>
        <w:numPr>
          <w:ilvl w:val="0"/>
          <w:numId w:val="117"/>
        </w:numPr>
        <w:rPr>
          <w:bCs/>
        </w:rPr>
      </w:pPr>
      <w:bookmarkStart w:id="332" w:name="_Hlk28886589"/>
      <w:r w:rsidRPr="000D4586">
        <w:t xml:space="preserve">In </w:t>
      </w:r>
      <w:r>
        <w:rPr>
          <w:rStyle w:val="Inlinebold"/>
        </w:rPr>
        <w:t>H</w:t>
      </w:r>
      <w:r w:rsidRPr="000D4586">
        <w:rPr>
          <w:rStyle w:val="Inlinebold"/>
        </w:rPr>
        <w:t>4</w:t>
      </w:r>
      <w:r w:rsidRPr="000D4586">
        <w:t xml:space="preserve">, enter </w:t>
      </w:r>
      <w:r w:rsidRPr="000D4586">
        <w:rPr>
          <w:rStyle w:val="Inlinebold"/>
        </w:rPr>
        <w:t>=</w:t>
      </w:r>
      <w:r>
        <w:rPr>
          <w:rStyle w:val="Inlinebold"/>
        </w:rPr>
        <w:t>TEXTJOIN(</w:t>
      </w:r>
      <w:r w:rsidR="00E90FCB">
        <w:t>.</w:t>
      </w:r>
      <w:r w:rsidR="008B59D2">
        <w:t xml:space="preserve"> </w:t>
      </w:r>
      <w:r>
        <w:t xml:space="preserve">The data for the item number is located in cells </w:t>
      </w:r>
      <w:r w:rsidRPr="008B59D2">
        <w:rPr>
          <w:rStyle w:val="Inlinebold"/>
        </w:rPr>
        <w:t>A4</w:t>
      </w:r>
      <w:r>
        <w:t xml:space="preserve">, </w:t>
      </w:r>
      <w:r w:rsidRPr="008B59D2">
        <w:rPr>
          <w:rStyle w:val="Inlinebold"/>
        </w:rPr>
        <w:t>B4</w:t>
      </w:r>
      <w:r>
        <w:t xml:space="preserve">, and </w:t>
      </w:r>
      <w:r w:rsidRPr="008B59D2">
        <w:rPr>
          <w:rStyle w:val="Inlinebold"/>
        </w:rPr>
        <w:t>C4</w:t>
      </w:r>
      <w:r>
        <w:t>. Munson</w:t>
      </w:r>
      <w:r w:rsidR="00062BCF">
        <w:t>’</w:t>
      </w:r>
      <w:r>
        <w:t>s wants this data separated by a dash.</w:t>
      </w:r>
    </w:p>
    <w:p w14:paraId="6F03D31D" w14:textId="460646D8" w:rsidR="000D4586" w:rsidRPr="00AF3CB6" w:rsidRDefault="000D4586" w:rsidP="00A83A46">
      <w:pPr>
        <w:pStyle w:val="Numberedlist1"/>
        <w:rPr>
          <w:bCs/>
        </w:rPr>
      </w:pPr>
      <w:r>
        <w:t xml:space="preserve">In your </w:t>
      </w:r>
      <w:r w:rsidRPr="008B59D2">
        <w:rPr>
          <w:rStyle w:val="Inlinebold"/>
        </w:rPr>
        <w:t>TEXTJOIN</w:t>
      </w:r>
      <w:r>
        <w:t xml:space="preserve"> function, enter </w:t>
      </w:r>
      <w:r w:rsidRPr="000D4586">
        <w:rPr>
          <w:rStyle w:val="Inlinebold"/>
        </w:rPr>
        <w:t>"-"</w:t>
      </w:r>
      <w:r>
        <w:t xml:space="preserve"> as the delimiter followed by a comma.</w:t>
      </w:r>
    </w:p>
    <w:p w14:paraId="4F01C35E" w14:textId="3357C31D" w:rsidR="000D4586" w:rsidRPr="00AF3CB6" w:rsidRDefault="000D4586" w:rsidP="00A83A46">
      <w:pPr>
        <w:pStyle w:val="Numberedlist1"/>
        <w:rPr>
          <w:bCs/>
        </w:rPr>
      </w:pPr>
      <w:r>
        <w:t xml:space="preserve">Enter </w:t>
      </w:r>
      <w:r w:rsidRPr="000D4586">
        <w:rPr>
          <w:rStyle w:val="Inlinebold"/>
        </w:rPr>
        <w:t>true</w:t>
      </w:r>
      <w:r>
        <w:t xml:space="preserve"> to ignore any empty cells followed by a comma.</w:t>
      </w:r>
    </w:p>
    <w:p w14:paraId="48E50D32" w14:textId="4208EE61" w:rsidR="000D4586" w:rsidRPr="00AF3CB6" w:rsidRDefault="000D4586" w:rsidP="00A83A46">
      <w:pPr>
        <w:pStyle w:val="Numberedlist1"/>
        <w:rPr>
          <w:bCs/>
        </w:rPr>
      </w:pPr>
      <w:r>
        <w:t xml:space="preserve">Enter </w:t>
      </w:r>
      <w:r w:rsidRPr="000D4586">
        <w:rPr>
          <w:rStyle w:val="Inlinebold"/>
        </w:rPr>
        <w:t>A4,B4,C4</w:t>
      </w:r>
      <w:r>
        <w:t xml:space="preserve"> to combine the data from those cells followed by a closing a parenthesis </w:t>
      </w:r>
      <w:r w:rsidRPr="000D4586">
        <w:rPr>
          <w:rStyle w:val="Inlinebold"/>
        </w:rPr>
        <w:t>)</w:t>
      </w:r>
      <w:r>
        <w:t>.</w:t>
      </w:r>
    </w:p>
    <w:p w14:paraId="090F4921" w14:textId="78032F7F" w:rsidR="000D4586" w:rsidRPr="00AF3CB6" w:rsidRDefault="000D4586" w:rsidP="00A83A46">
      <w:pPr>
        <w:pStyle w:val="Numberedlist1"/>
        <w:rPr>
          <w:bCs/>
        </w:rPr>
      </w:pPr>
      <w:r>
        <w:t xml:space="preserve">Your resulting function should be </w:t>
      </w:r>
      <w:r w:rsidRPr="000D4586">
        <w:rPr>
          <w:rStyle w:val="Inlinebold"/>
        </w:rPr>
        <w:t>=TEXTJOIN("-",true,A4,B4,C4)</w:t>
      </w:r>
      <w:r w:rsidR="008B59D2">
        <w:t>.</w:t>
      </w:r>
    </w:p>
    <w:p w14:paraId="1054A7D1" w14:textId="77777777" w:rsidR="003B43D6" w:rsidRPr="00AF3CB6" w:rsidRDefault="000D4586" w:rsidP="003B43D6">
      <w:pPr>
        <w:pStyle w:val="Numberedlist1"/>
        <w:rPr>
          <w:bCs/>
        </w:rPr>
      </w:pPr>
      <w:r>
        <w:t xml:space="preserve">Copy this formula to </w:t>
      </w:r>
      <w:r w:rsidRPr="000D4586">
        <w:rPr>
          <w:rStyle w:val="Inlinebold"/>
        </w:rPr>
        <w:t>H4:H8</w:t>
      </w:r>
      <w:r>
        <w:t>.</w:t>
      </w:r>
    </w:p>
    <w:p w14:paraId="38A131E9" w14:textId="7E5EC0ED" w:rsidR="003B43D6" w:rsidRPr="00AF3CB6" w:rsidRDefault="000D4586" w:rsidP="003B43D6">
      <w:pPr>
        <w:pStyle w:val="Numberedlist1"/>
        <w:rPr>
          <w:bCs/>
        </w:rPr>
      </w:pPr>
      <w:r>
        <w:t xml:space="preserve">In </w:t>
      </w:r>
      <w:r w:rsidRPr="000D4586">
        <w:rPr>
          <w:rStyle w:val="Inlinebold"/>
        </w:rPr>
        <w:t>A10</w:t>
      </w:r>
      <w:r>
        <w:t>, Munson</w:t>
      </w:r>
      <w:r w:rsidR="00062BCF">
        <w:t>’</w:t>
      </w:r>
      <w:r>
        <w:t xml:space="preserve">s would like the sentence </w:t>
      </w:r>
      <w:r w:rsidRPr="000D4586">
        <w:rPr>
          <w:rStyle w:val="Inlinebold"/>
        </w:rPr>
        <w:t>Munson</w:t>
      </w:r>
      <w:r w:rsidR="00062BCF">
        <w:rPr>
          <w:rStyle w:val="Inlinebold"/>
        </w:rPr>
        <w:t>’</w:t>
      </w:r>
      <w:r w:rsidRPr="000D4586">
        <w:rPr>
          <w:rStyle w:val="Inlinebold"/>
        </w:rPr>
        <w:t xml:space="preserve">s Own Premium preserves include strawberry, cherry, apple, mixed berry, </w:t>
      </w:r>
      <w:r w:rsidR="008B59D2">
        <w:rPr>
          <w:rStyle w:val="Inlinebold"/>
        </w:rPr>
        <w:t xml:space="preserve">and </w:t>
      </w:r>
      <w:r w:rsidRPr="000D4586">
        <w:rPr>
          <w:rStyle w:val="Inlinebold"/>
        </w:rPr>
        <w:t>plum</w:t>
      </w:r>
      <w:r w:rsidR="008B59D2">
        <w:rPr>
          <w:rStyle w:val="Inlinebold"/>
        </w:rPr>
        <w:t>.</w:t>
      </w:r>
      <w:r w:rsidR="00AF065F">
        <w:rPr>
          <w:rStyle w:val="Inlinebold"/>
        </w:rPr>
        <w:t xml:space="preserve"> </w:t>
      </w:r>
      <w:r w:rsidR="00AF065F">
        <w:t>to display.</w:t>
      </w:r>
    </w:p>
    <w:p w14:paraId="49A8AB4D" w14:textId="6BADDC72" w:rsidR="000D4586" w:rsidRPr="00AF3CB6" w:rsidRDefault="000D4586" w:rsidP="003B43D6">
      <w:pPr>
        <w:pStyle w:val="Numberedlist1"/>
        <w:rPr>
          <w:bCs/>
        </w:rPr>
      </w:pPr>
      <w:r>
        <w:t xml:space="preserve">In </w:t>
      </w:r>
      <w:r w:rsidRPr="008B59D2">
        <w:rPr>
          <w:rStyle w:val="Inlinebold"/>
        </w:rPr>
        <w:t>A10</w:t>
      </w:r>
      <w:r>
        <w:t xml:space="preserve">, enter </w:t>
      </w:r>
      <w:r w:rsidRPr="008B59D2">
        <w:rPr>
          <w:rStyle w:val="Inlinebold"/>
        </w:rPr>
        <w:t>=CONCAT(A2," ",D</w:t>
      </w:r>
      <w:r w:rsidR="00594E8B" w:rsidRPr="008B59D2">
        <w:rPr>
          <w:rStyle w:val="Inlinebold"/>
        </w:rPr>
        <w:t>3</w:t>
      </w:r>
      <w:r w:rsidR="003B43D6">
        <w:rPr>
          <w:rStyle w:val="Inlinebold"/>
        </w:rPr>
        <w:t xml:space="preserve"> </w:t>
      </w:r>
      <w:r w:rsidR="003B43D6">
        <w:t>followed by a comma. T</w:t>
      </w:r>
      <w:r>
        <w:t xml:space="preserve">his will combine </w:t>
      </w:r>
      <w:r w:rsidRPr="000D4586">
        <w:rPr>
          <w:rStyle w:val="Inlinebold"/>
        </w:rPr>
        <w:t>Munson</w:t>
      </w:r>
      <w:r w:rsidR="00062BCF">
        <w:rPr>
          <w:rStyle w:val="Inlinebold"/>
        </w:rPr>
        <w:t>’</w:t>
      </w:r>
      <w:r w:rsidRPr="000D4586">
        <w:rPr>
          <w:rStyle w:val="Inlinebold"/>
        </w:rPr>
        <w:t>s Own Premium</w:t>
      </w:r>
      <w:r>
        <w:t xml:space="preserve"> and </w:t>
      </w:r>
      <w:r w:rsidRPr="000D4586">
        <w:rPr>
          <w:rStyle w:val="Inlinebold"/>
        </w:rPr>
        <w:t>Preserves</w:t>
      </w:r>
      <w:r>
        <w:t xml:space="preserve"> with a space between the text.</w:t>
      </w:r>
    </w:p>
    <w:p w14:paraId="0AA46ED4" w14:textId="522D51C3" w:rsidR="000D4586" w:rsidRPr="00AF3CB6" w:rsidRDefault="000D4586" w:rsidP="00A83A46">
      <w:pPr>
        <w:pStyle w:val="Numberedlist1"/>
        <w:rPr>
          <w:bCs/>
        </w:rPr>
      </w:pPr>
      <w:r>
        <w:t xml:space="preserve">Next, we need to add in the word </w:t>
      </w:r>
      <w:r w:rsidRPr="000D4586">
        <w:rPr>
          <w:rStyle w:val="Inlinebold"/>
        </w:rPr>
        <w:t>include</w:t>
      </w:r>
      <w:r>
        <w:t xml:space="preserve">. Enter </w:t>
      </w:r>
      <w:r w:rsidRPr="000D4586">
        <w:rPr>
          <w:rStyle w:val="Inlinebold"/>
        </w:rPr>
        <w:t>" include "</w:t>
      </w:r>
      <w:r w:rsidR="003B43D6">
        <w:t xml:space="preserve"> followed by a comma, m</w:t>
      </w:r>
      <w:r>
        <w:t>aking sure you place a space before and after the word include. This will place a space between the words being combined.</w:t>
      </w:r>
    </w:p>
    <w:p w14:paraId="7D99271A" w14:textId="48DBB2ED" w:rsidR="000D4586" w:rsidRPr="00AF3CB6" w:rsidRDefault="000D4586" w:rsidP="00A83A46">
      <w:pPr>
        <w:pStyle w:val="Numberedlist1"/>
        <w:rPr>
          <w:bCs/>
        </w:rPr>
      </w:pPr>
      <w:r>
        <w:t xml:space="preserve"> Next, to create the list of preserves, </w:t>
      </w:r>
      <w:r w:rsidR="005A59F0">
        <w:t>you</w:t>
      </w:r>
      <w:r>
        <w:t xml:space="preserve"> will need to use the </w:t>
      </w:r>
      <w:r w:rsidRPr="00C54995">
        <w:rPr>
          <w:rStyle w:val="Inlinebold"/>
        </w:rPr>
        <w:t>TEXTJOIN</w:t>
      </w:r>
      <w:r>
        <w:t xml:space="preserve"> function. Enter </w:t>
      </w:r>
      <w:r w:rsidRPr="000D4586">
        <w:rPr>
          <w:rStyle w:val="Inlinebold"/>
        </w:rPr>
        <w:t>TEXTJOIN(</w:t>
      </w:r>
      <w:r w:rsidR="00C54995">
        <w:t>.</w:t>
      </w:r>
    </w:p>
    <w:p w14:paraId="7D97478C" w14:textId="07EF001F" w:rsidR="000D4586" w:rsidRPr="00AF3CB6" w:rsidRDefault="000D4586" w:rsidP="00A83A46">
      <w:pPr>
        <w:pStyle w:val="Numberedlist1"/>
        <w:rPr>
          <w:bCs/>
        </w:rPr>
      </w:pPr>
      <w:r>
        <w:lastRenderedPageBreak/>
        <w:t xml:space="preserve">Enter </w:t>
      </w:r>
      <w:r w:rsidRPr="000D4586">
        <w:rPr>
          <w:rStyle w:val="Inlinebold"/>
        </w:rPr>
        <w:t>", "</w:t>
      </w:r>
      <w:r>
        <w:t xml:space="preserve"> making sure to place a space after the comma</w:t>
      </w:r>
      <w:r w:rsidR="003B43D6">
        <w:t xml:space="preserve"> followed by another comma</w:t>
      </w:r>
      <w:r>
        <w:t>. This will be used as a delimiter between the words in the list.</w:t>
      </w:r>
    </w:p>
    <w:p w14:paraId="5C6CDFD7" w14:textId="2EE1B7A2" w:rsidR="000D4586" w:rsidRPr="00AF3CB6" w:rsidRDefault="000D4586" w:rsidP="00A83A46">
      <w:pPr>
        <w:pStyle w:val="Numberedlist1"/>
        <w:rPr>
          <w:bCs/>
        </w:rPr>
      </w:pPr>
      <w:r>
        <w:t xml:space="preserve">Enter </w:t>
      </w:r>
      <w:r w:rsidRPr="000D4586">
        <w:rPr>
          <w:rStyle w:val="Inlinebold"/>
        </w:rPr>
        <w:t>true</w:t>
      </w:r>
      <w:r w:rsidR="003B43D6">
        <w:t xml:space="preserve"> followed by a comma, to</w:t>
      </w:r>
      <w:r>
        <w:t xml:space="preserve"> ignore empty cells</w:t>
      </w:r>
      <w:r w:rsidR="00CE43CE">
        <w:t>.</w:t>
      </w:r>
    </w:p>
    <w:p w14:paraId="4D5183E7" w14:textId="2025E747" w:rsidR="000D4586" w:rsidRPr="00AF3CB6" w:rsidRDefault="000D4586" w:rsidP="00A83A46">
      <w:pPr>
        <w:pStyle w:val="Numberedlist1"/>
        <w:rPr>
          <w:bCs/>
        </w:rPr>
      </w:pPr>
      <w:r>
        <w:t xml:space="preserve">Enter </w:t>
      </w:r>
      <w:r w:rsidRPr="000D4586">
        <w:rPr>
          <w:rStyle w:val="Inlinebold"/>
        </w:rPr>
        <w:t>D4:D8</w:t>
      </w:r>
      <w:r>
        <w:t xml:space="preserve"> to place the types of preserves in the list.</w:t>
      </w:r>
    </w:p>
    <w:p w14:paraId="6926494F" w14:textId="512994FA" w:rsidR="000D4586" w:rsidRPr="00AF3CB6" w:rsidRDefault="000D4586" w:rsidP="00A83A46">
      <w:pPr>
        <w:pStyle w:val="Numberedlist1"/>
        <w:rPr>
          <w:bCs/>
        </w:rPr>
      </w:pPr>
      <w:r>
        <w:t xml:space="preserve">End the function with double parenthesis </w:t>
      </w:r>
      <w:r w:rsidRPr="000D4586">
        <w:rPr>
          <w:rStyle w:val="Inlinebold"/>
        </w:rPr>
        <w:t>))</w:t>
      </w:r>
      <w:r>
        <w:t>.</w:t>
      </w:r>
    </w:p>
    <w:p w14:paraId="434529DD" w14:textId="672C8390" w:rsidR="000D4586" w:rsidRPr="00451FD3" w:rsidRDefault="000D4586" w:rsidP="00A83A46">
      <w:pPr>
        <w:pStyle w:val="Numberedlist1"/>
      </w:pPr>
      <w:r>
        <w:t xml:space="preserve">Your final function should be </w:t>
      </w:r>
      <w:r w:rsidRPr="000D4586">
        <w:rPr>
          <w:rStyle w:val="Inlinebold"/>
        </w:rPr>
        <w:t>=CONCAT(A2, " ",D3," include ",TEXTJOIN(", ",TRUE,D4:D8))</w:t>
      </w:r>
    </w:p>
    <w:p w14:paraId="31C008E6" w14:textId="00F0795B" w:rsidR="000D4586" w:rsidRPr="00AF3CB6" w:rsidRDefault="001E0DDE" w:rsidP="00A83A46">
      <w:pPr>
        <w:pStyle w:val="Numberedlist1"/>
        <w:rPr>
          <w:bCs/>
        </w:rPr>
      </w:pPr>
      <w:r>
        <w:t>Select</w:t>
      </w:r>
      <w:r w:rsidR="000D4586">
        <w:t xml:space="preserve"> </w:t>
      </w:r>
      <w:r w:rsidR="000D4586" w:rsidRPr="00451FD3">
        <w:t>Enter</w:t>
      </w:r>
      <w:r w:rsidR="000D4586">
        <w:t>.</w:t>
      </w:r>
    </w:p>
    <w:p w14:paraId="54C71AFE" w14:textId="76E45EBB" w:rsidR="000D4586" w:rsidRPr="00AF3CB6" w:rsidRDefault="000D4586" w:rsidP="00A83A46">
      <w:pPr>
        <w:pStyle w:val="Numberedlist1"/>
      </w:pPr>
      <w:r>
        <w:t xml:space="preserve">The text in </w:t>
      </w:r>
      <w:r w:rsidR="008F4D11">
        <w:t xml:space="preserve">cell </w:t>
      </w:r>
      <w:r w:rsidRPr="008F4D11">
        <w:rPr>
          <w:rStyle w:val="Inlinebold"/>
        </w:rPr>
        <w:t>A10</w:t>
      </w:r>
      <w:r>
        <w:t xml:space="preserve"> should now be </w:t>
      </w:r>
      <w:r w:rsidRPr="000D4586">
        <w:rPr>
          <w:rStyle w:val="Inlinebold"/>
        </w:rPr>
        <w:t>Munson</w:t>
      </w:r>
      <w:r w:rsidR="00062BCF">
        <w:rPr>
          <w:rStyle w:val="Inlinebold"/>
        </w:rPr>
        <w:t>’</w:t>
      </w:r>
      <w:r w:rsidRPr="000D4586">
        <w:rPr>
          <w:rStyle w:val="Inlinebold"/>
        </w:rPr>
        <w:t>s Own Premium Preserves include strawberry, cherry, apple, mixed berry, plum</w:t>
      </w:r>
      <w:bookmarkEnd w:id="332"/>
      <w:r w:rsidR="00AF3CB6" w:rsidRPr="00451FD3">
        <w:t>.</w:t>
      </w:r>
    </w:p>
    <w:p w14:paraId="703349FF" w14:textId="2F989D98" w:rsidR="00023AEB" w:rsidRPr="00023AEB" w:rsidRDefault="00023AEB" w:rsidP="00023AEB">
      <w:pPr>
        <w:pStyle w:val="Heading3"/>
      </w:pPr>
      <w:bookmarkStart w:id="333" w:name="_Toc29043561"/>
      <w:r w:rsidRPr="00023AEB">
        <w:t xml:space="preserve">Try-it: </w:t>
      </w:r>
      <w:r w:rsidR="00543CB5" w:rsidRPr="00BB27B6">
        <w:t xml:space="preserve">Combine text by using the </w:t>
      </w:r>
      <w:r w:rsidR="00543CB5">
        <w:t>TEXTJOIN</w:t>
      </w:r>
      <w:r w:rsidR="00543CB5" w:rsidRPr="00BB27B6">
        <w:t xml:space="preserve"> function</w:t>
      </w:r>
      <w:bookmarkEnd w:id="333"/>
    </w:p>
    <w:p w14:paraId="24D4469E" w14:textId="33979AD8" w:rsidR="00C53D76" w:rsidRDefault="00023AEB" w:rsidP="00023AEB">
      <w:r w:rsidRPr="00023AEB">
        <w:rPr>
          <w:noProof/>
        </w:rPr>
        <w:drawing>
          <wp:inline distT="0" distB="0" distL="0" distR="0" wp14:anchorId="7E5A6DDF" wp14:editId="19E18B6B">
            <wp:extent cx="300948" cy="300948"/>
            <wp:effectExtent l="0" t="0" r="4445" b="4445"/>
            <wp:docPr id="41" name="Picture 1490664153" descr="Icon indicating levelled try-i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 levelled.png"/>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00948" cy="300948"/>
                    </a:xfrm>
                    <a:prstGeom prst="rect">
                      <a:avLst/>
                    </a:prstGeom>
                  </pic:spPr>
                </pic:pic>
              </a:graphicData>
            </a:graphic>
          </wp:inline>
        </w:drawing>
      </w:r>
      <w:r w:rsidR="00113A14">
        <w:t xml:space="preserve"> </w:t>
      </w:r>
      <w:r w:rsidRPr="00023AEB">
        <w:t xml:space="preserve">In this leveled try-it activity, you will use the </w:t>
      </w:r>
      <w:r w:rsidR="00046E0B">
        <w:rPr>
          <w:rStyle w:val="Inlinebold"/>
        </w:rPr>
        <w:t>TEXTJOIN</w:t>
      </w:r>
      <w:r w:rsidR="00046E0B" w:rsidRPr="00023AEB">
        <w:t xml:space="preserve"> </w:t>
      </w:r>
      <w:r w:rsidRPr="00023AEB">
        <w:t>function to combine text.</w:t>
      </w:r>
    </w:p>
    <w:p w14:paraId="607A3695" w14:textId="7331E976" w:rsidR="00023AEB" w:rsidRPr="00023AEB" w:rsidRDefault="00023AEB" w:rsidP="00023AEB">
      <w:pPr>
        <w:pStyle w:val="Heading3"/>
      </w:pPr>
      <w:bookmarkStart w:id="334" w:name="_Toc29043562"/>
      <w:r w:rsidRPr="00023AEB">
        <w:t xml:space="preserve">Try-it </w:t>
      </w:r>
      <w:r>
        <w:t>1</w:t>
      </w:r>
      <w:bookmarkEnd w:id="334"/>
    </w:p>
    <w:p w14:paraId="3CF084C3" w14:textId="23DA3851" w:rsidR="00A46DC7" w:rsidRPr="00A46DC7" w:rsidRDefault="00A46DC7" w:rsidP="002404A4">
      <w:pPr>
        <w:pStyle w:val="Heading4"/>
        <w:tabs>
          <w:tab w:val="left" w:pos="5268"/>
        </w:tabs>
      </w:pPr>
      <w:r w:rsidRPr="00A46DC7">
        <w:t>Resources required</w:t>
      </w:r>
    </w:p>
    <w:p w14:paraId="7221F3CB" w14:textId="43234723" w:rsidR="00A46DC7" w:rsidRPr="00A46DC7" w:rsidRDefault="00A46DC7" w:rsidP="00A46DC7">
      <w:r w:rsidRPr="00A46DC7">
        <w:t xml:space="preserve">You will need the following </w:t>
      </w:r>
      <w:r w:rsidR="00FA17A1">
        <w:t>resource</w:t>
      </w:r>
      <w:r w:rsidRPr="00A46DC7">
        <w:t xml:space="preserve"> for this activity:</w:t>
      </w:r>
    </w:p>
    <w:p w14:paraId="1B92B37A" w14:textId="57374DAB" w:rsidR="00A46DC7" w:rsidRPr="00A46DC7" w:rsidRDefault="00A46DC7" w:rsidP="00A46DC7">
      <w:pPr>
        <w:pStyle w:val="Bulletlevel1"/>
      </w:pPr>
      <w:r w:rsidRPr="00A46DC7">
        <w:t xml:space="preserve">Open </w:t>
      </w:r>
      <w:r w:rsidR="00B33249" w:rsidRPr="00972C45">
        <w:rPr>
          <w:rStyle w:val="Inlinebold"/>
        </w:rPr>
        <w:t>L4_T2_try1</w:t>
      </w:r>
      <w:r w:rsidRPr="00972C45">
        <w:rPr>
          <w:rStyle w:val="Inlinebold"/>
        </w:rPr>
        <w:t>_</w:t>
      </w:r>
      <w:r w:rsidR="002404A4">
        <w:rPr>
          <w:rStyle w:val="Inlinebold"/>
        </w:rPr>
        <w:t>c</w:t>
      </w:r>
      <w:r w:rsidRPr="00972C45">
        <w:rPr>
          <w:rStyle w:val="Inlinebold"/>
        </w:rPr>
        <w:t>ustomer_</w:t>
      </w:r>
      <w:r w:rsidR="002404A4">
        <w:rPr>
          <w:rStyle w:val="Inlinebold"/>
        </w:rPr>
        <w:t>l</w:t>
      </w:r>
      <w:r w:rsidR="00754AF4" w:rsidRPr="00972C45">
        <w:rPr>
          <w:rStyle w:val="Inlinebold"/>
        </w:rPr>
        <w:t>ist</w:t>
      </w:r>
      <w:r w:rsidR="002D267B">
        <w:rPr>
          <w:rStyle w:val="Inlinebold"/>
        </w:rPr>
        <w:t>_starter</w:t>
      </w:r>
      <w:r w:rsidRPr="00972C45">
        <w:rPr>
          <w:rStyle w:val="Inlinebold"/>
        </w:rPr>
        <w:t>.xlsx</w:t>
      </w:r>
      <w:r w:rsidRPr="00A46DC7">
        <w:t xml:space="preserve"> </w:t>
      </w:r>
      <w:r w:rsidR="00E9734B">
        <w:t>in this lesson</w:t>
      </w:r>
      <w:r w:rsidR="00062BCF">
        <w:t>’</w:t>
      </w:r>
      <w:r w:rsidR="00E9734B">
        <w:t xml:space="preserve">s </w:t>
      </w:r>
      <w:r w:rsidR="00E9734B" w:rsidRPr="00AF3CB6">
        <w:rPr>
          <w:rStyle w:val="Inlinebold"/>
        </w:rPr>
        <w:t>Learning Activity Resources</w:t>
      </w:r>
      <w:r w:rsidR="00E9734B">
        <w:t xml:space="preserve"> folder</w:t>
      </w:r>
      <w:r w:rsidRPr="00A46DC7">
        <w:t>.</w:t>
      </w:r>
    </w:p>
    <w:p w14:paraId="65FC0531" w14:textId="77777777" w:rsidR="00A46DC7" w:rsidRPr="00A46DC7" w:rsidRDefault="00A46DC7" w:rsidP="00A46DC7">
      <w:pPr>
        <w:pStyle w:val="Heading4"/>
      </w:pPr>
      <w:r w:rsidRPr="00A46DC7">
        <w:t>Activity instructions</w:t>
      </w:r>
    </w:p>
    <w:p w14:paraId="106019A5" w14:textId="77777777" w:rsidR="00A46DC7" w:rsidRPr="00A46DC7" w:rsidRDefault="00A46DC7" w:rsidP="00A46DC7">
      <w:r w:rsidRPr="00A46DC7">
        <w:t>Participate in the activity by following these instructions:</w:t>
      </w:r>
    </w:p>
    <w:p w14:paraId="51C4978C" w14:textId="1B7ACF6B" w:rsidR="00A46DC7" w:rsidRPr="00A46DC7" w:rsidRDefault="00754AF4" w:rsidP="006F304A">
      <w:pPr>
        <w:pStyle w:val="Numberedlist1"/>
        <w:numPr>
          <w:ilvl w:val="0"/>
          <w:numId w:val="26"/>
        </w:numPr>
      </w:pPr>
      <w:r>
        <w:t xml:space="preserve">In </w:t>
      </w:r>
      <w:r w:rsidRPr="00972C45">
        <w:rPr>
          <w:rStyle w:val="Inlinebold"/>
        </w:rPr>
        <w:t>I1</w:t>
      </w:r>
      <w:r>
        <w:t>,</w:t>
      </w:r>
      <w:r w:rsidR="00A46DC7" w:rsidRPr="00A46DC7">
        <w:t xml:space="preserve"> </w:t>
      </w:r>
      <w:r w:rsidR="000B151A">
        <w:t>enter</w:t>
      </w:r>
      <w:r w:rsidR="00A46DC7" w:rsidRPr="00A46DC7">
        <w:t xml:space="preserve"> </w:t>
      </w:r>
      <w:r w:rsidRPr="00972C45">
        <w:rPr>
          <w:rStyle w:val="Inlinebold"/>
        </w:rPr>
        <w:t>Full Address</w:t>
      </w:r>
      <w:r w:rsidR="00A46DC7" w:rsidRPr="00A46DC7">
        <w:t>.</w:t>
      </w:r>
    </w:p>
    <w:p w14:paraId="7DF6B012" w14:textId="5940BB75" w:rsidR="00A46DC7" w:rsidRPr="00A46DC7" w:rsidRDefault="00021FD2" w:rsidP="00A46DC7">
      <w:pPr>
        <w:pStyle w:val="Numberedlist1"/>
      </w:pPr>
      <w:r>
        <w:t xml:space="preserve">Use </w:t>
      </w:r>
      <w:r w:rsidR="00754AF4">
        <w:t xml:space="preserve">the </w:t>
      </w:r>
      <w:r w:rsidR="00754AF4" w:rsidRPr="00972C45">
        <w:rPr>
          <w:rStyle w:val="Inlinebold"/>
        </w:rPr>
        <w:t>TEXTJOIN</w:t>
      </w:r>
      <w:r w:rsidR="00754AF4">
        <w:t xml:space="preserve"> function </w:t>
      </w:r>
      <w:r>
        <w:t xml:space="preserve">in </w:t>
      </w:r>
      <w:r w:rsidRPr="008F4D11">
        <w:rPr>
          <w:rStyle w:val="Inlinebold"/>
        </w:rPr>
        <w:t>I2</w:t>
      </w:r>
      <w:r>
        <w:t xml:space="preserve"> to conn</w:t>
      </w:r>
      <w:r w:rsidR="00AC7517">
        <w:t xml:space="preserve">ect the </w:t>
      </w:r>
      <w:r w:rsidR="00AC7517" w:rsidRPr="008F4D11">
        <w:rPr>
          <w:rStyle w:val="Inlinebold"/>
        </w:rPr>
        <w:t>Name</w:t>
      </w:r>
      <w:r w:rsidR="00AC7517">
        <w:t xml:space="preserve">, </w:t>
      </w:r>
      <w:r w:rsidR="00AC7517" w:rsidRPr="008F4D11">
        <w:rPr>
          <w:rStyle w:val="Inlinebold"/>
        </w:rPr>
        <w:t>Address</w:t>
      </w:r>
      <w:r w:rsidR="00AC7517">
        <w:t xml:space="preserve">, </w:t>
      </w:r>
      <w:r w:rsidR="00AC7517" w:rsidRPr="008F4D11">
        <w:rPr>
          <w:rStyle w:val="Inlinebold"/>
        </w:rPr>
        <w:t>Address2</w:t>
      </w:r>
      <w:r w:rsidR="00AC7517">
        <w:t xml:space="preserve">, </w:t>
      </w:r>
      <w:r w:rsidR="00AC7517" w:rsidRPr="008F4D11">
        <w:rPr>
          <w:rStyle w:val="Inlinebold"/>
        </w:rPr>
        <w:t>City</w:t>
      </w:r>
      <w:r w:rsidR="00AC7517">
        <w:t xml:space="preserve">, </w:t>
      </w:r>
      <w:r w:rsidR="00AC7517" w:rsidRPr="008F4D11">
        <w:rPr>
          <w:rStyle w:val="Inlinebold"/>
        </w:rPr>
        <w:t>State</w:t>
      </w:r>
      <w:r w:rsidR="00AC7517">
        <w:t xml:space="preserve">, and </w:t>
      </w:r>
      <w:r w:rsidR="00AC7517" w:rsidRPr="008F4D11">
        <w:rPr>
          <w:rStyle w:val="Inlinebold"/>
        </w:rPr>
        <w:t>Zip Code</w:t>
      </w:r>
      <w:r w:rsidR="00AC7517">
        <w:t xml:space="preserve"> to form a full address for each customer</w:t>
      </w:r>
      <w:r>
        <w:t xml:space="preserve"> separated by commas.</w:t>
      </w:r>
    </w:p>
    <w:p w14:paraId="2133DA15" w14:textId="77777777" w:rsidR="00AD0181" w:rsidRDefault="00AD0181" w:rsidP="00AD0181">
      <w:pPr>
        <w:pStyle w:val="Numberedlist1"/>
      </w:pPr>
      <w:r>
        <w:t xml:space="preserve">Copy this formula down to </w:t>
      </w:r>
      <w:r w:rsidRPr="00273C3A">
        <w:rPr>
          <w:rStyle w:val="Inlinebold"/>
        </w:rPr>
        <w:t>I27</w:t>
      </w:r>
      <w:r>
        <w:t xml:space="preserve"> using the </w:t>
      </w:r>
      <w:r w:rsidRPr="00273C3A">
        <w:rPr>
          <w:rStyle w:val="Inlinebold"/>
        </w:rPr>
        <w:t>Fill Handle</w:t>
      </w:r>
      <w:r>
        <w:t>.</w:t>
      </w:r>
    </w:p>
    <w:p w14:paraId="5D422ACC" w14:textId="77777777" w:rsidR="00A46DC7" w:rsidRPr="00A46DC7" w:rsidRDefault="00A46DC7" w:rsidP="00AD0181">
      <w:pPr>
        <w:pStyle w:val="Numberedlist1"/>
      </w:pPr>
      <w:r w:rsidRPr="00A46DC7">
        <w:t>Adjust the column to fit the text.</w:t>
      </w:r>
    </w:p>
    <w:p w14:paraId="4E70C5C6" w14:textId="1C0F8BFD" w:rsidR="00A46DC7" w:rsidRPr="00A46DC7" w:rsidRDefault="00A46DC7" w:rsidP="00AD0181">
      <w:pPr>
        <w:pStyle w:val="Numberedlist1"/>
      </w:pPr>
      <w:r w:rsidRPr="00A46DC7">
        <w:t>Save your work</w:t>
      </w:r>
      <w:r w:rsidR="00273C3A">
        <w:t>.</w:t>
      </w:r>
    </w:p>
    <w:p w14:paraId="5B1B710D" w14:textId="77777777" w:rsidR="004504BF" w:rsidRDefault="004504BF" w:rsidP="00451FD3">
      <w:r>
        <w:br w:type="page"/>
      </w:r>
    </w:p>
    <w:p w14:paraId="57602BD3" w14:textId="180035C4" w:rsidR="00A46DC7" w:rsidRPr="00A46DC7" w:rsidRDefault="00A46DC7" w:rsidP="00A46DC7">
      <w:pPr>
        <w:pStyle w:val="Heading3"/>
      </w:pPr>
      <w:bookmarkStart w:id="335" w:name="_Toc29043563"/>
      <w:r w:rsidRPr="00A46DC7">
        <w:lastRenderedPageBreak/>
        <w:t>Try-it 2</w:t>
      </w:r>
      <w:bookmarkEnd w:id="335"/>
    </w:p>
    <w:p w14:paraId="1F7E10E6" w14:textId="77777777" w:rsidR="00A46DC7" w:rsidRPr="00A46DC7" w:rsidRDefault="00A46DC7" w:rsidP="00A46DC7">
      <w:pPr>
        <w:pStyle w:val="Heading4"/>
      </w:pPr>
      <w:r w:rsidRPr="00A46DC7">
        <w:t>Resources</w:t>
      </w:r>
    </w:p>
    <w:p w14:paraId="425B19D3" w14:textId="599F4490" w:rsidR="00A46DC7" w:rsidRPr="00A46DC7" w:rsidRDefault="00A46DC7" w:rsidP="00A46DC7">
      <w:r w:rsidRPr="00A46DC7">
        <w:t xml:space="preserve">You will need the following </w:t>
      </w:r>
      <w:r w:rsidR="00FA17A1">
        <w:t>resource</w:t>
      </w:r>
      <w:r w:rsidRPr="00A46DC7">
        <w:t xml:space="preserve"> for this try-it:</w:t>
      </w:r>
    </w:p>
    <w:p w14:paraId="3BFA9E6D" w14:textId="73D865D3" w:rsidR="00A46DC7" w:rsidRPr="00A46DC7" w:rsidRDefault="00A46DC7" w:rsidP="00A46DC7">
      <w:pPr>
        <w:pStyle w:val="Bulletlevel1"/>
      </w:pPr>
      <w:r w:rsidRPr="00A46DC7">
        <w:t xml:space="preserve">Open the </w:t>
      </w:r>
      <w:r w:rsidR="00B33249" w:rsidRPr="006C0FB0">
        <w:rPr>
          <w:rStyle w:val="Inlinebold"/>
        </w:rPr>
        <w:t>L4_T2_try2</w:t>
      </w:r>
      <w:r w:rsidR="008B3088" w:rsidRPr="006C0FB0">
        <w:rPr>
          <w:rStyle w:val="Inlinebold"/>
        </w:rPr>
        <w:t>_</w:t>
      </w:r>
      <w:r w:rsidR="002404A4">
        <w:rPr>
          <w:rStyle w:val="Inlinebold"/>
        </w:rPr>
        <w:t>c</w:t>
      </w:r>
      <w:r w:rsidR="008B3088" w:rsidRPr="006C0FB0">
        <w:rPr>
          <w:rStyle w:val="Inlinebold"/>
        </w:rPr>
        <w:t>urrent_</w:t>
      </w:r>
      <w:r w:rsidR="002404A4">
        <w:rPr>
          <w:rStyle w:val="Inlinebold"/>
        </w:rPr>
        <w:t>i</w:t>
      </w:r>
      <w:r w:rsidR="008B3088" w:rsidRPr="006C0FB0">
        <w:rPr>
          <w:rStyle w:val="Inlinebold"/>
        </w:rPr>
        <w:t>tems</w:t>
      </w:r>
      <w:r w:rsidR="002D267B">
        <w:rPr>
          <w:rStyle w:val="Inlinebold"/>
        </w:rPr>
        <w:t>_starter</w:t>
      </w:r>
      <w:r w:rsidRPr="006C0FB0">
        <w:rPr>
          <w:rStyle w:val="Inlinebold"/>
        </w:rPr>
        <w:t>.xlsx</w:t>
      </w:r>
      <w:r w:rsidRPr="00A46DC7">
        <w:t xml:space="preserve"> file </w:t>
      </w:r>
      <w:r w:rsidR="00E9734B">
        <w:t>in this lesson</w:t>
      </w:r>
      <w:r w:rsidR="00062BCF">
        <w:t>’</w:t>
      </w:r>
      <w:r w:rsidR="00E9734B">
        <w:t xml:space="preserve">s </w:t>
      </w:r>
      <w:r w:rsidR="00E9734B" w:rsidRPr="00AF3CB6">
        <w:rPr>
          <w:rStyle w:val="Inlinebold"/>
        </w:rPr>
        <w:t>Learning Activity Resources</w:t>
      </w:r>
      <w:r w:rsidR="00E9734B">
        <w:t xml:space="preserve"> folder</w:t>
      </w:r>
      <w:r w:rsidRPr="00A46DC7">
        <w:t>.</w:t>
      </w:r>
    </w:p>
    <w:p w14:paraId="189C8F38" w14:textId="77777777" w:rsidR="00A46DC7" w:rsidRPr="00A46DC7" w:rsidRDefault="00A46DC7" w:rsidP="00A46DC7">
      <w:pPr>
        <w:pStyle w:val="Heading4"/>
      </w:pPr>
      <w:r w:rsidRPr="00A46DC7">
        <w:t>Instructions</w:t>
      </w:r>
    </w:p>
    <w:p w14:paraId="0A913D37" w14:textId="292A7A85" w:rsidR="00046E0B" w:rsidRPr="00A46DC7" w:rsidRDefault="00046E0B" w:rsidP="00451FD3">
      <w:r>
        <w:t xml:space="preserve">The range of cells </w:t>
      </w:r>
      <w:r w:rsidRPr="006C0FB0">
        <w:rPr>
          <w:rStyle w:val="Inlinebold"/>
        </w:rPr>
        <w:t>A3:C13</w:t>
      </w:r>
      <w:r>
        <w:t xml:space="preserve"> contains the listing of item currently on hand at Munson</w:t>
      </w:r>
      <w:r w:rsidR="00062BCF">
        <w:t>’</w:t>
      </w:r>
      <w:r>
        <w:t xml:space="preserve">s Pickles and Preserves. You need to combine this information with the partially completed sentence in </w:t>
      </w:r>
      <w:r w:rsidRPr="006C0FB0">
        <w:rPr>
          <w:rStyle w:val="Inlinebold"/>
        </w:rPr>
        <w:t>A17</w:t>
      </w:r>
      <w:r>
        <w:t xml:space="preserve"> for both the Pickles and Preserves</w:t>
      </w:r>
      <w:r w:rsidR="00340721" w:rsidRPr="00340721">
        <w:t xml:space="preserve"> </w:t>
      </w:r>
      <w:r w:rsidR="00340721">
        <w:t>categories</w:t>
      </w:r>
      <w:r>
        <w:t>.</w:t>
      </w:r>
    </w:p>
    <w:p w14:paraId="492F2618" w14:textId="37B1265A" w:rsidR="00A46DC7" w:rsidRPr="00A46DC7" w:rsidRDefault="00B17678" w:rsidP="00A46DC7">
      <w:r>
        <w:t>You will complete</w:t>
      </w:r>
      <w:r w:rsidR="00A46DC7" w:rsidRPr="00A46DC7">
        <w:t xml:space="preserve"> the </w:t>
      </w:r>
      <w:r>
        <w:t xml:space="preserve">following </w:t>
      </w:r>
      <w:r w:rsidR="00A46DC7" w:rsidRPr="00A46DC7">
        <w:t>general tasks during this try-it:</w:t>
      </w:r>
    </w:p>
    <w:p w14:paraId="4134B36D" w14:textId="343A2889" w:rsidR="00E67D51" w:rsidRPr="00021FD2" w:rsidRDefault="00021FD2" w:rsidP="006F304A">
      <w:pPr>
        <w:pStyle w:val="Numberedlist1"/>
        <w:numPr>
          <w:ilvl w:val="0"/>
          <w:numId w:val="111"/>
        </w:numPr>
      </w:pPr>
      <w:r>
        <w:t>In</w:t>
      </w:r>
      <w:r w:rsidR="00303F2A">
        <w:t xml:space="preserve"> cell </w:t>
      </w:r>
      <w:r w:rsidR="00303F2A" w:rsidRPr="006C0FB0">
        <w:rPr>
          <w:rStyle w:val="Inlinebold"/>
        </w:rPr>
        <w:t>A19</w:t>
      </w:r>
      <w:r w:rsidR="00B17678">
        <w:t xml:space="preserve">, </w:t>
      </w:r>
      <w:r>
        <w:t xml:space="preserve">combine the </w:t>
      </w:r>
      <w:r w:rsidRPr="00B17678">
        <w:rPr>
          <w:rStyle w:val="Inlinebold"/>
        </w:rPr>
        <w:t>CONCAT</w:t>
      </w:r>
      <w:r>
        <w:t xml:space="preserve"> and </w:t>
      </w:r>
      <w:r w:rsidRPr="00B17678">
        <w:rPr>
          <w:rStyle w:val="Inlinebold"/>
        </w:rPr>
        <w:t>TEXTJOIN</w:t>
      </w:r>
      <w:r>
        <w:t xml:space="preserve"> functions to </w:t>
      </w:r>
      <w:bookmarkStart w:id="336" w:name="_Hlk26624753"/>
      <w:r>
        <w:t>create the following statement</w:t>
      </w:r>
      <w:r w:rsidR="00E964CF">
        <w:t xml:space="preserve"> </w:t>
      </w:r>
      <w:r w:rsidR="00E964CF" w:rsidRPr="00E964CF">
        <w:rPr>
          <w:rStyle w:val="Inlinebold"/>
        </w:rPr>
        <w:t>Pickle items we currently have on hand include: Sweet Pickles, Dill Pickles, Kosher Pickles</w:t>
      </w:r>
      <w:r w:rsidR="00E964CF">
        <w:t>.</w:t>
      </w:r>
    </w:p>
    <w:bookmarkEnd w:id="336"/>
    <w:p w14:paraId="71DD10FC" w14:textId="6FD40117" w:rsidR="00535F8F" w:rsidRDefault="00021FD2" w:rsidP="00A46DC7">
      <w:pPr>
        <w:pStyle w:val="Numberedlist1"/>
      </w:pPr>
      <w:r>
        <w:t>U</w:t>
      </w:r>
      <w:r w:rsidR="00535F8F">
        <w:t xml:space="preserve">se the </w:t>
      </w:r>
      <w:r w:rsidR="00127990">
        <w:t xml:space="preserve">previous </w:t>
      </w:r>
      <w:r w:rsidR="00535F8F">
        <w:t xml:space="preserve">steps to create a similar </w:t>
      </w:r>
      <w:r>
        <w:t>statement</w:t>
      </w:r>
      <w:r w:rsidR="00535F8F">
        <w:t xml:space="preserve"> for the </w:t>
      </w:r>
      <w:r w:rsidR="00C66F06">
        <w:t>P</w:t>
      </w:r>
      <w:r w:rsidR="00535F8F">
        <w:t>reserves category.</w:t>
      </w:r>
    </w:p>
    <w:p w14:paraId="48E18E94" w14:textId="39F927B7" w:rsidR="00A46DC7" w:rsidRPr="00A46DC7" w:rsidRDefault="00A46DC7" w:rsidP="00A46DC7">
      <w:pPr>
        <w:pStyle w:val="Numberedlist1"/>
      </w:pPr>
      <w:r w:rsidRPr="00A46DC7">
        <w:t>Save your work.</w:t>
      </w:r>
    </w:p>
    <w:p w14:paraId="2ED529A9" w14:textId="1C84B372" w:rsidR="00B33835" w:rsidRDefault="00B33835" w:rsidP="00F12FD7">
      <w:pPr>
        <w:pStyle w:val="Heading2"/>
      </w:pPr>
      <w:bookmarkStart w:id="337" w:name="_Toc29043564"/>
      <w:r>
        <w:t>Wrap-up</w:t>
      </w:r>
      <w:bookmarkEnd w:id="337"/>
    </w:p>
    <w:p w14:paraId="42AC0426" w14:textId="50FE7941" w:rsidR="00B33835" w:rsidRPr="00B33835" w:rsidRDefault="00B33835" w:rsidP="006F304A">
      <w:pPr>
        <w:pStyle w:val="Numberedlist1"/>
        <w:numPr>
          <w:ilvl w:val="0"/>
          <w:numId w:val="27"/>
        </w:numPr>
      </w:pPr>
      <w:r>
        <w:t xml:space="preserve">Cell </w:t>
      </w:r>
      <w:r w:rsidRPr="001C759B">
        <w:rPr>
          <w:rStyle w:val="Inlinebold"/>
        </w:rPr>
        <w:t>A2</w:t>
      </w:r>
      <w:r>
        <w:t xml:space="preserve"> contains the first name</w:t>
      </w:r>
      <w:r w:rsidR="001C759B">
        <w:t>,</w:t>
      </w:r>
      <w:r>
        <w:t xml:space="preserve"> and </w:t>
      </w:r>
      <w:r w:rsidRPr="001C759B">
        <w:rPr>
          <w:rStyle w:val="Inlinebold"/>
        </w:rPr>
        <w:t>B2</w:t>
      </w:r>
      <w:r>
        <w:t xml:space="preserve"> contains the last name. Which of the following is the correct formula to combine both the first and last name?</w:t>
      </w:r>
    </w:p>
    <w:p w14:paraId="5C27F1C8" w14:textId="77777777" w:rsidR="00B33835" w:rsidRDefault="00B33835" w:rsidP="00B33835">
      <w:pPr>
        <w:pStyle w:val="Prompt"/>
      </w:pPr>
      <w:r>
        <w:t>Select the correct option.</w:t>
      </w:r>
    </w:p>
    <w:p w14:paraId="0373668B" w14:textId="29E4E000" w:rsidR="00B33835" w:rsidRPr="00451FD3" w:rsidRDefault="00B33835" w:rsidP="006F304A">
      <w:pPr>
        <w:pStyle w:val="Numberedlist2"/>
        <w:numPr>
          <w:ilvl w:val="0"/>
          <w:numId w:val="59"/>
        </w:numPr>
      </w:pPr>
      <w:r w:rsidRPr="001C759B">
        <w:rPr>
          <w:rStyle w:val="Inlinebold"/>
        </w:rPr>
        <w:t>=CONCAT(A2," ",B2)</w:t>
      </w:r>
    </w:p>
    <w:p w14:paraId="7D3190A6" w14:textId="77777777" w:rsidR="00B33835" w:rsidRPr="00451FD3" w:rsidRDefault="00B33835" w:rsidP="00D172AD">
      <w:pPr>
        <w:pStyle w:val="Numberedlist2"/>
      </w:pPr>
      <w:r w:rsidRPr="001C759B">
        <w:rPr>
          <w:rStyle w:val="Inlinebold"/>
        </w:rPr>
        <w:t>=TEXTJOIN(A2:B2,false," ")</w:t>
      </w:r>
    </w:p>
    <w:p w14:paraId="71872C4F" w14:textId="08970B1C" w:rsidR="00B33835" w:rsidRPr="00451FD3" w:rsidRDefault="00B33835" w:rsidP="00D172AD">
      <w:pPr>
        <w:pStyle w:val="Numberedlist2"/>
      </w:pPr>
      <w:r w:rsidRPr="001C759B">
        <w:rPr>
          <w:rStyle w:val="Inlinebold"/>
        </w:rPr>
        <w:t>=COMBIN(A2," ",B2)</w:t>
      </w:r>
    </w:p>
    <w:p w14:paraId="69BBC437" w14:textId="77777777" w:rsidR="00B33835" w:rsidRPr="00451FD3" w:rsidRDefault="00B33835" w:rsidP="00D172AD">
      <w:pPr>
        <w:pStyle w:val="Numberedlist2"/>
      </w:pPr>
      <w:r w:rsidRPr="001C759B">
        <w:rPr>
          <w:rStyle w:val="Inlinebold"/>
        </w:rPr>
        <w:t>=A2 + " " + B2</w:t>
      </w:r>
    </w:p>
    <w:p w14:paraId="3BB4DBA2" w14:textId="77777777" w:rsidR="004504BF" w:rsidRDefault="004504BF" w:rsidP="00451FD3">
      <w:pPr>
        <w:rPr>
          <w:szCs w:val="24"/>
        </w:rPr>
      </w:pPr>
      <w:r>
        <w:br w:type="page"/>
      </w:r>
    </w:p>
    <w:p w14:paraId="63635303" w14:textId="46CCD930" w:rsidR="00B33835" w:rsidRPr="00B33835" w:rsidRDefault="001C759B" w:rsidP="00CB1252">
      <w:pPr>
        <w:pStyle w:val="Numberedlist1"/>
      </w:pPr>
      <w:r>
        <w:lastRenderedPageBreak/>
        <w:t>C</w:t>
      </w:r>
      <w:r w:rsidR="00B33835">
        <w:t xml:space="preserve">ell </w:t>
      </w:r>
      <w:r w:rsidR="00B33835" w:rsidRPr="001C759B">
        <w:rPr>
          <w:rStyle w:val="Inlinebold"/>
        </w:rPr>
        <w:t>A1</w:t>
      </w:r>
      <w:r w:rsidR="00B33835">
        <w:t xml:space="preserve"> </w:t>
      </w:r>
      <w:r w:rsidR="00F12FD7">
        <w:t>contains</w:t>
      </w:r>
      <w:r w:rsidR="00B33835">
        <w:t xml:space="preserve"> the area code for a phone number. </w:t>
      </w:r>
      <w:r>
        <w:t>C</w:t>
      </w:r>
      <w:r w:rsidR="00B33835">
        <w:t xml:space="preserve">ell </w:t>
      </w:r>
      <w:r w:rsidR="00B33835" w:rsidRPr="001C759B">
        <w:rPr>
          <w:rStyle w:val="Inlinebold"/>
        </w:rPr>
        <w:t>B1</w:t>
      </w:r>
      <w:r w:rsidR="00B33835">
        <w:t xml:space="preserve"> </w:t>
      </w:r>
      <w:r w:rsidR="00F12FD7">
        <w:t>contains</w:t>
      </w:r>
      <w:r w:rsidR="00B33835">
        <w:t xml:space="preserve"> the seven-digit phone number with a dash separating the third and fourth numbers. What would </w:t>
      </w:r>
      <w:r w:rsidR="00F12FD7">
        <w:t xml:space="preserve">be </w:t>
      </w:r>
      <w:r w:rsidR="00B33835">
        <w:t xml:space="preserve">the result of the formula </w:t>
      </w:r>
      <w:r w:rsidR="00B33835" w:rsidRPr="001C759B">
        <w:rPr>
          <w:rStyle w:val="Inlinebold"/>
        </w:rPr>
        <w:t>=TEXTJOIN(A1:B1,true," ")</w:t>
      </w:r>
      <w:r w:rsidR="00B33835">
        <w:t>?</w:t>
      </w:r>
    </w:p>
    <w:p w14:paraId="74747C8B" w14:textId="77777777" w:rsidR="00B33835" w:rsidRDefault="00B33835" w:rsidP="00B33835">
      <w:pPr>
        <w:pStyle w:val="Prompt"/>
      </w:pPr>
      <w:r>
        <w:t>Select the correct option.</w:t>
      </w:r>
    </w:p>
    <w:p w14:paraId="0B2461B4" w14:textId="77777777" w:rsidR="00F12FD7" w:rsidRPr="00F12FD7" w:rsidRDefault="00F12FD7" w:rsidP="006F304A">
      <w:pPr>
        <w:pStyle w:val="Numberedlist2"/>
        <w:numPr>
          <w:ilvl w:val="0"/>
          <w:numId w:val="115"/>
        </w:numPr>
      </w:pPr>
      <w:r w:rsidRPr="00F12FD7">
        <w:t>555-345-</w:t>
      </w:r>
      <w:bookmarkStart w:id="338" w:name="_Hlk28872283"/>
      <w:r w:rsidRPr="00F12FD7">
        <w:t>0162</w:t>
      </w:r>
      <w:bookmarkEnd w:id="338"/>
    </w:p>
    <w:p w14:paraId="0DC4DACF" w14:textId="77ACB629" w:rsidR="00F12FD7" w:rsidRPr="00F12FD7" w:rsidRDefault="00F12FD7" w:rsidP="006F304A">
      <w:pPr>
        <w:pStyle w:val="Numberedlist2"/>
        <w:numPr>
          <w:ilvl w:val="0"/>
          <w:numId w:val="115"/>
        </w:numPr>
      </w:pPr>
      <w:r w:rsidRPr="00F12FD7">
        <w:t>555 345 0162</w:t>
      </w:r>
    </w:p>
    <w:p w14:paraId="540AF550" w14:textId="77777777" w:rsidR="00F12FD7" w:rsidRPr="00F12FD7" w:rsidRDefault="00F12FD7" w:rsidP="006F304A">
      <w:pPr>
        <w:pStyle w:val="Numberedlist2"/>
        <w:numPr>
          <w:ilvl w:val="0"/>
          <w:numId w:val="115"/>
        </w:numPr>
      </w:pPr>
      <w:r w:rsidRPr="00F12FD7">
        <w:t>555-345 0162</w:t>
      </w:r>
    </w:p>
    <w:p w14:paraId="4371EE28" w14:textId="77777777" w:rsidR="00F12FD7" w:rsidRPr="00F12FD7" w:rsidRDefault="00F12FD7" w:rsidP="006F304A">
      <w:pPr>
        <w:pStyle w:val="Numberedlist2"/>
        <w:numPr>
          <w:ilvl w:val="0"/>
          <w:numId w:val="115"/>
        </w:numPr>
      </w:pPr>
      <w:r w:rsidRPr="00F12FD7">
        <w:t>555 345-0162</w:t>
      </w:r>
    </w:p>
    <w:p w14:paraId="754E6EC8" w14:textId="78E91E73" w:rsidR="00B33835" w:rsidRPr="00B33835" w:rsidRDefault="00B33835" w:rsidP="00CB1252">
      <w:pPr>
        <w:pStyle w:val="Numberedlist1"/>
      </w:pPr>
      <w:bookmarkStart w:id="339" w:name="_Hlk28872345"/>
      <w:r>
        <w:t xml:space="preserve">Which of the following can </w:t>
      </w:r>
      <w:r w:rsidR="001C759B">
        <w:t xml:space="preserve">you use </w:t>
      </w:r>
      <w:r>
        <w:t xml:space="preserve">as a delimiter within a </w:t>
      </w:r>
      <w:r w:rsidRPr="001C759B">
        <w:rPr>
          <w:rStyle w:val="Inlinebold"/>
        </w:rPr>
        <w:t>TEXTJOIN</w:t>
      </w:r>
      <w:r>
        <w:t xml:space="preserve"> function</w:t>
      </w:r>
      <w:bookmarkEnd w:id="339"/>
      <w:r>
        <w:t>?</w:t>
      </w:r>
    </w:p>
    <w:p w14:paraId="5CFCE39E" w14:textId="77777777" w:rsidR="00B33835" w:rsidRDefault="00B33835" w:rsidP="00B33835">
      <w:pPr>
        <w:pStyle w:val="Prompt"/>
      </w:pPr>
      <w:r>
        <w:t>Select the correct option.</w:t>
      </w:r>
    </w:p>
    <w:p w14:paraId="6CB51311" w14:textId="77777777" w:rsidR="00B33835" w:rsidRPr="00283D2A" w:rsidRDefault="00B33835" w:rsidP="006F304A">
      <w:pPr>
        <w:pStyle w:val="Numberedlist2"/>
        <w:numPr>
          <w:ilvl w:val="0"/>
          <w:numId w:val="60"/>
        </w:numPr>
      </w:pPr>
      <w:r w:rsidRPr="00283D2A">
        <w:t>A space</w:t>
      </w:r>
    </w:p>
    <w:p w14:paraId="79A957E0" w14:textId="77777777" w:rsidR="00B33835" w:rsidRPr="00283D2A" w:rsidRDefault="00B33835" w:rsidP="00D172AD">
      <w:pPr>
        <w:pStyle w:val="Numberedlist2"/>
      </w:pPr>
      <w:r w:rsidRPr="00283D2A">
        <w:t>A comma (,)</w:t>
      </w:r>
    </w:p>
    <w:p w14:paraId="709D315F" w14:textId="77777777" w:rsidR="00B33835" w:rsidRPr="00283D2A" w:rsidRDefault="00B33835" w:rsidP="00D172AD">
      <w:pPr>
        <w:pStyle w:val="Numberedlist2"/>
      </w:pPr>
      <w:r w:rsidRPr="00283D2A">
        <w:t>A dash (-)</w:t>
      </w:r>
    </w:p>
    <w:p w14:paraId="597BF33C" w14:textId="4C7233B2" w:rsidR="00B33835" w:rsidRPr="00283D2A" w:rsidRDefault="00B33835" w:rsidP="00D172AD">
      <w:pPr>
        <w:pStyle w:val="Numberedlist2"/>
      </w:pPr>
      <w:r w:rsidRPr="00283D2A">
        <w:t>All the above.</w:t>
      </w:r>
    </w:p>
    <w:p w14:paraId="032F2A07" w14:textId="50276051" w:rsidR="00B33835" w:rsidRPr="00B33835" w:rsidRDefault="00F12FD7" w:rsidP="00CB1252">
      <w:pPr>
        <w:pStyle w:val="Numberedlist1"/>
      </w:pPr>
      <w:r w:rsidRPr="00F12FD7">
        <w:t>A school secretary has an Excel file containing parents</w:t>
      </w:r>
      <w:r w:rsidR="00062BCF">
        <w:t>’</w:t>
      </w:r>
      <w:r w:rsidRPr="00F12FD7">
        <w:t xml:space="preserve"> and guardians</w:t>
      </w:r>
      <w:r w:rsidR="00062BCF">
        <w:t>’</w:t>
      </w:r>
      <w:r w:rsidRPr="00F12FD7">
        <w:t xml:space="preserve"> names and the names of the students who live with them. This information needs to be combined so that a list can be created connecting the students with the parents or guardians they live with in the same household. Remembering that there might be more than one guardian in the household and might be more than one student living in the same household, which function would be best to use in this situation</w:t>
      </w:r>
      <w:r w:rsidR="00B33835" w:rsidRPr="00B33835">
        <w:t>?</w:t>
      </w:r>
    </w:p>
    <w:p w14:paraId="436C113B" w14:textId="77777777" w:rsidR="00B33835" w:rsidRDefault="00B33835" w:rsidP="00B33835">
      <w:pPr>
        <w:pStyle w:val="Prompt"/>
      </w:pPr>
      <w:r>
        <w:t>Select the correct option.</w:t>
      </w:r>
    </w:p>
    <w:p w14:paraId="23DDD13D" w14:textId="36740A0E" w:rsidR="00B33835" w:rsidRPr="00163E41" w:rsidRDefault="00B33835" w:rsidP="006F304A">
      <w:pPr>
        <w:pStyle w:val="Numberedlist2"/>
        <w:numPr>
          <w:ilvl w:val="0"/>
          <w:numId w:val="61"/>
        </w:numPr>
      </w:pPr>
      <w:r w:rsidRPr="002F4729">
        <w:rPr>
          <w:rStyle w:val="Inlinebold"/>
        </w:rPr>
        <w:t>CONCAT</w:t>
      </w:r>
      <w:r w:rsidR="002F4729">
        <w:t>,</w:t>
      </w:r>
      <w:r w:rsidRPr="00163E41">
        <w:t xml:space="preserve"> using a delimiter of a space.</w:t>
      </w:r>
    </w:p>
    <w:p w14:paraId="0FB0E29C" w14:textId="54360962" w:rsidR="00B33835" w:rsidRPr="00163E41" w:rsidRDefault="00B33835" w:rsidP="00D172AD">
      <w:pPr>
        <w:pStyle w:val="Numberedlist2"/>
      </w:pPr>
      <w:r w:rsidRPr="002F4729">
        <w:rPr>
          <w:rStyle w:val="Inlinebold"/>
        </w:rPr>
        <w:t>TEXTJOIN</w:t>
      </w:r>
      <w:r w:rsidR="002F4729">
        <w:t>,</w:t>
      </w:r>
      <w:r w:rsidRPr="00163E41">
        <w:t xml:space="preserve"> using </w:t>
      </w:r>
      <w:r w:rsidRPr="002F4729">
        <w:rPr>
          <w:rStyle w:val="Inlinebold"/>
        </w:rPr>
        <w:t>true</w:t>
      </w:r>
      <w:r w:rsidRPr="00163E41">
        <w:t xml:space="preserve"> and a comma with a space as a delimiter.</w:t>
      </w:r>
    </w:p>
    <w:p w14:paraId="0FF23F29" w14:textId="08B2092A" w:rsidR="00B33835" w:rsidRPr="00163E41" w:rsidRDefault="00B33835" w:rsidP="00D172AD">
      <w:pPr>
        <w:pStyle w:val="Numberedlist2"/>
      </w:pPr>
      <w:r w:rsidRPr="002F4729">
        <w:rPr>
          <w:rStyle w:val="Inlinebold"/>
        </w:rPr>
        <w:t>TEXTCOMB</w:t>
      </w:r>
      <w:r w:rsidR="002F4729">
        <w:t>,</w:t>
      </w:r>
      <w:r w:rsidRPr="00163E41">
        <w:t xml:space="preserve"> using a comma delimiter.</w:t>
      </w:r>
    </w:p>
    <w:p w14:paraId="5B6DBC1E" w14:textId="31163AF8" w:rsidR="00B33835" w:rsidRPr="00163E41" w:rsidRDefault="00B33835" w:rsidP="00D172AD">
      <w:pPr>
        <w:pStyle w:val="Numberedlist2"/>
      </w:pPr>
      <w:r w:rsidRPr="002F4729">
        <w:rPr>
          <w:rStyle w:val="Inlinebold"/>
        </w:rPr>
        <w:t>TEXTJOIN</w:t>
      </w:r>
      <w:r w:rsidR="002F4729">
        <w:t>,</w:t>
      </w:r>
      <w:r w:rsidRPr="00163E41">
        <w:t xml:space="preserve"> using </w:t>
      </w:r>
      <w:r w:rsidRPr="002F4729">
        <w:rPr>
          <w:rStyle w:val="Inlinebold"/>
        </w:rPr>
        <w:t>false</w:t>
      </w:r>
      <w:r w:rsidRPr="00163E41">
        <w:t xml:space="preserve"> and a comma as a delimiter.</w:t>
      </w:r>
    </w:p>
    <w:p w14:paraId="1BD6BBE5" w14:textId="29224C6D" w:rsidR="00B33835" w:rsidRPr="00B33835" w:rsidRDefault="00B33835" w:rsidP="00CB1252">
      <w:pPr>
        <w:pStyle w:val="Numberedlist1"/>
      </w:pPr>
      <w:r>
        <w:t xml:space="preserve">To combine text from one cell with another cell, use the </w:t>
      </w:r>
      <w:sdt>
        <w:sdtPr>
          <w:alias w:val="Question 5"/>
          <w:tag w:val="Question 5"/>
          <w:id w:val="-1735302586"/>
          <w:lock w:val="sdtLocked"/>
          <w:placeholder>
            <w:docPart w:val="9CE24E48EE3A4209B62EE0DDA60C6A3B"/>
          </w:placeholder>
          <w:showingPlcHdr/>
        </w:sdtPr>
        <w:sdtContent>
          <w:r w:rsidR="00AD2A2C" w:rsidRPr="00641E7A">
            <w:rPr>
              <w:rStyle w:val="Inlinebold"/>
            </w:rPr>
            <w:t>Select here to enter text.</w:t>
          </w:r>
        </w:sdtContent>
      </w:sdt>
      <w:r w:rsidRPr="00B33835">
        <w:t>function.</w:t>
      </w:r>
    </w:p>
    <w:p w14:paraId="796987ED" w14:textId="3209482A" w:rsidR="0022658D" w:rsidRPr="002F4729" w:rsidRDefault="0022658D" w:rsidP="002F4729">
      <w:pPr>
        <w:pStyle w:val="Prompt"/>
      </w:pPr>
    </w:p>
    <w:p w14:paraId="047D142E" w14:textId="77777777" w:rsidR="00AF3CB6" w:rsidRDefault="00AF3CB6" w:rsidP="00451FD3">
      <w:r>
        <w:br w:type="page"/>
      </w:r>
    </w:p>
    <w:p w14:paraId="57308FB1" w14:textId="452701CE" w:rsidR="00BC32B2" w:rsidRDefault="00BC32B2" w:rsidP="00BC32B2">
      <w:pPr>
        <w:pStyle w:val="Heading1"/>
      </w:pPr>
      <w:bookmarkStart w:id="340" w:name="_Toc29043565"/>
      <w:r>
        <w:lastRenderedPageBreak/>
        <w:t>Lesson 5:</w:t>
      </w:r>
      <w:r w:rsidR="00B33835">
        <w:t xml:space="preserve"> </w:t>
      </w:r>
      <w:r w:rsidR="007D4377">
        <w:t>Inserting</w:t>
      </w:r>
      <w:r w:rsidR="00B33835">
        <w:t xml:space="preserve"> </w:t>
      </w:r>
      <w:r w:rsidR="007D4377">
        <w:t>h</w:t>
      </w:r>
      <w:r>
        <w:t>yperlinks</w:t>
      </w:r>
      <w:bookmarkEnd w:id="340"/>
    </w:p>
    <w:p w14:paraId="7D055276" w14:textId="77777777" w:rsidR="00BC32B2" w:rsidRPr="005B6C37" w:rsidRDefault="00BC32B2" w:rsidP="00BC32B2">
      <w:pPr>
        <w:pStyle w:val="Heading2"/>
      </w:pPr>
      <w:bookmarkStart w:id="341" w:name="_Toc29043566"/>
      <w:r w:rsidRPr="005B6C37">
        <w:t>Overview</w:t>
      </w:r>
      <w:bookmarkEnd w:id="341"/>
    </w:p>
    <w:p w14:paraId="50397EEA" w14:textId="4D7BE21B" w:rsidR="00BC32B2" w:rsidRDefault="000E537F" w:rsidP="00BC32B2">
      <w:r>
        <w:t>Munson</w:t>
      </w:r>
      <w:r w:rsidR="00062BCF">
        <w:t>’</w:t>
      </w:r>
      <w:r>
        <w:t xml:space="preserve">s Pickles and Preserves now has a customer list and a list of current items for sale to the public. </w:t>
      </w:r>
      <w:r w:rsidR="00FD49D5">
        <w:t>The marketing department has decided to target customers who commonly purchase specific products</w:t>
      </w:r>
      <w:r w:rsidR="00725969">
        <w:t>.</w:t>
      </w:r>
      <w:r w:rsidR="00FD49D5">
        <w:t xml:space="preserve"> Production of each product happens at different times of the year, so it would be helpful to the marketing department to know which customers to target when a fresh batch of sweet pickles have been produced. This would provide the name and address of those customers to target their efforts during that time of year.</w:t>
      </w:r>
    </w:p>
    <w:p w14:paraId="75C58A7B" w14:textId="249E04E5" w:rsidR="00607219" w:rsidRDefault="00607219" w:rsidP="00776471">
      <w:pPr>
        <w:pStyle w:val="Heading2"/>
      </w:pPr>
      <w:bookmarkStart w:id="342" w:name="_Toc29043567"/>
      <w:r w:rsidRPr="00776471">
        <w:t>Warm</w:t>
      </w:r>
      <w:r>
        <w:t>-up</w:t>
      </w:r>
      <w:bookmarkEnd w:id="342"/>
    </w:p>
    <w:p w14:paraId="365E8619" w14:textId="111A3233" w:rsidR="00607219" w:rsidRPr="00607219" w:rsidRDefault="00EA139C" w:rsidP="006F304A">
      <w:pPr>
        <w:pStyle w:val="Numberedlist1"/>
        <w:numPr>
          <w:ilvl w:val="0"/>
          <w:numId w:val="28"/>
        </w:numPr>
      </w:pPr>
      <w:bookmarkStart w:id="343" w:name="_Hlk28877894"/>
      <w:r>
        <w:t>You can use a</w:t>
      </w:r>
      <w:r w:rsidR="00607219">
        <w:t xml:space="preserve"> hyperlink to connect which of the following</w:t>
      </w:r>
      <w:bookmarkEnd w:id="343"/>
      <w:r w:rsidR="00607219">
        <w:t>?</w:t>
      </w:r>
    </w:p>
    <w:p w14:paraId="634B38D5" w14:textId="4DC30DEC" w:rsidR="00607219" w:rsidRDefault="00607219" w:rsidP="00607219">
      <w:pPr>
        <w:pStyle w:val="Prompt"/>
      </w:pPr>
      <w:r>
        <w:t xml:space="preserve">Select all </w:t>
      </w:r>
      <w:r w:rsidR="00C4730A">
        <w:t>that apply</w:t>
      </w:r>
      <w:r>
        <w:t>.</w:t>
      </w:r>
    </w:p>
    <w:p w14:paraId="57D035B8" w14:textId="5D2E8BEC" w:rsidR="00607219" w:rsidRPr="0043386C" w:rsidRDefault="00607219" w:rsidP="006F304A">
      <w:pPr>
        <w:pStyle w:val="Numberedlist2"/>
        <w:numPr>
          <w:ilvl w:val="0"/>
          <w:numId w:val="63"/>
        </w:numPr>
      </w:pPr>
      <w:r w:rsidRPr="0043386C">
        <w:t>A cell</w:t>
      </w:r>
    </w:p>
    <w:p w14:paraId="69A9B4B9" w14:textId="0A69419D" w:rsidR="00607219" w:rsidRPr="0043386C" w:rsidRDefault="00607219" w:rsidP="00D172AD">
      <w:pPr>
        <w:pStyle w:val="Numberedlist2"/>
      </w:pPr>
      <w:r w:rsidRPr="0043386C">
        <w:t>A range of cells</w:t>
      </w:r>
    </w:p>
    <w:p w14:paraId="2E871817" w14:textId="5DBAC88E" w:rsidR="00607219" w:rsidRPr="0043386C" w:rsidRDefault="00607219" w:rsidP="00D172AD">
      <w:pPr>
        <w:pStyle w:val="Numberedlist2"/>
      </w:pPr>
      <w:r w:rsidRPr="0043386C">
        <w:t>A named range of cells</w:t>
      </w:r>
    </w:p>
    <w:p w14:paraId="0FB40000" w14:textId="4A6A540D" w:rsidR="00607219" w:rsidRPr="0043386C" w:rsidRDefault="00607219" w:rsidP="00D172AD">
      <w:pPr>
        <w:pStyle w:val="Numberedlist2"/>
      </w:pPr>
      <w:r w:rsidRPr="0043386C">
        <w:t>A website</w:t>
      </w:r>
    </w:p>
    <w:p w14:paraId="0770CB15" w14:textId="05F79789" w:rsidR="00607219" w:rsidRPr="00607219" w:rsidRDefault="00607219" w:rsidP="00CB1252">
      <w:pPr>
        <w:pStyle w:val="Numberedlist1"/>
      </w:pPr>
      <w:r>
        <w:t xml:space="preserve">Customer email addresses have been added to a file. The email addresses automatically become active </w:t>
      </w:r>
      <w:r w:rsidRPr="00607219">
        <w:t xml:space="preserve">links. </w:t>
      </w:r>
      <w:bookmarkStart w:id="344" w:name="_Hlk28877928"/>
      <w:r w:rsidRPr="00607219">
        <w:t xml:space="preserve">How can </w:t>
      </w:r>
      <w:r w:rsidR="00272DD4">
        <w:t xml:space="preserve">you remove </w:t>
      </w:r>
      <w:r w:rsidRPr="00607219">
        <w:t>these active links without removing the email address</w:t>
      </w:r>
      <w:bookmarkEnd w:id="344"/>
      <w:r w:rsidRPr="00607219">
        <w:t>?</w:t>
      </w:r>
    </w:p>
    <w:p w14:paraId="0D2B9842" w14:textId="77777777" w:rsidR="00607219" w:rsidRDefault="00607219" w:rsidP="00607219">
      <w:pPr>
        <w:pStyle w:val="Prompt"/>
      </w:pPr>
      <w:r>
        <w:t>Select the correct option.</w:t>
      </w:r>
    </w:p>
    <w:p w14:paraId="5C7CD538" w14:textId="067D0EFB" w:rsidR="00607219" w:rsidRPr="00652954" w:rsidRDefault="00607219" w:rsidP="006F304A">
      <w:pPr>
        <w:pStyle w:val="Numberedlist2"/>
        <w:numPr>
          <w:ilvl w:val="0"/>
          <w:numId w:val="62"/>
        </w:numPr>
      </w:pPr>
      <w:r w:rsidRPr="00652954">
        <w:t>Clear the cells</w:t>
      </w:r>
      <w:r w:rsidR="00272DD4">
        <w:t>.</w:t>
      </w:r>
    </w:p>
    <w:p w14:paraId="3C0CBCDB" w14:textId="61ACD809" w:rsidR="00607219" w:rsidRPr="00652954" w:rsidRDefault="00607219" w:rsidP="00D172AD">
      <w:pPr>
        <w:pStyle w:val="Numberedlist2"/>
      </w:pPr>
      <w:r w:rsidRPr="00652954">
        <w:t>Right</w:t>
      </w:r>
      <w:r w:rsidR="00576CFF" w:rsidRPr="00652954">
        <w:t>-</w:t>
      </w:r>
      <w:r w:rsidRPr="00652954">
        <w:t xml:space="preserve">click </w:t>
      </w:r>
      <w:r w:rsidR="001A1830" w:rsidRPr="00652954">
        <w:t xml:space="preserve">or access the context menu </w:t>
      </w:r>
      <w:r w:rsidRPr="00652954">
        <w:t xml:space="preserve">and </w:t>
      </w:r>
      <w:r w:rsidR="00FA17A1">
        <w:t>select</w:t>
      </w:r>
      <w:r w:rsidRPr="00652954">
        <w:t xml:space="preserve"> </w:t>
      </w:r>
      <w:r w:rsidRPr="00C4730A">
        <w:rPr>
          <w:rStyle w:val="Inlinebold"/>
        </w:rPr>
        <w:t>remove hyperlink</w:t>
      </w:r>
      <w:r w:rsidRPr="00652954">
        <w:t>.</w:t>
      </w:r>
    </w:p>
    <w:p w14:paraId="4FB5EC88" w14:textId="77777777" w:rsidR="00607219" w:rsidRPr="00652954" w:rsidRDefault="00607219" w:rsidP="00D172AD">
      <w:pPr>
        <w:pStyle w:val="Numberedlist2"/>
      </w:pPr>
      <w:r w:rsidRPr="00652954">
        <w:t>When entering the email address, enter a space after the email address.</w:t>
      </w:r>
    </w:p>
    <w:p w14:paraId="1140087B" w14:textId="77777777" w:rsidR="00607219" w:rsidRPr="00652954" w:rsidRDefault="00607219" w:rsidP="00D172AD">
      <w:pPr>
        <w:pStyle w:val="Numberedlist2"/>
      </w:pPr>
      <w:r w:rsidRPr="00652954">
        <w:t xml:space="preserve">Use the </w:t>
      </w:r>
      <w:r w:rsidRPr="00272DD4">
        <w:rPr>
          <w:rStyle w:val="Inlinebold"/>
        </w:rPr>
        <w:t>Link</w:t>
      </w:r>
      <w:r w:rsidRPr="00652954">
        <w:t xml:space="preserve"> option on the </w:t>
      </w:r>
      <w:r w:rsidRPr="00272DD4">
        <w:rPr>
          <w:rStyle w:val="Inlinebold"/>
        </w:rPr>
        <w:t>Insert</w:t>
      </w:r>
      <w:r w:rsidRPr="00652954">
        <w:t xml:space="preserve"> menu.</w:t>
      </w:r>
    </w:p>
    <w:p w14:paraId="43586A66" w14:textId="77777777" w:rsidR="004504BF" w:rsidRDefault="004504BF" w:rsidP="00451FD3">
      <w:pPr>
        <w:rPr>
          <w:szCs w:val="24"/>
        </w:rPr>
      </w:pPr>
      <w:r>
        <w:br w:type="page"/>
      </w:r>
    </w:p>
    <w:p w14:paraId="60921FD0" w14:textId="245A9D7C" w:rsidR="00607219" w:rsidRPr="00607219" w:rsidRDefault="00607219" w:rsidP="00CB1252">
      <w:pPr>
        <w:pStyle w:val="Numberedlist1"/>
      </w:pPr>
      <w:r>
        <w:lastRenderedPageBreak/>
        <w:t xml:space="preserve">When </w:t>
      </w:r>
      <w:r w:rsidRPr="00607219">
        <w:t>creating a hyperlink within a cell, what is the best method for creating the hyperlink?</w:t>
      </w:r>
    </w:p>
    <w:p w14:paraId="60DB5331" w14:textId="77777777" w:rsidR="00607219" w:rsidRDefault="00607219" w:rsidP="00607219">
      <w:pPr>
        <w:pStyle w:val="Prompt"/>
      </w:pPr>
      <w:r>
        <w:t>Select the correct option.</w:t>
      </w:r>
    </w:p>
    <w:p w14:paraId="59135677" w14:textId="0EF593E6" w:rsidR="00607219" w:rsidRPr="006E4FB8" w:rsidRDefault="00FA17A1" w:rsidP="006F304A">
      <w:pPr>
        <w:pStyle w:val="Numberedlist2"/>
        <w:numPr>
          <w:ilvl w:val="0"/>
          <w:numId w:val="64"/>
        </w:numPr>
      </w:pPr>
      <w:bookmarkStart w:id="345" w:name="_Hlk28878000"/>
      <w:r>
        <w:t>Select</w:t>
      </w:r>
      <w:r w:rsidR="00607219" w:rsidRPr="006E4FB8">
        <w:t xml:space="preserve"> descriptive text for the link</w:t>
      </w:r>
      <w:r w:rsidR="00BA2375">
        <w:t>,</w:t>
      </w:r>
      <w:r w:rsidR="00607219" w:rsidRPr="006E4FB8">
        <w:t xml:space="preserve"> </w:t>
      </w:r>
      <w:bookmarkEnd w:id="345"/>
      <w:r w:rsidR="00B81C37" w:rsidRPr="006E4FB8">
        <w:t xml:space="preserve">and </w:t>
      </w:r>
      <w:r w:rsidR="00B81C37" w:rsidRPr="00B81C37">
        <w:t xml:space="preserve">in the </w:t>
      </w:r>
      <w:r w:rsidR="00B81C37" w:rsidRPr="00B81C37">
        <w:rPr>
          <w:rStyle w:val="Inlinebold"/>
        </w:rPr>
        <w:t>Insert</w:t>
      </w:r>
      <w:r w:rsidR="00B81C37" w:rsidRPr="00B81C37">
        <w:t xml:space="preserve"> tab, in the </w:t>
      </w:r>
      <w:r w:rsidR="00B81C37" w:rsidRPr="00B81C37">
        <w:rPr>
          <w:rStyle w:val="Inlinebold"/>
        </w:rPr>
        <w:t>Links</w:t>
      </w:r>
      <w:r w:rsidR="00B81C37" w:rsidRPr="00B81C37">
        <w:t xml:space="preserve"> group, select </w:t>
      </w:r>
      <w:r w:rsidR="00B81C37" w:rsidRPr="00B81C37">
        <w:rPr>
          <w:rStyle w:val="Inlinebold"/>
        </w:rPr>
        <w:t xml:space="preserve">Link </w:t>
      </w:r>
      <w:r w:rsidR="00B81C37" w:rsidRPr="00B81C37">
        <w:t>to create it</w:t>
      </w:r>
      <w:r w:rsidR="00B81C37">
        <w:t>.</w:t>
      </w:r>
    </w:p>
    <w:p w14:paraId="55E90100" w14:textId="77777777" w:rsidR="00607219" w:rsidRPr="006E4FB8" w:rsidRDefault="00607219" w:rsidP="00D172AD">
      <w:pPr>
        <w:pStyle w:val="Numberedlist2"/>
      </w:pPr>
      <w:r w:rsidRPr="006E4FB8">
        <w:t>Copy and paste the link into the cell.</w:t>
      </w:r>
    </w:p>
    <w:p w14:paraId="66D83ACF" w14:textId="77777777" w:rsidR="00607219" w:rsidRPr="006E4FB8" w:rsidRDefault="00607219" w:rsidP="00D172AD">
      <w:pPr>
        <w:pStyle w:val="Numberedlist2"/>
      </w:pPr>
      <w:bookmarkStart w:id="346" w:name="_Hlk28878012"/>
      <w:r w:rsidRPr="006E4FB8">
        <w:t xml:space="preserve">Use the </w:t>
      </w:r>
      <w:r w:rsidRPr="00FB2372">
        <w:rPr>
          <w:rStyle w:val="Inlinebold"/>
        </w:rPr>
        <w:t>LINK</w:t>
      </w:r>
      <w:r w:rsidRPr="006E4FB8">
        <w:t xml:space="preserve"> feature and allow Excel to create the text</w:t>
      </w:r>
      <w:bookmarkEnd w:id="346"/>
      <w:r w:rsidRPr="006E4FB8">
        <w:t>.</w:t>
      </w:r>
    </w:p>
    <w:p w14:paraId="105500ED" w14:textId="77777777" w:rsidR="00607219" w:rsidRPr="006E4FB8" w:rsidRDefault="00607219" w:rsidP="00D172AD">
      <w:pPr>
        <w:pStyle w:val="Numberedlist2"/>
      </w:pPr>
      <w:r w:rsidRPr="006E4FB8">
        <w:t>Always connect the cell with a website.</w:t>
      </w:r>
    </w:p>
    <w:p w14:paraId="281142E4" w14:textId="77777777" w:rsidR="00607219" w:rsidRPr="00607219" w:rsidRDefault="00607219" w:rsidP="00CB1252">
      <w:pPr>
        <w:pStyle w:val="Numberedlist1"/>
      </w:pPr>
      <w:r>
        <w:t>Which is the proper way to insert a hyperlink within a cell</w:t>
      </w:r>
      <w:r w:rsidRPr="00607219">
        <w:t>?</w:t>
      </w:r>
    </w:p>
    <w:p w14:paraId="393FE08C" w14:textId="77777777" w:rsidR="00607219" w:rsidRDefault="00607219" w:rsidP="00607219">
      <w:pPr>
        <w:pStyle w:val="Prompt"/>
      </w:pPr>
      <w:r>
        <w:t>Select the correct option.</w:t>
      </w:r>
    </w:p>
    <w:p w14:paraId="62962BC8" w14:textId="77777777" w:rsidR="00607219" w:rsidRPr="00451FD3" w:rsidRDefault="00607219" w:rsidP="006F304A">
      <w:pPr>
        <w:pStyle w:val="Numberedlist2"/>
        <w:numPr>
          <w:ilvl w:val="0"/>
          <w:numId w:val="65"/>
        </w:numPr>
      </w:pPr>
      <w:bookmarkStart w:id="347" w:name="_Hlk28878030"/>
      <w:r w:rsidRPr="00FB2372">
        <w:rPr>
          <w:rStyle w:val="Inlinebold"/>
        </w:rPr>
        <w:t>=HYPERLINK(www.website.com,true,open)</w:t>
      </w:r>
      <w:bookmarkEnd w:id="347"/>
    </w:p>
    <w:p w14:paraId="361A7817" w14:textId="3EE8B30D" w:rsidR="00607219" w:rsidRPr="00AC62C5" w:rsidRDefault="00607219" w:rsidP="00D172AD">
      <w:pPr>
        <w:pStyle w:val="Numberedlist2"/>
      </w:pPr>
      <w:bookmarkStart w:id="348" w:name="_Hlk28878043"/>
      <w:r w:rsidRPr="00AC62C5">
        <w:t>Select text within a cell</w:t>
      </w:r>
      <w:r w:rsidR="00FB2372">
        <w:t>,</w:t>
      </w:r>
      <w:r w:rsidRPr="00AC62C5">
        <w:t xml:space="preserve"> </w:t>
      </w:r>
      <w:bookmarkEnd w:id="348"/>
      <w:r w:rsidR="00CE4DE7">
        <w:t>then on the</w:t>
      </w:r>
      <w:r w:rsidR="00CE4DE7" w:rsidRPr="006E4FB8">
        <w:t xml:space="preserve"> </w:t>
      </w:r>
      <w:r w:rsidR="00CE4DE7" w:rsidRPr="00BA2375">
        <w:rPr>
          <w:rStyle w:val="Inlinebold"/>
        </w:rPr>
        <w:t>I</w:t>
      </w:r>
      <w:r w:rsidR="00CE4DE7">
        <w:rPr>
          <w:rStyle w:val="Inlinebold"/>
        </w:rPr>
        <w:t>nsert</w:t>
      </w:r>
      <w:r w:rsidR="00CE4DE7">
        <w:t xml:space="preserve"> tab, in the </w:t>
      </w:r>
      <w:r w:rsidR="00CE4DE7" w:rsidRPr="0038656F">
        <w:rPr>
          <w:rStyle w:val="Inlinebold"/>
        </w:rPr>
        <w:t>Links</w:t>
      </w:r>
      <w:r w:rsidR="00CE4DE7">
        <w:t xml:space="preserve"> group, select </w:t>
      </w:r>
      <w:r w:rsidR="00CE4DE7" w:rsidRPr="00BA2375">
        <w:rPr>
          <w:rStyle w:val="Inlinebold"/>
        </w:rPr>
        <w:t>L</w:t>
      </w:r>
      <w:r w:rsidR="00CE4DE7">
        <w:rPr>
          <w:rStyle w:val="Inlinebold"/>
        </w:rPr>
        <w:t>ink</w:t>
      </w:r>
      <w:r w:rsidRPr="00AC62C5">
        <w:t>.</w:t>
      </w:r>
    </w:p>
    <w:p w14:paraId="307DDB6E" w14:textId="77777777" w:rsidR="00607219" w:rsidRPr="00AC62C5" w:rsidRDefault="00607219" w:rsidP="00D172AD">
      <w:pPr>
        <w:pStyle w:val="Numberedlist2"/>
      </w:pPr>
      <w:r w:rsidRPr="00AC62C5">
        <w:t>Copy and paste a hyperlink into the cell.</w:t>
      </w:r>
    </w:p>
    <w:p w14:paraId="6757D2F7" w14:textId="4FD6595C" w:rsidR="00607219" w:rsidRPr="00AC62C5" w:rsidRDefault="000B151A" w:rsidP="00D172AD">
      <w:pPr>
        <w:pStyle w:val="Numberedlist2"/>
      </w:pPr>
      <w:r w:rsidRPr="00AC62C5">
        <w:t>Enter</w:t>
      </w:r>
      <w:r w:rsidR="00607219" w:rsidRPr="00AC62C5">
        <w:t xml:space="preserve"> the link directly into the cell</w:t>
      </w:r>
      <w:r w:rsidR="00FB2372">
        <w:t>.</w:t>
      </w:r>
    </w:p>
    <w:p w14:paraId="2F453CED" w14:textId="572156FD" w:rsidR="00607219" w:rsidRPr="00607219" w:rsidRDefault="00607219" w:rsidP="00CB1252">
      <w:pPr>
        <w:pStyle w:val="Numberedlist1"/>
      </w:pPr>
      <w:r w:rsidRPr="00607219">
        <w:t xml:space="preserve">Using a hyperlink within a workbook makes </w:t>
      </w:r>
      <w:sdt>
        <w:sdtPr>
          <w:alias w:val="Question 5"/>
          <w:tag w:val="Question 5"/>
          <w:id w:val="-2101481919"/>
          <w:lock w:val="sdtLocked"/>
          <w:placeholder>
            <w:docPart w:val="12FC4D4B237A4346A6ED36FF226DB199"/>
          </w:placeholder>
          <w:showingPlcHdr/>
        </w:sdtPr>
        <w:sdtContent>
          <w:r w:rsidR="00AD2A2C" w:rsidRPr="00641E7A">
            <w:rPr>
              <w:rStyle w:val="Inlinebold"/>
            </w:rPr>
            <w:t>Select here to enter text.</w:t>
          </w:r>
        </w:sdtContent>
      </w:sdt>
      <w:r w:rsidRPr="00607219">
        <w:t xml:space="preserve"> to a place within the workbook or outside the workbook easier.</w:t>
      </w:r>
    </w:p>
    <w:p w14:paraId="5C1B91A9" w14:textId="29EA8AC6" w:rsidR="00BC32B2" w:rsidRDefault="00BC32B2" w:rsidP="00BC32B2">
      <w:pPr>
        <w:pStyle w:val="Heading2"/>
      </w:pPr>
      <w:bookmarkStart w:id="349" w:name="_Toc29043568"/>
      <w:r>
        <w:t xml:space="preserve">Topic </w:t>
      </w:r>
      <w:r w:rsidR="00625127">
        <w:t>1</w:t>
      </w:r>
      <w:r>
        <w:t xml:space="preserve">: </w:t>
      </w:r>
      <w:r w:rsidR="00BB27B6" w:rsidRPr="00BB27B6">
        <w:t>Insert hyperlinks to navigate inside a workbook</w:t>
      </w:r>
      <w:bookmarkEnd w:id="349"/>
    </w:p>
    <w:p w14:paraId="28AFEEEA" w14:textId="6F789B4A" w:rsidR="00BC32B2" w:rsidRDefault="008A597E" w:rsidP="00BC32B2">
      <w:r w:rsidRPr="008A597E">
        <w:rPr>
          <w:noProof/>
        </w:rPr>
        <w:drawing>
          <wp:inline distT="0" distB="0" distL="0" distR="0" wp14:anchorId="79852307" wp14:editId="21361F08">
            <wp:extent cx="292607" cy="353566"/>
            <wp:effectExtent l="0" t="0" r="0" b="8890"/>
            <wp:docPr id="17" name="Picture 17" descr="Illustration indicates that a Topic is mapped to a Microsoft Certification Exam Objective Domai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292607" cy="353566"/>
                    </a:xfrm>
                    <a:prstGeom prst="rect">
                      <a:avLst/>
                    </a:prstGeom>
                  </pic:spPr>
                </pic:pic>
              </a:graphicData>
            </a:graphic>
          </wp:inline>
        </w:drawing>
      </w:r>
      <w:r w:rsidR="00BC32B2">
        <w:t xml:space="preserve"> </w:t>
      </w:r>
      <w:r w:rsidR="00625127">
        <w:t>Munson</w:t>
      </w:r>
      <w:r w:rsidR="00062BCF">
        <w:t>’</w:t>
      </w:r>
      <w:r w:rsidR="00625127">
        <w:t>s marketing department is well versed in marketing techniques</w:t>
      </w:r>
      <w:r w:rsidR="00654560">
        <w:t>. H</w:t>
      </w:r>
      <w:r w:rsidR="00625127">
        <w:t xml:space="preserve">owever, the marketing staff is not familiar with using Excel. The information they need to properly market </w:t>
      </w:r>
      <w:r w:rsidR="00654560">
        <w:t xml:space="preserve">to </w:t>
      </w:r>
      <w:r w:rsidR="00625127">
        <w:t xml:space="preserve">customers is located within an Excel workbook. Navigation needs to be provided within the </w:t>
      </w:r>
      <w:r w:rsidR="001460DC">
        <w:t>workbook to help the marketing department obtain the information they need.</w:t>
      </w:r>
    </w:p>
    <w:p w14:paraId="0200B35F" w14:textId="77777777" w:rsidR="0015651E" w:rsidRDefault="0015651E">
      <w:pPr>
        <w:spacing w:after="160" w:line="259" w:lineRule="auto"/>
        <w:rPr>
          <w:rFonts w:ascii="Segoe UI Semibold" w:eastAsiaTheme="majorEastAsia" w:hAnsi="Segoe UI Semibold" w:cstheme="majorBidi"/>
          <w:iCs/>
          <w:sz w:val="40"/>
          <w:szCs w:val="24"/>
        </w:rPr>
      </w:pPr>
      <w:bookmarkStart w:id="350" w:name="_Toc29043569"/>
      <w:r>
        <w:br w:type="page"/>
      </w:r>
    </w:p>
    <w:p w14:paraId="5EA2C154" w14:textId="5A1C128E" w:rsidR="00D71012" w:rsidRDefault="00D71012" w:rsidP="00BC32B2">
      <w:pPr>
        <w:pStyle w:val="Heading3"/>
      </w:pPr>
      <w:r>
        <w:lastRenderedPageBreak/>
        <w:t>Creating a hyperlink to place within the document</w:t>
      </w:r>
      <w:bookmarkEnd w:id="350"/>
    </w:p>
    <w:p w14:paraId="21751018" w14:textId="5698D8DF" w:rsidR="00654560" w:rsidRPr="00654560" w:rsidRDefault="00654560" w:rsidP="00654560">
      <w:r>
        <w:t>To create a hyperlink to place within the document:</w:t>
      </w:r>
    </w:p>
    <w:p w14:paraId="6AE465A3" w14:textId="4786D29B" w:rsidR="00D71012" w:rsidRDefault="00D71012" w:rsidP="006F304A">
      <w:pPr>
        <w:pStyle w:val="Numberedlist1"/>
        <w:numPr>
          <w:ilvl w:val="0"/>
          <w:numId w:val="96"/>
        </w:numPr>
      </w:pPr>
      <w:r>
        <w:t xml:space="preserve">Select the cell where you want to locate the hyperlink or the text you want to </w:t>
      </w:r>
      <w:r w:rsidR="00654560">
        <w:t xml:space="preserve">embed the </w:t>
      </w:r>
      <w:r>
        <w:t>hyperlink</w:t>
      </w:r>
      <w:r w:rsidR="00654560">
        <w:t xml:space="preserve"> into</w:t>
      </w:r>
      <w:r>
        <w:t>.</w:t>
      </w:r>
    </w:p>
    <w:p w14:paraId="7DF7C9E1" w14:textId="4F53CA6A" w:rsidR="00D71012" w:rsidRPr="00D71012" w:rsidRDefault="00D71012" w:rsidP="006F304A">
      <w:pPr>
        <w:pStyle w:val="Numberedlist1"/>
        <w:numPr>
          <w:ilvl w:val="0"/>
          <w:numId w:val="96"/>
        </w:numPr>
      </w:pPr>
      <w:r w:rsidRPr="00D71012">
        <w:t xml:space="preserve">Access the </w:t>
      </w:r>
      <w:r w:rsidRPr="00D71012">
        <w:rPr>
          <w:rStyle w:val="Inlinebold"/>
        </w:rPr>
        <w:t>Insert</w:t>
      </w:r>
      <w:r w:rsidRPr="00D71012">
        <w:t xml:space="preserve"> </w:t>
      </w:r>
      <w:r w:rsidR="00AF3CB6">
        <w:t>tab</w:t>
      </w:r>
      <w:r w:rsidRPr="00D71012">
        <w:t>.</w:t>
      </w:r>
    </w:p>
    <w:p w14:paraId="2608B141" w14:textId="77777777" w:rsidR="00D71012" w:rsidRPr="00D71012" w:rsidRDefault="00D71012" w:rsidP="00D71012">
      <w:pPr>
        <w:pStyle w:val="Numberedlist1"/>
      </w:pPr>
      <w:r w:rsidRPr="00D71012">
        <w:t xml:space="preserve">Select the insert </w:t>
      </w:r>
      <w:r w:rsidRPr="00D71012">
        <w:rPr>
          <w:rStyle w:val="Inlinebold"/>
        </w:rPr>
        <w:t>Link</w:t>
      </w:r>
      <w:r w:rsidRPr="00D71012">
        <w:t xml:space="preserve"> button.</w:t>
      </w:r>
    </w:p>
    <w:p w14:paraId="3684CF79" w14:textId="77777777" w:rsidR="00D71012" w:rsidRPr="00D71012" w:rsidRDefault="00D71012" w:rsidP="00AF3CB6">
      <w:pPr>
        <w:ind w:left="360"/>
      </w:pPr>
      <w:r w:rsidRPr="00D71012">
        <w:rPr>
          <w:noProof/>
        </w:rPr>
        <w:drawing>
          <wp:inline distT="0" distB="0" distL="0" distR="0" wp14:anchorId="2E8B725C" wp14:editId="306104BE">
            <wp:extent cx="5943600" cy="908050"/>
            <wp:effectExtent l="19050" t="19050" r="19050" b="25400"/>
            <wp:docPr id="33" name="Picture 33" descr="A screenshot of the Isnert ribbon circled, the Link option selected, and the Insert link option circ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sert Link screen.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908050"/>
                    </a:xfrm>
                    <a:prstGeom prst="rect">
                      <a:avLst/>
                    </a:prstGeom>
                    <a:ln w="12700">
                      <a:solidFill>
                        <a:schemeClr val="tx1"/>
                      </a:solidFill>
                    </a:ln>
                  </pic:spPr>
                </pic:pic>
              </a:graphicData>
            </a:graphic>
          </wp:inline>
        </w:drawing>
      </w:r>
    </w:p>
    <w:p w14:paraId="20182C07" w14:textId="04DDEB9A" w:rsidR="00D71012" w:rsidRPr="00D71012" w:rsidRDefault="00D71012" w:rsidP="0015651E">
      <w:pPr>
        <w:pStyle w:val="Caption"/>
      </w:pPr>
      <w:r w:rsidRPr="00D71012">
        <w:t xml:space="preserve">Figure </w:t>
      </w:r>
      <w:r w:rsidRPr="00D71012">
        <w:fldChar w:fldCharType="begin"/>
      </w:r>
      <w:r w:rsidRPr="00D71012">
        <w:instrText xml:space="preserve"> SEQ Figure \* ARABIC </w:instrText>
      </w:r>
      <w:r w:rsidRPr="00D71012">
        <w:fldChar w:fldCharType="separate"/>
      </w:r>
      <w:r w:rsidR="00953BD0">
        <w:rPr>
          <w:noProof/>
        </w:rPr>
        <w:t>9</w:t>
      </w:r>
      <w:r w:rsidRPr="00D71012">
        <w:fldChar w:fldCharType="end"/>
      </w:r>
      <w:r w:rsidRPr="00D71012">
        <w:t xml:space="preserve">: Screenshot of the </w:t>
      </w:r>
      <w:r w:rsidRPr="00654560">
        <w:rPr>
          <w:rStyle w:val="Inlinebold"/>
        </w:rPr>
        <w:t>Insert</w:t>
      </w:r>
      <w:r w:rsidRPr="00D71012">
        <w:t xml:space="preserve"> </w:t>
      </w:r>
      <w:r w:rsidR="00AF3CB6">
        <w:t>tab</w:t>
      </w:r>
      <w:r w:rsidRPr="00D71012">
        <w:t xml:space="preserve"> with the </w:t>
      </w:r>
      <w:r w:rsidRPr="00654560">
        <w:rPr>
          <w:rStyle w:val="Inlinebold"/>
        </w:rPr>
        <w:t>Link arrow</w:t>
      </w:r>
      <w:r w:rsidRPr="00D71012">
        <w:t xml:space="preserve"> circled</w:t>
      </w:r>
    </w:p>
    <w:p w14:paraId="5A5DBE91" w14:textId="217BF4A3" w:rsidR="00D71012" w:rsidRPr="00D71012" w:rsidRDefault="003D5E1B" w:rsidP="00D71012">
      <w:pPr>
        <w:pStyle w:val="Numberedlist1"/>
      </w:pPr>
      <w:r>
        <w:t>When t</w:t>
      </w:r>
      <w:r w:rsidR="00D71012" w:rsidRPr="00D71012">
        <w:t xml:space="preserve">he </w:t>
      </w:r>
      <w:r w:rsidR="00D71012" w:rsidRPr="00AF3CB6">
        <w:rPr>
          <w:rStyle w:val="Inlinebold"/>
        </w:rPr>
        <w:t>Insert hyperlink</w:t>
      </w:r>
      <w:r w:rsidR="00D71012" w:rsidRPr="00D71012">
        <w:t xml:space="preserve"> dialog box display</w:t>
      </w:r>
      <w:r>
        <w:t>s</w:t>
      </w:r>
      <w:r w:rsidR="00D71012" w:rsidRPr="00D71012">
        <w:t xml:space="preserve">, </w:t>
      </w:r>
      <w:r w:rsidRPr="00D71012">
        <w:t xml:space="preserve">within the </w:t>
      </w:r>
      <w:r w:rsidRPr="00D71012">
        <w:rPr>
          <w:rStyle w:val="Inlinebold"/>
        </w:rPr>
        <w:t>Link to:</w:t>
      </w:r>
      <w:r w:rsidRPr="00D71012">
        <w:t xml:space="preserve"> area </w:t>
      </w:r>
      <w:r w:rsidR="00D71012" w:rsidRPr="00D71012">
        <w:t xml:space="preserve">make sure the </w:t>
      </w:r>
      <w:r w:rsidR="00D71012" w:rsidRPr="00D71012">
        <w:rPr>
          <w:rStyle w:val="Inlinebold"/>
        </w:rPr>
        <w:t>Place in this document</w:t>
      </w:r>
      <w:r w:rsidR="00D71012" w:rsidRPr="00D71012">
        <w:t xml:space="preserve"> option is selected.</w:t>
      </w:r>
    </w:p>
    <w:p w14:paraId="59649917" w14:textId="38489794" w:rsidR="00D71012" w:rsidRPr="00D71012" w:rsidRDefault="00D71012" w:rsidP="00D71012">
      <w:pPr>
        <w:pStyle w:val="Numberedlist1"/>
      </w:pPr>
      <w:r w:rsidRPr="00D71012">
        <w:t xml:space="preserve">Within the </w:t>
      </w:r>
      <w:r w:rsidRPr="00D71012">
        <w:rPr>
          <w:rStyle w:val="Inlinebold"/>
        </w:rPr>
        <w:t>Insert Hyperlink</w:t>
      </w:r>
      <w:r w:rsidRPr="00D71012">
        <w:t xml:space="preserve"> dialog box</w:t>
      </w:r>
      <w:r w:rsidR="003D5E1B">
        <w:t>,</w:t>
      </w:r>
      <w:r w:rsidRPr="00D71012">
        <w:t xml:space="preserve"> enter </w:t>
      </w:r>
      <w:r>
        <w:t xml:space="preserve">the </w:t>
      </w:r>
      <w:r w:rsidR="003D5E1B">
        <w:t>t</w:t>
      </w:r>
      <w:r>
        <w:t xml:space="preserve">ext to display if no text was used in the selected cell. Verify the cell reference in the </w:t>
      </w:r>
      <w:r w:rsidRPr="003D5E1B">
        <w:rPr>
          <w:rStyle w:val="Inlinebold"/>
        </w:rPr>
        <w:t>Type the cell</w:t>
      </w:r>
      <w:r w:rsidRPr="00D71012">
        <w:t xml:space="preserve"> reference area. </w:t>
      </w:r>
      <w:r w:rsidR="003D5E1B">
        <w:t xml:space="preserve">If you want to </w:t>
      </w:r>
      <w:r w:rsidRPr="00D71012">
        <w:t xml:space="preserve">link to a specific cell, </w:t>
      </w:r>
      <w:r w:rsidR="003D5E1B">
        <w:t xml:space="preserve">you could also </w:t>
      </w:r>
      <w:r w:rsidRPr="00D71012">
        <w:t xml:space="preserve">reference </w:t>
      </w:r>
      <w:r w:rsidR="003D5E1B">
        <w:t xml:space="preserve">the cell by entering the cell information </w:t>
      </w:r>
      <w:r w:rsidRPr="00D71012">
        <w:t>here.</w:t>
      </w:r>
    </w:p>
    <w:p w14:paraId="79277697" w14:textId="7C57E869" w:rsidR="00D71012" w:rsidRDefault="00D71012" w:rsidP="001527D1">
      <w:pPr>
        <w:pStyle w:val="Numberedlist1"/>
      </w:pPr>
      <w:r w:rsidRPr="00D71012">
        <w:t>Next, select</w:t>
      </w:r>
      <w:r>
        <w:t xml:space="preserve"> the place within the document to where you want to </w:t>
      </w:r>
      <w:r w:rsidR="007F0A1D">
        <w:t>the hyperlink to take the user</w:t>
      </w:r>
      <w:r w:rsidR="003D5E1B">
        <w:t>, and then s</w:t>
      </w:r>
      <w:r w:rsidR="007F0A1D">
        <w:t xml:space="preserve">elect </w:t>
      </w:r>
      <w:r w:rsidR="007F0A1D" w:rsidRPr="007F0A1D">
        <w:rPr>
          <w:rStyle w:val="Inlinebold"/>
        </w:rPr>
        <w:t>OK</w:t>
      </w:r>
      <w:r w:rsidR="007F0A1D">
        <w:t>.</w:t>
      </w:r>
    </w:p>
    <w:p w14:paraId="240C9FBA" w14:textId="42313645" w:rsidR="00F551D3" w:rsidRPr="00D71012" w:rsidRDefault="00F551D3" w:rsidP="00451FD3">
      <w:pPr>
        <w:ind w:left="360"/>
      </w:pPr>
      <w:r>
        <w:rPr>
          <w:noProof/>
        </w:rPr>
        <w:lastRenderedPageBreak/>
        <w:drawing>
          <wp:inline distT="0" distB="0" distL="0" distR="0" wp14:anchorId="74FBC05E" wp14:editId="2570A1D7">
            <wp:extent cx="5943600" cy="3489325"/>
            <wp:effectExtent l="19050" t="19050" r="19050" b="15875"/>
            <wp:docPr id="35" name="Picture 35" descr="Screenshot of the Hyperlink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yperlink dialog box.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489325"/>
                    </a:xfrm>
                    <a:prstGeom prst="rect">
                      <a:avLst/>
                    </a:prstGeom>
                    <a:ln w="12700">
                      <a:solidFill>
                        <a:schemeClr val="tx1"/>
                      </a:solidFill>
                    </a:ln>
                  </pic:spPr>
                </pic:pic>
              </a:graphicData>
            </a:graphic>
          </wp:inline>
        </w:drawing>
      </w:r>
    </w:p>
    <w:p w14:paraId="79FD6C53" w14:textId="10D19100" w:rsidR="00D71012" w:rsidRPr="00D71012" w:rsidRDefault="00D71012" w:rsidP="0015651E">
      <w:pPr>
        <w:pStyle w:val="Caption"/>
      </w:pPr>
      <w:r w:rsidRPr="00D71012">
        <w:t xml:space="preserve">Figure </w:t>
      </w:r>
      <w:r w:rsidRPr="00D71012">
        <w:fldChar w:fldCharType="begin"/>
      </w:r>
      <w:r w:rsidRPr="00D71012">
        <w:instrText xml:space="preserve"> SEQ Figure \* ARABIC </w:instrText>
      </w:r>
      <w:r w:rsidRPr="00D71012">
        <w:fldChar w:fldCharType="separate"/>
      </w:r>
      <w:r w:rsidR="00953BD0">
        <w:rPr>
          <w:noProof/>
        </w:rPr>
        <w:t>10</w:t>
      </w:r>
      <w:r w:rsidRPr="00D71012">
        <w:fldChar w:fldCharType="end"/>
      </w:r>
      <w:r w:rsidRPr="00D71012">
        <w:t xml:space="preserve">: </w:t>
      </w:r>
      <w:r w:rsidRPr="003D5E1B">
        <w:rPr>
          <w:rStyle w:val="Inlinebold"/>
        </w:rPr>
        <w:t>Insert Hyperlink</w:t>
      </w:r>
      <w:r w:rsidRPr="00D71012">
        <w:t xml:space="preserve"> dialog box</w:t>
      </w:r>
    </w:p>
    <w:p w14:paraId="32410B12" w14:textId="31F6A86B" w:rsidR="00D71012" w:rsidRDefault="00FC77BD" w:rsidP="00FC77BD">
      <w:pPr>
        <w:pStyle w:val="Heading3"/>
      </w:pPr>
      <w:bookmarkStart w:id="351" w:name="_Toc29043570"/>
      <w:r>
        <w:t>Creating a hyperlink to a cell range</w:t>
      </w:r>
      <w:bookmarkEnd w:id="351"/>
    </w:p>
    <w:p w14:paraId="5E2C831B" w14:textId="50A41E2E" w:rsidR="00FC77BD" w:rsidRDefault="00FC77BD" w:rsidP="00451FD3">
      <w:r>
        <w:t>The marketing department would like to select on a customer</w:t>
      </w:r>
      <w:r w:rsidR="00062BCF">
        <w:t>’</w:t>
      </w:r>
      <w:r>
        <w:t>s recently purchased item and then be taken to the current related items and pricing.</w:t>
      </w:r>
    </w:p>
    <w:p w14:paraId="6CAE92AD" w14:textId="51DCD18C" w:rsidR="00FC77BD" w:rsidRDefault="00FC77BD" w:rsidP="006F304A">
      <w:pPr>
        <w:pStyle w:val="Numberedlist1"/>
        <w:numPr>
          <w:ilvl w:val="0"/>
          <w:numId w:val="97"/>
        </w:numPr>
      </w:pPr>
      <w:r>
        <w:t xml:space="preserve">Select the cell </w:t>
      </w:r>
      <w:r w:rsidR="000374C9">
        <w:t xml:space="preserve">where the hyperlink </w:t>
      </w:r>
      <w:r w:rsidR="00D972BC">
        <w:t xml:space="preserve">should </w:t>
      </w:r>
      <w:r w:rsidR="000374C9">
        <w:t>be located.</w:t>
      </w:r>
    </w:p>
    <w:p w14:paraId="082FAD3C" w14:textId="4C309648" w:rsidR="000374C9" w:rsidRDefault="00FC77BD" w:rsidP="00FC77BD">
      <w:pPr>
        <w:pStyle w:val="Numberedlist1"/>
      </w:pPr>
      <w:r>
        <w:t xml:space="preserve">From the </w:t>
      </w:r>
      <w:r w:rsidRPr="00767353">
        <w:rPr>
          <w:rStyle w:val="Inlinebold"/>
        </w:rPr>
        <w:t>Insert</w:t>
      </w:r>
      <w:r>
        <w:t xml:space="preserve"> </w:t>
      </w:r>
      <w:r w:rsidR="00AF3CB6">
        <w:t>tab</w:t>
      </w:r>
      <w:r>
        <w:t xml:space="preserve">, select </w:t>
      </w:r>
      <w:r w:rsidR="00D972BC" w:rsidRPr="00D972BC">
        <w:rPr>
          <w:rStyle w:val="Inlinebold"/>
        </w:rPr>
        <w:t>I</w:t>
      </w:r>
      <w:r w:rsidRPr="00D972BC">
        <w:rPr>
          <w:rStyle w:val="Inlinebold"/>
        </w:rPr>
        <w:t>nsert</w:t>
      </w:r>
      <w:r>
        <w:t xml:space="preserve"> </w:t>
      </w:r>
      <w:r w:rsidRPr="00767353">
        <w:rPr>
          <w:rStyle w:val="Inlinebold"/>
        </w:rPr>
        <w:t>Link</w:t>
      </w:r>
      <w:r>
        <w:t>.</w:t>
      </w:r>
    </w:p>
    <w:p w14:paraId="57D5D5AE" w14:textId="7F02175A" w:rsidR="00D972BC" w:rsidRDefault="00FC77BD" w:rsidP="00FC77BD">
      <w:pPr>
        <w:pStyle w:val="Numberedlist1"/>
      </w:pPr>
      <w:r>
        <w:t xml:space="preserve">In the </w:t>
      </w:r>
      <w:r w:rsidRPr="00767353">
        <w:rPr>
          <w:rStyle w:val="Inlinebold"/>
        </w:rPr>
        <w:t>Insert Link</w:t>
      </w:r>
      <w:r>
        <w:t xml:space="preserve"> dialog box, </w:t>
      </w:r>
      <w:r w:rsidR="000374C9">
        <w:t xml:space="preserve">a list of defined names will </w:t>
      </w:r>
      <w:r w:rsidR="00D972BC">
        <w:t>display</w:t>
      </w:r>
      <w:r w:rsidR="000374C9">
        <w:t xml:space="preserve">. </w:t>
      </w:r>
      <w:r w:rsidR="00FF1373">
        <w:t>In this example the defined name areas are Pickle</w:t>
      </w:r>
      <w:r w:rsidR="00D972BC">
        <w:t>_</w:t>
      </w:r>
      <w:r w:rsidR="00FF1373">
        <w:t xml:space="preserve">Cust, Pickles, Pres_Cust, and Preserves. </w:t>
      </w:r>
      <w:r w:rsidR="00C61B1F">
        <w:t>M</w:t>
      </w:r>
      <w:r>
        <w:t xml:space="preserve">ake sure </w:t>
      </w:r>
      <w:r w:rsidR="00D972BC">
        <w:t xml:space="preserve">in the </w:t>
      </w:r>
      <w:r w:rsidR="00D972BC" w:rsidRPr="00767353">
        <w:rPr>
          <w:rStyle w:val="Inlinebold"/>
        </w:rPr>
        <w:t>Link to:</w:t>
      </w:r>
      <w:r w:rsidR="00D972BC">
        <w:t xml:space="preserve"> area that</w:t>
      </w:r>
      <w:r w:rsidR="00D972BC" w:rsidRPr="00767353">
        <w:rPr>
          <w:rStyle w:val="Inlinebold"/>
        </w:rPr>
        <w:t xml:space="preserve"> </w:t>
      </w:r>
      <w:r w:rsidRPr="00767353">
        <w:rPr>
          <w:rStyle w:val="Inlinebold"/>
        </w:rPr>
        <w:t>Place in this document</w:t>
      </w:r>
      <w:r>
        <w:t xml:space="preserve"> is selected.</w:t>
      </w:r>
    </w:p>
    <w:p w14:paraId="5F929510" w14:textId="102A19CE" w:rsidR="00FC77BD" w:rsidRDefault="00FC77BD" w:rsidP="00FC77BD">
      <w:pPr>
        <w:pStyle w:val="Numberedlist1"/>
      </w:pPr>
      <w:r>
        <w:lastRenderedPageBreak/>
        <w:t>Select</w:t>
      </w:r>
      <w:r w:rsidR="00C61B1F">
        <w:t xml:space="preserve"> the defined named area you want to link</w:t>
      </w:r>
      <w:r w:rsidR="00D972BC">
        <w:t>,</w:t>
      </w:r>
      <w:r w:rsidR="00D972BC" w:rsidRPr="00D972BC">
        <w:t xml:space="preserve"> </w:t>
      </w:r>
      <w:r w:rsidR="00D972BC">
        <w:t xml:space="preserve">and then select </w:t>
      </w:r>
      <w:r w:rsidR="00D972BC" w:rsidRPr="00767353">
        <w:rPr>
          <w:rStyle w:val="Inlinebold"/>
        </w:rPr>
        <w:t>OK</w:t>
      </w:r>
      <w:r w:rsidR="00C61B1F">
        <w:t xml:space="preserve">. In this example, </w:t>
      </w:r>
      <w:r w:rsidR="005A59F0">
        <w:t>you</w:t>
      </w:r>
      <w:r w:rsidR="00C61B1F">
        <w:t xml:space="preserve"> are using</w:t>
      </w:r>
      <w:r>
        <w:t xml:space="preserve"> </w:t>
      </w:r>
      <w:r w:rsidRPr="00767353">
        <w:rPr>
          <w:rStyle w:val="Inlinebold"/>
        </w:rPr>
        <w:t>Pickles</w:t>
      </w:r>
      <w:r w:rsidRPr="00576CFF">
        <w:t>.</w:t>
      </w:r>
      <w:r w:rsidRPr="00FC77BD">
        <w:rPr>
          <w:noProof/>
        </w:rPr>
        <w:drawing>
          <wp:inline distT="0" distB="0" distL="0" distR="0" wp14:anchorId="32F45F59" wp14:editId="34957101">
            <wp:extent cx="5943600" cy="3456305"/>
            <wp:effectExtent l="19050" t="19050" r="19050" b="10795"/>
            <wp:docPr id="40" name="Picture 40" descr="Screenshot of the Insert Hyperlink dialog box. In the Link to column, Place in this Document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nsert Hyperlink dialog box2.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3456305"/>
                    </a:xfrm>
                    <a:prstGeom prst="rect">
                      <a:avLst/>
                    </a:prstGeom>
                    <a:ln w="12700">
                      <a:solidFill>
                        <a:schemeClr val="tx1"/>
                      </a:solidFill>
                    </a:ln>
                  </pic:spPr>
                </pic:pic>
              </a:graphicData>
            </a:graphic>
          </wp:inline>
        </w:drawing>
      </w:r>
    </w:p>
    <w:p w14:paraId="156D7676" w14:textId="13272602" w:rsidR="00FC77BD" w:rsidRDefault="00FC77BD" w:rsidP="0015651E">
      <w:pPr>
        <w:pStyle w:val="Caption"/>
      </w:pPr>
      <w:r>
        <w:t xml:space="preserve">Figure </w:t>
      </w:r>
      <w:r>
        <w:fldChar w:fldCharType="begin"/>
      </w:r>
      <w:r>
        <w:instrText xml:space="preserve"> SEQ Figure \* ARABIC </w:instrText>
      </w:r>
      <w:r>
        <w:fldChar w:fldCharType="separate"/>
      </w:r>
      <w:r w:rsidR="00953BD0">
        <w:rPr>
          <w:noProof/>
        </w:rPr>
        <w:t>11</w:t>
      </w:r>
      <w:r>
        <w:fldChar w:fldCharType="end"/>
      </w:r>
      <w:r>
        <w:t xml:space="preserve">: </w:t>
      </w:r>
      <w:r w:rsidRPr="00D972BC">
        <w:rPr>
          <w:rStyle w:val="Inlinebold"/>
        </w:rPr>
        <w:t>Insert Hyperlink</w:t>
      </w:r>
      <w:r>
        <w:t xml:space="preserve"> dialog box</w:t>
      </w:r>
    </w:p>
    <w:tbl>
      <w:tblPr>
        <w:tblStyle w:val="TableGrid"/>
        <w:tblW w:w="5000" w:type="pct"/>
        <w:tblBorders>
          <w:top w:val="none" w:sz="0" w:space="0" w:color="auto"/>
          <w:left w:val="none" w:sz="0" w:space="0" w:color="auto"/>
          <w:bottom w:val="single" w:sz="18" w:space="0" w:color="6B2929"/>
          <w:right w:val="none" w:sz="0" w:space="0" w:color="auto"/>
          <w:insideH w:val="none" w:sz="0" w:space="0" w:color="auto"/>
          <w:insideV w:val="none" w:sz="0" w:space="0" w:color="auto"/>
        </w:tblBorders>
        <w:tblCellMar>
          <w:top w:w="142" w:type="dxa"/>
          <w:left w:w="85" w:type="dxa"/>
          <w:bottom w:w="142" w:type="dxa"/>
          <w:right w:w="85" w:type="dxa"/>
        </w:tblCellMar>
        <w:tblLook w:val="04A0" w:firstRow="1" w:lastRow="0" w:firstColumn="1" w:lastColumn="0" w:noHBand="0" w:noVBand="1"/>
      </w:tblPr>
      <w:tblGrid>
        <w:gridCol w:w="1703"/>
        <w:gridCol w:w="7657"/>
      </w:tblGrid>
      <w:tr w:rsidR="0003118D" w14:paraId="0D17B502" w14:textId="77777777" w:rsidTr="00965A59">
        <w:tc>
          <w:tcPr>
            <w:tcW w:w="1703" w:type="dxa"/>
          </w:tcPr>
          <w:p w14:paraId="7D2A0303" w14:textId="77777777" w:rsidR="0003118D" w:rsidRPr="0003118D" w:rsidRDefault="0003118D" w:rsidP="0003118D">
            <w:r w:rsidRPr="0003118D">
              <w:rPr>
                <w:noProof/>
              </w:rPr>
              <w:drawing>
                <wp:inline distT="0" distB="0" distL="0" distR="0" wp14:anchorId="6187BDE7" wp14:editId="4865C894">
                  <wp:extent cx="720000" cy="720000"/>
                  <wp:effectExtent l="0" t="0" r="4445" b="4445"/>
                  <wp:docPr id="42"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720000" cy="720000"/>
                          </a:xfrm>
                          <a:prstGeom prst="rect">
                            <a:avLst/>
                          </a:prstGeom>
                        </pic:spPr>
                      </pic:pic>
                    </a:graphicData>
                  </a:graphic>
                </wp:inline>
              </w:drawing>
            </w:r>
          </w:p>
        </w:tc>
        <w:tc>
          <w:tcPr>
            <w:tcW w:w="7657" w:type="dxa"/>
          </w:tcPr>
          <w:p w14:paraId="4FC27589" w14:textId="77777777" w:rsidR="0003118D" w:rsidRPr="0003118D" w:rsidRDefault="0003118D" w:rsidP="0003118D">
            <w:pPr>
              <w:pStyle w:val="Readeraids"/>
            </w:pPr>
            <w:r>
              <w:t>Additional information</w:t>
            </w:r>
          </w:p>
          <w:p w14:paraId="2F272DE0" w14:textId="4ECCC49D" w:rsidR="0003118D" w:rsidRPr="0003118D" w:rsidRDefault="0003118D" w:rsidP="0003118D">
            <w:r>
              <w:t>For more information</w:t>
            </w:r>
            <w:r w:rsidRPr="0003118D">
              <w:t xml:space="preserve"> on </w:t>
            </w:r>
            <w:r>
              <w:t>working with hyperlinks in Excel</w:t>
            </w:r>
            <w:r w:rsidRPr="0003118D">
              <w:t>, go to</w:t>
            </w:r>
            <w:r w:rsidR="00AF3CB6">
              <w:t>:</w:t>
            </w:r>
            <w:r w:rsidRPr="0003118D">
              <w:t xml:space="preserve"> </w:t>
            </w:r>
            <w:hyperlink r:id="rId46" w:history="1">
              <w:r w:rsidR="009F2A18">
                <w:rPr>
                  <w:rStyle w:val="Hyperlink"/>
                </w:rPr>
                <w:t>Work with hyperlinks in Excel</w:t>
              </w:r>
            </w:hyperlink>
          </w:p>
        </w:tc>
      </w:tr>
    </w:tbl>
    <w:p w14:paraId="108233A1" w14:textId="65B09AFF" w:rsidR="00FC77BD" w:rsidRDefault="003F15BB" w:rsidP="0009624E">
      <w:pPr>
        <w:pStyle w:val="Heading3"/>
      </w:pPr>
      <w:bookmarkStart w:id="352" w:name="_Toc29043571"/>
      <w:r>
        <w:t xml:space="preserve">Activity: </w:t>
      </w:r>
      <w:r w:rsidR="0009624E">
        <w:t>Tell a story</w:t>
      </w:r>
      <w:bookmarkEnd w:id="352"/>
    </w:p>
    <w:p w14:paraId="2E624E89" w14:textId="278270D2" w:rsidR="0009624E" w:rsidRDefault="0009624E" w:rsidP="00D71012">
      <w:r>
        <w:t>Munson</w:t>
      </w:r>
      <w:r w:rsidR="00062BCF">
        <w:t>’</w:t>
      </w:r>
      <w:r>
        <w:t>s has hired you to create Excel files for them</w:t>
      </w:r>
      <w:r w:rsidR="009F2A18">
        <w:t>. H</w:t>
      </w:r>
      <w:r>
        <w:t>owever, the rest of the staff isn</w:t>
      </w:r>
      <w:r w:rsidR="00062BCF">
        <w:t>’</w:t>
      </w:r>
      <w:r>
        <w:t xml:space="preserve">t as proficient working with Excel as you are. </w:t>
      </w:r>
      <w:r w:rsidR="00AF7E06">
        <w:t>Munson</w:t>
      </w:r>
      <w:r w:rsidR="00062BCF">
        <w:t>’</w:t>
      </w:r>
      <w:r w:rsidR="00AF7E06">
        <w:t>s has asked you to create hyperlinks within a workbook to guide users of the file to different areas.</w:t>
      </w:r>
    </w:p>
    <w:p w14:paraId="4E718377" w14:textId="77777777" w:rsidR="00105F03" w:rsidRPr="00105F03" w:rsidRDefault="00105F03" w:rsidP="00105F03">
      <w:pPr>
        <w:pStyle w:val="Heading4"/>
      </w:pPr>
      <w:r w:rsidRPr="00105F03">
        <w:t>Resources required</w:t>
      </w:r>
    </w:p>
    <w:p w14:paraId="73CD3E59" w14:textId="41516D8A" w:rsidR="00105F03" w:rsidRPr="00105F03" w:rsidRDefault="00105F03" w:rsidP="00105F03">
      <w:r w:rsidRPr="00105F03">
        <w:t xml:space="preserve">You will need the following </w:t>
      </w:r>
      <w:r w:rsidR="00FA17A1">
        <w:t>resource</w:t>
      </w:r>
      <w:r w:rsidRPr="00105F03">
        <w:t xml:space="preserve"> for this activity:</w:t>
      </w:r>
    </w:p>
    <w:p w14:paraId="23DDDF89" w14:textId="6F57CA55" w:rsidR="00105F03" w:rsidRPr="00105F03" w:rsidRDefault="00105F03" w:rsidP="00105F03">
      <w:pPr>
        <w:pStyle w:val="Bulletlevel1"/>
      </w:pPr>
      <w:r w:rsidRPr="00105F03">
        <w:t xml:space="preserve">Locate </w:t>
      </w:r>
      <w:r w:rsidRPr="00105F03">
        <w:rPr>
          <w:rStyle w:val="Inlinebold"/>
        </w:rPr>
        <w:t>L</w:t>
      </w:r>
      <w:r>
        <w:rPr>
          <w:rStyle w:val="Inlinebold"/>
        </w:rPr>
        <w:t>5</w:t>
      </w:r>
      <w:r w:rsidRPr="00105F03">
        <w:rPr>
          <w:rStyle w:val="Inlinebold"/>
        </w:rPr>
        <w:t>_T</w:t>
      </w:r>
      <w:r>
        <w:rPr>
          <w:rStyle w:val="Inlinebold"/>
        </w:rPr>
        <w:t>1</w:t>
      </w:r>
      <w:r w:rsidRPr="00105F03">
        <w:rPr>
          <w:rStyle w:val="Inlinebold"/>
        </w:rPr>
        <w:t>_act_</w:t>
      </w:r>
      <w:r>
        <w:rPr>
          <w:rStyle w:val="Inlinebold"/>
        </w:rPr>
        <w:t>data</w:t>
      </w:r>
      <w:r w:rsidR="000F54C7">
        <w:rPr>
          <w:rStyle w:val="Inlinebold"/>
        </w:rPr>
        <w:t>_starter</w:t>
      </w:r>
      <w:r w:rsidRPr="00105F03">
        <w:rPr>
          <w:rStyle w:val="Inlinebold"/>
        </w:rPr>
        <w:t>.xlsx</w:t>
      </w:r>
      <w:r w:rsidRPr="00105F03">
        <w:t xml:space="preserve"> file </w:t>
      </w:r>
      <w:r w:rsidR="00E9734B">
        <w:t>in this lesson</w:t>
      </w:r>
      <w:r w:rsidR="00062BCF">
        <w:t>’</w:t>
      </w:r>
      <w:r w:rsidR="00E9734B">
        <w:t xml:space="preserve">s </w:t>
      </w:r>
      <w:r w:rsidR="00E9734B" w:rsidRPr="00AF3CB6">
        <w:rPr>
          <w:rStyle w:val="Inlinebold"/>
        </w:rPr>
        <w:t>Learning Activity Resources</w:t>
      </w:r>
      <w:r w:rsidR="00E9734B">
        <w:t xml:space="preserve"> folder</w:t>
      </w:r>
      <w:r w:rsidRPr="00105F03">
        <w:t>.</w:t>
      </w:r>
    </w:p>
    <w:p w14:paraId="176576DF" w14:textId="77777777" w:rsidR="0015651E" w:rsidRDefault="0015651E">
      <w:pPr>
        <w:spacing w:after="160" w:line="259" w:lineRule="auto"/>
        <w:rPr>
          <w:rFonts w:ascii="Segoe UI Semibold" w:eastAsiaTheme="majorEastAsia" w:hAnsi="Segoe UI Semibold" w:cstheme="majorBidi"/>
          <w:iCs/>
          <w:sz w:val="32"/>
          <w:szCs w:val="24"/>
        </w:rPr>
      </w:pPr>
      <w:r>
        <w:br w:type="page"/>
      </w:r>
    </w:p>
    <w:p w14:paraId="11D54059" w14:textId="6FEDF88F" w:rsidR="00105F03" w:rsidRPr="00105F03" w:rsidRDefault="00105F03" w:rsidP="00105F03">
      <w:pPr>
        <w:pStyle w:val="Heading4"/>
      </w:pPr>
      <w:r w:rsidRPr="00105F03">
        <w:lastRenderedPageBreak/>
        <w:t>Activity instructions</w:t>
      </w:r>
    </w:p>
    <w:p w14:paraId="3D1244F0" w14:textId="77777777" w:rsidR="00105F03" w:rsidRPr="00105F03" w:rsidRDefault="00105F03" w:rsidP="00105F03">
      <w:r w:rsidRPr="00105F03">
        <w:t>Participate in the activity by following these instructions:</w:t>
      </w:r>
    </w:p>
    <w:p w14:paraId="64B0C37E" w14:textId="1173B5D2" w:rsidR="00105F03" w:rsidRPr="00AF3CB6" w:rsidRDefault="00105F03" w:rsidP="006F304A">
      <w:pPr>
        <w:pStyle w:val="Numberedlist1"/>
        <w:numPr>
          <w:ilvl w:val="0"/>
          <w:numId w:val="98"/>
        </w:numPr>
        <w:rPr>
          <w:bCs/>
        </w:rPr>
      </w:pPr>
      <w:bookmarkStart w:id="353" w:name="_Hlk28885168"/>
      <w:r>
        <w:t xml:space="preserve">Verify that you are on the </w:t>
      </w:r>
      <w:r w:rsidRPr="00105F03">
        <w:rPr>
          <w:rStyle w:val="Inlinebold"/>
        </w:rPr>
        <w:t>Home Page</w:t>
      </w:r>
      <w:r>
        <w:t xml:space="preserve"> tab of the </w:t>
      </w:r>
      <w:r w:rsidR="00496526">
        <w:t>workbook</w:t>
      </w:r>
      <w:r w:rsidR="009F2A18">
        <w:t xml:space="preserve"> ribbon</w:t>
      </w:r>
      <w:r>
        <w:t>.</w:t>
      </w:r>
    </w:p>
    <w:p w14:paraId="7935CD5A" w14:textId="5C88547A" w:rsidR="00105F03" w:rsidRPr="00AF3CB6" w:rsidRDefault="00105F03" w:rsidP="006F304A">
      <w:pPr>
        <w:pStyle w:val="Numberedlist1"/>
        <w:numPr>
          <w:ilvl w:val="0"/>
          <w:numId w:val="98"/>
        </w:numPr>
        <w:rPr>
          <w:bCs/>
        </w:rPr>
      </w:pPr>
      <w:r w:rsidRPr="00105F03">
        <w:rPr>
          <w:rStyle w:val="Inlinebold"/>
        </w:rPr>
        <w:t>B7</w:t>
      </w:r>
      <w:r>
        <w:t xml:space="preserve"> contains the text </w:t>
      </w:r>
      <w:r w:rsidRPr="00105F03">
        <w:rPr>
          <w:rStyle w:val="Inlinebold"/>
        </w:rPr>
        <w:t>Customer List</w:t>
      </w:r>
      <w:r>
        <w:t xml:space="preserve">. This text needs to be linked to the </w:t>
      </w:r>
      <w:r w:rsidRPr="00105F03">
        <w:rPr>
          <w:rStyle w:val="Inlinebold"/>
        </w:rPr>
        <w:t>Customer List</w:t>
      </w:r>
      <w:r>
        <w:t xml:space="preserve"> tab.</w:t>
      </w:r>
      <w:r w:rsidR="009F2A18">
        <w:t xml:space="preserve"> </w:t>
      </w:r>
      <w:r>
        <w:t xml:space="preserve">Select </w:t>
      </w:r>
      <w:r w:rsidRPr="00105F03">
        <w:rPr>
          <w:rStyle w:val="Inlinebold"/>
        </w:rPr>
        <w:t>B7</w:t>
      </w:r>
      <w:r w:rsidR="00BD600B">
        <w:t>, and</w:t>
      </w:r>
      <w:r>
        <w:t xml:space="preserve"> </w:t>
      </w:r>
      <w:r w:rsidR="009F2A18">
        <w:t xml:space="preserve">then </w:t>
      </w:r>
      <w:r>
        <w:t xml:space="preserve">select the </w:t>
      </w:r>
      <w:r w:rsidRPr="00105F03">
        <w:rPr>
          <w:rStyle w:val="Inlinebold"/>
        </w:rPr>
        <w:t>Insert</w:t>
      </w:r>
      <w:r>
        <w:t xml:space="preserve"> ribbon</w:t>
      </w:r>
      <w:r w:rsidR="009F2A18">
        <w:t>.</w:t>
      </w:r>
    </w:p>
    <w:p w14:paraId="1EFF1382" w14:textId="7C280655" w:rsidR="00105F03" w:rsidRPr="00AF3CB6" w:rsidRDefault="00105F03" w:rsidP="006F304A">
      <w:pPr>
        <w:pStyle w:val="Numberedlist1"/>
        <w:numPr>
          <w:ilvl w:val="0"/>
          <w:numId w:val="98"/>
        </w:numPr>
        <w:rPr>
          <w:bCs/>
        </w:rPr>
      </w:pPr>
      <w:r>
        <w:t xml:space="preserve">In the </w:t>
      </w:r>
      <w:r w:rsidRPr="00105F03">
        <w:rPr>
          <w:rStyle w:val="Inlinebold"/>
        </w:rPr>
        <w:t>Links</w:t>
      </w:r>
      <w:r>
        <w:t xml:space="preserve"> </w:t>
      </w:r>
      <w:r w:rsidR="009F2A18">
        <w:t>group</w:t>
      </w:r>
      <w:r>
        <w:t xml:space="preserve">, select the </w:t>
      </w:r>
      <w:r w:rsidRPr="00105F03">
        <w:rPr>
          <w:rStyle w:val="Inlinebold"/>
        </w:rPr>
        <w:t>Link</w:t>
      </w:r>
      <w:r>
        <w:t xml:space="preserve"> option.</w:t>
      </w:r>
    </w:p>
    <w:p w14:paraId="4B8E2E7C" w14:textId="39A6B1B1" w:rsidR="00105F03" w:rsidRPr="00AF3CB6" w:rsidRDefault="00105F03" w:rsidP="006F304A">
      <w:pPr>
        <w:pStyle w:val="Numberedlist1"/>
        <w:numPr>
          <w:ilvl w:val="0"/>
          <w:numId w:val="98"/>
        </w:numPr>
        <w:rPr>
          <w:bCs/>
        </w:rPr>
      </w:pPr>
      <w:r>
        <w:t xml:space="preserve">In the </w:t>
      </w:r>
      <w:r w:rsidR="000A759C">
        <w:rPr>
          <w:rStyle w:val="Inlinebold"/>
        </w:rPr>
        <w:t>Insert</w:t>
      </w:r>
      <w:r w:rsidRPr="00105F03">
        <w:rPr>
          <w:rStyle w:val="Inlinebold"/>
        </w:rPr>
        <w:t xml:space="preserve"> Hyperlink</w:t>
      </w:r>
      <w:r>
        <w:t xml:space="preserve"> dialog box, verify that the </w:t>
      </w:r>
      <w:r w:rsidRPr="00105F03">
        <w:rPr>
          <w:rStyle w:val="Inlinebold"/>
        </w:rPr>
        <w:t>Text to display</w:t>
      </w:r>
      <w:r>
        <w:t xml:space="preserve"> is </w:t>
      </w:r>
      <w:r w:rsidRPr="00105F03">
        <w:rPr>
          <w:rStyle w:val="Inlinebold"/>
        </w:rPr>
        <w:t>Customer List</w:t>
      </w:r>
      <w:r>
        <w:t>.</w:t>
      </w:r>
    </w:p>
    <w:p w14:paraId="41312A71" w14:textId="26E8327C" w:rsidR="00105F03" w:rsidRPr="00AF3CB6" w:rsidRDefault="00105F03" w:rsidP="006F304A">
      <w:pPr>
        <w:pStyle w:val="Numberedlist1"/>
        <w:numPr>
          <w:ilvl w:val="0"/>
          <w:numId w:val="98"/>
        </w:numPr>
        <w:rPr>
          <w:bCs/>
        </w:rPr>
      </w:pPr>
      <w:r>
        <w:t xml:space="preserve">In the </w:t>
      </w:r>
      <w:r w:rsidRPr="00105F03">
        <w:rPr>
          <w:rStyle w:val="Inlinebold"/>
        </w:rPr>
        <w:t>Link to:</w:t>
      </w:r>
      <w:r>
        <w:t xml:space="preserve"> </w:t>
      </w:r>
      <w:r w:rsidR="009F2A18">
        <w:t>group</w:t>
      </w:r>
      <w:r>
        <w:t xml:space="preserve">, select </w:t>
      </w:r>
      <w:r w:rsidRPr="00105F03">
        <w:rPr>
          <w:rStyle w:val="Inlinebold"/>
        </w:rPr>
        <w:t>Place in this Document</w:t>
      </w:r>
      <w:r>
        <w:t>.</w:t>
      </w:r>
    </w:p>
    <w:p w14:paraId="0A0B76DA" w14:textId="34E5955E" w:rsidR="00C4653A" w:rsidRPr="00AF3CB6" w:rsidRDefault="00C4653A" w:rsidP="006F304A">
      <w:pPr>
        <w:pStyle w:val="Numberedlist1"/>
        <w:numPr>
          <w:ilvl w:val="0"/>
          <w:numId w:val="98"/>
        </w:numPr>
        <w:rPr>
          <w:bCs/>
        </w:rPr>
      </w:pPr>
      <w:r>
        <w:t xml:space="preserve">In the </w:t>
      </w:r>
      <w:r w:rsidRPr="00C4653A">
        <w:rPr>
          <w:rStyle w:val="Inlinebold"/>
        </w:rPr>
        <w:t>Or select a place in this document:</w:t>
      </w:r>
      <w:r>
        <w:t xml:space="preserve"> area</w:t>
      </w:r>
      <w:r w:rsidR="009F2A18">
        <w:t>,</w:t>
      </w:r>
      <w:r>
        <w:t xml:space="preserve"> </w:t>
      </w:r>
      <w:r w:rsidR="009F2A18">
        <w:t xml:space="preserve">under </w:t>
      </w:r>
      <w:r w:rsidR="009F2A18" w:rsidRPr="00C4653A">
        <w:rPr>
          <w:rStyle w:val="Inlinebold"/>
        </w:rPr>
        <w:t>Cell Reference</w:t>
      </w:r>
      <w:r w:rsidR="009F2A18">
        <w:t xml:space="preserve">, </w:t>
      </w:r>
      <w:r>
        <w:t xml:space="preserve">select </w:t>
      </w:r>
      <w:r w:rsidRPr="00C4653A">
        <w:rPr>
          <w:rStyle w:val="Inlinebold"/>
        </w:rPr>
        <w:t>Customer List</w:t>
      </w:r>
      <w:r>
        <w:t>.</w:t>
      </w:r>
      <w:r w:rsidR="009F2A18">
        <w:t xml:space="preserve"> </w:t>
      </w:r>
      <w:r>
        <w:t xml:space="preserve">This will link the words </w:t>
      </w:r>
      <w:r w:rsidRPr="00C4653A">
        <w:rPr>
          <w:rStyle w:val="Inlinebold"/>
        </w:rPr>
        <w:t>Customer List</w:t>
      </w:r>
      <w:r>
        <w:t xml:space="preserve"> to the </w:t>
      </w:r>
      <w:r w:rsidRPr="00C4653A">
        <w:rPr>
          <w:rStyle w:val="Inlinebold"/>
        </w:rPr>
        <w:t>Customer List</w:t>
      </w:r>
      <w:r>
        <w:t xml:space="preserve"> workbook tab.</w:t>
      </w:r>
    </w:p>
    <w:p w14:paraId="272E2CDD" w14:textId="10837102" w:rsidR="00C4653A" w:rsidRPr="00AF3CB6" w:rsidRDefault="00C4653A" w:rsidP="006F304A">
      <w:pPr>
        <w:pStyle w:val="Numberedlist1"/>
        <w:numPr>
          <w:ilvl w:val="0"/>
          <w:numId w:val="98"/>
        </w:numPr>
        <w:rPr>
          <w:bCs/>
        </w:rPr>
      </w:pPr>
      <w:r>
        <w:t xml:space="preserve">Select the </w:t>
      </w:r>
      <w:r w:rsidRPr="00C4653A">
        <w:rPr>
          <w:rStyle w:val="Inlinebold"/>
        </w:rPr>
        <w:t>OK</w:t>
      </w:r>
      <w:r>
        <w:t xml:space="preserve"> button.</w:t>
      </w:r>
    </w:p>
    <w:p w14:paraId="1D93179F" w14:textId="6291CC1A" w:rsidR="00A65588" w:rsidRPr="00AF3CB6" w:rsidRDefault="00BF61FB" w:rsidP="006F304A">
      <w:pPr>
        <w:pStyle w:val="Numberedlist1"/>
        <w:numPr>
          <w:ilvl w:val="0"/>
          <w:numId w:val="98"/>
        </w:numPr>
        <w:rPr>
          <w:bCs/>
        </w:rPr>
      </w:pPr>
      <w:r>
        <w:t xml:space="preserve">Press </w:t>
      </w:r>
      <w:r w:rsidRPr="00451FD3">
        <w:t>Enter</w:t>
      </w:r>
      <w:r>
        <w:t>.</w:t>
      </w:r>
    </w:p>
    <w:p w14:paraId="131CA478" w14:textId="669FF437" w:rsidR="00C4653A" w:rsidRPr="00AF3CB6" w:rsidRDefault="00C4653A" w:rsidP="006F304A">
      <w:pPr>
        <w:pStyle w:val="Numberedlist1"/>
        <w:numPr>
          <w:ilvl w:val="0"/>
          <w:numId w:val="98"/>
        </w:numPr>
        <w:rPr>
          <w:bCs/>
        </w:rPr>
      </w:pPr>
      <w:r>
        <w:t>Select the hyperlink to test it.</w:t>
      </w:r>
      <w:r w:rsidR="009F2A18">
        <w:t xml:space="preserve"> Verify it takes</w:t>
      </w:r>
      <w:r>
        <w:t xml:space="preserve"> you to the </w:t>
      </w:r>
      <w:r w:rsidRPr="00D61AA3">
        <w:rPr>
          <w:rStyle w:val="Inlinebold"/>
        </w:rPr>
        <w:t>Customer List</w:t>
      </w:r>
      <w:r>
        <w:t xml:space="preserve"> tab.</w:t>
      </w:r>
    </w:p>
    <w:p w14:paraId="50ECB74F" w14:textId="2168BD3F" w:rsidR="00C4653A" w:rsidRPr="00AF3CB6" w:rsidRDefault="00C4653A" w:rsidP="006F304A">
      <w:pPr>
        <w:pStyle w:val="Numberedlist1"/>
        <w:numPr>
          <w:ilvl w:val="0"/>
          <w:numId w:val="98"/>
        </w:numPr>
        <w:rPr>
          <w:bCs/>
        </w:rPr>
      </w:pPr>
      <w:r>
        <w:t xml:space="preserve">While </w:t>
      </w:r>
      <w:r w:rsidR="009F2A18">
        <w:t>on</w:t>
      </w:r>
      <w:r>
        <w:t xml:space="preserve"> the </w:t>
      </w:r>
      <w:r w:rsidRPr="009F2A18">
        <w:rPr>
          <w:rStyle w:val="Inlinebold"/>
        </w:rPr>
        <w:t>Customer List</w:t>
      </w:r>
      <w:r>
        <w:t xml:space="preserve"> tab, </w:t>
      </w:r>
      <w:r w:rsidR="009F2A18">
        <w:t>review</w:t>
      </w:r>
      <w:r>
        <w:t xml:space="preserve"> text in </w:t>
      </w:r>
      <w:r w:rsidR="009F2A18">
        <w:t xml:space="preserve">cell </w:t>
      </w:r>
      <w:r w:rsidRPr="009F2A18">
        <w:rPr>
          <w:rStyle w:val="Inlinebold"/>
        </w:rPr>
        <w:t>A29</w:t>
      </w:r>
      <w:r>
        <w:t xml:space="preserve">. </w:t>
      </w:r>
      <w:r w:rsidR="009F2A18">
        <w:t xml:space="preserve">When selected, </w:t>
      </w:r>
      <w:r w:rsidR="000B7101">
        <w:t xml:space="preserve">you will need to make </w:t>
      </w:r>
      <w:r w:rsidR="009F2A18">
        <w:t>t</w:t>
      </w:r>
      <w:r>
        <w:t xml:space="preserve">his text return the user to </w:t>
      </w:r>
      <w:r w:rsidR="009F2A18">
        <w:rPr>
          <w:rStyle w:val="Inlinebold"/>
        </w:rPr>
        <w:t>Home Page</w:t>
      </w:r>
      <w:r>
        <w:t>.</w:t>
      </w:r>
    </w:p>
    <w:p w14:paraId="29E57F1A" w14:textId="70B393A7" w:rsidR="00C4653A" w:rsidRPr="00AF3CB6" w:rsidRDefault="00C4653A" w:rsidP="006F304A">
      <w:pPr>
        <w:pStyle w:val="Numberedlist1"/>
        <w:numPr>
          <w:ilvl w:val="0"/>
          <w:numId w:val="98"/>
        </w:numPr>
        <w:rPr>
          <w:bCs/>
        </w:rPr>
      </w:pPr>
      <w:r>
        <w:t xml:space="preserve">Select </w:t>
      </w:r>
      <w:r w:rsidRPr="00C4653A">
        <w:rPr>
          <w:rStyle w:val="Inlinebold"/>
        </w:rPr>
        <w:t>A29</w:t>
      </w:r>
      <w:r w:rsidR="009F2A18">
        <w:t>,</w:t>
      </w:r>
      <w:r>
        <w:t xml:space="preserve"> and </w:t>
      </w:r>
      <w:r w:rsidR="009F2A18">
        <w:t xml:space="preserve">then on the ribbon, </w:t>
      </w:r>
      <w:r>
        <w:t xml:space="preserve">select the </w:t>
      </w:r>
      <w:r w:rsidRPr="00C4653A">
        <w:rPr>
          <w:rStyle w:val="Inlinebold"/>
        </w:rPr>
        <w:t>Insert</w:t>
      </w:r>
      <w:r>
        <w:t xml:space="preserve"> </w:t>
      </w:r>
      <w:r w:rsidR="009F2A18">
        <w:t>tab</w:t>
      </w:r>
      <w:r>
        <w:t>.</w:t>
      </w:r>
    </w:p>
    <w:p w14:paraId="742EF3A4" w14:textId="2269D0A9" w:rsidR="00C4653A" w:rsidRPr="00C4653A" w:rsidRDefault="00C4653A" w:rsidP="00C4653A">
      <w:pPr>
        <w:pStyle w:val="Numberedlist1"/>
      </w:pPr>
      <w:r w:rsidRPr="00C4653A">
        <w:t xml:space="preserve">In the </w:t>
      </w:r>
      <w:r w:rsidRPr="00C4653A">
        <w:rPr>
          <w:rStyle w:val="Inlinebold"/>
        </w:rPr>
        <w:t>Links</w:t>
      </w:r>
      <w:r w:rsidRPr="00C4653A">
        <w:t xml:space="preserve"> </w:t>
      </w:r>
      <w:r w:rsidR="009F2A18">
        <w:t>group</w:t>
      </w:r>
      <w:r w:rsidRPr="00C4653A">
        <w:t xml:space="preserve">, select the </w:t>
      </w:r>
      <w:r w:rsidRPr="00C4653A">
        <w:rPr>
          <w:rStyle w:val="Inlinebold"/>
        </w:rPr>
        <w:t>Link</w:t>
      </w:r>
      <w:r w:rsidRPr="00C4653A">
        <w:t xml:space="preserve"> option.</w:t>
      </w:r>
    </w:p>
    <w:p w14:paraId="4845DBD4" w14:textId="0B6DBD6E" w:rsidR="00C4653A" w:rsidRPr="00C4653A" w:rsidRDefault="00C4653A" w:rsidP="00C4653A">
      <w:pPr>
        <w:pStyle w:val="Numberedlist1"/>
      </w:pPr>
      <w:r w:rsidRPr="00C4653A">
        <w:t xml:space="preserve">In the </w:t>
      </w:r>
      <w:r w:rsidR="000A759C">
        <w:rPr>
          <w:rStyle w:val="Inlinebold"/>
        </w:rPr>
        <w:t>Insert</w:t>
      </w:r>
      <w:r w:rsidRPr="00C4653A">
        <w:rPr>
          <w:rStyle w:val="Inlinebold"/>
        </w:rPr>
        <w:t xml:space="preserve"> Hyperlink</w:t>
      </w:r>
      <w:r w:rsidRPr="00C4653A">
        <w:t xml:space="preserve"> dialog box, verify that the </w:t>
      </w:r>
      <w:r w:rsidRPr="00C4653A">
        <w:rPr>
          <w:rStyle w:val="Inlinebold"/>
        </w:rPr>
        <w:t>Text to display</w:t>
      </w:r>
      <w:r w:rsidRPr="00C4653A">
        <w:t xml:space="preserve"> is </w:t>
      </w:r>
      <w:r>
        <w:rPr>
          <w:rStyle w:val="Inlinebold"/>
        </w:rPr>
        <w:t>Return to Home Page</w:t>
      </w:r>
      <w:r w:rsidRPr="00C4653A">
        <w:t>.</w:t>
      </w:r>
    </w:p>
    <w:p w14:paraId="3B0F3A98" w14:textId="16FAC3B0" w:rsidR="00C4653A" w:rsidRPr="00C4653A" w:rsidRDefault="00C4653A" w:rsidP="00C4653A">
      <w:pPr>
        <w:pStyle w:val="Numberedlist1"/>
      </w:pPr>
      <w:r w:rsidRPr="00C4653A">
        <w:t xml:space="preserve">In the </w:t>
      </w:r>
      <w:r w:rsidRPr="00C4653A">
        <w:rPr>
          <w:rStyle w:val="Inlinebold"/>
        </w:rPr>
        <w:t>Link to:</w:t>
      </w:r>
      <w:r w:rsidRPr="00C4653A">
        <w:t xml:space="preserve"> </w:t>
      </w:r>
      <w:r w:rsidR="009F2A18">
        <w:t>group</w:t>
      </w:r>
      <w:r w:rsidRPr="00C4653A">
        <w:t xml:space="preserve">, select </w:t>
      </w:r>
      <w:r w:rsidRPr="00C4653A">
        <w:rPr>
          <w:rStyle w:val="Inlinebold"/>
        </w:rPr>
        <w:t>Place in this Document</w:t>
      </w:r>
      <w:r w:rsidRPr="00C4653A">
        <w:t>.</w:t>
      </w:r>
    </w:p>
    <w:p w14:paraId="21C18E3D" w14:textId="38A3ABC9" w:rsidR="00C4653A" w:rsidRPr="00C4653A" w:rsidRDefault="00C4653A" w:rsidP="001527D1">
      <w:pPr>
        <w:pStyle w:val="Numberedlist1"/>
      </w:pPr>
      <w:r w:rsidRPr="00C4653A">
        <w:t xml:space="preserve">In the </w:t>
      </w:r>
      <w:r w:rsidRPr="00C4653A">
        <w:rPr>
          <w:rStyle w:val="Inlinebold"/>
        </w:rPr>
        <w:t>Or select a place in this document:</w:t>
      </w:r>
      <w:r w:rsidRPr="00C4653A">
        <w:t xml:space="preserve"> area</w:t>
      </w:r>
      <w:r w:rsidR="009F2A18">
        <w:t>,</w:t>
      </w:r>
      <w:r w:rsidRPr="00C4653A">
        <w:t xml:space="preserve"> </w:t>
      </w:r>
      <w:r w:rsidR="009F2A18" w:rsidRPr="00C4653A">
        <w:t xml:space="preserve">under </w:t>
      </w:r>
      <w:r w:rsidR="009F2A18" w:rsidRPr="00C4653A">
        <w:rPr>
          <w:rStyle w:val="Inlinebold"/>
        </w:rPr>
        <w:t>Cell Reference</w:t>
      </w:r>
      <w:r w:rsidR="009F2A18">
        <w:t>,</w:t>
      </w:r>
      <w:r w:rsidR="009F2A18" w:rsidRPr="00C4653A">
        <w:t xml:space="preserve"> </w:t>
      </w:r>
      <w:r w:rsidRPr="00C4653A">
        <w:t xml:space="preserve">select </w:t>
      </w:r>
      <w:r w:rsidR="00050E78">
        <w:rPr>
          <w:rStyle w:val="Inlinebold"/>
        </w:rPr>
        <w:t>Home Page</w:t>
      </w:r>
      <w:r w:rsidRPr="00C4653A">
        <w:t>.</w:t>
      </w:r>
      <w:r w:rsidR="001527D1">
        <w:t xml:space="preserve"> </w:t>
      </w:r>
      <w:r w:rsidRPr="00C4653A">
        <w:t xml:space="preserve">This will link the </w:t>
      </w:r>
      <w:r w:rsidRPr="00C4653A">
        <w:rPr>
          <w:rStyle w:val="Inlinebold"/>
        </w:rPr>
        <w:t>Customer List</w:t>
      </w:r>
      <w:r w:rsidRPr="00C4653A">
        <w:t xml:space="preserve"> </w:t>
      </w:r>
      <w:r w:rsidR="00050E78">
        <w:t xml:space="preserve">tab back </w:t>
      </w:r>
      <w:r w:rsidRPr="00C4653A">
        <w:t xml:space="preserve">to the </w:t>
      </w:r>
      <w:r w:rsidR="00050E78">
        <w:rPr>
          <w:rStyle w:val="Inlinebold"/>
        </w:rPr>
        <w:t>Home Page</w:t>
      </w:r>
      <w:r w:rsidRPr="00C4653A">
        <w:t xml:space="preserve"> workbook tab.</w:t>
      </w:r>
    </w:p>
    <w:p w14:paraId="197A7B5A" w14:textId="0C08E10F" w:rsidR="00C4653A" w:rsidRDefault="00C4653A" w:rsidP="00C4653A">
      <w:pPr>
        <w:pStyle w:val="Numberedlist1"/>
      </w:pPr>
      <w:r w:rsidRPr="00C4653A">
        <w:t xml:space="preserve">Select the </w:t>
      </w:r>
      <w:r w:rsidRPr="00C4653A">
        <w:rPr>
          <w:rStyle w:val="Inlinebold"/>
        </w:rPr>
        <w:t>OK</w:t>
      </w:r>
      <w:r w:rsidRPr="00C4653A">
        <w:t xml:space="preserve"> button.</w:t>
      </w:r>
    </w:p>
    <w:p w14:paraId="4BAEA37D" w14:textId="357C74CB" w:rsidR="000A759C" w:rsidRPr="00C4653A" w:rsidRDefault="000A759C" w:rsidP="00C4653A">
      <w:pPr>
        <w:pStyle w:val="Numberedlist1"/>
      </w:pPr>
      <w:r>
        <w:t xml:space="preserve">Press </w:t>
      </w:r>
      <w:r w:rsidRPr="00451FD3">
        <w:t>Enter</w:t>
      </w:r>
      <w:r>
        <w:t>.</w:t>
      </w:r>
    </w:p>
    <w:p w14:paraId="5DBC9291" w14:textId="7A020CC4" w:rsidR="00C4653A" w:rsidRPr="00712712" w:rsidRDefault="00050E78" w:rsidP="006F304A">
      <w:pPr>
        <w:pStyle w:val="Numberedlist1"/>
        <w:numPr>
          <w:ilvl w:val="0"/>
          <w:numId w:val="98"/>
        </w:numPr>
        <w:rPr>
          <w:bCs/>
        </w:rPr>
      </w:pPr>
      <w:r>
        <w:t>Select the hyperlink to test it.</w:t>
      </w:r>
    </w:p>
    <w:p w14:paraId="21D5979A" w14:textId="0BF411C0" w:rsidR="00050E78" w:rsidRPr="00712712" w:rsidRDefault="00050E78" w:rsidP="006F304A">
      <w:pPr>
        <w:pStyle w:val="Numberedlist1"/>
        <w:numPr>
          <w:ilvl w:val="0"/>
          <w:numId w:val="98"/>
        </w:numPr>
        <w:rPr>
          <w:bCs/>
        </w:rPr>
      </w:pPr>
      <w:r>
        <w:t xml:space="preserve">Use the same process to link the text in cells </w:t>
      </w:r>
      <w:r w:rsidRPr="001527D1">
        <w:rPr>
          <w:rStyle w:val="Inlinebold"/>
        </w:rPr>
        <w:t>B9</w:t>
      </w:r>
      <w:r>
        <w:t xml:space="preserve">, </w:t>
      </w:r>
      <w:r w:rsidRPr="001527D1">
        <w:rPr>
          <w:rStyle w:val="Inlinebold"/>
        </w:rPr>
        <w:t>B11</w:t>
      </w:r>
      <w:r>
        <w:t xml:space="preserve">, and </w:t>
      </w:r>
      <w:r w:rsidRPr="001527D1">
        <w:rPr>
          <w:rStyle w:val="Inlinebold"/>
        </w:rPr>
        <w:t>B13</w:t>
      </w:r>
      <w:r>
        <w:t xml:space="preserve"> to their respective workbook tabs</w:t>
      </w:r>
      <w:r w:rsidR="00D6571E">
        <w:t>,</w:t>
      </w:r>
      <w:r>
        <w:t xml:space="preserve"> and link the </w:t>
      </w:r>
      <w:r w:rsidRPr="00D6571E">
        <w:rPr>
          <w:rStyle w:val="Inlinebold"/>
        </w:rPr>
        <w:t>Return to Home Page</w:t>
      </w:r>
      <w:r>
        <w:t xml:space="preserve"> text in each </w:t>
      </w:r>
      <w:r w:rsidR="00D6571E">
        <w:t xml:space="preserve">cell </w:t>
      </w:r>
      <w:r>
        <w:t xml:space="preserve">back to the </w:t>
      </w:r>
      <w:r w:rsidRPr="00D6571E">
        <w:rPr>
          <w:rStyle w:val="Inlinebold"/>
        </w:rPr>
        <w:t>Home Page</w:t>
      </w:r>
      <w:r>
        <w:t xml:space="preserve"> tab.</w:t>
      </w:r>
      <w:bookmarkEnd w:id="353"/>
    </w:p>
    <w:p w14:paraId="2604C319" w14:textId="77777777" w:rsidR="0015651E" w:rsidRDefault="0015651E">
      <w:pPr>
        <w:spacing w:after="160" w:line="259" w:lineRule="auto"/>
        <w:rPr>
          <w:rFonts w:ascii="Segoe UI Semibold" w:eastAsiaTheme="majorEastAsia" w:hAnsi="Segoe UI Semibold" w:cstheme="majorBidi"/>
          <w:iCs/>
          <w:sz w:val="40"/>
          <w:szCs w:val="24"/>
        </w:rPr>
      </w:pPr>
      <w:bookmarkStart w:id="354" w:name="_Toc29043572"/>
      <w:r>
        <w:br w:type="page"/>
      </w:r>
    </w:p>
    <w:p w14:paraId="006D5DC7" w14:textId="2A8E093A" w:rsidR="00BC32B2" w:rsidRPr="007E10CC" w:rsidRDefault="00BC32B2" w:rsidP="00BC32B2">
      <w:pPr>
        <w:pStyle w:val="Heading3"/>
      </w:pPr>
      <w:r>
        <w:lastRenderedPageBreak/>
        <w:t xml:space="preserve">Try-it: </w:t>
      </w:r>
      <w:r w:rsidR="00543CB5" w:rsidRPr="00BB27B6">
        <w:t>Insert hyperlinks to navigate inside a workbook</w:t>
      </w:r>
      <w:bookmarkEnd w:id="354"/>
    </w:p>
    <w:p w14:paraId="7EB35BCD" w14:textId="3BB0B7BC" w:rsidR="00BC32B2" w:rsidRDefault="00BC32B2" w:rsidP="00BC32B2">
      <w:r w:rsidRPr="00BC32B2">
        <w:rPr>
          <w:noProof/>
        </w:rPr>
        <w:drawing>
          <wp:inline distT="0" distB="0" distL="0" distR="0" wp14:anchorId="09C9102F" wp14:editId="280D07EC">
            <wp:extent cx="300948" cy="300948"/>
            <wp:effectExtent l="0" t="0" r="4445" b="4445"/>
            <wp:docPr id="3" name="Picture 3" descr="Icon indicating levelled try-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 levelled.png"/>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00948" cy="300948"/>
                    </a:xfrm>
                    <a:prstGeom prst="rect">
                      <a:avLst/>
                    </a:prstGeom>
                  </pic:spPr>
                </pic:pic>
              </a:graphicData>
            </a:graphic>
          </wp:inline>
        </w:drawing>
      </w:r>
      <w:r>
        <w:t xml:space="preserve"> </w:t>
      </w:r>
      <w:r w:rsidR="0072363D">
        <w:t>You will c</w:t>
      </w:r>
      <w:r w:rsidR="005430D3">
        <w:t>reate links within a workbook to make navigation from one are</w:t>
      </w:r>
      <w:r w:rsidR="00C0657F">
        <w:t>a</w:t>
      </w:r>
      <w:r w:rsidR="005430D3">
        <w:t xml:space="preserve"> to another easier.</w:t>
      </w:r>
    </w:p>
    <w:p w14:paraId="41D5D6BD" w14:textId="77777777" w:rsidR="00BC32B2" w:rsidRDefault="00BC32B2" w:rsidP="00BC32B2">
      <w:pPr>
        <w:pStyle w:val="Heading3"/>
      </w:pPr>
      <w:bookmarkStart w:id="355" w:name="_Toc29043573"/>
      <w:r>
        <w:t xml:space="preserve">Try-it </w:t>
      </w:r>
      <w:r w:rsidR="005430D3">
        <w:t>1</w:t>
      </w:r>
      <w:bookmarkEnd w:id="355"/>
    </w:p>
    <w:p w14:paraId="439BDB10" w14:textId="77777777" w:rsidR="00BC32B2" w:rsidRDefault="00BC32B2" w:rsidP="00BC32B2">
      <w:pPr>
        <w:pStyle w:val="Heading4"/>
      </w:pPr>
      <w:r>
        <w:t>Resources</w:t>
      </w:r>
    </w:p>
    <w:p w14:paraId="4D2FDCD0" w14:textId="2A13DF28" w:rsidR="00BC32B2" w:rsidRDefault="00BC32B2" w:rsidP="00BC32B2">
      <w:r>
        <w:t xml:space="preserve">You will need the following </w:t>
      </w:r>
      <w:r w:rsidR="00FA17A1">
        <w:t>resource</w:t>
      </w:r>
      <w:r>
        <w:t xml:space="preserve"> for this try-it:</w:t>
      </w:r>
    </w:p>
    <w:p w14:paraId="4036F5E6" w14:textId="34BE5A73" w:rsidR="005430D3" w:rsidRDefault="005430D3" w:rsidP="005430D3">
      <w:pPr>
        <w:pStyle w:val="Bulletlevel1"/>
      </w:pPr>
      <w:r w:rsidRPr="00840DE1">
        <w:t xml:space="preserve">Open </w:t>
      </w:r>
      <w:r w:rsidR="00B33249" w:rsidRPr="00CB1252">
        <w:rPr>
          <w:rStyle w:val="Inlinebold"/>
        </w:rPr>
        <w:t>L5_T1_try1</w:t>
      </w:r>
      <w:r w:rsidRPr="00CB1252">
        <w:rPr>
          <w:rStyle w:val="Inlinebold"/>
        </w:rPr>
        <w:t>_</w:t>
      </w:r>
      <w:r w:rsidR="00791DAF">
        <w:rPr>
          <w:rStyle w:val="Inlinebold"/>
        </w:rPr>
        <w:t>c</w:t>
      </w:r>
      <w:r w:rsidRPr="00CB1252">
        <w:rPr>
          <w:rStyle w:val="Inlinebold"/>
        </w:rPr>
        <w:t>ustomer_</w:t>
      </w:r>
      <w:r w:rsidR="00791DAF">
        <w:rPr>
          <w:rStyle w:val="Inlinebold"/>
        </w:rPr>
        <w:t>l</w:t>
      </w:r>
      <w:r w:rsidRPr="00CB1252">
        <w:rPr>
          <w:rStyle w:val="Inlinebold"/>
        </w:rPr>
        <w:t>is</w:t>
      </w:r>
      <w:r w:rsidR="00F67E13" w:rsidRPr="00CB1252">
        <w:rPr>
          <w:rStyle w:val="Inlinebold"/>
        </w:rPr>
        <w:t>t</w:t>
      </w:r>
      <w:r w:rsidR="002D267B">
        <w:rPr>
          <w:rStyle w:val="Inlinebold"/>
        </w:rPr>
        <w:t>_starter</w:t>
      </w:r>
      <w:r w:rsidR="00F67E13" w:rsidRPr="00CB1252">
        <w:rPr>
          <w:rStyle w:val="Inlinebold"/>
        </w:rPr>
        <w:t>.xlsx</w:t>
      </w:r>
      <w:r w:rsidRPr="00BC32B2">
        <w:t xml:space="preserve"> </w:t>
      </w:r>
      <w:r w:rsidR="00E9734B">
        <w:t>in this lesson</w:t>
      </w:r>
      <w:r w:rsidR="00062BCF">
        <w:t>’</w:t>
      </w:r>
      <w:r w:rsidR="00E9734B">
        <w:t xml:space="preserve">s </w:t>
      </w:r>
      <w:r w:rsidR="00E9734B" w:rsidRPr="00451FD3">
        <w:rPr>
          <w:rStyle w:val="Inlinebold"/>
        </w:rPr>
        <w:t>Learning Activity Resources</w:t>
      </w:r>
      <w:r w:rsidR="00E9734B">
        <w:t xml:space="preserve"> folder</w:t>
      </w:r>
      <w:r>
        <w:t>.</w:t>
      </w:r>
    </w:p>
    <w:p w14:paraId="17844655" w14:textId="77777777" w:rsidR="00BC32B2" w:rsidRDefault="00BC32B2" w:rsidP="00BC32B2">
      <w:pPr>
        <w:pStyle w:val="Heading4"/>
      </w:pPr>
      <w:r>
        <w:t>Instructions</w:t>
      </w:r>
    </w:p>
    <w:p w14:paraId="488AF32F" w14:textId="64A0C67B" w:rsidR="00BC32B2" w:rsidRDefault="0072363D" w:rsidP="00BC32B2">
      <w:r>
        <w:t>You will need to perform t</w:t>
      </w:r>
      <w:r w:rsidR="00BC32B2">
        <w:t>he following general tasks during this try-it:</w:t>
      </w:r>
    </w:p>
    <w:p w14:paraId="15A036C8" w14:textId="02D6CB3B" w:rsidR="005430D3" w:rsidRPr="00BC32B2" w:rsidRDefault="00CB1252" w:rsidP="006F304A">
      <w:pPr>
        <w:pStyle w:val="Numberedlist1"/>
        <w:numPr>
          <w:ilvl w:val="0"/>
          <w:numId w:val="29"/>
        </w:numPr>
      </w:pPr>
      <w:r>
        <w:t>O</w:t>
      </w:r>
      <w:r w:rsidR="005430D3">
        <w:t xml:space="preserve">pen the </w:t>
      </w:r>
      <w:r w:rsidR="005430D3" w:rsidRPr="00190D7A">
        <w:rPr>
          <w:rStyle w:val="Inlinebold"/>
        </w:rPr>
        <w:t>Items</w:t>
      </w:r>
      <w:r w:rsidR="005430D3">
        <w:t xml:space="preserve"> worksheet.</w:t>
      </w:r>
    </w:p>
    <w:p w14:paraId="61913B69" w14:textId="05857CF2" w:rsidR="002056D4" w:rsidRDefault="0072363D" w:rsidP="00190D7A">
      <w:pPr>
        <w:pStyle w:val="Numberedlist1"/>
      </w:pPr>
      <w:r>
        <w:t>Verify that c</w:t>
      </w:r>
      <w:r w:rsidR="005430D3">
        <w:t xml:space="preserve">ell </w:t>
      </w:r>
      <w:r w:rsidR="005430D3" w:rsidRPr="00CB1252">
        <w:rPr>
          <w:rStyle w:val="Inlinebold"/>
        </w:rPr>
        <w:t>B15</w:t>
      </w:r>
      <w:r w:rsidR="005430D3">
        <w:t xml:space="preserve"> has the word </w:t>
      </w:r>
      <w:r w:rsidR="005430D3" w:rsidRPr="00CB1252">
        <w:rPr>
          <w:rStyle w:val="Inlinebold"/>
        </w:rPr>
        <w:t>Return</w:t>
      </w:r>
      <w:r w:rsidR="005430D3">
        <w:t xml:space="preserve"> in it. This needs to be a hyperlink back to the </w:t>
      </w:r>
      <w:r w:rsidR="005430D3" w:rsidRPr="002056D4">
        <w:rPr>
          <w:rStyle w:val="Inlinebold"/>
        </w:rPr>
        <w:t>Customer</w:t>
      </w:r>
      <w:r w:rsidR="005430D3">
        <w:t xml:space="preserve"> tab so that the marketing department can move back and forth between the two worksheets without using the tabs.</w:t>
      </w:r>
    </w:p>
    <w:p w14:paraId="40504B19" w14:textId="7843F169" w:rsidR="005430D3" w:rsidRDefault="00190D7A" w:rsidP="00190D7A">
      <w:pPr>
        <w:pStyle w:val="Numberedlist1"/>
      </w:pPr>
      <w:r>
        <w:t>Create this hyperlink.</w:t>
      </w:r>
    </w:p>
    <w:p w14:paraId="635DC586" w14:textId="719925C7" w:rsidR="005430D3" w:rsidRDefault="005430D3" w:rsidP="005430D3">
      <w:pPr>
        <w:pStyle w:val="Numberedlist1"/>
      </w:pPr>
      <w:r>
        <w:t>Save your work.</w:t>
      </w:r>
    </w:p>
    <w:p w14:paraId="1F6F9A1F" w14:textId="77777777" w:rsidR="005430D3" w:rsidRDefault="005430D3" w:rsidP="005430D3">
      <w:pPr>
        <w:pStyle w:val="Heading3"/>
      </w:pPr>
      <w:bookmarkStart w:id="356" w:name="_Toc29043574"/>
      <w:r>
        <w:t>Try-it 2</w:t>
      </w:r>
      <w:bookmarkEnd w:id="356"/>
    </w:p>
    <w:p w14:paraId="17785515" w14:textId="77777777" w:rsidR="005430D3" w:rsidRDefault="005430D3" w:rsidP="005430D3">
      <w:pPr>
        <w:pStyle w:val="Heading4"/>
      </w:pPr>
      <w:r>
        <w:t>Resources</w:t>
      </w:r>
    </w:p>
    <w:p w14:paraId="7E64B47B" w14:textId="507D7CFF" w:rsidR="005430D3" w:rsidRDefault="005430D3" w:rsidP="005430D3">
      <w:r>
        <w:t xml:space="preserve">You will need the following </w:t>
      </w:r>
      <w:r w:rsidR="00FA17A1">
        <w:t>resource</w:t>
      </w:r>
      <w:r>
        <w:t xml:space="preserve"> for this try-it:</w:t>
      </w:r>
    </w:p>
    <w:p w14:paraId="786CD92D" w14:textId="02FFF69E" w:rsidR="005430D3" w:rsidRDefault="005430D3" w:rsidP="005430D3">
      <w:pPr>
        <w:pStyle w:val="Bulletlevel1"/>
      </w:pPr>
      <w:r w:rsidRPr="00840DE1">
        <w:t xml:space="preserve">Open </w:t>
      </w:r>
      <w:r w:rsidR="00B33249" w:rsidRPr="008C32A9">
        <w:rPr>
          <w:rStyle w:val="Inlinebold"/>
        </w:rPr>
        <w:t>L5_T1_try2</w:t>
      </w:r>
      <w:r w:rsidRPr="008C32A9">
        <w:rPr>
          <w:rStyle w:val="Inlinebold"/>
        </w:rPr>
        <w:t>_</w:t>
      </w:r>
      <w:r w:rsidR="008C32A9" w:rsidRPr="008C32A9">
        <w:rPr>
          <w:rStyle w:val="Inlinebold"/>
        </w:rPr>
        <w:t>c</w:t>
      </w:r>
      <w:r w:rsidRPr="008C32A9">
        <w:rPr>
          <w:rStyle w:val="Inlinebold"/>
        </w:rPr>
        <w:t>ustomer_</w:t>
      </w:r>
      <w:r w:rsidR="008C32A9" w:rsidRPr="008C32A9">
        <w:rPr>
          <w:rStyle w:val="Inlinebold"/>
        </w:rPr>
        <w:t>l</w:t>
      </w:r>
      <w:r w:rsidRPr="008C32A9">
        <w:rPr>
          <w:rStyle w:val="Inlinebold"/>
        </w:rPr>
        <w:t>ist</w:t>
      </w:r>
      <w:r w:rsidR="002D267B">
        <w:rPr>
          <w:rStyle w:val="Inlinebold"/>
        </w:rPr>
        <w:t>_starter</w:t>
      </w:r>
      <w:r w:rsidR="008C32A9" w:rsidRPr="008C32A9">
        <w:rPr>
          <w:rStyle w:val="Inlinebold"/>
        </w:rPr>
        <w:t>.xlsx</w:t>
      </w:r>
      <w:r w:rsidRPr="005430D3">
        <w:t xml:space="preserve"> </w:t>
      </w:r>
      <w:r w:rsidR="00E9734B">
        <w:t>in this lesson</w:t>
      </w:r>
      <w:r w:rsidR="00062BCF">
        <w:t>’</w:t>
      </w:r>
      <w:r w:rsidR="00E9734B">
        <w:t xml:space="preserve">s </w:t>
      </w:r>
      <w:r w:rsidR="00E9734B" w:rsidRPr="00712712">
        <w:rPr>
          <w:rStyle w:val="Inlinebold"/>
        </w:rPr>
        <w:t>Learning Activity Resources</w:t>
      </w:r>
      <w:r w:rsidR="00E9734B">
        <w:t xml:space="preserve"> folder</w:t>
      </w:r>
      <w:r>
        <w:t>.</w:t>
      </w:r>
    </w:p>
    <w:p w14:paraId="02D4955A" w14:textId="77777777" w:rsidR="005430D3" w:rsidRDefault="005430D3" w:rsidP="005430D3">
      <w:pPr>
        <w:pStyle w:val="Heading4"/>
      </w:pPr>
      <w:r>
        <w:t>Instructions</w:t>
      </w:r>
    </w:p>
    <w:p w14:paraId="3E9BC7B2" w14:textId="77777777" w:rsidR="0055103F" w:rsidRDefault="0055103F" w:rsidP="0055103F">
      <w:r>
        <w:t>You will need to perform the following general tasks during this try-it:</w:t>
      </w:r>
    </w:p>
    <w:p w14:paraId="2D7B4CD5" w14:textId="607E9C7B" w:rsidR="005430D3" w:rsidRPr="005430D3" w:rsidRDefault="005430D3" w:rsidP="006F304A">
      <w:pPr>
        <w:pStyle w:val="Numberedlist1"/>
        <w:numPr>
          <w:ilvl w:val="0"/>
          <w:numId w:val="39"/>
        </w:numPr>
      </w:pPr>
      <w:r>
        <w:t xml:space="preserve">Access the </w:t>
      </w:r>
      <w:r w:rsidRPr="008C32A9">
        <w:rPr>
          <w:rStyle w:val="Inlinebold"/>
        </w:rPr>
        <w:t>Items</w:t>
      </w:r>
      <w:r>
        <w:t xml:space="preserve"> worksheet</w:t>
      </w:r>
      <w:r w:rsidR="008C32A9">
        <w:t>.</w:t>
      </w:r>
    </w:p>
    <w:p w14:paraId="6E3F4B1D" w14:textId="77777777" w:rsidR="005430D3" w:rsidRDefault="005430D3" w:rsidP="005430D3">
      <w:pPr>
        <w:pStyle w:val="Numberedlist1"/>
      </w:pPr>
      <w:r>
        <w:t xml:space="preserve">Select cells </w:t>
      </w:r>
      <w:r w:rsidRPr="00767353">
        <w:rPr>
          <w:rStyle w:val="Inlinebold"/>
        </w:rPr>
        <w:t>B4:C6</w:t>
      </w:r>
      <w:r>
        <w:t>.</w:t>
      </w:r>
    </w:p>
    <w:p w14:paraId="3FE91483" w14:textId="77777777" w:rsidR="0015651E" w:rsidRDefault="0015651E">
      <w:pPr>
        <w:spacing w:after="160" w:line="259" w:lineRule="auto"/>
        <w:rPr>
          <w:szCs w:val="24"/>
        </w:rPr>
      </w:pPr>
      <w:r>
        <w:br w:type="page"/>
      </w:r>
    </w:p>
    <w:p w14:paraId="0D31792C" w14:textId="1FBD656F" w:rsidR="005430D3" w:rsidRDefault="0055103F" w:rsidP="005430D3">
      <w:pPr>
        <w:pStyle w:val="Numberedlist1"/>
      </w:pPr>
      <w:r>
        <w:lastRenderedPageBreak/>
        <w:t xml:space="preserve">Review the </w:t>
      </w:r>
      <w:r w:rsidRPr="00767353">
        <w:rPr>
          <w:rStyle w:val="Inlinebold"/>
        </w:rPr>
        <w:t>Name</w:t>
      </w:r>
      <w:r>
        <w:t xml:space="preserve"> box to verify that cells</w:t>
      </w:r>
      <w:r w:rsidRPr="00767353">
        <w:rPr>
          <w:rStyle w:val="Inlinebold"/>
        </w:rPr>
        <w:t xml:space="preserve"> </w:t>
      </w:r>
      <w:r w:rsidR="005430D3" w:rsidRPr="00767353">
        <w:rPr>
          <w:rStyle w:val="Inlinebold"/>
        </w:rPr>
        <w:t>B4:C6</w:t>
      </w:r>
      <w:r w:rsidR="005430D3">
        <w:t xml:space="preserve"> </w:t>
      </w:r>
      <w:r>
        <w:t>are</w:t>
      </w:r>
      <w:r w:rsidR="005430D3">
        <w:t xml:space="preserve"> named </w:t>
      </w:r>
      <w:r w:rsidR="005430D3" w:rsidRPr="00767353">
        <w:rPr>
          <w:rStyle w:val="Inlinebold"/>
        </w:rPr>
        <w:t>Pickles</w:t>
      </w:r>
      <w:r w:rsidR="005430D3">
        <w:t>.</w:t>
      </w:r>
    </w:p>
    <w:p w14:paraId="762FC58E" w14:textId="77777777" w:rsidR="00607219" w:rsidRDefault="005430D3" w:rsidP="00712712">
      <w:pPr>
        <w:ind w:left="360"/>
      </w:pPr>
      <w:r>
        <w:rPr>
          <w:noProof/>
        </w:rPr>
        <w:drawing>
          <wp:inline distT="0" distB="0" distL="0" distR="0" wp14:anchorId="5A303B2D" wp14:editId="3C9A134F">
            <wp:extent cx="2562225" cy="1843088"/>
            <wp:effectExtent l="19050" t="19050" r="9525" b="24130"/>
            <wp:docPr id="58" name="Picture 58" descr="Screenshot of the name area of the Excel workbook, with the name Pickles circ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ame Box.JPG"/>
                    <pic:cNvPicPr/>
                  </pic:nvPicPr>
                  <pic:blipFill>
                    <a:blip r:embed="rId47">
                      <a:extLst>
                        <a:ext uri="{28A0092B-C50C-407E-A947-70E740481C1C}">
                          <a14:useLocalDpi xmlns:a14="http://schemas.microsoft.com/office/drawing/2010/main" val="0"/>
                        </a:ext>
                      </a:extLst>
                    </a:blip>
                    <a:stretch>
                      <a:fillRect/>
                    </a:stretch>
                  </pic:blipFill>
                  <pic:spPr>
                    <a:xfrm>
                      <a:off x="0" y="0"/>
                      <a:ext cx="2562225" cy="1843088"/>
                    </a:xfrm>
                    <a:prstGeom prst="rect">
                      <a:avLst/>
                    </a:prstGeom>
                    <a:ln w="12700">
                      <a:solidFill>
                        <a:schemeClr val="tx1"/>
                      </a:solidFill>
                    </a:ln>
                  </pic:spPr>
                </pic:pic>
              </a:graphicData>
            </a:graphic>
          </wp:inline>
        </w:drawing>
      </w:r>
    </w:p>
    <w:p w14:paraId="3E02342C" w14:textId="3C7A0A4E" w:rsidR="005430D3" w:rsidRDefault="00607219" w:rsidP="0015651E">
      <w:pPr>
        <w:pStyle w:val="Caption"/>
      </w:pPr>
      <w:r>
        <w:t xml:space="preserve">Figure </w:t>
      </w:r>
      <w:r>
        <w:fldChar w:fldCharType="begin"/>
      </w:r>
      <w:r>
        <w:instrText xml:space="preserve"> SEQ Figure \* ARABIC </w:instrText>
      </w:r>
      <w:r>
        <w:fldChar w:fldCharType="separate"/>
      </w:r>
      <w:r w:rsidR="00953BD0">
        <w:rPr>
          <w:noProof/>
        </w:rPr>
        <w:t>12</w:t>
      </w:r>
      <w:r>
        <w:fldChar w:fldCharType="end"/>
      </w:r>
      <w:r>
        <w:t>: Named region of Pick</w:t>
      </w:r>
      <w:r w:rsidR="00767353">
        <w:t>le</w:t>
      </w:r>
      <w:r>
        <w:t>s</w:t>
      </w:r>
    </w:p>
    <w:p w14:paraId="759855BF" w14:textId="77777777" w:rsidR="005430D3" w:rsidRDefault="00FF049C" w:rsidP="005430D3">
      <w:pPr>
        <w:pStyle w:val="Numberedlist1"/>
      </w:pPr>
      <w:r>
        <w:t xml:space="preserve">Access the </w:t>
      </w:r>
      <w:r w:rsidRPr="00767353">
        <w:rPr>
          <w:rStyle w:val="Inlinebold"/>
        </w:rPr>
        <w:t>Customers</w:t>
      </w:r>
      <w:r>
        <w:t xml:space="preserve"> tab.</w:t>
      </w:r>
    </w:p>
    <w:p w14:paraId="5236502A" w14:textId="3D942E05" w:rsidR="00767353" w:rsidRDefault="00FF049C" w:rsidP="005430D3">
      <w:pPr>
        <w:pStyle w:val="Numberedlist1"/>
      </w:pPr>
      <w:r>
        <w:t xml:space="preserve">The marketing department would like to </w:t>
      </w:r>
      <w:r w:rsidR="001A1830">
        <w:t>select</w:t>
      </w:r>
      <w:r>
        <w:t xml:space="preserve"> on a customer</w:t>
      </w:r>
      <w:r w:rsidR="00062BCF">
        <w:t>’</w:t>
      </w:r>
      <w:r>
        <w:t xml:space="preserve">s recently purchased item and then be taken to the current related items and pricing. Yeen Zhuang is the first person in the list to have purchased pickles. </w:t>
      </w:r>
      <w:r w:rsidR="00190D7A">
        <w:t>Create this hyperlink.</w:t>
      </w:r>
    </w:p>
    <w:p w14:paraId="2C00D488" w14:textId="77777777" w:rsidR="00823518" w:rsidRDefault="00823518" w:rsidP="005430D3">
      <w:pPr>
        <w:pStyle w:val="Numberedlist1"/>
      </w:pPr>
      <w:r>
        <w:t xml:space="preserve">Use the </w:t>
      </w:r>
      <w:r w:rsidRPr="00F85ED8">
        <w:rPr>
          <w:rStyle w:val="Inlinebold"/>
        </w:rPr>
        <w:t>Return</w:t>
      </w:r>
      <w:r>
        <w:t xml:space="preserve"> link to return to the </w:t>
      </w:r>
      <w:r w:rsidRPr="00F85ED8">
        <w:rPr>
          <w:rStyle w:val="Inlinebold"/>
        </w:rPr>
        <w:t>Customers</w:t>
      </w:r>
      <w:r>
        <w:t xml:space="preserve"> tab.</w:t>
      </w:r>
    </w:p>
    <w:p w14:paraId="36E64145" w14:textId="4CE8C58C" w:rsidR="00823518" w:rsidRDefault="0000598E" w:rsidP="005430D3">
      <w:pPr>
        <w:pStyle w:val="Numberedlist1"/>
      </w:pPr>
      <w:r>
        <w:t>Use steps 4 through 6</w:t>
      </w:r>
      <w:r w:rsidR="00823518">
        <w:t xml:space="preserve"> to create a link for </w:t>
      </w:r>
      <w:r w:rsidR="00E17DE5" w:rsidRPr="00F85ED8">
        <w:rPr>
          <w:rStyle w:val="Inlinebold"/>
        </w:rPr>
        <w:t>Tina Bright</w:t>
      </w:r>
      <w:r w:rsidR="00823518">
        <w:t xml:space="preserve">. The name of the </w:t>
      </w:r>
      <w:r w:rsidR="00E17DE5">
        <w:t xml:space="preserve">range for preserves in the </w:t>
      </w:r>
      <w:r w:rsidR="00E17DE5" w:rsidRPr="00F85ED8">
        <w:rPr>
          <w:rStyle w:val="Inlinebold"/>
        </w:rPr>
        <w:t>Items</w:t>
      </w:r>
      <w:r w:rsidR="00E17DE5">
        <w:t xml:space="preserve"> tab is </w:t>
      </w:r>
      <w:r w:rsidR="00E17DE5" w:rsidRPr="00F85ED8">
        <w:rPr>
          <w:rStyle w:val="Inlinebold"/>
        </w:rPr>
        <w:t>Preserves</w:t>
      </w:r>
      <w:r w:rsidR="00E17DE5">
        <w:t>.</w:t>
      </w:r>
    </w:p>
    <w:p w14:paraId="3A62C211" w14:textId="2E171392" w:rsidR="00823518" w:rsidRDefault="00E17DE5" w:rsidP="005430D3">
      <w:pPr>
        <w:pStyle w:val="Numberedlist1"/>
      </w:pPr>
      <w:r>
        <w:t>Save your wor</w:t>
      </w:r>
      <w:r w:rsidR="00F85ED8">
        <w:t>k</w:t>
      </w:r>
      <w:r>
        <w:t>.</w:t>
      </w:r>
    </w:p>
    <w:p w14:paraId="79BBE362" w14:textId="77777777" w:rsidR="00E17DE5" w:rsidRDefault="00E17DE5" w:rsidP="00E17DE5">
      <w:pPr>
        <w:pStyle w:val="Heading3"/>
      </w:pPr>
      <w:bookmarkStart w:id="357" w:name="_Toc29043575"/>
      <w:r>
        <w:t>Try-it 3</w:t>
      </w:r>
      <w:bookmarkEnd w:id="357"/>
    </w:p>
    <w:p w14:paraId="380F254E" w14:textId="77777777" w:rsidR="00E17DE5" w:rsidRDefault="00E17DE5" w:rsidP="00E17DE5">
      <w:pPr>
        <w:pStyle w:val="Heading4"/>
      </w:pPr>
      <w:r>
        <w:t>Resources</w:t>
      </w:r>
    </w:p>
    <w:p w14:paraId="3817012C" w14:textId="6E7FAA93" w:rsidR="00E17DE5" w:rsidRDefault="00E17DE5" w:rsidP="00E17DE5">
      <w:r>
        <w:t xml:space="preserve">You will need the following </w:t>
      </w:r>
      <w:r w:rsidR="00FA17A1">
        <w:t>resource</w:t>
      </w:r>
      <w:r>
        <w:t xml:space="preserve"> for this try-it:</w:t>
      </w:r>
    </w:p>
    <w:p w14:paraId="6594B4AC" w14:textId="05E3E8A7" w:rsidR="00E17DE5" w:rsidRDefault="00E17DE5" w:rsidP="00E17DE5">
      <w:pPr>
        <w:pStyle w:val="Bulletlevel1"/>
      </w:pPr>
      <w:r w:rsidRPr="00840DE1">
        <w:t xml:space="preserve">Open </w:t>
      </w:r>
      <w:r w:rsidR="00B33249" w:rsidRPr="00F85ED8">
        <w:rPr>
          <w:rStyle w:val="Inlinebold"/>
        </w:rPr>
        <w:t>L5_T1_try3</w:t>
      </w:r>
      <w:r w:rsidRPr="00F85ED8">
        <w:rPr>
          <w:rStyle w:val="Inlinebold"/>
        </w:rPr>
        <w:t>_</w:t>
      </w:r>
      <w:r w:rsidR="00791DAF">
        <w:rPr>
          <w:rStyle w:val="Inlinebold"/>
        </w:rPr>
        <w:t>c</w:t>
      </w:r>
      <w:r w:rsidRPr="00F85ED8">
        <w:rPr>
          <w:rStyle w:val="Inlinebold"/>
        </w:rPr>
        <w:t>ustomer_</w:t>
      </w:r>
      <w:r w:rsidR="00791DAF">
        <w:rPr>
          <w:rStyle w:val="Inlinebold"/>
        </w:rPr>
        <w:t>l</w:t>
      </w:r>
      <w:r w:rsidRPr="00F85ED8">
        <w:rPr>
          <w:rStyle w:val="Inlinebold"/>
        </w:rPr>
        <w:t>ist</w:t>
      </w:r>
      <w:r w:rsidR="002D267B">
        <w:rPr>
          <w:rStyle w:val="Inlinebold"/>
        </w:rPr>
        <w:t>_starter</w:t>
      </w:r>
      <w:r w:rsidRPr="00F85ED8">
        <w:rPr>
          <w:rStyle w:val="Inlinebold"/>
        </w:rPr>
        <w:t>.xlsx</w:t>
      </w:r>
      <w:r w:rsidRPr="00E17DE5">
        <w:t xml:space="preserve"> </w:t>
      </w:r>
      <w:r w:rsidR="00E9734B">
        <w:t>in this lesson</w:t>
      </w:r>
      <w:r w:rsidR="00062BCF">
        <w:t>’</w:t>
      </w:r>
      <w:r w:rsidR="00E9734B">
        <w:t xml:space="preserve">s </w:t>
      </w:r>
      <w:r w:rsidR="00E9734B" w:rsidRPr="00712712">
        <w:rPr>
          <w:rStyle w:val="Inlinebold"/>
        </w:rPr>
        <w:t>Learning Activity Resources</w:t>
      </w:r>
      <w:r w:rsidR="00E9734B">
        <w:t xml:space="preserve"> folder</w:t>
      </w:r>
      <w:r>
        <w:t>.</w:t>
      </w:r>
    </w:p>
    <w:p w14:paraId="14E41376" w14:textId="32AB79DF" w:rsidR="00E17DE5" w:rsidRDefault="00E17DE5" w:rsidP="00E17DE5">
      <w:pPr>
        <w:pStyle w:val="Heading4"/>
      </w:pPr>
      <w:r>
        <w:t>Instructions</w:t>
      </w:r>
    </w:p>
    <w:p w14:paraId="05343451" w14:textId="77777777" w:rsidR="00546029" w:rsidRDefault="00546029" w:rsidP="00546029">
      <w:r>
        <w:t>You will need to perform the following general tasks during this try-it:</w:t>
      </w:r>
    </w:p>
    <w:p w14:paraId="7089C6F4" w14:textId="6D16F4A0" w:rsidR="00E17DE5" w:rsidRDefault="00E17DE5" w:rsidP="006F304A">
      <w:pPr>
        <w:pStyle w:val="Numberedlist1"/>
        <w:numPr>
          <w:ilvl w:val="0"/>
          <w:numId w:val="30"/>
        </w:numPr>
      </w:pPr>
      <w:r>
        <w:t xml:space="preserve">Access the </w:t>
      </w:r>
      <w:r w:rsidRPr="00F85ED8">
        <w:rPr>
          <w:rStyle w:val="Inlinebold"/>
        </w:rPr>
        <w:t>Items</w:t>
      </w:r>
      <w:r>
        <w:t xml:space="preserve"> tab.</w:t>
      </w:r>
    </w:p>
    <w:p w14:paraId="70A2722D" w14:textId="77777777" w:rsidR="00E17DE5" w:rsidRDefault="00E17DE5" w:rsidP="00E17DE5">
      <w:pPr>
        <w:pStyle w:val="Numberedlist1"/>
      </w:pPr>
      <w:r>
        <w:t xml:space="preserve">Select </w:t>
      </w:r>
      <w:r w:rsidRPr="00F85ED8">
        <w:rPr>
          <w:rStyle w:val="Inlinebold"/>
        </w:rPr>
        <w:t>A3</w:t>
      </w:r>
      <w:r>
        <w:t xml:space="preserve"> (the word </w:t>
      </w:r>
      <w:r w:rsidRPr="00712712">
        <w:rPr>
          <w:rStyle w:val="Inlinebold"/>
        </w:rPr>
        <w:t>Pickle</w:t>
      </w:r>
      <w:r>
        <w:t>).</w:t>
      </w:r>
    </w:p>
    <w:p w14:paraId="23032C26" w14:textId="457BFD89" w:rsidR="00E17DE5" w:rsidRDefault="00E17DE5" w:rsidP="00E17DE5">
      <w:pPr>
        <w:pStyle w:val="Numberedlist1"/>
      </w:pPr>
      <w:r>
        <w:t xml:space="preserve">On the </w:t>
      </w:r>
      <w:r w:rsidRPr="00F85ED8">
        <w:rPr>
          <w:rStyle w:val="Inlinebold"/>
        </w:rPr>
        <w:t>Insert</w:t>
      </w:r>
      <w:r>
        <w:t xml:space="preserve"> </w:t>
      </w:r>
      <w:r w:rsidR="00712712">
        <w:t>tab</w:t>
      </w:r>
      <w:r>
        <w:t xml:space="preserve">, </w:t>
      </w:r>
      <w:r w:rsidR="001A1830">
        <w:t xml:space="preserve">select </w:t>
      </w:r>
      <w:r w:rsidR="00463601">
        <w:t xml:space="preserve">the </w:t>
      </w:r>
      <w:r w:rsidR="00546029" w:rsidRPr="00546029">
        <w:rPr>
          <w:rStyle w:val="Inlinebold"/>
        </w:rPr>
        <w:t>I</w:t>
      </w:r>
      <w:r w:rsidR="003C33A0" w:rsidRPr="00546029">
        <w:rPr>
          <w:rStyle w:val="Inlinebold"/>
        </w:rPr>
        <w:t>nsert</w:t>
      </w:r>
      <w:r w:rsidR="00463601">
        <w:t xml:space="preserve"> </w:t>
      </w:r>
      <w:r w:rsidR="00463601" w:rsidRPr="00F85ED8">
        <w:rPr>
          <w:rStyle w:val="Inlinebold"/>
        </w:rPr>
        <w:t>Link</w:t>
      </w:r>
      <w:r w:rsidR="003C33A0">
        <w:t xml:space="preserve"> button.</w:t>
      </w:r>
    </w:p>
    <w:p w14:paraId="2C61DFFE" w14:textId="2BDB1757" w:rsidR="00EE19F7" w:rsidRDefault="00EE19F7" w:rsidP="00E17DE5">
      <w:pPr>
        <w:pStyle w:val="Numberedlist1"/>
      </w:pPr>
      <w:r>
        <w:t xml:space="preserve">Create a hyperlink from the word </w:t>
      </w:r>
      <w:r w:rsidRPr="00EE19F7">
        <w:rPr>
          <w:rStyle w:val="Inlinebold"/>
        </w:rPr>
        <w:t>Pickle</w:t>
      </w:r>
      <w:r>
        <w:t xml:space="preserve"> to the </w:t>
      </w:r>
      <w:r w:rsidRPr="00EE19F7">
        <w:rPr>
          <w:rStyle w:val="Inlinebold"/>
        </w:rPr>
        <w:t>Pickle_Cust</w:t>
      </w:r>
      <w:r>
        <w:t xml:space="preserve"> </w:t>
      </w:r>
      <w:r w:rsidRPr="00546029">
        <w:rPr>
          <w:rStyle w:val="Inlinebold"/>
        </w:rPr>
        <w:t>Defined Name</w:t>
      </w:r>
      <w:r>
        <w:t xml:space="preserve"> area</w:t>
      </w:r>
      <w:r w:rsidR="00546029">
        <w:t>.</w:t>
      </w:r>
    </w:p>
    <w:p w14:paraId="57A93734" w14:textId="0F1B3EBF" w:rsidR="00027525" w:rsidRDefault="001A1830" w:rsidP="00027525">
      <w:pPr>
        <w:pStyle w:val="Numberedlist1"/>
      </w:pPr>
      <w:r>
        <w:lastRenderedPageBreak/>
        <w:t>Select</w:t>
      </w:r>
      <w:r w:rsidR="00FB4085">
        <w:t xml:space="preserve"> the link to test it. It should take you to the </w:t>
      </w:r>
      <w:r w:rsidR="00FB4085" w:rsidRPr="00F85ED8">
        <w:rPr>
          <w:rStyle w:val="Inlinebold"/>
        </w:rPr>
        <w:t>Customer List</w:t>
      </w:r>
      <w:r w:rsidR="00FB4085">
        <w:t xml:space="preserve"> tab and highlight </w:t>
      </w:r>
      <w:r w:rsidR="00FB4085" w:rsidRPr="00F85ED8">
        <w:rPr>
          <w:rStyle w:val="Inlinebold"/>
        </w:rPr>
        <w:t>Pickle purchases</w:t>
      </w:r>
      <w:r w:rsidR="00FB4085">
        <w:t>.</w:t>
      </w:r>
    </w:p>
    <w:p w14:paraId="11B7A1FB" w14:textId="77777777" w:rsidR="00E17DE5" w:rsidRDefault="00FB4085" w:rsidP="00027525">
      <w:pPr>
        <w:pStyle w:val="Numberedlist1"/>
      </w:pPr>
      <w:r>
        <w:t xml:space="preserve">Complete a similar procedure to link the word </w:t>
      </w:r>
      <w:r w:rsidRPr="00F85ED8">
        <w:rPr>
          <w:rStyle w:val="Inlinebold"/>
        </w:rPr>
        <w:t>Preserve</w:t>
      </w:r>
      <w:r>
        <w:t xml:space="preserve"> in </w:t>
      </w:r>
      <w:r w:rsidR="00027525">
        <w:t xml:space="preserve">the </w:t>
      </w:r>
      <w:r w:rsidR="00027525" w:rsidRPr="00546029">
        <w:rPr>
          <w:rStyle w:val="Inlinebold"/>
        </w:rPr>
        <w:t>Items</w:t>
      </w:r>
      <w:r w:rsidR="00027525">
        <w:t xml:space="preserve"> worksheet to the cells in the named region </w:t>
      </w:r>
      <w:r w:rsidR="00027525" w:rsidRPr="00F85ED8">
        <w:rPr>
          <w:rStyle w:val="Inlinebold"/>
        </w:rPr>
        <w:t>Pres_Cust</w:t>
      </w:r>
      <w:r w:rsidR="00027525">
        <w:t>.</w:t>
      </w:r>
    </w:p>
    <w:p w14:paraId="4CCDD6BA" w14:textId="469213DF" w:rsidR="00027525" w:rsidRDefault="00027525" w:rsidP="00027525">
      <w:pPr>
        <w:pStyle w:val="Numberedlist1"/>
      </w:pPr>
      <w:r>
        <w:t>Save your work.</w:t>
      </w:r>
    </w:p>
    <w:p w14:paraId="0FB36E6C" w14:textId="77777777" w:rsidR="00027525" w:rsidRDefault="00027525" w:rsidP="00027525">
      <w:pPr>
        <w:pStyle w:val="Heading2"/>
      </w:pPr>
      <w:bookmarkStart w:id="358" w:name="_Toc29043576"/>
      <w:r>
        <w:t>Topic 2: Insert hyperlinks to navigate outside a workbook</w:t>
      </w:r>
      <w:bookmarkEnd w:id="358"/>
    </w:p>
    <w:p w14:paraId="719FD855" w14:textId="0E4DF814" w:rsidR="00027525" w:rsidRDefault="00E65FE2" w:rsidP="00027525">
      <w:r w:rsidRPr="00E65FE2">
        <w:rPr>
          <w:noProof/>
        </w:rPr>
        <w:drawing>
          <wp:inline distT="0" distB="0" distL="0" distR="0" wp14:anchorId="5F94D90A" wp14:editId="2AA18FC6">
            <wp:extent cx="292607" cy="353566"/>
            <wp:effectExtent l="0" t="0" r="0" b="8890"/>
            <wp:docPr id="21" name="Picture 21" descr="Illustration indicates that a Topic is mapped to a Microsoft Certification Exam Objective Domai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292607" cy="353566"/>
                    </a:xfrm>
                    <a:prstGeom prst="rect">
                      <a:avLst/>
                    </a:prstGeom>
                  </pic:spPr>
                </pic:pic>
              </a:graphicData>
            </a:graphic>
          </wp:inline>
        </w:drawing>
      </w:r>
      <w:r w:rsidR="00027525">
        <w:t xml:space="preserve"> Munson</w:t>
      </w:r>
      <w:r w:rsidR="00062BCF">
        <w:t>’</w:t>
      </w:r>
      <w:r w:rsidR="00027525">
        <w:t>s would like to provide its customers with definitions of pickle types</w:t>
      </w:r>
      <w:r w:rsidR="00546029">
        <w:t>,</w:t>
      </w:r>
      <w:r w:rsidR="00027525">
        <w:t xml:space="preserve"> and </w:t>
      </w:r>
      <w:r w:rsidR="00546029">
        <w:t xml:space="preserve">include some </w:t>
      </w:r>
      <w:r w:rsidR="00027525">
        <w:t xml:space="preserve">pickle recipes. </w:t>
      </w:r>
      <w:r w:rsidR="008338D7">
        <w:t>The marketing department has also asked for email addresses for each customer to be added so that they can use these emails to send marketing materials.</w:t>
      </w:r>
    </w:p>
    <w:p w14:paraId="0FB06319" w14:textId="123F9F6D" w:rsidR="00965A59" w:rsidRDefault="00965A59" w:rsidP="00965A59">
      <w:pPr>
        <w:pStyle w:val="Heading3"/>
      </w:pPr>
      <w:bookmarkStart w:id="359" w:name="_Toc29043577"/>
      <w:r>
        <w:t>Creating a hyperlink to another file</w:t>
      </w:r>
      <w:bookmarkEnd w:id="359"/>
    </w:p>
    <w:p w14:paraId="2DD3D883" w14:textId="4DB75B03" w:rsidR="00546029" w:rsidRPr="00546029" w:rsidRDefault="00546029" w:rsidP="00546029">
      <w:r>
        <w:t>To create a hyperlink to another file:</w:t>
      </w:r>
    </w:p>
    <w:p w14:paraId="5B206E51" w14:textId="77777777" w:rsidR="00965A59" w:rsidRDefault="00965A59" w:rsidP="006F304A">
      <w:pPr>
        <w:pStyle w:val="Numberedlist1"/>
        <w:numPr>
          <w:ilvl w:val="0"/>
          <w:numId w:val="99"/>
        </w:numPr>
      </w:pPr>
      <w:r>
        <w:t>Select the cell where you want to the link to be located.</w:t>
      </w:r>
    </w:p>
    <w:p w14:paraId="259FF7FE" w14:textId="79BC304B" w:rsidR="00965A59" w:rsidRPr="00965A59" w:rsidRDefault="00965A59" w:rsidP="006F304A">
      <w:pPr>
        <w:pStyle w:val="Numberedlist1"/>
        <w:numPr>
          <w:ilvl w:val="0"/>
          <w:numId w:val="99"/>
        </w:numPr>
      </w:pPr>
      <w:r w:rsidRPr="00965A59">
        <w:t xml:space="preserve">From the </w:t>
      </w:r>
      <w:r w:rsidRPr="00965A59">
        <w:rPr>
          <w:rStyle w:val="Inlinebold"/>
        </w:rPr>
        <w:t>Insert</w:t>
      </w:r>
      <w:r w:rsidRPr="00965A59">
        <w:t xml:space="preserve"> </w:t>
      </w:r>
      <w:r w:rsidR="00712712">
        <w:t>tab</w:t>
      </w:r>
      <w:r w:rsidRPr="00965A59">
        <w:t xml:space="preserve">, select the </w:t>
      </w:r>
      <w:r w:rsidR="00546029" w:rsidRPr="00546029">
        <w:rPr>
          <w:rStyle w:val="Inlinebold"/>
        </w:rPr>
        <w:t>I</w:t>
      </w:r>
      <w:r w:rsidRPr="00546029">
        <w:rPr>
          <w:rStyle w:val="Inlinebold"/>
        </w:rPr>
        <w:t>nsert</w:t>
      </w:r>
      <w:r w:rsidRPr="00965A59">
        <w:t xml:space="preserve"> </w:t>
      </w:r>
      <w:r w:rsidRPr="00965A59">
        <w:rPr>
          <w:rStyle w:val="Inlinebold"/>
        </w:rPr>
        <w:t>Link</w:t>
      </w:r>
      <w:r w:rsidRPr="00965A59">
        <w:t xml:space="preserve"> button.</w:t>
      </w:r>
    </w:p>
    <w:p w14:paraId="774BC632" w14:textId="20BC82F8" w:rsidR="00965A59" w:rsidRDefault="00965A59" w:rsidP="00965A59">
      <w:pPr>
        <w:pStyle w:val="Numberedlist1"/>
      </w:pPr>
      <w:r w:rsidRPr="00965A59">
        <w:t xml:space="preserve">In the </w:t>
      </w:r>
      <w:r w:rsidR="00546029" w:rsidRPr="00546029">
        <w:rPr>
          <w:rStyle w:val="Inlinebold"/>
        </w:rPr>
        <w:t>Insert</w:t>
      </w:r>
      <w:r w:rsidR="00546029" w:rsidRPr="00965A59">
        <w:t xml:space="preserve"> </w:t>
      </w:r>
      <w:r w:rsidR="00546029" w:rsidRPr="00546029">
        <w:rPr>
          <w:rStyle w:val="Inlinebold"/>
        </w:rPr>
        <w:t>Hyperlink</w:t>
      </w:r>
      <w:r w:rsidR="00546029" w:rsidRPr="00965A59">
        <w:t xml:space="preserve"> </w:t>
      </w:r>
      <w:r w:rsidRPr="00965A59">
        <w:t xml:space="preserve">dialog box, make sure the </w:t>
      </w:r>
      <w:r w:rsidRPr="00965A59">
        <w:rPr>
          <w:rStyle w:val="Inlinebold"/>
        </w:rPr>
        <w:t>Existing File or Web Page</w:t>
      </w:r>
      <w:r w:rsidRPr="00965A59">
        <w:t xml:space="preserve"> is highlighted in the </w:t>
      </w:r>
      <w:r w:rsidRPr="00965A59">
        <w:rPr>
          <w:rStyle w:val="Inlinebold"/>
        </w:rPr>
        <w:t xml:space="preserve">Link to: </w:t>
      </w:r>
      <w:r w:rsidRPr="00965A59">
        <w:t xml:space="preserve">area. In the </w:t>
      </w:r>
      <w:r w:rsidRPr="00965A59">
        <w:rPr>
          <w:rStyle w:val="Inlinebold"/>
        </w:rPr>
        <w:t>Look in:</w:t>
      </w:r>
      <w:r w:rsidRPr="00965A59">
        <w:t xml:space="preserve"> area, make sure </w:t>
      </w:r>
      <w:r w:rsidRPr="00965A59">
        <w:rPr>
          <w:rStyle w:val="Inlinebold"/>
        </w:rPr>
        <w:t>Current Folder</w:t>
      </w:r>
      <w:r w:rsidRPr="00965A59">
        <w:t xml:space="preserve"> is highlighted</w:t>
      </w:r>
      <w:r w:rsidR="00546029">
        <w:t>,</w:t>
      </w:r>
      <w:r w:rsidRPr="00965A59">
        <w:t xml:space="preserve"> and </w:t>
      </w:r>
      <w:r w:rsidR="00546029">
        <w:t xml:space="preserve">then browse to </w:t>
      </w:r>
      <w:r w:rsidRPr="00965A59">
        <w:t xml:space="preserve">the document </w:t>
      </w:r>
      <w:r w:rsidR="00A814A4">
        <w:t xml:space="preserve">you </w:t>
      </w:r>
      <w:r w:rsidR="00546029">
        <w:t>want</w:t>
      </w:r>
      <w:r w:rsidR="00A814A4">
        <w:t xml:space="preserve"> to link. You can use the tools to th</w:t>
      </w:r>
      <w:r w:rsidR="00350840">
        <w:t xml:space="preserve">e </w:t>
      </w:r>
      <w:r w:rsidR="00350840" w:rsidRPr="00546029">
        <w:rPr>
          <w:rStyle w:val="Inlinebold"/>
        </w:rPr>
        <w:t>Browse for File</w:t>
      </w:r>
      <w:r w:rsidR="00350840">
        <w:t xml:space="preserve"> option to help locate the file.</w:t>
      </w:r>
    </w:p>
    <w:p w14:paraId="3D56E66B" w14:textId="2B2371CE" w:rsidR="00A814A4" w:rsidRPr="00965A59" w:rsidRDefault="00A814A4" w:rsidP="00451FD3">
      <w:pPr>
        <w:ind w:left="360"/>
      </w:pPr>
      <w:r>
        <w:rPr>
          <w:noProof/>
        </w:rPr>
        <w:lastRenderedPageBreak/>
        <w:drawing>
          <wp:inline distT="0" distB="0" distL="0" distR="0" wp14:anchorId="09D1BB30" wp14:editId="060D1153">
            <wp:extent cx="5943600" cy="3489325"/>
            <wp:effectExtent l="19050" t="19050" r="19050" b="15875"/>
            <wp:docPr id="47" name="Picture 47" descr="Screenshot of the Insert Hyperlink dialog box. In the Link to column, Existing file or webpage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yperlink dialog box.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489325"/>
                    </a:xfrm>
                    <a:prstGeom prst="rect">
                      <a:avLst/>
                    </a:prstGeom>
                    <a:ln w="12700">
                      <a:solidFill>
                        <a:schemeClr val="tx1"/>
                      </a:solidFill>
                    </a:ln>
                  </pic:spPr>
                </pic:pic>
              </a:graphicData>
            </a:graphic>
          </wp:inline>
        </w:drawing>
      </w:r>
    </w:p>
    <w:p w14:paraId="30FF70F0" w14:textId="4A89C207" w:rsidR="00965A59" w:rsidRPr="00965A59" w:rsidRDefault="00965A59" w:rsidP="0015651E">
      <w:pPr>
        <w:pStyle w:val="Caption"/>
      </w:pPr>
      <w:r w:rsidRPr="00965A59">
        <w:t xml:space="preserve">Figure </w:t>
      </w:r>
      <w:r w:rsidRPr="00965A59">
        <w:fldChar w:fldCharType="begin"/>
      </w:r>
      <w:r w:rsidRPr="00965A59">
        <w:instrText xml:space="preserve"> SEQ Figure \* ARABIC </w:instrText>
      </w:r>
      <w:r w:rsidRPr="00965A59">
        <w:fldChar w:fldCharType="separate"/>
      </w:r>
      <w:r w:rsidR="00953BD0">
        <w:rPr>
          <w:noProof/>
        </w:rPr>
        <w:t>13</w:t>
      </w:r>
      <w:r w:rsidRPr="00965A59">
        <w:fldChar w:fldCharType="end"/>
      </w:r>
      <w:r w:rsidRPr="00965A59">
        <w:t xml:space="preserve">: </w:t>
      </w:r>
      <w:r w:rsidRPr="00546029">
        <w:rPr>
          <w:rStyle w:val="Inlinebold"/>
        </w:rPr>
        <w:t>Insert Hyperlink</w:t>
      </w:r>
      <w:r w:rsidRPr="00965A59">
        <w:t xml:space="preserve"> dialog box</w:t>
      </w:r>
    </w:p>
    <w:p w14:paraId="3EF634CF" w14:textId="59B2F986" w:rsidR="00350840" w:rsidRDefault="00350840" w:rsidP="00425E9D">
      <w:pPr>
        <w:pStyle w:val="Numberedlist1"/>
      </w:pPr>
      <w:r>
        <w:t xml:space="preserve">In the </w:t>
      </w:r>
      <w:r w:rsidRPr="00972FBA">
        <w:rPr>
          <w:rStyle w:val="Inlinebold"/>
        </w:rPr>
        <w:t>Text to display</w:t>
      </w:r>
      <w:r>
        <w:t xml:space="preserve"> area, </w:t>
      </w:r>
      <w:r w:rsidR="00972FBA">
        <w:t xml:space="preserve">enter a description of the file </w:t>
      </w:r>
      <w:r w:rsidR="001037F9">
        <w:t xml:space="preserve">to which </w:t>
      </w:r>
      <w:r w:rsidR="00972FBA">
        <w:t>you are linking</w:t>
      </w:r>
      <w:r w:rsidR="00ED6ADC">
        <w:t>, and then s</w:t>
      </w:r>
      <w:r>
        <w:t xml:space="preserve">elect </w:t>
      </w:r>
      <w:r w:rsidRPr="00350840">
        <w:rPr>
          <w:rStyle w:val="Inlinebold"/>
        </w:rPr>
        <w:t>OK</w:t>
      </w:r>
      <w:r>
        <w:t>.</w:t>
      </w:r>
    </w:p>
    <w:p w14:paraId="584B4402" w14:textId="4395AFC5" w:rsidR="00965A59" w:rsidRDefault="00965A59" w:rsidP="00350840">
      <w:pPr>
        <w:pStyle w:val="Numberedlist1"/>
      </w:pPr>
      <w:r w:rsidRPr="00965A59">
        <w:t>Select the link to test it.</w:t>
      </w:r>
    </w:p>
    <w:p w14:paraId="40C0B952" w14:textId="598E2C63" w:rsidR="00350840" w:rsidRDefault="00350840" w:rsidP="00350840">
      <w:pPr>
        <w:pStyle w:val="Heading3"/>
      </w:pPr>
      <w:bookmarkStart w:id="360" w:name="_Toc29043578"/>
      <w:r>
        <w:t>Creating a hyperlink to a website</w:t>
      </w:r>
      <w:bookmarkEnd w:id="360"/>
    </w:p>
    <w:p w14:paraId="5875B0E8" w14:textId="71B6DF76" w:rsidR="00350840" w:rsidRDefault="00350840" w:rsidP="00712712">
      <w:r>
        <w:t>Creating a hyperlink to a website is like linking to a file.</w:t>
      </w:r>
      <w:r w:rsidR="006377A3">
        <w:t xml:space="preserve"> To create a hyperlink to a website:</w:t>
      </w:r>
    </w:p>
    <w:p w14:paraId="5530F750" w14:textId="77777777" w:rsidR="00350840" w:rsidRDefault="00350840" w:rsidP="006F304A">
      <w:pPr>
        <w:pStyle w:val="Numberedlist1"/>
        <w:numPr>
          <w:ilvl w:val="0"/>
          <w:numId w:val="100"/>
        </w:numPr>
      </w:pPr>
      <w:r>
        <w:t>Select the cell where you want to locate the link to a website.</w:t>
      </w:r>
    </w:p>
    <w:p w14:paraId="6FB147B2" w14:textId="773316F7" w:rsidR="00350840" w:rsidRDefault="00350840" w:rsidP="006F304A">
      <w:pPr>
        <w:pStyle w:val="Numberedlist1"/>
        <w:numPr>
          <w:ilvl w:val="0"/>
          <w:numId w:val="100"/>
        </w:numPr>
      </w:pPr>
      <w:r>
        <w:t xml:space="preserve">Access the </w:t>
      </w:r>
      <w:r w:rsidRPr="00883C14">
        <w:rPr>
          <w:rStyle w:val="Inlinebold"/>
        </w:rPr>
        <w:t>Insert</w:t>
      </w:r>
      <w:r>
        <w:t xml:space="preserve"> ribbon</w:t>
      </w:r>
      <w:r w:rsidR="006377A3">
        <w:t>,</w:t>
      </w:r>
      <w:r>
        <w:t xml:space="preserve"> and </w:t>
      </w:r>
      <w:r w:rsidR="006377A3">
        <w:t xml:space="preserve">then </w:t>
      </w:r>
      <w:r>
        <w:t xml:space="preserve">select </w:t>
      </w:r>
      <w:r w:rsidR="006377A3">
        <w:t xml:space="preserve">the </w:t>
      </w:r>
      <w:r w:rsidR="006377A3" w:rsidRPr="006377A3">
        <w:rPr>
          <w:rStyle w:val="Inlinebold"/>
        </w:rPr>
        <w:t>I</w:t>
      </w:r>
      <w:r w:rsidRPr="006377A3">
        <w:rPr>
          <w:rStyle w:val="Inlinebold"/>
        </w:rPr>
        <w:t>nsert</w:t>
      </w:r>
      <w:r>
        <w:t xml:space="preserve"> </w:t>
      </w:r>
      <w:r w:rsidRPr="00883C14">
        <w:rPr>
          <w:rStyle w:val="Inlinebold"/>
        </w:rPr>
        <w:t>Link</w:t>
      </w:r>
      <w:r>
        <w:t xml:space="preserve"> button.</w:t>
      </w:r>
    </w:p>
    <w:p w14:paraId="6217EF44" w14:textId="60850297" w:rsidR="00972FBA" w:rsidRDefault="00350840" w:rsidP="00350840">
      <w:pPr>
        <w:pStyle w:val="Numberedlist1"/>
      </w:pPr>
      <w:r>
        <w:t xml:space="preserve">In the </w:t>
      </w:r>
      <w:r w:rsidRPr="00883C14">
        <w:rPr>
          <w:rStyle w:val="Inlinebold"/>
        </w:rPr>
        <w:t>Insert</w:t>
      </w:r>
      <w:r>
        <w:t xml:space="preserve"> </w:t>
      </w:r>
      <w:r w:rsidRPr="00883C14">
        <w:rPr>
          <w:rStyle w:val="Inlinebold"/>
        </w:rPr>
        <w:t>Hyperlink</w:t>
      </w:r>
      <w:r>
        <w:t xml:space="preserve"> dialog box, make sure </w:t>
      </w:r>
      <w:r w:rsidRPr="00883C14">
        <w:rPr>
          <w:rStyle w:val="Inlinebold"/>
        </w:rPr>
        <w:t>Existing File or Web page</w:t>
      </w:r>
      <w:r>
        <w:t xml:space="preserve"> is highlighted. In the </w:t>
      </w:r>
      <w:r w:rsidRPr="00883C14">
        <w:rPr>
          <w:rStyle w:val="Inlinebold"/>
        </w:rPr>
        <w:t>Address</w:t>
      </w:r>
      <w:r>
        <w:t xml:space="preserve"> area</w:t>
      </w:r>
      <w:r w:rsidR="001037F9">
        <w:t>,</w:t>
      </w:r>
      <w:r>
        <w:t xml:space="preserve"> enter </w:t>
      </w:r>
      <w:r w:rsidR="00972FBA" w:rsidRPr="00972FBA">
        <w:rPr>
          <w:rStyle w:val="Inlinebold"/>
        </w:rPr>
        <w:t>http://munsonspicklesandpreservesfarm.com</w:t>
      </w:r>
      <w:r>
        <w:t>.</w:t>
      </w:r>
    </w:p>
    <w:p w14:paraId="7F187A30" w14:textId="3D2F4691" w:rsidR="00350840" w:rsidRDefault="00972FBA" w:rsidP="00425E9D">
      <w:pPr>
        <w:pStyle w:val="Numberedlist1"/>
      </w:pPr>
      <w:r>
        <w:t xml:space="preserve">In the </w:t>
      </w:r>
      <w:r w:rsidRPr="00972FBA">
        <w:rPr>
          <w:rStyle w:val="Inlinebold"/>
        </w:rPr>
        <w:t>Text to display</w:t>
      </w:r>
      <w:r>
        <w:t xml:space="preserve"> area, enter a description of the website </w:t>
      </w:r>
      <w:r w:rsidR="001037F9">
        <w:t xml:space="preserve">to which </w:t>
      </w:r>
      <w:r>
        <w:t>you are linking</w:t>
      </w:r>
      <w:r w:rsidR="001037F9">
        <w:t>, and then s</w:t>
      </w:r>
      <w:r w:rsidR="00350840">
        <w:t xml:space="preserve">elect </w:t>
      </w:r>
      <w:r w:rsidR="00350840" w:rsidRPr="00883C14">
        <w:rPr>
          <w:rStyle w:val="Inlinebold"/>
        </w:rPr>
        <w:t>OK</w:t>
      </w:r>
      <w:r w:rsidR="00350840">
        <w:t>.</w:t>
      </w:r>
    </w:p>
    <w:p w14:paraId="31A42596" w14:textId="7713D9A5" w:rsidR="00972FBA" w:rsidRDefault="00972FBA" w:rsidP="00350840">
      <w:pPr>
        <w:pStyle w:val="Numberedlist1"/>
      </w:pPr>
      <w:r>
        <w:t>Select the link to test it.</w:t>
      </w:r>
    </w:p>
    <w:tbl>
      <w:tblPr>
        <w:tblStyle w:val="TableGrid"/>
        <w:tblW w:w="5000" w:type="pct"/>
        <w:tblBorders>
          <w:top w:val="none" w:sz="0" w:space="0" w:color="auto"/>
          <w:left w:val="none" w:sz="0" w:space="0" w:color="auto"/>
          <w:bottom w:val="single" w:sz="18" w:space="0" w:color="6B2929"/>
          <w:right w:val="none" w:sz="0" w:space="0" w:color="auto"/>
          <w:insideH w:val="none" w:sz="0" w:space="0" w:color="auto"/>
          <w:insideV w:val="none" w:sz="0" w:space="0" w:color="auto"/>
        </w:tblBorders>
        <w:tblCellMar>
          <w:top w:w="142" w:type="dxa"/>
          <w:left w:w="85" w:type="dxa"/>
          <w:bottom w:w="142" w:type="dxa"/>
          <w:right w:w="85" w:type="dxa"/>
        </w:tblCellMar>
        <w:tblLook w:val="04A0" w:firstRow="1" w:lastRow="0" w:firstColumn="1" w:lastColumn="0" w:noHBand="0" w:noVBand="1"/>
      </w:tblPr>
      <w:tblGrid>
        <w:gridCol w:w="1703"/>
        <w:gridCol w:w="7657"/>
      </w:tblGrid>
      <w:tr w:rsidR="00A814A4" w14:paraId="53F4BBB5" w14:textId="77777777" w:rsidTr="005F055C">
        <w:tc>
          <w:tcPr>
            <w:tcW w:w="1703" w:type="dxa"/>
          </w:tcPr>
          <w:p w14:paraId="05E5EB07" w14:textId="1368E8E8" w:rsidR="00A814A4" w:rsidRPr="00A814A4" w:rsidRDefault="00A814A4" w:rsidP="00451FD3">
            <w:pPr>
              <w:pStyle w:val="TableContent"/>
            </w:pPr>
            <w:r w:rsidRPr="00A814A4">
              <w:rPr>
                <w:noProof/>
              </w:rPr>
              <w:lastRenderedPageBreak/>
              <w:drawing>
                <wp:inline distT="0" distB="0" distL="0" distR="0" wp14:anchorId="04A70E79" wp14:editId="5F2BD6F6">
                  <wp:extent cx="720000" cy="720000"/>
                  <wp:effectExtent l="0" t="0" r="4445" b="4445"/>
                  <wp:docPr id="45"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720000" cy="720000"/>
                          </a:xfrm>
                          <a:prstGeom prst="rect">
                            <a:avLst/>
                          </a:prstGeom>
                        </pic:spPr>
                      </pic:pic>
                    </a:graphicData>
                  </a:graphic>
                </wp:inline>
              </w:drawing>
            </w:r>
          </w:p>
        </w:tc>
        <w:tc>
          <w:tcPr>
            <w:tcW w:w="7657" w:type="dxa"/>
          </w:tcPr>
          <w:p w14:paraId="60761FC4" w14:textId="77777777" w:rsidR="00A814A4" w:rsidRPr="00A814A4" w:rsidRDefault="00A814A4" w:rsidP="00A814A4">
            <w:pPr>
              <w:pStyle w:val="Readeraids"/>
            </w:pPr>
            <w:r w:rsidRPr="00A814A4">
              <w:t>Additional information</w:t>
            </w:r>
          </w:p>
          <w:p w14:paraId="2EAD9332" w14:textId="342F00EA" w:rsidR="00A814A4" w:rsidRPr="00A814A4" w:rsidRDefault="00A814A4" w:rsidP="00A814A4">
            <w:r>
              <w:t>F</w:t>
            </w:r>
            <w:r w:rsidRPr="00A814A4">
              <w:t>or more information on working with hyperlinks in Excel, go to</w:t>
            </w:r>
            <w:r w:rsidR="00712712">
              <w:t>:</w:t>
            </w:r>
            <w:r w:rsidRPr="00A814A4">
              <w:t xml:space="preserve"> </w:t>
            </w:r>
            <w:hyperlink r:id="rId48" w:history="1">
              <w:r w:rsidR="00200909">
                <w:rPr>
                  <w:rStyle w:val="Hyperlink"/>
                </w:rPr>
                <w:t>Work with hyperlinks in Excel</w:t>
              </w:r>
            </w:hyperlink>
          </w:p>
        </w:tc>
      </w:tr>
    </w:tbl>
    <w:p w14:paraId="3F1865CD" w14:textId="0EE5EAEA" w:rsidR="002A4532" w:rsidRDefault="002A4532" w:rsidP="00027525">
      <w:pPr>
        <w:pStyle w:val="Heading3"/>
      </w:pPr>
      <w:bookmarkStart w:id="361" w:name="_Toc29043579"/>
      <w:r>
        <w:t>Activity: Discuss and learn</w:t>
      </w:r>
      <w:bookmarkEnd w:id="361"/>
    </w:p>
    <w:p w14:paraId="2571DC11" w14:textId="0A42E36F" w:rsidR="005D5FF0" w:rsidRDefault="005D5FF0" w:rsidP="005D5FF0">
      <w:r>
        <w:t>How do you think hyperlinks to external sources might be used within a workbook? What external sources do you think would be linked within a workbook?</w:t>
      </w:r>
    </w:p>
    <w:p w14:paraId="2406E008" w14:textId="18C95EFD" w:rsidR="00776FDA" w:rsidRPr="005D5FF0" w:rsidRDefault="00776FDA" w:rsidP="005D5FF0">
      <w:r>
        <w:t>Munson</w:t>
      </w:r>
      <w:r w:rsidR="00062BCF">
        <w:t>’</w:t>
      </w:r>
      <w:r>
        <w:t xml:space="preserve">s would like for you to add their recent Quarterly Report to the </w:t>
      </w:r>
      <w:r w:rsidRPr="00DE5AD2">
        <w:rPr>
          <w:rStyle w:val="Inlinebold"/>
        </w:rPr>
        <w:t>Home Page</w:t>
      </w:r>
      <w:r>
        <w:t xml:space="preserve"> tab of the </w:t>
      </w:r>
      <w:r w:rsidRPr="00DE5AD2">
        <w:rPr>
          <w:rStyle w:val="Inlinebold"/>
        </w:rPr>
        <w:t>Data</w:t>
      </w:r>
      <w:r>
        <w:t xml:space="preserve"> file. They have asked that a link to the Microsoft Support website also be added for those who need more information about using Excel. </w:t>
      </w:r>
      <w:r w:rsidR="001E2219">
        <w:t>They also have a</w:t>
      </w:r>
      <w:r>
        <w:t xml:space="preserve"> third request</w:t>
      </w:r>
      <w:r w:rsidR="001E2219">
        <w:t>, which is</w:t>
      </w:r>
      <w:r>
        <w:t xml:space="preserve"> to add your email address so that users can email you </w:t>
      </w:r>
      <w:r w:rsidR="001E2219">
        <w:t xml:space="preserve">with </w:t>
      </w:r>
      <w:r>
        <w:t>questions about the file.</w:t>
      </w:r>
    </w:p>
    <w:p w14:paraId="3DE661B4" w14:textId="77777777" w:rsidR="002A4532" w:rsidRPr="00105F03" w:rsidRDefault="002A4532" w:rsidP="002A4532">
      <w:pPr>
        <w:pStyle w:val="Heading4"/>
      </w:pPr>
      <w:r w:rsidRPr="00105F03">
        <w:t>Resources required</w:t>
      </w:r>
    </w:p>
    <w:p w14:paraId="4A3F0776" w14:textId="77777777" w:rsidR="002A4532" w:rsidRPr="00105F03" w:rsidRDefault="002A4532" w:rsidP="002A4532">
      <w:r w:rsidRPr="00105F03">
        <w:t>You will need the following resources for this activity:</w:t>
      </w:r>
    </w:p>
    <w:p w14:paraId="6F0E283C" w14:textId="45C2D6CE" w:rsidR="002A4532" w:rsidRDefault="002A4532" w:rsidP="002A4532">
      <w:pPr>
        <w:pStyle w:val="Bulletlevel1"/>
      </w:pPr>
      <w:r w:rsidRPr="00105F03">
        <w:t xml:space="preserve">Locate </w:t>
      </w:r>
      <w:r w:rsidRPr="00105F03">
        <w:rPr>
          <w:rStyle w:val="Inlinebold"/>
        </w:rPr>
        <w:t>L</w:t>
      </w:r>
      <w:r>
        <w:rPr>
          <w:rStyle w:val="Inlinebold"/>
        </w:rPr>
        <w:t>5</w:t>
      </w:r>
      <w:r w:rsidRPr="00105F03">
        <w:rPr>
          <w:rStyle w:val="Inlinebold"/>
        </w:rPr>
        <w:t>_T</w:t>
      </w:r>
      <w:r w:rsidR="005D5FF0">
        <w:rPr>
          <w:rStyle w:val="Inlinebold"/>
        </w:rPr>
        <w:t>2</w:t>
      </w:r>
      <w:r w:rsidRPr="00105F03">
        <w:rPr>
          <w:rStyle w:val="Inlinebold"/>
        </w:rPr>
        <w:t>_act_</w:t>
      </w:r>
      <w:r>
        <w:rPr>
          <w:rStyle w:val="Inlinebold"/>
        </w:rPr>
        <w:t>data</w:t>
      </w:r>
      <w:r w:rsidR="000F54C7">
        <w:rPr>
          <w:rStyle w:val="Inlinebold"/>
        </w:rPr>
        <w:t>_starter</w:t>
      </w:r>
      <w:r w:rsidRPr="00105F03">
        <w:rPr>
          <w:rStyle w:val="Inlinebold"/>
        </w:rPr>
        <w:t>.xlsx</w:t>
      </w:r>
      <w:r w:rsidRPr="00105F03">
        <w:t xml:space="preserve"> file </w:t>
      </w:r>
      <w:r w:rsidR="00E9734B">
        <w:t>in this lesson</w:t>
      </w:r>
      <w:r w:rsidR="00062BCF">
        <w:t>’</w:t>
      </w:r>
      <w:r w:rsidR="00E9734B">
        <w:t xml:space="preserve">s </w:t>
      </w:r>
      <w:r w:rsidR="00E9734B" w:rsidRPr="00712712">
        <w:rPr>
          <w:rStyle w:val="Inlinebold"/>
        </w:rPr>
        <w:t>Learning Activity Resources</w:t>
      </w:r>
      <w:r w:rsidR="00E9734B">
        <w:t xml:space="preserve"> folder</w:t>
      </w:r>
      <w:r w:rsidRPr="00105F03">
        <w:t>.</w:t>
      </w:r>
    </w:p>
    <w:p w14:paraId="1D1B32DE" w14:textId="3EC0F15F" w:rsidR="00DE39C6" w:rsidRPr="00105F03" w:rsidRDefault="00DE39C6" w:rsidP="002A4532">
      <w:pPr>
        <w:pStyle w:val="Bulletlevel1"/>
      </w:pPr>
      <w:r>
        <w:t xml:space="preserve">Locate the </w:t>
      </w:r>
      <w:r w:rsidR="00D61AA3">
        <w:rPr>
          <w:rStyle w:val="Inlinebold"/>
        </w:rPr>
        <w:t>L5_T2_act_q</w:t>
      </w:r>
      <w:r w:rsidRPr="00DE39C6">
        <w:rPr>
          <w:rStyle w:val="Inlinebold"/>
        </w:rPr>
        <w:t xml:space="preserve">uarterly_report.docx </w:t>
      </w:r>
      <w:r>
        <w:t>file in this lesson</w:t>
      </w:r>
      <w:r w:rsidR="00062BCF">
        <w:t>’</w:t>
      </w:r>
      <w:r>
        <w:t xml:space="preserve">s </w:t>
      </w:r>
      <w:r w:rsidRPr="00712712">
        <w:rPr>
          <w:rStyle w:val="Inlinebold"/>
        </w:rPr>
        <w:t>Learning Activity Resources</w:t>
      </w:r>
      <w:r w:rsidR="00D066D9">
        <w:t xml:space="preserve"> folder</w:t>
      </w:r>
      <w:r>
        <w:t>.</w:t>
      </w:r>
    </w:p>
    <w:p w14:paraId="0D2A74FE" w14:textId="77777777" w:rsidR="002A4532" w:rsidRPr="00105F03" w:rsidRDefault="002A4532" w:rsidP="002A4532">
      <w:pPr>
        <w:pStyle w:val="Heading4"/>
      </w:pPr>
      <w:r w:rsidRPr="00105F03">
        <w:t>Activity instructions</w:t>
      </w:r>
    </w:p>
    <w:p w14:paraId="30D6FD08" w14:textId="77777777" w:rsidR="002A4532" w:rsidRPr="00105F03" w:rsidRDefault="002A4532" w:rsidP="002A4532">
      <w:r w:rsidRPr="00105F03">
        <w:t>Participate in the activity by following these instructions:</w:t>
      </w:r>
    </w:p>
    <w:p w14:paraId="42B5DDB2" w14:textId="20B14493" w:rsidR="002A4532" w:rsidRDefault="002A4532" w:rsidP="006F304A">
      <w:pPr>
        <w:pStyle w:val="Numberedlist1"/>
        <w:numPr>
          <w:ilvl w:val="0"/>
          <w:numId w:val="101"/>
        </w:numPr>
      </w:pPr>
      <w:bookmarkStart w:id="362" w:name="_Hlk28886135"/>
      <w:r>
        <w:t xml:space="preserve">Verify that you are on the </w:t>
      </w:r>
      <w:r w:rsidRPr="002A4532">
        <w:rPr>
          <w:rStyle w:val="Inlinebold"/>
        </w:rPr>
        <w:t>Home Page</w:t>
      </w:r>
      <w:r w:rsidRPr="002A4532">
        <w:t xml:space="preserve"> tab of the </w:t>
      </w:r>
      <w:r w:rsidR="00496526">
        <w:t>workbook</w:t>
      </w:r>
      <w:r w:rsidRPr="002A4532">
        <w:t>.</w:t>
      </w:r>
    </w:p>
    <w:p w14:paraId="159EF63D" w14:textId="7CE00F53" w:rsidR="00496526" w:rsidRDefault="00496526" w:rsidP="006F304A">
      <w:pPr>
        <w:pStyle w:val="Numberedlist1"/>
        <w:numPr>
          <w:ilvl w:val="0"/>
          <w:numId w:val="101"/>
        </w:numPr>
      </w:pPr>
      <w:r>
        <w:t>Select</w:t>
      </w:r>
      <w:r w:rsidR="00D066D9">
        <w:t xml:space="preserve"> cell</w:t>
      </w:r>
      <w:r>
        <w:t xml:space="preserve"> </w:t>
      </w:r>
      <w:r w:rsidRPr="00496526">
        <w:rPr>
          <w:rStyle w:val="Inlinebold"/>
        </w:rPr>
        <w:t>A15</w:t>
      </w:r>
      <w:r w:rsidR="0015616A">
        <w:rPr>
          <w:rStyle w:val="Inlinebold"/>
        </w:rPr>
        <w:t xml:space="preserve"> (Quarterly Report)</w:t>
      </w:r>
      <w:r w:rsidR="00D066D9">
        <w:t xml:space="preserve">, </w:t>
      </w:r>
      <w:r>
        <w:t xml:space="preserve">and </w:t>
      </w:r>
      <w:r w:rsidR="00D066D9">
        <w:t xml:space="preserve">then </w:t>
      </w:r>
      <w:r>
        <w:t xml:space="preserve">access the </w:t>
      </w:r>
      <w:r w:rsidRPr="00496526">
        <w:rPr>
          <w:rStyle w:val="Inlinebold"/>
        </w:rPr>
        <w:t>Insert</w:t>
      </w:r>
      <w:r>
        <w:t xml:space="preserve"> </w:t>
      </w:r>
      <w:r w:rsidR="00712712">
        <w:t>tab</w:t>
      </w:r>
      <w:r>
        <w:t>.</w:t>
      </w:r>
    </w:p>
    <w:p w14:paraId="065EB805" w14:textId="0E2FC122" w:rsidR="00496526" w:rsidRDefault="00496526" w:rsidP="006F304A">
      <w:pPr>
        <w:pStyle w:val="Numberedlist1"/>
        <w:numPr>
          <w:ilvl w:val="0"/>
          <w:numId w:val="101"/>
        </w:numPr>
      </w:pPr>
      <w:r>
        <w:t xml:space="preserve">In the </w:t>
      </w:r>
      <w:r w:rsidRPr="00496526">
        <w:rPr>
          <w:rStyle w:val="Inlinebold"/>
        </w:rPr>
        <w:t>Links</w:t>
      </w:r>
      <w:r>
        <w:t xml:space="preserve"> area, select </w:t>
      </w:r>
      <w:r w:rsidRPr="00496526">
        <w:rPr>
          <w:rStyle w:val="Inlinebold"/>
        </w:rPr>
        <w:t>Link</w:t>
      </w:r>
      <w:r>
        <w:t>.</w:t>
      </w:r>
    </w:p>
    <w:p w14:paraId="4BA47A40" w14:textId="38D49EC3" w:rsidR="00496526" w:rsidRDefault="00496526" w:rsidP="006F304A">
      <w:pPr>
        <w:pStyle w:val="Numberedlist1"/>
        <w:numPr>
          <w:ilvl w:val="0"/>
          <w:numId w:val="101"/>
        </w:numPr>
      </w:pPr>
      <w:r>
        <w:t xml:space="preserve">In the </w:t>
      </w:r>
      <w:r w:rsidRPr="00496526">
        <w:rPr>
          <w:rStyle w:val="Inlinebold"/>
        </w:rPr>
        <w:t>Insert</w:t>
      </w:r>
      <w:r>
        <w:t xml:space="preserve"> </w:t>
      </w:r>
      <w:r w:rsidRPr="00496526">
        <w:rPr>
          <w:rStyle w:val="Inlinebold"/>
        </w:rPr>
        <w:t>Hyperlink</w:t>
      </w:r>
      <w:r>
        <w:t xml:space="preserve"> dialog box, </w:t>
      </w:r>
      <w:r w:rsidR="00D066D9">
        <w:t xml:space="preserve">in the </w:t>
      </w:r>
      <w:r w:rsidR="00D066D9" w:rsidRPr="00496526">
        <w:rPr>
          <w:rStyle w:val="Inlinebold"/>
        </w:rPr>
        <w:t>Link to:</w:t>
      </w:r>
      <w:r w:rsidR="00D066D9">
        <w:t xml:space="preserve"> area, </w:t>
      </w:r>
      <w:r>
        <w:t xml:space="preserve">select </w:t>
      </w:r>
      <w:r w:rsidRPr="00496526">
        <w:rPr>
          <w:rStyle w:val="Inlinebold"/>
        </w:rPr>
        <w:t>Existing File or Web Page</w:t>
      </w:r>
      <w:r>
        <w:t>.</w:t>
      </w:r>
    </w:p>
    <w:p w14:paraId="4FA9FCE8" w14:textId="5E0289BC" w:rsidR="00496526" w:rsidRDefault="00496526" w:rsidP="006F304A">
      <w:pPr>
        <w:pStyle w:val="Numberedlist1"/>
        <w:numPr>
          <w:ilvl w:val="0"/>
          <w:numId w:val="101"/>
        </w:numPr>
      </w:pPr>
      <w:r>
        <w:t xml:space="preserve">Use the </w:t>
      </w:r>
      <w:r w:rsidRPr="00DE39C6">
        <w:rPr>
          <w:rStyle w:val="Inlinebold"/>
        </w:rPr>
        <w:t xml:space="preserve">Browse </w:t>
      </w:r>
      <w:r w:rsidR="00DE39C6">
        <w:rPr>
          <w:rStyle w:val="Inlinebold"/>
        </w:rPr>
        <w:t>for</w:t>
      </w:r>
      <w:r w:rsidRPr="00DE39C6">
        <w:rPr>
          <w:rStyle w:val="Inlinebold"/>
        </w:rPr>
        <w:t xml:space="preserve"> File</w:t>
      </w:r>
      <w:r>
        <w:t xml:space="preserve"> option to locate the </w:t>
      </w:r>
      <w:r w:rsidRPr="00DE39C6">
        <w:rPr>
          <w:rStyle w:val="Inlinebold"/>
        </w:rPr>
        <w:t>Qua</w:t>
      </w:r>
      <w:r w:rsidR="00DE39C6" w:rsidRPr="00DE39C6">
        <w:rPr>
          <w:rStyle w:val="Inlinebold"/>
        </w:rPr>
        <w:t>rtery_report.docx</w:t>
      </w:r>
      <w:r w:rsidR="00DE39C6">
        <w:t xml:space="preserve"> file.</w:t>
      </w:r>
    </w:p>
    <w:p w14:paraId="226AD015" w14:textId="08CB5473" w:rsidR="00DE39C6" w:rsidRDefault="00DE39C6" w:rsidP="006F304A">
      <w:pPr>
        <w:pStyle w:val="Numberedlist1"/>
        <w:numPr>
          <w:ilvl w:val="0"/>
          <w:numId w:val="101"/>
        </w:numPr>
      </w:pPr>
      <w:r>
        <w:t xml:space="preserve">Select the </w:t>
      </w:r>
      <w:r w:rsidRPr="00DE39C6">
        <w:rPr>
          <w:rStyle w:val="Inlinebold"/>
        </w:rPr>
        <w:t>Quarterly_report.docx</w:t>
      </w:r>
      <w:r>
        <w:t xml:space="preserve"> file</w:t>
      </w:r>
      <w:r w:rsidR="00D066D9">
        <w:t>,</w:t>
      </w:r>
      <w:r>
        <w:t xml:space="preserve"> and </w:t>
      </w:r>
      <w:r w:rsidR="00D066D9">
        <w:t xml:space="preserve">then </w:t>
      </w:r>
      <w:r>
        <w:t xml:space="preserve">select </w:t>
      </w:r>
      <w:r w:rsidRPr="00DE39C6">
        <w:rPr>
          <w:rStyle w:val="Inlinebold"/>
        </w:rPr>
        <w:t>OK</w:t>
      </w:r>
      <w:r>
        <w:t>.</w:t>
      </w:r>
    </w:p>
    <w:p w14:paraId="40C4E2B6" w14:textId="2A9A0FAE" w:rsidR="00DE39C6" w:rsidRDefault="00087F0C" w:rsidP="006F304A">
      <w:pPr>
        <w:pStyle w:val="Numberedlist1"/>
        <w:numPr>
          <w:ilvl w:val="0"/>
          <w:numId w:val="101"/>
        </w:numPr>
      </w:pPr>
      <w:bookmarkStart w:id="363" w:name="_Hlk27247359"/>
      <w:r>
        <w:t xml:space="preserve">Press </w:t>
      </w:r>
      <w:r w:rsidRPr="00451FD3">
        <w:t>Enter</w:t>
      </w:r>
      <w:r>
        <w:t xml:space="preserve"> and s</w:t>
      </w:r>
      <w:r w:rsidR="00DE39C6">
        <w:t>elect the hyperlink to test it.</w:t>
      </w:r>
    </w:p>
    <w:bookmarkEnd w:id="363"/>
    <w:p w14:paraId="74ABBAEB" w14:textId="325959EF" w:rsidR="00DE39C6" w:rsidRDefault="00776FDA" w:rsidP="006F304A">
      <w:pPr>
        <w:pStyle w:val="Numberedlist1"/>
        <w:numPr>
          <w:ilvl w:val="0"/>
          <w:numId w:val="101"/>
        </w:numPr>
      </w:pPr>
      <w:r>
        <w:t xml:space="preserve">Select </w:t>
      </w:r>
      <w:r w:rsidR="00D066D9">
        <w:t xml:space="preserve">cell </w:t>
      </w:r>
      <w:r w:rsidR="0080124A" w:rsidRPr="0080124A">
        <w:rPr>
          <w:rStyle w:val="Inlinebold"/>
        </w:rPr>
        <w:t>A17</w:t>
      </w:r>
      <w:r w:rsidR="00087F0C">
        <w:rPr>
          <w:rStyle w:val="Inlinebold"/>
        </w:rPr>
        <w:t xml:space="preserve"> (Microsoft Support)</w:t>
      </w:r>
      <w:r w:rsidR="00D066D9">
        <w:t xml:space="preserve">, </w:t>
      </w:r>
      <w:r w:rsidR="0080124A">
        <w:t xml:space="preserve">and </w:t>
      </w:r>
      <w:r w:rsidR="00D066D9">
        <w:t xml:space="preserve">then </w:t>
      </w:r>
      <w:r w:rsidR="0080124A">
        <w:t xml:space="preserve">access the </w:t>
      </w:r>
      <w:r w:rsidR="0080124A" w:rsidRPr="0080124A">
        <w:rPr>
          <w:rStyle w:val="Inlinebold"/>
        </w:rPr>
        <w:t>Insert</w:t>
      </w:r>
      <w:r w:rsidR="0080124A">
        <w:t xml:space="preserve"> ribbon.</w:t>
      </w:r>
    </w:p>
    <w:p w14:paraId="05E4C3DF" w14:textId="77777777" w:rsidR="0080124A" w:rsidRPr="0080124A" w:rsidRDefault="0080124A" w:rsidP="0080124A">
      <w:pPr>
        <w:pStyle w:val="Numberedlist1"/>
      </w:pPr>
      <w:r>
        <w:t xml:space="preserve">In the </w:t>
      </w:r>
      <w:r w:rsidRPr="0080124A">
        <w:rPr>
          <w:rStyle w:val="Inlinebold"/>
        </w:rPr>
        <w:t>Links</w:t>
      </w:r>
      <w:r w:rsidRPr="0080124A">
        <w:t xml:space="preserve"> area, select the </w:t>
      </w:r>
      <w:r w:rsidRPr="0080124A">
        <w:rPr>
          <w:rStyle w:val="Inlinebold"/>
        </w:rPr>
        <w:t>Link</w:t>
      </w:r>
      <w:r w:rsidRPr="0080124A">
        <w:t xml:space="preserve"> option.</w:t>
      </w:r>
    </w:p>
    <w:p w14:paraId="343AE9A6" w14:textId="27A7D333" w:rsidR="0080124A" w:rsidRPr="0080124A" w:rsidRDefault="0080124A" w:rsidP="0080124A">
      <w:pPr>
        <w:pStyle w:val="Numberedlist1"/>
      </w:pPr>
      <w:r>
        <w:lastRenderedPageBreak/>
        <w:t xml:space="preserve">In the </w:t>
      </w:r>
      <w:r w:rsidRPr="0080124A">
        <w:rPr>
          <w:rStyle w:val="Inlinebold"/>
        </w:rPr>
        <w:t>Insert</w:t>
      </w:r>
      <w:r w:rsidRPr="0080124A">
        <w:t xml:space="preserve"> </w:t>
      </w:r>
      <w:r w:rsidRPr="0080124A">
        <w:rPr>
          <w:rStyle w:val="Inlinebold"/>
        </w:rPr>
        <w:t>Hyperlink</w:t>
      </w:r>
      <w:r w:rsidRPr="0080124A">
        <w:t xml:space="preserve"> dialog box, </w:t>
      </w:r>
      <w:r w:rsidR="004D58A1" w:rsidRPr="0080124A">
        <w:t xml:space="preserve">in the </w:t>
      </w:r>
      <w:r w:rsidR="004D58A1" w:rsidRPr="0080124A">
        <w:rPr>
          <w:rStyle w:val="Inlinebold"/>
        </w:rPr>
        <w:t>Link to:</w:t>
      </w:r>
      <w:r w:rsidR="004D58A1" w:rsidRPr="0080124A">
        <w:t xml:space="preserve"> area</w:t>
      </w:r>
      <w:r w:rsidR="004D58A1">
        <w:t>,</w:t>
      </w:r>
      <w:r w:rsidR="004D58A1" w:rsidRPr="0080124A">
        <w:t xml:space="preserve"> </w:t>
      </w:r>
      <w:r w:rsidRPr="0080124A">
        <w:t xml:space="preserve">select </w:t>
      </w:r>
      <w:r w:rsidRPr="0080124A">
        <w:rPr>
          <w:rStyle w:val="Inlinebold"/>
        </w:rPr>
        <w:t>Existing File or Web Page</w:t>
      </w:r>
      <w:r w:rsidRPr="0080124A">
        <w:t>.</w:t>
      </w:r>
    </w:p>
    <w:p w14:paraId="29649086" w14:textId="51556DA4" w:rsidR="0080124A" w:rsidRDefault="0080124A" w:rsidP="006F304A">
      <w:pPr>
        <w:pStyle w:val="Numberedlist1"/>
        <w:numPr>
          <w:ilvl w:val="0"/>
          <w:numId w:val="101"/>
        </w:numPr>
      </w:pPr>
      <w:r>
        <w:t xml:space="preserve">In the </w:t>
      </w:r>
      <w:r w:rsidRPr="0080124A">
        <w:rPr>
          <w:rStyle w:val="Inlinebold"/>
        </w:rPr>
        <w:t>Address:</w:t>
      </w:r>
      <w:r>
        <w:t xml:space="preserve"> area, enter </w:t>
      </w:r>
      <w:r w:rsidRPr="0080124A">
        <w:rPr>
          <w:rStyle w:val="Inlinebold"/>
        </w:rPr>
        <w:t>http://support.microsoft.com</w:t>
      </w:r>
      <w:r w:rsidR="004D58A1">
        <w:t xml:space="preserve">, </w:t>
      </w:r>
      <w:r>
        <w:t xml:space="preserve">and </w:t>
      </w:r>
      <w:r w:rsidR="004D58A1">
        <w:t xml:space="preserve">then </w:t>
      </w:r>
      <w:r>
        <w:t xml:space="preserve">select </w:t>
      </w:r>
      <w:r w:rsidRPr="0080124A">
        <w:rPr>
          <w:rStyle w:val="Inlinebold"/>
        </w:rPr>
        <w:t>OK</w:t>
      </w:r>
      <w:r>
        <w:t>.</w:t>
      </w:r>
    </w:p>
    <w:p w14:paraId="7BD67DFB" w14:textId="08224554" w:rsidR="0080124A" w:rsidRPr="0080124A" w:rsidRDefault="00581DAD" w:rsidP="0080124A">
      <w:pPr>
        <w:pStyle w:val="Numberedlist1"/>
      </w:pPr>
      <w:r>
        <w:t xml:space="preserve">Press </w:t>
      </w:r>
      <w:r w:rsidRPr="00451FD3">
        <w:t>Enter</w:t>
      </w:r>
      <w:r>
        <w:t xml:space="preserve"> and s</w:t>
      </w:r>
      <w:r w:rsidR="0080124A" w:rsidRPr="0080124A">
        <w:t>elect the hyperlink to test it.</w:t>
      </w:r>
    </w:p>
    <w:p w14:paraId="77C7D5B2" w14:textId="11B9199E" w:rsidR="0080124A" w:rsidRDefault="003B3175" w:rsidP="006F304A">
      <w:pPr>
        <w:pStyle w:val="Numberedlist1"/>
        <w:numPr>
          <w:ilvl w:val="0"/>
          <w:numId w:val="101"/>
        </w:numPr>
      </w:pPr>
      <w:r>
        <w:t xml:space="preserve">Select </w:t>
      </w:r>
      <w:r w:rsidR="00D02763">
        <w:t xml:space="preserve">cell </w:t>
      </w:r>
      <w:r w:rsidRPr="003B3175">
        <w:rPr>
          <w:rStyle w:val="Inlinebold"/>
        </w:rPr>
        <w:t>A19</w:t>
      </w:r>
      <w:r w:rsidR="00D02763">
        <w:t xml:space="preserve">, </w:t>
      </w:r>
      <w:r>
        <w:t xml:space="preserve">and </w:t>
      </w:r>
      <w:r w:rsidR="00D02763">
        <w:t xml:space="preserve">then </w:t>
      </w:r>
      <w:r>
        <w:t xml:space="preserve">access the </w:t>
      </w:r>
      <w:r w:rsidRPr="003B3175">
        <w:rPr>
          <w:rStyle w:val="Inlinebold"/>
        </w:rPr>
        <w:t>Insert</w:t>
      </w:r>
      <w:r>
        <w:t xml:space="preserve"> ribbon.</w:t>
      </w:r>
    </w:p>
    <w:p w14:paraId="1B4CC990" w14:textId="77777777" w:rsidR="003B3175" w:rsidRPr="003B3175" w:rsidRDefault="003B3175" w:rsidP="003B3175">
      <w:pPr>
        <w:pStyle w:val="Numberedlist1"/>
      </w:pPr>
      <w:r w:rsidRPr="003B3175">
        <w:t xml:space="preserve">In the </w:t>
      </w:r>
      <w:r w:rsidRPr="003B3175">
        <w:rPr>
          <w:rStyle w:val="Inlinebold"/>
        </w:rPr>
        <w:t>Links</w:t>
      </w:r>
      <w:r w:rsidRPr="003B3175">
        <w:t xml:space="preserve"> area, select the </w:t>
      </w:r>
      <w:r w:rsidRPr="003B3175">
        <w:rPr>
          <w:rStyle w:val="Inlinebold"/>
        </w:rPr>
        <w:t>Link</w:t>
      </w:r>
      <w:r w:rsidRPr="003B3175">
        <w:t xml:space="preserve"> option.</w:t>
      </w:r>
    </w:p>
    <w:p w14:paraId="6BDD63F0" w14:textId="24F41921" w:rsidR="003B3175" w:rsidRPr="003B3175" w:rsidRDefault="003B3175" w:rsidP="003B3175">
      <w:pPr>
        <w:pStyle w:val="Numberedlist1"/>
      </w:pPr>
      <w:r w:rsidRPr="003B3175">
        <w:t xml:space="preserve">In the </w:t>
      </w:r>
      <w:r w:rsidRPr="003B3175">
        <w:rPr>
          <w:rStyle w:val="Inlinebold"/>
        </w:rPr>
        <w:t>Insert</w:t>
      </w:r>
      <w:r w:rsidRPr="003B3175">
        <w:t xml:space="preserve"> </w:t>
      </w:r>
      <w:r w:rsidRPr="003B3175">
        <w:rPr>
          <w:rStyle w:val="Inlinebold"/>
        </w:rPr>
        <w:t>Hyperlink</w:t>
      </w:r>
      <w:r w:rsidRPr="003B3175">
        <w:t xml:space="preserve"> dialog box, </w:t>
      </w:r>
      <w:r w:rsidR="00D02763" w:rsidRPr="003B3175">
        <w:t xml:space="preserve">in the </w:t>
      </w:r>
      <w:r w:rsidR="00D02763" w:rsidRPr="003B3175">
        <w:rPr>
          <w:rStyle w:val="Inlinebold"/>
        </w:rPr>
        <w:t>Link to:</w:t>
      </w:r>
      <w:r w:rsidR="00D02763" w:rsidRPr="003B3175">
        <w:t xml:space="preserve"> area</w:t>
      </w:r>
      <w:r w:rsidR="00D02763">
        <w:t>,</w:t>
      </w:r>
      <w:r w:rsidR="00D02763" w:rsidRPr="003B3175">
        <w:t xml:space="preserve"> </w:t>
      </w:r>
      <w:r w:rsidRPr="003B3175">
        <w:t xml:space="preserve">select </w:t>
      </w:r>
      <w:r>
        <w:rPr>
          <w:rStyle w:val="Inlinebold"/>
        </w:rPr>
        <w:t>E-mail address</w:t>
      </w:r>
      <w:r w:rsidRPr="003B3175">
        <w:t>.</w:t>
      </w:r>
    </w:p>
    <w:p w14:paraId="3255A94D" w14:textId="00F875DA" w:rsidR="003B3175" w:rsidRDefault="003B3175" w:rsidP="006F304A">
      <w:pPr>
        <w:pStyle w:val="Numberedlist1"/>
        <w:numPr>
          <w:ilvl w:val="0"/>
          <w:numId w:val="101"/>
        </w:numPr>
      </w:pPr>
      <w:r>
        <w:t xml:space="preserve">Verify that the </w:t>
      </w:r>
      <w:r w:rsidRPr="003B3175">
        <w:rPr>
          <w:rStyle w:val="Inlinebold"/>
        </w:rPr>
        <w:t>Text to display:</w:t>
      </w:r>
      <w:r>
        <w:t xml:space="preserve"> area </w:t>
      </w:r>
      <w:r w:rsidR="00D02763">
        <w:t>has</w:t>
      </w:r>
      <w:r>
        <w:t xml:space="preserve"> </w:t>
      </w:r>
      <w:r w:rsidRPr="003B3175">
        <w:rPr>
          <w:rStyle w:val="Inlinebold"/>
        </w:rPr>
        <w:t>Email technical support at Munson</w:t>
      </w:r>
      <w:r w:rsidR="00062BCF">
        <w:rPr>
          <w:rStyle w:val="Inlinebold"/>
        </w:rPr>
        <w:t>’</w:t>
      </w:r>
      <w:r w:rsidRPr="003B3175">
        <w:rPr>
          <w:rStyle w:val="Inlinebold"/>
        </w:rPr>
        <w:t>s</w:t>
      </w:r>
      <w:r>
        <w:t>.</w:t>
      </w:r>
    </w:p>
    <w:p w14:paraId="2DE807AD" w14:textId="345AB736" w:rsidR="003B3175" w:rsidRDefault="003B3175" w:rsidP="006F304A">
      <w:pPr>
        <w:pStyle w:val="Numberedlist1"/>
        <w:numPr>
          <w:ilvl w:val="0"/>
          <w:numId w:val="101"/>
        </w:numPr>
      </w:pPr>
      <w:r>
        <w:t xml:space="preserve">In the </w:t>
      </w:r>
      <w:r w:rsidRPr="003B3175">
        <w:rPr>
          <w:rStyle w:val="Inlinebold"/>
        </w:rPr>
        <w:t>E-mail address:</w:t>
      </w:r>
      <w:r>
        <w:t xml:space="preserve"> area, enter </w:t>
      </w:r>
      <w:r w:rsidRPr="003B3175">
        <w:rPr>
          <w:rStyle w:val="Inlinebold"/>
        </w:rPr>
        <w:t>john@contoso.com</w:t>
      </w:r>
      <w:r w:rsidR="00D02763">
        <w:t>, and then s</w:t>
      </w:r>
      <w:r>
        <w:t xml:space="preserve">elect </w:t>
      </w:r>
      <w:r w:rsidRPr="003B3175">
        <w:rPr>
          <w:rStyle w:val="Inlinebold"/>
        </w:rPr>
        <w:t>OK</w:t>
      </w:r>
      <w:r w:rsidR="00D02763">
        <w:t>.</w:t>
      </w:r>
    </w:p>
    <w:p w14:paraId="358942A8" w14:textId="339A54B1" w:rsidR="003B3175" w:rsidRPr="002A4532" w:rsidRDefault="00D02763" w:rsidP="003F4055">
      <w:pPr>
        <w:ind w:left="360"/>
      </w:pPr>
      <w:r w:rsidRPr="00451FD3">
        <w:rPr>
          <w:rStyle w:val="Inlinebold"/>
        </w:rPr>
        <w:t>Note:</w:t>
      </w:r>
      <w:r>
        <w:t xml:space="preserve"> You cannot test t</w:t>
      </w:r>
      <w:r w:rsidR="003B3175">
        <w:t xml:space="preserve">his </w:t>
      </w:r>
      <w:r>
        <w:t>email</w:t>
      </w:r>
      <w:r w:rsidR="003B3175">
        <w:t xml:space="preserve"> link </w:t>
      </w:r>
      <w:r>
        <w:t xml:space="preserve">because </w:t>
      </w:r>
      <w:r w:rsidR="003B3175">
        <w:t>it</w:t>
      </w:r>
      <w:r w:rsidR="00062BCF">
        <w:t>’</w:t>
      </w:r>
      <w:r w:rsidR="003B3175">
        <w:t xml:space="preserve">s a fictious </w:t>
      </w:r>
      <w:r w:rsidR="00CC5F47">
        <w:t>email address.</w:t>
      </w:r>
      <w:bookmarkEnd w:id="362"/>
    </w:p>
    <w:p w14:paraId="1C3B3070" w14:textId="2BE48063" w:rsidR="00027525" w:rsidRPr="007E10CC" w:rsidRDefault="00027525" w:rsidP="00027525">
      <w:pPr>
        <w:pStyle w:val="Heading3"/>
      </w:pPr>
      <w:bookmarkStart w:id="364" w:name="_Toc29043580"/>
      <w:r>
        <w:t xml:space="preserve">Try-it: </w:t>
      </w:r>
      <w:r w:rsidR="00543CB5">
        <w:t>Insert hyperlinks to navigate outside a workbook</w:t>
      </w:r>
      <w:bookmarkEnd w:id="364"/>
    </w:p>
    <w:p w14:paraId="25BE0065" w14:textId="39B357BC" w:rsidR="00027525" w:rsidRDefault="00445AE8" w:rsidP="00027525">
      <w:r w:rsidRPr="00445AE8">
        <w:rPr>
          <w:noProof/>
        </w:rPr>
        <w:drawing>
          <wp:inline distT="0" distB="0" distL="0" distR="0" wp14:anchorId="675F87C5" wp14:editId="2CDDBC76">
            <wp:extent cx="300948" cy="300948"/>
            <wp:effectExtent l="0" t="0" r="4445" b="4445"/>
            <wp:docPr id="30" name="Picture 30" descr="Icon indicating levelled try-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 levelled.png"/>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00948" cy="300948"/>
                    </a:xfrm>
                    <a:prstGeom prst="rect">
                      <a:avLst/>
                    </a:prstGeom>
                  </pic:spPr>
                </pic:pic>
              </a:graphicData>
            </a:graphic>
          </wp:inline>
        </w:drawing>
      </w:r>
      <w:r w:rsidR="00F06EDB">
        <w:t>You can also create h</w:t>
      </w:r>
      <w:r w:rsidR="008338D7">
        <w:t xml:space="preserve">yperlinks to places outside of </w:t>
      </w:r>
      <w:r w:rsidR="00124AE7">
        <w:t xml:space="preserve">a </w:t>
      </w:r>
      <w:r w:rsidR="008338D7">
        <w:t>workbook. Places outside a workbook could include a website or an email.</w:t>
      </w:r>
      <w:r w:rsidR="002D3312">
        <w:t xml:space="preserve"> The marketing department would like to </w:t>
      </w:r>
      <w:r w:rsidR="000B151A">
        <w:t xml:space="preserve">include </w:t>
      </w:r>
      <w:r w:rsidR="002D3312">
        <w:t>links to the company</w:t>
      </w:r>
      <w:r w:rsidR="00062BCF">
        <w:t>’</w:t>
      </w:r>
      <w:r w:rsidR="002D3312">
        <w:t>s information about pickle types, recipes</w:t>
      </w:r>
      <w:r w:rsidR="00576CFF">
        <w:t>,</w:t>
      </w:r>
      <w:r w:rsidR="002D3312">
        <w:t xml:space="preserve"> and the company</w:t>
      </w:r>
      <w:r w:rsidR="00062BCF">
        <w:t>’</w:t>
      </w:r>
      <w:r w:rsidR="002D3312">
        <w:t xml:space="preserve">s website </w:t>
      </w:r>
      <w:r w:rsidR="006A1073">
        <w:t>to</w:t>
      </w:r>
      <w:r w:rsidR="002D3312">
        <w:t xml:space="preserve"> the customer list.</w:t>
      </w:r>
    </w:p>
    <w:p w14:paraId="0521F604" w14:textId="77777777" w:rsidR="00027525" w:rsidRDefault="00027525" w:rsidP="00027525">
      <w:pPr>
        <w:pStyle w:val="Heading3"/>
      </w:pPr>
      <w:bookmarkStart w:id="365" w:name="_Toc29043581"/>
      <w:r>
        <w:t xml:space="preserve">Try-it </w:t>
      </w:r>
      <w:r w:rsidR="008338D7">
        <w:t>1</w:t>
      </w:r>
      <w:bookmarkEnd w:id="365"/>
    </w:p>
    <w:p w14:paraId="02E7AA55" w14:textId="77777777" w:rsidR="00027525" w:rsidRDefault="00027525" w:rsidP="00027525">
      <w:pPr>
        <w:pStyle w:val="Heading4"/>
      </w:pPr>
      <w:r>
        <w:t>Resources</w:t>
      </w:r>
    </w:p>
    <w:p w14:paraId="0C7E3F2C" w14:textId="77777777" w:rsidR="00027525" w:rsidRDefault="00027525" w:rsidP="00027525">
      <w:r>
        <w:t>You will need the following resources for this try-it:</w:t>
      </w:r>
    </w:p>
    <w:p w14:paraId="624A289E" w14:textId="2D971102" w:rsidR="00027525" w:rsidRDefault="00027525" w:rsidP="00027525">
      <w:pPr>
        <w:pStyle w:val="Bulletlevel1"/>
      </w:pPr>
      <w:r w:rsidRPr="00840DE1">
        <w:t xml:space="preserve">Open </w:t>
      </w:r>
      <w:r w:rsidR="00B33249" w:rsidRPr="006357AE">
        <w:rPr>
          <w:rStyle w:val="Inlinebold"/>
        </w:rPr>
        <w:t>L5_T2_try1</w:t>
      </w:r>
      <w:r w:rsidR="008338D7" w:rsidRPr="006357AE">
        <w:rPr>
          <w:rStyle w:val="Inlinebold"/>
        </w:rPr>
        <w:t>_</w:t>
      </w:r>
      <w:r w:rsidR="00791DAF">
        <w:rPr>
          <w:rStyle w:val="Inlinebold"/>
        </w:rPr>
        <w:t>c</w:t>
      </w:r>
      <w:r w:rsidR="008338D7" w:rsidRPr="006357AE">
        <w:rPr>
          <w:rStyle w:val="Inlinebold"/>
        </w:rPr>
        <w:t>ustomer_</w:t>
      </w:r>
      <w:r w:rsidR="00791DAF">
        <w:rPr>
          <w:rStyle w:val="Inlinebold"/>
        </w:rPr>
        <w:t>l</w:t>
      </w:r>
      <w:r w:rsidR="008338D7" w:rsidRPr="006357AE">
        <w:rPr>
          <w:rStyle w:val="Inlinebold"/>
        </w:rPr>
        <w:t>ist</w:t>
      </w:r>
      <w:r w:rsidR="002D267B">
        <w:rPr>
          <w:rStyle w:val="Inlinebold"/>
        </w:rPr>
        <w:t>_starter</w:t>
      </w:r>
      <w:r w:rsidR="008338D7" w:rsidRPr="006357AE">
        <w:rPr>
          <w:rStyle w:val="Inlinebold"/>
        </w:rPr>
        <w:t>.xlsx</w:t>
      </w:r>
      <w:r w:rsidRPr="006357AE">
        <w:rPr>
          <w:rStyle w:val="Inlinebold"/>
        </w:rPr>
        <w:t xml:space="preserve"> </w:t>
      </w:r>
      <w:r w:rsidR="00E9734B">
        <w:t>in this lesson</w:t>
      </w:r>
      <w:r w:rsidR="00062BCF">
        <w:t>’</w:t>
      </w:r>
      <w:r w:rsidR="00E9734B">
        <w:t xml:space="preserve">s </w:t>
      </w:r>
      <w:r w:rsidR="00E9734B" w:rsidRPr="00712712">
        <w:rPr>
          <w:rStyle w:val="Inlinebold"/>
        </w:rPr>
        <w:t>Learning Activity Resources</w:t>
      </w:r>
      <w:r w:rsidR="00E9734B">
        <w:t xml:space="preserve"> folder</w:t>
      </w:r>
      <w:r>
        <w:t>.</w:t>
      </w:r>
    </w:p>
    <w:p w14:paraId="026E83C3" w14:textId="64B0F39B" w:rsidR="00CC5F47" w:rsidRDefault="00CC5F47" w:rsidP="00027525">
      <w:pPr>
        <w:pStyle w:val="Bulletlevel1"/>
      </w:pPr>
      <w:r>
        <w:t xml:space="preserve">Locate </w:t>
      </w:r>
      <w:r w:rsidR="00FC421D" w:rsidRPr="00FC421D">
        <w:rPr>
          <w:rStyle w:val="Inlinebold"/>
        </w:rPr>
        <w:t>L5_T2_try1_p</w:t>
      </w:r>
      <w:r w:rsidRPr="00FC421D">
        <w:rPr>
          <w:rStyle w:val="Inlinebold"/>
        </w:rPr>
        <w:t>ickle</w:t>
      </w:r>
      <w:r w:rsidRPr="00CC5F47">
        <w:rPr>
          <w:rStyle w:val="Inlinebold"/>
        </w:rPr>
        <w:t>_types.docx</w:t>
      </w:r>
      <w:r>
        <w:t xml:space="preserve"> in this lesson</w:t>
      </w:r>
      <w:r w:rsidR="00062BCF">
        <w:t>’</w:t>
      </w:r>
      <w:r>
        <w:t>s Learning Activity Resources.</w:t>
      </w:r>
    </w:p>
    <w:p w14:paraId="7F82A287" w14:textId="52A68507" w:rsidR="00CC5F47" w:rsidRDefault="00CC5F47" w:rsidP="00027525">
      <w:pPr>
        <w:pStyle w:val="Bulletlevel1"/>
      </w:pPr>
      <w:r>
        <w:t xml:space="preserve">Locate </w:t>
      </w:r>
      <w:r w:rsidR="00FC421D" w:rsidRPr="00FC421D">
        <w:rPr>
          <w:rStyle w:val="Inlinebold"/>
        </w:rPr>
        <w:t>L5_T2_try1_p</w:t>
      </w:r>
      <w:r w:rsidRPr="00FC421D">
        <w:rPr>
          <w:rStyle w:val="Inlinebold"/>
        </w:rPr>
        <w:t>ickle_recipes</w:t>
      </w:r>
      <w:r w:rsidRPr="00CC5F47">
        <w:rPr>
          <w:rStyle w:val="Inlinebold"/>
        </w:rPr>
        <w:t>.doc</w:t>
      </w:r>
      <w:r w:rsidR="0049093F">
        <w:rPr>
          <w:rStyle w:val="Inlinebold"/>
        </w:rPr>
        <w:t>x</w:t>
      </w:r>
      <w:r>
        <w:t xml:space="preserve"> in this lesson</w:t>
      </w:r>
      <w:r w:rsidR="00062BCF">
        <w:t>’</w:t>
      </w:r>
      <w:r>
        <w:t>s Learning Activity Resources.</w:t>
      </w:r>
    </w:p>
    <w:p w14:paraId="5205179F" w14:textId="77777777" w:rsidR="00027525" w:rsidRDefault="00027525" w:rsidP="00027525">
      <w:pPr>
        <w:pStyle w:val="Heading4"/>
      </w:pPr>
      <w:r>
        <w:t>Instructions</w:t>
      </w:r>
    </w:p>
    <w:p w14:paraId="2867FE56" w14:textId="3A4CD002" w:rsidR="00027525" w:rsidRDefault="006A1073" w:rsidP="00027525">
      <w:r>
        <w:t>You will need to complete t</w:t>
      </w:r>
      <w:r w:rsidR="00027525">
        <w:t>he following general tasks during this try-it:</w:t>
      </w:r>
    </w:p>
    <w:p w14:paraId="3894FF56" w14:textId="3AB8DC2A" w:rsidR="00027525" w:rsidRPr="00027525" w:rsidRDefault="008338D7" w:rsidP="006F304A">
      <w:pPr>
        <w:pStyle w:val="Numberedlist1"/>
        <w:numPr>
          <w:ilvl w:val="0"/>
          <w:numId w:val="31"/>
        </w:numPr>
      </w:pPr>
      <w:r>
        <w:t xml:space="preserve">In cell </w:t>
      </w:r>
      <w:r w:rsidRPr="006357AE">
        <w:rPr>
          <w:rStyle w:val="Inlinebold"/>
        </w:rPr>
        <w:t>A30</w:t>
      </w:r>
      <w:r>
        <w:t xml:space="preserve">, enter the text </w:t>
      </w:r>
      <w:r w:rsidRPr="006357AE">
        <w:rPr>
          <w:rStyle w:val="Inlinebold"/>
        </w:rPr>
        <w:t xml:space="preserve">Suggested </w:t>
      </w:r>
      <w:r w:rsidR="000B771C" w:rsidRPr="006357AE">
        <w:rPr>
          <w:rStyle w:val="Inlinebold"/>
        </w:rPr>
        <w:t>Resources</w:t>
      </w:r>
      <w:r>
        <w:t>.</w:t>
      </w:r>
    </w:p>
    <w:p w14:paraId="471454C4" w14:textId="60E2F838" w:rsidR="00027525" w:rsidRDefault="008338D7" w:rsidP="00027525">
      <w:pPr>
        <w:pStyle w:val="Numberedlist1"/>
      </w:pPr>
      <w:r>
        <w:t xml:space="preserve">In cell </w:t>
      </w:r>
      <w:r w:rsidRPr="006357AE">
        <w:rPr>
          <w:rStyle w:val="Inlinebold"/>
        </w:rPr>
        <w:t>A31</w:t>
      </w:r>
      <w:r>
        <w:t xml:space="preserve">, enter the text </w:t>
      </w:r>
      <w:r w:rsidRPr="006357AE">
        <w:rPr>
          <w:rStyle w:val="Inlinebold"/>
        </w:rPr>
        <w:t>Pickle Types</w:t>
      </w:r>
      <w:r>
        <w:t>.</w:t>
      </w:r>
    </w:p>
    <w:p w14:paraId="7204CAD4" w14:textId="7E5968B0" w:rsidR="008338D7" w:rsidRDefault="008338D7" w:rsidP="00027525">
      <w:pPr>
        <w:pStyle w:val="Numberedlist1"/>
      </w:pPr>
      <w:r>
        <w:t xml:space="preserve">In cell </w:t>
      </w:r>
      <w:r w:rsidRPr="006357AE">
        <w:rPr>
          <w:rStyle w:val="Inlinebold"/>
        </w:rPr>
        <w:t>A32</w:t>
      </w:r>
      <w:r>
        <w:t xml:space="preserve">, enter the text </w:t>
      </w:r>
      <w:r w:rsidRPr="006357AE">
        <w:rPr>
          <w:rStyle w:val="Inlinebold"/>
        </w:rPr>
        <w:t>Pickle Recipes</w:t>
      </w:r>
      <w:r>
        <w:t>.</w:t>
      </w:r>
    </w:p>
    <w:p w14:paraId="3CE608DF" w14:textId="47121ACD" w:rsidR="00F9514A" w:rsidRDefault="00F9514A" w:rsidP="00027525">
      <w:pPr>
        <w:pStyle w:val="Numberedlist1"/>
      </w:pPr>
      <w:r>
        <w:t xml:space="preserve">In cell </w:t>
      </w:r>
      <w:r w:rsidRPr="006357AE">
        <w:rPr>
          <w:rStyle w:val="Inlinebold"/>
        </w:rPr>
        <w:t>A33</w:t>
      </w:r>
      <w:r>
        <w:t xml:space="preserve">, enter the text </w:t>
      </w:r>
      <w:r w:rsidRPr="006357AE">
        <w:rPr>
          <w:rStyle w:val="Inlinebold"/>
        </w:rPr>
        <w:t>Munson</w:t>
      </w:r>
      <w:r w:rsidR="00062BCF">
        <w:rPr>
          <w:rStyle w:val="Inlinebold"/>
        </w:rPr>
        <w:t>’</w:t>
      </w:r>
      <w:r w:rsidRPr="006357AE">
        <w:rPr>
          <w:rStyle w:val="Inlinebold"/>
        </w:rPr>
        <w:t>s Website</w:t>
      </w:r>
      <w:r>
        <w:t>.</w:t>
      </w:r>
    </w:p>
    <w:p w14:paraId="5FDF715E" w14:textId="2FD4AC01" w:rsidR="00CC5F47" w:rsidRDefault="008338D7" w:rsidP="00CC5F47">
      <w:pPr>
        <w:pStyle w:val="Numberedlist1"/>
      </w:pPr>
      <w:r>
        <w:lastRenderedPageBreak/>
        <w:t xml:space="preserve">Select cell </w:t>
      </w:r>
      <w:r w:rsidRPr="00883C14">
        <w:rPr>
          <w:rStyle w:val="Inlinebold"/>
        </w:rPr>
        <w:t>A31</w:t>
      </w:r>
      <w:r w:rsidR="006357AE">
        <w:t xml:space="preserve"> </w:t>
      </w:r>
      <w:r w:rsidR="00883C14">
        <w:t>(</w:t>
      </w:r>
      <w:r w:rsidR="00883C14" w:rsidRPr="006A1073">
        <w:rPr>
          <w:rStyle w:val="Inlinebold"/>
        </w:rPr>
        <w:t>Pickle Types</w:t>
      </w:r>
      <w:r w:rsidR="00883C14">
        <w:t>)</w:t>
      </w:r>
      <w:r w:rsidR="006A1073">
        <w:t>,</w:t>
      </w:r>
      <w:r w:rsidR="00CC5F47">
        <w:t xml:space="preserve"> and create a link to </w:t>
      </w:r>
      <w:r w:rsidR="00FC421D" w:rsidRPr="0049093F">
        <w:rPr>
          <w:rStyle w:val="Inlinebold"/>
        </w:rPr>
        <w:t>L5_T2_try</w:t>
      </w:r>
      <w:r w:rsidR="0049093F" w:rsidRPr="0049093F">
        <w:rPr>
          <w:rStyle w:val="Inlinebold"/>
        </w:rPr>
        <w:t>1_p</w:t>
      </w:r>
      <w:r w:rsidR="00CC5F47" w:rsidRPr="0049093F">
        <w:rPr>
          <w:rStyle w:val="Inlinebold"/>
        </w:rPr>
        <w:t>ickle</w:t>
      </w:r>
      <w:r w:rsidR="00CC5F47" w:rsidRPr="00CC5F47">
        <w:rPr>
          <w:rStyle w:val="Inlinebold"/>
        </w:rPr>
        <w:t>_types.docx</w:t>
      </w:r>
      <w:r w:rsidR="00CC5F47">
        <w:t>.</w:t>
      </w:r>
    </w:p>
    <w:p w14:paraId="3F25C374" w14:textId="1C9B15D9" w:rsidR="002D3312" w:rsidRDefault="00883C14" w:rsidP="00883C14">
      <w:pPr>
        <w:pStyle w:val="Numberedlist1"/>
      </w:pPr>
      <w:r>
        <w:t>Select</w:t>
      </w:r>
      <w:r w:rsidR="002D3312">
        <w:t xml:space="preserve"> the link to test it. It should take you to a document describing the types of pickles sold by Munson</w:t>
      </w:r>
      <w:r w:rsidR="00062BCF">
        <w:t>’</w:t>
      </w:r>
      <w:r w:rsidR="002D3312">
        <w:t>s.</w:t>
      </w:r>
    </w:p>
    <w:p w14:paraId="26C8196D" w14:textId="7825DF92" w:rsidR="008338D7" w:rsidRDefault="002D3312" w:rsidP="00027525">
      <w:pPr>
        <w:pStyle w:val="Numberedlist1"/>
      </w:pPr>
      <w:r>
        <w:t xml:space="preserve">Use a similar procedure to link </w:t>
      </w:r>
      <w:r w:rsidRPr="00883C14">
        <w:rPr>
          <w:rStyle w:val="Inlinebold"/>
        </w:rPr>
        <w:t>A32</w:t>
      </w:r>
      <w:r>
        <w:t xml:space="preserve"> (</w:t>
      </w:r>
      <w:r w:rsidRPr="006A1073">
        <w:rPr>
          <w:rStyle w:val="Inlinebold"/>
        </w:rPr>
        <w:t>Pickle Recipes</w:t>
      </w:r>
      <w:r>
        <w:t xml:space="preserve">) to the </w:t>
      </w:r>
      <w:r w:rsidR="0049093F" w:rsidRPr="0049093F">
        <w:rPr>
          <w:rStyle w:val="Inlinebold"/>
        </w:rPr>
        <w:t>L5_T2_try1_p</w:t>
      </w:r>
      <w:r w:rsidRPr="0049093F">
        <w:rPr>
          <w:rStyle w:val="Inlinebold"/>
        </w:rPr>
        <w:t>ickle</w:t>
      </w:r>
      <w:r w:rsidRPr="00883C14">
        <w:rPr>
          <w:rStyle w:val="Inlinebold"/>
        </w:rPr>
        <w:t xml:space="preserve"> Recipes</w:t>
      </w:r>
      <w:r w:rsidR="0049093F">
        <w:rPr>
          <w:rStyle w:val="Inlinebold"/>
        </w:rPr>
        <w:t>.docx</w:t>
      </w:r>
      <w:r>
        <w:t xml:space="preserve"> document</w:t>
      </w:r>
      <w:r w:rsidR="005E37E8">
        <w:t>,</w:t>
      </w:r>
      <w:r w:rsidR="00FF46E2">
        <w:t xml:space="preserve"> which </w:t>
      </w:r>
      <w:r w:rsidR="006A1073">
        <w:t>is located</w:t>
      </w:r>
      <w:r w:rsidR="00FF46E2">
        <w:t xml:space="preserve"> in the </w:t>
      </w:r>
      <w:r w:rsidR="00FF46E2" w:rsidRPr="00712712">
        <w:rPr>
          <w:rStyle w:val="Inlinebold"/>
        </w:rPr>
        <w:t>Learning Activity Resources</w:t>
      </w:r>
      <w:r w:rsidR="00FF46E2">
        <w:t xml:space="preserve"> folder for this lesson</w:t>
      </w:r>
      <w:r>
        <w:t>.</w:t>
      </w:r>
    </w:p>
    <w:p w14:paraId="65842DBB" w14:textId="2CF67AAC" w:rsidR="002D3312" w:rsidRDefault="00F9514A" w:rsidP="00027525">
      <w:pPr>
        <w:pStyle w:val="Numberedlist1"/>
      </w:pPr>
      <w:r>
        <w:t>Save your work</w:t>
      </w:r>
      <w:r w:rsidR="00883C14">
        <w:t>.</w:t>
      </w:r>
    </w:p>
    <w:p w14:paraId="1ADB558C" w14:textId="77777777" w:rsidR="00F9514A" w:rsidRDefault="00F9514A" w:rsidP="00F9514A">
      <w:pPr>
        <w:pStyle w:val="Heading3"/>
      </w:pPr>
      <w:bookmarkStart w:id="366" w:name="_Toc29043582"/>
      <w:r>
        <w:t>Try-it 2</w:t>
      </w:r>
      <w:bookmarkEnd w:id="366"/>
    </w:p>
    <w:p w14:paraId="6B6DA3F0" w14:textId="77777777" w:rsidR="00F9514A" w:rsidRDefault="00F9514A" w:rsidP="00F9514A">
      <w:pPr>
        <w:pStyle w:val="Heading4"/>
      </w:pPr>
      <w:r>
        <w:t>Resources</w:t>
      </w:r>
    </w:p>
    <w:p w14:paraId="68372459" w14:textId="7E2844C8" w:rsidR="00F9514A" w:rsidRDefault="00F9514A" w:rsidP="00F9514A">
      <w:r>
        <w:t xml:space="preserve">You will need the following </w:t>
      </w:r>
      <w:r w:rsidR="00FA17A1">
        <w:t>resource</w:t>
      </w:r>
      <w:r>
        <w:t xml:space="preserve"> for this try-it:</w:t>
      </w:r>
    </w:p>
    <w:p w14:paraId="267A5568" w14:textId="09992758" w:rsidR="00F9514A" w:rsidRDefault="00F9514A" w:rsidP="00F9514A">
      <w:pPr>
        <w:pStyle w:val="Bulletlevel1"/>
      </w:pPr>
      <w:r w:rsidRPr="00840DE1">
        <w:t xml:space="preserve">Open </w:t>
      </w:r>
      <w:r w:rsidR="00B33249" w:rsidRPr="00883C14">
        <w:rPr>
          <w:rStyle w:val="Inlinebold"/>
        </w:rPr>
        <w:t>L5_T2_try2</w:t>
      </w:r>
      <w:r w:rsidRPr="00883C14">
        <w:rPr>
          <w:rStyle w:val="Inlinebold"/>
        </w:rPr>
        <w:t>_</w:t>
      </w:r>
      <w:r w:rsidR="00791DAF">
        <w:rPr>
          <w:rStyle w:val="Inlinebold"/>
        </w:rPr>
        <w:t>c</w:t>
      </w:r>
      <w:r w:rsidRPr="00883C14">
        <w:rPr>
          <w:rStyle w:val="Inlinebold"/>
        </w:rPr>
        <w:t>ustomer_</w:t>
      </w:r>
      <w:r w:rsidR="00791DAF">
        <w:rPr>
          <w:rStyle w:val="Inlinebold"/>
        </w:rPr>
        <w:t>l</w:t>
      </w:r>
      <w:r w:rsidRPr="00883C14">
        <w:rPr>
          <w:rStyle w:val="Inlinebold"/>
        </w:rPr>
        <w:t>ist</w:t>
      </w:r>
      <w:r w:rsidR="002D267B">
        <w:rPr>
          <w:rStyle w:val="Inlinebold"/>
        </w:rPr>
        <w:t>_starter</w:t>
      </w:r>
      <w:r w:rsidRPr="00883C14">
        <w:rPr>
          <w:rStyle w:val="Inlinebold"/>
        </w:rPr>
        <w:t>.xlsx</w:t>
      </w:r>
      <w:r w:rsidRPr="00027525">
        <w:t xml:space="preserve"> </w:t>
      </w:r>
      <w:r w:rsidR="00E9734B">
        <w:t>in this lesson</w:t>
      </w:r>
      <w:r w:rsidR="00062BCF">
        <w:t>’</w:t>
      </w:r>
      <w:r w:rsidR="00E9734B">
        <w:t xml:space="preserve">s </w:t>
      </w:r>
      <w:r w:rsidR="00E9734B" w:rsidRPr="00712712">
        <w:rPr>
          <w:rStyle w:val="Inlinebold"/>
        </w:rPr>
        <w:t>Learning Activity Resources</w:t>
      </w:r>
      <w:r w:rsidR="00E9734B">
        <w:t xml:space="preserve"> folder</w:t>
      </w:r>
      <w:r>
        <w:t>.</w:t>
      </w:r>
    </w:p>
    <w:p w14:paraId="3E2B3FE9" w14:textId="77777777" w:rsidR="00F9514A" w:rsidRDefault="00F9514A" w:rsidP="00F9514A">
      <w:pPr>
        <w:pStyle w:val="Heading4"/>
      </w:pPr>
      <w:r>
        <w:t>Instructions</w:t>
      </w:r>
    </w:p>
    <w:p w14:paraId="251010A6" w14:textId="77777777" w:rsidR="006A1073" w:rsidRDefault="006A1073" w:rsidP="006A1073">
      <w:r>
        <w:t>You will need to complete the following general tasks during this try-it:</w:t>
      </w:r>
    </w:p>
    <w:p w14:paraId="52A6FF18" w14:textId="04A1E47A" w:rsidR="00F9514A" w:rsidRDefault="00883C14" w:rsidP="006F304A">
      <w:pPr>
        <w:pStyle w:val="Numberedlist1"/>
        <w:numPr>
          <w:ilvl w:val="0"/>
          <w:numId w:val="32"/>
        </w:numPr>
      </w:pPr>
      <w:r>
        <w:t>Select</w:t>
      </w:r>
      <w:r w:rsidR="00F9514A">
        <w:t xml:space="preserve"> </w:t>
      </w:r>
      <w:r w:rsidR="00F9514A" w:rsidRPr="00883C14">
        <w:rPr>
          <w:rStyle w:val="Inlinebold"/>
        </w:rPr>
        <w:t>A3</w:t>
      </w:r>
      <w:r>
        <w:rPr>
          <w:rStyle w:val="Inlinebold"/>
        </w:rPr>
        <w:t>3</w:t>
      </w:r>
      <w:r w:rsidR="00F9514A">
        <w:t xml:space="preserve">, the text </w:t>
      </w:r>
      <w:r w:rsidR="00F9514A" w:rsidRPr="00883C14">
        <w:rPr>
          <w:rStyle w:val="Inlinebold"/>
        </w:rPr>
        <w:t>Munson</w:t>
      </w:r>
      <w:r w:rsidR="00062BCF">
        <w:rPr>
          <w:rStyle w:val="Inlinebold"/>
        </w:rPr>
        <w:t>’</w:t>
      </w:r>
      <w:r w:rsidR="00F9514A" w:rsidRPr="00883C14">
        <w:rPr>
          <w:rStyle w:val="Inlinebold"/>
        </w:rPr>
        <w:t>s Website</w:t>
      </w:r>
      <w:r w:rsidR="00F9514A">
        <w:t>.</w:t>
      </w:r>
    </w:p>
    <w:p w14:paraId="4F16B554" w14:textId="31F613DE" w:rsidR="005262E3" w:rsidRDefault="0048582D" w:rsidP="00425E9D">
      <w:pPr>
        <w:pStyle w:val="Numberedlist1"/>
      </w:pPr>
      <w:r>
        <w:t>Create a hyperlink to the Munson</w:t>
      </w:r>
      <w:r w:rsidR="00062BCF">
        <w:t>’</w:t>
      </w:r>
      <w:r>
        <w:t>s website</w:t>
      </w:r>
      <w:r w:rsidR="006A1073">
        <w:t xml:space="preserve"> using the URL </w:t>
      </w:r>
      <w:r>
        <w:rPr>
          <w:rStyle w:val="Inlinebold"/>
        </w:rPr>
        <w:t>htt</w:t>
      </w:r>
      <w:r w:rsidR="005262E3" w:rsidRPr="00883C14">
        <w:rPr>
          <w:rStyle w:val="Inlinebold"/>
        </w:rPr>
        <w:t>p://munsonspicklesandpreservesfarm.com</w:t>
      </w:r>
      <w:r w:rsidR="005262E3">
        <w:t xml:space="preserve"> </w:t>
      </w:r>
      <w:r w:rsidR="006A1073">
        <w:t>and then s</w:t>
      </w:r>
      <w:r w:rsidR="001A1830">
        <w:t>elect</w:t>
      </w:r>
      <w:r w:rsidR="005262E3">
        <w:t xml:space="preserve"> </w:t>
      </w:r>
      <w:r w:rsidR="005262E3" w:rsidRPr="00883C14">
        <w:rPr>
          <w:rStyle w:val="Inlinebold"/>
        </w:rPr>
        <w:t>OK</w:t>
      </w:r>
      <w:r w:rsidR="005262E3">
        <w:t>.</w:t>
      </w:r>
      <w:r w:rsidR="002A141F">
        <w:t xml:space="preserve"> Select the link to test it</w:t>
      </w:r>
      <w:r w:rsidR="005262E3">
        <w:t>.</w:t>
      </w:r>
      <w:r w:rsidR="002A141F">
        <w:t xml:space="preserve"> The link will take you to a Microsoft webpage.</w:t>
      </w:r>
    </w:p>
    <w:p w14:paraId="35373999" w14:textId="158DC51A" w:rsidR="00F9514A" w:rsidRDefault="00F9514A" w:rsidP="00F9514A">
      <w:pPr>
        <w:pStyle w:val="Numberedlist1"/>
      </w:pPr>
      <w:r>
        <w:t>Save your work</w:t>
      </w:r>
      <w:r w:rsidR="00883C14">
        <w:t>.</w:t>
      </w:r>
    </w:p>
    <w:p w14:paraId="22A97382" w14:textId="77777777" w:rsidR="005262E3" w:rsidRDefault="005262E3" w:rsidP="005262E3">
      <w:pPr>
        <w:pStyle w:val="Heading3"/>
      </w:pPr>
      <w:bookmarkStart w:id="367" w:name="_Toc29043583"/>
      <w:r>
        <w:t>Try-it 3</w:t>
      </w:r>
      <w:bookmarkEnd w:id="367"/>
    </w:p>
    <w:p w14:paraId="59C0FC4B" w14:textId="77777777" w:rsidR="005262E3" w:rsidRDefault="005262E3" w:rsidP="005262E3">
      <w:pPr>
        <w:pStyle w:val="Heading4"/>
      </w:pPr>
      <w:r>
        <w:t>Resources</w:t>
      </w:r>
    </w:p>
    <w:p w14:paraId="5B9BC0AE" w14:textId="5F375C8F" w:rsidR="005262E3" w:rsidRDefault="005262E3" w:rsidP="005262E3">
      <w:r>
        <w:t xml:space="preserve">You will need the following </w:t>
      </w:r>
      <w:r w:rsidR="00FA17A1">
        <w:t>resource</w:t>
      </w:r>
      <w:r>
        <w:t xml:space="preserve"> for this try-it:</w:t>
      </w:r>
    </w:p>
    <w:p w14:paraId="013BC196" w14:textId="62A52B37" w:rsidR="005262E3" w:rsidRDefault="005262E3" w:rsidP="005262E3">
      <w:pPr>
        <w:pStyle w:val="Bulletlevel1"/>
      </w:pPr>
      <w:r w:rsidRPr="00840DE1">
        <w:t xml:space="preserve">Open </w:t>
      </w:r>
      <w:r w:rsidR="00B33249" w:rsidRPr="00883C14">
        <w:rPr>
          <w:rStyle w:val="Inlinebold"/>
        </w:rPr>
        <w:t>L5_T2_try3</w:t>
      </w:r>
      <w:r w:rsidRPr="00883C14">
        <w:rPr>
          <w:rStyle w:val="Inlinebold"/>
        </w:rPr>
        <w:t>_</w:t>
      </w:r>
      <w:r w:rsidR="00791DAF">
        <w:rPr>
          <w:rStyle w:val="Inlinebold"/>
        </w:rPr>
        <w:t>c</w:t>
      </w:r>
      <w:r w:rsidRPr="00883C14">
        <w:rPr>
          <w:rStyle w:val="Inlinebold"/>
        </w:rPr>
        <w:t>ustomer_</w:t>
      </w:r>
      <w:r w:rsidR="00791DAF">
        <w:rPr>
          <w:rStyle w:val="Inlinebold"/>
        </w:rPr>
        <w:t>l</w:t>
      </w:r>
      <w:r w:rsidRPr="00883C14">
        <w:rPr>
          <w:rStyle w:val="Inlinebold"/>
        </w:rPr>
        <w:t>ist</w:t>
      </w:r>
      <w:r w:rsidR="002D267B">
        <w:rPr>
          <w:rStyle w:val="Inlinebold"/>
        </w:rPr>
        <w:t>_starter</w:t>
      </w:r>
      <w:r w:rsidR="00883C14" w:rsidRPr="00883C14">
        <w:rPr>
          <w:rStyle w:val="Inlinebold"/>
        </w:rPr>
        <w:t>.xlsx</w:t>
      </w:r>
      <w:r w:rsidRPr="005262E3">
        <w:t xml:space="preserve"> </w:t>
      </w:r>
      <w:r w:rsidR="00E9734B">
        <w:t>in this lesson</w:t>
      </w:r>
      <w:r w:rsidR="00062BCF">
        <w:t>’</w:t>
      </w:r>
      <w:r w:rsidR="00E9734B">
        <w:t xml:space="preserve">s </w:t>
      </w:r>
      <w:r w:rsidR="00E9734B" w:rsidRPr="003F4055">
        <w:rPr>
          <w:rStyle w:val="Inlinebold"/>
        </w:rPr>
        <w:t>Learning Activity Resources</w:t>
      </w:r>
      <w:r w:rsidR="00E9734B">
        <w:t xml:space="preserve"> folder</w:t>
      </w:r>
      <w:r>
        <w:t>.</w:t>
      </w:r>
    </w:p>
    <w:p w14:paraId="6C7E39F5" w14:textId="77777777" w:rsidR="005262E3" w:rsidRDefault="005262E3" w:rsidP="005262E3">
      <w:pPr>
        <w:pStyle w:val="Heading4"/>
      </w:pPr>
      <w:r>
        <w:t>Instructions</w:t>
      </w:r>
    </w:p>
    <w:p w14:paraId="1A3E36DF" w14:textId="77777777" w:rsidR="006A1073" w:rsidRDefault="006A1073" w:rsidP="006A1073">
      <w:r>
        <w:t>You will need to complete the following general tasks during this try-it:</w:t>
      </w:r>
    </w:p>
    <w:p w14:paraId="40EEA807" w14:textId="51C6CA1A" w:rsidR="005262E3" w:rsidRPr="005262E3" w:rsidRDefault="005262E3" w:rsidP="006F304A">
      <w:pPr>
        <w:pStyle w:val="Numberedlist1"/>
        <w:numPr>
          <w:ilvl w:val="0"/>
          <w:numId w:val="33"/>
        </w:numPr>
      </w:pPr>
      <w:r>
        <w:t>In</w:t>
      </w:r>
      <w:r w:rsidR="006A1073">
        <w:t xml:space="preserve"> cell</w:t>
      </w:r>
      <w:r>
        <w:t xml:space="preserve"> </w:t>
      </w:r>
      <w:r w:rsidRPr="00883C14">
        <w:rPr>
          <w:rStyle w:val="Inlinebold"/>
        </w:rPr>
        <w:t>I1</w:t>
      </w:r>
      <w:r>
        <w:t xml:space="preserve">, </w:t>
      </w:r>
      <w:r w:rsidR="000B151A">
        <w:t xml:space="preserve">enter </w:t>
      </w:r>
      <w:r w:rsidRPr="00883C14">
        <w:rPr>
          <w:rStyle w:val="Inlinebold"/>
        </w:rPr>
        <w:t>Email Address</w:t>
      </w:r>
      <w:r>
        <w:t>.</w:t>
      </w:r>
    </w:p>
    <w:p w14:paraId="1EB0E05F" w14:textId="5244209C" w:rsidR="005262E3" w:rsidRDefault="005262E3" w:rsidP="005262E3">
      <w:pPr>
        <w:pStyle w:val="Numberedlist1"/>
      </w:pPr>
      <w:r>
        <w:t xml:space="preserve">In </w:t>
      </w:r>
      <w:r w:rsidR="006A1073">
        <w:t xml:space="preserve">cell </w:t>
      </w:r>
      <w:r w:rsidRPr="00883C14">
        <w:rPr>
          <w:rStyle w:val="Inlinebold"/>
        </w:rPr>
        <w:t>I2</w:t>
      </w:r>
      <w:r>
        <w:t xml:space="preserve">, create an email address for </w:t>
      </w:r>
      <w:r w:rsidRPr="00883C14">
        <w:rPr>
          <w:rStyle w:val="Inlinebold"/>
        </w:rPr>
        <w:t>Tina Bright</w:t>
      </w:r>
      <w:r>
        <w:t xml:space="preserve"> by using her first name and </w:t>
      </w:r>
      <w:r w:rsidRPr="00883C14">
        <w:rPr>
          <w:rStyle w:val="Inlinebold"/>
        </w:rPr>
        <w:t>@contoso.com</w:t>
      </w:r>
      <w:r>
        <w:t xml:space="preserve"> (</w:t>
      </w:r>
      <w:r w:rsidR="00883C14" w:rsidRPr="00883C14">
        <w:t>tina@contoso.com</w:t>
      </w:r>
      <w:r>
        <w:t>).</w:t>
      </w:r>
    </w:p>
    <w:p w14:paraId="029C6F76" w14:textId="77777777" w:rsidR="005262E3" w:rsidRDefault="005262E3" w:rsidP="005262E3">
      <w:pPr>
        <w:pStyle w:val="Numberedlist1"/>
      </w:pPr>
      <w:r>
        <w:lastRenderedPageBreak/>
        <w:t xml:space="preserve">Continue this procedure for all of the customers within the </w:t>
      </w:r>
      <w:r w:rsidRPr="0048582D">
        <w:rPr>
          <w:rStyle w:val="Inlinebold"/>
        </w:rPr>
        <w:t>Customer List</w:t>
      </w:r>
      <w:r>
        <w:t xml:space="preserve"> file.</w:t>
      </w:r>
    </w:p>
    <w:p w14:paraId="466CB844" w14:textId="1AA3E05C" w:rsidR="00931693" w:rsidRDefault="00931693" w:rsidP="005262E3">
      <w:pPr>
        <w:pStyle w:val="Numberedlist1"/>
      </w:pPr>
      <w:r>
        <w:t xml:space="preserve">As you continue entering email addresses, Excel will find the pattern you are creating using the email addresses and will autofill the remaining emails for you. To accept the </w:t>
      </w:r>
      <w:r w:rsidRPr="00883C14">
        <w:rPr>
          <w:rStyle w:val="Inlinebold"/>
        </w:rPr>
        <w:t>Autofill</w:t>
      </w:r>
      <w:r>
        <w:t xml:space="preserve"> suggestions, </w:t>
      </w:r>
      <w:r w:rsidR="001E0DDE">
        <w:t>select</w:t>
      </w:r>
      <w:r>
        <w:t xml:space="preserve"> the </w:t>
      </w:r>
      <w:r w:rsidRPr="00712712">
        <w:rPr>
          <w:rStyle w:val="Inlinebold"/>
        </w:rPr>
        <w:t>Tab</w:t>
      </w:r>
      <w:r>
        <w:t xml:space="preserve"> button.</w:t>
      </w:r>
    </w:p>
    <w:p w14:paraId="53E5DD99" w14:textId="34E32900" w:rsidR="005262E3" w:rsidRDefault="005262E3" w:rsidP="005262E3">
      <w:pPr>
        <w:pStyle w:val="Numberedlist1"/>
      </w:pPr>
      <w:r>
        <w:t>Save your work.</w:t>
      </w:r>
    </w:p>
    <w:p w14:paraId="34731FB5" w14:textId="77777777" w:rsidR="00711F05" w:rsidRDefault="00711F05" w:rsidP="00711F05">
      <w:pPr>
        <w:pStyle w:val="Heading2"/>
      </w:pPr>
      <w:bookmarkStart w:id="368" w:name="_Toc29043584"/>
      <w:r>
        <w:t>Topic 3: Remove hyperlinks</w:t>
      </w:r>
      <w:bookmarkEnd w:id="368"/>
    </w:p>
    <w:p w14:paraId="3F943686" w14:textId="450C61E1" w:rsidR="00711F05" w:rsidRDefault="00E65FE2" w:rsidP="00711F05">
      <w:r w:rsidRPr="00E65FE2">
        <w:rPr>
          <w:noProof/>
        </w:rPr>
        <w:drawing>
          <wp:inline distT="0" distB="0" distL="0" distR="0" wp14:anchorId="08584186" wp14:editId="6BF57121">
            <wp:extent cx="292607" cy="353566"/>
            <wp:effectExtent l="0" t="0" r="0" b="8890"/>
            <wp:docPr id="22" name="Picture 22" descr="Illustration indicates that a Topic is mapped to a Microsoft Certification Exam Objective Domai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292607" cy="353566"/>
                    </a:xfrm>
                    <a:prstGeom prst="rect">
                      <a:avLst/>
                    </a:prstGeom>
                  </pic:spPr>
                </pic:pic>
              </a:graphicData>
            </a:graphic>
          </wp:inline>
        </w:drawing>
      </w:r>
      <w:r w:rsidR="00711F05">
        <w:t xml:space="preserve"> For various reasons, </w:t>
      </w:r>
      <w:r w:rsidR="00446FA6">
        <w:t xml:space="preserve">you might need to remove </w:t>
      </w:r>
      <w:r w:rsidR="00711F05">
        <w:t xml:space="preserve">hyperlinks. As </w:t>
      </w:r>
      <w:r w:rsidR="00446FA6">
        <w:t xml:space="preserve">you enter </w:t>
      </w:r>
      <w:r w:rsidR="00711F05">
        <w:t>an email address or website address in</w:t>
      </w:r>
      <w:r w:rsidR="00446FA6">
        <w:t>to</w:t>
      </w:r>
      <w:r w:rsidR="00711F05">
        <w:t xml:space="preserve"> a cell, it automatically becomes a hyperlink. This can </w:t>
      </w:r>
      <w:r w:rsidR="00446FA6">
        <w:t>make it</w:t>
      </w:r>
      <w:r w:rsidR="00711F05">
        <w:t xml:space="preserve"> </w:t>
      </w:r>
      <w:r w:rsidR="00446FA6">
        <w:t xml:space="preserve">difficult </w:t>
      </w:r>
      <w:r w:rsidR="00711F05">
        <w:t>to access the cell to edit it</w:t>
      </w:r>
      <w:r w:rsidR="00446FA6">
        <w:t>,</w:t>
      </w:r>
      <w:r w:rsidR="00711F05">
        <w:t xml:space="preserve"> or select it because the hyperlink is activated. Therefore, </w:t>
      </w:r>
      <w:r w:rsidR="00446FA6">
        <w:t xml:space="preserve">you </w:t>
      </w:r>
      <w:r w:rsidR="00127990">
        <w:t>might</w:t>
      </w:r>
      <w:r w:rsidR="00446FA6">
        <w:t xml:space="preserve"> need </w:t>
      </w:r>
      <w:r w:rsidR="00711F05">
        <w:t>to remove a hyperlink from an Excel workbook.</w:t>
      </w:r>
    </w:p>
    <w:p w14:paraId="21A1058B" w14:textId="20B6AFAC" w:rsidR="007B01FB" w:rsidRDefault="007B01FB" w:rsidP="007669DC">
      <w:pPr>
        <w:pStyle w:val="Heading3"/>
      </w:pPr>
      <w:bookmarkStart w:id="369" w:name="_Toc29043585"/>
      <w:r>
        <w:t xml:space="preserve">Removing </w:t>
      </w:r>
      <w:r w:rsidR="007669DC">
        <w:t>a hyperlink: Edit Hyperlink dialog box</w:t>
      </w:r>
      <w:bookmarkEnd w:id="369"/>
    </w:p>
    <w:p w14:paraId="1B7E156E" w14:textId="7E4A9E01" w:rsidR="00446FA6" w:rsidRPr="00446FA6" w:rsidRDefault="00446FA6" w:rsidP="00446FA6">
      <w:r>
        <w:t>To remove a hyperlink from an Excel workbook:</w:t>
      </w:r>
    </w:p>
    <w:p w14:paraId="3B5AC9BB" w14:textId="77777777" w:rsidR="007669DC" w:rsidRDefault="007669DC" w:rsidP="006F304A">
      <w:pPr>
        <w:pStyle w:val="Numberedlist1"/>
        <w:numPr>
          <w:ilvl w:val="0"/>
          <w:numId w:val="102"/>
        </w:numPr>
      </w:pPr>
      <w:r w:rsidRPr="007669DC">
        <w:t xml:space="preserve">In the </w:t>
      </w:r>
      <w:r w:rsidRPr="007669DC">
        <w:rPr>
          <w:rStyle w:val="Inlinebold"/>
        </w:rPr>
        <w:t>Insert</w:t>
      </w:r>
      <w:r w:rsidRPr="007669DC">
        <w:t xml:space="preserve"> ribbon, select the </w:t>
      </w:r>
      <w:r w:rsidRPr="007669DC">
        <w:rPr>
          <w:rStyle w:val="Inlinebold"/>
        </w:rPr>
        <w:t>Link</w:t>
      </w:r>
      <w:r w:rsidRPr="007669DC">
        <w:t xml:space="preserve"> symbol.</w:t>
      </w:r>
    </w:p>
    <w:p w14:paraId="13333A63" w14:textId="77560DC2" w:rsidR="007669DC" w:rsidRPr="007669DC" w:rsidRDefault="007669DC" w:rsidP="00451FD3">
      <w:pPr>
        <w:ind w:left="360"/>
      </w:pPr>
      <w:r w:rsidRPr="007669DC">
        <w:rPr>
          <w:noProof/>
        </w:rPr>
        <w:drawing>
          <wp:inline distT="0" distB="0" distL="0" distR="0" wp14:anchorId="5B38334E" wp14:editId="1842E414">
            <wp:extent cx="2771775" cy="1038225"/>
            <wp:effectExtent l="19050" t="19050" r="28575" b="28575"/>
            <wp:docPr id="48" name="Picture 48" descr="Screenshot of the Insert ribbon with the link symbol circ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dit Link.JPG"/>
                    <pic:cNvPicPr/>
                  </pic:nvPicPr>
                  <pic:blipFill>
                    <a:blip r:embed="rId49">
                      <a:extLst>
                        <a:ext uri="{28A0092B-C50C-407E-A947-70E740481C1C}">
                          <a14:useLocalDpi xmlns:a14="http://schemas.microsoft.com/office/drawing/2010/main" val="0"/>
                        </a:ext>
                      </a:extLst>
                    </a:blip>
                    <a:stretch>
                      <a:fillRect/>
                    </a:stretch>
                  </pic:blipFill>
                  <pic:spPr>
                    <a:xfrm>
                      <a:off x="0" y="0"/>
                      <a:ext cx="2771775" cy="1038225"/>
                    </a:xfrm>
                    <a:prstGeom prst="rect">
                      <a:avLst/>
                    </a:prstGeom>
                    <a:ln w="12700">
                      <a:solidFill>
                        <a:schemeClr val="tx1"/>
                      </a:solidFill>
                    </a:ln>
                  </pic:spPr>
                </pic:pic>
              </a:graphicData>
            </a:graphic>
          </wp:inline>
        </w:drawing>
      </w:r>
    </w:p>
    <w:p w14:paraId="2F53A063" w14:textId="1D6BA3DC" w:rsidR="007669DC" w:rsidRPr="007669DC" w:rsidRDefault="007669DC" w:rsidP="0015651E">
      <w:pPr>
        <w:pStyle w:val="Caption"/>
      </w:pPr>
      <w:r w:rsidRPr="007669DC">
        <w:t xml:space="preserve">Figure </w:t>
      </w:r>
      <w:r w:rsidRPr="007669DC">
        <w:fldChar w:fldCharType="begin"/>
      </w:r>
      <w:r w:rsidRPr="007669DC">
        <w:instrText xml:space="preserve"> SEQ Figure \* ARABIC </w:instrText>
      </w:r>
      <w:r w:rsidRPr="007669DC">
        <w:fldChar w:fldCharType="separate"/>
      </w:r>
      <w:r w:rsidR="00953BD0">
        <w:rPr>
          <w:noProof/>
        </w:rPr>
        <w:t>14</w:t>
      </w:r>
      <w:r w:rsidRPr="007669DC">
        <w:fldChar w:fldCharType="end"/>
      </w:r>
      <w:r w:rsidRPr="007669DC">
        <w:t xml:space="preserve">: </w:t>
      </w:r>
      <w:r w:rsidRPr="003F4055">
        <w:rPr>
          <w:rStyle w:val="Inlinebold"/>
        </w:rPr>
        <w:t>Link</w:t>
      </w:r>
      <w:r w:rsidRPr="007669DC">
        <w:t xml:space="preserve"> symbol</w:t>
      </w:r>
    </w:p>
    <w:p w14:paraId="580F3A30" w14:textId="593CC7B3" w:rsidR="007669DC" w:rsidRDefault="007669DC" w:rsidP="00425E9D">
      <w:pPr>
        <w:pStyle w:val="Numberedlist1"/>
      </w:pPr>
      <w:r w:rsidRPr="007669DC">
        <w:t xml:space="preserve">Select the </w:t>
      </w:r>
      <w:r w:rsidRPr="007669DC">
        <w:rPr>
          <w:rStyle w:val="Inlinebold"/>
        </w:rPr>
        <w:t>Remove Link</w:t>
      </w:r>
      <w:r w:rsidRPr="007669DC">
        <w:t xml:space="preserve"> button.</w:t>
      </w:r>
      <w:r w:rsidR="00446FA6">
        <w:t xml:space="preserve"> </w:t>
      </w:r>
      <w:r w:rsidRPr="007669DC">
        <w:t>The hyperlink will be removed.</w:t>
      </w:r>
    </w:p>
    <w:p w14:paraId="0C8D6B90" w14:textId="7CF4E0F0" w:rsidR="007669DC" w:rsidRDefault="007669DC" w:rsidP="007669DC">
      <w:pPr>
        <w:pStyle w:val="Heading3"/>
      </w:pPr>
      <w:bookmarkStart w:id="370" w:name="_Toc29043586"/>
      <w:r w:rsidRPr="007669DC">
        <w:t xml:space="preserve">Removing a hyperlink: </w:t>
      </w:r>
      <w:r>
        <w:t>context menu</w:t>
      </w:r>
      <w:bookmarkEnd w:id="370"/>
    </w:p>
    <w:p w14:paraId="44417724" w14:textId="6AF5B9C3" w:rsidR="00446FA6" w:rsidRPr="00446FA6" w:rsidRDefault="00446FA6" w:rsidP="00446FA6">
      <w:r>
        <w:t>To remove a hyperlink using the context menu:</w:t>
      </w:r>
    </w:p>
    <w:p w14:paraId="03C2E388" w14:textId="1C073D68" w:rsidR="007669DC" w:rsidRDefault="007669DC" w:rsidP="006F304A">
      <w:pPr>
        <w:pStyle w:val="Numberedlist1"/>
        <w:numPr>
          <w:ilvl w:val="0"/>
          <w:numId w:val="103"/>
        </w:numPr>
      </w:pPr>
      <w:r w:rsidRPr="007669DC">
        <w:t xml:space="preserve">Right-click or open the context menu for </w:t>
      </w:r>
      <w:r>
        <w:t>the hyperlink</w:t>
      </w:r>
      <w:r w:rsidRPr="007669DC">
        <w:t>.</w:t>
      </w:r>
    </w:p>
    <w:p w14:paraId="73E1D7CE" w14:textId="77777777" w:rsidR="00113A14" w:rsidRDefault="007669DC" w:rsidP="006F304A">
      <w:pPr>
        <w:pStyle w:val="Numberedlist1"/>
        <w:numPr>
          <w:ilvl w:val="0"/>
          <w:numId w:val="103"/>
        </w:numPr>
      </w:pPr>
      <w:r w:rsidRPr="007669DC">
        <w:t xml:space="preserve">In the context menu, </w:t>
      </w:r>
      <w:r w:rsidR="0066029F">
        <w:t xml:space="preserve">select </w:t>
      </w:r>
      <w:r w:rsidRPr="007669DC">
        <w:rPr>
          <w:rStyle w:val="Inlinebold"/>
        </w:rPr>
        <w:t>Remove Hyperlink</w:t>
      </w:r>
      <w:r w:rsidRPr="007669DC">
        <w:t>.</w:t>
      </w:r>
    </w:p>
    <w:p w14:paraId="04F66AF2" w14:textId="0D438F6C" w:rsidR="007669DC" w:rsidRPr="007669DC" w:rsidRDefault="007669DC" w:rsidP="00113A14">
      <w:pPr>
        <w:ind w:left="360"/>
      </w:pPr>
      <w:r w:rsidRPr="007669DC">
        <w:rPr>
          <w:noProof/>
        </w:rPr>
        <w:lastRenderedPageBreak/>
        <w:drawing>
          <wp:inline distT="0" distB="0" distL="0" distR="0" wp14:anchorId="29D1B16A" wp14:editId="03630B4D">
            <wp:extent cx="2924175" cy="1552575"/>
            <wp:effectExtent l="19050" t="19050" r="28575" b="28575"/>
            <wp:docPr id="51" name="Picture 51" descr="Screenshot of the context menu for cell H33 with Remove Hyperlink circ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Remove Hyperlink.jpg"/>
                    <pic:cNvPicPr/>
                  </pic:nvPicPr>
                  <pic:blipFill>
                    <a:blip r:embed="rId50">
                      <a:extLst>
                        <a:ext uri="{28A0092B-C50C-407E-A947-70E740481C1C}">
                          <a14:useLocalDpi xmlns:a14="http://schemas.microsoft.com/office/drawing/2010/main" val="0"/>
                        </a:ext>
                      </a:extLst>
                    </a:blip>
                    <a:stretch>
                      <a:fillRect/>
                    </a:stretch>
                  </pic:blipFill>
                  <pic:spPr>
                    <a:xfrm>
                      <a:off x="0" y="0"/>
                      <a:ext cx="2924175" cy="1552575"/>
                    </a:xfrm>
                    <a:prstGeom prst="rect">
                      <a:avLst/>
                    </a:prstGeom>
                    <a:ln w="12700">
                      <a:solidFill>
                        <a:schemeClr val="tx1"/>
                      </a:solidFill>
                    </a:ln>
                  </pic:spPr>
                </pic:pic>
              </a:graphicData>
            </a:graphic>
          </wp:inline>
        </w:drawing>
      </w:r>
    </w:p>
    <w:p w14:paraId="7C718394" w14:textId="447C0EC8" w:rsidR="007669DC" w:rsidRPr="007669DC" w:rsidRDefault="007669DC" w:rsidP="0015651E">
      <w:pPr>
        <w:pStyle w:val="Caption"/>
      </w:pPr>
      <w:r w:rsidRPr="007669DC">
        <w:t xml:space="preserve">Figure </w:t>
      </w:r>
      <w:r w:rsidRPr="007669DC">
        <w:fldChar w:fldCharType="begin"/>
      </w:r>
      <w:r w:rsidRPr="007669DC">
        <w:instrText xml:space="preserve"> SEQ Figure \* ARABIC </w:instrText>
      </w:r>
      <w:r w:rsidRPr="007669DC">
        <w:fldChar w:fldCharType="separate"/>
      </w:r>
      <w:r w:rsidR="00953BD0">
        <w:rPr>
          <w:noProof/>
        </w:rPr>
        <w:t>15</w:t>
      </w:r>
      <w:r w:rsidRPr="007669DC">
        <w:fldChar w:fldCharType="end"/>
      </w:r>
      <w:r w:rsidRPr="007669DC">
        <w:t xml:space="preserve">: </w:t>
      </w:r>
      <w:r w:rsidR="00446FA6" w:rsidRPr="003F4055">
        <w:rPr>
          <w:rStyle w:val="Inlinebold"/>
        </w:rPr>
        <w:t>Context</w:t>
      </w:r>
      <w:r w:rsidRPr="007669DC">
        <w:t xml:space="preserve"> menu</w:t>
      </w:r>
      <w:r w:rsidR="00446FA6">
        <w:t xml:space="preserve"> with </w:t>
      </w:r>
      <w:r w:rsidR="00446FA6" w:rsidRPr="00446FA6">
        <w:rPr>
          <w:rStyle w:val="Inlinebold"/>
        </w:rPr>
        <w:t xml:space="preserve">Remove Hyperlink </w:t>
      </w:r>
      <w:r w:rsidR="00446FA6">
        <w:t>highlighted</w:t>
      </w:r>
    </w:p>
    <w:p w14:paraId="5A1ED54D" w14:textId="78CB2FBC" w:rsidR="00613D1B" w:rsidRDefault="00613D1B" w:rsidP="00711F05">
      <w:pPr>
        <w:pStyle w:val="Heading3"/>
      </w:pPr>
      <w:bookmarkStart w:id="371" w:name="_Toc29043587"/>
      <w:r w:rsidRPr="00613D1B">
        <w:t xml:space="preserve">Removing </w:t>
      </w:r>
      <w:r>
        <w:t>hyperlinks from multiple cells</w:t>
      </w:r>
      <w:bookmarkEnd w:id="371"/>
    </w:p>
    <w:p w14:paraId="25F3255A" w14:textId="454B1302" w:rsidR="00446FA6" w:rsidRPr="00446FA6" w:rsidRDefault="00446FA6" w:rsidP="00446FA6">
      <w:r>
        <w:t>To r</w:t>
      </w:r>
      <w:r w:rsidRPr="00446FA6">
        <w:t>emov</w:t>
      </w:r>
      <w:r>
        <w:t>e</w:t>
      </w:r>
      <w:r w:rsidRPr="00446FA6">
        <w:t xml:space="preserve"> hyperlinks from multiple cells</w:t>
      </w:r>
      <w:r>
        <w:t>:</w:t>
      </w:r>
    </w:p>
    <w:p w14:paraId="59DD2374" w14:textId="7880FE58" w:rsidR="00613D1B" w:rsidRDefault="00613D1B" w:rsidP="006F304A">
      <w:pPr>
        <w:pStyle w:val="Numberedlist1"/>
        <w:numPr>
          <w:ilvl w:val="0"/>
          <w:numId w:val="104"/>
        </w:numPr>
      </w:pPr>
      <w:r>
        <w:t>Select the range of cells where you want to remove the hyperlinks.</w:t>
      </w:r>
    </w:p>
    <w:p w14:paraId="07AA7A23" w14:textId="6CB28C50" w:rsidR="00613D1B" w:rsidRDefault="00613D1B" w:rsidP="00613D1B">
      <w:pPr>
        <w:pStyle w:val="Numberedlist1"/>
      </w:pPr>
      <w:r w:rsidRPr="00613D1B">
        <w:t xml:space="preserve">Use the </w:t>
      </w:r>
      <w:r w:rsidRPr="00613D1B">
        <w:rPr>
          <w:rStyle w:val="Inlinebold"/>
        </w:rPr>
        <w:t>Edit Hyperlink</w:t>
      </w:r>
      <w:r w:rsidRPr="00613D1B">
        <w:t xml:space="preserve"> dialog box to remove the hyperlinks.</w:t>
      </w:r>
    </w:p>
    <w:tbl>
      <w:tblPr>
        <w:tblStyle w:val="TableGrid"/>
        <w:tblW w:w="5000" w:type="pct"/>
        <w:tblBorders>
          <w:top w:val="none" w:sz="0" w:space="0" w:color="auto"/>
          <w:left w:val="none" w:sz="0" w:space="0" w:color="auto"/>
          <w:bottom w:val="single" w:sz="18" w:space="0" w:color="6B2929"/>
          <w:right w:val="none" w:sz="0" w:space="0" w:color="auto"/>
          <w:insideH w:val="none" w:sz="0" w:space="0" w:color="auto"/>
          <w:insideV w:val="none" w:sz="0" w:space="0" w:color="auto"/>
        </w:tblBorders>
        <w:tblCellMar>
          <w:top w:w="142" w:type="dxa"/>
          <w:left w:w="85" w:type="dxa"/>
          <w:bottom w:w="142" w:type="dxa"/>
          <w:right w:w="85" w:type="dxa"/>
        </w:tblCellMar>
        <w:tblLook w:val="04A0" w:firstRow="1" w:lastRow="0" w:firstColumn="1" w:lastColumn="0" w:noHBand="0" w:noVBand="1"/>
      </w:tblPr>
      <w:tblGrid>
        <w:gridCol w:w="1703"/>
        <w:gridCol w:w="7657"/>
      </w:tblGrid>
      <w:tr w:rsidR="00613D1B" w14:paraId="37A4473A" w14:textId="77777777" w:rsidTr="005F055C">
        <w:tc>
          <w:tcPr>
            <w:tcW w:w="1703" w:type="dxa"/>
          </w:tcPr>
          <w:p w14:paraId="46A0D350" w14:textId="77777777" w:rsidR="00613D1B" w:rsidRPr="00613D1B" w:rsidRDefault="00613D1B" w:rsidP="00451FD3">
            <w:pPr>
              <w:pStyle w:val="TableContent"/>
            </w:pPr>
            <w:r w:rsidRPr="00A814A4">
              <w:rPr>
                <w:noProof/>
              </w:rPr>
              <w:drawing>
                <wp:inline distT="0" distB="0" distL="0" distR="0" wp14:anchorId="344D3D55" wp14:editId="100FB5F3">
                  <wp:extent cx="720000" cy="720000"/>
                  <wp:effectExtent l="0" t="0" r="4445" b="4445"/>
                  <wp:docPr id="55"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720000" cy="720000"/>
                          </a:xfrm>
                          <a:prstGeom prst="rect">
                            <a:avLst/>
                          </a:prstGeom>
                        </pic:spPr>
                      </pic:pic>
                    </a:graphicData>
                  </a:graphic>
                </wp:inline>
              </w:drawing>
            </w:r>
          </w:p>
        </w:tc>
        <w:tc>
          <w:tcPr>
            <w:tcW w:w="7657" w:type="dxa"/>
          </w:tcPr>
          <w:p w14:paraId="22D773A3" w14:textId="77777777" w:rsidR="00613D1B" w:rsidRPr="00613D1B" w:rsidRDefault="00613D1B" w:rsidP="00613D1B">
            <w:pPr>
              <w:pStyle w:val="Readeraids"/>
            </w:pPr>
            <w:r w:rsidRPr="00A814A4">
              <w:t>Additional information</w:t>
            </w:r>
          </w:p>
          <w:p w14:paraId="3E7C0A4F" w14:textId="68FF1833" w:rsidR="00613D1B" w:rsidRPr="00613D1B" w:rsidRDefault="00613D1B" w:rsidP="00613D1B">
            <w:r>
              <w:t>F</w:t>
            </w:r>
            <w:r w:rsidRPr="00613D1B">
              <w:t xml:space="preserve">or more information on </w:t>
            </w:r>
            <w:r w:rsidR="0034425E">
              <w:t>removing</w:t>
            </w:r>
            <w:r w:rsidRPr="00613D1B">
              <w:t xml:space="preserve"> hyperlinks in Excel, go to</w:t>
            </w:r>
            <w:r w:rsidR="00712712">
              <w:t>:</w:t>
            </w:r>
            <w:r w:rsidRPr="00613D1B">
              <w:t xml:space="preserve"> </w:t>
            </w:r>
            <w:hyperlink r:id="rId51" w:history="1">
              <w:r w:rsidR="00315178">
                <w:rPr>
                  <w:rStyle w:val="Hyperlink"/>
                </w:rPr>
                <w:t>Remove or turn off hyperlinks</w:t>
              </w:r>
            </w:hyperlink>
          </w:p>
        </w:tc>
      </w:tr>
    </w:tbl>
    <w:p w14:paraId="33FC8F5E" w14:textId="7F96E010" w:rsidR="00711F05" w:rsidRPr="007E10CC" w:rsidRDefault="00711F05" w:rsidP="00711F05">
      <w:pPr>
        <w:pStyle w:val="Heading3"/>
      </w:pPr>
      <w:bookmarkStart w:id="372" w:name="_Toc29043588"/>
      <w:r>
        <w:t>Try-it: Remove hyperlinks</w:t>
      </w:r>
      <w:bookmarkEnd w:id="372"/>
    </w:p>
    <w:p w14:paraId="7B14D712" w14:textId="78AC73A2" w:rsidR="00711F05" w:rsidRDefault="00445AE8" w:rsidP="00711F05">
      <w:r w:rsidRPr="00445AE8">
        <w:rPr>
          <w:noProof/>
        </w:rPr>
        <w:drawing>
          <wp:inline distT="0" distB="0" distL="0" distR="0" wp14:anchorId="14669723" wp14:editId="1B775C71">
            <wp:extent cx="300948" cy="300948"/>
            <wp:effectExtent l="0" t="0" r="4445" b="4445"/>
            <wp:docPr id="31" name="Picture 31" descr="Icon indicating levelled try-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 levelled.png"/>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00948" cy="300948"/>
                    </a:xfrm>
                    <a:prstGeom prst="rect">
                      <a:avLst/>
                    </a:prstGeom>
                  </pic:spPr>
                </pic:pic>
              </a:graphicData>
            </a:graphic>
          </wp:inline>
        </w:drawing>
      </w:r>
      <w:r w:rsidR="00711F05">
        <w:t xml:space="preserve">In this series of </w:t>
      </w:r>
      <w:r w:rsidR="00883C14">
        <w:t>try-its</w:t>
      </w:r>
      <w:r w:rsidR="00711F05">
        <w:t xml:space="preserve">, </w:t>
      </w:r>
      <w:r w:rsidR="00841ED8">
        <w:t xml:space="preserve">you will explore </w:t>
      </w:r>
      <w:r w:rsidR="00711F05">
        <w:t>different processes to remove hyperlinks.</w:t>
      </w:r>
    </w:p>
    <w:p w14:paraId="698BCA25" w14:textId="4BE2727B" w:rsidR="00711F05" w:rsidRDefault="00711F05" w:rsidP="00711F05">
      <w:pPr>
        <w:pStyle w:val="Heading3"/>
      </w:pPr>
      <w:bookmarkStart w:id="373" w:name="_Toc29043589"/>
      <w:r>
        <w:t>Try-it 1</w:t>
      </w:r>
      <w:bookmarkEnd w:id="373"/>
    </w:p>
    <w:p w14:paraId="494EAEA0" w14:textId="695E8570" w:rsidR="0034425E" w:rsidRPr="0034425E" w:rsidRDefault="00841ED8" w:rsidP="00451FD3">
      <w:r>
        <w:t xml:space="preserve">Cell </w:t>
      </w:r>
      <w:r w:rsidR="0034425E" w:rsidRPr="0034425E">
        <w:rPr>
          <w:rStyle w:val="Inlinebold"/>
        </w:rPr>
        <w:t>H2</w:t>
      </w:r>
      <w:r w:rsidR="0034425E" w:rsidRPr="0034425E">
        <w:t xml:space="preserve"> has a hyperlink that isn</w:t>
      </w:r>
      <w:r w:rsidR="00062BCF">
        <w:t>’</w:t>
      </w:r>
      <w:r w:rsidR="0034425E" w:rsidRPr="0034425E">
        <w:t xml:space="preserve">t as useful as </w:t>
      </w:r>
      <w:r w:rsidR="00177BBA">
        <w:t xml:space="preserve">it </w:t>
      </w:r>
      <w:r w:rsidR="0034425E" w:rsidRPr="0034425E">
        <w:t>might be. Munson</w:t>
      </w:r>
      <w:r w:rsidR="00062BCF">
        <w:t>’</w:t>
      </w:r>
      <w:r w:rsidR="0034425E" w:rsidRPr="0034425E">
        <w:t>s management has requested that it be removed. It</w:t>
      </w:r>
      <w:r w:rsidR="00062BCF">
        <w:t>’</w:t>
      </w:r>
      <w:r w:rsidR="0034425E" w:rsidRPr="0034425E">
        <w:t xml:space="preserve">s possible to remove the hyperlink using a similar process that </w:t>
      </w:r>
      <w:r w:rsidR="00177BBA">
        <w:t xml:space="preserve">you use to </w:t>
      </w:r>
      <w:r w:rsidR="0034425E" w:rsidRPr="0034425E">
        <w:t>insert</w:t>
      </w:r>
      <w:r w:rsidR="00177BBA">
        <w:t xml:space="preserve"> it</w:t>
      </w:r>
      <w:r w:rsidR="0034425E" w:rsidRPr="0034425E">
        <w:t>.</w:t>
      </w:r>
    </w:p>
    <w:p w14:paraId="32D6C9FB" w14:textId="46BD62DE" w:rsidR="00711F05" w:rsidRDefault="00711F05" w:rsidP="00711F05">
      <w:pPr>
        <w:pStyle w:val="Heading4"/>
      </w:pPr>
      <w:r>
        <w:t>Resources</w:t>
      </w:r>
    </w:p>
    <w:p w14:paraId="750F622B" w14:textId="56B68E13" w:rsidR="00711F05" w:rsidRDefault="00711F05" w:rsidP="00711F05">
      <w:r>
        <w:t xml:space="preserve">You will need the following </w:t>
      </w:r>
      <w:r w:rsidR="00FA17A1">
        <w:t>resource</w:t>
      </w:r>
      <w:r>
        <w:t xml:space="preserve"> for this try-it:</w:t>
      </w:r>
    </w:p>
    <w:p w14:paraId="6A361077" w14:textId="1E321BD9" w:rsidR="00711F05" w:rsidRDefault="00711F05" w:rsidP="00711F05">
      <w:pPr>
        <w:pStyle w:val="Bulletlevel1"/>
      </w:pPr>
      <w:r w:rsidRPr="00840DE1">
        <w:t xml:space="preserve">Open </w:t>
      </w:r>
      <w:r w:rsidR="00B33249" w:rsidRPr="00883C14">
        <w:rPr>
          <w:rStyle w:val="Inlinebold"/>
        </w:rPr>
        <w:t>L5_T3_try1</w:t>
      </w:r>
      <w:r w:rsidRPr="00883C14">
        <w:rPr>
          <w:rStyle w:val="Inlinebold"/>
        </w:rPr>
        <w:t>_</w:t>
      </w:r>
      <w:r w:rsidR="00791DAF">
        <w:rPr>
          <w:rStyle w:val="Inlinebold"/>
        </w:rPr>
        <w:t>c</w:t>
      </w:r>
      <w:r w:rsidRPr="00883C14">
        <w:rPr>
          <w:rStyle w:val="Inlinebold"/>
        </w:rPr>
        <w:t>ustomer_</w:t>
      </w:r>
      <w:r w:rsidR="00791DAF">
        <w:rPr>
          <w:rStyle w:val="Inlinebold"/>
        </w:rPr>
        <w:t>l</w:t>
      </w:r>
      <w:r w:rsidRPr="00883C14">
        <w:rPr>
          <w:rStyle w:val="Inlinebold"/>
        </w:rPr>
        <w:t>ist</w:t>
      </w:r>
      <w:r w:rsidR="002D267B">
        <w:rPr>
          <w:rStyle w:val="Inlinebold"/>
        </w:rPr>
        <w:t>_starter</w:t>
      </w:r>
      <w:r w:rsidRPr="00883C14">
        <w:rPr>
          <w:rStyle w:val="Inlinebold"/>
        </w:rPr>
        <w:t>.xlsx</w:t>
      </w:r>
      <w:r w:rsidRPr="00711F05">
        <w:t xml:space="preserve"> </w:t>
      </w:r>
      <w:r w:rsidR="00E9734B">
        <w:t>in this lesson</w:t>
      </w:r>
      <w:r w:rsidR="00062BCF">
        <w:t>’</w:t>
      </w:r>
      <w:r w:rsidR="00E9734B">
        <w:t xml:space="preserve">s </w:t>
      </w:r>
      <w:r w:rsidR="00E9734B" w:rsidRPr="00712712">
        <w:rPr>
          <w:rStyle w:val="Inlinebold"/>
        </w:rPr>
        <w:t>Learning Activity Resources</w:t>
      </w:r>
      <w:r w:rsidR="00E9734B">
        <w:t xml:space="preserve"> folder</w:t>
      </w:r>
      <w:r>
        <w:t>.</w:t>
      </w:r>
    </w:p>
    <w:p w14:paraId="1817EDA7" w14:textId="77777777" w:rsidR="003F4055" w:rsidRDefault="003F4055">
      <w:pPr>
        <w:spacing w:after="160" w:line="259" w:lineRule="auto"/>
        <w:rPr>
          <w:rFonts w:ascii="Segoe UI Semibold" w:eastAsiaTheme="majorEastAsia" w:hAnsi="Segoe UI Semibold" w:cstheme="majorBidi"/>
          <w:iCs/>
          <w:sz w:val="32"/>
          <w:szCs w:val="24"/>
        </w:rPr>
      </w:pPr>
      <w:r>
        <w:br w:type="page"/>
      </w:r>
    </w:p>
    <w:p w14:paraId="3722A762" w14:textId="2F48D4C9" w:rsidR="00711F05" w:rsidRDefault="00711F05" w:rsidP="00711F05">
      <w:pPr>
        <w:pStyle w:val="Heading4"/>
      </w:pPr>
      <w:r>
        <w:lastRenderedPageBreak/>
        <w:t>Instructions</w:t>
      </w:r>
    </w:p>
    <w:p w14:paraId="477C21A2" w14:textId="51619505" w:rsidR="00711F05" w:rsidRDefault="00177BBA" w:rsidP="00711F05">
      <w:r>
        <w:t>You will need to perform t</w:t>
      </w:r>
      <w:r w:rsidR="00711F05">
        <w:t>he following general tasks during this try-it:</w:t>
      </w:r>
    </w:p>
    <w:p w14:paraId="5F56540A" w14:textId="076E41DF" w:rsidR="00463601" w:rsidRDefault="00463601" w:rsidP="006F304A">
      <w:pPr>
        <w:pStyle w:val="Numberedlist1"/>
        <w:numPr>
          <w:ilvl w:val="0"/>
          <w:numId w:val="105"/>
        </w:numPr>
      </w:pPr>
      <w:r>
        <w:t xml:space="preserve">Select </w:t>
      </w:r>
      <w:r w:rsidRPr="00843B71">
        <w:rPr>
          <w:rStyle w:val="Inlinebold"/>
        </w:rPr>
        <w:t>G2</w:t>
      </w:r>
      <w:r>
        <w:t xml:space="preserve"> and use the arrow keys to move to </w:t>
      </w:r>
      <w:r w:rsidRPr="00843B71">
        <w:rPr>
          <w:rStyle w:val="Inlinebold"/>
        </w:rPr>
        <w:t>H2</w:t>
      </w:r>
      <w:r>
        <w:t>.</w:t>
      </w:r>
    </w:p>
    <w:p w14:paraId="3B9AF36F" w14:textId="77777777" w:rsidR="0034425E" w:rsidRPr="00712712" w:rsidRDefault="0034425E" w:rsidP="00113A14">
      <w:pPr>
        <w:pStyle w:val="Numberedlist1"/>
        <w:rPr>
          <w:bCs/>
        </w:rPr>
      </w:pPr>
      <w:r>
        <w:t xml:space="preserve">Use the </w:t>
      </w:r>
      <w:r w:rsidRPr="0034425E">
        <w:rPr>
          <w:rStyle w:val="Inlinebold"/>
        </w:rPr>
        <w:t>Edit Hyperlink</w:t>
      </w:r>
      <w:r>
        <w:t xml:space="preserve"> dialog box to remove the hyperlink.</w:t>
      </w:r>
    </w:p>
    <w:p w14:paraId="63BBFB84" w14:textId="545AD49A" w:rsidR="00620EC3" w:rsidRPr="00712712" w:rsidRDefault="00620EC3" w:rsidP="00113A14">
      <w:pPr>
        <w:pStyle w:val="Numberedlist1"/>
        <w:rPr>
          <w:bCs/>
        </w:rPr>
      </w:pPr>
      <w:r>
        <w:t xml:space="preserve">Use this same process to remove the link in </w:t>
      </w:r>
      <w:r w:rsidRPr="00197502">
        <w:rPr>
          <w:rStyle w:val="Inlinebold"/>
        </w:rPr>
        <w:t>H3</w:t>
      </w:r>
      <w:r>
        <w:t>.</w:t>
      </w:r>
    </w:p>
    <w:p w14:paraId="3DACF4E8" w14:textId="61FCFFEF" w:rsidR="00620EC3" w:rsidRDefault="00620EC3" w:rsidP="00711F05">
      <w:pPr>
        <w:pStyle w:val="Numberedlist1"/>
      </w:pPr>
      <w:r>
        <w:t>Save your work.</w:t>
      </w:r>
    </w:p>
    <w:p w14:paraId="2F3C4F16" w14:textId="46E2B82C" w:rsidR="00FB1F9F" w:rsidRDefault="00FB1F9F" w:rsidP="00FB1F9F">
      <w:pPr>
        <w:pStyle w:val="Heading3"/>
      </w:pPr>
      <w:bookmarkStart w:id="374" w:name="_Toc29043590"/>
      <w:r>
        <w:t>Try-it 2</w:t>
      </w:r>
      <w:bookmarkEnd w:id="374"/>
    </w:p>
    <w:p w14:paraId="02C0379F" w14:textId="1D5047FA" w:rsidR="0034425E" w:rsidRPr="0034425E" w:rsidRDefault="0034425E" w:rsidP="00451FD3">
      <w:r w:rsidRPr="0034425E">
        <w:t>Munson</w:t>
      </w:r>
      <w:r w:rsidR="00062BCF">
        <w:t>’</w:t>
      </w:r>
      <w:r w:rsidRPr="0034425E">
        <w:t xml:space="preserve">s has found its website URL is too long for many customers, so the company is in the process of changing it. While this </w:t>
      </w:r>
      <w:r w:rsidR="0098095D">
        <w:t>is in process</w:t>
      </w:r>
      <w:r w:rsidRPr="0034425E">
        <w:t xml:space="preserve">, management has asked for the hyperlink to the website within the Customer List file to be removed. Use the arrow keys </w:t>
      </w:r>
      <w:r w:rsidR="0098095D">
        <w:t xml:space="preserve">(or an alternate method) </w:t>
      </w:r>
      <w:r w:rsidRPr="0034425E">
        <w:t xml:space="preserve">to move the cursor to </w:t>
      </w:r>
      <w:r w:rsidRPr="0034425E">
        <w:rPr>
          <w:rStyle w:val="Inlinebold"/>
        </w:rPr>
        <w:t>A33</w:t>
      </w:r>
      <w:r w:rsidRPr="0034425E">
        <w:t>.</w:t>
      </w:r>
    </w:p>
    <w:p w14:paraId="37B2BA90" w14:textId="77777777" w:rsidR="00FB1F9F" w:rsidRDefault="00FB1F9F" w:rsidP="00FB1F9F">
      <w:pPr>
        <w:pStyle w:val="Heading4"/>
      </w:pPr>
      <w:r>
        <w:t>Resources</w:t>
      </w:r>
    </w:p>
    <w:p w14:paraId="5EABE94C" w14:textId="133AC9C6" w:rsidR="00FB1F9F" w:rsidRDefault="00FB1F9F" w:rsidP="00451FD3">
      <w:r>
        <w:t xml:space="preserve">You will need the following </w:t>
      </w:r>
      <w:r w:rsidR="00FA17A1">
        <w:t>resource</w:t>
      </w:r>
      <w:r>
        <w:t xml:space="preserve"> for this try-it:</w:t>
      </w:r>
    </w:p>
    <w:p w14:paraId="0421F14A" w14:textId="55C47491" w:rsidR="00FB1F9F" w:rsidRDefault="00FB1F9F" w:rsidP="00FB1F9F">
      <w:pPr>
        <w:pStyle w:val="Bulletlevel1"/>
      </w:pPr>
      <w:r w:rsidRPr="00840DE1">
        <w:t xml:space="preserve">Open </w:t>
      </w:r>
      <w:r w:rsidR="00B33249" w:rsidRPr="00844E98">
        <w:rPr>
          <w:rStyle w:val="Inlinebold"/>
        </w:rPr>
        <w:t>L5_T3_try2</w:t>
      </w:r>
      <w:r w:rsidRPr="00844E98">
        <w:rPr>
          <w:rStyle w:val="Inlinebold"/>
        </w:rPr>
        <w:t>_</w:t>
      </w:r>
      <w:r w:rsidR="00844E98">
        <w:rPr>
          <w:rStyle w:val="Inlinebold"/>
        </w:rPr>
        <w:t>c</w:t>
      </w:r>
      <w:r w:rsidRPr="00844E98">
        <w:rPr>
          <w:rStyle w:val="Inlinebold"/>
        </w:rPr>
        <w:t>ustomer_</w:t>
      </w:r>
      <w:r w:rsidR="00844E98">
        <w:rPr>
          <w:rStyle w:val="Inlinebold"/>
        </w:rPr>
        <w:t>l</w:t>
      </w:r>
      <w:r w:rsidRPr="00844E98">
        <w:rPr>
          <w:rStyle w:val="Inlinebold"/>
        </w:rPr>
        <w:t>ist</w:t>
      </w:r>
      <w:r w:rsidR="002D267B">
        <w:rPr>
          <w:rStyle w:val="Inlinebold"/>
        </w:rPr>
        <w:t>_starter</w:t>
      </w:r>
      <w:r w:rsidRPr="00844E98">
        <w:rPr>
          <w:rStyle w:val="Inlinebold"/>
        </w:rPr>
        <w:t>.xlsx</w:t>
      </w:r>
      <w:r w:rsidRPr="00FB1F9F">
        <w:t xml:space="preserve"> </w:t>
      </w:r>
      <w:r w:rsidR="00E9734B">
        <w:t>in this lesson</w:t>
      </w:r>
      <w:r w:rsidR="00062BCF">
        <w:t>’</w:t>
      </w:r>
      <w:r w:rsidR="00E9734B">
        <w:t xml:space="preserve">s </w:t>
      </w:r>
      <w:r w:rsidR="00E9734B" w:rsidRPr="00712712">
        <w:rPr>
          <w:rStyle w:val="Inlinebold"/>
        </w:rPr>
        <w:t>Learning Activity Resources</w:t>
      </w:r>
      <w:r w:rsidR="00E9734B">
        <w:t xml:space="preserve"> folder</w:t>
      </w:r>
      <w:r>
        <w:t>.</w:t>
      </w:r>
    </w:p>
    <w:p w14:paraId="25324DD8" w14:textId="77777777" w:rsidR="00FB1F9F" w:rsidRDefault="00FB1F9F" w:rsidP="00FB1F9F">
      <w:pPr>
        <w:pStyle w:val="Heading4"/>
      </w:pPr>
      <w:r>
        <w:t>Instructions</w:t>
      </w:r>
    </w:p>
    <w:p w14:paraId="388C2501" w14:textId="77777777" w:rsidR="00177BBA" w:rsidRDefault="00177BBA" w:rsidP="00177BBA">
      <w:bookmarkStart w:id="375" w:name="_Hlk27248713"/>
      <w:r>
        <w:t>You will need to perform the following general tasks during this try-it:</w:t>
      </w:r>
    </w:p>
    <w:p w14:paraId="126106A6" w14:textId="3584E7A8" w:rsidR="00FB1F9F" w:rsidRDefault="0034425E" w:rsidP="006F304A">
      <w:pPr>
        <w:pStyle w:val="Numberedlist1"/>
        <w:numPr>
          <w:ilvl w:val="0"/>
          <w:numId w:val="106"/>
        </w:numPr>
      </w:pPr>
      <w:r>
        <w:t>Use</w:t>
      </w:r>
      <w:r w:rsidR="00844E98">
        <w:t xml:space="preserve"> the context menu </w:t>
      </w:r>
      <w:r>
        <w:t>to remove the hyperlink</w:t>
      </w:r>
      <w:r w:rsidR="00FB1F9F">
        <w:t>.</w:t>
      </w:r>
    </w:p>
    <w:bookmarkEnd w:id="375"/>
    <w:p w14:paraId="467F6681" w14:textId="04082D53" w:rsidR="00331F14" w:rsidRDefault="00331F14" w:rsidP="00FB1F9F">
      <w:pPr>
        <w:pStyle w:val="Numberedlist1"/>
      </w:pPr>
      <w:r>
        <w:t>Save your work.</w:t>
      </w:r>
    </w:p>
    <w:p w14:paraId="208C42EC" w14:textId="16A7ADA4" w:rsidR="00331F14" w:rsidRDefault="00331F14" w:rsidP="00331F14">
      <w:pPr>
        <w:pStyle w:val="Heading3"/>
      </w:pPr>
      <w:bookmarkStart w:id="376" w:name="_Toc29043591"/>
      <w:r>
        <w:t>Try-it 3</w:t>
      </w:r>
      <w:bookmarkEnd w:id="376"/>
    </w:p>
    <w:p w14:paraId="39BD1A5C" w14:textId="65AED31E" w:rsidR="0034425E" w:rsidRPr="0034425E" w:rsidRDefault="0098095D" w:rsidP="00451FD3">
      <w:r>
        <w:t>Sometimes</w:t>
      </w:r>
      <w:r w:rsidR="0034425E" w:rsidRPr="0034425E">
        <w:t xml:space="preserve"> you</w:t>
      </w:r>
      <w:r w:rsidR="00062BCF">
        <w:t>’</w:t>
      </w:r>
      <w:r>
        <w:t>ll</w:t>
      </w:r>
      <w:r w:rsidR="0034425E" w:rsidRPr="0034425E">
        <w:t xml:space="preserve"> want to remove hyperlinks from multiple cells. Feedback from Munson</w:t>
      </w:r>
      <w:r w:rsidR="00062BCF">
        <w:t>’</w:t>
      </w:r>
      <w:r w:rsidR="0034425E" w:rsidRPr="0034425E">
        <w:t xml:space="preserve">s customers has been negative when receiving emails. Management has requested that </w:t>
      </w:r>
      <w:r>
        <w:t xml:space="preserve">you remove </w:t>
      </w:r>
      <w:r w:rsidR="0034425E" w:rsidRPr="0034425E">
        <w:t>the email hyperlinks</w:t>
      </w:r>
      <w:r>
        <w:t xml:space="preserve">, </w:t>
      </w:r>
      <w:r w:rsidR="0034425E" w:rsidRPr="0034425E">
        <w:t>but would like to keep the emails for possible future use.</w:t>
      </w:r>
    </w:p>
    <w:p w14:paraId="3FF02C54" w14:textId="4D74842D" w:rsidR="00331F14" w:rsidRDefault="00331F14" w:rsidP="00331F14">
      <w:pPr>
        <w:pStyle w:val="Heading4"/>
      </w:pPr>
      <w:r>
        <w:t>Resources</w:t>
      </w:r>
    </w:p>
    <w:p w14:paraId="7BE16F20" w14:textId="3D77B54D" w:rsidR="00331F14" w:rsidRDefault="00331F14" w:rsidP="00331F14">
      <w:r>
        <w:t xml:space="preserve">You will need the following </w:t>
      </w:r>
      <w:r w:rsidR="00FA17A1">
        <w:t>resource</w:t>
      </w:r>
      <w:r>
        <w:t xml:space="preserve"> for this try-it:</w:t>
      </w:r>
    </w:p>
    <w:p w14:paraId="12710BF3" w14:textId="59B5FA24" w:rsidR="00331F14" w:rsidRDefault="00331F14" w:rsidP="00331F14">
      <w:pPr>
        <w:pStyle w:val="Bulletlevel1"/>
      </w:pPr>
      <w:r w:rsidRPr="00840DE1">
        <w:t xml:space="preserve">Open </w:t>
      </w:r>
      <w:r w:rsidR="00B33249" w:rsidRPr="00844E98">
        <w:rPr>
          <w:rStyle w:val="Inlinebold"/>
        </w:rPr>
        <w:t>L5_T3_try3</w:t>
      </w:r>
      <w:r w:rsidRPr="00844E98">
        <w:rPr>
          <w:rStyle w:val="Inlinebold"/>
        </w:rPr>
        <w:t>_</w:t>
      </w:r>
      <w:r w:rsidR="00844E98" w:rsidRPr="00844E98">
        <w:rPr>
          <w:rStyle w:val="Inlinebold"/>
        </w:rPr>
        <w:t>c</w:t>
      </w:r>
      <w:r w:rsidRPr="00844E98">
        <w:rPr>
          <w:rStyle w:val="Inlinebold"/>
        </w:rPr>
        <w:t>ustomer_</w:t>
      </w:r>
      <w:r w:rsidR="00844E98" w:rsidRPr="00844E98">
        <w:rPr>
          <w:rStyle w:val="Inlinebold"/>
        </w:rPr>
        <w:t>l</w:t>
      </w:r>
      <w:r w:rsidRPr="00844E98">
        <w:rPr>
          <w:rStyle w:val="Inlinebold"/>
        </w:rPr>
        <w:t>ist</w:t>
      </w:r>
      <w:r w:rsidR="002D267B">
        <w:rPr>
          <w:rStyle w:val="Inlinebold"/>
        </w:rPr>
        <w:t>_starter</w:t>
      </w:r>
      <w:r w:rsidRPr="00844E98">
        <w:rPr>
          <w:rStyle w:val="Inlinebold"/>
        </w:rPr>
        <w:t>.xlsx</w:t>
      </w:r>
      <w:r>
        <w:t xml:space="preserve"> </w:t>
      </w:r>
      <w:r w:rsidR="00E9734B">
        <w:t>in this lesson</w:t>
      </w:r>
      <w:r w:rsidR="00062BCF">
        <w:t>’</w:t>
      </w:r>
      <w:r w:rsidR="00E9734B">
        <w:t xml:space="preserve">s </w:t>
      </w:r>
      <w:r w:rsidR="00E9734B" w:rsidRPr="00712712">
        <w:rPr>
          <w:rStyle w:val="Inlinebold"/>
        </w:rPr>
        <w:t>Learning Activity Resources</w:t>
      </w:r>
      <w:r w:rsidR="00E9734B">
        <w:t xml:space="preserve"> folder</w:t>
      </w:r>
      <w:r>
        <w:t>.</w:t>
      </w:r>
    </w:p>
    <w:p w14:paraId="78A689CD" w14:textId="77777777" w:rsidR="003F4055" w:rsidRDefault="003F4055">
      <w:pPr>
        <w:spacing w:after="160" w:line="259" w:lineRule="auto"/>
        <w:rPr>
          <w:rFonts w:ascii="Segoe UI Semibold" w:eastAsiaTheme="majorEastAsia" w:hAnsi="Segoe UI Semibold" w:cstheme="majorBidi"/>
          <w:iCs/>
          <w:sz w:val="32"/>
          <w:szCs w:val="24"/>
        </w:rPr>
      </w:pPr>
      <w:r>
        <w:br w:type="page"/>
      </w:r>
    </w:p>
    <w:p w14:paraId="15E41D5B" w14:textId="6904CFD8" w:rsidR="00331F14" w:rsidRDefault="00331F14" w:rsidP="00331F14">
      <w:pPr>
        <w:pStyle w:val="Heading4"/>
      </w:pPr>
      <w:r>
        <w:lastRenderedPageBreak/>
        <w:t>Instructions</w:t>
      </w:r>
    </w:p>
    <w:p w14:paraId="504644F6" w14:textId="77777777" w:rsidR="00177BBA" w:rsidRDefault="00177BBA" w:rsidP="00177BBA">
      <w:r>
        <w:t>You will need to perform the following general tasks during this try-it:</w:t>
      </w:r>
    </w:p>
    <w:p w14:paraId="538E1511" w14:textId="77777777" w:rsidR="00331F14" w:rsidRDefault="00331F14" w:rsidP="006F304A">
      <w:pPr>
        <w:pStyle w:val="Numberedlist1"/>
        <w:numPr>
          <w:ilvl w:val="0"/>
          <w:numId w:val="107"/>
        </w:numPr>
      </w:pPr>
      <w:r>
        <w:t xml:space="preserve">Use the </w:t>
      </w:r>
      <w:r w:rsidRPr="00844E98">
        <w:rPr>
          <w:rStyle w:val="Inlinebold"/>
        </w:rPr>
        <w:t>Edit Hyperlink</w:t>
      </w:r>
      <w:r>
        <w:t xml:space="preserve"> dialog box to remove all the email hyperlinks.</w:t>
      </w:r>
    </w:p>
    <w:p w14:paraId="0CCB0A17" w14:textId="5EEE3EDC" w:rsidR="00331F14" w:rsidRDefault="00331F14" w:rsidP="00331F14">
      <w:pPr>
        <w:pStyle w:val="Numberedlist1"/>
      </w:pPr>
      <w:r>
        <w:t>Save your work.</w:t>
      </w:r>
    </w:p>
    <w:p w14:paraId="7463E33C" w14:textId="7C1785D5" w:rsidR="00FF46E2" w:rsidRDefault="00FF46E2" w:rsidP="00C4730A">
      <w:pPr>
        <w:pStyle w:val="Heading2"/>
      </w:pPr>
      <w:bookmarkStart w:id="377" w:name="_Toc29043592"/>
      <w:r>
        <w:t>Wrap-up</w:t>
      </w:r>
      <w:bookmarkEnd w:id="377"/>
    </w:p>
    <w:p w14:paraId="37116737" w14:textId="5689661C" w:rsidR="00FF46E2" w:rsidRPr="00FF46E2" w:rsidRDefault="00FF46E2" w:rsidP="006F304A">
      <w:pPr>
        <w:pStyle w:val="Numberedlist1"/>
        <w:numPr>
          <w:ilvl w:val="0"/>
          <w:numId w:val="34"/>
        </w:numPr>
      </w:pPr>
      <w:r>
        <w:t xml:space="preserve">When creating a link to a document within a workbook, which area of the </w:t>
      </w:r>
      <w:r w:rsidRPr="0056518B">
        <w:rPr>
          <w:rStyle w:val="Inlinebold"/>
        </w:rPr>
        <w:t>Insert Hyperlink</w:t>
      </w:r>
      <w:r>
        <w:t xml:space="preserve"> dialog box would </w:t>
      </w:r>
      <w:r w:rsidR="0056518B">
        <w:t>you use</w:t>
      </w:r>
      <w:r>
        <w:t>?</w:t>
      </w:r>
    </w:p>
    <w:p w14:paraId="31B16A8B" w14:textId="77777777" w:rsidR="00FF46E2" w:rsidRDefault="00FF46E2" w:rsidP="00FF46E2">
      <w:pPr>
        <w:pStyle w:val="Prompt"/>
      </w:pPr>
      <w:r>
        <w:t>Select the correct option.</w:t>
      </w:r>
    </w:p>
    <w:p w14:paraId="7E512DDC" w14:textId="701F12AA" w:rsidR="00FF46E2" w:rsidRPr="007E7336" w:rsidRDefault="00FF46E2" w:rsidP="00113A14">
      <w:pPr>
        <w:pStyle w:val="Numberedlist2"/>
        <w:numPr>
          <w:ilvl w:val="0"/>
          <w:numId w:val="128"/>
        </w:numPr>
      </w:pPr>
      <w:r w:rsidRPr="007E7336">
        <w:t>Create a new file</w:t>
      </w:r>
    </w:p>
    <w:p w14:paraId="0B59492F" w14:textId="731C036F" w:rsidR="00FF46E2" w:rsidRPr="007E7336" w:rsidRDefault="00D02763" w:rsidP="00D172AD">
      <w:pPr>
        <w:pStyle w:val="Numberedlist2"/>
      </w:pPr>
      <w:r>
        <w:t>Email</w:t>
      </w:r>
      <w:r w:rsidR="00FF46E2" w:rsidRPr="007E7336">
        <w:t xml:space="preserve"> address</w:t>
      </w:r>
    </w:p>
    <w:p w14:paraId="7B595814" w14:textId="14BCA6F3" w:rsidR="00FF46E2" w:rsidRPr="007E7336" w:rsidRDefault="00FF46E2" w:rsidP="00D172AD">
      <w:pPr>
        <w:pStyle w:val="Numberedlist2"/>
      </w:pPr>
      <w:r w:rsidRPr="007E7336">
        <w:t>Place in this document</w:t>
      </w:r>
    </w:p>
    <w:p w14:paraId="2D94E676" w14:textId="2D762E7F" w:rsidR="00FF46E2" w:rsidRPr="007E7336" w:rsidRDefault="00FF46E2" w:rsidP="00D172AD">
      <w:pPr>
        <w:pStyle w:val="Numberedlist2"/>
      </w:pPr>
      <w:r w:rsidRPr="007E7336">
        <w:t xml:space="preserve">Existing </w:t>
      </w:r>
      <w:r w:rsidR="0056518B">
        <w:t>f</w:t>
      </w:r>
      <w:r w:rsidRPr="007E7336">
        <w:t xml:space="preserve">ile or </w:t>
      </w:r>
      <w:r w:rsidR="0056518B">
        <w:t>w</w:t>
      </w:r>
      <w:r w:rsidRPr="007E7336">
        <w:t>ebpage</w:t>
      </w:r>
    </w:p>
    <w:p w14:paraId="445A059F" w14:textId="5BFF3959" w:rsidR="00FF46E2" w:rsidRPr="00FF46E2" w:rsidRDefault="0056518B" w:rsidP="00844E98">
      <w:pPr>
        <w:pStyle w:val="Numberedlist1"/>
      </w:pPr>
      <w:bookmarkStart w:id="378" w:name="_Hlk28878133"/>
      <w:r>
        <w:t>You can e</w:t>
      </w:r>
      <w:r w:rsidR="00FF46E2">
        <w:t>dit or remov</w:t>
      </w:r>
      <w:r>
        <w:t>e</w:t>
      </w:r>
      <w:r w:rsidR="00FF46E2">
        <w:t xml:space="preserve"> a hyperlink </w:t>
      </w:r>
      <w:r>
        <w:t xml:space="preserve">using </w:t>
      </w:r>
      <w:r w:rsidR="00FF46E2">
        <w:t>which action</w:t>
      </w:r>
      <w:bookmarkEnd w:id="378"/>
      <w:r w:rsidR="00FF46E2">
        <w:t>?</w:t>
      </w:r>
    </w:p>
    <w:p w14:paraId="4C968CE9" w14:textId="77777777" w:rsidR="00FF46E2" w:rsidRDefault="00FF46E2" w:rsidP="00FF46E2">
      <w:pPr>
        <w:pStyle w:val="Prompt"/>
      </w:pPr>
      <w:r>
        <w:t>Select the correct option.</w:t>
      </w:r>
    </w:p>
    <w:p w14:paraId="46A8B2EA" w14:textId="27496B1F" w:rsidR="00FF46E2" w:rsidRPr="002E4C75" w:rsidRDefault="00FF46E2" w:rsidP="006F304A">
      <w:pPr>
        <w:pStyle w:val="Numberedlist2"/>
        <w:numPr>
          <w:ilvl w:val="0"/>
          <w:numId w:val="67"/>
        </w:numPr>
      </w:pPr>
      <w:r w:rsidRPr="002E4C75">
        <w:t xml:space="preserve">Selecting the hyperlinked cell and </w:t>
      </w:r>
      <w:r w:rsidR="001A1830" w:rsidRPr="002E4C75">
        <w:t>select</w:t>
      </w:r>
      <w:r w:rsidRPr="002E4C75">
        <w:t>ing delete.</w:t>
      </w:r>
    </w:p>
    <w:p w14:paraId="50E4A6E7" w14:textId="5D9A63CC" w:rsidR="00FF46E2" w:rsidRPr="002E4C75" w:rsidRDefault="00FF46E2" w:rsidP="00D172AD">
      <w:pPr>
        <w:pStyle w:val="Numberedlist2"/>
      </w:pPr>
      <w:r w:rsidRPr="002E4C75">
        <w:t xml:space="preserve">Selecting the hyperlinked cell and </w:t>
      </w:r>
      <w:r w:rsidR="001E0DDE">
        <w:t>select</w:t>
      </w:r>
      <w:r w:rsidRPr="002E4C75">
        <w:t xml:space="preserve">ing </w:t>
      </w:r>
      <w:r w:rsidRPr="00FA1D0E">
        <w:rPr>
          <w:rStyle w:val="Inlinebold"/>
        </w:rPr>
        <w:t>Tab</w:t>
      </w:r>
      <w:r w:rsidRPr="002E4C75">
        <w:t>.</w:t>
      </w:r>
    </w:p>
    <w:p w14:paraId="6EE3DB55" w14:textId="26200BC7" w:rsidR="00FF46E2" w:rsidRPr="002E4C75" w:rsidRDefault="00FF46E2" w:rsidP="00D172AD">
      <w:pPr>
        <w:pStyle w:val="Numberedlist2"/>
      </w:pPr>
      <w:r w:rsidRPr="002E4C75">
        <w:t xml:space="preserve">Selecting the hyperlinked cell and using the </w:t>
      </w:r>
      <w:r w:rsidRPr="00FA1D0E">
        <w:rPr>
          <w:rStyle w:val="Inlinebold"/>
        </w:rPr>
        <w:t>Link</w:t>
      </w:r>
      <w:r w:rsidRPr="002E4C75">
        <w:t xml:space="preserve"> </w:t>
      </w:r>
      <w:r w:rsidR="00146F9B" w:rsidRPr="002E4C75">
        <w:t xml:space="preserve">command </w:t>
      </w:r>
      <w:r w:rsidRPr="002E4C75">
        <w:t xml:space="preserve">found </w:t>
      </w:r>
      <w:r w:rsidR="00FA1D0E">
        <w:t>o</w:t>
      </w:r>
      <w:r w:rsidRPr="002E4C75">
        <w:t xml:space="preserve">n the </w:t>
      </w:r>
      <w:r w:rsidRPr="00FA1D0E">
        <w:rPr>
          <w:rStyle w:val="Inlinebold"/>
        </w:rPr>
        <w:t>Insert</w:t>
      </w:r>
      <w:r w:rsidRPr="002E4C75">
        <w:t xml:space="preserve"> </w:t>
      </w:r>
      <w:r w:rsidR="006E7E00">
        <w:t>tab</w:t>
      </w:r>
      <w:r w:rsidRPr="002E4C75">
        <w:t>.</w:t>
      </w:r>
    </w:p>
    <w:p w14:paraId="36624FE7" w14:textId="77777777" w:rsidR="00FF46E2" w:rsidRPr="002E4C75" w:rsidRDefault="00FF46E2" w:rsidP="00D172AD">
      <w:pPr>
        <w:pStyle w:val="Numberedlist2"/>
      </w:pPr>
      <w:r w:rsidRPr="002E4C75">
        <w:t xml:space="preserve">Selecting the hyperlinked cell and using the </w:t>
      </w:r>
      <w:r w:rsidRPr="00FA1D0E">
        <w:rPr>
          <w:rStyle w:val="Inlinebold"/>
        </w:rPr>
        <w:t>Edit</w:t>
      </w:r>
      <w:r w:rsidRPr="002E4C75">
        <w:t xml:space="preserve"> ribbon.</w:t>
      </w:r>
    </w:p>
    <w:p w14:paraId="74A02CDA" w14:textId="2D0DAF76" w:rsidR="00FF46E2" w:rsidRPr="00FF46E2" w:rsidRDefault="00FF46E2" w:rsidP="00844E98">
      <w:pPr>
        <w:pStyle w:val="Numberedlist1"/>
      </w:pPr>
      <w:r>
        <w:t>Which of the following statements about hyperlinks is false?</w:t>
      </w:r>
    </w:p>
    <w:p w14:paraId="3FE5A287" w14:textId="77777777" w:rsidR="00FF46E2" w:rsidRDefault="00FF46E2" w:rsidP="00FF46E2">
      <w:pPr>
        <w:pStyle w:val="Prompt"/>
      </w:pPr>
      <w:r>
        <w:t>Select the correct option.</w:t>
      </w:r>
    </w:p>
    <w:p w14:paraId="6798EE48" w14:textId="3670928E" w:rsidR="00FF46E2" w:rsidRPr="004007B3" w:rsidRDefault="00FF46E2" w:rsidP="006F304A">
      <w:pPr>
        <w:pStyle w:val="Numberedlist2"/>
        <w:numPr>
          <w:ilvl w:val="0"/>
          <w:numId w:val="68"/>
        </w:numPr>
      </w:pPr>
      <w:r w:rsidRPr="004007B3">
        <w:t>When removing multiple hyperlinks, they must be removed one at a time.</w:t>
      </w:r>
    </w:p>
    <w:p w14:paraId="70FA26CE" w14:textId="2CAC1EDB" w:rsidR="00FF46E2" w:rsidRPr="004007B3" w:rsidRDefault="00FA1D0E" w:rsidP="00D172AD">
      <w:pPr>
        <w:pStyle w:val="Numberedlist2"/>
      </w:pPr>
      <w:bookmarkStart w:id="379" w:name="_Hlk28878326"/>
      <w:r>
        <w:t>You can remove a</w:t>
      </w:r>
      <w:r w:rsidR="00FF46E2" w:rsidRPr="004007B3">
        <w:t xml:space="preserve"> hyperlink by right-clicking on it </w:t>
      </w:r>
      <w:r>
        <w:t>or accessing the context menu, and then</w:t>
      </w:r>
      <w:r w:rsidR="00FF46E2" w:rsidRPr="004007B3">
        <w:t xml:space="preserve"> </w:t>
      </w:r>
      <w:r>
        <w:t>selecting</w:t>
      </w:r>
      <w:r w:rsidR="00FF46E2" w:rsidRPr="004007B3">
        <w:t xml:space="preserve"> </w:t>
      </w:r>
      <w:r w:rsidR="00FF46E2" w:rsidRPr="00FA1D0E">
        <w:rPr>
          <w:rStyle w:val="Inlinebold"/>
        </w:rPr>
        <w:t>Remove hyperlink</w:t>
      </w:r>
      <w:bookmarkEnd w:id="379"/>
      <w:r w:rsidR="00FF46E2" w:rsidRPr="004007B3">
        <w:t>.</w:t>
      </w:r>
    </w:p>
    <w:p w14:paraId="47AFA732" w14:textId="4D39B101" w:rsidR="00FF46E2" w:rsidRPr="004007B3" w:rsidRDefault="00FA1D0E" w:rsidP="00D172AD">
      <w:pPr>
        <w:pStyle w:val="Numberedlist2"/>
      </w:pPr>
      <w:bookmarkStart w:id="380" w:name="_Hlk28878339"/>
      <w:r>
        <w:t>You can link h</w:t>
      </w:r>
      <w:r w:rsidR="00FF46E2" w:rsidRPr="004007B3">
        <w:t>yperlinks to several areas including an internal cell, an external document, an email address</w:t>
      </w:r>
      <w:r>
        <w:t>,</w:t>
      </w:r>
      <w:r w:rsidR="00FF46E2" w:rsidRPr="004007B3">
        <w:t xml:space="preserve"> or a website</w:t>
      </w:r>
      <w:bookmarkEnd w:id="380"/>
      <w:r w:rsidR="00FF46E2" w:rsidRPr="004007B3">
        <w:t>.</w:t>
      </w:r>
    </w:p>
    <w:p w14:paraId="38ADF478" w14:textId="77777777" w:rsidR="00FF46E2" w:rsidRPr="004007B3" w:rsidRDefault="00FF46E2" w:rsidP="00D172AD">
      <w:pPr>
        <w:pStyle w:val="Numberedlist2"/>
      </w:pPr>
      <w:r w:rsidRPr="004007B3">
        <w:t>A hyperlink to a named group of cells can be created.</w:t>
      </w:r>
    </w:p>
    <w:p w14:paraId="04886821" w14:textId="397E2326" w:rsidR="00FF46E2" w:rsidRPr="00FF46E2" w:rsidRDefault="00C72075" w:rsidP="00844E98">
      <w:pPr>
        <w:pStyle w:val="Numberedlist1"/>
      </w:pPr>
      <w:sdt>
        <w:sdtPr>
          <w:alias w:val="Question 4"/>
          <w:tag w:val="Question 4"/>
          <w:id w:val="-1183278443"/>
          <w:lock w:val="sdtLocked"/>
          <w:placeholder>
            <w:docPart w:val="C8D0DD2898234759B4A458DCBB39AACD"/>
          </w:placeholder>
          <w:showingPlcHdr/>
        </w:sdtPr>
        <w:sdtContent>
          <w:r w:rsidR="00AD2A2C" w:rsidRPr="00641E7A">
            <w:rPr>
              <w:rStyle w:val="Inlinebold"/>
            </w:rPr>
            <w:t>Select here to enter text.</w:t>
          </w:r>
        </w:sdtContent>
      </w:sdt>
      <w:r w:rsidR="00FF46E2" w:rsidRPr="00EB01EA">
        <w:t xml:space="preserve"> provide navigation throughout a workbook or to external resources.</w:t>
      </w:r>
    </w:p>
    <w:p w14:paraId="000F66E0" w14:textId="12BDA19B" w:rsidR="00C4082D" w:rsidRDefault="00C4082D" w:rsidP="00FF46E2">
      <w:pPr>
        <w:pStyle w:val="Prompt"/>
      </w:pPr>
    </w:p>
    <w:p w14:paraId="617B9F31" w14:textId="77777777" w:rsidR="00C6237A" w:rsidRDefault="00C6237A" w:rsidP="00C6237A">
      <w:pPr>
        <w:pStyle w:val="Heading1"/>
      </w:pPr>
      <w:bookmarkStart w:id="381" w:name="_Toc29043593"/>
      <w:r>
        <w:lastRenderedPageBreak/>
        <w:t>Glossary</w:t>
      </w:r>
      <w:bookmarkEnd w:id="263"/>
      <w:bookmarkEnd w:id="264"/>
      <w:bookmarkEnd w:id="381"/>
    </w:p>
    <w:tbl>
      <w:tblPr>
        <w:tblW w:w="5497" w:type="pct"/>
        <w:tblCellSpacing w:w="43" w:type="dxa"/>
        <w:tblCellMar>
          <w:top w:w="86" w:type="dxa"/>
          <w:left w:w="144" w:type="dxa"/>
          <w:bottom w:w="86" w:type="dxa"/>
          <w:right w:w="144" w:type="dxa"/>
        </w:tblCellMar>
        <w:tblLook w:val="04A0" w:firstRow="1" w:lastRow="0" w:firstColumn="1" w:lastColumn="0" w:noHBand="0" w:noVBand="1"/>
      </w:tblPr>
      <w:tblGrid>
        <w:gridCol w:w="2521"/>
        <w:gridCol w:w="7769"/>
      </w:tblGrid>
      <w:tr w:rsidR="001E5ABE" w14:paraId="4160CF3C" w14:textId="77777777" w:rsidTr="00C93E91">
        <w:trPr>
          <w:trHeight w:val="360"/>
          <w:tblCellSpacing w:w="43" w:type="dxa"/>
        </w:trPr>
        <w:tc>
          <w:tcPr>
            <w:tcW w:w="1162" w:type="pct"/>
          </w:tcPr>
          <w:p w14:paraId="5E96F649" w14:textId="77777777" w:rsidR="001E5ABE" w:rsidRDefault="001E5ABE" w:rsidP="003A64DE">
            <w:pPr>
              <w:pStyle w:val="TableRowHeader"/>
            </w:pPr>
            <w:r>
              <w:t>CONCAT</w:t>
            </w:r>
          </w:p>
        </w:tc>
        <w:tc>
          <w:tcPr>
            <w:tcW w:w="3713" w:type="pct"/>
          </w:tcPr>
          <w:p w14:paraId="60734667" w14:textId="77777777" w:rsidR="001E5ABE" w:rsidRDefault="001E5ABE" w:rsidP="00F14292">
            <w:pPr>
              <w:pStyle w:val="TableContent"/>
            </w:pPr>
            <w:r>
              <w:t>An Excel function that allows for data from multiple cells to be combined.</w:t>
            </w:r>
          </w:p>
        </w:tc>
      </w:tr>
      <w:tr w:rsidR="00C6237A" w14:paraId="6F06A0C6" w14:textId="77777777" w:rsidTr="00C93E91">
        <w:trPr>
          <w:trHeight w:val="360"/>
          <w:tblCellSpacing w:w="43" w:type="dxa"/>
        </w:trPr>
        <w:tc>
          <w:tcPr>
            <w:tcW w:w="1162" w:type="pct"/>
          </w:tcPr>
          <w:p w14:paraId="39FB0744" w14:textId="0402A3E3" w:rsidR="00C6237A" w:rsidRPr="00DB42ED" w:rsidRDefault="00E9734B" w:rsidP="003A64DE">
            <w:pPr>
              <w:pStyle w:val="TableRowHeader"/>
            </w:pPr>
            <w:r>
              <w:t>.csv</w:t>
            </w:r>
          </w:p>
        </w:tc>
        <w:tc>
          <w:tcPr>
            <w:tcW w:w="3713" w:type="pct"/>
          </w:tcPr>
          <w:p w14:paraId="6E5286B4" w14:textId="77777777" w:rsidR="00C6237A" w:rsidRDefault="00A32298" w:rsidP="00F14292">
            <w:pPr>
              <w:pStyle w:val="TableContent"/>
            </w:pPr>
            <w:r>
              <w:t>A file containing data that is separated by commas.</w:t>
            </w:r>
          </w:p>
        </w:tc>
      </w:tr>
      <w:tr w:rsidR="00C6237A" w14:paraId="4A679F10" w14:textId="77777777" w:rsidTr="00C93E91">
        <w:trPr>
          <w:trHeight w:val="360"/>
          <w:tblCellSpacing w:w="43" w:type="dxa"/>
        </w:trPr>
        <w:tc>
          <w:tcPr>
            <w:tcW w:w="1162" w:type="pct"/>
          </w:tcPr>
          <w:p w14:paraId="6C52AFA8" w14:textId="77777777" w:rsidR="00C6237A" w:rsidRPr="00DB42ED" w:rsidRDefault="00A32298" w:rsidP="003A64DE">
            <w:pPr>
              <w:pStyle w:val="TableRowHeader"/>
            </w:pPr>
            <w:r>
              <w:t>Delimiter</w:t>
            </w:r>
          </w:p>
        </w:tc>
        <w:tc>
          <w:tcPr>
            <w:tcW w:w="3713" w:type="pct"/>
          </w:tcPr>
          <w:p w14:paraId="3B29B73E" w14:textId="77777777" w:rsidR="00C93E91" w:rsidRDefault="001E5ABE" w:rsidP="00F14292">
            <w:pPr>
              <w:pStyle w:val="TableContent"/>
            </w:pPr>
            <w:r>
              <w:t>A character used to separate individual pieces of data.</w:t>
            </w:r>
          </w:p>
        </w:tc>
      </w:tr>
      <w:tr w:rsidR="001E5ABE" w14:paraId="6729BF9A" w14:textId="77777777" w:rsidTr="00C93E91">
        <w:trPr>
          <w:trHeight w:val="360"/>
          <w:tblCellSpacing w:w="43" w:type="dxa"/>
        </w:trPr>
        <w:tc>
          <w:tcPr>
            <w:tcW w:w="1162" w:type="pct"/>
          </w:tcPr>
          <w:p w14:paraId="044E04FA" w14:textId="77777777" w:rsidR="001E5ABE" w:rsidRDefault="001E5ABE" w:rsidP="003A64DE">
            <w:pPr>
              <w:pStyle w:val="TableRowHeader"/>
            </w:pPr>
            <w:r>
              <w:t>Hyperlink</w:t>
            </w:r>
          </w:p>
        </w:tc>
        <w:tc>
          <w:tcPr>
            <w:tcW w:w="3713" w:type="pct"/>
          </w:tcPr>
          <w:p w14:paraId="4021AE55" w14:textId="39484C01" w:rsidR="001E5ABE" w:rsidRDefault="001E5ABE" w:rsidP="00F14292">
            <w:pPr>
              <w:pStyle w:val="TableContent"/>
            </w:pPr>
            <w:r>
              <w:t>A feature that takes the user to another location either within the document, external file</w:t>
            </w:r>
            <w:r w:rsidR="00FA1D0E">
              <w:t>,</w:t>
            </w:r>
            <w:r>
              <w:t xml:space="preserve"> or website.</w:t>
            </w:r>
          </w:p>
        </w:tc>
      </w:tr>
      <w:tr w:rsidR="001E5ABE" w14:paraId="1C6B27B6" w14:textId="77777777" w:rsidTr="00C93E91">
        <w:trPr>
          <w:trHeight w:val="360"/>
          <w:tblCellSpacing w:w="43" w:type="dxa"/>
        </w:trPr>
        <w:tc>
          <w:tcPr>
            <w:tcW w:w="1162" w:type="pct"/>
          </w:tcPr>
          <w:p w14:paraId="47A87726" w14:textId="77777777" w:rsidR="001E5ABE" w:rsidRDefault="001E5ABE" w:rsidP="003A64DE">
            <w:pPr>
              <w:pStyle w:val="TableRowHeader"/>
            </w:pPr>
            <w:r>
              <w:t>LOWER</w:t>
            </w:r>
          </w:p>
        </w:tc>
        <w:tc>
          <w:tcPr>
            <w:tcW w:w="3713" w:type="pct"/>
          </w:tcPr>
          <w:p w14:paraId="24EFBE7A" w14:textId="77777777" w:rsidR="001E5ABE" w:rsidRDefault="001E5ABE" w:rsidP="00F14292">
            <w:pPr>
              <w:pStyle w:val="TableContent"/>
            </w:pPr>
            <w:r>
              <w:t>An Excel function that converts every letter to lowercase.</w:t>
            </w:r>
          </w:p>
        </w:tc>
      </w:tr>
      <w:tr w:rsidR="001E5ABE" w14:paraId="0DA62B30" w14:textId="77777777" w:rsidTr="00C93E91">
        <w:trPr>
          <w:trHeight w:val="360"/>
          <w:tblCellSpacing w:w="43" w:type="dxa"/>
        </w:trPr>
        <w:tc>
          <w:tcPr>
            <w:tcW w:w="1162" w:type="pct"/>
          </w:tcPr>
          <w:p w14:paraId="55DF3F57" w14:textId="77777777" w:rsidR="001E5ABE" w:rsidRDefault="001E5ABE" w:rsidP="003A64DE">
            <w:pPr>
              <w:pStyle w:val="TableRowHeader"/>
            </w:pPr>
            <w:r>
              <w:t>PROPER</w:t>
            </w:r>
          </w:p>
        </w:tc>
        <w:tc>
          <w:tcPr>
            <w:tcW w:w="3713" w:type="pct"/>
          </w:tcPr>
          <w:p w14:paraId="708DDEB8" w14:textId="77777777" w:rsidR="001E5ABE" w:rsidRDefault="001E5ABE" w:rsidP="00F14292">
            <w:pPr>
              <w:pStyle w:val="TableContent"/>
            </w:pPr>
            <w:r>
              <w:t>An Excel function that allows the first letter of every word to be capitalized.</w:t>
            </w:r>
          </w:p>
        </w:tc>
      </w:tr>
      <w:tr w:rsidR="00C93E91" w14:paraId="0648971C" w14:textId="77777777" w:rsidTr="00C93E91">
        <w:trPr>
          <w:trHeight w:val="360"/>
          <w:tblCellSpacing w:w="43" w:type="dxa"/>
        </w:trPr>
        <w:tc>
          <w:tcPr>
            <w:tcW w:w="1162" w:type="pct"/>
          </w:tcPr>
          <w:p w14:paraId="3AD38B1B" w14:textId="77777777" w:rsidR="00C93E91" w:rsidRDefault="00C93E91" w:rsidP="003A64DE">
            <w:pPr>
              <w:pStyle w:val="TableRowHeader"/>
            </w:pPr>
            <w:r>
              <w:t>String</w:t>
            </w:r>
          </w:p>
        </w:tc>
        <w:tc>
          <w:tcPr>
            <w:tcW w:w="3713" w:type="pct"/>
          </w:tcPr>
          <w:p w14:paraId="608C6D43" w14:textId="1682F6A6" w:rsidR="00C93E91" w:rsidRDefault="00C93E91" w:rsidP="00F14292">
            <w:pPr>
              <w:pStyle w:val="TableContent"/>
            </w:pPr>
            <w:r>
              <w:t xml:space="preserve">A collection of characters </w:t>
            </w:r>
            <w:r w:rsidRPr="00C93E91">
              <w:t>upon</w:t>
            </w:r>
            <w:r w:rsidR="00FA1D0E">
              <w:t xml:space="preserve"> </w:t>
            </w:r>
            <w:r w:rsidRPr="00C93E91">
              <w:t>which no mathematical calculations are to be performed (</w:t>
            </w:r>
            <w:r w:rsidR="00FA1D0E">
              <w:t>for example</w:t>
            </w:r>
            <w:r w:rsidRPr="00C93E91">
              <w:t xml:space="preserve">, letters, zip codes, </w:t>
            </w:r>
            <w:r w:rsidR="00FA1D0E">
              <w:t xml:space="preserve">or </w:t>
            </w:r>
            <w:r w:rsidRPr="00C93E91">
              <w:t>telephone numbers).</w:t>
            </w:r>
          </w:p>
        </w:tc>
      </w:tr>
      <w:tr w:rsidR="00C93E91" w14:paraId="617203A7" w14:textId="77777777" w:rsidTr="00C93E91">
        <w:trPr>
          <w:trHeight w:val="360"/>
          <w:tblCellSpacing w:w="43" w:type="dxa"/>
        </w:trPr>
        <w:tc>
          <w:tcPr>
            <w:tcW w:w="1162" w:type="pct"/>
          </w:tcPr>
          <w:p w14:paraId="29D9B2A3" w14:textId="77777777" w:rsidR="00C93E91" w:rsidRPr="00C93E91" w:rsidRDefault="00C93E91" w:rsidP="00C93E91">
            <w:pPr>
              <w:pStyle w:val="TableRowHeader"/>
            </w:pPr>
            <w:r>
              <w:t>Text</w:t>
            </w:r>
          </w:p>
        </w:tc>
        <w:tc>
          <w:tcPr>
            <w:tcW w:w="3711" w:type="pct"/>
          </w:tcPr>
          <w:p w14:paraId="1FA6EA2A" w14:textId="77777777" w:rsidR="00C93E91" w:rsidRPr="00C93E91" w:rsidRDefault="00C93E91" w:rsidP="00F14292">
            <w:pPr>
              <w:pStyle w:val="TableContent"/>
            </w:pPr>
            <w:r>
              <w:t>A</w:t>
            </w:r>
            <w:r w:rsidRPr="00C93E91">
              <w:t xml:space="preserve"> collection of </w:t>
            </w:r>
            <w:r>
              <w:t xml:space="preserve">letters that have meaning. </w:t>
            </w:r>
          </w:p>
        </w:tc>
      </w:tr>
      <w:tr w:rsidR="001E5ABE" w14:paraId="398E572E" w14:textId="77777777" w:rsidTr="00C93E91">
        <w:trPr>
          <w:trHeight w:val="360"/>
          <w:tblCellSpacing w:w="43" w:type="dxa"/>
        </w:trPr>
        <w:tc>
          <w:tcPr>
            <w:tcW w:w="1162" w:type="pct"/>
          </w:tcPr>
          <w:p w14:paraId="6E0318EC" w14:textId="77777777" w:rsidR="001E5ABE" w:rsidRDefault="001E5ABE" w:rsidP="00C93E91">
            <w:pPr>
              <w:pStyle w:val="TableRowHeader"/>
            </w:pPr>
            <w:r>
              <w:t>TEXTJOIN</w:t>
            </w:r>
          </w:p>
        </w:tc>
        <w:tc>
          <w:tcPr>
            <w:tcW w:w="3713" w:type="pct"/>
          </w:tcPr>
          <w:p w14:paraId="07E00E39" w14:textId="77777777" w:rsidR="001E5ABE" w:rsidRDefault="001E5ABE" w:rsidP="00F14292">
            <w:pPr>
              <w:pStyle w:val="TableContent"/>
            </w:pPr>
            <w:r>
              <w:t>An Excel function that combines data from multiple cells into a list separated by a delimiter.</w:t>
            </w:r>
          </w:p>
        </w:tc>
      </w:tr>
      <w:tr w:rsidR="00C93E91" w14:paraId="426320A1" w14:textId="77777777" w:rsidTr="00C93E91">
        <w:trPr>
          <w:trHeight w:val="360"/>
          <w:tblCellSpacing w:w="43" w:type="dxa"/>
        </w:trPr>
        <w:tc>
          <w:tcPr>
            <w:tcW w:w="1162" w:type="pct"/>
          </w:tcPr>
          <w:p w14:paraId="24B35B93" w14:textId="696104C2" w:rsidR="00C93E91" w:rsidRPr="00C93E91" w:rsidRDefault="00E9734B" w:rsidP="00C93E91">
            <w:pPr>
              <w:pStyle w:val="TableRowHeader"/>
            </w:pPr>
            <w:r>
              <w:t>.txt</w:t>
            </w:r>
            <w:r w:rsidR="00C93E91">
              <w:t xml:space="preserve"> </w:t>
            </w:r>
          </w:p>
        </w:tc>
        <w:tc>
          <w:tcPr>
            <w:tcW w:w="3713" w:type="pct"/>
          </w:tcPr>
          <w:p w14:paraId="0FCCE468" w14:textId="77777777" w:rsidR="00C93E91" w:rsidRPr="00C93E91" w:rsidRDefault="00C93E91" w:rsidP="00F14292">
            <w:pPr>
              <w:pStyle w:val="TableContent"/>
            </w:pPr>
            <w:r>
              <w:t>A file that contains data that is commonly separated by tabs.</w:t>
            </w:r>
          </w:p>
        </w:tc>
      </w:tr>
      <w:tr w:rsidR="001E5ABE" w14:paraId="5AC8772A" w14:textId="77777777" w:rsidTr="00C93E91">
        <w:trPr>
          <w:trHeight w:val="360"/>
          <w:tblCellSpacing w:w="43" w:type="dxa"/>
        </w:trPr>
        <w:tc>
          <w:tcPr>
            <w:tcW w:w="1162" w:type="pct"/>
          </w:tcPr>
          <w:p w14:paraId="6FE798D3" w14:textId="77777777" w:rsidR="001E5ABE" w:rsidRDefault="001E5ABE" w:rsidP="00C93E91">
            <w:pPr>
              <w:pStyle w:val="TableRowHeader"/>
            </w:pPr>
            <w:r>
              <w:t>UPPER</w:t>
            </w:r>
          </w:p>
        </w:tc>
        <w:tc>
          <w:tcPr>
            <w:tcW w:w="3713" w:type="pct"/>
          </w:tcPr>
          <w:p w14:paraId="22DEDCC7" w14:textId="77777777" w:rsidR="001E5ABE" w:rsidRDefault="001E5ABE" w:rsidP="00F14292">
            <w:pPr>
              <w:pStyle w:val="TableContent"/>
            </w:pPr>
            <w:r>
              <w:t>An Excel function that converts every letter to uppercase.</w:t>
            </w:r>
          </w:p>
        </w:tc>
      </w:tr>
    </w:tbl>
    <w:p w14:paraId="57905AED" w14:textId="26691261" w:rsidR="00F0789C" w:rsidRDefault="00257C7B" w:rsidP="0015651E">
      <w:pPr>
        <w:pStyle w:val="Caption"/>
      </w:pPr>
      <w:r>
        <w:t xml:space="preserve">Table </w:t>
      </w:r>
      <w:r>
        <w:fldChar w:fldCharType="begin"/>
      </w:r>
      <w:r>
        <w:instrText xml:space="preserve"> SEQ Table \* ARABIC </w:instrText>
      </w:r>
      <w:r>
        <w:fldChar w:fldCharType="separate"/>
      </w:r>
      <w:r w:rsidR="00953BD0">
        <w:rPr>
          <w:noProof/>
        </w:rPr>
        <w:t>2</w:t>
      </w:r>
      <w:r>
        <w:fldChar w:fldCharType="end"/>
      </w:r>
      <w:r w:rsidR="00F0789C">
        <w:t>: Glossary terms and definitions</w:t>
      </w:r>
    </w:p>
    <w:p w14:paraId="57FD19AD" w14:textId="77777777" w:rsidR="00C6237A" w:rsidRDefault="00C6237A" w:rsidP="00451FD3">
      <w:r>
        <w:br w:type="page"/>
      </w:r>
    </w:p>
    <w:p w14:paraId="23CEEB0D" w14:textId="77777777" w:rsidR="003A4873" w:rsidRPr="001B1B6A" w:rsidRDefault="003A4873" w:rsidP="00722847">
      <w:pPr>
        <w:pStyle w:val="Heading1"/>
      </w:pPr>
      <w:bookmarkStart w:id="382" w:name="_Toc29043594"/>
      <w:r w:rsidRPr="001B1B6A">
        <w:lastRenderedPageBreak/>
        <w:t>Cornerstone</w:t>
      </w:r>
      <w:bookmarkEnd w:id="265"/>
      <w:bookmarkEnd w:id="266"/>
      <w:bookmarkEnd w:id="382"/>
    </w:p>
    <w:p w14:paraId="541C0619" w14:textId="77777777" w:rsidR="003A4873" w:rsidRPr="005B6C37" w:rsidRDefault="00494196" w:rsidP="00722847">
      <w:pPr>
        <w:pStyle w:val="Heading2"/>
      </w:pPr>
      <w:bookmarkStart w:id="383" w:name="_Toc29043595"/>
      <w:r>
        <w:t>Overview</w:t>
      </w:r>
      <w:bookmarkEnd w:id="383"/>
    </w:p>
    <w:p w14:paraId="5222C5A6" w14:textId="77777777" w:rsidR="003A4873" w:rsidRDefault="00A82706" w:rsidP="003A4873">
      <w:r>
        <w:t>In this cornerstone, you will need to combine data from different sources, fix issues that arise in the data, and insert links to other helpful material.</w:t>
      </w:r>
    </w:p>
    <w:p w14:paraId="1B053F9B" w14:textId="77777777" w:rsidR="003A4873" w:rsidRDefault="003A4873" w:rsidP="00722847">
      <w:pPr>
        <w:pStyle w:val="Heading2"/>
      </w:pPr>
      <w:bookmarkStart w:id="384" w:name="_Toc17841396"/>
      <w:bookmarkStart w:id="385" w:name="_Toc18356519"/>
      <w:bookmarkStart w:id="386" w:name="_Toc29043596"/>
      <w:r>
        <w:t>Objectives</w:t>
      </w:r>
      <w:bookmarkEnd w:id="384"/>
      <w:bookmarkEnd w:id="385"/>
      <w:bookmarkEnd w:id="386"/>
    </w:p>
    <w:p w14:paraId="3365F008" w14:textId="16F9CD85" w:rsidR="00627B56" w:rsidRPr="00627B56" w:rsidRDefault="00627B56" w:rsidP="00627B56">
      <w:r>
        <w:t xml:space="preserve">The following table outlines the </w:t>
      </w:r>
      <w:r w:rsidR="00355583">
        <w:t>c</w:t>
      </w:r>
      <w:r>
        <w:t>ornerstone objectives and their corresponding MOS exam objectives.</w:t>
      </w:r>
    </w:p>
    <w:tbl>
      <w:tblPr>
        <w:tblW w:w="5003" w:type="pct"/>
        <w:tblCellSpacing w:w="43" w:type="dxa"/>
        <w:tblCellMar>
          <w:top w:w="86" w:type="dxa"/>
          <w:left w:w="144" w:type="dxa"/>
          <w:bottom w:w="86" w:type="dxa"/>
          <w:right w:w="144" w:type="dxa"/>
        </w:tblCellMar>
        <w:tblLook w:val="04A0" w:firstRow="1" w:lastRow="0" w:firstColumn="1" w:lastColumn="0" w:noHBand="0" w:noVBand="1"/>
      </w:tblPr>
      <w:tblGrid>
        <w:gridCol w:w="2517"/>
        <w:gridCol w:w="6849"/>
      </w:tblGrid>
      <w:tr w:rsidR="004A5999" w14:paraId="2F1372AB" w14:textId="77777777" w:rsidTr="00562849">
        <w:trPr>
          <w:trHeight w:val="20"/>
          <w:tblCellSpacing w:w="43" w:type="dxa"/>
        </w:trPr>
        <w:tc>
          <w:tcPr>
            <w:tcW w:w="1275" w:type="pct"/>
          </w:tcPr>
          <w:p w14:paraId="68B62AC3" w14:textId="77777777" w:rsidR="004A5999" w:rsidRDefault="00B34118" w:rsidP="002973AA">
            <w:pPr>
              <w:pStyle w:val="TableRowHeader"/>
            </w:pPr>
            <w:r>
              <w:t>Import text</w:t>
            </w:r>
          </w:p>
        </w:tc>
        <w:tc>
          <w:tcPr>
            <w:tcW w:w="3587" w:type="pct"/>
          </w:tcPr>
          <w:p w14:paraId="2F935C19" w14:textId="77777777" w:rsidR="004A5999" w:rsidRDefault="00B34118" w:rsidP="002973AA">
            <w:pPr>
              <w:pStyle w:val="Tablelistbullet1"/>
            </w:pPr>
            <w:r>
              <w:t>1.1.1</w:t>
            </w:r>
            <w:r w:rsidR="004A5999">
              <w:t>:</w:t>
            </w:r>
            <w:r w:rsidRPr="00B34118">
              <w:t xml:space="preserve"> Import data from .txt files.</w:t>
            </w:r>
          </w:p>
          <w:p w14:paraId="4340FC14" w14:textId="77777777" w:rsidR="004A5999" w:rsidRDefault="00B34118" w:rsidP="002973AA">
            <w:pPr>
              <w:pStyle w:val="Tablelistbullet1"/>
            </w:pPr>
            <w:r>
              <w:t>1.1.2</w:t>
            </w:r>
            <w:r w:rsidR="004A5999">
              <w:t xml:space="preserve">: </w:t>
            </w:r>
            <w:r>
              <w:t>Import data from .csv files.</w:t>
            </w:r>
          </w:p>
        </w:tc>
      </w:tr>
      <w:tr w:rsidR="004A5999" w14:paraId="56C101D4" w14:textId="77777777" w:rsidTr="00562849">
        <w:trPr>
          <w:trHeight w:val="20"/>
          <w:tblCellSpacing w:w="43" w:type="dxa"/>
        </w:trPr>
        <w:tc>
          <w:tcPr>
            <w:tcW w:w="1275" w:type="pct"/>
          </w:tcPr>
          <w:p w14:paraId="1822D713" w14:textId="77777777" w:rsidR="004A5999" w:rsidRDefault="00B34118" w:rsidP="002973AA">
            <w:pPr>
              <w:pStyle w:val="TableRowHeader"/>
            </w:pPr>
            <w:r>
              <w:t>Manipulate text</w:t>
            </w:r>
          </w:p>
        </w:tc>
        <w:tc>
          <w:tcPr>
            <w:tcW w:w="3587" w:type="pct"/>
          </w:tcPr>
          <w:p w14:paraId="0BA1BC49" w14:textId="77777777" w:rsidR="004A5999" w:rsidRDefault="00B34118" w:rsidP="002973AA">
            <w:pPr>
              <w:pStyle w:val="Tablelistbullet1"/>
            </w:pPr>
            <w:r>
              <w:t>4.3.1</w:t>
            </w:r>
            <w:r w:rsidR="004A5999">
              <w:t xml:space="preserve">: </w:t>
            </w:r>
            <w:r w:rsidRPr="00B34118">
              <w:t xml:space="preserve">Format text by using </w:t>
            </w:r>
            <w:r w:rsidRPr="00854332">
              <w:rPr>
                <w:rStyle w:val="Inlinebold"/>
              </w:rPr>
              <w:t>RIGHT()</w:t>
            </w:r>
            <w:r w:rsidRPr="00B34118">
              <w:t xml:space="preserve">, </w:t>
            </w:r>
            <w:r w:rsidRPr="00854332">
              <w:rPr>
                <w:rStyle w:val="Inlinebold"/>
              </w:rPr>
              <w:t>LEFT()</w:t>
            </w:r>
            <w:r w:rsidRPr="00B34118">
              <w:t xml:space="preserve">, and </w:t>
            </w:r>
            <w:r w:rsidRPr="00854332">
              <w:rPr>
                <w:rStyle w:val="Inlinebold"/>
              </w:rPr>
              <w:t>MID()</w:t>
            </w:r>
            <w:r w:rsidRPr="00B34118">
              <w:t xml:space="preserve"> function</w:t>
            </w:r>
            <w:r>
              <w:t>s</w:t>
            </w:r>
          </w:p>
        </w:tc>
      </w:tr>
      <w:tr w:rsidR="004A5999" w14:paraId="1790B3D8" w14:textId="77777777" w:rsidTr="00562849">
        <w:trPr>
          <w:trHeight w:val="20"/>
          <w:tblCellSpacing w:w="43" w:type="dxa"/>
        </w:trPr>
        <w:tc>
          <w:tcPr>
            <w:tcW w:w="1275" w:type="pct"/>
          </w:tcPr>
          <w:p w14:paraId="456FFC87" w14:textId="77777777" w:rsidR="004A5999" w:rsidRDefault="00B34118" w:rsidP="002973AA">
            <w:pPr>
              <w:pStyle w:val="TableRowHeader"/>
            </w:pPr>
            <w:r>
              <w:t>Convert text</w:t>
            </w:r>
          </w:p>
        </w:tc>
        <w:tc>
          <w:tcPr>
            <w:tcW w:w="3587" w:type="pct"/>
          </w:tcPr>
          <w:p w14:paraId="7437B110" w14:textId="77777777" w:rsidR="004A5999" w:rsidRDefault="00502E4D" w:rsidP="002973AA">
            <w:pPr>
              <w:pStyle w:val="Tablelistbullet1"/>
            </w:pPr>
            <w:r>
              <w:t xml:space="preserve">4.3.2: </w:t>
            </w:r>
            <w:r w:rsidRPr="00502E4D">
              <w:t xml:space="preserve">Format text by using </w:t>
            </w:r>
            <w:r w:rsidRPr="00854332">
              <w:rPr>
                <w:rStyle w:val="Inlinebold"/>
              </w:rPr>
              <w:t>UPPER()</w:t>
            </w:r>
            <w:r w:rsidRPr="00502E4D">
              <w:t xml:space="preserve">, </w:t>
            </w:r>
            <w:r w:rsidRPr="00854332">
              <w:rPr>
                <w:rStyle w:val="Inlinebold"/>
              </w:rPr>
              <w:t>LOWER()</w:t>
            </w:r>
            <w:r w:rsidRPr="00502E4D">
              <w:t xml:space="preserve">, and </w:t>
            </w:r>
            <w:r w:rsidRPr="00854332">
              <w:rPr>
                <w:rStyle w:val="Inlinebold"/>
              </w:rPr>
              <w:t>LEN()</w:t>
            </w:r>
            <w:r w:rsidRPr="00502E4D">
              <w:t xml:space="preserve"> function</w:t>
            </w:r>
            <w:r>
              <w:t>s</w:t>
            </w:r>
          </w:p>
        </w:tc>
      </w:tr>
      <w:tr w:rsidR="00B34118" w14:paraId="14FC20B1" w14:textId="77777777" w:rsidTr="00562849">
        <w:trPr>
          <w:trHeight w:val="20"/>
          <w:tblCellSpacing w:w="43" w:type="dxa"/>
        </w:trPr>
        <w:tc>
          <w:tcPr>
            <w:tcW w:w="1275" w:type="pct"/>
          </w:tcPr>
          <w:p w14:paraId="255010DB" w14:textId="77777777" w:rsidR="00B34118" w:rsidRDefault="00B34118" w:rsidP="002973AA">
            <w:pPr>
              <w:pStyle w:val="TableRowHeader"/>
            </w:pPr>
            <w:r>
              <w:t>Combine text</w:t>
            </w:r>
          </w:p>
        </w:tc>
        <w:tc>
          <w:tcPr>
            <w:tcW w:w="3587" w:type="pct"/>
          </w:tcPr>
          <w:p w14:paraId="0BA35B8E" w14:textId="77777777" w:rsidR="00B34118" w:rsidRDefault="00B34118" w:rsidP="002973AA">
            <w:pPr>
              <w:pStyle w:val="Tablelistbullet1"/>
            </w:pPr>
            <w:r>
              <w:t>4.3.2:</w:t>
            </w:r>
            <w:r w:rsidR="00502E4D">
              <w:t xml:space="preserve"> </w:t>
            </w:r>
            <w:r w:rsidR="00502E4D" w:rsidRPr="00502E4D">
              <w:t xml:space="preserve">Format text by using </w:t>
            </w:r>
            <w:r w:rsidR="00502E4D" w:rsidRPr="00854332">
              <w:rPr>
                <w:rStyle w:val="Inlinebold"/>
              </w:rPr>
              <w:t>UPPER()</w:t>
            </w:r>
            <w:r w:rsidR="00502E4D" w:rsidRPr="00502E4D">
              <w:t xml:space="preserve">, </w:t>
            </w:r>
            <w:r w:rsidR="00502E4D" w:rsidRPr="00854332">
              <w:rPr>
                <w:rStyle w:val="Inlinebold"/>
              </w:rPr>
              <w:t>LOWER()</w:t>
            </w:r>
            <w:r w:rsidR="00502E4D" w:rsidRPr="00502E4D">
              <w:t xml:space="preserve">, and </w:t>
            </w:r>
            <w:r w:rsidR="00502E4D" w:rsidRPr="00854332">
              <w:rPr>
                <w:rStyle w:val="Inlinebold"/>
              </w:rPr>
              <w:t>LEN()</w:t>
            </w:r>
            <w:r w:rsidR="00502E4D" w:rsidRPr="00502E4D">
              <w:t xml:space="preserve"> functions</w:t>
            </w:r>
          </w:p>
        </w:tc>
      </w:tr>
      <w:tr w:rsidR="00B34118" w14:paraId="162C8B27" w14:textId="77777777" w:rsidTr="00562849">
        <w:trPr>
          <w:trHeight w:val="20"/>
          <w:tblCellSpacing w:w="43" w:type="dxa"/>
        </w:trPr>
        <w:tc>
          <w:tcPr>
            <w:tcW w:w="1275" w:type="pct"/>
          </w:tcPr>
          <w:p w14:paraId="277EF26E" w14:textId="77777777" w:rsidR="00B34118" w:rsidRDefault="00B34118" w:rsidP="002973AA">
            <w:pPr>
              <w:pStyle w:val="TableRowHeader"/>
            </w:pPr>
            <w:r>
              <w:t>Hyperlinks</w:t>
            </w:r>
          </w:p>
        </w:tc>
        <w:tc>
          <w:tcPr>
            <w:tcW w:w="3587" w:type="pct"/>
          </w:tcPr>
          <w:p w14:paraId="4C272E6B" w14:textId="77777777" w:rsidR="00B34118" w:rsidRDefault="00B34118" w:rsidP="002973AA">
            <w:pPr>
              <w:pStyle w:val="Tablelistbullet1"/>
            </w:pPr>
            <w:r>
              <w:t>1.2.3:</w:t>
            </w:r>
            <w:r w:rsidR="00502E4D">
              <w:t xml:space="preserve"> </w:t>
            </w:r>
            <w:r w:rsidR="00502E4D" w:rsidRPr="00502E4D">
              <w:t>Insert and remove hyperlink</w:t>
            </w:r>
            <w:r w:rsidR="00502E4D">
              <w:t>s.</w:t>
            </w:r>
          </w:p>
        </w:tc>
      </w:tr>
    </w:tbl>
    <w:p w14:paraId="0B31A0D5" w14:textId="65332926" w:rsidR="002973AA" w:rsidRPr="002973AA" w:rsidRDefault="002973AA" w:rsidP="0015651E">
      <w:pPr>
        <w:pStyle w:val="Caption"/>
      </w:pPr>
      <w:bookmarkStart w:id="387" w:name="_Toc17841397"/>
      <w:bookmarkStart w:id="388" w:name="_Toc18356520"/>
      <w:r>
        <w:t xml:space="preserve">Table </w:t>
      </w:r>
      <w:r>
        <w:fldChar w:fldCharType="begin"/>
      </w:r>
      <w:r>
        <w:instrText xml:space="preserve"> SEQ Table \* ARABIC </w:instrText>
      </w:r>
      <w:r>
        <w:fldChar w:fldCharType="separate"/>
      </w:r>
      <w:r w:rsidR="00953BD0">
        <w:rPr>
          <w:noProof/>
        </w:rPr>
        <w:t>3</w:t>
      </w:r>
      <w:r>
        <w:fldChar w:fldCharType="end"/>
      </w:r>
      <w:r w:rsidRPr="00117AB7">
        <w:t>: Cornerstone objectives</w:t>
      </w:r>
    </w:p>
    <w:p w14:paraId="3197F390" w14:textId="77777777" w:rsidR="003A4873" w:rsidRDefault="003A4873" w:rsidP="00722847">
      <w:pPr>
        <w:pStyle w:val="Heading2"/>
      </w:pPr>
      <w:bookmarkStart w:id="389" w:name="_Toc29043597"/>
      <w:r>
        <w:t>Duration</w:t>
      </w:r>
      <w:bookmarkEnd w:id="387"/>
      <w:bookmarkEnd w:id="388"/>
      <w:bookmarkEnd w:id="389"/>
    </w:p>
    <w:p w14:paraId="2D67B275" w14:textId="77777777" w:rsidR="003A4873" w:rsidRDefault="00502E4D" w:rsidP="003A4873">
      <w:bookmarkStart w:id="390" w:name="_Toc17841398"/>
      <w:r>
        <w:t>40 minutes</w:t>
      </w:r>
    </w:p>
    <w:p w14:paraId="5B62DD89" w14:textId="77777777" w:rsidR="004504BF" w:rsidRPr="004504BF" w:rsidRDefault="004504BF" w:rsidP="00451FD3">
      <w:bookmarkStart w:id="391" w:name="_Toc18356521"/>
      <w:bookmarkEnd w:id="390"/>
      <w:r>
        <w:br w:type="page"/>
      </w:r>
    </w:p>
    <w:p w14:paraId="7E35EF7E" w14:textId="08526113" w:rsidR="003A4873" w:rsidRPr="007E5A27" w:rsidRDefault="003A4873" w:rsidP="00722847">
      <w:pPr>
        <w:pStyle w:val="Heading2"/>
      </w:pPr>
      <w:bookmarkStart w:id="392" w:name="_Toc29043598"/>
      <w:r w:rsidRPr="007E5A27">
        <w:lastRenderedPageBreak/>
        <w:t>Instructions</w:t>
      </w:r>
      <w:bookmarkEnd w:id="391"/>
      <w:bookmarkEnd w:id="392"/>
    </w:p>
    <w:p w14:paraId="7631AF6E" w14:textId="1F881DDC" w:rsidR="004759C1" w:rsidRDefault="004759C1" w:rsidP="00355583">
      <w:r>
        <w:t xml:space="preserve">Complete the </w:t>
      </w:r>
      <w:r w:rsidR="00355583">
        <w:t xml:space="preserve">following </w:t>
      </w:r>
      <w:r>
        <w:t>tasks</w:t>
      </w:r>
      <w:r w:rsidR="00627B56">
        <w:t xml:space="preserve"> </w:t>
      </w:r>
      <w:r>
        <w:t>for each file.</w:t>
      </w:r>
    </w:p>
    <w:p w14:paraId="6B23F623" w14:textId="292030C7" w:rsidR="000C3B12" w:rsidRDefault="000C3B12" w:rsidP="006F304A">
      <w:pPr>
        <w:pStyle w:val="Numberedlist1"/>
        <w:numPr>
          <w:ilvl w:val="0"/>
          <w:numId w:val="7"/>
        </w:numPr>
      </w:pPr>
      <w:r>
        <w:t xml:space="preserve">When saving your file, add your name to the end of the filename, </w:t>
      </w:r>
      <w:r w:rsidR="004759C1">
        <w:t>for example</w:t>
      </w:r>
      <w:r>
        <w:t>: “</w:t>
      </w:r>
      <w:r w:rsidR="00502E4D">
        <w:t>Crops</w:t>
      </w:r>
      <w:r>
        <w:t>_Dwayne_Espino</w:t>
      </w:r>
      <w:r w:rsidR="00594E8B">
        <w:t>.”</w:t>
      </w:r>
      <w:r>
        <w:t xml:space="preserve"> Follow your teacher</w:t>
      </w:r>
      <w:r w:rsidR="00062BCF">
        <w:t>’</w:t>
      </w:r>
      <w:r>
        <w:t>s directions for where to save your files.</w:t>
      </w:r>
    </w:p>
    <w:p w14:paraId="5DA67B33" w14:textId="67A40C06" w:rsidR="003A64DE" w:rsidRDefault="000C3B12" w:rsidP="002F3033">
      <w:pPr>
        <w:pStyle w:val="Numberedlist1"/>
      </w:pPr>
      <w:r>
        <w:t>When you</w:t>
      </w:r>
      <w:r w:rsidR="00062BCF">
        <w:t>’</w:t>
      </w:r>
      <w:r>
        <w:t xml:space="preserve">re done with the </w:t>
      </w:r>
      <w:r w:rsidR="00355583">
        <w:t>c</w:t>
      </w:r>
      <w:r>
        <w:t xml:space="preserve">ornerstone, assess your </w:t>
      </w:r>
      <w:r w:rsidR="00355583">
        <w:t>completed product</w:t>
      </w:r>
      <w:r>
        <w:t xml:space="preserve"> and enter the points you think you earned within the task lists</w:t>
      </w:r>
      <w:r w:rsidR="00355583">
        <w:t xml:space="preserve"> at the end of the tasks</w:t>
      </w:r>
      <w:r>
        <w:t xml:space="preserve">. You can </w:t>
      </w:r>
      <w:r w:rsidR="00355583">
        <w:t>ask</w:t>
      </w:r>
      <w:r>
        <w:t xml:space="preserve"> your teacher </w:t>
      </w:r>
      <w:r w:rsidR="00355583">
        <w:t xml:space="preserve">for help </w:t>
      </w:r>
      <w:r>
        <w:t>if required.</w:t>
      </w:r>
    </w:p>
    <w:p w14:paraId="56D12F50" w14:textId="77777777" w:rsidR="000C3B12" w:rsidRDefault="000C3B12" w:rsidP="00722847">
      <w:pPr>
        <w:pStyle w:val="Heading2"/>
      </w:pPr>
      <w:bookmarkStart w:id="393" w:name="_Toc29043599"/>
      <w:r>
        <w:t>Tasks</w:t>
      </w:r>
      <w:bookmarkEnd w:id="393"/>
    </w:p>
    <w:p w14:paraId="689AC898" w14:textId="2769743B" w:rsidR="000C3B12" w:rsidRPr="000C3B12" w:rsidRDefault="000C3B12" w:rsidP="000C3B12">
      <w:r>
        <w:t xml:space="preserve">You will work with </w:t>
      </w:r>
      <w:r w:rsidR="00355583">
        <w:t>three</w:t>
      </w:r>
      <w:r>
        <w:t xml:space="preserve"> files in </w:t>
      </w:r>
      <w:r w:rsidR="00355583">
        <w:t xml:space="preserve">this </w:t>
      </w:r>
      <w:r w:rsidR="00712712">
        <w:t>C</w:t>
      </w:r>
      <w:r>
        <w:t xml:space="preserve">ornerstone. The following </w:t>
      </w:r>
      <w:r w:rsidR="00355583">
        <w:t xml:space="preserve">steps </w:t>
      </w:r>
      <w:r>
        <w:t xml:space="preserve">are the tasks you need to </w:t>
      </w:r>
      <w:r w:rsidR="00355583">
        <w:t>complete</w:t>
      </w:r>
      <w:r>
        <w:t xml:space="preserve"> within each file.</w:t>
      </w:r>
    </w:p>
    <w:p w14:paraId="150E5A72" w14:textId="77777777" w:rsidR="003A4873" w:rsidRDefault="000C3B12" w:rsidP="00722847">
      <w:pPr>
        <w:pStyle w:val="Heading3"/>
      </w:pPr>
      <w:bookmarkStart w:id="394" w:name="_Toc29043600"/>
      <w:bookmarkStart w:id="395" w:name="_Hlk28817999"/>
      <w:r>
        <w:t>File</w:t>
      </w:r>
      <w:r w:rsidR="003A4873" w:rsidRPr="00EB0A26">
        <w:t xml:space="preserve"> 1</w:t>
      </w:r>
      <w:r>
        <w:t xml:space="preserve">: </w:t>
      </w:r>
      <w:r w:rsidR="00B1168E">
        <w:t>Blank new Excel file</w:t>
      </w:r>
      <w:bookmarkEnd w:id="394"/>
    </w:p>
    <w:p w14:paraId="62B08394" w14:textId="782CD6EC" w:rsidR="004759C1" w:rsidRPr="00367995" w:rsidRDefault="004759C1" w:rsidP="00722847">
      <w:pPr>
        <w:pStyle w:val="Heading4"/>
      </w:pPr>
      <w:r>
        <w:t xml:space="preserve">Task: </w:t>
      </w:r>
      <w:r w:rsidR="00B1168E">
        <w:t xml:space="preserve">Import </w:t>
      </w:r>
      <w:r w:rsidR="00212FA5">
        <w:t>t</w:t>
      </w:r>
      <w:r w:rsidR="00B1168E">
        <w:t>ext</w:t>
      </w:r>
      <w:r>
        <w:t xml:space="preserve"> (</w:t>
      </w:r>
      <w:r w:rsidR="00366D0C">
        <w:t>4</w:t>
      </w:r>
      <w:r>
        <w:t xml:space="preserve"> points)</w:t>
      </w:r>
    </w:p>
    <w:p w14:paraId="28B4BF80" w14:textId="32AD6239" w:rsidR="004759C1" w:rsidRDefault="00B1168E" w:rsidP="006F304A">
      <w:pPr>
        <w:pStyle w:val="Numberedlist1"/>
        <w:numPr>
          <w:ilvl w:val="0"/>
          <w:numId w:val="6"/>
        </w:numPr>
      </w:pPr>
      <w:r>
        <w:t xml:space="preserve">Open a blank Excel document. Import the </w:t>
      </w:r>
      <w:r w:rsidRPr="00712712">
        <w:rPr>
          <w:rStyle w:val="Inlinebold"/>
        </w:rPr>
        <w:t>Cornerstone_</w:t>
      </w:r>
      <w:r w:rsidR="00F77A08" w:rsidRPr="00712712">
        <w:rPr>
          <w:rStyle w:val="Inlinebold"/>
        </w:rPr>
        <w:t>c</w:t>
      </w:r>
      <w:r w:rsidRPr="00712712">
        <w:rPr>
          <w:rStyle w:val="Inlinebold"/>
        </w:rPr>
        <w:t>rop_</w:t>
      </w:r>
      <w:r w:rsidR="00F77A08" w:rsidRPr="00712712">
        <w:rPr>
          <w:rStyle w:val="Inlinebold"/>
        </w:rPr>
        <w:t>p</w:t>
      </w:r>
      <w:r w:rsidRPr="00712712">
        <w:rPr>
          <w:rStyle w:val="Inlinebold"/>
        </w:rPr>
        <w:t>lanting</w:t>
      </w:r>
      <w:r w:rsidR="00E343C6" w:rsidRPr="00712712">
        <w:rPr>
          <w:rStyle w:val="Inlinebold"/>
        </w:rPr>
        <w:t>_starter</w:t>
      </w:r>
      <w:r w:rsidRPr="00712712">
        <w:rPr>
          <w:rStyle w:val="Inlinebold"/>
        </w:rPr>
        <w:t>.txt</w:t>
      </w:r>
      <w:r>
        <w:t xml:space="preserve"> file.</w:t>
      </w:r>
      <w:r w:rsidR="004759C1">
        <w:t xml:space="preserve"> (</w:t>
      </w:r>
      <w:r w:rsidR="00366D0C">
        <w:t>2</w:t>
      </w:r>
      <w:r w:rsidR="004759C1">
        <w:t xml:space="preserve"> point) (Exam objective </w:t>
      </w:r>
      <w:r>
        <w:t>1.1.1</w:t>
      </w:r>
      <w:r w:rsidR="004759C1">
        <w:t>)</w:t>
      </w:r>
    </w:p>
    <w:p w14:paraId="39235935" w14:textId="7FC0F2E1" w:rsidR="004759C1" w:rsidRDefault="00B1168E" w:rsidP="006F304A">
      <w:pPr>
        <w:pStyle w:val="Numberedlist1"/>
        <w:numPr>
          <w:ilvl w:val="0"/>
          <w:numId w:val="6"/>
        </w:numPr>
      </w:pPr>
      <w:r>
        <w:t xml:space="preserve">In the second worksheet, Sheet 1, </w:t>
      </w:r>
      <w:r w:rsidR="00366D0C">
        <w:t xml:space="preserve">import the </w:t>
      </w:r>
      <w:r w:rsidR="00366D0C" w:rsidRPr="00712712">
        <w:rPr>
          <w:rStyle w:val="Inlinebold"/>
        </w:rPr>
        <w:t>Cornerstone_</w:t>
      </w:r>
      <w:r w:rsidR="00F77A08" w:rsidRPr="00712712">
        <w:rPr>
          <w:rStyle w:val="Inlinebold"/>
        </w:rPr>
        <w:t>c</w:t>
      </w:r>
      <w:r w:rsidR="00366D0C" w:rsidRPr="00712712">
        <w:rPr>
          <w:rStyle w:val="Inlinebold"/>
        </w:rPr>
        <w:t>rop_</w:t>
      </w:r>
      <w:r w:rsidR="00F77A08" w:rsidRPr="00712712">
        <w:rPr>
          <w:rStyle w:val="Inlinebold"/>
        </w:rPr>
        <w:t>p</w:t>
      </w:r>
      <w:r w:rsidR="00366D0C" w:rsidRPr="00712712">
        <w:rPr>
          <w:rStyle w:val="Inlinebold"/>
        </w:rPr>
        <w:t>roblems</w:t>
      </w:r>
      <w:r w:rsidR="00E343C6" w:rsidRPr="00712712">
        <w:rPr>
          <w:rStyle w:val="Inlinebold"/>
        </w:rPr>
        <w:t>_starter</w:t>
      </w:r>
      <w:r w:rsidR="00366D0C" w:rsidRPr="00712712">
        <w:rPr>
          <w:rStyle w:val="Inlinebold"/>
        </w:rPr>
        <w:t>.csv</w:t>
      </w:r>
      <w:r w:rsidR="00366D0C">
        <w:t xml:space="preserve"> file.</w:t>
      </w:r>
      <w:r w:rsidR="004759C1">
        <w:t xml:space="preserve"> (</w:t>
      </w:r>
      <w:r w:rsidR="00366D0C">
        <w:t>2</w:t>
      </w:r>
      <w:r w:rsidR="004759C1">
        <w:t xml:space="preserve"> points) (Exam objective </w:t>
      </w:r>
      <w:r w:rsidR="00366D0C">
        <w:t>1.1.2</w:t>
      </w:r>
      <w:r w:rsidR="004759C1">
        <w:t>)</w:t>
      </w:r>
    </w:p>
    <w:p w14:paraId="1C221994" w14:textId="685DEDDB" w:rsidR="004759C1" w:rsidRDefault="004759C1" w:rsidP="00E04C58">
      <w:r>
        <w:t xml:space="preserve">Points scored: </w:t>
      </w:r>
      <w:sdt>
        <w:sdtPr>
          <w:alias w:val="Points code"/>
          <w:tag w:val="Points code"/>
          <w:id w:val="-1305390049"/>
          <w:lock w:val="sdtLocked"/>
          <w:placeholder>
            <w:docPart w:val="F911AE38C7924550A66D96AD4024F67B"/>
          </w:placeholder>
          <w:showingPlcHdr/>
        </w:sdtPr>
        <w:sdtContent>
          <w:r w:rsidR="00AD2A2C" w:rsidRPr="00641E7A">
            <w:rPr>
              <w:rStyle w:val="Inlinebold"/>
            </w:rPr>
            <w:t>Select here to enter text.</w:t>
          </w:r>
        </w:sdtContent>
      </w:sdt>
      <w:r>
        <w:t>/</w:t>
      </w:r>
      <w:r w:rsidR="00366D0C">
        <w:t>4</w:t>
      </w:r>
    </w:p>
    <w:p w14:paraId="633BF5A4" w14:textId="494F889A" w:rsidR="004759C1" w:rsidRPr="00367995" w:rsidRDefault="004759C1" w:rsidP="00722847">
      <w:pPr>
        <w:pStyle w:val="Heading4"/>
      </w:pPr>
      <w:r>
        <w:t xml:space="preserve">Task: </w:t>
      </w:r>
      <w:r w:rsidR="00366D0C">
        <w:t xml:space="preserve">Manipulate </w:t>
      </w:r>
      <w:r w:rsidR="00212FA5">
        <w:t>t</w:t>
      </w:r>
      <w:r w:rsidR="00366D0C">
        <w:t>ext</w:t>
      </w:r>
      <w:r>
        <w:t xml:space="preserve"> </w:t>
      </w:r>
      <w:r w:rsidR="00936DC0">
        <w:t>(4</w:t>
      </w:r>
      <w:r>
        <w:t xml:space="preserve"> points)</w:t>
      </w:r>
    </w:p>
    <w:p w14:paraId="0E4B7B3C" w14:textId="4C5A5CAB" w:rsidR="004759C1" w:rsidRDefault="00E367A2" w:rsidP="003F4055">
      <w:pPr>
        <w:pStyle w:val="Bulletlevel1"/>
        <w:spacing w:after="240"/>
      </w:pPr>
      <w:r>
        <w:t xml:space="preserve">Switch back to the tab containing the Crop Planting information. Extract data from </w:t>
      </w:r>
      <w:r w:rsidR="00A410C8">
        <w:t>cells</w:t>
      </w:r>
      <w:r w:rsidR="00A410C8" w:rsidRPr="00212FA5">
        <w:rPr>
          <w:rStyle w:val="Inlinebold"/>
        </w:rPr>
        <w:t xml:space="preserve"> </w:t>
      </w:r>
      <w:r w:rsidRPr="00212FA5">
        <w:rPr>
          <w:rStyle w:val="Inlinebold"/>
        </w:rPr>
        <w:t>E3:E13</w:t>
      </w:r>
      <w:r>
        <w:t xml:space="preserve"> so that only the field number is placed in </w:t>
      </w:r>
      <w:r w:rsidR="00A410C8">
        <w:t>cells</w:t>
      </w:r>
      <w:r w:rsidR="00A410C8" w:rsidRPr="00212FA5">
        <w:rPr>
          <w:rStyle w:val="Inlinebold"/>
        </w:rPr>
        <w:t xml:space="preserve"> </w:t>
      </w:r>
      <w:r w:rsidRPr="00212FA5">
        <w:rPr>
          <w:rStyle w:val="Inlinebold"/>
        </w:rPr>
        <w:t>G3:G13</w:t>
      </w:r>
      <w:r>
        <w:t>.</w:t>
      </w:r>
      <w:r w:rsidR="004759C1">
        <w:t xml:space="preserve"> (</w:t>
      </w:r>
      <w:r>
        <w:t>4</w:t>
      </w:r>
      <w:r w:rsidR="004759C1">
        <w:t xml:space="preserve"> points) (Exam objective </w:t>
      </w:r>
      <w:r>
        <w:t>4.3.1</w:t>
      </w:r>
      <w:r w:rsidR="004759C1">
        <w:t>)</w:t>
      </w:r>
    </w:p>
    <w:p w14:paraId="00C35A6F" w14:textId="2C285CF1" w:rsidR="004759C1" w:rsidRDefault="004759C1" w:rsidP="00E04C58">
      <w:r>
        <w:t xml:space="preserve">Points scored: </w:t>
      </w:r>
      <w:sdt>
        <w:sdtPr>
          <w:alias w:val="Points code"/>
          <w:tag w:val="Points code"/>
          <w:id w:val="-1829902431"/>
          <w:lock w:val="sdtLocked"/>
          <w:placeholder>
            <w:docPart w:val="D0304E5B8F3B4120850C1F72F65201E4"/>
          </w:placeholder>
          <w:showingPlcHdr/>
        </w:sdtPr>
        <w:sdtContent>
          <w:r w:rsidR="00AD2A2C" w:rsidRPr="00641E7A">
            <w:rPr>
              <w:rStyle w:val="Inlinebold"/>
            </w:rPr>
            <w:t>Select here to enter text.</w:t>
          </w:r>
        </w:sdtContent>
      </w:sdt>
      <w:r>
        <w:t>/</w:t>
      </w:r>
      <w:r w:rsidR="00936DC0">
        <w:t>4</w:t>
      </w:r>
    </w:p>
    <w:p w14:paraId="0B26C7D0" w14:textId="77777777" w:rsidR="004504BF" w:rsidRDefault="004504BF" w:rsidP="00451FD3">
      <w:r>
        <w:br w:type="page"/>
      </w:r>
    </w:p>
    <w:p w14:paraId="6170F930" w14:textId="751851AA" w:rsidR="004759C1" w:rsidRPr="00367995" w:rsidRDefault="004759C1" w:rsidP="00722847">
      <w:pPr>
        <w:pStyle w:val="Heading4"/>
      </w:pPr>
      <w:r>
        <w:lastRenderedPageBreak/>
        <w:t xml:space="preserve">Task: </w:t>
      </w:r>
      <w:r w:rsidR="00936DC0">
        <w:t xml:space="preserve">Convert </w:t>
      </w:r>
      <w:r w:rsidR="007F2473">
        <w:t>t</w:t>
      </w:r>
      <w:r w:rsidR="00936DC0">
        <w:t>ext</w:t>
      </w:r>
      <w:r>
        <w:t xml:space="preserve"> </w:t>
      </w:r>
      <w:r w:rsidR="00BE5338">
        <w:t>(12</w:t>
      </w:r>
      <w:r>
        <w:t xml:space="preserve"> points)</w:t>
      </w:r>
    </w:p>
    <w:p w14:paraId="46148E5D" w14:textId="58D11C8D" w:rsidR="004759C1" w:rsidRDefault="00936DC0" w:rsidP="006F304A">
      <w:pPr>
        <w:pStyle w:val="Numberedlist1"/>
        <w:numPr>
          <w:ilvl w:val="0"/>
          <w:numId w:val="8"/>
        </w:numPr>
      </w:pPr>
      <w:r>
        <w:t xml:space="preserve">Within the worksheet containing the Crop Planting information, convert the crop names in column </w:t>
      </w:r>
      <w:r w:rsidRPr="00A410C8">
        <w:rPr>
          <w:rStyle w:val="Inlinebold"/>
        </w:rPr>
        <w:t>A</w:t>
      </w:r>
      <w:r>
        <w:t xml:space="preserve"> so that the first letters of the words are capitalized in column </w:t>
      </w:r>
      <w:r w:rsidRPr="00212FA5">
        <w:rPr>
          <w:rStyle w:val="Inlinebold"/>
        </w:rPr>
        <w:t>H</w:t>
      </w:r>
      <w:r w:rsidR="00A410C8">
        <w:t xml:space="preserve">. </w:t>
      </w:r>
      <w:r w:rsidR="004759C1">
        <w:t>(</w:t>
      </w:r>
      <w:r w:rsidR="00BE5338">
        <w:t xml:space="preserve">3 </w:t>
      </w:r>
      <w:r w:rsidR="004759C1">
        <w:t xml:space="preserve">points) (Exam objective </w:t>
      </w:r>
      <w:r>
        <w:t>4.3.2</w:t>
      </w:r>
      <w:r w:rsidR="004759C1">
        <w:t>)</w:t>
      </w:r>
    </w:p>
    <w:p w14:paraId="1DA6689E" w14:textId="23D615BE" w:rsidR="004759C1" w:rsidRDefault="00936DC0" w:rsidP="006F304A">
      <w:pPr>
        <w:pStyle w:val="Numberedlist1"/>
        <w:numPr>
          <w:ilvl w:val="0"/>
          <w:numId w:val="6"/>
        </w:numPr>
      </w:pPr>
      <w:r>
        <w:t>Contin</w:t>
      </w:r>
      <w:r w:rsidR="00A410C8">
        <w:t>uing</w:t>
      </w:r>
      <w:r>
        <w:t xml:space="preserve"> </w:t>
      </w:r>
      <w:r w:rsidR="00BE5338">
        <w:t xml:space="preserve">to </w:t>
      </w:r>
      <w:r>
        <w:t xml:space="preserve">work in the worksheet containing the Crop Planting information, convert the type of crop in column </w:t>
      </w:r>
      <w:r w:rsidRPr="00A410C8">
        <w:rPr>
          <w:rStyle w:val="Inlinebold"/>
        </w:rPr>
        <w:t>B</w:t>
      </w:r>
      <w:r>
        <w:t xml:space="preserve"> to all lowercase in column </w:t>
      </w:r>
      <w:r w:rsidRPr="00A410C8">
        <w:rPr>
          <w:rStyle w:val="Inlinebold"/>
        </w:rPr>
        <w:t>I</w:t>
      </w:r>
      <w:r>
        <w:t>.</w:t>
      </w:r>
      <w:r w:rsidR="004759C1">
        <w:t xml:space="preserve"> (</w:t>
      </w:r>
      <w:r w:rsidR="00BE5338">
        <w:t>3</w:t>
      </w:r>
      <w:r w:rsidR="004759C1">
        <w:t xml:space="preserve"> points) (Exam objective </w:t>
      </w:r>
      <w:r>
        <w:t>4.3.2</w:t>
      </w:r>
      <w:r w:rsidR="004759C1">
        <w:t>)</w:t>
      </w:r>
    </w:p>
    <w:p w14:paraId="14083F48" w14:textId="3E472C82" w:rsidR="004759C1" w:rsidRDefault="00BE5338" w:rsidP="006F304A">
      <w:pPr>
        <w:pStyle w:val="Numberedlist1"/>
        <w:numPr>
          <w:ilvl w:val="0"/>
          <w:numId w:val="6"/>
        </w:numPr>
      </w:pPr>
      <w:r>
        <w:t>Switch to the worksheet containing the Crop Growing Problems. Co</w:t>
      </w:r>
      <w:r w:rsidR="00A410C8">
        <w:t>n</w:t>
      </w:r>
      <w:r>
        <w:t xml:space="preserve">vert the data in </w:t>
      </w:r>
      <w:r w:rsidR="00A410C8">
        <w:t>cells</w:t>
      </w:r>
      <w:r w:rsidR="00A410C8" w:rsidRPr="00A410C8">
        <w:rPr>
          <w:rStyle w:val="Inlinebold"/>
        </w:rPr>
        <w:t xml:space="preserve"> </w:t>
      </w:r>
      <w:r w:rsidRPr="00A410C8">
        <w:rPr>
          <w:rStyle w:val="Inlinebold"/>
        </w:rPr>
        <w:t>A3:A13</w:t>
      </w:r>
      <w:r>
        <w:t xml:space="preserve"> to only the first letters capitalized in </w:t>
      </w:r>
      <w:r w:rsidR="00A410C8">
        <w:t>cells</w:t>
      </w:r>
      <w:r w:rsidR="00A410C8" w:rsidRPr="00A410C8">
        <w:rPr>
          <w:rStyle w:val="Inlinebold"/>
        </w:rPr>
        <w:t xml:space="preserve"> </w:t>
      </w:r>
      <w:r w:rsidRPr="00A410C8">
        <w:rPr>
          <w:rStyle w:val="Inlinebold"/>
        </w:rPr>
        <w:t>E3:E13</w:t>
      </w:r>
      <w:r w:rsidR="00594E8B">
        <w:t xml:space="preserve">. </w:t>
      </w:r>
      <w:r w:rsidR="004759C1">
        <w:t>(</w:t>
      </w:r>
      <w:r>
        <w:t>3</w:t>
      </w:r>
      <w:r w:rsidR="004759C1">
        <w:t xml:space="preserve"> points) (Exam objective</w:t>
      </w:r>
      <w:r>
        <w:t xml:space="preserve"> 4.3.2</w:t>
      </w:r>
      <w:r w:rsidR="004759C1">
        <w:t>)</w:t>
      </w:r>
    </w:p>
    <w:p w14:paraId="1B706462" w14:textId="76D62F6B" w:rsidR="00BE5338" w:rsidRDefault="00BE5338" w:rsidP="006F304A">
      <w:pPr>
        <w:pStyle w:val="Numberedlist1"/>
        <w:numPr>
          <w:ilvl w:val="0"/>
          <w:numId w:val="6"/>
        </w:numPr>
      </w:pPr>
      <w:r>
        <w:t xml:space="preserve">Continue to work in the worksheet containing the Crop Growing Problems. Convert the data </w:t>
      </w:r>
      <w:r w:rsidR="00A410C8">
        <w:t>in cells</w:t>
      </w:r>
      <w:r w:rsidRPr="00A410C8">
        <w:rPr>
          <w:rStyle w:val="Inlinebold"/>
        </w:rPr>
        <w:t xml:space="preserve"> B3:B13</w:t>
      </w:r>
      <w:r>
        <w:t xml:space="preserve"> to uppercase in</w:t>
      </w:r>
      <w:r w:rsidR="00A410C8" w:rsidRPr="00A410C8">
        <w:t xml:space="preserve"> </w:t>
      </w:r>
      <w:r w:rsidR="00A410C8">
        <w:t>cells</w:t>
      </w:r>
      <w:r>
        <w:t xml:space="preserve"> </w:t>
      </w:r>
      <w:r w:rsidRPr="00A410C8">
        <w:rPr>
          <w:rStyle w:val="Inlinebold"/>
        </w:rPr>
        <w:t>F3:F13</w:t>
      </w:r>
      <w:r>
        <w:t>. (3 points) (Exam objective 4.3.2)</w:t>
      </w:r>
    </w:p>
    <w:p w14:paraId="41C7B20F" w14:textId="0BA3D7F9" w:rsidR="004759C1" w:rsidRDefault="004759C1" w:rsidP="00E04C58">
      <w:r w:rsidRPr="00E04C58">
        <w:t>Points</w:t>
      </w:r>
      <w:r>
        <w:t xml:space="preserve"> scored: </w:t>
      </w:r>
      <w:sdt>
        <w:sdtPr>
          <w:alias w:val="Points code"/>
          <w:tag w:val="Points code"/>
          <w:id w:val="1852292368"/>
          <w:lock w:val="sdtLocked"/>
          <w:placeholder>
            <w:docPart w:val="15863E85FE8147099506DE33FF4175C8"/>
          </w:placeholder>
          <w:showingPlcHdr/>
        </w:sdtPr>
        <w:sdtContent>
          <w:r w:rsidR="00AD2A2C" w:rsidRPr="00641E7A">
            <w:rPr>
              <w:rStyle w:val="Inlinebold"/>
            </w:rPr>
            <w:t>Select here to enter text.</w:t>
          </w:r>
        </w:sdtContent>
      </w:sdt>
      <w:r>
        <w:t>/</w:t>
      </w:r>
      <w:r w:rsidR="00BE5338">
        <w:t>12</w:t>
      </w:r>
    </w:p>
    <w:p w14:paraId="2506B49B" w14:textId="327F1674" w:rsidR="004759C1" w:rsidRPr="00367995" w:rsidRDefault="004759C1" w:rsidP="00722847">
      <w:pPr>
        <w:pStyle w:val="Heading4"/>
      </w:pPr>
      <w:r>
        <w:t xml:space="preserve">Task: </w:t>
      </w:r>
      <w:r w:rsidR="00BE5338">
        <w:t xml:space="preserve">Combine </w:t>
      </w:r>
      <w:r w:rsidR="00A410C8">
        <w:t>t</w:t>
      </w:r>
      <w:r w:rsidR="00BE5338">
        <w:t>ext</w:t>
      </w:r>
      <w:r>
        <w:t xml:space="preserve"> (</w:t>
      </w:r>
      <w:r w:rsidR="00F1530B">
        <w:t>4</w:t>
      </w:r>
      <w:r>
        <w:t xml:space="preserve"> points)</w:t>
      </w:r>
    </w:p>
    <w:p w14:paraId="0D4B58E8" w14:textId="179D6323" w:rsidR="004759C1" w:rsidRDefault="00BE5338" w:rsidP="00E04C58">
      <w:pPr>
        <w:pStyle w:val="Bulletlevel1"/>
      </w:pPr>
      <w:r>
        <w:t xml:space="preserve">Switch to the </w:t>
      </w:r>
      <w:r w:rsidRPr="00712712">
        <w:rPr>
          <w:rStyle w:val="Inlinebold"/>
        </w:rPr>
        <w:t>Crop Planting</w:t>
      </w:r>
      <w:r>
        <w:t xml:space="preserve"> worksheet. In </w:t>
      </w:r>
      <w:r w:rsidR="00A410C8">
        <w:t xml:space="preserve">cells </w:t>
      </w:r>
      <w:r w:rsidRPr="00A410C8">
        <w:rPr>
          <w:rStyle w:val="Inlinebold"/>
        </w:rPr>
        <w:t>J3:J13</w:t>
      </w:r>
      <w:r>
        <w:t xml:space="preserve"> combine the crop name with the crop type using a space, a dash and final space between the crop name and crop type</w:t>
      </w:r>
      <w:r w:rsidR="00A410C8">
        <w:t>.</w:t>
      </w:r>
      <w:r>
        <w:t xml:space="preserve"> (i.e., Cabbage - red)</w:t>
      </w:r>
      <w:r w:rsidR="004759C1">
        <w:t xml:space="preserve"> (</w:t>
      </w:r>
      <w:r w:rsidR="00F1530B">
        <w:t>4</w:t>
      </w:r>
      <w:r w:rsidR="004759C1">
        <w:t xml:space="preserve"> points) (Exam objective</w:t>
      </w:r>
      <w:r>
        <w:t xml:space="preserve"> 4.3.2</w:t>
      </w:r>
      <w:r w:rsidR="004759C1">
        <w:t>)</w:t>
      </w:r>
    </w:p>
    <w:p w14:paraId="1E9E7168" w14:textId="769F22ED" w:rsidR="004759C1" w:rsidRDefault="004759C1" w:rsidP="00451FD3">
      <w:pPr>
        <w:spacing w:before="120"/>
      </w:pPr>
      <w:r>
        <w:t xml:space="preserve">Points </w:t>
      </w:r>
      <w:r w:rsidRPr="00E04C58">
        <w:t>scored</w:t>
      </w:r>
      <w:r>
        <w:t xml:space="preserve">: </w:t>
      </w:r>
      <w:sdt>
        <w:sdtPr>
          <w:alias w:val="Points code"/>
          <w:tag w:val="Points code"/>
          <w:id w:val="209158210"/>
          <w:lock w:val="sdtLocked"/>
          <w:placeholder>
            <w:docPart w:val="80291DCC1E68412B9D31D7957768A3BB"/>
          </w:placeholder>
          <w:showingPlcHdr/>
        </w:sdtPr>
        <w:sdtContent>
          <w:r w:rsidR="00AD2A2C" w:rsidRPr="00641E7A">
            <w:rPr>
              <w:rStyle w:val="Inlinebold"/>
            </w:rPr>
            <w:t>Select here to enter text.</w:t>
          </w:r>
        </w:sdtContent>
      </w:sdt>
      <w:r>
        <w:t>/</w:t>
      </w:r>
      <w:r w:rsidR="00F1530B">
        <w:t>4</w:t>
      </w:r>
    </w:p>
    <w:p w14:paraId="3F71744E" w14:textId="77777777" w:rsidR="00F1530B" w:rsidRPr="00F1530B" w:rsidRDefault="00F1530B" w:rsidP="00F1530B">
      <w:pPr>
        <w:pStyle w:val="Heading4"/>
      </w:pPr>
      <w:r w:rsidRPr="00F1530B">
        <w:t xml:space="preserve">Task: </w:t>
      </w:r>
      <w:r>
        <w:t>Hyperlinks</w:t>
      </w:r>
      <w:r w:rsidRPr="00F1530B">
        <w:t xml:space="preserve"> (</w:t>
      </w:r>
      <w:r w:rsidR="003E5EC0">
        <w:t>8</w:t>
      </w:r>
      <w:r w:rsidRPr="00F1530B">
        <w:t xml:space="preserve"> points)</w:t>
      </w:r>
    </w:p>
    <w:p w14:paraId="7E879FC9" w14:textId="280DAE31" w:rsidR="00F1530B" w:rsidRDefault="00F1530B" w:rsidP="006F304A">
      <w:pPr>
        <w:pStyle w:val="Numberedlist1"/>
        <w:numPr>
          <w:ilvl w:val="0"/>
          <w:numId w:val="71"/>
        </w:numPr>
      </w:pPr>
      <w:r>
        <w:t xml:space="preserve">Continue working in </w:t>
      </w:r>
      <w:r w:rsidRPr="00F1530B">
        <w:t xml:space="preserve">the </w:t>
      </w:r>
      <w:r w:rsidRPr="00712712">
        <w:rPr>
          <w:rStyle w:val="Inlinebold"/>
        </w:rPr>
        <w:t>Crop Planting</w:t>
      </w:r>
      <w:r w:rsidRPr="00F1530B">
        <w:t xml:space="preserve"> worksheet. In </w:t>
      </w:r>
      <w:r w:rsidR="00A410C8">
        <w:t xml:space="preserve">cell </w:t>
      </w:r>
      <w:r w:rsidRPr="00A410C8">
        <w:rPr>
          <w:rStyle w:val="Inlinebold"/>
        </w:rPr>
        <w:t>A15</w:t>
      </w:r>
      <w:r w:rsidR="00A410C8">
        <w:t>,</w:t>
      </w:r>
      <w:r>
        <w:t xml:space="preserve"> </w:t>
      </w:r>
      <w:r w:rsidR="000B151A">
        <w:t>enter</w:t>
      </w:r>
      <w:r>
        <w:t xml:space="preserve"> Munson</w:t>
      </w:r>
      <w:r w:rsidR="00062BCF">
        <w:t>’</w:t>
      </w:r>
      <w:r>
        <w:t>s website</w:t>
      </w:r>
      <w:r w:rsidR="00A410C8">
        <w:t>,</w:t>
      </w:r>
      <w:r>
        <w:t xml:space="preserve"> and hyperlink the text to the Munson</w:t>
      </w:r>
      <w:r w:rsidR="00062BCF">
        <w:t>’</w:t>
      </w:r>
      <w:r>
        <w:t>s website (</w:t>
      </w:r>
      <w:r w:rsidRPr="00712712">
        <w:rPr>
          <w:rStyle w:val="Inlinebold"/>
        </w:rPr>
        <w:t>http://munsonspicklesandpreservesfarm.com</w:t>
      </w:r>
      <w:r>
        <w:t xml:space="preserve">) </w:t>
      </w:r>
      <w:r w:rsidRPr="00F1530B">
        <w:t xml:space="preserve">(4 points) (Exam objective </w:t>
      </w:r>
      <w:r>
        <w:t>1.2.3</w:t>
      </w:r>
      <w:r w:rsidRPr="00F1530B">
        <w:t>)</w:t>
      </w:r>
    </w:p>
    <w:p w14:paraId="3409DEDA" w14:textId="7BD6C26F" w:rsidR="00F1530B" w:rsidRPr="00F1530B" w:rsidRDefault="00F1530B" w:rsidP="00F1530B">
      <w:pPr>
        <w:pStyle w:val="Numberedlist1"/>
      </w:pPr>
      <w:r>
        <w:t xml:space="preserve">Switch to the worksheet containing the Crop Problems information. </w:t>
      </w:r>
      <w:r w:rsidR="003E5EC0">
        <w:t xml:space="preserve">In </w:t>
      </w:r>
      <w:r w:rsidR="00A410C8">
        <w:t xml:space="preserve">cell </w:t>
      </w:r>
      <w:r w:rsidR="003E5EC0" w:rsidRPr="00A410C8">
        <w:rPr>
          <w:rStyle w:val="Inlinebold"/>
        </w:rPr>
        <w:t>A15</w:t>
      </w:r>
      <w:r w:rsidR="00A410C8">
        <w:t>,</w:t>
      </w:r>
      <w:r w:rsidR="003E5EC0">
        <w:t xml:space="preserve"> </w:t>
      </w:r>
      <w:r w:rsidR="000B151A">
        <w:t>enter</w:t>
      </w:r>
      <w:r w:rsidR="003E5EC0">
        <w:t xml:space="preserve"> </w:t>
      </w:r>
      <w:r w:rsidR="003E5EC0" w:rsidRPr="00A410C8">
        <w:rPr>
          <w:rStyle w:val="Inlinebold"/>
        </w:rPr>
        <w:t>Resources</w:t>
      </w:r>
      <w:r w:rsidR="003E5EC0">
        <w:t xml:space="preserve">. Link this text to the document in the </w:t>
      </w:r>
      <w:r w:rsidR="00A410C8" w:rsidRPr="00712712">
        <w:rPr>
          <w:rStyle w:val="Inlinebold"/>
        </w:rPr>
        <w:t>R</w:t>
      </w:r>
      <w:r w:rsidR="003E5EC0" w:rsidRPr="00712712">
        <w:rPr>
          <w:rStyle w:val="Inlinebold"/>
        </w:rPr>
        <w:t>esources</w:t>
      </w:r>
      <w:r w:rsidR="003E5EC0">
        <w:t xml:space="preserve"> folder for this c</w:t>
      </w:r>
      <w:r w:rsidR="00406A54">
        <w:t>orner</w:t>
      </w:r>
      <w:r w:rsidR="003E5EC0">
        <w:t xml:space="preserve">stone </w:t>
      </w:r>
      <w:r w:rsidR="00A410C8">
        <w:t>named</w:t>
      </w:r>
      <w:r w:rsidR="003E5EC0">
        <w:t xml:space="preserve"> </w:t>
      </w:r>
      <w:r w:rsidR="003E5EC0" w:rsidRPr="00712712">
        <w:rPr>
          <w:rStyle w:val="Inlinebold"/>
        </w:rPr>
        <w:t>Helpful Resources to Battle Crop Concerns</w:t>
      </w:r>
      <w:r w:rsidR="003E5EC0">
        <w:t>. (4 points) (Exam objective 1.2.3)</w:t>
      </w:r>
    </w:p>
    <w:p w14:paraId="79B71C58" w14:textId="089CF4CC" w:rsidR="004759C1" w:rsidRDefault="00F1530B" w:rsidP="00E04C58">
      <w:r w:rsidRPr="00F1530B">
        <w:t xml:space="preserve">Points </w:t>
      </w:r>
      <w:r w:rsidRPr="00E04C58">
        <w:t>scored</w:t>
      </w:r>
      <w:r w:rsidRPr="00F1530B">
        <w:t xml:space="preserve">: </w:t>
      </w:r>
      <w:sdt>
        <w:sdtPr>
          <w:alias w:val="Points code"/>
          <w:tag w:val="Points code"/>
          <w:id w:val="1218866809"/>
          <w:lock w:val="sdtLocked"/>
          <w:placeholder>
            <w:docPart w:val="8024BB77EB0748AAB8141F9F984E945A"/>
          </w:placeholder>
          <w:showingPlcHdr/>
        </w:sdtPr>
        <w:sdtContent>
          <w:r w:rsidR="00AD2A2C" w:rsidRPr="00641E7A">
            <w:rPr>
              <w:rStyle w:val="Inlinebold"/>
            </w:rPr>
            <w:t>Select here to enter text.</w:t>
          </w:r>
        </w:sdtContent>
      </w:sdt>
      <w:r w:rsidRPr="00F1530B">
        <w:t>/</w:t>
      </w:r>
      <w:r w:rsidR="003E5EC0">
        <w:t>8</w:t>
      </w:r>
    </w:p>
    <w:p w14:paraId="00C7634B" w14:textId="2A198E14" w:rsidR="00D90307" w:rsidRPr="000C3B12" w:rsidRDefault="000B1792" w:rsidP="00E04C58">
      <w:r>
        <w:t xml:space="preserve">TOTAL POINTS: </w:t>
      </w:r>
      <w:sdt>
        <w:sdtPr>
          <w:alias w:val="Points code"/>
          <w:tag w:val="Points code"/>
          <w:id w:val="1662504906"/>
          <w:lock w:val="sdtLocked"/>
          <w:placeholder>
            <w:docPart w:val="6B591C3A154943D5AA73A10DDCE1069B"/>
          </w:placeholder>
          <w:showingPlcHdr/>
        </w:sdtPr>
        <w:sdtContent>
          <w:r w:rsidR="00AD2A2C" w:rsidRPr="00641E7A">
            <w:rPr>
              <w:rStyle w:val="Inlinebold"/>
            </w:rPr>
            <w:t>Select here to enter text.</w:t>
          </w:r>
        </w:sdtContent>
      </w:sdt>
      <w:r>
        <w:t>/</w:t>
      </w:r>
      <w:r w:rsidR="003E5EC0">
        <w:t>32</w:t>
      </w:r>
      <w:bookmarkEnd w:id="395"/>
    </w:p>
    <w:sectPr w:rsidR="00D90307" w:rsidRPr="000C3B12" w:rsidSect="00664F54">
      <w:type w:val="continuous"/>
      <w:pgSz w:w="12240" w:h="15840" w:code="1"/>
      <w:pgMar w:top="1440" w:right="1440" w:bottom="144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8CABBA" w14:textId="77777777" w:rsidR="00AC7CB0" w:rsidRDefault="00AC7CB0" w:rsidP="004F14C0">
      <w:pPr>
        <w:spacing w:after="0"/>
      </w:pPr>
      <w:r>
        <w:separator/>
      </w:r>
    </w:p>
  </w:endnote>
  <w:endnote w:type="continuationSeparator" w:id="0">
    <w:p w14:paraId="0FD3E49B" w14:textId="77777777" w:rsidR="00AC7CB0" w:rsidRDefault="00AC7CB0" w:rsidP="004F14C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altName w:val="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w:altName w:val="Segoe UI"/>
    <w:panose1 w:val="020B0502040504020203"/>
    <w:charset w:val="00"/>
    <w:family w:val="swiss"/>
    <w:pitch w:val="variable"/>
    <w:sig w:usb0="A00002AF" w:usb1="4000205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okmarkStart w:id="15" w:name="_Hlk29044355" w:displacedByCustomXml="next"/>
  <w:bookmarkStart w:id="16" w:name="_Hlk29044354" w:displacedByCustomXml="next"/>
  <w:bookmarkStart w:id="17" w:name="_Hlk29044345" w:displacedByCustomXml="next"/>
  <w:bookmarkStart w:id="18" w:name="_Hlk29044344" w:displacedByCustomXml="next"/>
  <w:bookmarkStart w:id="19" w:name="_Hlk29043908" w:displacedByCustomXml="next"/>
  <w:bookmarkStart w:id="20" w:name="_Hlk29043907" w:displacedByCustomXml="next"/>
  <w:bookmarkStart w:id="21" w:name="_Hlk29043903" w:displacedByCustomXml="next"/>
  <w:bookmarkStart w:id="22" w:name="_Hlk29043902" w:displacedByCustomXml="next"/>
  <w:bookmarkStart w:id="23" w:name="_Hlk29042019" w:displacedByCustomXml="next"/>
  <w:bookmarkStart w:id="24" w:name="_Hlk29042018" w:displacedByCustomXml="next"/>
  <w:bookmarkStart w:id="25" w:name="_Hlk29042014" w:displacedByCustomXml="next"/>
  <w:bookmarkStart w:id="26" w:name="_Hlk29042013" w:displacedByCustomXml="next"/>
  <w:bookmarkStart w:id="27" w:name="_Hlk29040440" w:displacedByCustomXml="next"/>
  <w:bookmarkStart w:id="28" w:name="_Hlk29040439" w:displacedByCustomXml="next"/>
  <w:bookmarkStart w:id="29" w:name="_Hlk29040433" w:displacedByCustomXml="next"/>
  <w:bookmarkStart w:id="30" w:name="_Hlk29040432" w:displacedByCustomXml="next"/>
  <w:bookmarkStart w:id="31" w:name="_Hlk29039851" w:displacedByCustomXml="next"/>
  <w:bookmarkStart w:id="32" w:name="_Hlk29039850" w:displacedByCustomXml="next"/>
  <w:bookmarkStart w:id="33" w:name="_Hlk29039845" w:displacedByCustomXml="next"/>
  <w:bookmarkStart w:id="34" w:name="_Hlk29039844" w:displacedByCustomXml="next"/>
  <w:bookmarkStart w:id="35" w:name="_Hlk29039600" w:displacedByCustomXml="next"/>
  <w:bookmarkStart w:id="36" w:name="_Hlk29039599" w:displacedByCustomXml="next"/>
  <w:bookmarkStart w:id="37" w:name="_Hlk29039594" w:displacedByCustomXml="next"/>
  <w:bookmarkStart w:id="38" w:name="_Hlk29039593" w:displacedByCustomXml="next"/>
  <w:bookmarkStart w:id="39" w:name="_Hlk29039025" w:displacedByCustomXml="next"/>
  <w:bookmarkStart w:id="40" w:name="_Hlk29039024" w:displacedByCustomXml="next"/>
  <w:bookmarkStart w:id="41" w:name="_Hlk29039018" w:displacedByCustomXml="next"/>
  <w:bookmarkStart w:id="42" w:name="_Hlk29039017" w:displacedByCustomXml="next"/>
  <w:bookmarkStart w:id="43" w:name="_Hlk29038752" w:displacedByCustomXml="next"/>
  <w:bookmarkStart w:id="44" w:name="_Hlk29038751" w:displacedByCustomXml="next"/>
  <w:bookmarkStart w:id="45" w:name="_Hlk29038746" w:displacedByCustomXml="next"/>
  <w:bookmarkStart w:id="46" w:name="_Hlk29038745" w:displacedByCustomXml="next"/>
  <w:bookmarkStart w:id="47" w:name="_Hlk29038394" w:displacedByCustomXml="next"/>
  <w:bookmarkStart w:id="48" w:name="_Hlk29038393" w:displacedByCustomXml="next"/>
  <w:bookmarkStart w:id="49" w:name="_Hlk29038384" w:displacedByCustomXml="next"/>
  <w:bookmarkStart w:id="50" w:name="_Hlk29038383" w:displacedByCustomXml="next"/>
  <w:bookmarkStart w:id="51" w:name="_Hlk29037321" w:displacedByCustomXml="next"/>
  <w:bookmarkStart w:id="52" w:name="_Hlk29037320" w:displacedByCustomXml="next"/>
  <w:bookmarkStart w:id="53" w:name="_Hlk29037314" w:displacedByCustomXml="next"/>
  <w:bookmarkStart w:id="54" w:name="_Hlk29037313" w:displacedByCustomXml="next"/>
  <w:bookmarkStart w:id="55" w:name="_Hlk29036306" w:displacedByCustomXml="next"/>
  <w:bookmarkStart w:id="56" w:name="_Hlk29036305" w:displacedByCustomXml="next"/>
  <w:bookmarkStart w:id="57" w:name="_Hlk29036300" w:displacedByCustomXml="next"/>
  <w:bookmarkStart w:id="58" w:name="_Hlk29036299" w:displacedByCustomXml="next"/>
  <w:bookmarkStart w:id="59" w:name="_Hlk29034674" w:displacedByCustomXml="next"/>
  <w:bookmarkStart w:id="60" w:name="_Hlk29034673" w:displacedByCustomXml="next"/>
  <w:bookmarkStart w:id="61" w:name="_Hlk29034666" w:displacedByCustomXml="next"/>
  <w:bookmarkStart w:id="62" w:name="_Hlk29034665" w:displacedByCustomXml="next"/>
  <w:bookmarkStart w:id="63" w:name="_Hlk29030035" w:displacedByCustomXml="next"/>
  <w:bookmarkStart w:id="64" w:name="_Hlk29030034" w:displacedByCustomXml="next"/>
  <w:bookmarkStart w:id="65" w:name="_Hlk29029541" w:displacedByCustomXml="next"/>
  <w:bookmarkStart w:id="66" w:name="_Hlk29029540" w:displacedByCustomXml="next"/>
  <w:bookmarkStart w:id="67" w:name="_Hlk29026790" w:displacedByCustomXml="next"/>
  <w:bookmarkStart w:id="68" w:name="_Hlk29026789" w:displacedByCustomXml="next"/>
  <w:bookmarkStart w:id="69" w:name="_Hlk29025995" w:displacedByCustomXml="next"/>
  <w:bookmarkStart w:id="70" w:name="_Hlk29025994" w:displacedByCustomXml="next"/>
  <w:bookmarkStart w:id="71" w:name="_Hlk29025990" w:displacedByCustomXml="next"/>
  <w:bookmarkStart w:id="72" w:name="_Hlk29025989" w:displacedByCustomXml="next"/>
  <w:bookmarkStart w:id="73" w:name="_Hlk29025348" w:displacedByCustomXml="next"/>
  <w:bookmarkStart w:id="74" w:name="_Hlk29025347" w:displacedByCustomXml="next"/>
  <w:bookmarkStart w:id="75" w:name="_Hlk29025343" w:displacedByCustomXml="next"/>
  <w:bookmarkStart w:id="76" w:name="_Hlk29025342" w:displacedByCustomXml="next"/>
  <w:bookmarkStart w:id="77" w:name="_Hlk29024279" w:displacedByCustomXml="next"/>
  <w:bookmarkStart w:id="78" w:name="_Hlk29024278" w:displacedByCustomXml="next"/>
  <w:bookmarkStart w:id="79" w:name="_Hlk29024273" w:displacedByCustomXml="next"/>
  <w:bookmarkStart w:id="80" w:name="_Hlk29024272" w:displacedByCustomXml="next"/>
  <w:bookmarkStart w:id="81" w:name="_Hlk29019875" w:displacedByCustomXml="next"/>
  <w:bookmarkStart w:id="82" w:name="_Hlk29019874" w:displacedByCustomXml="next"/>
  <w:bookmarkStart w:id="83" w:name="_Hlk29019857" w:displacedByCustomXml="next"/>
  <w:bookmarkStart w:id="84" w:name="_Hlk29019856" w:displacedByCustomXml="next"/>
  <w:bookmarkStart w:id="85" w:name="_Hlk29019117" w:displacedByCustomXml="next"/>
  <w:bookmarkStart w:id="86" w:name="_Hlk29019116" w:displacedByCustomXml="next"/>
  <w:bookmarkStart w:id="87" w:name="_Hlk29016404" w:displacedByCustomXml="next"/>
  <w:bookmarkStart w:id="88" w:name="_Hlk29016403" w:displacedByCustomXml="next"/>
  <w:bookmarkStart w:id="89" w:name="_Hlk29015630" w:displacedByCustomXml="next"/>
  <w:bookmarkStart w:id="90" w:name="_Hlk29015629" w:displacedByCustomXml="next"/>
  <w:bookmarkStart w:id="91" w:name="_Hlk28978522" w:displacedByCustomXml="next"/>
  <w:bookmarkStart w:id="92" w:name="_Hlk28978521" w:displacedByCustomXml="next"/>
  <w:bookmarkStart w:id="93" w:name="_Hlk28978516" w:displacedByCustomXml="next"/>
  <w:bookmarkStart w:id="94" w:name="_Hlk28978515" w:displacedByCustomXml="next"/>
  <w:bookmarkStart w:id="95" w:name="_Hlk28977493" w:displacedByCustomXml="next"/>
  <w:bookmarkStart w:id="96" w:name="_Hlk28977492" w:displacedByCustomXml="next"/>
  <w:bookmarkStart w:id="97" w:name="_Hlk28977489" w:displacedByCustomXml="next"/>
  <w:bookmarkStart w:id="98" w:name="_Hlk28977488" w:displacedByCustomXml="next"/>
  <w:bookmarkStart w:id="99" w:name="_Hlk28977373" w:displacedByCustomXml="next"/>
  <w:bookmarkStart w:id="100" w:name="_Hlk28977372" w:displacedByCustomXml="next"/>
  <w:bookmarkStart w:id="101" w:name="_Hlk28977367" w:displacedByCustomXml="next"/>
  <w:bookmarkStart w:id="102" w:name="_Hlk28977366" w:displacedByCustomXml="next"/>
  <w:bookmarkStart w:id="103" w:name="_Hlk28976716" w:displacedByCustomXml="next"/>
  <w:bookmarkStart w:id="104" w:name="_Hlk28976715" w:displacedByCustomXml="next"/>
  <w:bookmarkStart w:id="105" w:name="_Hlk28976712" w:displacedByCustomXml="next"/>
  <w:bookmarkStart w:id="106" w:name="_Hlk28976711" w:displacedByCustomXml="next"/>
  <w:bookmarkStart w:id="107" w:name="_Hlk28976094" w:displacedByCustomXml="next"/>
  <w:bookmarkStart w:id="108" w:name="_Hlk28976093" w:displacedByCustomXml="next"/>
  <w:bookmarkStart w:id="109" w:name="_Hlk28976090" w:displacedByCustomXml="next"/>
  <w:bookmarkStart w:id="110" w:name="_Hlk28976089" w:displacedByCustomXml="next"/>
  <w:bookmarkStart w:id="111" w:name="_Hlk28975086" w:displacedByCustomXml="next"/>
  <w:bookmarkStart w:id="112" w:name="_Hlk28975085" w:displacedByCustomXml="next"/>
  <w:bookmarkStart w:id="113" w:name="_Hlk28975081" w:displacedByCustomXml="next"/>
  <w:bookmarkStart w:id="114" w:name="_Hlk28975080" w:displacedByCustomXml="next"/>
  <w:bookmarkStart w:id="115" w:name="_Hlk28974735" w:displacedByCustomXml="next"/>
  <w:bookmarkStart w:id="116" w:name="_Hlk28974734" w:displacedByCustomXml="next"/>
  <w:bookmarkStart w:id="117" w:name="_Hlk28974730" w:displacedByCustomXml="next"/>
  <w:bookmarkStart w:id="118" w:name="_Hlk28974729" w:displacedByCustomXml="next"/>
  <w:bookmarkStart w:id="119" w:name="_Hlk28974406" w:displacedByCustomXml="next"/>
  <w:bookmarkStart w:id="120" w:name="_Hlk28974405" w:displacedByCustomXml="next"/>
  <w:bookmarkStart w:id="121" w:name="_Hlk28974401" w:displacedByCustomXml="next"/>
  <w:bookmarkStart w:id="122" w:name="_Hlk28974400" w:displacedByCustomXml="next"/>
  <w:bookmarkStart w:id="123" w:name="_Hlk28972046" w:displacedByCustomXml="next"/>
  <w:bookmarkStart w:id="124" w:name="_Hlk28972045" w:displacedByCustomXml="next"/>
  <w:bookmarkStart w:id="125" w:name="_Hlk28972042" w:displacedByCustomXml="next"/>
  <w:bookmarkStart w:id="126" w:name="_Hlk28972041" w:displacedByCustomXml="next"/>
  <w:bookmarkStart w:id="127" w:name="_Hlk28971901" w:displacedByCustomXml="next"/>
  <w:bookmarkStart w:id="128" w:name="_Hlk28971900" w:displacedByCustomXml="next"/>
  <w:bookmarkStart w:id="129" w:name="_Hlk28971897" w:displacedByCustomXml="next"/>
  <w:bookmarkStart w:id="130" w:name="_Hlk28971896" w:displacedByCustomXml="next"/>
  <w:bookmarkStart w:id="131" w:name="_Hlk28971593" w:displacedByCustomXml="next"/>
  <w:bookmarkStart w:id="132" w:name="_Hlk28971592" w:displacedByCustomXml="next"/>
  <w:bookmarkStart w:id="133" w:name="_Hlk28971587" w:displacedByCustomXml="next"/>
  <w:bookmarkStart w:id="134" w:name="_Hlk28971586" w:displacedByCustomXml="next"/>
  <w:bookmarkStart w:id="135" w:name="_Hlk28971392" w:displacedByCustomXml="next"/>
  <w:bookmarkStart w:id="136" w:name="_Hlk28971391" w:displacedByCustomXml="next"/>
  <w:bookmarkStart w:id="137" w:name="_Hlk28971386" w:displacedByCustomXml="next"/>
  <w:bookmarkStart w:id="138" w:name="_Hlk28971385" w:displacedByCustomXml="next"/>
  <w:bookmarkStart w:id="139" w:name="_Hlk28970781" w:displacedByCustomXml="next"/>
  <w:bookmarkStart w:id="140" w:name="_Hlk28970780" w:displacedByCustomXml="next"/>
  <w:bookmarkStart w:id="141" w:name="_Hlk28970771" w:displacedByCustomXml="next"/>
  <w:bookmarkStart w:id="142" w:name="_Hlk28970770" w:displacedByCustomXml="next"/>
  <w:bookmarkStart w:id="143" w:name="_Hlk28961682" w:displacedByCustomXml="next"/>
  <w:bookmarkStart w:id="144" w:name="_Hlk28961681" w:displacedByCustomXml="next"/>
  <w:bookmarkStart w:id="145" w:name="_Hlk28961676" w:displacedByCustomXml="next"/>
  <w:bookmarkStart w:id="146" w:name="_Hlk28961675" w:displacedByCustomXml="next"/>
  <w:bookmarkStart w:id="147" w:name="_Hlk28961444" w:displacedByCustomXml="next"/>
  <w:bookmarkStart w:id="148" w:name="_Hlk28961443" w:displacedByCustomXml="next"/>
  <w:bookmarkStart w:id="149" w:name="_Hlk28961439" w:displacedByCustomXml="next"/>
  <w:bookmarkStart w:id="150" w:name="_Hlk28961438" w:displacedByCustomXml="next"/>
  <w:bookmarkStart w:id="151" w:name="_Hlk28961079" w:displacedByCustomXml="next"/>
  <w:bookmarkStart w:id="152" w:name="_Hlk28961078" w:displacedByCustomXml="next"/>
  <w:bookmarkStart w:id="153" w:name="_Hlk28961074" w:displacedByCustomXml="next"/>
  <w:bookmarkStart w:id="154" w:name="_Hlk28961073" w:displacedByCustomXml="next"/>
  <w:bookmarkStart w:id="155" w:name="_Hlk28959773" w:displacedByCustomXml="next"/>
  <w:bookmarkStart w:id="156" w:name="_Hlk28959772" w:displacedByCustomXml="next"/>
  <w:bookmarkStart w:id="157" w:name="_Hlk28959766" w:displacedByCustomXml="next"/>
  <w:bookmarkStart w:id="158" w:name="_Hlk28959765" w:displacedByCustomXml="next"/>
  <w:bookmarkStart w:id="159" w:name="_Hlk28953332" w:displacedByCustomXml="next"/>
  <w:bookmarkStart w:id="160" w:name="_Hlk28953331" w:displacedByCustomXml="next"/>
  <w:bookmarkStart w:id="161" w:name="_Hlk28953328" w:displacedByCustomXml="next"/>
  <w:bookmarkStart w:id="162" w:name="_Hlk28953327" w:displacedByCustomXml="next"/>
  <w:bookmarkStart w:id="163" w:name="_Hlk28952983" w:displacedByCustomXml="next"/>
  <w:bookmarkStart w:id="164" w:name="_Hlk28952982" w:displacedByCustomXml="next"/>
  <w:bookmarkStart w:id="165" w:name="_Hlk28952979" w:displacedByCustomXml="next"/>
  <w:bookmarkStart w:id="166" w:name="_Hlk28952978" w:displacedByCustomXml="next"/>
  <w:bookmarkStart w:id="167" w:name="_Hlk28952210" w:displacedByCustomXml="next"/>
  <w:bookmarkStart w:id="168" w:name="_Hlk28952209" w:displacedByCustomXml="next"/>
  <w:bookmarkStart w:id="169" w:name="_Hlk28952206" w:displacedByCustomXml="next"/>
  <w:bookmarkStart w:id="170" w:name="_Hlk28952205" w:displacedByCustomXml="next"/>
  <w:bookmarkStart w:id="171" w:name="_Hlk28951715" w:displacedByCustomXml="next"/>
  <w:bookmarkStart w:id="172" w:name="_Hlk28951714" w:displacedByCustomXml="next"/>
  <w:bookmarkStart w:id="173" w:name="_Hlk28951710" w:displacedByCustomXml="next"/>
  <w:bookmarkStart w:id="174" w:name="_Hlk28951709" w:displacedByCustomXml="next"/>
  <w:bookmarkStart w:id="175" w:name="_Hlk28950458" w:displacedByCustomXml="next"/>
  <w:bookmarkStart w:id="176" w:name="_Hlk28950457" w:displacedByCustomXml="next"/>
  <w:bookmarkStart w:id="177" w:name="_Hlk28950453" w:displacedByCustomXml="next"/>
  <w:bookmarkStart w:id="178" w:name="_Hlk28950452" w:displacedByCustomXml="next"/>
  <w:bookmarkStart w:id="179" w:name="_Hlk28948752" w:displacedByCustomXml="next"/>
  <w:bookmarkStart w:id="180" w:name="_Hlk28948751" w:displacedByCustomXml="next"/>
  <w:bookmarkStart w:id="181" w:name="_Hlk28948747" w:displacedByCustomXml="next"/>
  <w:bookmarkStart w:id="182" w:name="_Hlk28948746" w:displacedByCustomXml="next"/>
  <w:bookmarkStart w:id="183" w:name="_Hlk28947849" w:displacedByCustomXml="next"/>
  <w:bookmarkStart w:id="184" w:name="_Hlk28947848" w:displacedByCustomXml="next"/>
  <w:bookmarkStart w:id="185" w:name="_Hlk28771069" w:displacedByCustomXml="next"/>
  <w:bookmarkStart w:id="186" w:name="_Hlk28771068" w:displacedByCustomXml="next"/>
  <w:bookmarkStart w:id="187" w:name="_Hlk28771058" w:displacedByCustomXml="next"/>
  <w:bookmarkStart w:id="188" w:name="_Hlk28771057" w:displacedByCustomXml="next"/>
  <w:bookmarkStart w:id="189" w:name="_Hlk28767721" w:displacedByCustomXml="next"/>
  <w:bookmarkStart w:id="190" w:name="_Hlk28767720" w:displacedByCustomXml="next"/>
  <w:bookmarkStart w:id="191" w:name="_Hlk28767716" w:displacedByCustomXml="next"/>
  <w:bookmarkStart w:id="192" w:name="_Hlk28767715" w:displacedByCustomXml="next"/>
  <w:bookmarkStart w:id="193" w:name="_Hlk28699464" w:displacedByCustomXml="next"/>
  <w:bookmarkStart w:id="194" w:name="_Hlk28699463" w:displacedByCustomXml="next"/>
  <w:bookmarkStart w:id="195" w:name="_Hlk28699459" w:displacedByCustomXml="next"/>
  <w:bookmarkStart w:id="196" w:name="_Hlk28699458" w:displacedByCustomXml="next"/>
  <w:bookmarkStart w:id="197" w:name="_Hlk28698043" w:displacedByCustomXml="next"/>
  <w:bookmarkStart w:id="198" w:name="_Hlk28698042" w:displacedByCustomXml="next"/>
  <w:bookmarkStart w:id="199" w:name="_Hlk28528176" w:displacedByCustomXml="next"/>
  <w:bookmarkStart w:id="200" w:name="_Hlk28528175" w:displacedByCustomXml="next"/>
  <w:bookmarkStart w:id="201" w:name="_Hlk28528170" w:displacedByCustomXml="next"/>
  <w:bookmarkStart w:id="202" w:name="_Hlk28528169" w:displacedByCustomXml="next"/>
  <w:bookmarkStart w:id="203" w:name="_Hlk28527387" w:displacedByCustomXml="next"/>
  <w:bookmarkStart w:id="204" w:name="_Hlk28527386" w:displacedByCustomXml="next"/>
  <w:bookmarkStart w:id="205" w:name="_Hlk28527379" w:displacedByCustomXml="next"/>
  <w:bookmarkStart w:id="206" w:name="_Hlk28527378" w:displacedByCustomXml="next"/>
  <w:bookmarkStart w:id="207" w:name="_Hlk28527080" w:displacedByCustomXml="next"/>
  <w:bookmarkStart w:id="208" w:name="_Hlk28527079" w:displacedByCustomXml="next"/>
  <w:bookmarkStart w:id="209" w:name="_Hlk28527072" w:displacedByCustomXml="next"/>
  <w:bookmarkStart w:id="210" w:name="_Hlk28527071" w:displacedByCustomXml="next"/>
  <w:bookmarkStart w:id="211" w:name="_Hlk28525446" w:displacedByCustomXml="next"/>
  <w:bookmarkStart w:id="212" w:name="_Hlk28525445" w:displacedByCustomXml="next"/>
  <w:bookmarkStart w:id="213" w:name="_Hlk28525420" w:displacedByCustomXml="next"/>
  <w:bookmarkStart w:id="214" w:name="_Hlk28525419" w:displacedByCustomXml="next"/>
  <w:sdt>
    <w:sdtPr>
      <w:id w:val="-1154285361"/>
      <w:docPartObj>
        <w:docPartGallery w:val="Page Numbers (Bottom of Page)"/>
        <w:docPartUnique/>
      </w:docPartObj>
    </w:sdtPr>
    <w:sdtEndPr>
      <w:rPr>
        <w:noProof/>
      </w:rPr>
    </w:sdtEndPr>
    <w:sdtContent>
      <w:p w14:paraId="24D311B5" w14:textId="77777777" w:rsidR="00C72075" w:rsidRDefault="00C72075" w:rsidP="00451FD3">
        <w:pPr>
          <w:pStyle w:val="Footer"/>
          <w:jc w:val="right"/>
        </w:pPr>
        <w:r w:rsidRPr="00217DDE">
          <w:rPr>
            <w:noProof/>
          </w:rPr>
          <w:drawing>
            <wp:anchor distT="0" distB="0" distL="114300" distR="114300" simplePos="0" relativeHeight="251659264" behindDoc="0" locked="0" layoutInCell="1" allowOverlap="1" wp14:anchorId="505B0446" wp14:editId="4EBFE21F">
              <wp:simplePos x="0" y="0"/>
              <wp:positionH relativeFrom="margin">
                <wp:posOffset>0</wp:posOffset>
              </wp:positionH>
              <wp:positionV relativeFrom="paragraph">
                <wp:posOffset>-635</wp:posOffset>
              </wp:positionV>
              <wp:extent cx="1708785" cy="336550"/>
              <wp:effectExtent l="0" t="0" r="0" b="6350"/>
              <wp:wrapNone/>
              <wp:docPr id="34" name="Picture 34" descr="&quot;&quot;">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
                        <a:extLst>
                          <a:ext uri="{28A0092B-C50C-407E-A947-70E740481C1C}">
                            <a14:useLocalDpi xmlns:a14="http://schemas.microsoft.com/office/drawing/2010/main" val="0"/>
                          </a:ext>
                        </a:extLst>
                      </a:blip>
                      <a:srcRect t="27297" b="28859"/>
                      <a:stretch/>
                    </pic:blipFill>
                    <pic:spPr bwMode="auto">
                      <a:xfrm>
                        <a:off x="0" y="0"/>
                        <a:ext cx="1708785" cy="336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17DDE">
          <w:rPr>
            <w:noProof/>
          </w:rPr>
          <mc:AlternateContent>
            <mc:Choice Requires="wps">
              <w:drawing>
                <wp:inline distT="0" distB="0" distL="0" distR="0" wp14:anchorId="3252A04C" wp14:editId="26DC3FB4">
                  <wp:extent cx="425885" cy="338202"/>
                  <wp:effectExtent l="0" t="0" r="0" b="5080"/>
                  <wp:docPr id="1" name="Text Box 1"/>
                  <wp:cNvGraphicFramePr/>
                  <a:graphic xmlns:a="http://schemas.openxmlformats.org/drawingml/2006/main">
                    <a:graphicData uri="http://schemas.microsoft.com/office/word/2010/wordprocessingShape">
                      <wps:wsp>
                        <wps:cNvSpPr txBox="1"/>
                        <wps:spPr>
                          <a:xfrm>
                            <a:off x="0" y="0"/>
                            <a:ext cx="425885" cy="338202"/>
                          </a:xfrm>
                          <a:prstGeom prst="rect">
                            <a:avLst/>
                          </a:prstGeom>
                          <a:solidFill>
                            <a:schemeClr val="lt1"/>
                          </a:solidFill>
                          <a:ln w="6350">
                            <a:noFill/>
                          </a:ln>
                        </wps:spPr>
                        <wps:txbx>
                          <w:txbxContent>
                            <w:p w14:paraId="1CDEA7AB" w14:textId="77777777" w:rsidR="00C72075" w:rsidRDefault="00C72075" w:rsidP="00451FD3">
                              <w:r>
                                <w:fldChar w:fldCharType="begin"/>
                              </w:r>
                              <w:r>
                                <w:instrText xml:space="preserve"> PAGE   \* MERGEFORMAT </w:instrText>
                              </w:r>
                              <w:r>
                                <w:fldChar w:fldCharType="separate"/>
                              </w:r>
                              <w:r>
                                <w:rPr>
                                  <w:noProof/>
                                </w:rPr>
                                <w:t>1</w:t>
                              </w:r>
                              <w:r>
                                <w:rPr>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252A04C" id="_x0000_t202" coordsize="21600,21600" o:spt="202" path="m,l,21600r21600,l21600,xe">
                  <v:stroke joinstyle="miter"/>
                  <v:path gradientshapeok="t" o:connecttype="rect"/>
                </v:shapetype>
                <v:shape id="Text Box 1" o:spid="_x0000_s1027" type="#_x0000_t202" style="width:33.55pt;height:2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" fillcolor="white [3201]" stroked="f" strokeweight=".5pt">
                  <v:textbox>
                    <w:txbxContent>
                      <w:p w14:paraId="1CDEA7AB" w14:textId="77777777" w:rsidR="00C72075" w:rsidRDefault="00C72075" w:rsidP="00451FD3">
                        <w:r>
                          <w:fldChar w:fldCharType="begin"/>
                        </w:r>
                        <w:r>
                          <w:instrText xml:space="preserve"> PAGE   \* MERGEFORMAT </w:instrText>
                        </w:r>
                        <w:r>
                          <w:fldChar w:fldCharType="separate"/>
                        </w:r>
                        <w:r>
                          <w:rPr>
                            <w:noProof/>
                          </w:rPr>
                          <w:t>1</w:t>
                        </w:r>
                        <w:r>
                          <w:rPr>
                            <w:noProof/>
                          </w:rPr>
                          <w:fldChar w:fldCharType="end"/>
                        </w:r>
                      </w:p>
                    </w:txbxContent>
                  </v:textbox>
                  <w10:anchorlock/>
                </v:shape>
              </w:pict>
            </mc:Fallback>
          </mc:AlternateContent>
        </w:r>
      </w:p>
    </w:sdtContent>
  </w:sdt>
  <w:bookmarkEnd w:id="15" w:displacedByCustomXml="prev"/>
  <w:bookmarkEnd w:id="16" w:displacedByCustomXml="prev"/>
  <w:bookmarkEnd w:id="17" w:displacedByCustomXml="prev"/>
  <w:bookmarkEnd w:id="18" w:displacedByCustomXml="prev"/>
  <w:bookmarkEnd w:id="19" w:displacedByCustomXml="prev"/>
  <w:bookmarkEnd w:id="20" w:displacedByCustomXml="prev"/>
  <w:bookmarkEnd w:id="21" w:displacedByCustomXml="prev"/>
  <w:bookmarkEnd w:id="22" w:displacedByCustomXml="prev"/>
  <w:bookmarkEnd w:id="23" w:displacedByCustomXml="prev"/>
  <w:bookmarkEnd w:id="24" w:displacedByCustomXml="prev"/>
  <w:bookmarkEnd w:id="25" w:displacedByCustomXml="prev"/>
  <w:bookmarkEnd w:id="26" w:displacedByCustomXml="prev"/>
  <w:bookmarkEnd w:id="27" w:displacedByCustomXml="prev"/>
  <w:bookmarkEnd w:id="28" w:displacedByCustomXml="prev"/>
  <w:bookmarkEnd w:id="29" w:displacedByCustomXml="prev"/>
  <w:bookmarkEnd w:id="30" w:displacedByCustomXml="prev"/>
  <w:bookmarkEnd w:id="31" w:displacedByCustomXml="prev"/>
  <w:bookmarkEnd w:id="32" w:displacedByCustomXml="prev"/>
  <w:bookmarkEnd w:id="33" w:displacedByCustomXml="prev"/>
  <w:bookmarkEnd w:id="34" w:displacedByCustomXml="prev"/>
  <w:bookmarkEnd w:id="35" w:displacedByCustomXml="prev"/>
  <w:bookmarkEnd w:id="36" w:displacedByCustomXml="prev"/>
  <w:bookmarkEnd w:id="37" w:displacedByCustomXml="prev"/>
  <w:bookmarkEnd w:id="38" w:displacedByCustomXml="prev"/>
  <w:bookmarkEnd w:id="39" w:displacedByCustomXml="prev"/>
  <w:bookmarkEnd w:id="40" w:displacedByCustomXml="prev"/>
  <w:bookmarkEnd w:id="41" w:displacedByCustomXml="prev"/>
  <w:bookmarkEnd w:id="42" w:displacedByCustomXml="prev"/>
  <w:bookmarkEnd w:id="43" w:displacedByCustomXml="prev"/>
  <w:bookmarkEnd w:id="44" w:displacedByCustomXml="prev"/>
  <w:bookmarkEnd w:id="45" w:displacedByCustomXml="prev"/>
  <w:bookmarkEnd w:id="46" w:displacedByCustomXml="prev"/>
  <w:bookmarkEnd w:id="47" w:displacedByCustomXml="prev"/>
  <w:bookmarkEnd w:id="48" w:displacedByCustomXml="prev"/>
  <w:bookmarkEnd w:id="49" w:displacedByCustomXml="prev"/>
  <w:bookmarkEnd w:id="50" w:displacedByCustomXml="prev"/>
  <w:bookmarkEnd w:id="51" w:displacedByCustomXml="prev"/>
  <w:bookmarkEnd w:id="52" w:displacedByCustomXml="prev"/>
  <w:bookmarkEnd w:id="53" w:displacedByCustomXml="prev"/>
  <w:bookmarkEnd w:id="54" w:displacedByCustomXml="prev"/>
  <w:bookmarkEnd w:id="55" w:displacedByCustomXml="prev"/>
  <w:bookmarkEnd w:id="56" w:displacedByCustomXml="prev"/>
  <w:bookmarkEnd w:id="57" w:displacedByCustomXml="prev"/>
  <w:bookmarkEnd w:id="58" w:displacedByCustomXml="prev"/>
  <w:bookmarkEnd w:id="59" w:displacedByCustomXml="prev"/>
  <w:bookmarkEnd w:id="60" w:displacedByCustomXml="prev"/>
  <w:bookmarkEnd w:id="61" w:displacedByCustomXml="prev"/>
  <w:bookmarkEnd w:id="62" w:displacedByCustomXml="prev"/>
  <w:bookmarkEnd w:id="63" w:displacedByCustomXml="prev"/>
  <w:bookmarkEnd w:id="64" w:displacedByCustomXml="prev"/>
  <w:bookmarkEnd w:id="65" w:displacedByCustomXml="prev"/>
  <w:bookmarkEnd w:id="66" w:displacedByCustomXml="prev"/>
  <w:bookmarkEnd w:id="67" w:displacedByCustomXml="prev"/>
  <w:bookmarkEnd w:id="68" w:displacedByCustomXml="prev"/>
  <w:bookmarkEnd w:id="69" w:displacedByCustomXml="prev"/>
  <w:bookmarkEnd w:id="70" w:displacedByCustomXml="prev"/>
  <w:bookmarkEnd w:id="71" w:displacedByCustomXml="prev"/>
  <w:bookmarkEnd w:id="72" w:displacedByCustomXml="prev"/>
  <w:bookmarkEnd w:id="73" w:displacedByCustomXml="prev"/>
  <w:bookmarkEnd w:id="74" w:displacedByCustomXml="prev"/>
  <w:bookmarkEnd w:id="75" w:displacedByCustomXml="prev"/>
  <w:bookmarkEnd w:id="76" w:displacedByCustomXml="prev"/>
  <w:bookmarkEnd w:id="77" w:displacedByCustomXml="prev"/>
  <w:bookmarkEnd w:id="78" w:displacedByCustomXml="prev"/>
  <w:bookmarkEnd w:id="79" w:displacedByCustomXml="prev"/>
  <w:bookmarkEnd w:id="80" w:displacedByCustomXml="prev"/>
  <w:bookmarkEnd w:id="81" w:displacedByCustomXml="prev"/>
  <w:bookmarkEnd w:id="82" w:displacedByCustomXml="prev"/>
  <w:bookmarkEnd w:id="83" w:displacedByCustomXml="prev"/>
  <w:bookmarkEnd w:id="84" w:displacedByCustomXml="prev"/>
  <w:bookmarkEnd w:id="85" w:displacedByCustomXml="prev"/>
  <w:bookmarkEnd w:id="86" w:displacedByCustomXml="prev"/>
  <w:bookmarkEnd w:id="87" w:displacedByCustomXml="prev"/>
  <w:bookmarkEnd w:id="88" w:displacedByCustomXml="prev"/>
  <w:bookmarkEnd w:id="89" w:displacedByCustomXml="prev"/>
  <w:bookmarkEnd w:id="90" w:displacedByCustomXml="prev"/>
  <w:bookmarkEnd w:id="91" w:displacedByCustomXml="prev"/>
  <w:bookmarkEnd w:id="92" w:displacedByCustomXml="prev"/>
  <w:bookmarkEnd w:id="93" w:displacedByCustomXml="prev"/>
  <w:bookmarkEnd w:id="94" w:displacedByCustomXml="prev"/>
  <w:bookmarkEnd w:id="95" w:displacedByCustomXml="prev"/>
  <w:bookmarkEnd w:id="96" w:displacedByCustomXml="prev"/>
  <w:bookmarkEnd w:id="97" w:displacedByCustomXml="prev"/>
  <w:bookmarkEnd w:id="98" w:displacedByCustomXml="prev"/>
  <w:bookmarkEnd w:id="99" w:displacedByCustomXml="prev"/>
  <w:bookmarkEnd w:id="100" w:displacedByCustomXml="prev"/>
  <w:bookmarkEnd w:id="101" w:displacedByCustomXml="prev"/>
  <w:bookmarkEnd w:id="102" w:displacedByCustomXml="prev"/>
  <w:bookmarkEnd w:id="103" w:displacedByCustomXml="prev"/>
  <w:bookmarkEnd w:id="104" w:displacedByCustomXml="prev"/>
  <w:bookmarkEnd w:id="105" w:displacedByCustomXml="prev"/>
  <w:bookmarkEnd w:id="106" w:displacedByCustomXml="prev"/>
  <w:bookmarkEnd w:id="107" w:displacedByCustomXml="prev"/>
  <w:bookmarkEnd w:id="108" w:displacedByCustomXml="prev"/>
  <w:bookmarkEnd w:id="109" w:displacedByCustomXml="prev"/>
  <w:bookmarkEnd w:id="110" w:displacedByCustomXml="prev"/>
  <w:bookmarkEnd w:id="111" w:displacedByCustomXml="prev"/>
  <w:bookmarkEnd w:id="112" w:displacedByCustomXml="prev"/>
  <w:bookmarkEnd w:id="113" w:displacedByCustomXml="prev"/>
  <w:bookmarkEnd w:id="114" w:displacedByCustomXml="prev"/>
  <w:bookmarkEnd w:id="115" w:displacedByCustomXml="prev"/>
  <w:bookmarkEnd w:id="116" w:displacedByCustomXml="prev"/>
  <w:bookmarkEnd w:id="117" w:displacedByCustomXml="prev"/>
  <w:bookmarkEnd w:id="118" w:displacedByCustomXml="prev"/>
  <w:bookmarkEnd w:id="119" w:displacedByCustomXml="prev"/>
  <w:bookmarkEnd w:id="120" w:displacedByCustomXml="prev"/>
  <w:bookmarkEnd w:id="121" w:displacedByCustomXml="prev"/>
  <w:bookmarkEnd w:id="122" w:displacedByCustomXml="prev"/>
  <w:bookmarkEnd w:id="123" w:displacedByCustomXml="prev"/>
  <w:bookmarkEnd w:id="124" w:displacedByCustomXml="prev"/>
  <w:bookmarkEnd w:id="125" w:displacedByCustomXml="prev"/>
  <w:bookmarkEnd w:id="126" w:displacedByCustomXml="prev"/>
  <w:bookmarkEnd w:id="127" w:displacedByCustomXml="prev"/>
  <w:bookmarkEnd w:id="128" w:displacedByCustomXml="prev"/>
  <w:bookmarkEnd w:id="129" w:displacedByCustomXml="prev"/>
  <w:bookmarkEnd w:id="130" w:displacedByCustomXml="prev"/>
  <w:bookmarkEnd w:id="131" w:displacedByCustomXml="prev"/>
  <w:bookmarkEnd w:id="132" w:displacedByCustomXml="prev"/>
  <w:bookmarkEnd w:id="133" w:displacedByCustomXml="prev"/>
  <w:bookmarkEnd w:id="134" w:displacedByCustomXml="prev"/>
  <w:bookmarkEnd w:id="135" w:displacedByCustomXml="prev"/>
  <w:bookmarkEnd w:id="136" w:displacedByCustomXml="prev"/>
  <w:bookmarkEnd w:id="137" w:displacedByCustomXml="prev"/>
  <w:bookmarkEnd w:id="138" w:displacedByCustomXml="prev"/>
  <w:bookmarkEnd w:id="139" w:displacedByCustomXml="prev"/>
  <w:bookmarkEnd w:id="140" w:displacedByCustomXml="prev"/>
  <w:bookmarkEnd w:id="141" w:displacedByCustomXml="prev"/>
  <w:bookmarkEnd w:id="142" w:displacedByCustomXml="prev"/>
  <w:bookmarkEnd w:id="143" w:displacedByCustomXml="prev"/>
  <w:bookmarkEnd w:id="144" w:displacedByCustomXml="prev"/>
  <w:bookmarkEnd w:id="145" w:displacedByCustomXml="prev"/>
  <w:bookmarkEnd w:id="146" w:displacedByCustomXml="prev"/>
  <w:bookmarkEnd w:id="147" w:displacedByCustomXml="prev"/>
  <w:bookmarkEnd w:id="148" w:displacedByCustomXml="prev"/>
  <w:bookmarkEnd w:id="149" w:displacedByCustomXml="prev"/>
  <w:bookmarkEnd w:id="150" w:displacedByCustomXml="prev"/>
  <w:bookmarkEnd w:id="151" w:displacedByCustomXml="prev"/>
  <w:bookmarkEnd w:id="152" w:displacedByCustomXml="prev"/>
  <w:bookmarkEnd w:id="153" w:displacedByCustomXml="prev"/>
  <w:bookmarkEnd w:id="154" w:displacedByCustomXml="prev"/>
  <w:bookmarkEnd w:id="155" w:displacedByCustomXml="prev"/>
  <w:bookmarkEnd w:id="156" w:displacedByCustomXml="prev"/>
  <w:bookmarkEnd w:id="157" w:displacedByCustomXml="prev"/>
  <w:bookmarkEnd w:id="158" w:displacedByCustomXml="prev"/>
  <w:bookmarkEnd w:id="159" w:displacedByCustomXml="prev"/>
  <w:bookmarkEnd w:id="160" w:displacedByCustomXml="prev"/>
  <w:bookmarkEnd w:id="161" w:displacedByCustomXml="prev"/>
  <w:bookmarkEnd w:id="162" w:displacedByCustomXml="prev"/>
  <w:bookmarkEnd w:id="163" w:displacedByCustomXml="prev"/>
  <w:bookmarkEnd w:id="164" w:displacedByCustomXml="prev"/>
  <w:bookmarkEnd w:id="165" w:displacedByCustomXml="prev"/>
  <w:bookmarkEnd w:id="166" w:displacedByCustomXml="prev"/>
  <w:bookmarkEnd w:id="167" w:displacedByCustomXml="prev"/>
  <w:bookmarkEnd w:id="168" w:displacedByCustomXml="prev"/>
  <w:bookmarkEnd w:id="169" w:displacedByCustomXml="prev"/>
  <w:bookmarkEnd w:id="170" w:displacedByCustomXml="prev"/>
  <w:bookmarkEnd w:id="171" w:displacedByCustomXml="prev"/>
  <w:bookmarkEnd w:id="172" w:displacedByCustomXml="prev"/>
  <w:bookmarkEnd w:id="173" w:displacedByCustomXml="prev"/>
  <w:bookmarkEnd w:id="174" w:displacedByCustomXml="prev"/>
  <w:bookmarkEnd w:id="175" w:displacedByCustomXml="prev"/>
  <w:bookmarkEnd w:id="176" w:displacedByCustomXml="prev"/>
  <w:bookmarkEnd w:id="177" w:displacedByCustomXml="prev"/>
  <w:bookmarkEnd w:id="178" w:displacedByCustomXml="prev"/>
  <w:bookmarkEnd w:id="179" w:displacedByCustomXml="prev"/>
  <w:bookmarkEnd w:id="180" w:displacedByCustomXml="prev"/>
  <w:bookmarkEnd w:id="181" w:displacedByCustomXml="prev"/>
  <w:bookmarkEnd w:id="182" w:displacedByCustomXml="prev"/>
  <w:bookmarkEnd w:id="183" w:displacedByCustomXml="prev"/>
  <w:bookmarkEnd w:id="184" w:displacedByCustomXml="prev"/>
  <w:bookmarkEnd w:id="185" w:displacedByCustomXml="prev"/>
  <w:bookmarkEnd w:id="186" w:displacedByCustomXml="prev"/>
  <w:bookmarkEnd w:id="187" w:displacedByCustomXml="prev"/>
  <w:bookmarkEnd w:id="188" w:displacedByCustomXml="prev"/>
  <w:bookmarkEnd w:id="189" w:displacedByCustomXml="prev"/>
  <w:bookmarkEnd w:id="190" w:displacedByCustomXml="prev"/>
  <w:bookmarkEnd w:id="191" w:displacedByCustomXml="prev"/>
  <w:bookmarkEnd w:id="192" w:displacedByCustomXml="prev"/>
  <w:bookmarkEnd w:id="193" w:displacedByCustomXml="prev"/>
  <w:bookmarkEnd w:id="194" w:displacedByCustomXml="prev"/>
  <w:bookmarkEnd w:id="195" w:displacedByCustomXml="prev"/>
  <w:bookmarkEnd w:id="196" w:displacedByCustomXml="prev"/>
  <w:bookmarkEnd w:id="197" w:displacedByCustomXml="prev"/>
  <w:bookmarkEnd w:id="198" w:displacedByCustomXml="prev"/>
  <w:bookmarkEnd w:id="199" w:displacedByCustomXml="prev"/>
  <w:bookmarkEnd w:id="200" w:displacedByCustomXml="prev"/>
  <w:bookmarkEnd w:id="201" w:displacedByCustomXml="prev"/>
  <w:bookmarkEnd w:id="202" w:displacedByCustomXml="prev"/>
  <w:bookmarkEnd w:id="203" w:displacedByCustomXml="prev"/>
  <w:bookmarkEnd w:id="204" w:displacedByCustomXml="prev"/>
  <w:bookmarkEnd w:id="205" w:displacedByCustomXml="prev"/>
  <w:bookmarkEnd w:id="206" w:displacedByCustomXml="prev"/>
  <w:bookmarkEnd w:id="207" w:displacedByCustomXml="prev"/>
  <w:bookmarkEnd w:id="208" w:displacedByCustomXml="prev"/>
  <w:bookmarkEnd w:id="209" w:displacedByCustomXml="prev"/>
  <w:bookmarkEnd w:id="210" w:displacedByCustomXml="prev"/>
  <w:bookmarkEnd w:id="211" w:displacedByCustomXml="prev"/>
  <w:bookmarkEnd w:id="212" w:displacedByCustomXml="prev"/>
  <w:bookmarkEnd w:id="213" w:displacedByCustomXml="prev"/>
  <w:bookmarkEnd w:id="214" w:displacedByCustomXml="prev"/>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E58C0D" w14:textId="77777777" w:rsidR="00AC7CB0" w:rsidRDefault="00AC7CB0" w:rsidP="004F14C0">
      <w:pPr>
        <w:spacing w:after="0"/>
      </w:pPr>
      <w:r>
        <w:separator/>
      </w:r>
    </w:p>
  </w:footnote>
  <w:footnote w:type="continuationSeparator" w:id="0">
    <w:p w14:paraId="14725631" w14:textId="77777777" w:rsidR="00AC7CB0" w:rsidRDefault="00AC7CB0" w:rsidP="004F14C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C2A9F3" w14:textId="7D6CE0E2" w:rsidR="00C72075" w:rsidRDefault="00C72075" w:rsidP="00451FD3">
    <w:pPr>
      <w:pStyle w:val="Header"/>
      <w:jc w:val="right"/>
    </w:pPr>
    <w:r>
      <w:t>Getting and transforming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E99BC5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6" type="#_x0000_t75" style="width:54pt;height:84pt" o:bullet="t">
        <v:imagedata r:id="rId1" o:title="leaf@0"/>
      </v:shape>
    </w:pict>
  </w:numPicBullet>
  <w:abstractNum w:abstractNumId="0" w15:restartNumberingAfterBreak="0">
    <w:nsid w:val="068C4F45"/>
    <w:multiLevelType w:val="hybridMultilevel"/>
    <w:tmpl w:val="58868884"/>
    <w:lvl w:ilvl="0" w:tplc="BB68FAD4">
      <w:start w:val="1"/>
      <w:numFmt w:val="bullet"/>
      <w:pStyle w:val="Bulletlevel1"/>
      <w:lvlText w:val=""/>
      <w:lvlJc w:val="left"/>
      <w:pPr>
        <w:ind w:left="360" w:hanging="360"/>
      </w:pPr>
      <w:rPr>
        <w:rFonts w:ascii="Symbol" w:hAnsi="Symbol" w:hint="default"/>
      </w:rPr>
    </w:lvl>
    <w:lvl w:ilvl="1" w:tplc="B00AEE28">
      <w:start w:val="1"/>
      <w:numFmt w:val="bullet"/>
      <w:pStyle w:val="Bulletlevel2"/>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E81252E"/>
    <w:multiLevelType w:val="hybridMultilevel"/>
    <w:tmpl w:val="5EDECE3E"/>
    <w:lvl w:ilvl="0" w:tplc="AD7AA8FE">
      <w:start w:val="1"/>
      <w:numFmt w:val="lowerLetter"/>
      <w:pStyle w:val="Numberedlist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6C7B4F"/>
    <w:multiLevelType w:val="hybridMultilevel"/>
    <w:tmpl w:val="5A3045A8"/>
    <w:lvl w:ilvl="0" w:tplc="C0BC8796">
      <w:start w:val="1"/>
      <w:numFmt w:val="bullet"/>
      <w:pStyle w:val="GuidancetoSME"/>
      <w:lvlText w:val=""/>
      <w:lvlJc w:val="left"/>
      <w:pPr>
        <w:ind w:left="720" w:hanging="360"/>
      </w:pPr>
      <w:rPr>
        <w:rFonts w:ascii="Wingdings 2" w:hAnsi="Wingdings 2" w:hint="default"/>
        <w:color w:val="C45911"/>
        <w:sz w:val="14"/>
      </w:rPr>
    </w:lvl>
    <w:lvl w:ilvl="1" w:tplc="2CAE63E8">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CF4B1E"/>
    <w:multiLevelType w:val="hybridMultilevel"/>
    <w:tmpl w:val="8B2225F4"/>
    <w:lvl w:ilvl="0" w:tplc="5FD84858">
      <w:start w:val="1"/>
      <w:numFmt w:val="bullet"/>
      <w:pStyle w:val="Heading5"/>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122FFA"/>
    <w:multiLevelType w:val="hybridMultilevel"/>
    <w:tmpl w:val="C932027C"/>
    <w:lvl w:ilvl="0" w:tplc="9FB69488">
      <w:start w:val="1"/>
      <w:numFmt w:val="bullet"/>
      <w:pStyle w:val="GuidancetoSMEsecondlevel"/>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C26182"/>
    <w:multiLevelType w:val="hybridMultilevel"/>
    <w:tmpl w:val="2B9412C6"/>
    <w:lvl w:ilvl="0" w:tplc="3210F9A0">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2F08C9"/>
    <w:multiLevelType w:val="hybridMultilevel"/>
    <w:tmpl w:val="7744D8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AD256A"/>
    <w:multiLevelType w:val="hybridMultilevel"/>
    <w:tmpl w:val="0B5E9592"/>
    <w:lvl w:ilvl="0" w:tplc="D6DA0812">
      <w:start w:val="1"/>
      <w:numFmt w:val="decimal"/>
      <w:pStyle w:val="Numberedlist1"/>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71F0112"/>
    <w:multiLevelType w:val="hybridMultilevel"/>
    <w:tmpl w:val="FC6430CE"/>
    <w:lvl w:ilvl="0" w:tplc="94DE732C">
      <w:start w:val="1"/>
      <w:numFmt w:val="bullet"/>
      <w:pStyle w:val="Authornoteintable"/>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6EF2B5C"/>
    <w:multiLevelType w:val="multilevel"/>
    <w:tmpl w:val="447CD5E6"/>
    <w:lvl w:ilvl="0">
      <w:start w:val="1"/>
      <w:numFmt w:val="lowerLetter"/>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6B6E2DC0"/>
    <w:multiLevelType w:val="multilevel"/>
    <w:tmpl w:val="AA9257A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6CCE6197"/>
    <w:multiLevelType w:val="hybridMultilevel"/>
    <w:tmpl w:val="4FB2C7D8"/>
    <w:lvl w:ilvl="0" w:tplc="1C5E9DD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FB762D"/>
    <w:multiLevelType w:val="multilevel"/>
    <w:tmpl w:val="C7660700"/>
    <w:lvl w:ilvl="0">
      <w:start w:val="1"/>
      <w:numFmt w:val="bullet"/>
      <w:pStyle w:val="Bulletlevel3"/>
      <w:lvlText w:val=""/>
      <w:lvlJc w:val="left"/>
      <w:pPr>
        <w:ind w:left="1211" w:hanging="360"/>
      </w:pPr>
      <w:rPr>
        <w:rFonts w:ascii="Wingdings 2" w:hAnsi="Wingdings 2" w:hint="default"/>
        <w:sz w:val="1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4"/>
  </w:num>
  <w:num w:numId="2">
    <w:abstractNumId w:val="7"/>
    <w:lvlOverride w:ilvl="0">
      <w:startOverride w:val="1"/>
    </w:lvlOverride>
  </w:num>
  <w:num w:numId="3">
    <w:abstractNumId w:val="7"/>
    <w:lvlOverride w:ilvl="0">
      <w:startOverride w:val="1"/>
    </w:lvlOverride>
  </w:num>
  <w:num w:numId="4">
    <w:abstractNumId w:val="7"/>
    <w:lvlOverride w:ilvl="0">
      <w:startOverride w:val="1"/>
    </w:lvlOverride>
  </w:num>
  <w:num w:numId="5">
    <w:abstractNumId w:val="8"/>
  </w:num>
  <w:num w:numId="6">
    <w:abstractNumId w:val="7"/>
    <w:lvlOverride w:ilvl="0">
      <w:startOverride w:val="1"/>
    </w:lvlOverride>
  </w:num>
  <w:num w:numId="7">
    <w:abstractNumId w:val="7"/>
    <w:lvlOverride w:ilvl="0">
      <w:startOverride w:val="1"/>
    </w:lvlOverride>
  </w:num>
  <w:num w:numId="8">
    <w:abstractNumId w:val="7"/>
    <w:lvlOverride w:ilvl="0">
      <w:startOverride w:val="1"/>
    </w:lvlOverride>
  </w:num>
  <w:num w:numId="9">
    <w:abstractNumId w:val="1"/>
  </w:num>
  <w:num w:numId="10">
    <w:abstractNumId w:val="0"/>
  </w:num>
  <w:num w:numId="11">
    <w:abstractNumId w:val="12"/>
  </w:num>
  <w:num w:numId="12">
    <w:abstractNumId w:val="3"/>
  </w:num>
  <w:num w:numId="13">
    <w:abstractNumId w:val="7"/>
    <w:lvlOverride w:ilvl="0">
      <w:startOverride w:val="1"/>
    </w:lvlOverride>
  </w:num>
  <w:num w:numId="14">
    <w:abstractNumId w:val="7"/>
    <w:lvlOverride w:ilvl="0">
      <w:startOverride w:val="1"/>
    </w:lvlOverride>
  </w:num>
  <w:num w:numId="15">
    <w:abstractNumId w:val="7"/>
    <w:lvlOverride w:ilvl="0">
      <w:startOverride w:val="1"/>
    </w:lvlOverride>
  </w:num>
  <w:num w:numId="16">
    <w:abstractNumId w:val="7"/>
    <w:lvlOverride w:ilvl="0">
      <w:startOverride w:val="1"/>
    </w:lvlOverride>
  </w:num>
  <w:num w:numId="17">
    <w:abstractNumId w:val="7"/>
    <w:lvlOverride w:ilvl="0">
      <w:startOverride w:val="1"/>
    </w:lvlOverride>
  </w:num>
  <w:num w:numId="18">
    <w:abstractNumId w:val="7"/>
    <w:lvlOverride w:ilvl="0">
      <w:startOverride w:val="1"/>
    </w:lvlOverride>
  </w:num>
  <w:num w:numId="19">
    <w:abstractNumId w:val="7"/>
    <w:lvlOverride w:ilvl="0">
      <w:startOverride w:val="1"/>
    </w:lvlOverride>
  </w:num>
  <w:num w:numId="20">
    <w:abstractNumId w:val="7"/>
    <w:lvlOverride w:ilvl="0">
      <w:startOverride w:val="1"/>
    </w:lvlOverride>
  </w:num>
  <w:num w:numId="21">
    <w:abstractNumId w:val="7"/>
    <w:lvlOverride w:ilvl="0">
      <w:startOverride w:val="1"/>
    </w:lvlOverride>
  </w:num>
  <w:num w:numId="22">
    <w:abstractNumId w:val="7"/>
    <w:lvlOverride w:ilvl="0">
      <w:startOverride w:val="1"/>
    </w:lvlOverride>
  </w:num>
  <w:num w:numId="23">
    <w:abstractNumId w:val="7"/>
    <w:lvlOverride w:ilvl="0">
      <w:startOverride w:val="1"/>
    </w:lvlOverride>
  </w:num>
  <w:num w:numId="24">
    <w:abstractNumId w:val="7"/>
    <w:lvlOverride w:ilvl="0">
      <w:startOverride w:val="1"/>
    </w:lvlOverride>
  </w:num>
  <w:num w:numId="25">
    <w:abstractNumId w:val="7"/>
    <w:lvlOverride w:ilvl="0">
      <w:startOverride w:val="1"/>
    </w:lvlOverride>
  </w:num>
  <w:num w:numId="26">
    <w:abstractNumId w:val="7"/>
    <w:lvlOverride w:ilvl="0">
      <w:startOverride w:val="1"/>
    </w:lvlOverride>
  </w:num>
  <w:num w:numId="27">
    <w:abstractNumId w:val="7"/>
    <w:lvlOverride w:ilvl="0">
      <w:startOverride w:val="1"/>
    </w:lvlOverride>
  </w:num>
  <w:num w:numId="28">
    <w:abstractNumId w:val="7"/>
    <w:lvlOverride w:ilvl="0">
      <w:startOverride w:val="1"/>
    </w:lvlOverride>
  </w:num>
  <w:num w:numId="29">
    <w:abstractNumId w:val="7"/>
    <w:lvlOverride w:ilvl="0">
      <w:startOverride w:val="1"/>
    </w:lvlOverride>
  </w:num>
  <w:num w:numId="30">
    <w:abstractNumId w:val="7"/>
    <w:lvlOverride w:ilvl="0">
      <w:startOverride w:val="1"/>
    </w:lvlOverride>
  </w:num>
  <w:num w:numId="31">
    <w:abstractNumId w:val="7"/>
    <w:lvlOverride w:ilvl="0">
      <w:startOverride w:val="1"/>
    </w:lvlOverride>
  </w:num>
  <w:num w:numId="32">
    <w:abstractNumId w:val="7"/>
    <w:lvlOverride w:ilvl="0">
      <w:startOverride w:val="1"/>
    </w:lvlOverride>
  </w:num>
  <w:num w:numId="33">
    <w:abstractNumId w:val="7"/>
    <w:lvlOverride w:ilvl="0">
      <w:startOverride w:val="1"/>
    </w:lvlOverride>
  </w:num>
  <w:num w:numId="34">
    <w:abstractNumId w:val="7"/>
    <w:lvlOverride w:ilvl="0">
      <w:startOverride w:val="1"/>
    </w:lvlOverride>
  </w:num>
  <w:num w:numId="35">
    <w:abstractNumId w:val="7"/>
    <w:lvlOverride w:ilvl="0">
      <w:startOverride w:val="1"/>
    </w:lvlOverride>
  </w:num>
  <w:num w:numId="36">
    <w:abstractNumId w:val="7"/>
    <w:lvlOverride w:ilvl="0">
      <w:startOverride w:val="1"/>
    </w:lvlOverride>
  </w:num>
  <w:num w:numId="37">
    <w:abstractNumId w:val="7"/>
    <w:lvlOverride w:ilvl="0">
      <w:startOverride w:val="1"/>
    </w:lvlOverride>
  </w:num>
  <w:num w:numId="38">
    <w:abstractNumId w:val="7"/>
    <w:lvlOverride w:ilvl="0">
      <w:startOverride w:val="1"/>
    </w:lvlOverride>
  </w:num>
  <w:num w:numId="39">
    <w:abstractNumId w:val="7"/>
    <w:lvlOverride w:ilvl="0">
      <w:startOverride w:val="1"/>
    </w:lvlOverride>
  </w:num>
  <w:num w:numId="40">
    <w:abstractNumId w:val="7"/>
    <w:lvlOverride w:ilvl="0">
      <w:startOverride w:val="1"/>
    </w:lvlOverride>
  </w:num>
  <w:num w:numId="41">
    <w:abstractNumId w:val="1"/>
    <w:lvlOverride w:ilvl="0">
      <w:startOverride w:val="1"/>
    </w:lvlOverride>
  </w:num>
  <w:num w:numId="42">
    <w:abstractNumId w:val="1"/>
    <w:lvlOverride w:ilvl="0">
      <w:startOverride w:val="1"/>
    </w:lvlOverride>
  </w:num>
  <w:num w:numId="43">
    <w:abstractNumId w:val="1"/>
    <w:lvlOverride w:ilvl="0">
      <w:startOverride w:val="1"/>
    </w:lvlOverride>
  </w:num>
  <w:num w:numId="44">
    <w:abstractNumId w:val="1"/>
    <w:lvlOverride w:ilvl="0">
      <w:startOverride w:val="1"/>
    </w:lvlOverride>
  </w:num>
  <w:num w:numId="45">
    <w:abstractNumId w:val="1"/>
    <w:lvlOverride w:ilvl="0">
      <w:startOverride w:val="1"/>
    </w:lvlOverride>
  </w:num>
  <w:num w:numId="46">
    <w:abstractNumId w:val="1"/>
    <w:lvlOverride w:ilvl="0">
      <w:startOverride w:val="1"/>
    </w:lvlOverride>
  </w:num>
  <w:num w:numId="47">
    <w:abstractNumId w:val="1"/>
    <w:lvlOverride w:ilvl="0">
      <w:startOverride w:val="1"/>
    </w:lvlOverride>
  </w:num>
  <w:num w:numId="48">
    <w:abstractNumId w:val="1"/>
    <w:lvlOverride w:ilvl="0">
      <w:startOverride w:val="1"/>
    </w:lvlOverride>
  </w:num>
  <w:num w:numId="49">
    <w:abstractNumId w:val="1"/>
    <w:lvlOverride w:ilvl="0">
      <w:startOverride w:val="1"/>
    </w:lvlOverride>
  </w:num>
  <w:num w:numId="50">
    <w:abstractNumId w:val="1"/>
    <w:lvlOverride w:ilvl="0">
      <w:startOverride w:val="1"/>
    </w:lvlOverride>
  </w:num>
  <w:num w:numId="51">
    <w:abstractNumId w:val="1"/>
    <w:lvlOverride w:ilvl="0">
      <w:startOverride w:val="1"/>
    </w:lvlOverride>
  </w:num>
  <w:num w:numId="52">
    <w:abstractNumId w:val="1"/>
    <w:lvlOverride w:ilvl="0">
      <w:startOverride w:val="1"/>
    </w:lvlOverride>
  </w:num>
  <w:num w:numId="53">
    <w:abstractNumId w:val="1"/>
    <w:lvlOverride w:ilvl="0">
      <w:startOverride w:val="1"/>
    </w:lvlOverride>
  </w:num>
  <w:num w:numId="54">
    <w:abstractNumId w:val="1"/>
    <w:lvlOverride w:ilvl="0">
      <w:startOverride w:val="1"/>
    </w:lvlOverride>
  </w:num>
  <w:num w:numId="55">
    <w:abstractNumId w:val="1"/>
    <w:lvlOverride w:ilvl="0">
      <w:startOverride w:val="1"/>
    </w:lvlOverride>
  </w:num>
  <w:num w:numId="56">
    <w:abstractNumId w:val="1"/>
    <w:lvlOverride w:ilvl="0">
      <w:startOverride w:val="1"/>
    </w:lvlOverride>
  </w:num>
  <w:num w:numId="57">
    <w:abstractNumId w:val="1"/>
    <w:lvlOverride w:ilvl="0">
      <w:startOverride w:val="1"/>
    </w:lvlOverride>
  </w:num>
  <w:num w:numId="58">
    <w:abstractNumId w:val="1"/>
    <w:lvlOverride w:ilvl="0">
      <w:startOverride w:val="1"/>
    </w:lvlOverride>
  </w:num>
  <w:num w:numId="59">
    <w:abstractNumId w:val="1"/>
    <w:lvlOverride w:ilvl="0">
      <w:startOverride w:val="1"/>
    </w:lvlOverride>
  </w:num>
  <w:num w:numId="60">
    <w:abstractNumId w:val="1"/>
    <w:lvlOverride w:ilvl="0">
      <w:startOverride w:val="1"/>
    </w:lvlOverride>
  </w:num>
  <w:num w:numId="61">
    <w:abstractNumId w:val="1"/>
    <w:lvlOverride w:ilvl="0">
      <w:startOverride w:val="1"/>
    </w:lvlOverride>
  </w:num>
  <w:num w:numId="62">
    <w:abstractNumId w:val="1"/>
    <w:lvlOverride w:ilvl="0">
      <w:startOverride w:val="1"/>
    </w:lvlOverride>
  </w:num>
  <w:num w:numId="63">
    <w:abstractNumId w:val="1"/>
    <w:lvlOverride w:ilvl="0">
      <w:startOverride w:val="1"/>
    </w:lvlOverride>
  </w:num>
  <w:num w:numId="64">
    <w:abstractNumId w:val="1"/>
    <w:lvlOverride w:ilvl="0">
      <w:startOverride w:val="1"/>
    </w:lvlOverride>
  </w:num>
  <w:num w:numId="65">
    <w:abstractNumId w:val="1"/>
    <w:lvlOverride w:ilvl="0">
      <w:startOverride w:val="1"/>
    </w:lvlOverride>
  </w:num>
  <w:num w:numId="66">
    <w:abstractNumId w:val="1"/>
    <w:lvlOverride w:ilvl="0">
      <w:startOverride w:val="1"/>
    </w:lvlOverride>
  </w:num>
  <w:num w:numId="67">
    <w:abstractNumId w:val="1"/>
    <w:lvlOverride w:ilvl="0">
      <w:startOverride w:val="1"/>
    </w:lvlOverride>
  </w:num>
  <w:num w:numId="68">
    <w:abstractNumId w:val="1"/>
    <w:lvlOverride w:ilvl="0">
      <w:startOverride w:val="1"/>
    </w:lvlOverride>
  </w:num>
  <w:num w:numId="69">
    <w:abstractNumId w:val="1"/>
    <w:lvlOverride w:ilvl="0">
      <w:startOverride w:val="1"/>
    </w:lvlOverride>
  </w:num>
  <w:num w:numId="70">
    <w:abstractNumId w:val="1"/>
    <w:lvlOverride w:ilvl="0">
      <w:startOverride w:val="1"/>
    </w:lvlOverride>
  </w:num>
  <w:num w:numId="71">
    <w:abstractNumId w:val="7"/>
    <w:lvlOverride w:ilvl="0">
      <w:startOverride w:val="1"/>
    </w:lvlOverride>
  </w:num>
  <w:num w:numId="72">
    <w:abstractNumId w:val="7"/>
    <w:lvlOverride w:ilvl="0">
      <w:startOverride w:val="1"/>
    </w:lvlOverride>
  </w:num>
  <w:num w:numId="73">
    <w:abstractNumId w:val="7"/>
    <w:lvlOverride w:ilvl="0">
      <w:startOverride w:val="1"/>
    </w:lvlOverride>
  </w:num>
  <w:num w:numId="74">
    <w:abstractNumId w:val="7"/>
    <w:lvlOverride w:ilvl="0">
      <w:startOverride w:val="1"/>
    </w:lvlOverride>
  </w:num>
  <w:num w:numId="75">
    <w:abstractNumId w:val="7"/>
    <w:lvlOverride w:ilvl="0">
      <w:startOverride w:val="1"/>
    </w:lvlOverride>
  </w:num>
  <w:num w:numId="76">
    <w:abstractNumId w:val="7"/>
    <w:lvlOverride w:ilvl="0">
      <w:startOverride w:val="1"/>
    </w:lvlOverride>
  </w:num>
  <w:num w:numId="77">
    <w:abstractNumId w:val="7"/>
    <w:lvlOverride w:ilvl="0">
      <w:startOverride w:val="1"/>
    </w:lvlOverride>
  </w:num>
  <w:num w:numId="78">
    <w:abstractNumId w:val="7"/>
    <w:lvlOverride w:ilvl="0">
      <w:startOverride w:val="1"/>
    </w:lvlOverride>
  </w:num>
  <w:num w:numId="79">
    <w:abstractNumId w:val="7"/>
    <w:lvlOverride w:ilvl="0">
      <w:startOverride w:val="1"/>
    </w:lvlOverride>
  </w:num>
  <w:num w:numId="80">
    <w:abstractNumId w:val="7"/>
    <w:lvlOverride w:ilvl="0">
      <w:startOverride w:val="1"/>
    </w:lvlOverride>
  </w:num>
  <w:num w:numId="81">
    <w:abstractNumId w:val="7"/>
    <w:lvlOverride w:ilvl="0">
      <w:startOverride w:val="1"/>
    </w:lvlOverride>
  </w:num>
  <w:num w:numId="82">
    <w:abstractNumId w:val="7"/>
    <w:lvlOverride w:ilvl="0">
      <w:startOverride w:val="1"/>
    </w:lvlOverride>
  </w:num>
  <w:num w:numId="83">
    <w:abstractNumId w:val="7"/>
    <w:lvlOverride w:ilvl="0">
      <w:startOverride w:val="1"/>
    </w:lvlOverride>
  </w:num>
  <w:num w:numId="84">
    <w:abstractNumId w:val="7"/>
    <w:lvlOverride w:ilvl="0">
      <w:startOverride w:val="1"/>
    </w:lvlOverride>
  </w:num>
  <w:num w:numId="85">
    <w:abstractNumId w:val="7"/>
    <w:lvlOverride w:ilvl="0">
      <w:startOverride w:val="1"/>
    </w:lvlOverride>
  </w:num>
  <w:num w:numId="86">
    <w:abstractNumId w:val="7"/>
    <w:lvlOverride w:ilvl="0">
      <w:startOverride w:val="1"/>
    </w:lvlOverride>
  </w:num>
  <w:num w:numId="87">
    <w:abstractNumId w:val="7"/>
    <w:lvlOverride w:ilvl="0">
      <w:startOverride w:val="1"/>
    </w:lvlOverride>
  </w:num>
  <w:num w:numId="88">
    <w:abstractNumId w:val="7"/>
    <w:lvlOverride w:ilvl="0">
      <w:startOverride w:val="1"/>
    </w:lvlOverride>
  </w:num>
  <w:num w:numId="89">
    <w:abstractNumId w:val="7"/>
    <w:lvlOverride w:ilvl="0">
      <w:startOverride w:val="1"/>
    </w:lvlOverride>
  </w:num>
  <w:num w:numId="90">
    <w:abstractNumId w:val="7"/>
    <w:lvlOverride w:ilvl="0">
      <w:startOverride w:val="1"/>
    </w:lvlOverride>
  </w:num>
  <w:num w:numId="91">
    <w:abstractNumId w:val="7"/>
    <w:lvlOverride w:ilvl="0">
      <w:startOverride w:val="1"/>
    </w:lvlOverride>
  </w:num>
  <w:num w:numId="92">
    <w:abstractNumId w:val="7"/>
    <w:lvlOverride w:ilvl="0">
      <w:startOverride w:val="1"/>
    </w:lvlOverride>
  </w:num>
  <w:num w:numId="93">
    <w:abstractNumId w:val="7"/>
  </w:num>
  <w:num w:numId="94">
    <w:abstractNumId w:val="7"/>
    <w:lvlOverride w:ilvl="0">
      <w:startOverride w:val="1"/>
    </w:lvlOverride>
  </w:num>
  <w:num w:numId="95">
    <w:abstractNumId w:val="7"/>
    <w:lvlOverride w:ilvl="0">
      <w:startOverride w:val="1"/>
    </w:lvlOverride>
  </w:num>
  <w:num w:numId="96">
    <w:abstractNumId w:val="7"/>
    <w:lvlOverride w:ilvl="0">
      <w:startOverride w:val="1"/>
    </w:lvlOverride>
  </w:num>
  <w:num w:numId="97">
    <w:abstractNumId w:val="7"/>
    <w:lvlOverride w:ilvl="0">
      <w:startOverride w:val="1"/>
    </w:lvlOverride>
  </w:num>
  <w:num w:numId="98">
    <w:abstractNumId w:val="7"/>
    <w:lvlOverride w:ilvl="0">
      <w:startOverride w:val="1"/>
    </w:lvlOverride>
  </w:num>
  <w:num w:numId="99">
    <w:abstractNumId w:val="7"/>
    <w:lvlOverride w:ilvl="0">
      <w:startOverride w:val="1"/>
    </w:lvlOverride>
  </w:num>
  <w:num w:numId="100">
    <w:abstractNumId w:val="7"/>
    <w:lvlOverride w:ilvl="0">
      <w:startOverride w:val="1"/>
    </w:lvlOverride>
  </w:num>
  <w:num w:numId="101">
    <w:abstractNumId w:val="7"/>
    <w:lvlOverride w:ilvl="0">
      <w:startOverride w:val="1"/>
    </w:lvlOverride>
  </w:num>
  <w:num w:numId="102">
    <w:abstractNumId w:val="7"/>
    <w:lvlOverride w:ilvl="0">
      <w:startOverride w:val="1"/>
    </w:lvlOverride>
  </w:num>
  <w:num w:numId="103">
    <w:abstractNumId w:val="7"/>
    <w:lvlOverride w:ilvl="0">
      <w:startOverride w:val="1"/>
    </w:lvlOverride>
  </w:num>
  <w:num w:numId="104">
    <w:abstractNumId w:val="7"/>
    <w:lvlOverride w:ilvl="0">
      <w:startOverride w:val="1"/>
    </w:lvlOverride>
  </w:num>
  <w:num w:numId="105">
    <w:abstractNumId w:val="7"/>
    <w:lvlOverride w:ilvl="0">
      <w:startOverride w:val="1"/>
    </w:lvlOverride>
  </w:num>
  <w:num w:numId="106">
    <w:abstractNumId w:val="7"/>
    <w:lvlOverride w:ilvl="0">
      <w:startOverride w:val="1"/>
    </w:lvlOverride>
  </w:num>
  <w:num w:numId="107">
    <w:abstractNumId w:val="7"/>
    <w:lvlOverride w:ilvl="0">
      <w:startOverride w:val="1"/>
    </w:lvlOverride>
  </w:num>
  <w:num w:numId="108">
    <w:abstractNumId w:val="7"/>
    <w:lvlOverride w:ilvl="0">
      <w:startOverride w:val="1"/>
    </w:lvlOverride>
  </w:num>
  <w:num w:numId="109">
    <w:abstractNumId w:val="7"/>
    <w:lvlOverride w:ilvl="0">
      <w:startOverride w:val="1"/>
    </w:lvlOverride>
  </w:num>
  <w:num w:numId="110">
    <w:abstractNumId w:val="7"/>
    <w:lvlOverride w:ilvl="0">
      <w:startOverride w:val="1"/>
    </w:lvlOverride>
  </w:num>
  <w:num w:numId="111">
    <w:abstractNumId w:val="7"/>
    <w:lvlOverride w:ilvl="0">
      <w:startOverride w:val="1"/>
    </w:lvlOverride>
  </w:num>
  <w:num w:numId="112">
    <w:abstractNumId w:val="7"/>
    <w:lvlOverride w:ilvl="0">
      <w:startOverride w:val="1"/>
    </w:lvlOverride>
  </w:num>
  <w:num w:numId="113">
    <w:abstractNumId w:val="1"/>
    <w:lvlOverride w:ilvl="0">
      <w:startOverride w:val="1"/>
    </w:lvlOverride>
  </w:num>
  <w:num w:numId="114">
    <w:abstractNumId w:val="1"/>
    <w:lvlOverride w:ilvl="0">
      <w:startOverride w:val="1"/>
    </w:lvlOverride>
  </w:num>
  <w:num w:numId="115">
    <w:abstractNumId w:val="1"/>
    <w:lvlOverride w:ilvl="0">
      <w:startOverride w:val="1"/>
    </w:lvlOverride>
  </w:num>
  <w:num w:numId="116">
    <w:abstractNumId w:val="7"/>
    <w:lvlOverride w:ilvl="0">
      <w:startOverride w:val="1"/>
    </w:lvlOverride>
  </w:num>
  <w:num w:numId="117">
    <w:abstractNumId w:val="7"/>
    <w:lvlOverride w:ilvl="0">
      <w:startOverride w:val="1"/>
    </w:lvlOverride>
  </w:num>
  <w:num w:numId="118">
    <w:abstractNumId w:val="7"/>
    <w:lvlOverride w:ilvl="0">
      <w:startOverride w:val="1"/>
    </w:lvlOverride>
  </w:num>
  <w:num w:numId="119">
    <w:abstractNumId w:val="1"/>
    <w:lvlOverride w:ilvl="0">
      <w:startOverride w:val="1"/>
    </w:lvlOverride>
  </w:num>
  <w:num w:numId="120">
    <w:abstractNumId w:val="1"/>
    <w:lvlOverride w:ilvl="0">
      <w:startOverride w:val="1"/>
    </w:lvlOverride>
  </w:num>
  <w:num w:numId="121">
    <w:abstractNumId w:val="7"/>
    <w:lvlOverride w:ilvl="0">
      <w:startOverride w:val="1"/>
    </w:lvlOverride>
  </w:num>
  <w:num w:numId="122">
    <w:abstractNumId w:val="6"/>
  </w:num>
  <w:num w:numId="123">
    <w:abstractNumId w:val="5"/>
  </w:num>
  <w:num w:numId="124">
    <w:abstractNumId w:val="2"/>
  </w:num>
  <w:num w:numId="125">
    <w:abstractNumId w:val="11"/>
  </w:num>
  <w:num w:numId="126">
    <w:abstractNumId w:val="9"/>
  </w:num>
  <w:num w:numId="127">
    <w:abstractNumId w:val="10"/>
  </w:num>
  <w:num w:numId="128">
    <w:abstractNumId w:val="1"/>
    <w:lvlOverride w:ilvl="0">
      <w:startOverride w:val="1"/>
    </w:lvlOverride>
  </w:num>
  <w:num w:numId="129">
    <w:abstractNumId w:val="1"/>
    <w:lvlOverride w:ilvl="0">
      <w:startOverride w:val="1"/>
    </w:lvlOverride>
  </w:num>
  <w:numIdMacAtCleanup w:val="1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mirrorMargins/>
  <w:attachedTemplate r:id="rId1"/>
  <w:linkStyles/>
  <w:stylePaneFormatFilter w:val="1308" w:allStyles="0" w:customStyles="0" w:latentStyles="0" w:stylesInUse="1" w:headingStyles="0" w:numberingStyles="0" w:tableStyles="0" w:directFormattingOnRuns="1" w:directFormattingOnParagraphs="1" w:directFormattingOnNumbering="0" w:directFormattingOnTables="0" w:clearFormatting="1" w:top3HeadingStyles="0" w:visibleStyles="0" w:alternateStyleNames="0"/>
  <w:stylePaneSortMethod w:val="0000"/>
  <w:documentProtection w:formatting="1"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693"/>
    <w:rsid w:val="000019E9"/>
    <w:rsid w:val="000023E5"/>
    <w:rsid w:val="00003434"/>
    <w:rsid w:val="0000598E"/>
    <w:rsid w:val="00006CE8"/>
    <w:rsid w:val="00007E49"/>
    <w:rsid w:val="0001175F"/>
    <w:rsid w:val="000164ED"/>
    <w:rsid w:val="00016992"/>
    <w:rsid w:val="00017DBA"/>
    <w:rsid w:val="00021FD2"/>
    <w:rsid w:val="00022B16"/>
    <w:rsid w:val="00023AEB"/>
    <w:rsid w:val="000254D7"/>
    <w:rsid w:val="00027525"/>
    <w:rsid w:val="00030B80"/>
    <w:rsid w:val="0003118D"/>
    <w:rsid w:val="00031BB7"/>
    <w:rsid w:val="0003358E"/>
    <w:rsid w:val="00036876"/>
    <w:rsid w:val="000374C9"/>
    <w:rsid w:val="000405F4"/>
    <w:rsid w:val="00042FF2"/>
    <w:rsid w:val="00043E8B"/>
    <w:rsid w:val="00045BEA"/>
    <w:rsid w:val="00046E0B"/>
    <w:rsid w:val="00047408"/>
    <w:rsid w:val="0004745C"/>
    <w:rsid w:val="00047627"/>
    <w:rsid w:val="00050E78"/>
    <w:rsid w:val="0005166E"/>
    <w:rsid w:val="00051C69"/>
    <w:rsid w:val="00054A3C"/>
    <w:rsid w:val="00061E43"/>
    <w:rsid w:val="00062335"/>
    <w:rsid w:val="00062BCF"/>
    <w:rsid w:val="000656DE"/>
    <w:rsid w:val="000658DD"/>
    <w:rsid w:val="00066E0B"/>
    <w:rsid w:val="000724FA"/>
    <w:rsid w:val="00072A49"/>
    <w:rsid w:val="000822B2"/>
    <w:rsid w:val="000835C4"/>
    <w:rsid w:val="00085277"/>
    <w:rsid w:val="0008725A"/>
    <w:rsid w:val="00087EB0"/>
    <w:rsid w:val="00087F0C"/>
    <w:rsid w:val="00091239"/>
    <w:rsid w:val="0009192E"/>
    <w:rsid w:val="00092442"/>
    <w:rsid w:val="0009473A"/>
    <w:rsid w:val="000951C6"/>
    <w:rsid w:val="0009624E"/>
    <w:rsid w:val="000969E5"/>
    <w:rsid w:val="000977A1"/>
    <w:rsid w:val="000A1AF4"/>
    <w:rsid w:val="000A501F"/>
    <w:rsid w:val="000A5418"/>
    <w:rsid w:val="000A58C2"/>
    <w:rsid w:val="000A597F"/>
    <w:rsid w:val="000A6838"/>
    <w:rsid w:val="000A6CCB"/>
    <w:rsid w:val="000A759C"/>
    <w:rsid w:val="000B151A"/>
    <w:rsid w:val="000B1792"/>
    <w:rsid w:val="000B7101"/>
    <w:rsid w:val="000B728E"/>
    <w:rsid w:val="000B771C"/>
    <w:rsid w:val="000C013E"/>
    <w:rsid w:val="000C163A"/>
    <w:rsid w:val="000C259F"/>
    <w:rsid w:val="000C3B12"/>
    <w:rsid w:val="000C562C"/>
    <w:rsid w:val="000C7E6C"/>
    <w:rsid w:val="000D0568"/>
    <w:rsid w:val="000D1932"/>
    <w:rsid w:val="000D2362"/>
    <w:rsid w:val="000D4586"/>
    <w:rsid w:val="000D519A"/>
    <w:rsid w:val="000D5939"/>
    <w:rsid w:val="000D6616"/>
    <w:rsid w:val="000D7640"/>
    <w:rsid w:val="000E0F5F"/>
    <w:rsid w:val="000E260F"/>
    <w:rsid w:val="000E2AEB"/>
    <w:rsid w:val="000E3D40"/>
    <w:rsid w:val="000E537F"/>
    <w:rsid w:val="000F1EF5"/>
    <w:rsid w:val="000F2ED6"/>
    <w:rsid w:val="000F3A70"/>
    <w:rsid w:val="000F3AA7"/>
    <w:rsid w:val="000F40C9"/>
    <w:rsid w:val="000F54C7"/>
    <w:rsid w:val="000F64E0"/>
    <w:rsid w:val="000F6D01"/>
    <w:rsid w:val="00102337"/>
    <w:rsid w:val="00102C5C"/>
    <w:rsid w:val="00102DFD"/>
    <w:rsid w:val="001037F9"/>
    <w:rsid w:val="00104695"/>
    <w:rsid w:val="00104E75"/>
    <w:rsid w:val="00105F03"/>
    <w:rsid w:val="00106604"/>
    <w:rsid w:val="00106787"/>
    <w:rsid w:val="0011028A"/>
    <w:rsid w:val="00113A14"/>
    <w:rsid w:val="001151AA"/>
    <w:rsid w:val="00117AB7"/>
    <w:rsid w:val="001210CC"/>
    <w:rsid w:val="00121542"/>
    <w:rsid w:val="00124AE7"/>
    <w:rsid w:val="0012587D"/>
    <w:rsid w:val="00125CC1"/>
    <w:rsid w:val="00127990"/>
    <w:rsid w:val="00130B96"/>
    <w:rsid w:val="00131E9E"/>
    <w:rsid w:val="00136FA5"/>
    <w:rsid w:val="00141BB7"/>
    <w:rsid w:val="0014249E"/>
    <w:rsid w:val="0014251B"/>
    <w:rsid w:val="00142998"/>
    <w:rsid w:val="001453BB"/>
    <w:rsid w:val="001460DC"/>
    <w:rsid w:val="00146F9B"/>
    <w:rsid w:val="00151BB3"/>
    <w:rsid w:val="001527D1"/>
    <w:rsid w:val="00152A11"/>
    <w:rsid w:val="00154AC2"/>
    <w:rsid w:val="0015616A"/>
    <w:rsid w:val="0015651E"/>
    <w:rsid w:val="0015681E"/>
    <w:rsid w:val="00160CBB"/>
    <w:rsid w:val="00163E41"/>
    <w:rsid w:val="001643B6"/>
    <w:rsid w:val="001646C1"/>
    <w:rsid w:val="0016526E"/>
    <w:rsid w:val="0016780E"/>
    <w:rsid w:val="00172A4E"/>
    <w:rsid w:val="001770E5"/>
    <w:rsid w:val="001777EB"/>
    <w:rsid w:val="00177BBA"/>
    <w:rsid w:val="00182D9F"/>
    <w:rsid w:val="00185BE8"/>
    <w:rsid w:val="00186A86"/>
    <w:rsid w:val="00187DBA"/>
    <w:rsid w:val="00190D7A"/>
    <w:rsid w:val="00192E87"/>
    <w:rsid w:val="0019413D"/>
    <w:rsid w:val="0019445C"/>
    <w:rsid w:val="00195BE0"/>
    <w:rsid w:val="00197502"/>
    <w:rsid w:val="00197A22"/>
    <w:rsid w:val="001A00BD"/>
    <w:rsid w:val="001A07E6"/>
    <w:rsid w:val="001A12E8"/>
    <w:rsid w:val="001A1830"/>
    <w:rsid w:val="001A556D"/>
    <w:rsid w:val="001A564D"/>
    <w:rsid w:val="001A58EC"/>
    <w:rsid w:val="001A7CB1"/>
    <w:rsid w:val="001A7FC1"/>
    <w:rsid w:val="001B0070"/>
    <w:rsid w:val="001B1B6A"/>
    <w:rsid w:val="001B67AB"/>
    <w:rsid w:val="001B6BF0"/>
    <w:rsid w:val="001B7E43"/>
    <w:rsid w:val="001C0CD1"/>
    <w:rsid w:val="001C157E"/>
    <w:rsid w:val="001C67B7"/>
    <w:rsid w:val="001C6AC2"/>
    <w:rsid w:val="001C759B"/>
    <w:rsid w:val="001D2262"/>
    <w:rsid w:val="001D2974"/>
    <w:rsid w:val="001D3DD2"/>
    <w:rsid w:val="001E019F"/>
    <w:rsid w:val="001E0DDE"/>
    <w:rsid w:val="001E2219"/>
    <w:rsid w:val="001E34E9"/>
    <w:rsid w:val="001E4784"/>
    <w:rsid w:val="001E5ABE"/>
    <w:rsid w:val="001F50EF"/>
    <w:rsid w:val="001F5890"/>
    <w:rsid w:val="001F6D86"/>
    <w:rsid w:val="00200909"/>
    <w:rsid w:val="0020140D"/>
    <w:rsid w:val="002056D4"/>
    <w:rsid w:val="002065D6"/>
    <w:rsid w:val="0020770B"/>
    <w:rsid w:val="00212FA5"/>
    <w:rsid w:val="00213A77"/>
    <w:rsid w:val="00215F3D"/>
    <w:rsid w:val="002208C2"/>
    <w:rsid w:val="0022131E"/>
    <w:rsid w:val="002215F8"/>
    <w:rsid w:val="0022173E"/>
    <w:rsid w:val="0022526E"/>
    <w:rsid w:val="002255FA"/>
    <w:rsid w:val="002256F3"/>
    <w:rsid w:val="002256FE"/>
    <w:rsid w:val="0022658D"/>
    <w:rsid w:val="00227EAE"/>
    <w:rsid w:val="0023351E"/>
    <w:rsid w:val="002404A4"/>
    <w:rsid w:val="00241E85"/>
    <w:rsid w:val="0024358E"/>
    <w:rsid w:val="00245032"/>
    <w:rsid w:val="00245E4C"/>
    <w:rsid w:val="00246C38"/>
    <w:rsid w:val="002503B7"/>
    <w:rsid w:val="00250472"/>
    <w:rsid w:val="00253B9E"/>
    <w:rsid w:val="0025620E"/>
    <w:rsid w:val="00257C7B"/>
    <w:rsid w:val="00267B43"/>
    <w:rsid w:val="00271CCE"/>
    <w:rsid w:val="00272DC0"/>
    <w:rsid w:val="00272DD4"/>
    <w:rsid w:val="00273083"/>
    <w:rsid w:val="00273C3A"/>
    <w:rsid w:val="00276D0B"/>
    <w:rsid w:val="00280FAB"/>
    <w:rsid w:val="00281398"/>
    <w:rsid w:val="00282DCD"/>
    <w:rsid w:val="0028369A"/>
    <w:rsid w:val="00283D2A"/>
    <w:rsid w:val="002846F0"/>
    <w:rsid w:val="002849A3"/>
    <w:rsid w:val="002879FC"/>
    <w:rsid w:val="00287E44"/>
    <w:rsid w:val="002946AF"/>
    <w:rsid w:val="002973AA"/>
    <w:rsid w:val="00297F31"/>
    <w:rsid w:val="00297FCE"/>
    <w:rsid w:val="002A141F"/>
    <w:rsid w:val="002A233A"/>
    <w:rsid w:val="002A265B"/>
    <w:rsid w:val="002A4532"/>
    <w:rsid w:val="002A765E"/>
    <w:rsid w:val="002B0BD2"/>
    <w:rsid w:val="002B18BE"/>
    <w:rsid w:val="002B223A"/>
    <w:rsid w:val="002B2497"/>
    <w:rsid w:val="002B345E"/>
    <w:rsid w:val="002B5ECA"/>
    <w:rsid w:val="002B634E"/>
    <w:rsid w:val="002B79A4"/>
    <w:rsid w:val="002C0299"/>
    <w:rsid w:val="002C0AA1"/>
    <w:rsid w:val="002C493A"/>
    <w:rsid w:val="002D04B0"/>
    <w:rsid w:val="002D267B"/>
    <w:rsid w:val="002D3312"/>
    <w:rsid w:val="002D3516"/>
    <w:rsid w:val="002D4D1D"/>
    <w:rsid w:val="002D6E3B"/>
    <w:rsid w:val="002D7E42"/>
    <w:rsid w:val="002E33ED"/>
    <w:rsid w:val="002E3BC9"/>
    <w:rsid w:val="002E4C75"/>
    <w:rsid w:val="002E4E1D"/>
    <w:rsid w:val="002E5CE2"/>
    <w:rsid w:val="002F1397"/>
    <w:rsid w:val="002F2A4D"/>
    <w:rsid w:val="002F3033"/>
    <w:rsid w:val="002F4729"/>
    <w:rsid w:val="002F658D"/>
    <w:rsid w:val="00303F2A"/>
    <w:rsid w:val="003043E9"/>
    <w:rsid w:val="003117D4"/>
    <w:rsid w:val="0031257C"/>
    <w:rsid w:val="00313948"/>
    <w:rsid w:val="0031503E"/>
    <w:rsid w:val="00315178"/>
    <w:rsid w:val="00320A11"/>
    <w:rsid w:val="00321978"/>
    <w:rsid w:val="00322F89"/>
    <w:rsid w:val="00331F14"/>
    <w:rsid w:val="003330D1"/>
    <w:rsid w:val="00334BCE"/>
    <w:rsid w:val="003350EA"/>
    <w:rsid w:val="003355C2"/>
    <w:rsid w:val="00340721"/>
    <w:rsid w:val="0034425E"/>
    <w:rsid w:val="00344CE1"/>
    <w:rsid w:val="0034574D"/>
    <w:rsid w:val="003503BE"/>
    <w:rsid w:val="00350840"/>
    <w:rsid w:val="003518D9"/>
    <w:rsid w:val="0035231B"/>
    <w:rsid w:val="00352CA7"/>
    <w:rsid w:val="00355583"/>
    <w:rsid w:val="003640E4"/>
    <w:rsid w:val="003655ED"/>
    <w:rsid w:val="00366D0C"/>
    <w:rsid w:val="00367995"/>
    <w:rsid w:val="00370859"/>
    <w:rsid w:val="00373CEE"/>
    <w:rsid w:val="003805BE"/>
    <w:rsid w:val="00380BEB"/>
    <w:rsid w:val="00382503"/>
    <w:rsid w:val="00386BC6"/>
    <w:rsid w:val="00386F9A"/>
    <w:rsid w:val="00387AB9"/>
    <w:rsid w:val="00391D96"/>
    <w:rsid w:val="00392C27"/>
    <w:rsid w:val="003934B4"/>
    <w:rsid w:val="003A10D4"/>
    <w:rsid w:val="003A20C9"/>
    <w:rsid w:val="003A39BB"/>
    <w:rsid w:val="003A4873"/>
    <w:rsid w:val="003A60BC"/>
    <w:rsid w:val="003A64DE"/>
    <w:rsid w:val="003A7482"/>
    <w:rsid w:val="003B1B2E"/>
    <w:rsid w:val="003B3175"/>
    <w:rsid w:val="003B43D6"/>
    <w:rsid w:val="003C067C"/>
    <w:rsid w:val="003C189E"/>
    <w:rsid w:val="003C33A0"/>
    <w:rsid w:val="003C33C7"/>
    <w:rsid w:val="003C630A"/>
    <w:rsid w:val="003C671F"/>
    <w:rsid w:val="003C70EB"/>
    <w:rsid w:val="003C7A62"/>
    <w:rsid w:val="003D22E1"/>
    <w:rsid w:val="003D4D08"/>
    <w:rsid w:val="003D599C"/>
    <w:rsid w:val="003D5E1B"/>
    <w:rsid w:val="003D6677"/>
    <w:rsid w:val="003E1C96"/>
    <w:rsid w:val="003E2DEC"/>
    <w:rsid w:val="003E5EC0"/>
    <w:rsid w:val="003E614F"/>
    <w:rsid w:val="003F0264"/>
    <w:rsid w:val="003F0360"/>
    <w:rsid w:val="003F0965"/>
    <w:rsid w:val="003F15BB"/>
    <w:rsid w:val="003F4055"/>
    <w:rsid w:val="003F4891"/>
    <w:rsid w:val="003F70A1"/>
    <w:rsid w:val="003F7B67"/>
    <w:rsid w:val="004007B3"/>
    <w:rsid w:val="00401AB8"/>
    <w:rsid w:val="00402963"/>
    <w:rsid w:val="00402E78"/>
    <w:rsid w:val="0040331F"/>
    <w:rsid w:val="00403844"/>
    <w:rsid w:val="00406A54"/>
    <w:rsid w:val="00412912"/>
    <w:rsid w:val="00412F60"/>
    <w:rsid w:val="0041473B"/>
    <w:rsid w:val="00421B87"/>
    <w:rsid w:val="004234CC"/>
    <w:rsid w:val="0042458D"/>
    <w:rsid w:val="00424866"/>
    <w:rsid w:val="00425111"/>
    <w:rsid w:val="00425E9D"/>
    <w:rsid w:val="004305EE"/>
    <w:rsid w:val="0043201A"/>
    <w:rsid w:val="004320C6"/>
    <w:rsid w:val="0043386C"/>
    <w:rsid w:val="00434072"/>
    <w:rsid w:val="0044024E"/>
    <w:rsid w:val="00442221"/>
    <w:rsid w:val="00442EB9"/>
    <w:rsid w:val="00442F98"/>
    <w:rsid w:val="00442FB5"/>
    <w:rsid w:val="0044413E"/>
    <w:rsid w:val="00444C11"/>
    <w:rsid w:val="00445AE8"/>
    <w:rsid w:val="00446FA6"/>
    <w:rsid w:val="00447FDE"/>
    <w:rsid w:val="004504BF"/>
    <w:rsid w:val="004508F4"/>
    <w:rsid w:val="00450B2E"/>
    <w:rsid w:val="00450F72"/>
    <w:rsid w:val="00451FD3"/>
    <w:rsid w:val="004570D5"/>
    <w:rsid w:val="00460A4D"/>
    <w:rsid w:val="004623AE"/>
    <w:rsid w:val="0046243C"/>
    <w:rsid w:val="0046301C"/>
    <w:rsid w:val="00463601"/>
    <w:rsid w:val="00464883"/>
    <w:rsid w:val="00465FBB"/>
    <w:rsid w:val="004661A0"/>
    <w:rsid w:val="00466D8F"/>
    <w:rsid w:val="00470978"/>
    <w:rsid w:val="004723F2"/>
    <w:rsid w:val="0047509F"/>
    <w:rsid w:val="004756ED"/>
    <w:rsid w:val="004759C1"/>
    <w:rsid w:val="00475C06"/>
    <w:rsid w:val="00476DD0"/>
    <w:rsid w:val="00476EE8"/>
    <w:rsid w:val="00477BCE"/>
    <w:rsid w:val="00480318"/>
    <w:rsid w:val="00481A86"/>
    <w:rsid w:val="00482DC8"/>
    <w:rsid w:val="00484363"/>
    <w:rsid w:val="00484C00"/>
    <w:rsid w:val="00485236"/>
    <w:rsid w:val="004853C1"/>
    <w:rsid w:val="0048582D"/>
    <w:rsid w:val="004864F6"/>
    <w:rsid w:val="00490894"/>
    <w:rsid w:val="0049093F"/>
    <w:rsid w:val="00491120"/>
    <w:rsid w:val="004912E5"/>
    <w:rsid w:val="0049194B"/>
    <w:rsid w:val="00493AE4"/>
    <w:rsid w:val="00494196"/>
    <w:rsid w:val="00496526"/>
    <w:rsid w:val="00497BB9"/>
    <w:rsid w:val="004A0B2C"/>
    <w:rsid w:val="004A13C2"/>
    <w:rsid w:val="004A5999"/>
    <w:rsid w:val="004A6630"/>
    <w:rsid w:val="004A7295"/>
    <w:rsid w:val="004A73A6"/>
    <w:rsid w:val="004A77FF"/>
    <w:rsid w:val="004B7350"/>
    <w:rsid w:val="004C5519"/>
    <w:rsid w:val="004C5850"/>
    <w:rsid w:val="004C6704"/>
    <w:rsid w:val="004C685C"/>
    <w:rsid w:val="004D1C03"/>
    <w:rsid w:val="004D1F04"/>
    <w:rsid w:val="004D44FF"/>
    <w:rsid w:val="004D58A1"/>
    <w:rsid w:val="004E0B9A"/>
    <w:rsid w:val="004E271F"/>
    <w:rsid w:val="004E5CAD"/>
    <w:rsid w:val="004E651E"/>
    <w:rsid w:val="004F09EA"/>
    <w:rsid w:val="004F0ED8"/>
    <w:rsid w:val="004F14C0"/>
    <w:rsid w:val="004F4645"/>
    <w:rsid w:val="004F7E7E"/>
    <w:rsid w:val="00500909"/>
    <w:rsid w:val="00502CA5"/>
    <w:rsid w:val="00502E4D"/>
    <w:rsid w:val="00504D01"/>
    <w:rsid w:val="005071BD"/>
    <w:rsid w:val="00507DD3"/>
    <w:rsid w:val="00510D8A"/>
    <w:rsid w:val="00510EF1"/>
    <w:rsid w:val="00512690"/>
    <w:rsid w:val="005145C4"/>
    <w:rsid w:val="00514C60"/>
    <w:rsid w:val="005209B1"/>
    <w:rsid w:val="00522266"/>
    <w:rsid w:val="005222FC"/>
    <w:rsid w:val="00524D43"/>
    <w:rsid w:val="00525B3D"/>
    <w:rsid w:val="005262E3"/>
    <w:rsid w:val="0052675D"/>
    <w:rsid w:val="00530141"/>
    <w:rsid w:val="0053232D"/>
    <w:rsid w:val="00535F8F"/>
    <w:rsid w:val="005430D3"/>
    <w:rsid w:val="0054327B"/>
    <w:rsid w:val="00543CB5"/>
    <w:rsid w:val="00544A52"/>
    <w:rsid w:val="00544FA0"/>
    <w:rsid w:val="00546029"/>
    <w:rsid w:val="0055103F"/>
    <w:rsid w:val="005510BF"/>
    <w:rsid w:val="00553D87"/>
    <w:rsid w:val="00553EB3"/>
    <w:rsid w:val="005573E0"/>
    <w:rsid w:val="00557C34"/>
    <w:rsid w:val="00562849"/>
    <w:rsid w:val="00562C8C"/>
    <w:rsid w:val="00563991"/>
    <w:rsid w:val="0056518B"/>
    <w:rsid w:val="00566157"/>
    <w:rsid w:val="00566916"/>
    <w:rsid w:val="005701CA"/>
    <w:rsid w:val="0057137C"/>
    <w:rsid w:val="00572669"/>
    <w:rsid w:val="00576041"/>
    <w:rsid w:val="00576CFF"/>
    <w:rsid w:val="0058149F"/>
    <w:rsid w:val="00581DAD"/>
    <w:rsid w:val="005825DD"/>
    <w:rsid w:val="00583EFA"/>
    <w:rsid w:val="005842FE"/>
    <w:rsid w:val="005854E2"/>
    <w:rsid w:val="00585A7C"/>
    <w:rsid w:val="00590A01"/>
    <w:rsid w:val="005913E0"/>
    <w:rsid w:val="005949A8"/>
    <w:rsid w:val="00594E8B"/>
    <w:rsid w:val="00596E0C"/>
    <w:rsid w:val="005A15E3"/>
    <w:rsid w:val="005A2095"/>
    <w:rsid w:val="005A2789"/>
    <w:rsid w:val="005A48A7"/>
    <w:rsid w:val="005A4EB9"/>
    <w:rsid w:val="005A59F0"/>
    <w:rsid w:val="005A6055"/>
    <w:rsid w:val="005A7623"/>
    <w:rsid w:val="005A7E13"/>
    <w:rsid w:val="005B0410"/>
    <w:rsid w:val="005B06CC"/>
    <w:rsid w:val="005B34E4"/>
    <w:rsid w:val="005B6C37"/>
    <w:rsid w:val="005C03C1"/>
    <w:rsid w:val="005C2D73"/>
    <w:rsid w:val="005C370B"/>
    <w:rsid w:val="005C431A"/>
    <w:rsid w:val="005D00C0"/>
    <w:rsid w:val="005D06E4"/>
    <w:rsid w:val="005D1584"/>
    <w:rsid w:val="005D1B03"/>
    <w:rsid w:val="005D2094"/>
    <w:rsid w:val="005D3E00"/>
    <w:rsid w:val="005D5FF0"/>
    <w:rsid w:val="005D6538"/>
    <w:rsid w:val="005D68F2"/>
    <w:rsid w:val="005E17AC"/>
    <w:rsid w:val="005E37E8"/>
    <w:rsid w:val="005E3834"/>
    <w:rsid w:val="005E7462"/>
    <w:rsid w:val="005F055C"/>
    <w:rsid w:val="005F0E57"/>
    <w:rsid w:val="005F0E93"/>
    <w:rsid w:val="005F4A0F"/>
    <w:rsid w:val="005F4C9D"/>
    <w:rsid w:val="005F660A"/>
    <w:rsid w:val="005F6E1D"/>
    <w:rsid w:val="005F787A"/>
    <w:rsid w:val="006015BD"/>
    <w:rsid w:val="006020FE"/>
    <w:rsid w:val="0060295A"/>
    <w:rsid w:val="00603822"/>
    <w:rsid w:val="00604541"/>
    <w:rsid w:val="006045F6"/>
    <w:rsid w:val="00607219"/>
    <w:rsid w:val="00611228"/>
    <w:rsid w:val="00613D1B"/>
    <w:rsid w:val="006167D2"/>
    <w:rsid w:val="006171B2"/>
    <w:rsid w:val="0062008E"/>
    <w:rsid w:val="00620EC3"/>
    <w:rsid w:val="00622B70"/>
    <w:rsid w:val="00623AB5"/>
    <w:rsid w:val="006249CF"/>
    <w:rsid w:val="00625127"/>
    <w:rsid w:val="006258C3"/>
    <w:rsid w:val="00627282"/>
    <w:rsid w:val="00627536"/>
    <w:rsid w:val="00627B56"/>
    <w:rsid w:val="006319ED"/>
    <w:rsid w:val="006357AE"/>
    <w:rsid w:val="00635A0E"/>
    <w:rsid w:val="006365AB"/>
    <w:rsid w:val="0063714E"/>
    <w:rsid w:val="006377A3"/>
    <w:rsid w:val="00637BA1"/>
    <w:rsid w:val="00640AF3"/>
    <w:rsid w:val="00640CE8"/>
    <w:rsid w:val="0064164F"/>
    <w:rsid w:val="00641E7A"/>
    <w:rsid w:val="00643796"/>
    <w:rsid w:val="00645D7A"/>
    <w:rsid w:val="00650E16"/>
    <w:rsid w:val="00652728"/>
    <w:rsid w:val="00652838"/>
    <w:rsid w:val="00652954"/>
    <w:rsid w:val="00652B94"/>
    <w:rsid w:val="00653D38"/>
    <w:rsid w:val="00654560"/>
    <w:rsid w:val="0065646C"/>
    <w:rsid w:val="0066029F"/>
    <w:rsid w:val="00661EDA"/>
    <w:rsid w:val="0066211B"/>
    <w:rsid w:val="00664F54"/>
    <w:rsid w:val="0066608D"/>
    <w:rsid w:val="00666CB7"/>
    <w:rsid w:val="0067014F"/>
    <w:rsid w:val="0067393E"/>
    <w:rsid w:val="00675ED0"/>
    <w:rsid w:val="00677DBA"/>
    <w:rsid w:val="00681E69"/>
    <w:rsid w:val="00682C33"/>
    <w:rsid w:val="00682F32"/>
    <w:rsid w:val="00683A71"/>
    <w:rsid w:val="00683F89"/>
    <w:rsid w:val="0068543C"/>
    <w:rsid w:val="00694C62"/>
    <w:rsid w:val="0069633B"/>
    <w:rsid w:val="0069733F"/>
    <w:rsid w:val="006975BA"/>
    <w:rsid w:val="006A01F0"/>
    <w:rsid w:val="006A0855"/>
    <w:rsid w:val="006A0AB2"/>
    <w:rsid w:val="006A1073"/>
    <w:rsid w:val="006A27B9"/>
    <w:rsid w:val="006B1F2D"/>
    <w:rsid w:val="006B3D8F"/>
    <w:rsid w:val="006C0FB0"/>
    <w:rsid w:val="006C5973"/>
    <w:rsid w:val="006D4B5E"/>
    <w:rsid w:val="006D4FB3"/>
    <w:rsid w:val="006D6FC5"/>
    <w:rsid w:val="006E0F2E"/>
    <w:rsid w:val="006E2D0E"/>
    <w:rsid w:val="006E3E94"/>
    <w:rsid w:val="006E4FB8"/>
    <w:rsid w:val="006E529C"/>
    <w:rsid w:val="006E7E00"/>
    <w:rsid w:val="006F0391"/>
    <w:rsid w:val="006F088F"/>
    <w:rsid w:val="006F0E02"/>
    <w:rsid w:val="006F304A"/>
    <w:rsid w:val="006F570E"/>
    <w:rsid w:val="006F7500"/>
    <w:rsid w:val="00704213"/>
    <w:rsid w:val="00704DEB"/>
    <w:rsid w:val="00705527"/>
    <w:rsid w:val="00705D2A"/>
    <w:rsid w:val="00710FD8"/>
    <w:rsid w:val="00711F05"/>
    <w:rsid w:val="00712712"/>
    <w:rsid w:val="00713ED4"/>
    <w:rsid w:val="00715FDA"/>
    <w:rsid w:val="00717F07"/>
    <w:rsid w:val="00720529"/>
    <w:rsid w:val="0072144C"/>
    <w:rsid w:val="00722847"/>
    <w:rsid w:val="00722C2D"/>
    <w:rsid w:val="0072363D"/>
    <w:rsid w:val="00723AE7"/>
    <w:rsid w:val="007255E6"/>
    <w:rsid w:val="00725969"/>
    <w:rsid w:val="007340E9"/>
    <w:rsid w:val="007354C2"/>
    <w:rsid w:val="007432B6"/>
    <w:rsid w:val="00744056"/>
    <w:rsid w:val="007442B6"/>
    <w:rsid w:val="00744CAE"/>
    <w:rsid w:val="00744D5B"/>
    <w:rsid w:val="007479C0"/>
    <w:rsid w:val="0075023F"/>
    <w:rsid w:val="007509F2"/>
    <w:rsid w:val="00751621"/>
    <w:rsid w:val="0075196A"/>
    <w:rsid w:val="007523A2"/>
    <w:rsid w:val="007527D7"/>
    <w:rsid w:val="00753293"/>
    <w:rsid w:val="00754AF4"/>
    <w:rsid w:val="00756028"/>
    <w:rsid w:val="007567DC"/>
    <w:rsid w:val="00761835"/>
    <w:rsid w:val="00761AFD"/>
    <w:rsid w:val="0076254E"/>
    <w:rsid w:val="00762847"/>
    <w:rsid w:val="00764980"/>
    <w:rsid w:val="00764B0A"/>
    <w:rsid w:val="007669DC"/>
    <w:rsid w:val="00767353"/>
    <w:rsid w:val="00770C26"/>
    <w:rsid w:val="00776471"/>
    <w:rsid w:val="00776AEB"/>
    <w:rsid w:val="00776FDA"/>
    <w:rsid w:val="00776FFF"/>
    <w:rsid w:val="00777832"/>
    <w:rsid w:val="007779F5"/>
    <w:rsid w:val="007815FF"/>
    <w:rsid w:val="007816B1"/>
    <w:rsid w:val="00784B71"/>
    <w:rsid w:val="007868AD"/>
    <w:rsid w:val="00787C42"/>
    <w:rsid w:val="00791DAF"/>
    <w:rsid w:val="0079308F"/>
    <w:rsid w:val="00793696"/>
    <w:rsid w:val="00796416"/>
    <w:rsid w:val="00797225"/>
    <w:rsid w:val="007A0349"/>
    <w:rsid w:val="007A124A"/>
    <w:rsid w:val="007A1B9F"/>
    <w:rsid w:val="007A3889"/>
    <w:rsid w:val="007A480C"/>
    <w:rsid w:val="007A5102"/>
    <w:rsid w:val="007A5749"/>
    <w:rsid w:val="007A6E11"/>
    <w:rsid w:val="007B01FB"/>
    <w:rsid w:val="007B06AF"/>
    <w:rsid w:val="007B1633"/>
    <w:rsid w:val="007B2856"/>
    <w:rsid w:val="007B3363"/>
    <w:rsid w:val="007B3701"/>
    <w:rsid w:val="007B38BB"/>
    <w:rsid w:val="007B4430"/>
    <w:rsid w:val="007B53F3"/>
    <w:rsid w:val="007C121E"/>
    <w:rsid w:val="007C228B"/>
    <w:rsid w:val="007C277D"/>
    <w:rsid w:val="007C43DF"/>
    <w:rsid w:val="007D4377"/>
    <w:rsid w:val="007D52EA"/>
    <w:rsid w:val="007E03DA"/>
    <w:rsid w:val="007E10CC"/>
    <w:rsid w:val="007E309F"/>
    <w:rsid w:val="007E4AA0"/>
    <w:rsid w:val="007E5A27"/>
    <w:rsid w:val="007E7336"/>
    <w:rsid w:val="007F0A1D"/>
    <w:rsid w:val="007F0B20"/>
    <w:rsid w:val="007F1B6A"/>
    <w:rsid w:val="007F2473"/>
    <w:rsid w:val="007F4663"/>
    <w:rsid w:val="007F4B77"/>
    <w:rsid w:val="007F4C26"/>
    <w:rsid w:val="0080124A"/>
    <w:rsid w:val="00802248"/>
    <w:rsid w:val="008102D2"/>
    <w:rsid w:val="00810909"/>
    <w:rsid w:val="00812DBC"/>
    <w:rsid w:val="008142D1"/>
    <w:rsid w:val="00815C57"/>
    <w:rsid w:val="00816951"/>
    <w:rsid w:val="00817D30"/>
    <w:rsid w:val="008201AC"/>
    <w:rsid w:val="008208B4"/>
    <w:rsid w:val="00823518"/>
    <w:rsid w:val="008269F3"/>
    <w:rsid w:val="00827C38"/>
    <w:rsid w:val="008338D7"/>
    <w:rsid w:val="0083391F"/>
    <w:rsid w:val="00833CCC"/>
    <w:rsid w:val="00836235"/>
    <w:rsid w:val="00836527"/>
    <w:rsid w:val="0084039A"/>
    <w:rsid w:val="00840DE1"/>
    <w:rsid w:val="00841ED8"/>
    <w:rsid w:val="00843B71"/>
    <w:rsid w:val="00844E98"/>
    <w:rsid w:val="00853274"/>
    <w:rsid w:val="00854332"/>
    <w:rsid w:val="00854CC8"/>
    <w:rsid w:val="0085500F"/>
    <w:rsid w:val="00855382"/>
    <w:rsid w:val="008553DB"/>
    <w:rsid w:val="0085569D"/>
    <w:rsid w:val="00857C43"/>
    <w:rsid w:val="008676F8"/>
    <w:rsid w:val="00870791"/>
    <w:rsid w:val="00870D74"/>
    <w:rsid w:val="00871D35"/>
    <w:rsid w:val="00873867"/>
    <w:rsid w:val="00874711"/>
    <w:rsid w:val="00874A2D"/>
    <w:rsid w:val="008768E9"/>
    <w:rsid w:val="008779CF"/>
    <w:rsid w:val="008800FC"/>
    <w:rsid w:val="00883C14"/>
    <w:rsid w:val="00885506"/>
    <w:rsid w:val="00890083"/>
    <w:rsid w:val="00892D15"/>
    <w:rsid w:val="00894EB3"/>
    <w:rsid w:val="0089587C"/>
    <w:rsid w:val="008979DA"/>
    <w:rsid w:val="008A1BCE"/>
    <w:rsid w:val="008A3D99"/>
    <w:rsid w:val="008A541D"/>
    <w:rsid w:val="008A597E"/>
    <w:rsid w:val="008A603A"/>
    <w:rsid w:val="008A71CF"/>
    <w:rsid w:val="008B1BD9"/>
    <w:rsid w:val="008B2885"/>
    <w:rsid w:val="008B3088"/>
    <w:rsid w:val="008B30A6"/>
    <w:rsid w:val="008B4AD2"/>
    <w:rsid w:val="008B59D2"/>
    <w:rsid w:val="008B75C9"/>
    <w:rsid w:val="008C32A9"/>
    <w:rsid w:val="008C4CA7"/>
    <w:rsid w:val="008C6295"/>
    <w:rsid w:val="008C7666"/>
    <w:rsid w:val="008D01E1"/>
    <w:rsid w:val="008D3634"/>
    <w:rsid w:val="008D555E"/>
    <w:rsid w:val="008D7A3D"/>
    <w:rsid w:val="008E0495"/>
    <w:rsid w:val="008E1CA2"/>
    <w:rsid w:val="008E1CB3"/>
    <w:rsid w:val="008E1CD4"/>
    <w:rsid w:val="008E2291"/>
    <w:rsid w:val="008E34DC"/>
    <w:rsid w:val="008E4915"/>
    <w:rsid w:val="008E6A51"/>
    <w:rsid w:val="008E6EA4"/>
    <w:rsid w:val="008F0D52"/>
    <w:rsid w:val="008F1067"/>
    <w:rsid w:val="008F206F"/>
    <w:rsid w:val="008F2F08"/>
    <w:rsid w:val="008F3B64"/>
    <w:rsid w:val="008F3CC5"/>
    <w:rsid w:val="008F4AC2"/>
    <w:rsid w:val="008F4D11"/>
    <w:rsid w:val="008F50EC"/>
    <w:rsid w:val="008F655B"/>
    <w:rsid w:val="008F7BAB"/>
    <w:rsid w:val="00900A17"/>
    <w:rsid w:val="00902D0F"/>
    <w:rsid w:val="00903F6D"/>
    <w:rsid w:val="00911E7E"/>
    <w:rsid w:val="00911E87"/>
    <w:rsid w:val="00912BEF"/>
    <w:rsid w:val="00913313"/>
    <w:rsid w:val="00915D25"/>
    <w:rsid w:val="00916BE6"/>
    <w:rsid w:val="00921F5E"/>
    <w:rsid w:val="00922312"/>
    <w:rsid w:val="0092308A"/>
    <w:rsid w:val="00926A82"/>
    <w:rsid w:val="009307B0"/>
    <w:rsid w:val="00930D35"/>
    <w:rsid w:val="00931693"/>
    <w:rsid w:val="009318AE"/>
    <w:rsid w:val="009328F8"/>
    <w:rsid w:val="00935A01"/>
    <w:rsid w:val="00936DC0"/>
    <w:rsid w:val="00941846"/>
    <w:rsid w:val="00943F2A"/>
    <w:rsid w:val="00944883"/>
    <w:rsid w:val="00944A47"/>
    <w:rsid w:val="00946CDB"/>
    <w:rsid w:val="00953BD0"/>
    <w:rsid w:val="00956170"/>
    <w:rsid w:val="00956B04"/>
    <w:rsid w:val="009573DB"/>
    <w:rsid w:val="00962378"/>
    <w:rsid w:val="009632CE"/>
    <w:rsid w:val="0096392C"/>
    <w:rsid w:val="009658C8"/>
    <w:rsid w:val="00965A59"/>
    <w:rsid w:val="00965F21"/>
    <w:rsid w:val="00966F9F"/>
    <w:rsid w:val="00970FA1"/>
    <w:rsid w:val="00971B41"/>
    <w:rsid w:val="00972C45"/>
    <w:rsid w:val="00972FBA"/>
    <w:rsid w:val="009735E5"/>
    <w:rsid w:val="0097438F"/>
    <w:rsid w:val="00975413"/>
    <w:rsid w:val="0098095D"/>
    <w:rsid w:val="00981466"/>
    <w:rsid w:val="00982B44"/>
    <w:rsid w:val="0098639D"/>
    <w:rsid w:val="0098659D"/>
    <w:rsid w:val="00991A29"/>
    <w:rsid w:val="009944CC"/>
    <w:rsid w:val="009958E4"/>
    <w:rsid w:val="00996B26"/>
    <w:rsid w:val="00996D73"/>
    <w:rsid w:val="009975AE"/>
    <w:rsid w:val="009A06CE"/>
    <w:rsid w:val="009A14AA"/>
    <w:rsid w:val="009A2E9F"/>
    <w:rsid w:val="009A3F00"/>
    <w:rsid w:val="009A4ECF"/>
    <w:rsid w:val="009A51DA"/>
    <w:rsid w:val="009A5362"/>
    <w:rsid w:val="009A5582"/>
    <w:rsid w:val="009A5A93"/>
    <w:rsid w:val="009A6D36"/>
    <w:rsid w:val="009B0BB6"/>
    <w:rsid w:val="009B1EDD"/>
    <w:rsid w:val="009B2B5D"/>
    <w:rsid w:val="009B359C"/>
    <w:rsid w:val="009B4274"/>
    <w:rsid w:val="009C088B"/>
    <w:rsid w:val="009C6884"/>
    <w:rsid w:val="009D0DC4"/>
    <w:rsid w:val="009D28BE"/>
    <w:rsid w:val="009D7FF0"/>
    <w:rsid w:val="009E0CD9"/>
    <w:rsid w:val="009E3CC1"/>
    <w:rsid w:val="009E4D7F"/>
    <w:rsid w:val="009E4FB3"/>
    <w:rsid w:val="009E5C0F"/>
    <w:rsid w:val="009E7EE1"/>
    <w:rsid w:val="009F16CD"/>
    <w:rsid w:val="009F2A18"/>
    <w:rsid w:val="009F36A2"/>
    <w:rsid w:val="009F5E0A"/>
    <w:rsid w:val="009F661E"/>
    <w:rsid w:val="009F7774"/>
    <w:rsid w:val="00A01F34"/>
    <w:rsid w:val="00A01FCF"/>
    <w:rsid w:val="00A03E36"/>
    <w:rsid w:val="00A03F2C"/>
    <w:rsid w:val="00A06D94"/>
    <w:rsid w:val="00A11B0E"/>
    <w:rsid w:val="00A12026"/>
    <w:rsid w:val="00A154DD"/>
    <w:rsid w:val="00A23693"/>
    <w:rsid w:val="00A249F4"/>
    <w:rsid w:val="00A26D52"/>
    <w:rsid w:val="00A30181"/>
    <w:rsid w:val="00A30956"/>
    <w:rsid w:val="00A32298"/>
    <w:rsid w:val="00A36E02"/>
    <w:rsid w:val="00A407A0"/>
    <w:rsid w:val="00A410C8"/>
    <w:rsid w:val="00A44CE0"/>
    <w:rsid w:val="00A45C49"/>
    <w:rsid w:val="00A46DC7"/>
    <w:rsid w:val="00A500BF"/>
    <w:rsid w:val="00A54042"/>
    <w:rsid w:val="00A62A00"/>
    <w:rsid w:val="00A65588"/>
    <w:rsid w:val="00A65C7A"/>
    <w:rsid w:val="00A65F25"/>
    <w:rsid w:val="00A665E9"/>
    <w:rsid w:val="00A7160E"/>
    <w:rsid w:val="00A724F0"/>
    <w:rsid w:val="00A75ED7"/>
    <w:rsid w:val="00A769EB"/>
    <w:rsid w:val="00A773C1"/>
    <w:rsid w:val="00A77C43"/>
    <w:rsid w:val="00A814A4"/>
    <w:rsid w:val="00A82706"/>
    <w:rsid w:val="00A83A46"/>
    <w:rsid w:val="00A8438A"/>
    <w:rsid w:val="00A8796D"/>
    <w:rsid w:val="00A94722"/>
    <w:rsid w:val="00A94DF8"/>
    <w:rsid w:val="00A97343"/>
    <w:rsid w:val="00AA149D"/>
    <w:rsid w:val="00AA3593"/>
    <w:rsid w:val="00AA40E2"/>
    <w:rsid w:val="00AA4B30"/>
    <w:rsid w:val="00AA760A"/>
    <w:rsid w:val="00AB32E7"/>
    <w:rsid w:val="00AB481E"/>
    <w:rsid w:val="00AB7241"/>
    <w:rsid w:val="00AB7617"/>
    <w:rsid w:val="00AB7863"/>
    <w:rsid w:val="00AC4EDE"/>
    <w:rsid w:val="00AC62C5"/>
    <w:rsid w:val="00AC7517"/>
    <w:rsid w:val="00AC797D"/>
    <w:rsid w:val="00AC7CB0"/>
    <w:rsid w:val="00AD0181"/>
    <w:rsid w:val="00AD0EEB"/>
    <w:rsid w:val="00AD2A2C"/>
    <w:rsid w:val="00AD7497"/>
    <w:rsid w:val="00AE2FBD"/>
    <w:rsid w:val="00AE4AF6"/>
    <w:rsid w:val="00AE54AE"/>
    <w:rsid w:val="00AE6708"/>
    <w:rsid w:val="00AF065F"/>
    <w:rsid w:val="00AF3CB6"/>
    <w:rsid w:val="00AF5FF9"/>
    <w:rsid w:val="00AF7E06"/>
    <w:rsid w:val="00B051A1"/>
    <w:rsid w:val="00B057B7"/>
    <w:rsid w:val="00B06012"/>
    <w:rsid w:val="00B07EDA"/>
    <w:rsid w:val="00B1168E"/>
    <w:rsid w:val="00B127A7"/>
    <w:rsid w:val="00B17445"/>
    <w:rsid w:val="00B174A4"/>
    <w:rsid w:val="00B17678"/>
    <w:rsid w:val="00B2196F"/>
    <w:rsid w:val="00B225C5"/>
    <w:rsid w:val="00B23216"/>
    <w:rsid w:val="00B2566C"/>
    <w:rsid w:val="00B30904"/>
    <w:rsid w:val="00B32789"/>
    <w:rsid w:val="00B32AA2"/>
    <w:rsid w:val="00B33249"/>
    <w:rsid w:val="00B33835"/>
    <w:rsid w:val="00B34118"/>
    <w:rsid w:val="00B3598C"/>
    <w:rsid w:val="00B4187E"/>
    <w:rsid w:val="00B50159"/>
    <w:rsid w:val="00B5022F"/>
    <w:rsid w:val="00B5051F"/>
    <w:rsid w:val="00B51BDD"/>
    <w:rsid w:val="00B533F3"/>
    <w:rsid w:val="00B54126"/>
    <w:rsid w:val="00B55561"/>
    <w:rsid w:val="00B61613"/>
    <w:rsid w:val="00B625B0"/>
    <w:rsid w:val="00B6544D"/>
    <w:rsid w:val="00B6567E"/>
    <w:rsid w:val="00B7055E"/>
    <w:rsid w:val="00B72C93"/>
    <w:rsid w:val="00B76C51"/>
    <w:rsid w:val="00B778DA"/>
    <w:rsid w:val="00B77A8E"/>
    <w:rsid w:val="00B81C37"/>
    <w:rsid w:val="00B81EA9"/>
    <w:rsid w:val="00B86505"/>
    <w:rsid w:val="00B90B49"/>
    <w:rsid w:val="00B91FF3"/>
    <w:rsid w:val="00B94D64"/>
    <w:rsid w:val="00B96A64"/>
    <w:rsid w:val="00BA1295"/>
    <w:rsid w:val="00BA2375"/>
    <w:rsid w:val="00BA531B"/>
    <w:rsid w:val="00BA7153"/>
    <w:rsid w:val="00BB27B6"/>
    <w:rsid w:val="00BB27CC"/>
    <w:rsid w:val="00BB297D"/>
    <w:rsid w:val="00BB362F"/>
    <w:rsid w:val="00BB45C4"/>
    <w:rsid w:val="00BB5C16"/>
    <w:rsid w:val="00BC32B2"/>
    <w:rsid w:val="00BC3BD6"/>
    <w:rsid w:val="00BC70BB"/>
    <w:rsid w:val="00BC7896"/>
    <w:rsid w:val="00BC7F63"/>
    <w:rsid w:val="00BD09D5"/>
    <w:rsid w:val="00BD4537"/>
    <w:rsid w:val="00BD600B"/>
    <w:rsid w:val="00BD6B86"/>
    <w:rsid w:val="00BE35AC"/>
    <w:rsid w:val="00BE5338"/>
    <w:rsid w:val="00BE7792"/>
    <w:rsid w:val="00BF0C48"/>
    <w:rsid w:val="00BF1976"/>
    <w:rsid w:val="00BF22C9"/>
    <w:rsid w:val="00BF25F5"/>
    <w:rsid w:val="00BF2628"/>
    <w:rsid w:val="00BF2F91"/>
    <w:rsid w:val="00BF3DBC"/>
    <w:rsid w:val="00BF61FB"/>
    <w:rsid w:val="00BF7B42"/>
    <w:rsid w:val="00C02C10"/>
    <w:rsid w:val="00C036C9"/>
    <w:rsid w:val="00C05F1D"/>
    <w:rsid w:val="00C0657F"/>
    <w:rsid w:val="00C10DA1"/>
    <w:rsid w:val="00C117D5"/>
    <w:rsid w:val="00C124FF"/>
    <w:rsid w:val="00C13717"/>
    <w:rsid w:val="00C140A4"/>
    <w:rsid w:val="00C14A07"/>
    <w:rsid w:val="00C223DB"/>
    <w:rsid w:val="00C22538"/>
    <w:rsid w:val="00C22880"/>
    <w:rsid w:val="00C23E5E"/>
    <w:rsid w:val="00C24969"/>
    <w:rsid w:val="00C2566A"/>
    <w:rsid w:val="00C30521"/>
    <w:rsid w:val="00C32300"/>
    <w:rsid w:val="00C3237A"/>
    <w:rsid w:val="00C3350A"/>
    <w:rsid w:val="00C33A74"/>
    <w:rsid w:val="00C35DC3"/>
    <w:rsid w:val="00C4082D"/>
    <w:rsid w:val="00C40E0E"/>
    <w:rsid w:val="00C4379B"/>
    <w:rsid w:val="00C4574A"/>
    <w:rsid w:val="00C45976"/>
    <w:rsid w:val="00C4653A"/>
    <w:rsid w:val="00C4730A"/>
    <w:rsid w:val="00C47497"/>
    <w:rsid w:val="00C51285"/>
    <w:rsid w:val="00C53D76"/>
    <w:rsid w:val="00C54995"/>
    <w:rsid w:val="00C553D0"/>
    <w:rsid w:val="00C55BDC"/>
    <w:rsid w:val="00C61B1F"/>
    <w:rsid w:val="00C6237A"/>
    <w:rsid w:val="00C63134"/>
    <w:rsid w:val="00C6514C"/>
    <w:rsid w:val="00C66162"/>
    <w:rsid w:val="00C66F06"/>
    <w:rsid w:val="00C66FD6"/>
    <w:rsid w:val="00C71E62"/>
    <w:rsid w:val="00C72075"/>
    <w:rsid w:val="00C75DD1"/>
    <w:rsid w:val="00C761A4"/>
    <w:rsid w:val="00C813B1"/>
    <w:rsid w:val="00C90BF7"/>
    <w:rsid w:val="00C93534"/>
    <w:rsid w:val="00C93E91"/>
    <w:rsid w:val="00C9407F"/>
    <w:rsid w:val="00C95FFA"/>
    <w:rsid w:val="00C96182"/>
    <w:rsid w:val="00C96509"/>
    <w:rsid w:val="00C9798E"/>
    <w:rsid w:val="00CA4B1C"/>
    <w:rsid w:val="00CA5AD5"/>
    <w:rsid w:val="00CA61A6"/>
    <w:rsid w:val="00CA6B49"/>
    <w:rsid w:val="00CB1252"/>
    <w:rsid w:val="00CC2000"/>
    <w:rsid w:val="00CC5B30"/>
    <w:rsid w:val="00CC5F47"/>
    <w:rsid w:val="00CD0524"/>
    <w:rsid w:val="00CD29F6"/>
    <w:rsid w:val="00CD2D01"/>
    <w:rsid w:val="00CE2683"/>
    <w:rsid w:val="00CE43CE"/>
    <w:rsid w:val="00CE4DE7"/>
    <w:rsid w:val="00CE6DC3"/>
    <w:rsid w:val="00CE75BE"/>
    <w:rsid w:val="00CF130E"/>
    <w:rsid w:val="00CF1B1C"/>
    <w:rsid w:val="00CF2B3A"/>
    <w:rsid w:val="00D02763"/>
    <w:rsid w:val="00D0308B"/>
    <w:rsid w:val="00D03E52"/>
    <w:rsid w:val="00D03F4E"/>
    <w:rsid w:val="00D040D0"/>
    <w:rsid w:val="00D04116"/>
    <w:rsid w:val="00D066D9"/>
    <w:rsid w:val="00D1028D"/>
    <w:rsid w:val="00D102A7"/>
    <w:rsid w:val="00D10D60"/>
    <w:rsid w:val="00D11899"/>
    <w:rsid w:val="00D1534C"/>
    <w:rsid w:val="00D15BC3"/>
    <w:rsid w:val="00D17046"/>
    <w:rsid w:val="00D172AD"/>
    <w:rsid w:val="00D200DE"/>
    <w:rsid w:val="00D2033C"/>
    <w:rsid w:val="00D2092D"/>
    <w:rsid w:val="00D2138D"/>
    <w:rsid w:val="00D21D3B"/>
    <w:rsid w:val="00D24F95"/>
    <w:rsid w:val="00D255CC"/>
    <w:rsid w:val="00D30DF2"/>
    <w:rsid w:val="00D32839"/>
    <w:rsid w:val="00D343B2"/>
    <w:rsid w:val="00D372F9"/>
    <w:rsid w:val="00D37C1A"/>
    <w:rsid w:val="00D41F16"/>
    <w:rsid w:val="00D42A82"/>
    <w:rsid w:val="00D44498"/>
    <w:rsid w:val="00D457CF"/>
    <w:rsid w:val="00D47FE6"/>
    <w:rsid w:val="00D541C4"/>
    <w:rsid w:val="00D54CD4"/>
    <w:rsid w:val="00D57659"/>
    <w:rsid w:val="00D60350"/>
    <w:rsid w:val="00D61AA3"/>
    <w:rsid w:val="00D61F2C"/>
    <w:rsid w:val="00D620AE"/>
    <w:rsid w:val="00D64FFA"/>
    <w:rsid w:val="00D6571E"/>
    <w:rsid w:val="00D70197"/>
    <w:rsid w:val="00D70691"/>
    <w:rsid w:val="00D71012"/>
    <w:rsid w:val="00D7148E"/>
    <w:rsid w:val="00D71C86"/>
    <w:rsid w:val="00D762EE"/>
    <w:rsid w:val="00D76693"/>
    <w:rsid w:val="00D83D31"/>
    <w:rsid w:val="00D848A3"/>
    <w:rsid w:val="00D848C2"/>
    <w:rsid w:val="00D865AB"/>
    <w:rsid w:val="00D900B3"/>
    <w:rsid w:val="00D90307"/>
    <w:rsid w:val="00D91193"/>
    <w:rsid w:val="00D91393"/>
    <w:rsid w:val="00D9325A"/>
    <w:rsid w:val="00D93420"/>
    <w:rsid w:val="00D93B1F"/>
    <w:rsid w:val="00D93B86"/>
    <w:rsid w:val="00D972BC"/>
    <w:rsid w:val="00D97B87"/>
    <w:rsid w:val="00DA1AB6"/>
    <w:rsid w:val="00DA1B3A"/>
    <w:rsid w:val="00DA399C"/>
    <w:rsid w:val="00DA5C58"/>
    <w:rsid w:val="00DA79C8"/>
    <w:rsid w:val="00DB1E74"/>
    <w:rsid w:val="00DB215E"/>
    <w:rsid w:val="00DB37A6"/>
    <w:rsid w:val="00DB3972"/>
    <w:rsid w:val="00DB42ED"/>
    <w:rsid w:val="00DB77CD"/>
    <w:rsid w:val="00DB7AE6"/>
    <w:rsid w:val="00DC0F84"/>
    <w:rsid w:val="00DC14DF"/>
    <w:rsid w:val="00DC2EB1"/>
    <w:rsid w:val="00DC56AE"/>
    <w:rsid w:val="00DC6DB9"/>
    <w:rsid w:val="00DC7C5B"/>
    <w:rsid w:val="00DD24BD"/>
    <w:rsid w:val="00DD355D"/>
    <w:rsid w:val="00DD436A"/>
    <w:rsid w:val="00DD797A"/>
    <w:rsid w:val="00DE0470"/>
    <w:rsid w:val="00DE1861"/>
    <w:rsid w:val="00DE3062"/>
    <w:rsid w:val="00DE39C6"/>
    <w:rsid w:val="00DE5AD2"/>
    <w:rsid w:val="00DE607C"/>
    <w:rsid w:val="00DE7BC2"/>
    <w:rsid w:val="00DF1134"/>
    <w:rsid w:val="00DF4E51"/>
    <w:rsid w:val="00DF771A"/>
    <w:rsid w:val="00DF7AAE"/>
    <w:rsid w:val="00E03E2B"/>
    <w:rsid w:val="00E04C58"/>
    <w:rsid w:val="00E05BB2"/>
    <w:rsid w:val="00E05BB5"/>
    <w:rsid w:val="00E11019"/>
    <w:rsid w:val="00E13A8B"/>
    <w:rsid w:val="00E1423F"/>
    <w:rsid w:val="00E14C6C"/>
    <w:rsid w:val="00E14E64"/>
    <w:rsid w:val="00E1514C"/>
    <w:rsid w:val="00E15217"/>
    <w:rsid w:val="00E1661B"/>
    <w:rsid w:val="00E17DE5"/>
    <w:rsid w:val="00E20F79"/>
    <w:rsid w:val="00E236A0"/>
    <w:rsid w:val="00E25316"/>
    <w:rsid w:val="00E25DBD"/>
    <w:rsid w:val="00E30A90"/>
    <w:rsid w:val="00E30DEE"/>
    <w:rsid w:val="00E343C6"/>
    <w:rsid w:val="00E35633"/>
    <w:rsid w:val="00E367A2"/>
    <w:rsid w:val="00E40862"/>
    <w:rsid w:val="00E456B5"/>
    <w:rsid w:val="00E457E7"/>
    <w:rsid w:val="00E46079"/>
    <w:rsid w:val="00E474B6"/>
    <w:rsid w:val="00E47B4C"/>
    <w:rsid w:val="00E52336"/>
    <w:rsid w:val="00E53832"/>
    <w:rsid w:val="00E54EC6"/>
    <w:rsid w:val="00E553AE"/>
    <w:rsid w:val="00E5581C"/>
    <w:rsid w:val="00E56621"/>
    <w:rsid w:val="00E576E8"/>
    <w:rsid w:val="00E61574"/>
    <w:rsid w:val="00E6368A"/>
    <w:rsid w:val="00E655AD"/>
    <w:rsid w:val="00E65FE2"/>
    <w:rsid w:val="00E671CF"/>
    <w:rsid w:val="00E67620"/>
    <w:rsid w:val="00E67D51"/>
    <w:rsid w:val="00E71782"/>
    <w:rsid w:val="00E7613E"/>
    <w:rsid w:val="00E76C2F"/>
    <w:rsid w:val="00E8473A"/>
    <w:rsid w:val="00E86677"/>
    <w:rsid w:val="00E867DE"/>
    <w:rsid w:val="00E86C27"/>
    <w:rsid w:val="00E86CEF"/>
    <w:rsid w:val="00E87618"/>
    <w:rsid w:val="00E908FD"/>
    <w:rsid w:val="00E90DCD"/>
    <w:rsid w:val="00E90FCB"/>
    <w:rsid w:val="00E92133"/>
    <w:rsid w:val="00E93335"/>
    <w:rsid w:val="00E95013"/>
    <w:rsid w:val="00E964CF"/>
    <w:rsid w:val="00E96877"/>
    <w:rsid w:val="00E9734B"/>
    <w:rsid w:val="00EA139C"/>
    <w:rsid w:val="00EA1DEA"/>
    <w:rsid w:val="00EA31D3"/>
    <w:rsid w:val="00EA3E4B"/>
    <w:rsid w:val="00EB0A26"/>
    <w:rsid w:val="00EB13B0"/>
    <w:rsid w:val="00EB592C"/>
    <w:rsid w:val="00EB69E2"/>
    <w:rsid w:val="00EB713B"/>
    <w:rsid w:val="00EC0401"/>
    <w:rsid w:val="00EC1F63"/>
    <w:rsid w:val="00EC39C8"/>
    <w:rsid w:val="00EC59B5"/>
    <w:rsid w:val="00EC5BE5"/>
    <w:rsid w:val="00EC5F1E"/>
    <w:rsid w:val="00ED2922"/>
    <w:rsid w:val="00ED2E7D"/>
    <w:rsid w:val="00ED38C2"/>
    <w:rsid w:val="00ED4F66"/>
    <w:rsid w:val="00ED6ADC"/>
    <w:rsid w:val="00EE0E2E"/>
    <w:rsid w:val="00EE19F7"/>
    <w:rsid w:val="00EE1F3F"/>
    <w:rsid w:val="00EE1FB1"/>
    <w:rsid w:val="00EE4805"/>
    <w:rsid w:val="00EE684F"/>
    <w:rsid w:val="00EF0F5D"/>
    <w:rsid w:val="00EF1A9C"/>
    <w:rsid w:val="00EF41FD"/>
    <w:rsid w:val="00EF625D"/>
    <w:rsid w:val="00EF6648"/>
    <w:rsid w:val="00EF6A2E"/>
    <w:rsid w:val="00EF6F70"/>
    <w:rsid w:val="00EF763C"/>
    <w:rsid w:val="00F0250F"/>
    <w:rsid w:val="00F02D9E"/>
    <w:rsid w:val="00F03EAA"/>
    <w:rsid w:val="00F04BE6"/>
    <w:rsid w:val="00F05DF1"/>
    <w:rsid w:val="00F0653F"/>
    <w:rsid w:val="00F069A0"/>
    <w:rsid w:val="00F06EDB"/>
    <w:rsid w:val="00F0706B"/>
    <w:rsid w:val="00F0789C"/>
    <w:rsid w:val="00F12464"/>
    <w:rsid w:val="00F12FD7"/>
    <w:rsid w:val="00F13C35"/>
    <w:rsid w:val="00F14292"/>
    <w:rsid w:val="00F1530B"/>
    <w:rsid w:val="00F167FA"/>
    <w:rsid w:val="00F179DD"/>
    <w:rsid w:val="00F21947"/>
    <w:rsid w:val="00F3123D"/>
    <w:rsid w:val="00F34602"/>
    <w:rsid w:val="00F346D1"/>
    <w:rsid w:val="00F360C9"/>
    <w:rsid w:val="00F40871"/>
    <w:rsid w:val="00F41191"/>
    <w:rsid w:val="00F46628"/>
    <w:rsid w:val="00F46A3D"/>
    <w:rsid w:val="00F47849"/>
    <w:rsid w:val="00F47B7D"/>
    <w:rsid w:val="00F551D3"/>
    <w:rsid w:val="00F576BC"/>
    <w:rsid w:val="00F57D12"/>
    <w:rsid w:val="00F61076"/>
    <w:rsid w:val="00F62E70"/>
    <w:rsid w:val="00F644BB"/>
    <w:rsid w:val="00F64800"/>
    <w:rsid w:val="00F64E2A"/>
    <w:rsid w:val="00F67E13"/>
    <w:rsid w:val="00F739E9"/>
    <w:rsid w:val="00F74D11"/>
    <w:rsid w:val="00F77A08"/>
    <w:rsid w:val="00F8390A"/>
    <w:rsid w:val="00F859AA"/>
    <w:rsid w:val="00F85ED8"/>
    <w:rsid w:val="00F869DF"/>
    <w:rsid w:val="00F91B5A"/>
    <w:rsid w:val="00F9230D"/>
    <w:rsid w:val="00F94EB5"/>
    <w:rsid w:val="00F9514A"/>
    <w:rsid w:val="00F96463"/>
    <w:rsid w:val="00F96A3B"/>
    <w:rsid w:val="00FA17A1"/>
    <w:rsid w:val="00FA1D0E"/>
    <w:rsid w:val="00FA4033"/>
    <w:rsid w:val="00FB1F9F"/>
    <w:rsid w:val="00FB2372"/>
    <w:rsid w:val="00FB4085"/>
    <w:rsid w:val="00FB4E7C"/>
    <w:rsid w:val="00FC0C5F"/>
    <w:rsid w:val="00FC15A2"/>
    <w:rsid w:val="00FC177E"/>
    <w:rsid w:val="00FC22E8"/>
    <w:rsid w:val="00FC33A2"/>
    <w:rsid w:val="00FC421D"/>
    <w:rsid w:val="00FC77BD"/>
    <w:rsid w:val="00FD342A"/>
    <w:rsid w:val="00FD49D5"/>
    <w:rsid w:val="00FD4A8F"/>
    <w:rsid w:val="00FD5A49"/>
    <w:rsid w:val="00FE0981"/>
    <w:rsid w:val="00FE0C1E"/>
    <w:rsid w:val="00FE1DDB"/>
    <w:rsid w:val="00FE2D3E"/>
    <w:rsid w:val="00FE307D"/>
    <w:rsid w:val="00FE532D"/>
    <w:rsid w:val="00FE6282"/>
    <w:rsid w:val="00FF00E2"/>
    <w:rsid w:val="00FF049C"/>
    <w:rsid w:val="00FF1373"/>
    <w:rsid w:val="00FF46E2"/>
    <w:rsid w:val="00FF4CC2"/>
    <w:rsid w:val="00FF513F"/>
    <w:rsid w:val="00FF7168"/>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99863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locked="1" w:semiHidden="1" w:uiPriority="9" w:unhideWhenUsed="1"/>
    <w:lsdException w:name="heading 6" w:locked="1"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locked="1" w:semiHidden="1" w:unhideWhenUsed="1"/>
    <w:lsdException w:name="Body Text Indent" w:locked="1"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locked="1" w:semiHidden="1" w:unhideWhenUsed="1"/>
    <w:lsdException w:name="Body Text First Indent 2" w:locked="1" w:semiHidden="1" w:unhideWhenUsed="1"/>
    <w:lsdException w:name="Note Heading"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locked="1"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locked="1" w:uiPriority="46"/>
    <w:lsdException w:name="Grid Table 2" w:locked="1" w:uiPriority="47"/>
    <w:lsdException w:name="Grid Table 3" w:locked="1" w:uiPriority="48"/>
    <w:lsdException w:name="Grid Table 4" w:locked="1" w:uiPriority="49"/>
    <w:lsdException w:name="Grid Table 5 Dark" w:locked="1" w:uiPriority="50"/>
    <w:lsdException w:name="Grid Table 6 Colorful" w:locked="1" w:uiPriority="51"/>
    <w:lsdException w:name="Grid Table 7 Colorful" w:locked="1" w:uiPriority="52"/>
    <w:lsdException w:name="Grid Table 1 Light Accent 1" w:locked="1" w:uiPriority="46"/>
    <w:lsdException w:name="Grid Table 2 Accent 1" w:locked="1" w:uiPriority="47"/>
    <w:lsdException w:name="Grid Table 3 Accent 1" w:locked="1" w:uiPriority="48"/>
    <w:lsdException w:name="Grid Table 4 Accent 1" w:locked="1" w:uiPriority="49"/>
    <w:lsdException w:name="Grid Table 5 Dark Accent 1" w:locked="1" w:uiPriority="50"/>
    <w:lsdException w:name="Grid Table 6 Colorful Accent 1" w:locked="1" w:uiPriority="51"/>
    <w:lsdException w:name="Grid Table 7 Colorful Accent 1" w:locked="1" w:uiPriority="52"/>
    <w:lsdException w:name="Grid Table 1 Light Accent 2" w:locked="1" w:uiPriority="46"/>
    <w:lsdException w:name="Grid Table 2 Accent 2" w:locked="1" w:uiPriority="47"/>
    <w:lsdException w:name="Grid Table 3 Accent 2" w:locked="1" w:uiPriority="48"/>
    <w:lsdException w:name="Grid Table 4 Accent 2" w:locked="1" w:uiPriority="49"/>
    <w:lsdException w:name="Grid Table 5 Dark Accent 2" w:locked="1" w:uiPriority="50"/>
    <w:lsdException w:name="Grid Table 6 Colorful Accent 2" w:locked="1" w:uiPriority="51"/>
    <w:lsdException w:name="Grid Table 7 Colorful Accent 2" w:locked="1" w:uiPriority="52"/>
    <w:lsdException w:name="Grid Table 1 Light Accent 3" w:locked="1" w:uiPriority="46"/>
    <w:lsdException w:name="Grid Table 2 Accent 3" w:locked="1" w:uiPriority="47"/>
    <w:lsdException w:name="Grid Table 3 Accent 3" w:locked="1" w:uiPriority="48"/>
    <w:lsdException w:name="Grid Table 4 Accent 3" w:locked="1" w:uiPriority="49"/>
    <w:lsdException w:name="Grid Table 5 Dark Accent 3" w:locked="1" w:uiPriority="50"/>
    <w:lsdException w:name="Grid Table 6 Colorful Accent 3" w:locked="1" w:uiPriority="51"/>
    <w:lsdException w:name="Grid Table 7 Colorful Accent 3" w:locked="1" w:uiPriority="52"/>
    <w:lsdException w:name="Grid Table 1 Light Accent 4" w:locked="1" w:uiPriority="46"/>
    <w:lsdException w:name="Grid Table 2 Accent 4" w:locked="1" w:uiPriority="47"/>
    <w:lsdException w:name="Grid Table 3 Accent 4" w:locked="1" w:uiPriority="48"/>
    <w:lsdException w:name="Grid Table 4 Accent 4" w:locked="1" w:uiPriority="49"/>
    <w:lsdException w:name="Grid Table 5 Dark Accent 4" w:locked="1" w:uiPriority="50"/>
    <w:lsdException w:name="Grid Table 6 Colorful Accent 4" w:locked="1" w:uiPriority="51"/>
    <w:lsdException w:name="Grid Table 7 Colorful Accent 4" w:locked="1" w:uiPriority="52"/>
    <w:lsdException w:name="Grid Table 1 Light Accent 5" w:locked="1" w:uiPriority="46"/>
    <w:lsdException w:name="Grid Table 2 Accent 5" w:locked="1" w:uiPriority="47"/>
    <w:lsdException w:name="Grid Table 3 Accent 5" w:locked="1" w:uiPriority="48"/>
    <w:lsdException w:name="Grid Table 4 Accent 5" w:locked="1" w:uiPriority="49"/>
    <w:lsdException w:name="Grid Table 5 Dark Accent 5" w:locked="1" w:uiPriority="50"/>
    <w:lsdException w:name="Grid Table 6 Colorful Accent 5" w:locked="1" w:uiPriority="51"/>
    <w:lsdException w:name="Grid Table 7 Colorful Accent 5" w:locked="1"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2075"/>
    <w:pPr>
      <w:spacing w:after="120" w:line="240" w:lineRule="auto"/>
    </w:pPr>
    <w:rPr>
      <w:rFonts w:ascii="Segoe UI" w:hAnsi="Segoe UI"/>
      <w:color w:val="000000" w:themeColor="text1"/>
      <w:sz w:val="24"/>
      <w:lang w:val="en-US"/>
    </w:rPr>
  </w:style>
  <w:style w:type="paragraph" w:styleId="Heading1">
    <w:name w:val="heading 1"/>
    <w:next w:val="Normal"/>
    <w:link w:val="Heading1Char"/>
    <w:qFormat/>
    <w:rsid w:val="00C72075"/>
    <w:pPr>
      <w:keepNext/>
      <w:keepLines/>
      <w:spacing w:before="240" w:after="0" w:line="240" w:lineRule="auto"/>
      <w:outlineLvl w:val="0"/>
    </w:pPr>
    <w:rPr>
      <w:rFonts w:ascii="Segoe UI Semibold" w:eastAsiaTheme="majorEastAsia" w:hAnsi="Segoe UI Semibold" w:cstheme="majorBidi"/>
      <w:color w:val="000000" w:themeColor="text1"/>
      <w:sz w:val="64"/>
      <w:szCs w:val="36"/>
      <w:lang w:val="en-US"/>
    </w:rPr>
  </w:style>
  <w:style w:type="paragraph" w:styleId="Heading2">
    <w:name w:val="heading 2"/>
    <w:next w:val="Normal"/>
    <w:link w:val="Heading2Char"/>
    <w:qFormat/>
    <w:rsid w:val="00C72075"/>
    <w:pPr>
      <w:spacing w:before="240" w:after="0" w:line="240" w:lineRule="auto"/>
      <w:outlineLvl w:val="1"/>
    </w:pPr>
    <w:rPr>
      <w:rFonts w:ascii="Segoe UI Semibold" w:eastAsiaTheme="majorEastAsia" w:hAnsi="Segoe UI Semibold" w:cstheme="majorBidi"/>
      <w:color w:val="000000" w:themeColor="text1"/>
      <w:sz w:val="52"/>
      <w:lang w:val="en-US"/>
    </w:rPr>
  </w:style>
  <w:style w:type="paragraph" w:styleId="Heading3">
    <w:name w:val="heading 3"/>
    <w:next w:val="Normal"/>
    <w:link w:val="Heading3Char"/>
    <w:qFormat/>
    <w:rsid w:val="00C72075"/>
    <w:pPr>
      <w:spacing w:before="240" w:after="0" w:line="240" w:lineRule="auto"/>
      <w:outlineLvl w:val="2"/>
    </w:pPr>
    <w:rPr>
      <w:rFonts w:ascii="Segoe UI Semibold" w:eastAsiaTheme="majorEastAsia" w:hAnsi="Segoe UI Semibold" w:cstheme="majorBidi"/>
      <w:iCs/>
      <w:color w:val="000000" w:themeColor="text1"/>
      <w:sz w:val="40"/>
      <w:szCs w:val="24"/>
      <w:lang w:val="en-US"/>
    </w:rPr>
  </w:style>
  <w:style w:type="paragraph" w:styleId="Heading4">
    <w:name w:val="heading 4"/>
    <w:next w:val="Normal"/>
    <w:link w:val="Heading4Char"/>
    <w:qFormat/>
    <w:rsid w:val="00C72075"/>
    <w:pPr>
      <w:keepNext/>
      <w:keepLines/>
      <w:spacing w:before="240" w:after="0" w:line="240" w:lineRule="auto"/>
      <w:outlineLvl w:val="3"/>
    </w:pPr>
    <w:rPr>
      <w:rFonts w:ascii="Segoe UI Semibold" w:eastAsiaTheme="majorEastAsia" w:hAnsi="Segoe UI Semibold" w:cstheme="majorBidi"/>
      <w:iCs/>
      <w:color w:val="000000" w:themeColor="text1"/>
      <w:sz w:val="32"/>
      <w:szCs w:val="24"/>
      <w:lang w:val="en-US"/>
    </w:rPr>
  </w:style>
  <w:style w:type="paragraph" w:styleId="Heading5">
    <w:name w:val="heading 5"/>
    <w:next w:val="Normal"/>
    <w:link w:val="Heading5Char"/>
    <w:autoRedefine/>
    <w:uiPriority w:val="9"/>
    <w:semiHidden/>
    <w:locked/>
    <w:rsid w:val="00682C33"/>
    <w:pPr>
      <w:keepNext/>
      <w:keepLines/>
      <w:numPr>
        <w:numId w:val="12"/>
      </w:numPr>
      <w:spacing w:before="240" w:after="0" w:line="240" w:lineRule="auto"/>
      <w:outlineLvl w:val="4"/>
    </w:pPr>
    <w:rPr>
      <w:rFonts w:ascii="Segoe UI Semibold" w:eastAsiaTheme="majorEastAsia" w:hAnsi="Segoe UI Semibold" w:cstheme="majorBidi"/>
      <w:color w:val="000000" w:themeColor="text1"/>
      <w:sz w:val="32"/>
      <w:szCs w:val="24"/>
      <w:lang w:val="en-US"/>
    </w:rPr>
  </w:style>
  <w:style w:type="paragraph" w:styleId="Heading6">
    <w:name w:val="heading 6"/>
    <w:basedOn w:val="Normal"/>
    <w:next w:val="Normal"/>
    <w:link w:val="Heading6Char"/>
    <w:uiPriority w:val="9"/>
    <w:semiHidden/>
    <w:locked/>
    <w:rsid w:val="00682C33"/>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rsid w:val="00C7207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72075"/>
  </w:style>
  <w:style w:type="character" w:customStyle="1" w:styleId="Heading1Char">
    <w:name w:val="Heading 1 Char"/>
    <w:basedOn w:val="DefaultParagraphFont"/>
    <w:link w:val="Heading1"/>
    <w:rsid w:val="00682C33"/>
    <w:rPr>
      <w:rFonts w:ascii="Segoe UI Semibold" w:eastAsiaTheme="majorEastAsia" w:hAnsi="Segoe UI Semibold" w:cstheme="majorBidi"/>
      <w:color w:val="000000" w:themeColor="text1"/>
      <w:sz w:val="64"/>
      <w:szCs w:val="36"/>
      <w:lang w:val="en-US"/>
    </w:rPr>
  </w:style>
  <w:style w:type="character" w:customStyle="1" w:styleId="Heading2Char">
    <w:name w:val="Heading 2 Char"/>
    <w:basedOn w:val="DefaultParagraphFont"/>
    <w:link w:val="Heading2"/>
    <w:rsid w:val="00682C33"/>
    <w:rPr>
      <w:rFonts w:ascii="Segoe UI Semibold" w:eastAsiaTheme="majorEastAsia" w:hAnsi="Segoe UI Semibold" w:cstheme="majorBidi"/>
      <w:color w:val="000000" w:themeColor="text1"/>
      <w:sz w:val="52"/>
      <w:lang w:val="en-US"/>
    </w:rPr>
  </w:style>
  <w:style w:type="character" w:customStyle="1" w:styleId="Heading3Char">
    <w:name w:val="Heading 3 Char"/>
    <w:basedOn w:val="Heading4Char"/>
    <w:link w:val="Heading3"/>
    <w:rsid w:val="00682C33"/>
    <w:rPr>
      <w:rFonts w:ascii="Segoe UI Semibold" w:eastAsiaTheme="majorEastAsia" w:hAnsi="Segoe UI Semibold" w:cstheme="majorBidi"/>
      <w:iCs/>
      <w:color w:val="000000" w:themeColor="text1"/>
      <w:sz w:val="40"/>
      <w:szCs w:val="24"/>
      <w:lang w:val="en-US"/>
    </w:rPr>
  </w:style>
  <w:style w:type="character" w:customStyle="1" w:styleId="Heading4Char">
    <w:name w:val="Heading 4 Char"/>
    <w:basedOn w:val="DefaultParagraphFont"/>
    <w:link w:val="Heading4"/>
    <w:rsid w:val="00682C33"/>
    <w:rPr>
      <w:rFonts w:ascii="Segoe UI Semibold" w:eastAsiaTheme="majorEastAsia" w:hAnsi="Segoe UI Semibold" w:cstheme="majorBidi"/>
      <w:iCs/>
      <w:color w:val="000000" w:themeColor="text1"/>
      <w:sz w:val="32"/>
      <w:szCs w:val="24"/>
      <w:lang w:val="en-US"/>
    </w:rPr>
  </w:style>
  <w:style w:type="character" w:customStyle="1" w:styleId="Heading5Char">
    <w:name w:val="Heading 5 Char"/>
    <w:basedOn w:val="DefaultParagraphFont"/>
    <w:link w:val="Heading5"/>
    <w:uiPriority w:val="9"/>
    <w:semiHidden/>
    <w:rsid w:val="00682C33"/>
    <w:rPr>
      <w:rFonts w:ascii="Segoe UI Semibold" w:eastAsiaTheme="majorEastAsia" w:hAnsi="Segoe UI Semibold" w:cstheme="majorBidi"/>
      <w:color w:val="000000" w:themeColor="text1"/>
      <w:sz w:val="32"/>
      <w:szCs w:val="24"/>
      <w:lang w:val="en-US"/>
    </w:rPr>
  </w:style>
  <w:style w:type="character" w:customStyle="1" w:styleId="Heading6Char">
    <w:name w:val="Heading 6 Char"/>
    <w:basedOn w:val="DefaultParagraphFont"/>
    <w:link w:val="Heading6"/>
    <w:uiPriority w:val="9"/>
    <w:semiHidden/>
    <w:rsid w:val="00682C33"/>
    <w:rPr>
      <w:rFonts w:asciiTheme="majorHAnsi" w:eastAsiaTheme="majorEastAsia" w:hAnsiTheme="majorHAnsi" w:cstheme="majorBidi"/>
      <w:color w:val="1F3763" w:themeColor="accent1" w:themeShade="7F"/>
      <w:sz w:val="24"/>
      <w:lang w:val="en-US"/>
    </w:rPr>
  </w:style>
  <w:style w:type="paragraph" w:customStyle="1" w:styleId="Bulletlevel3">
    <w:name w:val="Bullet level 3"/>
    <w:basedOn w:val="Normal"/>
    <w:link w:val="Bulletlevel3Char"/>
    <w:qFormat/>
    <w:locked/>
    <w:rsid w:val="00682C33"/>
    <w:pPr>
      <w:numPr>
        <w:numId w:val="11"/>
      </w:numPr>
      <w:spacing w:before="120"/>
    </w:pPr>
  </w:style>
  <w:style w:type="character" w:customStyle="1" w:styleId="Bulletlevel3Char">
    <w:name w:val="Bullet level 3 Char"/>
    <w:basedOn w:val="DefaultParagraphFont"/>
    <w:link w:val="Bulletlevel3"/>
    <w:rsid w:val="00682C33"/>
    <w:rPr>
      <w:rFonts w:ascii="Segoe UI" w:hAnsi="Segoe UI"/>
      <w:color w:val="000000" w:themeColor="text1"/>
      <w:sz w:val="24"/>
      <w:lang w:val="en-US"/>
    </w:rPr>
  </w:style>
  <w:style w:type="paragraph" w:customStyle="1" w:styleId="ModuleTitle">
    <w:name w:val="Module Title"/>
    <w:basedOn w:val="Normal"/>
    <w:link w:val="ModuleTitleChar"/>
    <w:autoRedefine/>
    <w:qFormat/>
    <w:rsid w:val="00C72075"/>
    <w:pPr>
      <w:tabs>
        <w:tab w:val="left" w:pos="630"/>
      </w:tabs>
      <w:ind w:left="230"/>
    </w:pPr>
    <w:rPr>
      <w:rFonts w:ascii="Segoe UI Semibold" w:hAnsi="Segoe UI Semibold" w:cs="Segoe UI Semibold"/>
      <w:color w:val="FFFFFF"/>
      <w:sz w:val="32"/>
      <w:szCs w:val="32"/>
    </w:rPr>
  </w:style>
  <w:style w:type="character" w:customStyle="1" w:styleId="ModuleTitleChar">
    <w:name w:val="Module Title Char"/>
    <w:basedOn w:val="CourseTitleChar"/>
    <w:link w:val="ModuleTitle"/>
    <w:rsid w:val="00682C33"/>
    <w:rPr>
      <w:rFonts w:ascii="Segoe UI Semibold" w:hAnsi="Segoe UI Semibold" w:cs="Segoe UI Semibold"/>
      <w:color w:val="FFFFFF"/>
      <w:sz w:val="32"/>
      <w:szCs w:val="32"/>
      <w:lang w:val="en-US"/>
    </w:rPr>
  </w:style>
  <w:style w:type="character" w:customStyle="1" w:styleId="CourseTitleChar">
    <w:name w:val="Course Title Char"/>
    <w:basedOn w:val="DefaultParagraphFont"/>
    <w:link w:val="CourseTitle"/>
    <w:rsid w:val="00682C33"/>
    <w:rPr>
      <w:rFonts w:ascii="Segoe UI Semibold" w:hAnsi="Segoe UI Semibold" w:cs="Segoe UI Semibold"/>
      <w:color w:val="FFFFFF" w:themeColor="background1"/>
      <w:sz w:val="52"/>
      <w:szCs w:val="40"/>
      <w:lang w:val="en-US"/>
    </w:rPr>
  </w:style>
  <w:style w:type="paragraph" w:customStyle="1" w:styleId="CourseTitle">
    <w:name w:val="Course Title"/>
    <w:link w:val="CourseTitleChar"/>
    <w:autoRedefine/>
    <w:qFormat/>
    <w:rsid w:val="00C72075"/>
    <w:pPr>
      <w:spacing w:after="360" w:line="216" w:lineRule="auto"/>
      <w:ind w:left="227" w:right="295"/>
      <w:contextualSpacing/>
    </w:pPr>
    <w:rPr>
      <w:rFonts w:ascii="Segoe UI Semibold" w:hAnsi="Segoe UI Semibold" w:cs="Segoe UI Semibold"/>
      <w:color w:val="FFFFFF" w:themeColor="background1"/>
      <w:sz w:val="52"/>
      <w:szCs w:val="40"/>
      <w:lang w:val="en-US"/>
    </w:rPr>
  </w:style>
  <w:style w:type="paragraph" w:customStyle="1" w:styleId="Bulletlevel2">
    <w:name w:val="Bullet level 2"/>
    <w:link w:val="Bulletlevel2Char"/>
    <w:qFormat/>
    <w:rsid w:val="00C72075"/>
    <w:pPr>
      <w:numPr>
        <w:ilvl w:val="1"/>
        <w:numId w:val="10"/>
      </w:numPr>
      <w:spacing w:after="40" w:line="240" w:lineRule="auto"/>
      <w:ind w:left="720"/>
    </w:pPr>
    <w:rPr>
      <w:rFonts w:ascii="Segoe UI" w:hAnsi="Segoe UI"/>
      <w:color w:val="000000" w:themeColor="text1"/>
      <w:sz w:val="24"/>
      <w:lang w:val="en-US"/>
    </w:rPr>
  </w:style>
  <w:style w:type="character" w:customStyle="1" w:styleId="Bulletlevel2Char">
    <w:name w:val="Bullet level 2 Char"/>
    <w:basedOn w:val="DefaultParagraphFont"/>
    <w:link w:val="Bulletlevel2"/>
    <w:rsid w:val="00682C33"/>
    <w:rPr>
      <w:rFonts w:ascii="Segoe UI" w:hAnsi="Segoe UI"/>
      <w:color w:val="000000" w:themeColor="text1"/>
      <w:sz w:val="24"/>
      <w:lang w:val="en-US"/>
    </w:rPr>
  </w:style>
  <w:style w:type="paragraph" w:customStyle="1" w:styleId="Prompt">
    <w:name w:val="Prompt"/>
    <w:basedOn w:val="Normal"/>
    <w:next w:val="Normal"/>
    <w:link w:val="PromptChar"/>
    <w:qFormat/>
    <w:rsid w:val="00C72075"/>
    <w:pPr>
      <w:ind w:left="360"/>
    </w:pPr>
    <w:rPr>
      <w:i/>
      <w:iCs/>
    </w:rPr>
  </w:style>
  <w:style w:type="character" w:customStyle="1" w:styleId="PromptChar">
    <w:name w:val="Prompt Char"/>
    <w:basedOn w:val="DefaultParagraphFont"/>
    <w:link w:val="Prompt"/>
    <w:rsid w:val="00682C33"/>
    <w:rPr>
      <w:rFonts w:ascii="Segoe UI" w:hAnsi="Segoe UI"/>
      <w:i/>
      <w:iCs/>
      <w:color w:val="000000" w:themeColor="text1"/>
      <w:sz w:val="24"/>
      <w:lang w:val="en-US"/>
    </w:rPr>
  </w:style>
  <w:style w:type="paragraph" w:customStyle="1" w:styleId="Numberedlist1">
    <w:name w:val="Numbered list 1"/>
    <w:qFormat/>
    <w:rsid w:val="00C72075"/>
    <w:pPr>
      <w:numPr>
        <w:numId w:val="2"/>
      </w:numPr>
      <w:spacing w:after="120" w:line="240" w:lineRule="auto"/>
    </w:pPr>
    <w:rPr>
      <w:rFonts w:ascii="Segoe UI" w:hAnsi="Segoe UI"/>
      <w:color w:val="000000" w:themeColor="text1"/>
      <w:sz w:val="24"/>
      <w:szCs w:val="24"/>
      <w:lang w:val="en-US"/>
    </w:rPr>
  </w:style>
  <w:style w:type="paragraph" w:customStyle="1" w:styleId="Numberedlist2">
    <w:name w:val="Numbered list 2"/>
    <w:basedOn w:val="Normal"/>
    <w:link w:val="Numberedlist2Char"/>
    <w:qFormat/>
    <w:rsid w:val="00C72075"/>
    <w:pPr>
      <w:numPr>
        <w:numId w:val="9"/>
      </w:numPr>
    </w:pPr>
    <w:rPr>
      <w:rFonts w:cs="Segoe UI"/>
      <w:color w:val="0D0D0D" w:themeColor="text1" w:themeTint="F2"/>
      <w:szCs w:val="20"/>
    </w:rPr>
  </w:style>
  <w:style w:type="character" w:customStyle="1" w:styleId="Numberedlist2Char">
    <w:name w:val="Numbered list 2 Char"/>
    <w:basedOn w:val="DefaultParagraphFont"/>
    <w:link w:val="Numberedlist2"/>
    <w:rsid w:val="00682C33"/>
    <w:rPr>
      <w:rFonts w:ascii="Segoe UI" w:hAnsi="Segoe UI" w:cs="Segoe UI"/>
      <w:color w:val="0D0D0D" w:themeColor="text1" w:themeTint="F2"/>
      <w:sz w:val="24"/>
      <w:szCs w:val="20"/>
      <w:lang w:val="en-US"/>
    </w:rPr>
  </w:style>
  <w:style w:type="paragraph" w:customStyle="1" w:styleId="DocumentTitle">
    <w:name w:val="Document Title"/>
    <w:link w:val="DocumentTitleChar"/>
    <w:autoRedefine/>
    <w:qFormat/>
    <w:rsid w:val="00C72075"/>
    <w:pPr>
      <w:spacing w:after="360" w:line="240" w:lineRule="auto"/>
      <w:ind w:left="227" w:right="295"/>
    </w:pPr>
    <w:rPr>
      <w:rFonts w:ascii="Segoe UI Semibold" w:hAnsi="Segoe UI Semibold" w:cs="Segoe UI Semibold"/>
      <w:color w:val="FFFFFF" w:themeColor="background1"/>
      <w:sz w:val="84"/>
      <w:szCs w:val="64"/>
      <w:lang w:val="en-US"/>
    </w:rPr>
  </w:style>
  <w:style w:type="character" w:customStyle="1" w:styleId="DocumentTitleChar">
    <w:name w:val="Document Title Char"/>
    <w:basedOn w:val="DefaultParagraphFont"/>
    <w:link w:val="DocumentTitle"/>
    <w:rsid w:val="00682C33"/>
    <w:rPr>
      <w:rFonts w:ascii="Segoe UI Semibold" w:hAnsi="Segoe UI Semibold" w:cs="Segoe UI Semibold"/>
      <w:color w:val="FFFFFF" w:themeColor="background1"/>
      <w:sz w:val="84"/>
      <w:szCs w:val="64"/>
      <w:lang w:val="en-US"/>
    </w:rPr>
  </w:style>
  <w:style w:type="paragraph" w:customStyle="1" w:styleId="Bulletlevel1">
    <w:name w:val="Bullet level 1"/>
    <w:link w:val="Bulletlevel1Char"/>
    <w:qFormat/>
    <w:rsid w:val="00C72075"/>
    <w:pPr>
      <w:numPr>
        <w:numId w:val="10"/>
      </w:numPr>
      <w:spacing w:after="40" w:line="240" w:lineRule="auto"/>
    </w:pPr>
    <w:rPr>
      <w:rFonts w:ascii="Segoe UI" w:hAnsi="Segoe UI"/>
      <w:color w:val="000000" w:themeColor="text1"/>
      <w:sz w:val="24"/>
      <w:szCs w:val="24"/>
      <w:lang w:val="en-US"/>
    </w:rPr>
  </w:style>
  <w:style w:type="character" w:customStyle="1" w:styleId="Bulletlevel1Char">
    <w:name w:val="Bullet level 1 Char"/>
    <w:basedOn w:val="DefaultParagraphFont"/>
    <w:link w:val="Bulletlevel1"/>
    <w:rsid w:val="00682C33"/>
    <w:rPr>
      <w:rFonts w:ascii="Segoe UI" w:hAnsi="Segoe UI"/>
      <w:color w:val="000000" w:themeColor="text1"/>
      <w:sz w:val="24"/>
      <w:szCs w:val="24"/>
      <w:lang w:val="en-US"/>
    </w:rPr>
  </w:style>
  <w:style w:type="table" w:styleId="TableGrid">
    <w:name w:val="Table Grid"/>
    <w:basedOn w:val="TableNormal"/>
    <w:uiPriority w:val="39"/>
    <w:rsid w:val="00C720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2Header">
    <w:name w:val="Table 2 Header"/>
    <w:link w:val="Table2HeaderChar"/>
    <w:autoRedefine/>
    <w:qFormat/>
    <w:rsid w:val="00C72075"/>
    <w:pPr>
      <w:keepNext/>
      <w:spacing w:after="0" w:line="240" w:lineRule="auto"/>
    </w:pPr>
    <w:rPr>
      <w:rFonts w:ascii="Segoe UI Semibold" w:hAnsi="Segoe UI Semibold"/>
      <w:bCs/>
      <w:color w:val="FFFFFF" w:themeColor="background1"/>
      <w:sz w:val="24"/>
      <w:lang w:val="en-US"/>
    </w:rPr>
  </w:style>
  <w:style w:type="character" w:customStyle="1" w:styleId="Table2HeaderChar">
    <w:name w:val="Table 2 Header Char"/>
    <w:basedOn w:val="DefaultParagraphFont"/>
    <w:link w:val="Table2Header"/>
    <w:rsid w:val="00682C33"/>
    <w:rPr>
      <w:rFonts w:ascii="Segoe UI Semibold" w:hAnsi="Segoe UI Semibold"/>
      <w:bCs/>
      <w:color w:val="FFFFFF" w:themeColor="background1"/>
      <w:sz w:val="24"/>
      <w:lang w:val="en-US"/>
    </w:rPr>
  </w:style>
  <w:style w:type="character" w:styleId="CommentReference">
    <w:name w:val="annotation reference"/>
    <w:basedOn w:val="DefaultParagraphFont"/>
    <w:uiPriority w:val="99"/>
    <w:semiHidden/>
    <w:unhideWhenUsed/>
    <w:rsid w:val="00C72075"/>
    <w:rPr>
      <w:sz w:val="16"/>
      <w:szCs w:val="16"/>
    </w:rPr>
  </w:style>
  <w:style w:type="paragraph" w:styleId="CommentText">
    <w:name w:val="annotation text"/>
    <w:link w:val="CommentTextChar"/>
    <w:autoRedefine/>
    <w:semiHidden/>
    <w:rsid w:val="00C72075"/>
    <w:pPr>
      <w:spacing w:before="120" w:after="0"/>
    </w:pPr>
    <w:rPr>
      <w:rFonts w:ascii="Segoe UI" w:hAnsi="Segoe UI" w:cs="Segoe UI"/>
      <w:color w:val="000000" w:themeColor="text1"/>
      <w:sz w:val="24"/>
      <w:szCs w:val="24"/>
      <w:lang w:val="en-US"/>
    </w:rPr>
  </w:style>
  <w:style w:type="character" w:customStyle="1" w:styleId="CommentTextChar">
    <w:name w:val="Comment Text Char"/>
    <w:basedOn w:val="DefaultParagraphFont"/>
    <w:link w:val="CommentText"/>
    <w:semiHidden/>
    <w:rsid w:val="00682C33"/>
    <w:rPr>
      <w:rFonts w:ascii="Segoe UI" w:hAnsi="Segoe UI" w:cs="Segoe UI"/>
      <w:color w:val="000000" w:themeColor="text1"/>
      <w:sz w:val="24"/>
      <w:szCs w:val="24"/>
      <w:lang w:val="en-US"/>
    </w:rPr>
  </w:style>
  <w:style w:type="paragraph" w:customStyle="1" w:styleId="Readeraids">
    <w:name w:val="Reader aids"/>
    <w:next w:val="Normal"/>
    <w:qFormat/>
    <w:rsid w:val="00C72075"/>
    <w:pPr>
      <w:spacing w:before="120" w:after="120" w:line="240" w:lineRule="auto"/>
    </w:pPr>
    <w:rPr>
      <w:rFonts w:ascii="Segoe UI" w:eastAsia="Times New Roman" w:hAnsi="Segoe UI" w:cs="Times New Roman"/>
      <w:b/>
      <w:color w:val="000000"/>
      <w:sz w:val="24"/>
      <w:szCs w:val="24"/>
      <w:lang w:val="en-US"/>
    </w:rPr>
  </w:style>
  <w:style w:type="paragraph" w:styleId="BalloonText">
    <w:name w:val="Balloon Text"/>
    <w:basedOn w:val="Normal"/>
    <w:link w:val="BalloonTextChar"/>
    <w:uiPriority w:val="99"/>
    <w:semiHidden/>
    <w:unhideWhenUsed/>
    <w:locked/>
    <w:rsid w:val="00682C33"/>
    <w:pPr>
      <w:spacing w:after="0"/>
    </w:pPr>
    <w:rPr>
      <w:rFonts w:cs="Segoe UI"/>
      <w:sz w:val="18"/>
      <w:szCs w:val="18"/>
    </w:rPr>
  </w:style>
  <w:style w:type="character" w:customStyle="1" w:styleId="BalloonTextChar">
    <w:name w:val="Balloon Text Char"/>
    <w:basedOn w:val="DefaultParagraphFont"/>
    <w:link w:val="BalloonText"/>
    <w:uiPriority w:val="99"/>
    <w:semiHidden/>
    <w:rsid w:val="00682C33"/>
    <w:rPr>
      <w:rFonts w:ascii="Segoe UI" w:hAnsi="Segoe UI" w:cs="Segoe UI"/>
      <w:color w:val="000000" w:themeColor="text1"/>
      <w:sz w:val="18"/>
      <w:szCs w:val="18"/>
      <w:lang w:val="en-US"/>
    </w:rPr>
  </w:style>
  <w:style w:type="paragraph" w:styleId="Header">
    <w:name w:val="header"/>
    <w:basedOn w:val="Normal"/>
    <w:link w:val="HeaderChar"/>
    <w:rsid w:val="00C72075"/>
    <w:pPr>
      <w:tabs>
        <w:tab w:val="center" w:pos="4680"/>
        <w:tab w:val="right" w:pos="9360"/>
      </w:tabs>
      <w:spacing w:after="0"/>
    </w:pPr>
  </w:style>
  <w:style w:type="character" w:customStyle="1" w:styleId="HeaderChar">
    <w:name w:val="Header Char"/>
    <w:basedOn w:val="DefaultParagraphFont"/>
    <w:link w:val="Header"/>
    <w:rsid w:val="00682C33"/>
    <w:rPr>
      <w:rFonts w:ascii="Segoe UI" w:hAnsi="Segoe UI"/>
      <w:color w:val="000000" w:themeColor="text1"/>
      <w:sz w:val="24"/>
      <w:lang w:val="en-US"/>
    </w:rPr>
  </w:style>
  <w:style w:type="paragraph" w:styleId="Footer">
    <w:name w:val="footer"/>
    <w:basedOn w:val="Normal"/>
    <w:link w:val="FooterChar"/>
    <w:rsid w:val="00C72075"/>
    <w:pPr>
      <w:tabs>
        <w:tab w:val="center" w:pos="4680"/>
        <w:tab w:val="right" w:pos="9360"/>
      </w:tabs>
      <w:spacing w:after="0"/>
    </w:pPr>
  </w:style>
  <w:style w:type="character" w:customStyle="1" w:styleId="FooterChar">
    <w:name w:val="Footer Char"/>
    <w:basedOn w:val="DefaultParagraphFont"/>
    <w:link w:val="Footer"/>
    <w:rsid w:val="00682C33"/>
    <w:rPr>
      <w:rFonts w:ascii="Segoe UI" w:hAnsi="Segoe UI"/>
      <w:color w:val="000000" w:themeColor="text1"/>
      <w:sz w:val="24"/>
      <w:lang w:val="en-US"/>
    </w:rPr>
  </w:style>
  <w:style w:type="character" w:styleId="PlaceholderText">
    <w:name w:val="Placeholder Text"/>
    <w:basedOn w:val="DefaultParagraphFont"/>
    <w:uiPriority w:val="99"/>
    <w:semiHidden/>
    <w:rsid w:val="00C72075"/>
    <w:rPr>
      <w:color w:val="808080"/>
    </w:rPr>
  </w:style>
  <w:style w:type="paragraph" w:customStyle="1" w:styleId="TableContent">
    <w:name w:val="Table Content"/>
    <w:link w:val="TableContentChar"/>
    <w:rsid w:val="00C72075"/>
    <w:pPr>
      <w:spacing w:after="0"/>
    </w:pPr>
    <w:rPr>
      <w:rFonts w:ascii="Segoe UI" w:hAnsi="Segoe UI" w:cs="Segoe UI"/>
      <w:color w:val="000000" w:themeColor="text1"/>
      <w:sz w:val="24"/>
      <w:szCs w:val="18"/>
      <w:lang w:val="en-US"/>
    </w:rPr>
  </w:style>
  <w:style w:type="character" w:customStyle="1" w:styleId="TableContentChar">
    <w:name w:val="Table Content Char"/>
    <w:basedOn w:val="DefaultParagraphFont"/>
    <w:link w:val="TableContent"/>
    <w:rsid w:val="00682C33"/>
    <w:rPr>
      <w:rFonts w:ascii="Segoe UI" w:hAnsi="Segoe UI" w:cs="Segoe UI"/>
      <w:color w:val="000000" w:themeColor="text1"/>
      <w:sz w:val="24"/>
      <w:szCs w:val="18"/>
      <w:lang w:val="en-US"/>
    </w:rPr>
  </w:style>
  <w:style w:type="paragraph" w:styleId="TOC1">
    <w:name w:val="toc 1"/>
    <w:basedOn w:val="Normal"/>
    <w:next w:val="Normal"/>
    <w:uiPriority w:val="39"/>
    <w:rsid w:val="00C72075"/>
    <w:pPr>
      <w:tabs>
        <w:tab w:val="right" w:leader="dot" w:pos="4316"/>
      </w:tabs>
      <w:spacing w:after="100"/>
    </w:pPr>
    <w:rPr>
      <w:noProof/>
    </w:rPr>
  </w:style>
  <w:style w:type="paragraph" w:styleId="TOC3">
    <w:name w:val="toc 3"/>
    <w:basedOn w:val="Normal"/>
    <w:next w:val="Normal"/>
    <w:uiPriority w:val="39"/>
    <w:rsid w:val="00C72075"/>
    <w:pPr>
      <w:tabs>
        <w:tab w:val="right" w:leader="dot" w:pos="4316"/>
      </w:tabs>
      <w:spacing w:after="100"/>
      <w:ind w:left="480"/>
    </w:pPr>
    <w:rPr>
      <w:noProof/>
    </w:rPr>
  </w:style>
  <w:style w:type="paragraph" w:styleId="TOC2">
    <w:name w:val="toc 2"/>
    <w:basedOn w:val="Normal"/>
    <w:next w:val="Normal"/>
    <w:uiPriority w:val="39"/>
    <w:rsid w:val="00C72075"/>
    <w:pPr>
      <w:tabs>
        <w:tab w:val="right" w:leader="dot" w:pos="4316"/>
      </w:tabs>
      <w:spacing w:after="100"/>
      <w:ind w:left="240"/>
    </w:pPr>
    <w:rPr>
      <w:rFonts w:cs="Segoe UI Semibold"/>
      <w:noProof/>
    </w:rPr>
  </w:style>
  <w:style w:type="character" w:styleId="Hyperlink">
    <w:name w:val="Hyperlink"/>
    <w:basedOn w:val="DefaultParagraphFont"/>
    <w:uiPriority w:val="99"/>
    <w:rsid w:val="00C72075"/>
    <w:rPr>
      <w:color w:val="0563C1" w:themeColor="hyperlink"/>
      <w:u w:val="single"/>
    </w:rPr>
  </w:style>
  <w:style w:type="character" w:styleId="UnresolvedMention">
    <w:name w:val="Unresolved Mention"/>
    <w:basedOn w:val="DefaultParagraphFont"/>
    <w:uiPriority w:val="99"/>
    <w:semiHidden/>
    <w:unhideWhenUsed/>
    <w:rsid w:val="00C72075"/>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C72075"/>
    <w:pPr>
      <w:spacing w:before="0" w:after="120"/>
    </w:pPr>
    <w:rPr>
      <w:b/>
      <w:bCs/>
    </w:rPr>
  </w:style>
  <w:style w:type="character" w:customStyle="1" w:styleId="CommentSubjectChar">
    <w:name w:val="Comment Subject Char"/>
    <w:basedOn w:val="CommentTextChar"/>
    <w:link w:val="CommentSubject"/>
    <w:uiPriority w:val="99"/>
    <w:semiHidden/>
    <w:rsid w:val="00682C33"/>
    <w:rPr>
      <w:rFonts w:ascii="Segoe UI" w:hAnsi="Segoe UI" w:cs="Segoe UI"/>
      <w:b/>
      <w:bCs/>
      <w:color w:val="000000" w:themeColor="text1"/>
      <w:sz w:val="24"/>
      <w:szCs w:val="24"/>
      <w:lang w:val="en-US"/>
    </w:rPr>
  </w:style>
  <w:style w:type="paragraph" w:customStyle="1" w:styleId="GuidancetoSME">
    <w:name w:val="Guidance to SME"/>
    <w:autoRedefine/>
    <w:rsid w:val="00C72075"/>
    <w:pPr>
      <w:numPr>
        <w:numId w:val="124"/>
      </w:numPr>
      <w:spacing w:after="40" w:line="240" w:lineRule="auto"/>
    </w:pPr>
    <w:rPr>
      <w:rFonts w:ascii="Segoe UI" w:hAnsi="Segoe UI"/>
      <w:color w:val="C45911"/>
      <w:sz w:val="24"/>
      <w:szCs w:val="24"/>
      <w:lang w:val="en-US"/>
    </w:rPr>
  </w:style>
  <w:style w:type="paragraph" w:customStyle="1" w:styleId="GuidancetoSMEsecondlevel">
    <w:name w:val="Guidance to SME second level"/>
    <w:autoRedefine/>
    <w:rsid w:val="00C72075"/>
    <w:pPr>
      <w:numPr>
        <w:numId w:val="1"/>
      </w:numPr>
      <w:spacing w:after="40" w:line="240" w:lineRule="auto"/>
      <w:ind w:left="1152"/>
    </w:pPr>
    <w:rPr>
      <w:rFonts w:ascii="Segoe" w:hAnsi="Segoe"/>
      <w:color w:val="C45911"/>
      <w:sz w:val="24"/>
      <w:szCs w:val="24"/>
      <w:lang w:val="en-US"/>
    </w:rPr>
  </w:style>
  <w:style w:type="paragraph" w:customStyle="1" w:styleId="Authornoteintable">
    <w:name w:val="Author note in table"/>
    <w:link w:val="AuthornoteintableChar"/>
    <w:autoRedefine/>
    <w:semiHidden/>
    <w:qFormat/>
    <w:rsid w:val="00C72075"/>
    <w:pPr>
      <w:numPr>
        <w:numId w:val="5"/>
      </w:numPr>
      <w:spacing w:after="40"/>
      <w:ind w:left="450"/>
    </w:pPr>
    <w:rPr>
      <w:rFonts w:ascii="Segoe UI" w:hAnsi="Segoe UI"/>
      <w:color w:val="C45911" w:themeColor="accent2" w:themeShade="BF"/>
      <w:sz w:val="24"/>
      <w:szCs w:val="24"/>
      <w:lang w:val="en-US"/>
    </w:rPr>
  </w:style>
  <w:style w:type="character" w:customStyle="1" w:styleId="AuthornoteintableChar">
    <w:name w:val="Author note in table Char"/>
    <w:basedOn w:val="DefaultParagraphFont"/>
    <w:link w:val="Authornoteintable"/>
    <w:semiHidden/>
    <w:rsid w:val="00682C33"/>
    <w:rPr>
      <w:rFonts w:ascii="Segoe UI" w:hAnsi="Segoe UI"/>
      <w:color w:val="C45911" w:themeColor="accent2" w:themeShade="BF"/>
      <w:sz w:val="24"/>
      <w:szCs w:val="24"/>
      <w:lang w:val="en-US"/>
    </w:rPr>
  </w:style>
  <w:style w:type="paragraph" w:customStyle="1" w:styleId="TableRowHeader">
    <w:name w:val="Table Row Header"/>
    <w:rsid w:val="00C72075"/>
    <w:pPr>
      <w:spacing w:after="0" w:line="240" w:lineRule="auto"/>
    </w:pPr>
    <w:rPr>
      <w:rFonts w:ascii="Segoe UI Semibold" w:eastAsiaTheme="majorEastAsia" w:hAnsi="Segoe UI Semibold" w:cstheme="majorBidi"/>
      <w:b/>
      <w:iCs/>
      <w:color w:val="000000" w:themeColor="text1"/>
      <w:sz w:val="24"/>
      <w:szCs w:val="24"/>
      <w:lang w:val="en-US"/>
    </w:rPr>
  </w:style>
  <w:style w:type="paragraph" w:styleId="Revision">
    <w:name w:val="Revision"/>
    <w:hidden/>
    <w:uiPriority w:val="99"/>
    <w:semiHidden/>
    <w:rsid w:val="00C72075"/>
    <w:pPr>
      <w:spacing w:after="0" w:line="240" w:lineRule="auto"/>
    </w:pPr>
    <w:rPr>
      <w:rFonts w:ascii="Segoe UI" w:hAnsi="Segoe UI"/>
      <w:color w:val="000000" w:themeColor="text1"/>
      <w:sz w:val="24"/>
      <w:lang w:val="en-US"/>
    </w:rPr>
  </w:style>
  <w:style w:type="paragraph" w:styleId="TOCHeading">
    <w:name w:val="TOC Heading"/>
    <w:basedOn w:val="Heading1"/>
    <w:next w:val="Normal"/>
    <w:qFormat/>
    <w:rsid w:val="00C72075"/>
  </w:style>
  <w:style w:type="paragraph" w:styleId="Caption">
    <w:name w:val="caption"/>
    <w:basedOn w:val="Normal"/>
    <w:next w:val="Normal"/>
    <w:autoRedefine/>
    <w:qFormat/>
    <w:rsid w:val="00C72075"/>
    <w:pPr>
      <w:spacing w:before="120" w:after="200"/>
    </w:pPr>
    <w:rPr>
      <w:i/>
      <w:iCs/>
      <w:color w:val="auto"/>
      <w:szCs w:val="18"/>
    </w:rPr>
  </w:style>
  <w:style w:type="paragraph" w:customStyle="1" w:styleId="Tablelistbullet1">
    <w:name w:val="Table list bullet 1"/>
    <w:basedOn w:val="Bulletlevel1"/>
    <w:qFormat/>
    <w:rsid w:val="00C72075"/>
  </w:style>
  <w:style w:type="paragraph" w:customStyle="1" w:styleId="Tablelistbullet2">
    <w:name w:val="Table list bullet 2"/>
    <w:basedOn w:val="Bulletlevel2"/>
    <w:qFormat/>
    <w:rsid w:val="00C72075"/>
  </w:style>
  <w:style w:type="character" w:customStyle="1" w:styleId="Inlinebold">
    <w:name w:val="Inline bold"/>
    <w:basedOn w:val="DefaultParagraphFont"/>
    <w:uiPriority w:val="1"/>
    <w:qFormat/>
    <w:rsid w:val="00C72075"/>
    <w:rPr>
      <w:b/>
    </w:rPr>
  </w:style>
  <w:style w:type="character" w:customStyle="1" w:styleId="Inlineitalic">
    <w:name w:val="Inline italic"/>
    <w:basedOn w:val="DefaultParagraphFont"/>
    <w:uiPriority w:val="1"/>
    <w:qFormat/>
    <w:rsid w:val="00C72075"/>
    <w:rPr>
      <w:i/>
    </w:rPr>
  </w:style>
  <w:style w:type="paragraph" w:styleId="ListParagraph">
    <w:name w:val="List Paragraph"/>
    <w:basedOn w:val="Normal"/>
    <w:autoRedefine/>
    <w:uiPriority w:val="34"/>
    <w:qFormat/>
    <w:rsid w:val="00C72075"/>
    <w:pPr>
      <w:contextualSpacing/>
    </w:pPr>
  </w:style>
  <w:style w:type="paragraph" w:styleId="TOC4">
    <w:name w:val="toc 4"/>
    <w:basedOn w:val="Normal"/>
    <w:next w:val="Normal"/>
    <w:autoRedefine/>
    <w:uiPriority w:val="39"/>
    <w:unhideWhenUsed/>
    <w:rsid w:val="00E05BB5"/>
    <w:pPr>
      <w:spacing w:after="100" w:line="259" w:lineRule="auto"/>
      <w:ind w:left="660"/>
    </w:pPr>
    <w:rPr>
      <w:rFonts w:asciiTheme="minorHAnsi" w:eastAsiaTheme="minorEastAsia" w:hAnsiTheme="minorHAnsi"/>
      <w:color w:val="auto"/>
      <w:sz w:val="22"/>
    </w:rPr>
  </w:style>
  <w:style w:type="paragraph" w:styleId="TOC5">
    <w:name w:val="toc 5"/>
    <w:basedOn w:val="Normal"/>
    <w:next w:val="Normal"/>
    <w:autoRedefine/>
    <w:uiPriority w:val="39"/>
    <w:unhideWhenUsed/>
    <w:rsid w:val="00E05BB5"/>
    <w:pPr>
      <w:spacing w:after="100" w:line="259" w:lineRule="auto"/>
      <w:ind w:left="880"/>
    </w:pPr>
    <w:rPr>
      <w:rFonts w:asciiTheme="minorHAnsi" w:eastAsiaTheme="minorEastAsia" w:hAnsiTheme="minorHAnsi"/>
      <w:color w:val="auto"/>
      <w:sz w:val="22"/>
    </w:rPr>
  </w:style>
  <w:style w:type="paragraph" w:styleId="TOC6">
    <w:name w:val="toc 6"/>
    <w:basedOn w:val="Normal"/>
    <w:next w:val="Normal"/>
    <w:autoRedefine/>
    <w:uiPriority w:val="39"/>
    <w:unhideWhenUsed/>
    <w:rsid w:val="00E05BB5"/>
    <w:pPr>
      <w:spacing w:after="100" w:line="259" w:lineRule="auto"/>
      <w:ind w:left="1100"/>
    </w:pPr>
    <w:rPr>
      <w:rFonts w:asciiTheme="minorHAnsi" w:eastAsiaTheme="minorEastAsia" w:hAnsiTheme="minorHAnsi"/>
      <w:color w:val="auto"/>
      <w:sz w:val="22"/>
    </w:rPr>
  </w:style>
  <w:style w:type="paragraph" w:styleId="TOC7">
    <w:name w:val="toc 7"/>
    <w:basedOn w:val="Normal"/>
    <w:next w:val="Normal"/>
    <w:autoRedefine/>
    <w:uiPriority w:val="39"/>
    <w:unhideWhenUsed/>
    <w:rsid w:val="00E05BB5"/>
    <w:pPr>
      <w:spacing w:after="100" w:line="259" w:lineRule="auto"/>
      <w:ind w:left="1320"/>
    </w:pPr>
    <w:rPr>
      <w:rFonts w:asciiTheme="minorHAnsi" w:eastAsiaTheme="minorEastAsia" w:hAnsiTheme="minorHAnsi"/>
      <w:color w:val="auto"/>
      <w:sz w:val="22"/>
    </w:rPr>
  </w:style>
  <w:style w:type="paragraph" w:styleId="TOC8">
    <w:name w:val="toc 8"/>
    <w:basedOn w:val="Normal"/>
    <w:next w:val="Normal"/>
    <w:autoRedefine/>
    <w:uiPriority w:val="39"/>
    <w:unhideWhenUsed/>
    <w:rsid w:val="00E05BB5"/>
    <w:pPr>
      <w:spacing w:after="100" w:line="259" w:lineRule="auto"/>
      <w:ind w:left="1540"/>
    </w:pPr>
    <w:rPr>
      <w:rFonts w:asciiTheme="minorHAnsi" w:eastAsiaTheme="minorEastAsia" w:hAnsiTheme="minorHAnsi"/>
      <w:color w:val="auto"/>
      <w:sz w:val="22"/>
    </w:rPr>
  </w:style>
  <w:style w:type="paragraph" w:styleId="TOC9">
    <w:name w:val="toc 9"/>
    <w:basedOn w:val="Normal"/>
    <w:next w:val="Normal"/>
    <w:autoRedefine/>
    <w:uiPriority w:val="39"/>
    <w:unhideWhenUsed/>
    <w:rsid w:val="00E05BB5"/>
    <w:pPr>
      <w:spacing w:after="100" w:line="259" w:lineRule="auto"/>
      <w:ind w:left="1760"/>
    </w:pPr>
    <w:rPr>
      <w:rFonts w:asciiTheme="minorHAnsi" w:eastAsiaTheme="minorEastAsia" w:hAnsiTheme="minorHAnsi"/>
      <w:color w:val="auto"/>
      <w:sz w:val="22"/>
    </w:rPr>
  </w:style>
  <w:style w:type="character" w:styleId="FollowedHyperlink">
    <w:name w:val="FollowedHyperlink"/>
    <w:basedOn w:val="DefaultParagraphFont"/>
    <w:uiPriority w:val="99"/>
    <w:semiHidden/>
    <w:unhideWhenUsed/>
    <w:rsid w:val="00051C69"/>
    <w:rPr>
      <w:color w:val="954F72" w:themeColor="followedHyperlink"/>
      <w:u w:val="single"/>
    </w:rPr>
  </w:style>
  <w:style w:type="paragraph" w:customStyle="1" w:styleId="NumberedList20">
    <w:name w:val="Numbered List 2"/>
    <w:link w:val="NumberedList2Char0"/>
    <w:autoRedefine/>
    <w:rsid w:val="00C72075"/>
    <w:pPr>
      <w:spacing w:line="240" w:lineRule="auto"/>
    </w:pPr>
    <w:rPr>
      <w:rFonts w:ascii="Segoe" w:hAnsi="Segoe" w:cs="Segoe UI"/>
      <w:color w:val="0D0D0D" w:themeColor="text1" w:themeTint="F2"/>
      <w:sz w:val="24"/>
      <w:szCs w:val="20"/>
      <w:lang w:val="en-US"/>
    </w:rPr>
  </w:style>
  <w:style w:type="character" w:customStyle="1" w:styleId="NumberedList2Char0">
    <w:name w:val="Numbered List 2 Char"/>
    <w:basedOn w:val="DefaultParagraphFont"/>
    <w:link w:val="NumberedList20"/>
    <w:rsid w:val="00682C33"/>
    <w:rPr>
      <w:rFonts w:ascii="Segoe" w:hAnsi="Segoe" w:cs="Segoe UI"/>
      <w:color w:val="0D0D0D" w:themeColor="text1" w:themeTint="F2"/>
      <w:sz w:val="2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98036">
      <w:bodyDiv w:val="1"/>
      <w:marLeft w:val="0"/>
      <w:marRight w:val="0"/>
      <w:marTop w:val="0"/>
      <w:marBottom w:val="0"/>
      <w:divBdr>
        <w:top w:val="none" w:sz="0" w:space="0" w:color="auto"/>
        <w:left w:val="none" w:sz="0" w:space="0" w:color="auto"/>
        <w:bottom w:val="none" w:sz="0" w:space="0" w:color="auto"/>
        <w:right w:val="none" w:sz="0" w:space="0" w:color="auto"/>
      </w:divBdr>
    </w:div>
    <w:div w:id="195773344">
      <w:bodyDiv w:val="1"/>
      <w:marLeft w:val="0"/>
      <w:marRight w:val="0"/>
      <w:marTop w:val="0"/>
      <w:marBottom w:val="0"/>
      <w:divBdr>
        <w:top w:val="none" w:sz="0" w:space="0" w:color="auto"/>
        <w:left w:val="none" w:sz="0" w:space="0" w:color="auto"/>
        <w:bottom w:val="none" w:sz="0" w:space="0" w:color="auto"/>
        <w:right w:val="none" w:sz="0" w:space="0" w:color="auto"/>
      </w:divBdr>
      <w:divsChild>
        <w:div w:id="1090927947">
          <w:marLeft w:val="0"/>
          <w:marRight w:val="0"/>
          <w:marTop w:val="0"/>
          <w:marBottom w:val="0"/>
          <w:divBdr>
            <w:top w:val="none" w:sz="0" w:space="0" w:color="auto"/>
            <w:left w:val="none" w:sz="0" w:space="0" w:color="auto"/>
            <w:bottom w:val="none" w:sz="0" w:space="0" w:color="auto"/>
            <w:right w:val="none" w:sz="0" w:space="0" w:color="auto"/>
          </w:divBdr>
        </w:div>
      </w:divsChild>
    </w:div>
    <w:div w:id="233244918">
      <w:bodyDiv w:val="1"/>
      <w:marLeft w:val="0"/>
      <w:marRight w:val="0"/>
      <w:marTop w:val="0"/>
      <w:marBottom w:val="0"/>
      <w:divBdr>
        <w:top w:val="none" w:sz="0" w:space="0" w:color="auto"/>
        <w:left w:val="none" w:sz="0" w:space="0" w:color="auto"/>
        <w:bottom w:val="none" w:sz="0" w:space="0" w:color="auto"/>
        <w:right w:val="none" w:sz="0" w:space="0" w:color="auto"/>
      </w:divBdr>
    </w:div>
    <w:div w:id="238485976">
      <w:bodyDiv w:val="1"/>
      <w:marLeft w:val="0"/>
      <w:marRight w:val="0"/>
      <w:marTop w:val="0"/>
      <w:marBottom w:val="0"/>
      <w:divBdr>
        <w:top w:val="none" w:sz="0" w:space="0" w:color="auto"/>
        <w:left w:val="none" w:sz="0" w:space="0" w:color="auto"/>
        <w:bottom w:val="none" w:sz="0" w:space="0" w:color="auto"/>
        <w:right w:val="none" w:sz="0" w:space="0" w:color="auto"/>
      </w:divBdr>
      <w:divsChild>
        <w:div w:id="565997986">
          <w:marLeft w:val="0"/>
          <w:marRight w:val="0"/>
          <w:marTop w:val="0"/>
          <w:marBottom w:val="0"/>
          <w:divBdr>
            <w:top w:val="none" w:sz="0" w:space="0" w:color="auto"/>
            <w:left w:val="none" w:sz="0" w:space="0" w:color="auto"/>
            <w:bottom w:val="none" w:sz="0" w:space="0" w:color="auto"/>
            <w:right w:val="none" w:sz="0" w:space="0" w:color="auto"/>
          </w:divBdr>
        </w:div>
      </w:divsChild>
    </w:div>
    <w:div w:id="380254659">
      <w:bodyDiv w:val="1"/>
      <w:marLeft w:val="0"/>
      <w:marRight w:val="0"/>
      <w:marTop w:val="0"/>
      <w:marBottom w:val="0"/>
      <w:divBdr>
        <w:top w:val="none" w:sz="0" w:space="0" w:color="auto"/>
        <w:left w:val="none" w:sz="0" w:space="0" w:color="auto"/>
        <w:bottom w:val="none" w:sz="0" w:space="0" w:color="auto"/>
        <w:right w:val="none" w:sz="0" w:space="0" w:color="auto"/>
      </w:divBdr>
      <w:divsChild>
        <w:div w:id="275254247">
          <w:marLeft w:val="0"/>
          <w:marRight w:val="0"/>
          <w:marTop w:val="0"/>
          <w:marBottom w:val="0"/>
          <w:divBdr>
            <w:top w:val="none" w:sz="0" w:space="0" w:color="auto"/>
            <w:left w:val="none" w:sz="0" w:space="0" w:color="auto"/>
            <w:bottom w:val="none" w:sz="0" w:space="0" w:color="auto"/>
            <w:right w:val="none" w:sz="0" w:space="0" w:color="auto"/>
          </w:divBdr>
        </w:div>
      </w:divsChild>
    </w:div>
    <w:div w:id="381175266">
      <w:bodyDiv w:val="1"/>
      <w:marLeft w:val="0"/>
      <w:marRight w:val="0"/>
      <w:marTop w:val="0"/>
      <w:marBottom w:val="0"/>
      <w:divBdr>
        <w:top w:val="none" w:sz="0" w:space="0" w:color="auto"/>
        <w:left w:val="none" w:sz="0" w:space="0" w:color="auto"/>
        <w:bottom w:val="none" w:sz="0" w:space="0" w:color="auto"/>
        <w:right w:val="none" w:sz="0" w:space="0" w:color="auto"/>
      </w:divBdr>
    </w:div>
    <w:div w:id="430128815">
      <w:bodyDiv w:val="1"/>
      <w:marLeft w:val="0"/>
      <w:marRight w:val="0"/>
      <w:marTop w:val="0"/>
      <w:marBottom w:val="0"/>
      <w:divBdr>
        <w:top w:val="none" w:sz="0" w:space="0" w:color="auto"/>
        <w:left w:val="none" w:sz="0" w:space="0" w:color="auto"/>
        <w:bottom w:val="none" w:sz="0" w:space="0" w:color="auto"/>
        <w:right w:val="none" w:sz="0" w:space="0" w:color="auto"/>
      </w:divBdr>
    </w:div>
    <w:div w:id="639310674">
      <w:bodyDiv w:val="1"/>
      <w:marLeft w:val="0"/>
      <w:marRight w:val="0"/>
      <w:marTop w:val="0"/>
      <w:marBottom w:val="0"/>
      <w:divBdr>
        <w:top w:val="none" w:sz="0" w:space="0" w:color="auto"/>
        <w:left w:val="none" w:sz="0" w:space="0" w:color="auto"/>
        <w:bottom w:val="none" w:sz="0" w:space="0" w:color="auto"/>
        <w:right w:val="none" w:sz="0" w:space="0" w:color="auto"/>
      </w:divBdr>
      <w:divsChild>
        <w:div w:id="2115712862">
          <w:marLeft w:val="0"/>
          <w:marRight w:val="0"/>
          <w:marTop w:val="0"/>
          <w:marBottom w:val="0"/>
          <w:divBdr>
            <w:top w:val="none" w:sz="0" w:space="0" w:color="auto"/>
            <w:left w:val="none" w:sz="0" w:space="0" w:color="auto"/>
            <w:bottom w:val="none" w:sz="0" w:space="0" w:color="auto"/>
            <w:right w:val="none" w:sz="0" w:space="0" w:color="auto"/>
          </w:divBdr>
        </w:div>
      </w:divsChild>
    </w:div>
    <w:div w:id="687871367">
      <w:bodyDiv w:val="1"/>
      <w:marLeft w:val="0"/>
      <w:marRight w:val="0"/>
      <w:marTop w:val="0"/>
      <w:marBottom w:val="0"/>
      <w:divBdr>
        <w:top w:val="none" w:sz="0" w:space="0" w:color="auto"/>
        <w:left w:val="none" w:sz="0" w:space="0" w:color="auto"/>
        <w:bottom w:val="none" w:sz="0" w:space="0" w:color="auto"/>
        <w:right w:val="none" w:sz="0" w:space="0" w:color="auto"/>
      </w:divBdr>
      <w:divsChild>
        <w:div w:id="266427730">
          <w:marLeft w:val="0"/>
          <w:marRight w:val="0"/>
          <w:marTop w:val="0"/>
          <w:marBottom w:val="0"/>
          <w:divBdr>
            <w:top w:val="none" w:sz="0" w:space="0" w:color="auto"/>
            <w:left w:val="none" w:sz="0" w:space="0" w:color="auto"/>
            <w:bottom w:val="none" w:sz="0" w:space="0" w:color="auto"/>
            <w:right w:val="none" w:sz="0" w:space="0" w:color="auto"/>
          </w:divBdr>
        </w:div>
      </w:divsChild>
    </w:div>
    <w:div w:id="1319336843">
      <w:bodyDiv w:val="1"/>
      <w:marLeft w:val="0"/>
      <w:marRight w:val="0"/>
      <w:marTop w:val="0"/>
      <w:marBottom w:val="0"/>
      <w:divBdr>
        <w:top w:val="none" w:sz="0" w:space="0" w:color="auto"/>
        <w:left w:val="none" w:sz="0" w:space="0" w:color="auto"/>
        <w:bottom w:val="none" w:sz="0" w:space="0" w:color="auto"/>
        <w:right w:val="none" w:sz="0" w:space="0" w:color="auto"/>
      </w:divBdr>
      <w:divsChild>
        <w:div w:id="1354113832">
          <w:marLeft w:val="0"/>
          <w:marRight w:val="0"/>
          <w:marTop w:val="0"/>
          <w:marBottom w:val="0"/>
          <w:divBdr>
            <w:top w:val="none" w:sz="0" w:space="0" w:color="auto"/>
            <w:left w:val="none" w:sz="0" w:space="0" w:color="auto"/>
            <w:bottom w:val="none" w:sz="0" w:space="0" w:color="auto"/>
            <w:right w:val="none" w:sz="0" w:space="0" w:color="auto"/>
          </w:divBdr>
        </w:div>
      </w:divsChild>
    </w:div>
    <w:div w:id="1342733303">
      <w:bodyDiv w:val="1"/>
      <w:marLeft w:val="0"/>
      <w:marRight w:val="0"/>
      <w:marTop w:val="0"/>
      <w:marBottom w:val="0"/>
      <w:divBdr>
        <w:top w:val="none" w:sz="0" w:space="0" w:color="auto"/>
        <w:left w:val="none" w:sz="0" w:space="0" w:color="auto"/>
        <w:bottom w:val="none" w:sz="0" w:space="0" w:color="auto"/>
        <w:right w:val="none" w:sz="0" w:space="0" w:color="auto"/>
      </w:divBdr>
    </w:div>
    <w:div w:id="1448937521">
      <w:bodyDiv w:val="1"/>
      <w:marLeft w:val="0"/>
      <w:marRight w:val="0"/>
      <w:marTop w:val="0"/>
      <w:marBottom w:val="0"/>
      <w:divBdr>
        <w:top w:val="none" w:sz="0" w:space="0" w:color="auto"/>
        <w:left w:val="none" w:sz="0" w:space="0" w:color="auto"/>
        <w:bottom w:val="none" w:sz="0" w:space="0" w:color="auto"/>
        <w:right w:val="none" w:sz="0" w:space="0" w:color="auto"/>
      </w:divBdr>
    </w:div>
    <w:div w:id="1600219661">
      <w:bodyDiv w:val="1"/>
      <w:marLeft w:val="0"/>
      <w:marRight w:val="0"/>
      <w:marTop w:val="0"/>
      <w:marBottom w:val="0"/>
      <w:divBdr>
        <w:top w:val="none" w:sz="0" w:space="0" w:color="auto"/>
        <w:left w:val="none" w:sz="0" w:space="0" w:color="auto"/>
        <w:bottom w:val="none" w:sz="0" w:space="0" w:color="auto"/>
        <w:right w:val="none" w:sz="0" w:space="0" w:color="auto"/>
      </w:divBdr>
      <w:divsChild>
        <w:div w:id="978193081">
          <w:marLeft w:val="0"/>
          <w:marRight w:val="0"/>
          <w:marTop w:val="0"/>
          <w:marBottom w:val="0"/>
          <w:divBdr>
            <w:top w:val="none" w:sz="0" w:space="0" w:color="auto"/>
            <w:left w:val="none" w:sz="0" w:space="0" w:color="auto"/>
            <w:bottom w:val="none" w:sz="0" w:space="0" w:color="auto"/>
            <w:right w:val="none" w:sz="0" w:space="0" w:color="auto"/>
          </w:divBdr>
        </w:div>
      </w:divsChild>
    </w:div>
    <w:div w:id="1676615715">
      <w:bodyDiv w:val="1"/>
      <w:marLeft w:val="0"/>
      <w:marRight w:val="0"/>
      <w:marTop w:val="0"/>
      <w:marBottom w:val="0"/>
      <w:divBdr>
        <w:top w:val="none" w:sz="0" w:space="0" w:color="auto"/>
        <w:left w:val="none" w:sz="0" w:space="0" w:color="auto"/>
        <w:bottom w:val="none" w:sz="0" w:space="0" w:color="auto"/>
        <w:right w:val="none" w:sz="0" w:space="0" w:color="auto"/>
      </w:divBdr>
      <w:divsChild>
        <w:div w:id="2043746585">
          <w:marLeft w:val="0"/>
          <w:marRight w:val="0"/>
          <w:marTop w:val="0"/>
          <w:marBottom w:val="0"/>
          <w:divBdr>
            <w:top w:val="none" w:sz="0" w:space="0" w:color="auto"/>
            <w:left w:val="none" w:sz="0" w:space="0" w:color="auto"/>
            <w:bottom w:val="none" w:sz="0" w:space="0" w:color="auto"/>
            <w:right w:val="none" w:sz="0" w:space="0" w:color="auto"/>
          </w:divBdr>
        </w:div>
      </w:divsChild>
    </w:div>
    <w:div w:id="1737431728">
      <w:bodyDiv w:val="1"/>
      <w:marLeft w:val="0"/>
      <w:marRight w:val="0"/>
      <w:marTop w:val="0"/>
      <w:marBottom w:val="0"/>
      <w:divBdr>
        <w:top w:val="none" w:sz="0" w:space="0" w:color="auto"/>
        <w:left w:val="none" w:sz="0" w:space="0" w:color="auto"/>
        <w:bottom w:val="none" w:sz="0" w:space="0" w:color="auto"/>
        <w:right w:val="none" w:sz="0" w:space="0" w:color="auto"/>
      </w:divBdr>
      <w:divsChild>
        <w:div w:id="2049911627">
          <w:marLeft w:val="0"/>
          <w:marRight w:val="0"/>
          <w:marTop w:val="0"/>
          <w:marBottom w:val="0"/>
          <w:divBdr>
            <w:top w:val="none" w:sz="0" w:space="0" w:color="auto"/>
            <w:left w:val="none" w:sz="0" w:space="0" w:color="auto"/>
            <w:bottom w:val="none" w:sz="0" w:space="0" w:color="auto"/>
            <w:right w:val="none" w:sz="0" w:space="0" w:color="auto"/>
          </w:divBdr>
        </w:div>
      </w:divsChild>
    </w:div>
    <w:div w:id="1778331457">
      <w:bodyDiv w:val="1"/>
      <w:marLeft w:val="0"/>
      <w:marRight w:val="0"/>
      <w:marTop w:val="0"/>
      <w:marBottom w:val="0"/>
      <w:divBdr>
        <w:top w:val="none" w:sz="0" w:space="0" w:color="auto"/>
        <w:left w:val="none" w:sz="0" w:space="0" w:color="auto"/>
        <w:bottom w:val="none" w:sz="0" w:space="0" w:color="auto"/>
        <w:right w:val="none" w:sz="0" w:space="0" w:color="auto"/>
      </w:divBdr>
    </w:div>
    <w:div w:id="1854954803">
      <w:bodyDiv w:val="1"/>
      <w:marLeft w:val="0"/>
      <w:marRight w:val="0"/>
      <w:marTop w:val="0"/>
      <w:marBottom w:val="0"/>
      <w:divBdr>
        <w:top w:val="none" w:sz="0" w:space="0" w:color="auto"/>
        <w:left w:val="none" w:sz="0" w:space="0" w:color="auto"/>
        <w:bottom w:val="none" w:sz="0" w:space="0" w:color="auto"/>
        <w:right w:val="none" w:sz="0" w:space="0" w:color="auto"/>
      </w:divBdr>
      <w:divsChild>
        <w:div w:id="1353414877">
          <w:marLeft w:val="0"/>
          <w:marRight w:val="0"/>
          <w:marTop w:val="0"/>
          <w:marBottom w:val="0"/>
          <w:divBdr>
            <w:top w:val="none" w:sz="0" w:space="0" w:color="auto"/>
            <w:left w:val="none" w:sz="0" w:space="0" w:color="auto"/>
            <w:bottom w:val="none" w:sz="0" w:space="0" w:color="auto"/>
            <w:right w:val="none" w:sz="0" w:space="0" w:color="auto"/>
          </w:divBdr>
        </w:div>
      </w:divsChild>
    </w:div>
    <w:div w:id="1887764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0.svg"/><Relationship Id="rId26" Type="http://schemas.openxmlformats.org/officeDocument/2006/relationships/hyperlink" Target="https://aka.ms/LEFT-LEFTB-functions" TargetMode="External"/><Relationship Id="rId39" Type="http://schemas.openxmlformats.org/officeDocument/2006/relationships/image" Target="media/image21.sv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aka.ms/PROPER-function" TargetMode="External"/><Relationship Id="rId42" Type="http://schemas.openxmlformats.org/officeDocument/2006/relationships/hyperlink" Target="https://aka.ms/TEXTJOIN-function" TargetMode="External"/><Relationship Id="rId47" Type="http://schemas.openxmlformats.org/officeDocument/2006/relationships/image" Target="media/image25.JPG"/><Relationship Id="rId50"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JPG"/><Relationship Id="rId33" Type="http://schemas.openxmlformats.org/officeDocument/2006/relationships/image" Target="media/image19.jpg"/><Relationship Id="rId38" Type="http://schemas.openxmlformats.org/officeDocument/2006/relationships/image" Target="media/image20.png"/><Relationship Id="rId46" Type="http://schemas.openxmlformats.org/officeDocument/2006/relationships/hyperlink" Target="https://aka.ms/Work-with-hyperlinks-in-Excel" TargetMode="External"/><Relationship Id="rId2" Type="http://schemas.openxmlformats.org/officeDocument/2006/relationships/numbering" Target="numbering.xml"/><Relationship Id="rId16" Type="http://schemas.openxmlformats.org/officeDocument/2006/relationships/hyperlink" Target="https://aka.ms/Import-data-from-external-data-sources-Power-Query" TargetMode="External"/><Relationship Id="rId20" Type="http://schemas.openxmlformats.org/officeDocument/2006/relationships/hyperlink" Target="https://aka.ms/Import-or-export-text-txt-or-csv-files" TargetMode="External"/><Relationship Id="rId29" Type="http://schemas.openxmlformats.org/officeDocument/2006/relationships/hyperlink" Target="https://aka.ms/MID-MIDB-functions" TargetMode="External"/><Relationship Id="rId41" Type="http://schemas.openxmlformats.org/officeDocument/2006/relationships/hyperlink" Target="https://aka.ms/Switch-between-relative-absolute-and-mixed-reference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G"/><Relationship Id="rId32" Type="http://schemas.openxmlformats.org/officeDocument/2006/relationships/image" Target="media/image18.JPG"/><Relationship Id="rId37" Type="http://schemas.openxmlformats.org/officeDocument/2006/relationships/hyperlink" Target="https://aka.ms/LOWER-function" TargetMode="External"/><Relationship Id="rId40" Type="http://schemas.openxmlformats.org/officeDocument/2006/relationships/hyperlink" Target="https://aka.ms/CONCAT-function" TargetMode="External"/><Relationship Id="rId45" Type="http://schemas.openxmlformats.org/officeDocument/2006/relationships/image" Target="media/image24.JPG"/><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3.JPG"/><Relationship Id="rId28" Type="http://schemas.openxmlformats.org/officeDocument/2006/relationships/hyperlink" Target="https://aka.ms/LEN-LENB-functions" TargetMode="External"/><Relationship Id="rId36" Type="http://schemas.openxmlformats.org/officeDocument/2006/relationships/hyperlink" Target="https://aka.ms/UPPER-function" TargetMode="External"/><Relationship Id="rId49" Type="http://schemas.openxmlformats.org/officeDocument/2006/relationships/image" Target="media/image26.JPG"/><Relationship Id="rId10" Type="http://schemas.openxmlformats.org/officeDocument/2006/relationships/header" Target="header1.xml"/><Relationship Id="rId19" Type="http://schemas.openxmlformats.org/officeDocument/2006/relationships/hyperlink" Target="https://aka.ms/Import-or-export-text-txt-or-csv-files" TargetMode="External"/><Relationship Id="rId31" Type="http://schemas.openxmlformats.org/officeDocument/2006/relationships/image" Target="media/image17.svg"/><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aka.ms/RIGHT-RIGHTB-functions" TargetMode="External"/><Relationship Id="rId30" Type="http://schemas.openxmlformats.org/officeDocument/2006/relationships/image" Target="media/image16.png"/><Relationship Id="rId35" Type="http://schemas.openxmlformats.org/officeDocument/2006/relationships/hyperlink" Target="https://aka.ms/paste-special-when-copying-from-excel" TargetMode="External"/><Relationship Id="rId43" Type="http://schemas.openxmlformats.org/officeDocument/2006/relationships/image" Target="media/image22.jpeg"/><Relationship Id="rId48" Type="http://schemas.openxmlformats.org/officeDocument/2006/relationships/hyperlink" Target="https://aka.ms/Work-with-hyperlinks-in-Excel" TargetMode="External"/><Relationship Id="rId8" Type="http://schemas.openxmlformats.org/officeDocument/2006/relationships/image" Target="media/image2.jpg"/><Relationship Id="rId51" Type="http://schemas.openxmlformats.org/officeDocument/2006/relationships/hyperlink" Target="https://aka.ms/Remove-or-turn-off-hyperlink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OTSI\Templates\21C%20WWL%20PP_Word_Associate_Student_Guide_Template_Cle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1413AB78BA04C3890A56A01545ECBFF"/>
        <w:category>
          <w:name w:val="General"/>
          <w:gallery w:val="placeholder"/>
        </w:category>
        <w:types>
          <w:type w:val="bbPlcHdr"/>
        </w:types>
        <w:behaviors>
          <w:behavior w:val="content"/>
        </w:behaviors>
        <w:guid w:val="{813339FB-4E66-4B50-B326-EFA4C81FD25F}"/>
      </w:docPartPr>
      <w:docPartBody>
        <w:p w:rsidR="00F81D71" w:rsidRDefault="00847014" w:rsidP="00847014">
          <w:pPr>
            <w:pStyle w:val="D1413AB78BA04C3890A56A01545ECBFF12"/>
          </w:pPr>
          <w:r w:rsidRPr="00641E7A">
            <w:rPr>
              <w:rStyle w:val="Inlinebold"/>
            </w:rPr>
            <w:t>Select here to enter text.</w:t>
          </w:r>
        </w:p>
      </w:docPartBody>
    </w:docPart>
    <w:docPart>
      <w:docPartPr>
        <w:name w:val="6CB60178900146C9A723EB10FD4CF566"/>
        <w:category>
          <w:name w:val="General"/>
          <w:gallery w:val="placeholder"/>
        </w:category>
        <w:types>
          <w:type w:val="bbPlcHdr"/>
        </w:types>
        <w:behaviors>
          <w:behavior w:val="content"/>
        </w:behaviors>
        <w:guid w:val="{64CF1CD8-5798-4622-A045-64F7BEC6AFA1}"/>
      </w:docPartPr>
      <w:docPartBody>
        <w:p w:rsidR="00F81D71" w:rsidRDefault="00847014" w:rsidP="00847014">
          <w:pPr>
            <w:pStyle w:val="6CB60178900146C9A723EB10FD4CF56612"/>
          </w:pPr>
          <w:r w:rsidRPr="00641E7A">
            <w:rPr>
              <w:rStyle w:val="Inlinebold"/>
            </w:rPr>
            <w:t>Select here to enter text.</w:t>
          </w:r>
        </w:p>
      </w:docPartBody>
    </w:docPart>
    <w:docPart>
      <w:docPartPr>
        <w:name w:val="A2FFD5F593F5417A940FCD691892D8FF"/>
        <w:category>
          <w:name w:val="General"/>
          <w:gallery w:val="placeholder"/>
        </w:category>
        <w:types>
          <w:type w:val="bbPlcHdr"/>
        </w:types>
        <w:behaviors>
          <w:behavior w:val="content"/>
        </w:behaviors>
        <w:guid w:val="{059613AC-F72D-46BB-8F40-4F58DB579CE4}"/>
      </w:docPartPr>
      <w:docPartBody>
        <w:p w:rsidR="00F81D71" w:rsidRDefault="00847014" w:rsidP="00847014">
          <w:pPr>
            <w:pStyle w:val="A2FFD5F593F5417A940FCD691892D8FF12"/>
          </w:pPr>
          <w:r w:rsidRPr="00641E7A">
            <w:rPr>
              <w:rStyle w:val="Inlinebold"/>
            </w:rPr>
            <w:t>Select here to enter text.</w:t>
          </w:r>
        </w:p>
      </w:docPartBody>
    </w:docPart>
    <w:docPart>
      <w:docPartPr>
        <w:name w:val="7BDE41096EF84DCBA94A19F38312F91E"/>
        <w:category>
          <w:name w:val="General"/>
          <w:gallery w:val="placeholder"/>
        </w:category>
        <w:types>
          <w:type w:val="bbPlcHdr"/>
        </w:types>
        <w:behaviors>
          <w:behavior w:val="content"/>
        </w:behaviors>
        <w:guid w:val="{6DA1CEDC-7D2D-4F48-A7E7-7D8269401931}"/>
      </w:docPartPr>
      <w:docPartBody>
        <w:p w:rsidR="00F81D71" w:rsidRDefault="00847014" w:rsidP="00847014">
          <w:pPr>
            <w:pStyle w:val="7BDE41096EF84DCBA94A19F38312F91E12"/>
          </w:pPr>
          <w:r w:rsidRPr="00641E7A">
            <w:rPr>
              <w:rStyle w:val="Inlinebold"/>
            </w:rPr>
            <w:t>Select here to enter text.</w:t>
          </w:r>
        </w:p>
      </w:docPartBody>
    </w:docPart>
    <w:docPart>
      <w:docPartPr>
        <w:name w:val="C1EDD6AF05A744CEBF53BA72B330A8E9"/>
        <w:category>
          <w:name w:val="General"/>
          <w:gallery w:val="placeholder"/>
        </w:category>
        <w:types>
          <w:type w:val="bbPlcHdr"/>
        </w:types>
        <w:behaviors>
          <w:behavior w:val="content"/>
        </w:behaviors>
        <w:guid w:val="{88E1D999-F5B4-471A-84C9-6812F71BFFDB}"/>
      </w:docPartPr>
      <w:docPartBody>
        <w:p w:rsidR="00F81D71" w:rsidRDefault="00847014" w:rsidP="00847014">
          <w:pPr>
            <w:pStyle w:val="C1EDD6AF05A744CEBF53BA72B330A8E912"/>
          </w:pPr>
          <w:r w:rsidRPr="00641E7A">
            <w:rPr>
              <w:rStyle w:val="Inlinebold"/>
            </w:rPr>
            <w:t>Select here to enter text.</w:t>
          </w:r>
        </w:p>
      </w:docPartBody>
    </w:docPart>
    <w:docPart>
      <w:docPartPr>
        <w:name w:val="7228BFE1828B475C8BD828A68EDB4AE1"/>
        <w:category>
          <w:name w:val="General"/>
          <w:gallery w:val="placeholder"/>
        </w:category>
        <w:types>
          <w:type w:val="bbPlcHdr"/>
        </w:types>
        <w:behaviors>
          <w:behavior w:val="content"/>
        </w:behaviors>
        <w:guid w:val="{3BFA9336-10D9-4BE6-B206-7E447A70AEE1}"/>
      </w:docPartPr>
      <w:docPartBody>
        <w:p w:rsidR="00F81D71" w:rsidRDefault="00847014" w:rsidP="00847014">
          <w:pPr>
            <w:pStyle w:val="7228BFE1828B475C8BD828A68EDB4AE112"/>
          </w:pPr>
          <w:r w:rsidRPr="00641E7A">
            <w:rPr>
              <w:rStyle w:val="Inlinebold"/>
            </w:rPr>
            <w:t>Select here to enter text.</w:t>
          </w:r>
        </w:p>
      </w:docPartBody>
    </w:docPart>
    <w:docPart>
      <w:docPartPr>
        <w:name w:val="66C796FE84554A45874EAF5D684D90AE"/>
        <w:category>
          <w:name w:val="General"/>
          <w:gallery w:val="placeholder"/>
        </w:category>
        <w:types>
          <w:type w:val="bbPlcHdr"/>
        </w:types>
        <w:behaviors>
          <w:behavior w:val="content"/>
        </w:behaviors>
        <w:guid w:val="{61A03A0E-419B-441B-B469-E76594755E9C}"/>
      </w:docPartPr>
      <w:docPartBody>
        <w:p w:rsidR="00F81D71" w:rsidRDefault="00847014" w:rsidP="00847014">
          <w:pPr>
            <w:pStyle w:val="66C796FE84554A45874EAF5D684D90AE12"/>
          </w:pPr>
          <w:r w:rsidRPr="00641E7A">
            <w:rPr>
              <w:rStyle w:val="Inlinebold"/>
            </w:rPr>
            <w:t>Select here to enter text.</w:t>
          </w:r>
        </w:p>
      </w:docPartBody>
    </w:docPart>
    <w:docPart>
      <w:docPartPr>
        <w:name w:val="499A55ACE227485FB7E7EFDC1E95CF4C"/>
        <w:category>
          <w:name w:val="General"/>
          <w:gallery w:val="placeholder"/>
        </w:category>
        <w:types>
          <w:type w:val="bbPlcHdr"/>
        </w:types>
        <w:behaviors>
          <w:behavior w:val="content"/>
        </w:behaviors>
        <w:guid w:val="{CECEA0CB-13D1-4E3A-88CE-8632AB05ADBC}"/>
      </w:docPartPr>
      <w:docPartBody>
        <w:p w:rsidR="00F81D71" w:rsidRDefault="00847014" w:rsidP="00847014">
          <w:pPr>
            <w:pStyle w:val="499A55ACE227485FB7E7EFDC1E95CF4C12"/>
          </w:pPr>
          <w:r w:rsidRPr="00641E7A">
            <w:rPr>
              <w:rStyle w:val="Inlinebold"/>
            </w:rPr>
            <w:t>Select here to enter text.</w:t>
          </w:r>
        </w:p>
      </w:docPartBody>
    </w:docPart>
    <w:docPart>
      <w:docPartPr>
        <w:name w:val="9CE24E48EE3A4209B62EE0DDA60C6A3B"/>
        <w:category>
          <w:name w:val="General"/>
          <w:gallery w:val="placeholder"/>
        </w:category>
        <w:types>
          <w:type w:val="bbPlcHdr"/>
        </w:types>
        <w:behaviors>
          <w:behavior w:val="content"/>
        </w:behaviors>
        <w:guid w:val="{F89A6D91-0B81-46A1-B80F-B6C1E2DE0A2C}"/>
      </w:docPartPr>
      <w:docPartBody>
        <w:p w:rsidR="00F81D71" w:rsidRDefault="00847014" w:rsidP="00847014">
          <w:pPr>
            <w:pStyle w:val="9CE24E48EE3A4209B62EE0DDA60C6A3B12"/>
          </w:pPr>
          <w:r w:rsidRPr="00641E7A">
            <w:rPr>
              <w:rStyle w:val="Inlinebold"/>
            </w:rPr>
            <w:t>Select here to enter text.</w:t>
          </w:r>
        </w:p>
      </w:docPartBody>
    </w:docPart>
    <w:docPart>
      <w:docPartPr>
        <w:name w:val="12FC4D4B237A4346A6ED36FF226DB199"/>
        <w:category>
          <w:name w:val="General"/>
          <w:gallery w:val="placeholder"/>
        </w:category>
        <w:types>
          <w:type w:val="bbPlcHdr"/>
        </w:types>
        <w:behaviors>
          <w:behavior w:val="content"/>
        </w:behaviors>
        <w:guid w:val="{2D4686E1-1B6F-4425-9E18-9E5F8396A596}"/>
      </w:docPartPr>
      <w:docPartBody>
        <w:p w:rsidR="00F81D71" w:rsidRDefault="00847014" w:rsidP="00847014">
          <w:pPr>
            <w:pStyle w:val="12FC4D4B237A4346A6ED36FF226DB19912"/>
          </w:pPr>
          <w:r w:rsidRPr="00641E7A">
            <w:rPr>
              <w:rStyle w:val="Inlinebold"/>
            </w:rPr>
            <w:t>Select here to enter text.</w:t>
          </w:r>
        </w:p>
      </w:docPartBody>
    </w:docPart>
    <w:docPart>
      <w:docPartPr>
        <w:name w:val="C8D0DD2898234759B4A458DCBB39AACD"/>
        <w:category>
          <w:name w:val="General"/>
          <w:gallery w:val="placeholder"/>
        </w:category>
        <w:types>
          <w:type w:val="bbPlcHdr"/>
        </w:types>
        <w:behaviors>
          <w:behavior w:val="content"/>
        </w:behaviors>
        <w:guid w:val="{020B2DBA-602E-47B0-8A89-ECC961B41E9D}"/>
      </w:docPartPr>
      <w:docPartBody>
        <w:p w:rsidR="00F81D71" w:rsidRDefault="00847014" w:rsidP="00847014">
          <w:pPr>
            <w:pStyle w:val="C8D0DD2898234759B4A458DCBB39AACD12"/>
          </w:pPr>
          <w:r w:rsidRPr="00641E7A">
            <w:rPr>
              <w:rStyle w:val="Inlinebold"/>
            </w:rPr>
            <w:t>Select here to enter text.</w:t>
          </w:r>
        </w:p>
      </w:docPartBody>
    </w:docPart>
    <w:docPart>
      <w:docPartPr>
        <w:name w:val="F911AE38C7924550A66D96AD4024F67B"/>
        <w:category>
          <w:name w:val="General"/>
          <w:gallery w:val="placeholder"/>
        </w:category>
        <w:types>
          <w:type w:val="bbPlcHdr"/>
        </w:types>
        <w:behaviors>
          <w:behavior w:val="content"/>
        </w:behaviors>
        <w:guid w:val="{01FD693D-816D-4239-90C3-F0220A52C1D3}"/>
      </w:docPartPr>
      <w:docPartBody>
        <w:p w:rsidR="00F81D71" w:rsidRDefault="00847014" w:rsidP="00847014">
          <w:pPr>
            <w:pStyle w:val="F911AE38C7924550A66D96AD4024F67B12"/>
          </w:pPr>
          <w:r w:rsidRPr="00641E7A">
            <w:rPr>
              <w:rStyle w:val="Inlinebold"/>
            </w:rPr>
            <w:t>Select here to enter text.</w:t>
          </w:r>
        </w:p>
      </w:docPartBody>
    </w:docPart>
    <w:docPart>
      <w:docPartPr>
        <w:name w:val="D0304E5B8F3B4120850C1F72F65201E4"/>
        <w:category>
          <w:name w:val="General"/>
          <w:gallery w:val="placeholder"/>
        </w:category>
        <w:types>
          <w:type w:val="bbPlcHdr"/>
        </w:types>
        <w:behaviors>
          <w:behavior w:val="content"/>
        </w:behaviors>
        <w:guid w:val="{C85C653B-99C0-4B0B-895E-DDB19DBEADC1}"/>
      </w:docPartPr>
      <w:docPartBody>
        <w:p w:rsidR="00F81D71" w:rsidRDefault="00847014" w:rsidP="00847014">
          <w:pPr>
            <w:pStyle w:val="D0304E5B8F3B4120850C1F72F65201E412"/>
          </w:pPr>
          <w:r w:rsidRPr="00641E7A">
            <w:rPr>
              <w:rStyle w:val="Inlinebold"/>
            </w:rPr>
            <w:t>Select here to enter text.</w:t>
          </w:r>
        </w:p>
      </w:docPartBody>
    </w:docPart>
    <w:docPart>
      <w:docPartPr>
        <w:name w:val="15863E85FE8147099506DE33FF4175C8"/>
        <w:category>
          <w:name w:val="General"/>
          <w:gallery w:val="placeholder"/>
        </w:category>
        <w:types>
          <w:type w:val="bbPlcHdr"/>
        </w:types>
        <w:behaviors>
          <w:behavior w:val="content"/>
        </w:behaviors>
        <w:guid w:val="{26497ACA-BB7E-4AE3-B839-7F16FBDD4242}"/>
      </w:docPartPr>
      <w:docPartBody>
        <w:p w:rsidR="00F81D71" w:rsidRDefault="00847014" w:rsidP="00847014">
          <w:pPr>
            <w:pStyle w:val="15863E85FE8147099506DE33FF4175C812"/>
          </w:pPr>
          <w:r w:rsidRPr="00641E7A">
            <w:rPr>
              <w:rStyle w:val="Inlinebold"/>
            </w:rPr>
            <w:t>Select here to enter text.</w:t>
          </w:r>
        </w:p>
      </w:docPartBody>
    </w:docPart>
    <w:docPart>
      <w:docPartPr>
        <w:name w:val="80291DCC1E68412B9D31D7957768A3BB"/>
        <w:category>
          <w:name w:val="General"/>
          <w:gallery w:val="placeholder"/>
        </w:category>
        <w:types>
          <w:type w:val="bbPlcHdr"/>
        </w:types>
        <w:behaviors>
          <w:behavior w:val="content"/>
        </w:behaviors>
        <w:guid w:val="{30F22089-2AC3-4505-B0D2-C1EC5752EDB5}"/>
      </w:docPartPr>
      <w:docPartBody>
        <w:p w:rsidR="00F81D71" w:rsidRDefault="00847014" w:rsidP="00847014">
          <w:pPr>
            <w:pStyle w:val="80291DCC1E68412B9D31D7957768A3BB12"/>
          </w:pPr>
          <w:r w:rsidRPr="00641E7A">
            <w:rPr>
              <w:rStyle w:val="Inlinebold"/>
            </w:rPr>
            <w:t>Select here to enter text.</w:t>
          </w:r>
        </w:p>
      </w:docPartBody>
    </w:docPart>
    <w:docPart>
      <w:docPartPr>
        <w:name w:val="8024BB77EB0748AAB8141F9F984E945A"/>
        <w:category>
          <w:name w:val="General"/>
          <w:gallery w:val="placeholder"/>
        </w:category>
        <w:types>
          <w:type w:val="bbPlcHdr"/>
        </w:types>
        <w:behaviors>
          <w:behavior w:val="content"/>
        </w:behaviors>
        <w:guid w:val="{6112038F-D670-4A43-A929-85601A81F340}"/>
      </w:docPartPr>
      <w:docPartBody>
        <w:p w:rsidR="00F81D71" w:rsidRDefault="00847014" w:rsidP="00847014">
          <w:pPr>
            <w:pStyle w:val="8024BB77EB0748AAB8141F9F984E945A12"/>
          </w:pPr>
          <w:r w:rsidRPr="00641E7A">
            <w:rPr>
              <w:rStyle w:val="Inlinebold"/>
            </w:rPr>
            <w:t>Select here to enter text.</w:t>
          </w:r>
        </w:p>
      </w:docPartBody>
    </w:docPart>
    <w:docPart>
      <w:docPartPr>
        <w:name w:val="6B591C3A154943D5AA73A10DDCE1069B"/>
        <w:category>
          <w:name w:val="General"/>
          <w:gallery w:val="placeholder"/>
        </w:category>
        <w:types>
          <w:type w:val="bbPlcHdr"/>
        </w:types>
        <w:behaviors>
          <w:behavior w:val="content"/>
        </w:behaviors>
        <w:guid w:val="{F4B36C3F-E2AB-46F1-AB4E-261DDC830C52}"/>
      </w:docPartPr>
      <w:docPartBody>
        <w:p w:rsidR="00F81D71" w:rsidRDefault="00847014" w:rsidP="00847014">
          <w:pPr>
            <w:pStyle w:val="6B591C3A154943D5AA73A10DDCE1069B12"/>
          </w:pPr>
          <w:r w:rsidRPr="00641E7A">
            <w:rPr>
              <w:rStyle w:val="Inlinebold"/>
            </w:rPr>
            <w:t>Select here to enter text.</w:t>
          </w:r>
        </w:p>
      </w:docPartBody>
    </w:docPart>
    <w:docPart>
      <w:docPartPr>
        <w:name w:val="80BD32664B85461EAE9000E85D27F45D"/>
        <w:category>
          <w:name w:val="General"/>
          <w:gallery w:val="placeholder"/>
        </w:category>
        <w:types>
          <w:type w:val="bbPlcHdr"/>
        </w:types>
        <w:behaviors>
          <w:behavior w:val="content"/>
        </w:behaviors>
        <w:guid w:val="{1F3DE01A-EA85-4D00-8BED-B91EA0098FE1}"/>
      </w:docPartPr>
      <w:docPartBody>
        <w:p w:rsidR="00503BC8" w:rsidRDefault="00847014" w:rsidP="00847014">
          <w:pPr>
            <w:pStyle w:val="80BD32664B85461EAE9000E85D27F45D1"/>
          </w:pPr>
          <w:r w:rsidRPr="00641E7A">
            <w:rPr>
              <w:rStyle w:val="Inlinebold"/>
            </w:rPr>
            <w:t>Select here to enter text.</w:t>
          </w:r>
        </w:p>
      </w:docPartBody>
    </w:docPart>
    <w:docPart>
      <w:docPartPr>
        <w:name w:val="3C1941BE8ED84CE697910C3DB6C88C79"/>
        <w:category>
          <w:name w:val="General"/>
          <w:gallery w:val="placeholder"/>
        </w:category>
        <w:types>
          <w:type w:val="bbPlcHdr"/>
        </w:types>
        <w:behaviors>
          <w:behavior w:val="content"/>
        </w:behaviors>
        <w:guid w:val="{0411E3D0-86CD-48F8-8B4F-C211040B1001}"/>
      </w:docPartPr>
      <w:docPartBody>
        <w:p w:rsidR="00503BC8" w:rsidRDefault="00847014" w:rsidP="00847014">
          <w:pPr>
            <w:pStyle w:val="3C1941BE8ED84CE697910C3DB6C88C791"/>
          </w:pPr>
          <w:r w:rsidRPr="00641E7A">
            <w:rPr>
              <w:rStyle w:val="Inlinebold"/>
            </w:rPr>
            <w:t>Select here to enter text.</w:t>
          </w:r>
        </w:p>
      </w:docPartBody>
    </w:docPart>
    <w:docPart>
      <w:docPartPr>
        <w:name w:val="DefaultPlaceholder_-1854013440"/>
        <w:category>
          <w:name w:val="General"/>
          <w:gallery w:val="placeholder"/>
        </w:category>
        <w:types>
          <w:type w:val="bbPlcHdr"/>
        </w:types>
        <w:behaviors>
          <w:behavior w:val="content"/>
        </w:behaviors>
        <w:guid w:val="{296A69D4-89D5-423F-A7E0-8E2D944CA607}"/>
      </w:docPartPr>
      <w:docPartBody>
        <w:p w:rsidR="00847014" w:rsidRDefault="00847014">
          <w:r w:rsidRPr="001F6A63">
            <w:rPr>
              <w:rStyle w:val="PlaceholderText"/>
            </w:rPr>
            <w:t>Click or tap here to enter text.</w:t>
          </w:r>
        </w:p>
      </w:docPartBody>
    </w:docPart>
    <w:docPart>
      <w:docPartPr>
        <w:name w:val="470FCCD117524257ABFBE15C36857D0C"/>
        <w:category>
          <w:name w:val="General"/>
          <w:gallery w:val="placeholder"/>
        </w:category>
        <w:types>
          <w:type w:val="bbPlcHdr"/>
        </w:types>
        <w:behaviors>
          <w:behavior w:val="content"/>
        </w:behaviors>
        <w:guid w:val="{A37EBF7A-9A1F-488E-B11E-13D50A94688D}"/>
      </w:docPartPr>
      <w:docPartBody>
        <w:p w:rsidR="00E61FDB" w:rsidRDefault="00847014" w:rsidP="00847014">
          <w:pPr>
            <w:pStyle w:val="470FCCD117524257ABFBE15C36857D0C"/>
          </w:pPr>
          <w:r w:rsidRPr="00641E7A">
            <w:rPr>
              <w:rStyle w:val="Inlinebold"/>
            </w:rPr>
            <w:t>Select here to enter text.</w:t>
          </w:r>
        </w:p>
      </w:docPartBody>
    </w:docPart>
    <w:docPart>
      <w:docPartPr>
        <w:name w:val="89B5B6F6A94948C6A583423DCB48A5D3"/>
        <w:category>
          <w:name w:val="General"/>
          <w:gallery w:val="placeholder"/>
        </w:category>
        <w:types>
          <w:type w:val="bbPlcHdr"/>
        </w:types>
        <w:behaviors>
          <w:behavior w:val="content"/>
        </w:behaviors>
        <w:guid w:val="{2755270F-ADCD-4301-846F-09686C4DAE01}"/>
      </w:docPartPr>
      <w:docPartBody>
        <w:p w:rsidR="00E61FDB" w:rsidRDefault="00847014" w:rsidP="00847014">
          <w:pPr>
            <w:pStyle w:val="89B5B6F6A94948C6A583423DCB48A5D3"/>
          </w:pPr>
          <w:r w:rsidRPr="00641E7A">
            <w:rPr>
              <w:rStyle w:val="Inlinebold"/>
            </w:rPr>
            <w:t>Select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altName w:val="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w:altName w:val="Segoe UI"/>
    <w:panose1 w:val="020B0502040504020203"/>
    <w:charset w:val="00"/>
    <w:family w:val="swiss"/>
    <w:pitch w:val="variable"/>
    <w:sig w:usb0="A00002AF" w:usb1="4000205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2D122C"/>
    <w:multiLevelType w:val="multilevel"/>
    <w:tmpl w:val="933A908E"/>
    <w:lvl w:ilvl="0">
      <w:start w:val="1"/>
      <w:numFmt w:val="decimal"/>
      <w:pStyle w:val="7BDE41096EF84DCBA94A19F38312F91E1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58B84F02"/>
    <w:multiLevelType w:val="multilevel"/>
    <w:tmpl w:val="80663520"/>
    <w:lvl w:ilvl="0">
      <w:start w:val="1"/>
      <w:numFmt w:val="decimal"/>
      <w:pStyle w:val="D1413AB78BA04C3890A56A01545ECBFF"/>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74F"/>
    <w:rsid w:val="000249D2"/>
    <w:rsid w:val="00032B2F"/>
    <w:rsid w:val="000C37F8"/>
    <w:rsid w:val="00120C5D"/>
    <w:rsid w:val="0012706E"/>
    <w:rsid w:val="001409D9"/>
    <w:rsid w:val="001F68DF"/>
    <w:rsid w:val="002233F8"/>
    <w:rsid w:val="00284CFC"/>
    <w:rsid w:val="00320C26"/>
    <w:rsid w:val="00406B0D"/>
    <w:rsid w:val="00503BC8"/>
    <w:rsid w:val="00593F3F"/>
    <w:rsid w:val="00604202"/>
    <w:rsid w:val="006F29AF"/>
    <w:rsid w:val="007104CB"/>
    <w:rsid w:val="00750F03"/>
    <w:rsid w:val="007A1960"/>
    <w:rsid w:val="007F4AC8"/>
    <w:rsid w:val="008352C9"/>
    <w:rsid w:val="00847014"/>
    <w:rsid w:val="0085694C"/>
    <w:rsid w:val="008B1774"/>
    <w:rsid w:val="009748E0"/>
    <w:rsid w:val="009A3300"/>
    <w:rsid w:val="009B717D"/>
    <w:rsid w:val="00A068C0"/>
    <w:rsid w:val="00A114FC"/>
    <w:rsid w:val="00AA13FC"/>
    <w:rsid w:val="00AD4096"/>
    <w:rsid w:val="00AE6430"/>
    <w:rsid w:val="00B725CA"/>
    <w:rsid w:val="00BA4DAD"/>
    <w:rsid w:val="00BB3964"/>
    <w:rsid w:val="00BE490A"/>
    <w:rsid w:val="00C071D6"/>
    <w:rsid w:val="00C6525B"/>
    <w:rsid w:val="00CA7D76"/>
    <w:rsid w:val="00CC432C"/>
    <w:rsid w:val="00D215CE"/>
    <w:rsid w:val="00D32424"/>
    <w:rsid w:val="00D8274F"/>
    <w:rsid w:val="00D968EA"/>
    <w:rsid w:val="00D9778A"/>
    <w:rsid w:val="00DC0CEA"/>
    <w:rsid w:val="00E554F8"/>
    <w:rsid w:val="00E61FDB"/>
    <w:rsid w:val="00F81D71"/>
    <w:rsid w:val="00FD0B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47014"/>
    <w:rPr>
      <w:color w:val="808080"/>
    </w:rPr>
  </w:style>
  <w:style w:type="paragraph" w:customStyle="1" w:styleId="D1413AB78BA04C3890A56A01545ECBFF">
    <w:name w:val="D1413AB78BA04C3890A56A01545ECBFF"/>
    <w:rsid w:val="00F81D71"/>
    <w:pPr>
      <w:numPr>
        <w:numId w:val="1"/>
      </w:numPr>
      <w:spacing w:after="120" w:line="240" w:lineRule="auto"/>
      <w:ind w:left="360" w:hanging="360"/>
    </w:pPr>
    <w:rPr>
      <w:rFonts w:ascii="Segoe UI" w:eastAsiaTheme="minorHAnsi" w:hAnsi="Segoe UI"/>
      <w:color w:val="000000" w:themeColor="text1"/>
      <w:sz w:val="24"/>
      <w:szCs w:val="24"/>
    </w:rPr>
  </w:style>
  <w:style w:type="paragraph" w:customStyle="1" w:styleId="6CB60178900146C9A723EB10FD4CF566">
    <w:name w:val="6CB60178900146C9A723EB10FD4CF566"/>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A2FFD5F593F5417A940FCD691892D8FF">
    <w:name w:val="A2FFD5F593F5417A940FCD691892D8FF"/>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7BDE41096EF84DCBA94A19F38312F91E">
    <w:name w:val="7BDE41096EF84DCBA94A19F38312F91E"/>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C1EDD6AF05A744CEBF53BA72B330A8E9">
    <w:name w:val="C1EDD6AF05A744CEBF53BA72B330A8E9"/>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7228BFE1828B475C8BD828A68EDB4AE1">
    <w:name w:val="7228BFE1828B475C8BD828A68EDB4AE1"/>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66C796FE84554A45874EAF5D684D90AE">
    <w:name w:val="66C796FE84554A45874EAF5D684D90AE"/>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499A55ACE227485FB7E7EFDC1E95CF4C">
    <w:name w:val="499A55ACE227485FB7E7EFDC1E95CF4C"/>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9CE24E48EE3A4209B62EE0DDA60C6A3B">
    <w:name w:val="9CE24E48EE3A4209B62EE0DDA60C6A3B"/>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12FC4D4B237A4346A6ED36FF226DB199">
    <w:name w:val="12FC4D4B237A4346A6ED36FF226DB199"/>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C8D0DD2898234759B4A458DCBB39AACD">
    <w:name w:val="C8D0DD2898234759B4A458DCBB39AACD"/>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F911AE38C7924550A66D96AD4024F67B">
    <w:name w:val="F911AE38C7924550A66D96AD4024F67B"/>
    <w:rsid w:val="00F81D71"/>
    <w:pPr>
      <w:spacing w:after="120" w:line="240" w:lineRule="auto"/>
    </w:pPr>
    <w:rPr>
      <w:rFonts w:ascii="Segoe UI" w:eastAsiaTheme="minorHAnsi" w:hAnsi="Segoe UI"/>
      <w:color w:val="000000" w:themeColor="text1"/>
      <w:sz w:val="24"/>
    </w:rPr>
  </w:style>
  <w:style w:type="paragraph" w:customStyle="1" w:styleId="D0304E5B8F3B4120850C1F72F65201E4">
    <w:name w:val="D0304E5B8F3B4120850C1F72F65201E4"/>
    <w:rsid w:val="00F81D71"/>
    <w:pPr>
      <w:spacing w:after="120" w:line="240" w:lineRule="auto"/>
    </w:pPr>
    <w:rPr>
      <w:rFonts w:ascii="Segoe UI" w:eastAsiaTheme="minorHAnsi" w:hAnsi="Segoe UI"/>
      <w:color w:val="000000" w:themeColor="text1"/>
      <w:sz w:val="24"/>
    </w:rPr>
  </w:style>
  <w:style w:type="paragraph" w:customStyle="1" w:styleId="15863E85FE8147099506DE33FF4175C8">
    <w:name w:val="15863E85FE8147099506DE33FF4175C8"/>
    <w:rsid w:val="00F81D71"/>
    <w:pPr>
      <w:spacing w:after="120" w:line="240" w:lineRule="auto"/>
    </w:pPr>
    <w:rPr>
      <w:rFonts w:ascii="Segoe UI" w:eastAsiaTheme="minorHAnsi" w:hAnsi="Segoe UI"/>
      <w:color w:val="000000" w:themeColor="text1"/>
      <w:sz w:val="24"/>
    </w:rPr>
  </w:style>
  <w:style w:type="paragraph" w:customStyle="1" w:styleId="80291DCC1E68412B9D31D7957768A3BB">
    <w:name w:val="80291DCC1E68412B9D31D7957768A3BB"/>
    <w:rsid w:val="00F81D71"/>
    <w:pPr>
      <w:spacing w:after="120" w:line="240" w:lineRule="auto"/>
    </w:pPr>
    <w:rPr>
      <w:rFonts w:ascii="Segoe UI" w:eastAsiaTheme="minorHAnsi" w:hAnsi="Segoe UI"/>
      <w:color w:val="000000" w:themeColor="text1"/>
      <w:sz w:val="24"/>
    </w:rPr>
  </w:style>
  <w:style w:type="paragraph" w:customStyle="1" w:styleId="8024BB77EB0748AAB8141F9F984E945A">
    <w:name w:val="8024BB77EB0748AAB8141F9F984E945A"/>
    <w:rsid w:val="00F81D71"/>
    <w:pPr>
      <w:spacing w:after="120" w:line="240" w:lineRule="auto"/>
    </w:pPr>
    <w:rPr>
      <w:rFonts w:ascii="Segoe UI" w:eastAsiaTheme="minorHAnsi" w:hAnsi="Segoe UI"/>
      <w:color w:val="000000" w:themeColor="text1"/>
      <w:sz w:val="24"/>
    </w:rPr>
  </w:style>
  <w:style w:type="paragraph" w:customStyle="1" w:styleId="6B591C3A154943D5AA73A10DDCE1069B">
    <w:name w:val="6B591C3A154943D5AA73A10DDCE1069B"/>
    <w:rsid w:val="00F81D71"/>
    <w:pPr>
      <w:spacing w:after="120" w:line="240" w:lineRule="auto"/>
    </w:pPr>
    <w:rPr>
      <w:rFonts w:ascii="Segoe UI" w:eastAsiaTheme="minorHAnsi" w:hAnsi="Segoe UI"/>
      <w:color w:val="000000" w:themeColor="text1"/>
      <w:sz w:val="24"/>
    </w:rPr>
  </w:style>
  <w:style w:type="paragraph" w:customStyle="1" w:styleId="D1413AB78BA04C3890A56A01545ECBFF1">
    <w:name w:val="D1413AB78BA04C3890A56A01545ECBFF1"/>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6CB60178900146C9A723EB10FD4CF5661">
    <w:name w:val="6CB60178900146C9A723EB10FD4CF5661"/>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A2FFD5F593F5417A940FCD691892D8FF1">
    <w:name w:val="A2FFD5F593F5417A940FCD691892D8FF1"/>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7BDE41096EF84DCBA94A19F38312F91E1">
    <w:name w:val="7BDE41096EF84DCBA94A19F38312F91E1"/>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C1EDD6AF05A744CEBF53BA72B330A8E91">
    <w:name w:val="C1EDD6AF05A744CEBF53BA72B330A8E91"/>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7228BFE1828B475C8BD828A68EDB4AE11">
    <w:name w:val="7228BFE1828B475C8BD828A68EDB4AE11"/>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66C796FE84554A45874EAF5D684D90AE1">
    <w:name w:val="66C796FE84554A45874EAF5D684D90AE1"/>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499A55ACE227485FB7E7EFDC1E95CF4C1">
    <w:name w:val="499A55ACE227485FB7E7EFDC1E95CF4C1"/>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9CE24E48EE3A4209B62EE0DDA60C6A3B1">
    <w:name w:val="9CE24E48EE3A4209B62EE0DDA60C6A3B1"/>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12FC4D4B237A4346A6ED36FF226DB1991">
    <w:name w:val="12FC4D4B237A4346A6ED36FF226DB1991"/>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C8D0DD2898234759B4A458DCBB39AACD1">
    <w:name w:val="C8D0DD2898234759B4A458DCBB39AACD1"/>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F911AE38C7924550A66D96AD4024F67B1">
    <w:name w:val="F911AE38C7924550A66D96AD4024F67B1"/>
    <w:rsid w:val="00F81D71"/>
    <w:pPr>
      <w:spacing w:after="120" w:line="240" w:lineRule="auto"/>
    </w:pPr>
    <w:rPr>
      <w:rFonts w:ascii="Segoe UI" w:eastAsiaTheme="minorHAnsi" w:hAnsi="Segoe UI"/>
      <w:color w:val="000000" w:themeColor="text1"/>
      <w:sz w:val="24"/>
    </w:rPr>
  </w:style>
  <w:style w:type="paragraph" w:customStyle="1" w:styleId="D0304E5B8F3B4120850C1F72F65201E41">
    <w:name w:val="D0304E5B8F3B4120850C1F72F65201E41"/>
    <w:rsid w:val="00F81D71"/>
    <w:pPr>
      <w:spacing w:after="120" w:line="240" w:lineRule="auto"/>
    </w:pPr>
    <w:rPr>
      <w:rFonts w:ascii="Segoe UI" w:eastAsiaTheme="minorHAnsi" w:hAnsi="Segoe UI"/>
      <w:color w:val="000000" w:themeColor="text1"/>
      <w:sz w:val="24"/>
    </w:rPr>
  </w:style>
  <w:style w:type="paragraph" w:customStyle="1" w:styleId="15863E85FE8147099506DE33FF4175C81">
    <w:name w:val="15863E85FE8147099506DE33FF4175C81"/>
    <w:rsid w:val="00F81D71"/>
    <w:pPr>
      <w:spacing w:after="120" w:line="240" w:lineRule="auto"/>
    </w:pPr>
    <w:rPr>
      <w:rFonts w:ascii="Segoe UI" w:eastAsiaTheme="minorHAnsi" w:hAnsi="Segoe UI"/>
      <w:color w:val="000000" w:themeColor="text1"/>
      <w:sz w:val="24"/>
    </w:rPr>
  </w:style>
  <w:style w:type="paragraph" w:customStyle="1" w:styleId="80291DCC1E68412B9D31D7957768A3BB1">
    <w:name w:val="80291DCC1E68412B9D31D7957768A3BB1"/>
    <w:rsid w:val="00F81D71"/>
    <w:pPr>
      <w:spacing w:after="120" w:line="240" w:lineRule="auto"/>
    </w:pPr>
    <w:rPr>
      <w:rFonts w:ascii="Segoe UI" w:eastAsiaTheme="minorHAnsi" w:hAnsi="Segoe UI"/>
      <w:color w:val="000000" w:themeColor="text1"/>
      <w:sz w:val="24"/>
    </w:rPr>
  </w:style>
  <w:style w:type="paragraph" w:customStyle="1" w:styleId="8024BB77EB0748AAB8141F9F984E945A1">
    <w:name w:val="8024BB77EB0748AAB8141F9F984E945A1"/>
    <w:rsid w:val="00F81D71"/>
    <w:pPr>
      <w:spacing w:after="120" w:line="240" w:lineRule="auto"/>
    </w:pPr>
    <w:rPr>
      <w:rFonts w:ascii="Segoe UI" w:eastAsiaTheme="minorHAnsi" w:hAnsi="Segoe UI"/>
      <w:color w:val="000000" w:themeColor="text1"/>
      <w:sz w:val="24"/>
    </w:rPr>
  </w:style>
  <w:style w:type="paragraph" w:customStyle="1" w:styleId="6B591C3A154943D5AA73A10DDCE1069B1">
    <w:name w:val="6B591C3A154943D5AA73A10DDCE1069B1"/>
    <w:rsid w:val="00F81D71"/>
    <w:pPr>
      <w:spacing w:after="120" w:line="240" w:lineRule="auto"/>
    </w:pPr>
    <w:rPr>
      <w:rFonts w:ascii="Segoe UI" w:eastAsiaTheme="minorHAnsi" w:hAnsi="Segoe UI"/>
      <w:color w:val="000000" w:themeColor="text1"/>
      <w:sz w:val="24"/>
    </w:rPr>
  </w:style>
  <w:style w:type="paragraph" w:customStyle="1" w:styleId="D1413AB78BA04C3890A56A01545ECBFF2">
    <w:name w:val="D1413AB78BA04C3890A56A01545ECBFF2"/>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6CB60178900146C9A723EB10FD4CF5662">
    <w:name w:val="6CB60178900146C9A723EB10FD4CF5662"/>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A2FFD5F593F5417A940FCD691892D8FF2">
    <w:name w:val="A2FFD5F593F5417A940FCD691892D8FF2"/>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7BDE41096EF84DCBA94A19F38312F91E2">
    <w:name w:val="7BDE41096EF84DCBA94A19F38312F91E2"/>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C1EDD6AF05A744CEBF53BA72B330A8E92">
    <w:name w:val="C1EDD6AF05A744CEBF53BA72B330A8E92"/>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7228BFE1828B475C8BD828A68EDB4AE12">
    <w:name w:val="7228BFE1828B475C8BD828A68EDB4AE12"/>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66C796FE84554A45874EAF5D684D90AE2">
    <w:name w:val="66C796FE84554A45874EAF5D684D90AE2"/>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499A55ACE227485FB7E7EFDC1E95CF4C2">
    <w:name w:val="499A55ACE227485FB7E7EFDC1E95CF4C2"/>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9CE24E48EE3A4209B62EE0DDA60C6A3B2">
    <w:name w:val="9CE24E48EE3A4209B62EE0DDA60C6A3B2"/>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12FC4D4B237A4346A6ED36FF226DB1992">
    <w:name w:val="12FC4D4B237A4346A6ED36FF226DB1992"/>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C8D0DD2898234759B4A458DCBB39AACD2">
    <w:name w:val="C8D0DD2898234759B4A458DCBB39AACD2"/>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F911AE38C7924550A66D96AD4024F67B2">
    <w:name w:val="F911AE38C7924550A66D96AD4024F67B2"/>
    <w:rsid w:val="00F81D71"/>
    <w:pPr>
      <w:spacing w:after="120" w:line="240" w:lineRule="auto"/>
    </w:pPr>
    <w:rPr>
      <w:rFonts w:ascii="Segoe UI" w:eastAsiaTheme="minorHAnsi" w:hAnsi="Segoe UI"/>
      <w:color w:val="000000" w:themeColor="text1"/>
      <w:sz w:val="24"/>
    </w:rPr>
  </w:style>
  <w:style w:type="paragraph" w:customStyle="1" w:styleId="D0304E5B8F3B4120850C1F72F65201E42">
    <w:name w:val="D0304E5B8F3B4120850C1F72F65201E42"/>
    <w:rsid w:val="00F81D71"/>
    <w:pPr>
      <w:spacing w:after="120" w:line="240" w:lineRule="auto"/>
    </w:pPr>
    <w:rPr>
      <w:rFonts w:ascii="Segoe UI" w:eastAsiaTheme="minorHAnsi" w:hAnsi="Segoe UI"/>
      <w:color w:val="000000" w:themeColor="text1"/>
      <w:sz w:val="24"/>
    </w:rPr>
  </w:style>
  <w:style w:type="paragraph" w:customStyle="1" w:styleId="15863E85FE8147099506DE33FF4175C82">
    <w:name w:val="15863E85FE8147099506DE33FF4175C82"/>
    <w:rsid w:val="00F81D71"/>
    <w:pPr>
      <w:spacing w:after="120" w:line="240" w:lineRule="auto"/>
    </w:pPr>
    <w:rPr>
      <w:rFonts w:ascii="Segoe UI" w:eastAsiaTheme="minorHAnsi" w:hAnsi="Segoe UI"/>
      <w:color w:val="000000" w:themeColor="text1"/>
      <w:sz w:val="24"/>
    </w:rPr>
  </w:style>
  <w:style w:type="paragraph" w:customStyle="1" w:styleId="80291DCC1E68412B9D31D7957768A3BB2">
    <w:name w:val="80291DCC1E68412B9D31D7957768A3BB2"/>
    <w:rsid w:val="00F81D71"/>
    <w:pPr>
      <w:spacing w:after="120" w:line="240" w:lineRule="auto"/>
    </w:pPr>
    <w:rPr>
      <w:rFonts w:ascii="Segoe UI" w:eastAsiaTheme="minorHAnsi" w:hAnsi="Segoe UI"/>
      <w:color w:val="000000" w:themeColor="text1"/>
      <w:sz w:val="24"/>
    </w:rPr>
  </w:style>
  <w:style w:type="paragraph" w:customStyle="1" w:styleId="8024BB77EB0748AAB8141F9F984E945A2">
    <w:name w:val="8024BB77EB0748AAB8141F9F984E945A2"/>
    <w:rsid w:val="00F81D71"/>
    <w:pPr>
      <w:spacing w:after="120" w:line="240" w:lineRule="auto"/>
    </w:pPr>
    <w:rPr>
      <w:rFonts w:ascii="Segoe UI" w:eastAsiaTheme="minorHAnsi" w:hAnsi="Segoe UI"/>
      <w:color w:val="000000" w:themeColor="text1"/>
      <w:sz w:val="24"/>
    </w:rPr>
  </w:style>
  <w:style w:type="paragraph" w:customStyle="1" w:styleId="6B591C3A154943D5AA73A10DDCE1069B2">
    <w:name w:val="6B591C3A154943D5AA73A10DDCE1069B2"/>
    <w:rsid w:val="00F81D71"/>
    <w:pPr>
      <w:spacing w:after="120" w:line="240" w:lineRule="auto"/>
    </w:pPr>
    <w:rPr>
      <w:rFonts w:ascii="Segoe UI" w:eastAsiaTheme="minorHAnsi" w:hAnsi="Segoe UI"/>
      <w:color w:val="000000" w:themeColor="text1"/>
      <w:sz w:val="24"/>
    </w:rPr>
  </w:style>
  <w:style w:type="paragraph" w:customStyle="1" w:styleId="D1413AB78BA04C3890A56A01545ECBFF3">
    <w:name w:val="D1413AB78BA04C3890A56A01545ECBFF3"/>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6CB60178900146C9A723EB10FD4CF5663">
    <w:name w:val="6CB60178900146C9A723EB10FD4CF5663"/>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A2FFD5F593F5417A940FCD691892D8FF3">
    <w:name w:val="A2FFD5F593F5417A940FCD691892D8FF3"/>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7BDE41096EF84DCBA94A19F38312F91E3">
    <w:name w:val="7BDE41096EF84DCBA94A19F38312F91E3"/>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C1EDD6AF05A744CEBF53BA72B330A8E93">
    <w:name w:val="C1EDD6AF05A744CEBF53BA72B330A8E93"/>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7228BFE1828B475C8BD828A68EDB4AE13">
    <w:name w:val="7228BFE1828B475C8BD828A68EDB4AE13"/>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66C796FE84554A45874EAF5D684D90AE3">
    <w:name w:val="66C796FE84554A45874EAF5D684D90AE3"/>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499A55ACE227485FB7E7EFDC1E95CF4C3">
    <w:name w:val="499A55ACE227485FB7E7EFDC1E95CF4C3"/>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9CE24E48EE3A4209B62EE0DDA60C6A3B3">
    <w:name w:val="9CE24E48EE3A4209B62EE0DDA60C6A3B3"/>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12FC4D4B237A4346A6ED36FF226DB1993">
    <w:name w:val="12FC4D4B237A4346A6ED36FF226DB1993"/>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C8D0DD2898234759B4A458DCBB39AACD3">
    <w:name w:val="C8D0DD2898234759B4A458DCBB39AACD3"/>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F911AE38C7924550A66D96AD4024F67B3">
    <w:name w:val="F911AE38C7924550A66D96AD4024F67B3"/>
    <w:rsid w:val="00F81D71"/>
    <w:pPr>
      <w:spacing w:after="120" w:line="240" w:lineRule="auto"/>
    </w:pPr>
    <w:rPr>
      <w:rFonts w:ascii="Segoe UI" w:eastAsiaTheme="minorHAnsi" w:hAnsi="Segoe UI"/>
      <w:color w:val="000000" w:themeColor="text1"/>
      <w:sz w:val="24"/>
    </w:rPr>
  </w:style>
  <w:style w:type="paragraph" w:customStyle="1" w:styleId="D0304E5B8F3B4120850C1F72F65201E43">
    <w:name w:val="D0304E5B8F3B4120850C1F72F65201E43"/>
    <w:rsid w:val="00F81D71"/>
    <w:pPr>
      <w:spacing w:after="120" w:line="240" w:lineRule="auto"/>
    </w:pPr>
    <w:rPr>
      <w:rFonts w:ascii="Segoe UI" w:eastAsiaTheme="minorHAnsi" w:hAnsi="Segoe UI"/>
      <w:color w:val="000000" w:themeColor="text1"/>
      <w:sz w:val="24"/>
    </w:rPr>
  </w:style>
  <w:style w:type="paragraph" w:customStyle="1" w:styleId="15863E85FE8147099506DE33FF4175C83">
    <w:name w:val="15863E85FE8147099506DE33FF4175C83"/>
    <w:rsid w:val="00F81D71"/>
    <w:pPr>
      <w:spacing w:after="120" w:line="240" w:lineRule="auto"/>
    </w:pPr>
    <w:rPr>
      <w:rFonts w:ascii="Segoe UI" w:eastAsiaTheme="minorHAnsi" w:hAnsi="Segoe UI"/>
      <w:color w:val="000000" w:themeColor="text1"/>
      <w:sz w:val="24"/>
    </w:rPr>
  </w:style>
  <w:style w:type="paragraph" w:customStyle="1" w:styleId="80291DCC1E68412B9D31D7957768A3BB3">
    <w:name w:val="80291DCC1E68412B9D31D7957768A3BB3"/>
    <w:rsid w:val="00F81D71"/>
    <w:pPr>
      <w:spacing w:after="120" w:line="240" w:lineRule="auto"/>
    </w:pPr>
    <w:rPr>
      <w:rFonts w:ascii="Segoe UI" w:eastAsiaTheme="minorHAnsi" w:hAnsi="Segoe UI"/>
      <w:color w:val="000000" w:themeColor="text1"/>
      <w:sz w:val="24"/>
    </w:rPr>
  </w:style>
  <w:style w:type="paragraph" w:customStyle="1" w:styleId="8024BB77EB0748AAB8141F9F984E945A3">
    <w:name w:val="8024BB77EB0748AAB8141F9F984E945A3"/>
    <w:rsid w:val="00F81D71"/>
    <w:pPr>
      <w:spacing w:after="120" w:line="240" w:lineRule="auto"/>
    </w:pPr>
    <w:rPr>
      <w:rFonts w:ascii="Segoe UI" w:eastAsiaTheme="minorHAnsi" w:hAnsi="Segoe UI"/>
      <w:color w:val="000000" w:themeColor="text1"/>
      <w:sz w:val="24"/>
    </w:rPr>
  </w:style>
  <w:style w:type="paragraph" w:customStyle="1" w:styleId="6B591C3A154943D5AA73A10DDCE1069B3">
    <w:name w:val="6B591C3A154943D5AA73A10DDCE1069B3"/>
    <w:rsid w:val="00F81D71"/>
    <w:pPr>
      <w:spacing w:after="120" w:line="240" w:lineRule="auto"/>
    </w:pPr>
    <w:rPr>
      <w:rFonts w:ascii="Segoe UI" w:eastAsiaTheme="minorHAnsi" w:hAnsi="Segoe UI"/>
      <w:color w:val="000000" w:themeColor="text1"/>
      <w:sz w:val="24"/>
    </w:rPr>
  </w:style>
  <w:style w:type="paragraph" w:customStyle="1" w:styleId="D1413AB78BA04C3890A56A01545ECBFF4">
    <w:name w:val="D1413AB78BA04C3890A56A01545ECBFF4"/>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6CB60178900146C9A723EB10FD4CF5664">
    <w:name w:val="6CB60178900146C9A723EB10FD4CF5664"/>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A2FFD5F593F5417A940FCD691892D8FF4">
    <w:name w:val="A2FFD5F593F5417A940FCD691892D8FF4"/>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7BDE41096EF84DCBA94A19F38312F91E4">
    <w:name w:val="7BDE41096EF84DCBA94A19F38312F91E4"/>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C1EDD6AF05A744CEBF53BA72B330A8E94">
    <w:name w:val="C1EDD6AF05A744CEBF53BA72B330A8E94"/>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7228BFE1828B475C8BD828A68EDB4AE14">
    <w:name w:val="7228BFE1828B475C8BD828A68EDB4AE14"/>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66C796FE84554A45874EAF5D684D90AE4">
    <w:name w:val="66C796FE84554A45874EAF5D684D90AE4"/>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499A55ACE227485FB7E7EFDC1E95CF4C4">
    <w:name w:val="499A55ACE227485FB7E7EFDC1E95CF4C4"/>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9CE24E48EE3A4209B62EE0DDA60C6A3B4">
    <w:name w:val="9CE24E48EE3A4209B62EE0DDA60C6A3B4"/>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12FC4D4B237A4346A6ED36FF226DB1994">
    <w:name w:val="12FC4D4B237A4346A6ED36FF226DB1994"/>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C8D0DD2898234759B4A458DCBB39AACD4">
    <w:name w:val="C8D0DD2898234759B4A458DCBB39AACD4"/>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F911AE38C7924550A66D96AD4024F67B4">
    <w:name w:val="F911AE38C7924550A66D96AD4024F67B4"/>
    <w:rsid w:val="00F81D71"/>
    <w:pPr>
      <w:spacing w:after="120" w:line="240" w:lineRule="auto"/>
    </w:pPr>
    <w:rPr>
      <w:rFonts w:ascii="Segoe UI" w:eastAsiaTheme="minorHAnsi" w:hAnsi="Segoe UI"/>
      <w:color w:val="000000" w:themeColor="text1"/>
      <w:sz w:val="24"/>
    </w:rPr>
  </w:style>
  <w:style w:type="paragraph" w:customStyle="1" w:styleId="D0304E5B8F3B4120850C1F72F65201E44">
    <w:name w:val="D0304E5B8F3B4120850C1F72F65201E44"/>
    <w:rsid w:val="00F81D71"/>
    <w:pPr>
      <w:spacing w:after="120" w:line="240" w:lineRule="auto"/>
    </w:pPr>
    <w:rPr>
      <w:rFonts w:ascii="Segoe UI" w:eastAsiaTheme="minorHAnsi" w:hAnsi="Segoe UI"/>
      <w:color w:val="000000" w:themeColor="text1"/>
      <w:sz w:val="24"/>
    </w:rPr>
  </w:style>
  <w:style w:type="paragraph" w:customStyle="1" w:styleId="15863E85FE8147099506DE33FF4175C84">
    <w:name w:val="15863E85FE8147099506DE33FF4175C84"/>
    <w:rsid w:val="00F81D71"/>
    <w:pPr>
      <w:spacing w:after="120" w:line="240" w:lineRule="auto"/>
    </w:pPr>
    <w:rPr>
      <w:rFonts w:ascii="Segoe UI" w:eastAsiaTheme="minorHAnsi" w:hAnsi="Segoe UI"/>
      <w:color w:val="000000" w:themeColor="text1"/>
      <w:sz w:val="24"/>
    </w:rPr>
  </w:style>
  <w:style w:type="paragraph" w:customStyle="1" w:styleId="80291DCC1E68412B9D31D7957768A3BB4">
    <w:name w:val="80291DCC1E68412B9D31D7957768A3BB4"/>
    <w:rsid w:val="00F81D71"/>
    <w:pPr>
      <w:spacing w:after="120" w:line="240" w:lineRule="auto"/>
    </w:pPr>
    <w:rPr>
      <w:rFonts w:ascii="Segoe UI" w:eastAsiaTheme="minorHAnsi" w:hAnsi="Segoe UI"/>
      <w:color w:val="000000" w:themeColor="text1"/>
      <w:sz w:val="24"/>
    </w:rPr>
  </w:style>
  <w:style w:type="paragraph" w:customStyle="1" w:styleId="8024BB77EB0748AAB8141F9F984E945A4">
    <w:name w:val="8024BB77EB0748AAB8141F9F984E945A4"/>
    <w:rsid w:val="00F81D71"/>
    <w:pPr>
      <w:spacing w:after="120" w:line="240" w:lineRule="auto"/>
    </w:pPr>
    <w:rPr>
      <w:rFonts w:ascii="Segoe UI" w:eastAsiaTheme="minorHAnsi" w:hAnsi="Segoe UI"/>
      <w:color w:val="000000" w:themeColor="text1"/>
      <w:sz w:val="24"/>
    </w:rPr>
  </w:style>
  <w:style w:type="paragraph" w:customStyle="1" w:styleId="6B591C3A154943D5AA73A10DDCE1069B4">
    <w:name w:val="6B591C3A154943D5AA73A10DDCE1069B4"/>
    <w:rsid w:val="00F81D71"/>
    <w:pPr>
      <w:spacing w:after="120" w:line="240" w:lineRule="auto"/>
    </w:pPr>
    <w:rPr>
      <w:rFonts w:ascii="Segoe UI" w:eastAsiaTheme="minorHAnsi" w:hAnsi="Segoe UI"/>
      <w:color w:val="000000" w:themeColor="text1"/>
      <w:sz w:val="24"/>
    </w:rPr>
  </w:style>
  <w:style w:type="paragraph" w:customStyle="1" w:styleId="D1413AB78BA04C3890A56A01545ECBFF5">
    <w:name w:val="D1413AB78BA04C3890A56A01545ECBFF5"/>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6CB60178900146C9A723EB10FD4CF5665">
    <w:name w:val="6CB60178900146C9A723EB10FD4CF5665"/>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A2FFD5F593F5417A940FCD691892D8FF5">
    <w:name w:val="A2FFD5F593F5417A940FCD691892D8FF5"/>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7BDE41096EF84DCBA94A19F38312F91E5">
    <w:name w:val="7BDE41096EF84DCBA94A19F38312F91E5"/>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C1EDD6AF05A744CEBF53BA72B330A8E95">
    <w:name w:val="C1EDD6AF05A744CEBF53BA72B330A8E95"/>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7228BFE1828B475C8BD828A68EDB4AE15">
    <w:name w:val="7228BFE1828B475C8BD828A68EDB4AE15"/>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66C796FE84554A45874EAF5D684D90AE5">
    <w:name w:val="66C796FE84554A45874EAF5D684D90AE5"/>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499A55ACE227485FB7E7EFDC1E95CF4C5">
    <w:name w:val="499A55ACE227485FB7E7EFDC1E95CF4C5"/>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9CE24E48EE3A4209B62EE0DDA60C6A3B5">
    <w:name w:val="9CE24E48EE3A4209B62EE0DDA60C6A3B5"/>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12FC4D4B237A4346A6ED36FF226DB1995">
    <w:name w:val="12FC4D4B237A4346A6ED36FF226DB1995"/>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C8D0DD2898234759B4A458DCBB39AACD5">
    <w:name w:val="C8D0DD2898234759B4A458DCBB39AACD5"/>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F911AE38C7924550A66D96AD4024F67B5">
    <w:name w:val="F911AE38C7924550A66D96AD4024F67B5"/>
    <w:rsid w:val="00F81D71"/>
    <w:pPr>
      <w:spacing w:after="120" w:line="240" w:lineRule="auto"/>
    </w:pPr>
    <w:rPr>
      <w:rFonts w:ascii="Segoe UI" w:eastAsiaTheme="minorHAnsi" w:hAnsi="Segoe UI"/>
      <w:color w:val="000000" w:themeColor="text1"/>
      <w:sz w:val="24"/>
    </w:rPr>
  </w:style>
  <w:style w:type="paragraph" w:customStyle="1" w:styleId="D0304E5B8F3B4120850C1F72F65201E45">
    <w:name w:val="D0304E5B8F3B4120850C1F72F65201E45"/>
    <w:rsid w:val="00F81D71"/>
    <w:pPr>
      <w:spacing w:after="120" w:line="240" w:lineRule="auto"/>
    </w:pPr>
    <w:rPr>
      <w:rFonts w:ascii="Segoe UI" w:eastAsiaTheme="minorHAnsi" w:hAnsi="Segoe UI"/>
      <w:color w:val="000000" w:themeColor="text1"/>
      <w:sz w:val="24"/>
    </w:rPr>
  </w:style>
  <w:style w:type="paragraph" w:customStyle="1" w:styleId="15863E85FE8147099506DE33FF4175C85">
    <w:name w:val="15863E85FE8147099506DE33FF4175C85"/>
    <w:rsid w:val="00F81D71"/>
    <w:pPr>
      <w:spacing w:after="120" w:line="240" w:lineRule="auto"/>
    </w:pPr>
    <w:rPr>
      <w:rFonts w:ascii="Segoe UI" w:eastAsiaTheme="minorHAnsi" w:hAnsi="Segoe UI"/>
      <w:color w:val="000000" w:themeColor="text1"/>
      <w:sz w:val="24"/>
    </w:rPr>
  </w:style>
  <w:style w:type="paragraph" w:customStyle="1" w:styleId="80291DCC1E68412B9D31D7957768A3BB5">
    <w:name w:val="80291DCC1E68412B9D31D7957768A3BB5"/>
    <w:rsid w:val="00F81D71"/>
    <w:pPr>
      <w:spacing w:after="120" w:line="240" w:lineRule="auto"/>
    </w:pPr>
    <w:rPr>
      <w:rFonts w:ascii="Segoe UI" w:eastAsiaTheme="minorHAnsi" w:hAnsi="Segoe UI"/>
      <w:color w:val="000000" w:themeColor="text1"/>
      <w:sz w:val="24"/>
    </w:rPr>
  </w:style>
  <w:style w:type="paragraph" w:customStyle="1" w:styleId="8024BB77EB0748AAB8141F9F984E945A5">
    <w:name w:val="8024BB77EB0748AAB8141F9F984E945A5"/>
    <w:rsid w:val="00F81D71"/>
    <w:pPr>
      <w:spacing w:after="120" w:line="240" w:lineRule="auto"/>
    </w:pPr>
    <w:rPr>
      <w:rFonts w:ascii="Segoe UI" w:eastAsiaTheme="minorHAnsi" w:hAnsi="Segoe UI"/>
      <w:color w:val="000000" w:themeColor="text1"/>
      <w:sz w:val="24"/>
    </w:rPr>
  </w:style>
  <w:style w:type="paragraph" w:customStyle="1" w:styleId="6B591C3A154943D5AA73A10DDCE1069B5">
    <w:name w:val="6B591C3A154943D5AA73A10DDCE1069B5"/>
    <w:rsid w:val="00F81D71"/>
    <w:pPr>
      <w:spacing w:after="120" w:line="240" w:lineRule="auto"/>
    </w:pPr>
    <w:rPr>
      <w:rFonts w:ascii="Segoe UI" w:eastAsiaTheme="minorHAnsi" w:hAnsi="Segoe UI"/>
      <w:color w:val="000000" w:themeColor="text1"/>
      <w:sz w:val="24"/>
    </w:rPr>
  </w:style>
  <w:style w:type="paragraph" w:customStyle="1" w:styleId="D1413AB78BA04C3890A56A01545ECBFF6">
    <w:name w:val="D1413AB78BA04C3890A56A01545ECBFF6"/>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6CB60178900146C9A723EB10FD4CF5666">
    <w:name w:val="6CB60178900146C9A723EB10FD4CF5666"/>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A2FFD5F593F5417A940FCD691892D8FF6">
    <w:name w:val="A2FFD5F593F5417A940FCD691892D8FF6"/>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7BDE41096EF84DCBA94A19F38312F91E6">
    <w:name w:val="7BDE41096EF84DCBA94A19F38312F91E6"/>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C1EDD6AF05A744CEBF53BA72B330A8E96">
    <w:name w:val="C1EDD6AF05A744CEBF53BA72B330A8E96"/>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7228BFE1828B475C8BD828A68EDB4AE16">
    <w:name w:val="7228BFE1828B475C8BD828A68EDB4AE16"/>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66C796FE84554A45874EAF5D684D90AE6">
    <w:name w:val="66C796FE84554A45874EAF5D684D90AE6"/>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499A55ACE227485FB7E7EFDC1E95CF4C6">
    <w:name w:val="499A55ACE227485FB7E7EFDC1E95CF4C6"/>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9CE24E48EE3A4209B62EE0DDA60C6A3B6">
    <w:name w:val="9CE24E48EE3A4209B62EE0DDA60C6A3B6"/>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12FC4D4B237A4346A6ED36FF226DB1996">
    <w:name w:val="12FC4D4B237A4346A6ED36FF226DB1996"/>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C8D0DD2898234759B4A458DCBB39AACD6">
    <w:name w:val="C8D0DD2898234759B4A458DCBB39AACD6"/>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F911AE38C7924550A66D96AD4024F67B6">
    <w:name w:val="F911AE38C7924550A66D96AD4024F67B6"/>
    <w:rsid w:val="00F81D71"/>
    <w:pPr>
      <w:spacing w:after="120" w:line="240" w:lineRule="auto"/>
    </w:pPr>
    <w:rPr>
      <w:rFonts w:ascii="Segoe UI" w:eastAsiaTheme="minorHAnsi" w:hAnsi="Segoe UI"/>
      <w:color w:val="000000" w:themeColor="text1"/>
      <w:sz w:val="24"/>
    </w:rPr>
  </w:style>
  <w:style w:type="paragraph" w:customStyle="1" w:styleId="D0304E5B8F3B4120850C1F72F65201E46">
    <w:name w:val="D0304E5B8F3B4120850C1F72F65201E46"/>
    <w:rsid w:val="00F81D71"/>
    <w:pPr>
      <w:spacing w:after="120" w:line="240" w:lineRule="auto"/>
    </w:pPr>
    <w:rPr>
      <w:rFonts w:ascii="Segoe UI" w:eastAsiaTheme="minorHAnsi" w:hAnsi="Segoe UI"/>
      <w:color w:val="000000" w:themeColor="text1"/>
      <w:sz w:val="24"/>
    </w:rPr>
  </w:style>
  <w:style w:type="paragraph" w:customStyle="1" w:styleId="15863E85FE8147099506DE33FF4175C86">
    <w:name w:val="15863E85FE8147099506DE33FF4175C86"/>
    <w:rsid w:val="00F81D71"/>
    <w:pPr>
      <w:spacing w:after="120" w:line="240" w:lineRule="auto"/>
    </w:pPr>
    <w:rPr>
      <w:rFonts w:ascii="Segoe UI" w:eastAsiaTheme="minorHAnsi" w:hAnsi="Segoe UI"/>
      <w:color w:val="000000" w:themeColor="text1"/>
      <w:sz w:val="24"/>
    </w:rPr>
  </w:style>
  <w:style w:type="paragraph" w:customStyle="1" w:styleId="80291DCC1E68412B9D31D7957768A3BB6">
    <w:name w:val="80291DCC1E68412B9D31D7957768A3BB6"/>
    <w:rsid w:val="00F81D71"/>
    <w:pPr>
      <w:spacing w:after="120" w:line="240" w:lineRule="auto"/>
    </w:pPr>
    <w:rPr>
      <w:rFonts w:ascii="Segoe UI" w:eastAsiaTheme="minorHAnsi" w:hAnsi="Segoe UI"/>
      <w:color w:val="000000" w:themeColor="text1"/>
      <w:sz w:val="24"/>
    </w:rPr>
  </w:style>
  <w:style w:type="paragraph" w:customStyle="1" w:styleId="8024BB77EB0748AAB8141F9F984E945A6">
    <w:name w:val="8024BB77EB0748AAB8141F9F984E945A6"/>
    <w:rsid w:val="00F81D71"/>
    <w:pPr>
      <w:spacing w:after="120" w:line="240" w:lineRule="auto"/>
    </w:pPr>
    <w:rPr>
      <w:rFonts w:ascii="Segoe UI" w:eastAsiaTheme="minorHAnsi" w:hAnsi="Segoe UI"/>
      <w:color w:val="000000" w:themeColor="text1"/>
      <w:sz w:val="24"/>
    </w:rPr>
  </w:style>
  <w:style w:type="paragraph" w:customStyle="1" w:styleId="6B591C3A154943D5AA73A10DDCE1069B6">
    <w:name w:val="6B591C3A154943D5AA73A10DDCE1069B6"/>
    <w:rsid w:val="00F81D71"/>
    <w:pPr>
      <w:spacing w:after="120" w:line="240" w:lineRule="auto"/>
    </w:pPr>
    <w:rPr>
      <w:rFonts w:ascii="Segoe UI" w:eastAsiaTheme="minorHAnsi" w:hAnsi="Segoe UI"/>
      <w:color w:val="000000" w:themeColor="text1"/>
      <w:sz w:val="24"/>
    </w:rPr>
  </w:style>
  <w:style w:type="paragraph" w:customStyle="1" w:styleId="D1413AB78BA04C3890A56A01545ECBFF7">
    <w:name w:val="D1413AB78BA04C3890A56A01545ECBFF7"/>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6CB60178900146C9A723EB10FD4CF5667">
    <w:name w:val="6CB60178900146C9A723EB10FD4CF5667"/>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A2FFD5F593F5417A940FCD691892D8FF7">
    <w:name w:val="A2FFD5F593F5417A940FCD691892D8FF7"/>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7BDE41096EF84DCBA94A19F38312F91E7">
    <w:name w:val="7BDE41096EF84DCBA94A19F38312F91E7"/>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C1EDD6AF05A744CEBF53BA72B330A8E97">
    <w:name w:val="C1EDD6AF05A744CEBF53BA72B330A8E97"/>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7228BFE1828B475C8BD828A68EDB4AE17">
    <w:name w:val="7228BFE1828B475C8BD828A68EDB4AE17"/>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66C796FE84554A45874EAF5D684D90AE7">
    <w:name w:val="66C796FE84554A45874EAF5D684D90AE7"/>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499A55ACE227485FB7E7EFDC1E95CF4C7">
    <w:name w:val="499A55ACE227485FB7E7EFDC1E95CF4C7"/>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9CE24E48EE3A4209B62EE0DDA60C6A3B7">
    <w:name w:val="9CE24E48EE3A4209B62EE0DDA60C6A3B7"/>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12FC4D4B237A4346A6ED36FF226DB1997">
    <w:name w:val="12FC4D4B237A4346A6ED36FF226DB1997"/>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C8D0DD2898234759B4A458DCBB39AACD7">
    <w:name w:val="C8D0DD2898234759B4A458DCBB39AACD7"/>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F911AE38C7924550A66D96AD4024F67B7">
    <w:name w:val="F911AE38C7924550A66D96AD4024F67B7"/>
    <w:rsid w:val="00F81D71"/>
    <w:pPr>
      <w:spacing w:after="120" w:line="240" w:lineRule="auto"/>
    </w:pPr>
    <w:rPr>
      <w:rFonts w:ascii="Segoe UI" w:eastAsiaTheme="minorHAnsi" w:hAnsi="Segoe UI"/>
      <w:color w:val="000000" w:themeColor="text1"/>
      <w:sz w:val="24"/>
    </w:rPr>
  </w:style>
  <w:style w:type="paragraph" w:customStyle="1" w:styleId="D0304E5B8F3B4120850C1F72F65201E47">
    <w:name w:val="D0304E5B8F3B4120850C1F72F65201E47"/>
    <w:rsid w:val="00F81D71"/>
    <w:pPr>
      <w:spacing w:after="120" w:line="240" w:lineRule="auto"/>
    </w:pPr>
    <w:rPr>
      <w:rFonts w:ascii="Segoe UI" w:eastAsiaTheme="minorHAnsi" w:hAnsi="Segoe UI"/>
      <w:color w:val="000000" w:themeColor="text1"/>
      <w:sz w:val="24"/>
    </w:rPr>
  </w:style>
  <w:style w:type="paragraph" w:customStyle="1" w:styleId="15863E85FE8147099506DE33FF4175C87">
    <w:name w:val="15863E85FE8147099506DE33FF4175C87"/>
    <w:rsid w:val="00F81D71"/>
    <w:pPr>
      <w:spacing w:after="120" w:line="240" w:lineRule="auto"/>
    </w:pPr>
    <w:rPr>
      <w:rFonts w:ascii="Segoe UI" w:eastAsiaTheme="minorHAnsi" w:hAnsi="Segoe UI"/>
      <w:color w:val="000000" w:themeColor="text1"/>
      <w:sz w:val="24"/>
    </w:rPr>
  </w:style>
  <w:style w:type="paragraph" w:customStyle="1" w:styleId="80291DCC1E68412B9D31D7957768A3BB7">
    <w:name w:val="80291DCC1E68412B9D31D7957768A3BB7"/>
    <w:rsid w:val="00F81D71"/>
    <w:pPr>
      <w:spacing w:after="120" w:line="240" w:lineRule="auto"/>
    </w:pPr>
    <w:rPr>
      <w:rFonts w:ascii="Segoe UI" w:eastAsiaTheme="minorHAnsi" w:hAnsi="Segoe UI"/>
      <w:color w:val="000000" w:themeColor="text1"/>
      <w:sz w:val="24"/>
    </w:rPr>
  </w:style>
  <w:style w:type="paragraph" w:customStyle="1" w:styleId="8024BB77EB0748AAB8141F9F984E945A7">
    <w:name w:val="8024BB77EB0748AAB8141F9F984E945A7"/>
    <w:rsid w:val="00F81D71"/>
    <w:pPr>
      <w:spacing w:after="120" w:line="240" w:lineRule="auto"/>
    </w:pPr>
    <w:rPr>
      <w:rFonts w:ascii="Segoe UI" w:eastAsiaTheme="minorHAnsi" w:hAnsi="Segoe UI"/>
      <w:color w:val="000000" w:themeColor="text1"/>
      <w:sz w:val="24"/>
    </w:rPr>
  </w:style>
  <w:style w:type="paragraph" w:customStyle="1" w:styleId="6B591C3A154943D5AA73A10DDCE1069B7">
    <w:name w:val="6B591C3A154943D5AA73A10DDCE1069B7"/>
    <w:rsid w:val="00F81D71"/>
    <w:pPr>
      <w:spacing w:after="120" w:line="240" w:lineRule="auto"/>
    </w:pPr>
    <w:rPr>
      <w:rFonts w:ascii="Segoe UI" w:eastAsiaTheme="minorHAnsi" w:hAnsi="Segoe UI"/>
      <w:color w:val="000000" w:themeColor="text1"/>
      <w:sz w:val="24"/>
    </w:rPr>
  </w:style>
  <w:style w:type="paragraph" w:customStyle="1" w:styleId="D1413AB78BA04C3890A56A01545ECBFF8">
    <w:name w:val="D1413AB78BA04C3890A56A01545ECBFF8"/>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6CB60178900146C9A723EB10FD4CF5668">
    <w:name w:val="6CB60178900146C9A723EB10FD4CF5668"/>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A2FFD5F593F5417A940FCD691892D8FF8">
    <w:name w:val="A2FFD5F593F5417A940FCD691892D8FF8"/>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7BDE41096EF84DCBA94A19F38312F91E8">
    <w:name w:val="7BDE41096EF84DCBA94A19F38312F91E8"/>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C1EDD6AF05A744CEBF53BA72B330A8E98">
    <w:name w:val="C1EDD6AF05A744CEBF53BA72B330A8E98"/>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7228BFE1828B475C8BD828A68EDB4AE18">
    <w:name w:val="7228BFE1828B475C8BD828A68EDB4AE18"/>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66C796FE84554A45874EAF5D684D90AE8">
    <w:name w:val="66C796FE84554A45874EAF5D684D90AE8"/>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499A55ACE227485FB7E7EFDC1E95CF4C8">
    <w:name w:val="499A55ACE227485FB7E7EFDC1E95CF4C8"/>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9CE24E48EE3A4209B62EE0DDA60C6A3B8">
    <w:name w:val="9CE24E48EE3A4209B62EE0DDA60C6A3B8"/>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12FC4D4B237A4346A6ED36FF226DB1998">
    <w:name w:val="12FC4D4B237A4346A6ED36FF226DB1998"/>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C8D0DD2898234759B4A458DCBB39AACD8">
    <w:name w:val="C8D0DD2898234759B4A458DCBB39AACD8"/>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F911AE38C7924550A66D96AD4024F67B8">
    <w:name w:val="F911AE38C7924550A66D96AD4024F67B8"/>
    <w:rsid w:val="00F81D71"/>
    <w:pPr>
      <w:spacing w:after="120" w:line="240" w:lineRule="auto"/>
    </w:pPr>
    <w:rPr>
      <w:rFonts w:ascii="Segoe UI" w:eastAsiaTheme="minorHAnsi" w:hAnsi="Segoe UI"/>
      <w:color w:val="000000" w:themeColor="text1"/>
      <w:sz w:val="24"/>
    </w:rPr>
  </w:style>
  <w:style w:type="paragraph" w:customStyle="1" w:styleId="D0304E5B8F3B4120850C1F72F65201E48">
    <w:name w:val="D0304E5B8F3B4120850C1F72F65201E48"/>
    <w:rsid w:val="00F81D71"/>
    <w:pPr>
      <w:spacing w:after="120" w:line="240" w:lineRule="auto"/>
    </w:pPr>
    <w:rPr>
      <w:rFonts w:ascii="Segoe UI" w:eastAsiaTheme="minorHAnsi" w:hAnsi="Segoe UI"/>
      <w:color w:val="000000" w:themeColor="text1"/>
      <w:sz w:val="24"/>
    </w:rPr>
  </w:style>
  <w:style w:type="paragraph" w:customStyle="1" w:styleId="15863E85FE8147099506DE33FF4175C88">
    <w:name w:val="15863E85FE8147099506DE33FF4175C88"/>
    <w:rsid w:val="00F81D71"/>
    <w:pPr>
      <w:spacing w:after="120" w:line="240" w:lineRule="auto"/>
    </w:pPr>
    <w:rPr>
      <w:rFonts w:ascii="Segoe UI" w:eastAsiaTheme="minorHAnsi" w:hAnsi="Segoe UI"/>
      <w:color w:val="000000" w:themeColor="text1"/>
      <w:sz w:val="24"/>
    </w:rPr>
  </w:style>
  <w:style w:type="paragraph" w:customStyle="1" w:styleId="80291DCC1E68412B9D31D7957768A3BB8">
    <w:name w:val="80291DCC1E68412B9D31D7957768A3BB8"/>
    <w:rsid w:val="00F81D71"/>
    <w:pPr>
      <w:spacing w:after="120" w:line="240" w:lineRule="auto"/>
    </w:pPr>
    <w:rPr>
      <w:rFonts w:ascii="Segoe UI" w:eastAsiaTheme="minorHAnsi" w:hAnsi="Segoe UI"/>
      <w:color w:val="000000" w:themeColor="text1"/>
      <w:sz w:val="24"/>
    </w:rPr>
  </w:style>
  <w:style w:type="paragraph" w:customStyle="1" w:styleId="8024BB77EB0748AAB8141F9F984E945A8">
    <w:name w:val="8024BB77EB0748AAB8141F9F984E945A8"/>
    <w:rsid w:val="00F81D71"/>
    <w:pPr>
      <w:spacing w:after="120" w:line="240" w:lineRule="auto"/>
    </w:pPr>
    <w:rPr>
      <w:rFonts w:ascii="Segoe UI" w:eastAsiaTheme="minorHAnsi" w:hAnsi="Segoe UI"/>
      <w:color w:val="000000" w:themeColor="text1"/>
      <w:sz w:val="24"/>
    </w:rPr>
  </w:style>
  <w:style w:type="paragraph" w:customStyle="1" w:styleId="6B591C3A154943D5AA73A10DDCE1069B8">
    <w:name w:val="6B591C3A154943D5AA73A10DDCE1069B8"/>
    <w:rsid w:val="00F81D71"/>
    <w:pPr>
      <w:spacing w:after="120" w:line="240" w:lineRule="auto"/>
    </w:pPr>
    <w:rPr>
      <w:rFonts w:ascii="Segoe UI" w:eastAsiaTheme="minorHAnsi" w:hAnsi="Segoe UI"/>
      <w:color w:val="000000" w:themeColor="text1"/>
      <w:sz w:val="24"/>
    </w:rPr>
  </w:style>
  <w:style w:type="paragraph" w:customStyle="1" w:styleId="D1413AB78BA04C3890A56A01545ECBFF9">
    <w:name w:val="D1413AB78BA04C3890A56A01545ECBFF9"/>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6CB60178900146C9A723EB10FD4CF5669">
    <w:name w:val="6CB60178900146C9A723EB10FD4CF5669"/>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A2FFD5F593F5417A940FCD691892D8FF9">
    <w:name w:val="A2FFD5F593F5417A940FCD691892D8FF9"/>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7BDE41096EF84DCBA94A19F38312F91E9">
    <w:name w:val="7BDE41096EF84DCBA94A19F38312F91E9"/>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C1EDD6AF05A744CEBF53BA72B330A8E99">
    <w:name w:val="C1EDD6AF05A744CEBF53BA72B330A8E99"/>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7228BFE1828B475C8BD828A68EDB4AE19">
    <w:name w:val="7228BFE1828B475C8BD828A68EDB4AE19"/>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66C796FE84554A45874EAF5D684D90AE9">
    <w:name w:val="66C796FE84554A45874EAF5D684D90AE9"/>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499A55ACE227485FB7E7EFDC1E95CF4C9">
    <w:name w:val="499A55ACE227485FB7E7EFDC1E95CF4C9"/>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9CE24E48EE3A4209B62EE0DDA60C6A3B9">
    <w:name w:val="9CE24E48EE3A4209B62EE0DDA60C6A3B9"/>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12FC4D4B237A4346A6ED36FF226DB1999">
    <w:name w:val="12FC4D4B237A4346A6ED36FF226DB1999"/>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C8D0DD2898234759B4A458DCBB39AACD9">
    <w:name w:val="C8D0DD2898234759B4A458DCBB39AACD9"/>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F911AE38C7924550A66D96AD4024F67B9">
    <w:name w:val="F911AE38C7924550A66D96AD4024F67B9"/>
    <w:rsid w:val="00F81D71"/>
    <w:pPr>
      <w:spacing w:after="120" w:line="240" w:lineRule="auto"/>
    </w:pPr>
    <w:rPr>
      <w:rFonts w:ascii="Segoe UI" w:eastAsiaTheme="minorHAnsi" w:hAnsi="Segoe UI"/>
      <w:color w:val="000000" w:themeColor="text1"/>
      <w:sz w:val="24"/>
    </w:rPr>
  </w:style>
  <w:style w:type="paragraph" w:customStyle="1" w:styleId="D0304E5B8F3B4120850C1F72F65201E49">
    <w:name w:val="D0304E5B8F3B4120850C1F72F65201E49"/>
    <w:rsid w:val="00F81D71"/>
    <w:pPr>
      <w:spacing w:after="120" w:line="240" w:lineRule="auto"/>
    </w:pPr>
    <w:rPr>
      <w:rFonts w:ascii="Segoe UI" w:eastAsiaTheme="minorHAnsi" w:hAnsi="Segoe UI"/>
      <w:color w:val="000000" w:themeColor="text1"/>
      <w:sz w:val="24"/>
    </w:rPr>
  </w:style>
  <w:style w:type="paragraph" w:customStyle="1" w:styleId="15863E85FE8147099506DE33FF4175C89">
    <w:name w:val="15863E85FE8147099506DE33FF4175C89"/>
    <w:rsid w:val="00F81D71"/>
    <w:pPr>
      <w:spacing w:after="120" w:line="240" w:lineRule="auto"/>
    </w:pPr>
    <w:rPr>
      <w:rFonts w:ascii="Segoe UI" w:eastAsiaTheme="minorHAnsi" w:hAnsi="Segoe UI"/>
      <w:color w:val="000000" w:themeColor="text1"/>
      <w:sz w:val="24"/>
    </w:rPr>
  </w:style>
  <w:style w:type="paragraph" w:customStyle="1" w:styleId="80291DCC1E68412B9D31D7957768A3BB9">
    <w:name w:val="80291DCC1E68412B9D31D7957768A3BB9"/>
    <w:rsid w:val="00F81D71"/>
    <w:pPr>
      <w:spacing w:after="120" w:line="240" w:lineRule="auto"/>
    </w:pPr>
    <w:rPr>
      <w:rFonts w:ascii="Segoe UI" w:eastAsiaTheme="minorHAnsi" w:hAnsi="Segoe UI"/>
      <w:color w:val="000000" w:themeColor="text1"/>
      <w:sz w:val="24"/>
    </w:rPr>
  </w:style>
  <w:style w:type="paragraph" w:customStyle="1" w:styleId="8024BB77EB0748AAB8141F9F984E945A9">
    <w:name w:val="8024BB77EB0748AAB8141F9F984E945A9"/>
    <w:rsid w:val="00F81D71"/>
    <w:pPr>
      <w:spacing w:after="120" w:line="240" w:lineRule="auto"/>
    </w:pPr>
    <w:rPr>
      <w:rFonts w:ascii="Segoe UI" w:eastAsiaTheme="minorHAnsi" w:hAnsi="Segoe UI"/>
      <w:color w:val="000000" w:themeColor="text1"/>
      <w:sz w:val="24"/>
    </w:rPr>
  </w:style>
  <w:style w:type="paragraph" w:customStyle="1" w:styleId="6B591C3A154943D5AA73A10DDCE1069B9">
    <w:name w:val="6B591C3A154943D5AA73A10DDCE1069B9"/>
    <w:rsid w:val="00F81D71"/>
    <w:pPr>
      <w:spacing w:after="120" w:line="240" w:lineRule="auto"/>
    </w:pPr>
    <w:rPr>
      <w:rFonts w:ascii="Segoe UI" w:eastAsiaTheme="minorHAnsi" w:hAnsi="Segoe UI"/>
      <w:color w:val="000000" w:themeColor="text1"/>
      <w:sz w:val="24"/>
    </w:rPr>
  </w:style>
  <w:style w:type="paragraph" w:customStyle="1" w:styleId="D1413AB78BA04C3890A56A01545ECBFF10">
    <w:name w:val="D1413AB78BA04C3890A56A01545ECBFF10"/>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6CB60178900146C9A723EB10FD4CF56610">
    <w:name w:val="6CB60178900146C9A723EB10FD4CF56610"/>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A2FFD5F593F5417A940FCD691892D8FF10">
    <w:name w:val="A2FFD5F593F5417A940FCD691892D8FF10"/>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7BDE41096EF84DCBA94A19F38312F91E10">
    <w:name w:val="7BDE41096EF84DCBA94A19F38312F91E10"/>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C1EDD6AF05A744CEBF53BA72B330A8E910">
    <w:name w:val="C1EDD6AF05A744CEBF53BA72B330A8E910"/>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7228BFE1828B475C8BD828A68EDB4AE110">
    <w:name w:val="7228BFE1828B475C8BD828A68EDB4AE110"/>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66C796FE84554A45874EAF5D684D90AE10">
    <w:name w:val="66C796FE84554A45874EAF5D684D90AE10"/>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499A55ACE227485FB7E7EFDC1E95CF4C10">
    <w:name w:val="499A55ACE227485FB7E7EFDC1E95CF4C10"/>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9CE24E48EE3A4209B62EE0DDA60C6A3B10">
    <w:name w:val="9CE24E48EE3A4209B62EE0DDA60C6A3B10"/>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12FC4D4B237A4346A6ED36FF226DB19910">
    <w:name w:val="12FC4D4B237A4346A6ED36FF226DB19910"/>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C8D0DD2898234759B4A458DCBB39AACD10">
    <w:name w:val="C8D0DD2898234759B4A458DCBB39AACD10"/>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F911AE38C7924550A66D96AD4024F67B10">
    <w:name w:val="F911AE38C7924550A66D96AD4024F67B10"/>
    <w:rsid w:val="00F81D71"/>
    <w:pPr>
      <w:spacing w:after="120" w:line="240" w:lineRule="auto"/>
    </w:pPr>
    <w:rPr>
      <w:rFonts w:ascii="Segoe UI" w:eastAsiaTheme="minorHAnsi" w:hAnsi="Segoe UI"/>
      <w:color w:val="000000" w:themeColor="text1"/>
      <w:sz w:val="24"/>
    </w:rPr>
  </w:style>
  <w:style w:type="paragraph" w:customStyle="1" w:styleId="D0304E5B8F3B4120850C1F72F65201E410">
    <w:name w:val="D0304E5B8F3B4120850C1F72F65201E410"/>
    <w:rsid w:val="00F81D71"/>
    <w:pPr>
      <w:spacing w:after="120" w:line="240" w:lineRule="auto"/>
    </w:pPr>
    <w:rPr>
      <w:rFonts w:ascii="Segoe UI" w:eastAsiaTheme="minorHAnsi" w:hAnsi="Segoe UI"/>
      <w:color w:val="000000" w:themeColor="text1"/>
      <w:sz w:val="24"/>
    </w:rPr>
  </w:style>
  <w:style w:type="paragraph" w:customStyle="1" w:styleId="15863E85FE8147099506DE33FF4175C810">
    <w:name w:val="15863E85FE8147099506DE33FF4175C810"/>
    <w:rsid w:val="00F81D71"/>
    <w:pPr>
      <w:spacing w:after="120" w:line="240" w:lineRule="auto"/>
    </w:pPr>
    <w:rPr>
      <w:rFonts w:ascii="Segoe UI" w:eastAsiaTheme="minorHAnsi" w:hAnsi="Segoe UI"/>
      <w:color w:val="000000" w:themeColor="text1"/>
      <w:sz w:val="24"/>
    </w:rPr>
  </w:style>
  <w:style w:type="paragraph" w:customStyle="1" w:styleId="80291DCC1E68412B9D31D7957768A3BB10">
    <w:name w:val="80291DCC1E68412B9D31D7957768A3BB10"/>
    <w:rsid w:val="00F81D71"/>
    <w:pPr>
      <w:spacing w:after="120" w:line="240" w:lineRule="auto"/>
    </w:pPr>
    <w:rPr>
      <w:rFonts w:ascii="Segoe UI" w:eastAsiaTheme="minorHAnsi" w:hAnsi="Segoe UI"/>
      <w:color w:val="000000" w:themeColor="text1"/>
      <w:sz w:val="24"/>
    </w:rPr>
  </w:style>
  <w:style w:type="paragraph" w:customStyle="1" w:styleId="8024BB77EB0748AAB8141F9F984E945A10">
    <w:name w:val="8024BB77EB0748AAB8141F9F984E945A10"/>
    <w:rsid w:val="00F81D71"/>
    <w:pPr>
      <w:spacing w:after="120" w:line="240" w:lineRule="auto"/>
    </w:pPr>
    <w:rPr>
      <w:rFonts w:ascii="Segoe UI" w:eastAsiaTheme="minorHAnsi" w:hAnsi="Segoe UI"/>
      <w:color w:val="000000" w:themeColor="text1"/>
      <w:sz w:val="24"/>
    </w:rPr>
  </w:style>
  <w:style w:type="paragraph" w:customStyle="1" w:styleId="6B591C3A154943D5AA73A10DDCE1069B10">
    <w:name w:val="6B591C3A154943D5AA73A10DDCE1069B10"/>
    <w:rsid w:val="00F81D71"/>
    <w:pPr>
      <w:spacing w:after="120" w:line="240" w:lineRule="auto"/>
    </w:pPr>
    <w:rPr>
      <w:rFonts w:ascii="Segoe UI" w:eastAsiaTheme="minorHAnsi" w:hAnsi="Segoe UI"/>
      <w:color w:val="000000" w:themeColor="text1"/>
      <w:sz w:val="24"/>
    </w:rPr>
  </w:style>
  <w:style w:type="paragraph" w:customStyle="1" w:styleId="D1413AB78BA04C3890A56A01545ECBFF11">
    <w:name w:val="D1413AB78BA04C3890A56A01545ECBFF11"/>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6CB60178900146C9A723EB10FD4CF56611">
    <w:name w:val="6CB60178900146C9A723EB10FD4CF56611"/>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A2FFD5F593F5417A940FCD691892D8FF11">
    <w:name w:val="A2FFD5F593F5417A940FCD691892D8FF11"/>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7BDE41096EF84DCBA94A19F38312F91E11">
    <w:name w:val="7BDE41096EF84DCBA94A19F38312F91E11"/>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C1EDD6AF05A744CEBF53BA72B330A8E911">
    <w:name w:val="C1EDD6AF05A744CEBF53BA72B330A8E911"/>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7228BFE1828B475C8BD828A68EDB4AE111">
    <w:name w:val="7228BFE1828B475C8BD828A68EDB4AE111"/>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66C796FE84554A45874EAF5D684D90AE11">
    <w:name w:val="66C796FE84554A45874EAF5D684D90AE11"/>
    <w:rsid w:val="00F81D71"/>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499A55ACE227485FB7E7EFDC1E95CF4C11">
    <w:name w:val="499A55ACE227485FB7E7EFDC1E95CF4C11"/>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9CE24E48EE3A4209B62EE0DDA60C6A3B11">
    <w:name w:val="9CE24E48EE3A4209B62EE0DDA60C6A3B11"/>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12FC4D4B237A4346A6ED36FF226DB19911">
    <w:name w:val="12FC4D4B237A4346A6ED36FF226DB19911"/>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C8D0DD2898234759B4A458DCBB39AACD11">
    <w:name w:val="C8D0DD2898234759B4A458DCBB39AACD11"/>
    <w:rsid w:val="00F81D71"/>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F911AE38C7924550A66D96AD4024F67B11">
    <w:name w:val="F911AE38C7924550A66D96AD4024F67B11"/>
    <w:rsid w:val="00F81D71"/>
    <w:pPr>
      <w:spacing w:after="120" w:line="240" w:lineRule="auto"/>
    </w:pPr>
    <w:rPr>
      <w:rFonts w:ascii="Segoe UI" w:eastAsiaTheme="minorHAnsi" w:hAnsi="Segoe UI"/>
      <w:color w:val="000000" w:themeColor="text1"/>
      <w:sz w:val="24"/>
    </w:rPr>
  </w:style>
  <w:style w:type="paragraph" w:customStyle="1" w:styleId="D0304E5B8F3B4120850C1F72F65201E411">
    <w:name w:val="D0304E5B8F3B4120850C1F72F65201E411"/>
    <w:rsid w:val="00F81D71"/>
    <w:pPr>
      <w:spacing w:after="120" w:line="240" w:lineRule="auto"/>
    </w:pPr>
    <w:rPr>
      <w:rFonts w:ascii="Segoe UI" w:eastAsiaTheme="minorHAnsi" w:hAnsi="Segoe UI"/>
      <w:color w:val="000000" w:themeColor="text1"/>
      <w:sz w:val="24"/>
    </w:rPr>
  </w:style>
  <w:style w:type="paragraph" w:customStyle="1" w:styleId="15863E85FE8147099506DE33FF4175C811">
    <w:name w:val="15863E85FE8147099506DE33FF4175C811"/>
    <w:rsid w:val="00F81D71"/>
    <w:pPr>
      <w:spacing w:after="120" w:line="240" w:lineRule="auto"/>
    </w:pPr>
    <w:rPr>
      <w:rFonts w:ascii="Segoe UI" w:eastAsiaTheme="minorHAnsi" w:hAnsi="Segoe UI"/>
      <w:color w:val="000000" w:themeColor="text1"/>
      <w:sz w:val="24"/>
    </w:rPr>
  </w:style>
  <w:style w:type="paragraph" w:customStyle="1" w:styleId="80291DCC1E68412B9D31D7957768A3BB11">
    <w:name w:val="80291DCC1E68412B9D31D7957768A3BB11"/>
    <w:rsid w:val="00F81D71"/>
    <w:pPr>
      <w:spacing w:after="120" w:line="240" w:lineRule="auto"/>
    </w:pPr>
    <w:rPr>
      <w:rFonts w:ascii="Segoe UI" w:eastAsiaTheme="minorHAnsi" w:hAnsi="Segoe UI"/>
      <w:color w:val="000000" w:themeColor="text1"/>
      <w:sz w:val="24"/>
    </w:rPr>
  </w:style>
  <w:style w:type="paragraph" w:customStyle="1" w:styleId="8024BB77EB0748AAB8141F9F984E945A11">
    <w:name w:val="8024BB77EB0748AAB8141F9F984E945A11"/>
    <w:rsid w:val="00F81D71"/>
    <w:pPr>
      <w:spacing w:after="120" w:line="240" w:lineRule="auto"/>
    </w:pPr>
    <w:rPr>
      <w:rFonts w:ascii="Segoe UI" w:eastAsiaTheme="minorHAnsi" w:hAnsi="Segoe UI"/>
      <w:color w:val="000000" w:themeColor="text1"/>
      <w:sz w:val="24"/>
    </w:rPr>
  </w:style>
  <w:style w:type="paragraph" w:customStyle="1" w:styleId="6B591C3A154943D5AA73A10DDCE1069B11">
    <w:name w:val="6B591C3A154943D5AA73A10DDCE1069B11"/>
    <w:rsid w:val="00F81D71"/>
    <w:pPr>
      <w:spacing w:after="120" w:line="240" w:lineRule="auto"/>
    </w:pPr>
    <w:rPr>
      <w:rFonts w:ascii="Segoe UI" w:eastAsiaTheme="minorHAnsi" w:hAnsi="Segoe UI"/>
      <w:color w:val="000000" w:themeColor="text1"/>
      <w:sz w:val="24"/>
    </w:rPr>
  </w:style>
  <w:style w:type="paragraph" w:customStyle="1" w:styleId="80BD32664B85461EAE9000E85D27F45D">
    <w:name w:val="80BD32664B85461EAE9000E85D27F45D"/>
    <w:rsid w:val="00F81D71"/>
  </w:style>
  <w:style w:type="paragraph" w:customStyle="1" w:styleId="3C1941BE8ED84CE697910C3DB6C88C79">
    <w:name w:val="3C1941BE8ED84CE697910C3DB6C88C79"/>
    <w:rsid w:val="00F81D71"/>
  </w:style>
  <w:style w:type="character" w:customStyle="1" w:styleId="Inlinebold">
    <w:name w:val="Inline bold"/>
    <w:basedOn w:val="DefaultParagraphFont"/>
    <w:uiPriority w:val="1"/>
    <w:qFormat/>
    <w:rsid w:val="00847014"/>
    <w:rPr>
      <w:b/>
    </w:rPr>
  </w:style>
  <w:style w:type="paragraph" w:customStyle="1" w:styleId="D1413AB78BA04C3890A56A01545ECBFF12">
    <w:name w:val="D1413AB78BA04C3890A56A01545ECBFF12"/>
    <w:rsid w:val="00847014"/>
    <w:pPr>
      <w:spacing w:after="120" w:line="240" w:lineRule="auto"/>
      <w:ind w:left="360" w:hanging="360"/>
    </w:pPr>
    <w:rPr>
      <w:rFonts w:ascii="Segoe UI" w:eastAsiaTheme="minorHAnsi" w:hAnsi="Segoe UI"/>
      <w:color w:val="000000" w:themeColor="text1"/>
      <w:sz w:val="24"/>
      <w:szCs w:val="24"/>
    </w:rPr>
  </w:style>
  <w:style w:type="paragraph" w:customStyle="1" w:styleId="470FCCD117524257ABFBE15C36857D0C">
    <w:name w:val="470FCCD117524257ABFBE15C36857D0C"/>
    <w:rsid w:val="00847014"/>
    <w:pPr>
      <w:spacing w:after="120" w:line="240" w:lineRule="auto"/>
      <w:ind w:left="360" w:hanging="360"/>
    </w:pPr>
    <w:rPr>
      <w:rFonts w:ascii="Segoe UI" w:eastAsiaTheme="minorHAnsi" w:hAnsi="Segoe UI"/>
      <w:color w:val="000000" w:themeColor="text1"/>
      <w:sz w:val="24"/>
      <w:szCs w:val="24"/>
    </w:rPr>
  </w:style>
  <w:style w:type="paragraph" w:customStyle="1" w:styleId="6CB60178900146C9A723EB10FD4CF56612">
    <w:name w:val="6CB60178900146C9A723EB10FD4CF56612"/>
    <w:rsid w:val="00847014"/>
    <w:pPr>
      <w:spacing w:after="120" w:line="240" w:lineRule="auto"/>
      <w:ind w:left="360" w:hanging="360"/>
    </w:pPr>
    <w:rPr>
      <w:rFonts w:ascii="Segoe UI" w:eastAsiaTheme="minorHAnsi" w:hAnsi="Segoe UI"/>
      <w:color w:val="000000" w:themeColor="text1"/>
      <w:sz w:val="24"/>
      <w:szCs w:val="24"/>
    </w:rPr>
  </w:style>
  <w:style w:type="paragraph" w:customStyle="1" w:styleId="89B5B6F6A94948C6A583423DCB48A5D3">
    <w:name w:val="89B5B6F6A94948C6A583423DCB48A5D3"/>
    <w:rsid w:val="00847014"/>
    <w:pPr>
      <w:spacing w:after="120" w:line="240" w:lineRule="auto"/>
      <w:ind w:left="360" w:hanging="360"/>
    </w:pPr>
    <w:rPr>
      <w:rFonts w:ascii="Segoe UI" w:eastAsiaTheme="minorHAnsi" w:hAnsi="Segoe UI"/>
      <w:color w:val="000000" w:themeColor="text1"/>
      <w:sz w:val="24"/>
      <w:szCs w:val="24"/>
    </w:rPr>
  </w:style>
  <w:style w:type="paragraph" w:customStyle="1" w:styleId="A2FFD5F593F5417A940FCD691892D8FF12">
    <w:name w:val="A2FFD5F593F5417A940FCD691892D8FF12"/>
    <w:rsid w:val="00847014"/>
    <w:pPr>
      <w:spacing w:after="120" w:line="240" w:lineRule="auto"/>
      <w:ind w:left="360" w:hanging="360"/>
    </w:pPr>
    <w:rPr>
      <w:rFonts w:ascii="Segoe UI" w:eastAsiaTheme="minorHAnsi" w:hAnsi="Segoe UI"/>
      <w:color w:val="000000" w:themeColor="text1"/>
      <w:sz w:val="24"/>
      <w:szCs w:val="24"/>
    </w:rPr>
  </w:style>
  <w:style w:type="paragraph" w:customStyle="1" w:styleId="7BDE41096EF84DCBA94A19F38312F91E12">
    <w:name w:val="7BDE41096EF84DCBA94A19F38312F91E12"/>
    <w:rsid w:val="00847014"/>
    <w:pPr>
      <w:numPr>
        <w:numId w:val="3"/>
      </w:numPr>
      <w:spacing w:after="120" w:line="240" w:lineRule="auto"/>
      <w:ind w:hanging="360"/>
    </w:pPr>
    <w:rPr>
      <w:rFonts w:ascii="Segoe UI" w:eastAsiaTheme="minorHAnsi" w:hAnsi="Segoe UI" w:cs="Segoe UI"/>
      <w:color w:val="0D0D0D" w:themeColor="text1" w:themeTint="F2"/>
      <w:sz w:val="24"/>
      <w:szCs w:val="20"/>
    </w:rPr>
  </w:style>
  <w:style w:type="paragraph" w:customStyle="1" w:styleId="C1EDD6AF05A744CEBF53BA72B330A8E912">
    <w:name w:val="C1EDD6AF05A744CEBF53BA72B330A8E912"/>
    <w:rsid w:val="00847014"/>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7228BFE1828B475C8BD828A68EDB4AE112">
    <w:name w:val="7228BFE1828B475C8BD828A68EDB4AE112"/>
    <w:rsid w:val="00847014"/>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66C796FE84554A45874EAF5D684D90AE12">
    <w:name w:val="66C796FE84554A45874EAF5D684D90AE12"/>
    <w:rsid w:val="00847014"/>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80BD32664B85461EAE9000E85D27F45D1">
    <w:name w:val="80BD32664B85461EAE9000E85D27F45D1"/>
    <w:rsid w:val="00847014"/>
    <w:pPr>
      <w:spacing w:after="120" w:line="240" w:lineRule="auto"/>
      <w:ind w:left="360"/>
      <w:contextualSpacing/>
    </w:pPr>
    <w:rPr>
      <w:rFonts w:ascii="Segoe UI" w:eastAsiaTheme="minorHAnsi" w:hAnsi="Segoe UI"/>
      <w:color w:val="000000" w:themeColor="text1"/>
      <w:sz w:val="24"/>
    </w:rPr>
  </w:style>
  <w:style w:type="paragraph" w:customStyle="1" w:styleId="3C1941BE8ED84CE697910C3DB6C88C791">
    <w:name w:val="3C1941BE8ED84CE697910C3DB6C88C791"/>
    <w:rsid w:val="00847014"/>
    <w:pPr>
      <w:spacing w:after="120" w:line="240" w:lineRule="auto"/>
    </w:pPr>
    <w:rPr>
      <w:rFonts w:ascii="Segoe UI" w:eastAsiaTheme="minorHAnsi" w:hAnsi="Segoe UI"/>
      <w:color w:val="000000" w:themeColor="text1"/>
      <w:sz w:val="24"/>
    </w:rPr>
  </w:style>
  <w:style w:type="paragraph" w:customStyle="1" w:styleId="499A55ACE227485FB7E7EFDC1E95CF4C12">
    <w:name w:val="499A55ACE227485FB7E7EFDC1E95CF4C12"/>
    <w:rsid w:val="00847014"/>
    <w:pPr>
      <w:spacing w:after="120" w:line="240" w:lineRule="auto"/>
      <w:ind w:left="360" w:hanging="360"/>
    </w:pPr>
    <w:rPr>
      <w:rFonts w:ascii="Segoe UI" w:eastAsiaTheme="minorHAnsi" w:hAnsi="Segoe UI"/>
      <w:color w:val="000000" w:themeColor="text1"/>
      <w:sz w:val="24"/>
      <w:szCs w:val="24"/>
    </w:rPr>
  </w:style>
  <w:style w:type="paragraph" w:customStyle="1" w:styleId="9CE24E48EE3A4209B62EE0DDA60C6A3B12">
    <w:name w:val="9CE24E48EE3A4209B62EE0DDA60C6A3B12"/>
    <w:rsid w:val="00847014"/>
    <w:pPr>
      <w:spacing w:after="120" w:line="240" w:lineRule="auto"/>
      <w:ind w:left="360" w:hanging="360"/>
    </w:pPr>
    <w:rPr>
      <w:rFonts w:ascii="Segoe UI" w:eastAsiaTheme="minorHAnsi" w:hAnsi="Segoe UI"/>
      <w:color w:val="000000" w:themeColor="text1"/>
      <w:sz w:val="24"/>
      <w:szCs w:val="24"/>
    </w:rPr>
  </w:style>
  <w:style w:type="paragraph" w:customStyle="1" w:styleId="12FC4D4B237A4346A6ED36FF226DB19912">
    <w:name w:val="12FC4D4B237A4346A6ED36FF226DB19912"/>
    <w:rsid w:val="00847014"/>
    <w:pPr>
      <w:spacing w:after="120" w:line="240" w:lineRule="auto"/>
      <w:ind w:left="360" w:hanging="360"/>
    </w:pPr>
    <w:rPr>
      <w:rFonts w:ascii="Segoe UI" w:eastAsiaTheme="minorHAnsi" w:hAnsi="Segoe UI"/>
      <w:color w:val="000000" w:themeColor="text1"/>
      <w:sz w:val="24"/>
      <w:szCs w:val="24"/>
    </w:rPr>
  </w:style>
  <w:style w:type="paragraph" w:customStyle="1" w:styleId="C8D0DD2898234759B4A458DCBB39AACD12">
    <w:name w:val="C8D0DD2898234759B4A458DCBB39AACD12"/>
    <w:rsid w:val="00847014"/>
    <w:pPr>
      <w:spacing w:after="120" w:line="240" w:lineRule="auto"/>
      <w:ind w:left="360" w:hanging="360"/>
    </w:pPr>
    <w:rPr>
      <w:rFonts w:ascii="Segoe UI" w:eastAsiaTheme="minorHAnsi" w:hAnsi="Segoe UI"/>
      <w:color w:val="000000" w:themeColor="text1"/>
      <w:sz w:val="24"/>
      <w:szCs w:val="24"/>
    </w:rPr>
  </w:style>
  <w:style w:type="paragraph" w:customStyle="1" w:styleId="F911AE38C7924550A66D96AD4024F67B12">
    <w:name w:val="F911AE38C7924550A66D96AD4024F67B12"/>
    <w:rsid w:val="00847014"/>
    <w:pPr>
      <w:spacing w:after="120" w:line="240" w:lineRule="auto"/>
    </w:pPr>
    <w:rPr>
      <w:rFonts w:ascii="Segoe UI" w:eastAsiaTheme="minorHAnsi" w:hAnsi="Segoe UI"/>
      <w:color w:val="000000" w:themeColor="text1"/>
      <w:sz w:val="24"/>
    </w:rPr>
  </w:style>
  <w:style w:type="paragraph" w:customStyle="1" w:styleId="D0304E5B8F3B4120850C1F72F65201E412">
    <w:name w:val="D0304E5B8F3B4120850C1F72F65201E412"/>
    <w:rsid w:val="00847014"/>
    <w:pPr>
      <w:spacing w:after="120" w:line="240" w:lineRule="auto"/>
    </w:pPr>
    <w:rPr>
      <w:rFonts w:ascii="Segoe UI" w:eastAsiaTheme="minorHAnsi" w:hAnsi="Segoe UI"/>
      <w:color w:val="000000" w:themeColor="text1"/>
      <w:sz w:val="24"/>
    </w:rPr>
  </w:style>
  <w:style w:type="paragraph" w:customStyle="1" w:styleId="15863E85FE8147099506DE33FF4175C812">
    <w:name w:val="15863E85FE8147099506DE33FF4175C812"/>
    <w:rsid w:val="00847014"/>
    <w:pPr>
      <w:spacing w:after="120" w:line="240" w:lineRule="auto"/>
    </w:pPr>
    <w:rPr>
      <w:rFonts w:ascii="Segoe UI" w:eastAsiaTheme="minorHAnsi" w:hAnsi="Segoe UI"/>
      <w:color w:val="000000" w:themeColor="text1"/>
      <w:sz w:val="24"/>
    </w:rPr>
  </w:style>
  <w:style w:type="paragraph" w:customStyle="1" w:styleId="80291DCC1E68412B9D31D7957768A3BB12">
    <w:name w:val="80291DCC1E68412B9D31D7957768A3BB12"/>
    <w:rsid w:val="00847014"/>
    <w:pPr>
      <w:spacing w:after="120" w:line="240" w:lineRule="auto"/>
    </w:pPr>
    <w:rPr>
      <w:rFonts w:ascii="Segoe UI" w:eastAsiaTheme="minorHAnsi" w:hAnsi="Segoe UI"/>
      <w:color w:val="000000" w:themeColor="text1"/>
      <w:sz w:val="24"/>
    </w:rPr>
  </w:style>
  <w:style w:type="paragraph" w:customStyle="1" w:styleId="8024BB77EB0748AAB8141F9F984E945A12">
    <w:name w:val="8024BB77EB0748AAB8141F9F984E945A12"/>
    <w:rsid w:val="00847014"/>
    <w:pPr>
      <w:spacing w:after="120" w:line="240" w:lineRule="auto"/>
    </w:pPr>
    <w:rPr>
      <w:rFonts w:ascii="Segoe UI" w:eastAsiaTheme="minorHAnsi" w:hAnsi="Segoe UI"/>
      <w:color w:val="000000" w:themeColor="text1"/>
      <w:sz w:val="24"/>
    </w:rPr>
  </w:style>
  <w:style w:type="paragraph" w:customStyle="1" w:styleId="6B591C3A154943D5AA73A10DDCE1069B12">
    <w:name w:val="6B591C3A154943D5AA73A10DDCE1069B12"/>
    <w:rsid w:val="00847014"/>
    <w:pPr>
      <w:spacing w:after="120" w:line="240" w:lineRule="auto"/>
    </w:pPr>
    <w:rPr>
      <w:rFonts w:ascii="Segoe UI" w:eastAsiaTheme="minorHAnsi" w:hAnsi="Segoe UI"/>
      <w:color w:val="000000" w:themeColor="text1"/>
      <w:sz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77D7D3-3725-4C92-889A-EFFAEC842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21C WWL PP_Word_Associate_Student_Guide_Template_Clean.dotx</Template>
  <TotalTime>0</TotalTime>
  <Pages>69</Pages>
  <Words>13837</Words>
  <Characters>67422</Characters>
  <DocSecurity>0</DocSecurity>
  <Lines>1821</Lines>
  <Paragraphs>1246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dcterms:created xsi:type="dcterms:W3CDTF">2020-01-08T19:37:00Z</dcterms:created>
  <dcterms:modified xsi:type="dcterms:W3CDTF">2020-04-13T20:50:00Z</dcterms:modified>
</cp:coreProperties>
</file>