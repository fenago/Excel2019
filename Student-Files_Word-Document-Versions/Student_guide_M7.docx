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0F876" w14:textId="77777777" w:rsidR="00D97B87" w:rsidRPr="005616A5" w:rsidRDefault="00D97B87" w:rsidP="005616A5">
      <w:pPr>
        <w:rPr>
          <w:rStyle w:val="Inlinebold"/>
        </w:rPr>
      </w:pPr>
      <w:bookmarkStart w:id="0" w:name="_Hlk20071550"/>
      <w:bookmarkStart w:id="1" w:name="_Hlk20165909"/>
      <w:bookmarkStart w:id="2" w:name="_Toc18516832"/>
      <w:bookmarkStart w:id="3" w:name="_Toc18540893"/>
      <w:bookmarkStart w:id="4" w:name="_Toc18540974"/>
      <w:bookmarkStart w:id="5" w:name="_Toc18522438"/>
      <w:bookmarkStart w:id="6" w:name="_Toc18926167"/>
      <w:bookmarkStart w:id="7" w:name="_Toc19021167"/>
      <w:r w:rsidRPr="00D97B87">
        <w:rPr>
          <w:noProof/>
        </w:rPr>
        <w:drawing>
          <wp:anchor distT="0" distB="0" distL="114300" distR="114300" simplePos="0" relativeHeight="251670528" behindDoc="1" locked="0" layoutInCell="1" allowOverlap="1" wp14:anchorId="1EF9B473" wp14:editId="1A7F46EF">
            <wp:simplePos x="0" y="0"/>
            <wp:positionH relativeFrom="column">
              <wp:posOffset>0</wp:posOffset>
            </wp:positionH>
            <wp:positionV relativeFrom="paragraph">
              <wp:posOffset>0</wp:posOffset>
            </wp:positionV>
            <wp:extent cx="5981700" cy="5761396"/>
            <wp:effectExtent l="0" t="0" r="0" b="0"/>
            <wp:wrapNone/>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_Illustration_Cover_2_sized_rightHand_ondark.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5983579" cy="57632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16A5">
        <w:rPr>
          <w:rStyle w:val="Inlinebold"/>
          <w:noProof/>
        </w:rPr>
        <mc:AlternateContent>
          <mc:Choice Requires="wps">
            <w:drawing>
              <wp:anchor distT="0" distB="0" distL="114300" distR="114300" simplePos="0" relativeHeight="251669504" behindDoc="0" locked="0" layoutInCell="1" allowOverlap="1" wp14:anchorId="613435D3" wp14:editId="1FD106E8">
                <wp:simplePos x="0" y="0"/>
                <wp:positionH relativeFrom="column">
                  <wp:posOffset>1</wp:posOffset>
                </wp:positionH>
                <wp:positionV relativeFrom="paragraph">
                  <wp:posOffset>4876800</wp:posOffset>
                </wp:positionV>
                <wp:extent cx="5981700" cy="3563620"/>
                <wp:effectExtent l="0" t="0" r="19050" b="1778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981700" cy="3563620"/>
                        </a:xfrm>
                        <a:prstGeom prst="rect">
                          <a:avLst/>
                        </a:prstGeom>
                        <a:solidFill>
                          <a:srgbClr val="217346"/>
                        </a:solidFill>
                        <a:ln w="12700" cap="flat" cmpd="sng" algn="ctr">
                          <a:solidFill>
                            <a:srgbClr val="4472C4">
                              <a:shade val="50000"/>
                            </a:srgbClr>
                          </a:solidFill>
                          <a:prstDash val="solid"/>
                          <a:miter lim="800000"/>
                        </a:ln>
                        <a:effectLst/>
                      </wps:spPr>
                      <wps:txbx>
                        <w:txbxContent>
                          <w:p w14:paraId="013AF12E" w14:textId="77777777" w:rsidR="000F4C9E" w:rsidRPr="00683A71" w:rsidRDefault="000F4C9E" w:rsidP="00683A71">
                            <w:pPr>
                              <w:pStyle w:val="DocumentTitle"/>
                            </w:pPr>
                            <w:r w:rsidRPr="00683A71">
                              <w:t>Student guide</w:t>
                            </w:r>
                          </w:p>
                          <w:p w14:paraId="4F9607BD" w14:textId="640D9499" w:rsidR="000F4C9E" w:rsidRDefault="000F4C9E" w:rsidP="008A541D">
                            <w:pPr>
                              <w:pStyle w:val="CourseTitle"/>
                            </w:pPr>
                            <w:bookmarkStart w:id="8" w:name="_Hlk24997830"/>
                            <w:r w:rsidRPr="000410C1">
                              <w:t>40567A</w:t>
                            </w:r>
                          </w:p>
                          <w:p w14:paraId="4D4327E2" w14:textId="52F11F25" w:rsidR="000F4C9E" w:rsidRPr="008A541D" w:rsidRDefault="000F4C9E" w:rsidP="008A541D">
                            <w:pPr>
                              <w:pStyle w:val="CourseTitle"/>
                            </w:pPr>
                            <w:r>
                              <w:t>Microsoft Excel associate</w:t>
                            </w:r>
                            <w:bookmarkEnd w:id="8"/>
                            <w:r>
                              <w:t xml:space="preserve"> </w:t>
                            </w:r>
                            <w:r w:rsidRPr="008A541D">
                              <w:t>2019</w:t>
                            </w:r>
                          </w:p>
                          <w:p w14:paraId="245DEF75" w14:textId="0F698695" w:rsidR="000F4C9E" w:rsidRPr="00D97B87" w:rsidRDefault="000F4C9E" w:rsidP="00D97B87">
                            <w:pPr>
                              <w:pStyle w:val="ModuleTitle"/>
                            </w:pPr>
                            <w:bookmarkStart w:id="9" w:name="_Hlk24997843"/>
                            <w:bookmarkStart w:id="10" w:name="_Hlk24997844"/>
                            <w:r w:rsidRPr="00D97B87">
                              <w:t xml:space="preserve">Module </w:t>
                            </w:r>
                            <w:r>
                              <w:t>7</w:t>
                            </w:r>
                            <w:r w:rsidRPr="00D97B87">
                              <w:t xml:space="preserve">: </w:t>
                            </w:r>
                            <w:r>
                              <w:t>Visualizing Data</w:t>
                            </w:r>
                            <w:bookmarkEnd w:id="9"/>
                            <w:bookmarkEnd w:id="1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435D3" id="Rectangle 10" o:spid="_x0000_s1026" style="position:absolute;margin-left:0;margin-top:384pt;width:471pt;height:28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" fillcolor="#217346" strokecolor="#2f528f" strokeweight="1pt">
                <v:textbox>
                  <w:txbxContent>
                    <w:p w14:paraId="013AF12E" w14:textId="77777777" w:rsidR="000F4C9E" w:rsidRPr="00683A71" w:rsidRDefault="000F4C9E" w:rsidP="00683A71">
                      <w:pPr>
                        <w:pStyle w:val="DocumentTitle"/>
                      </w:pPr>
                      <w:r w:rsidRPr="00683A71">
                        <w:t>Student guide</w:t>
                      </w:r>
                    </w:p>
                    <w:p w14:paraId="4F9607BD" w14:textId="640D9499" w:rsidR="000F4C9E" w:rsidRDefault="000F4C9E" w:rsidP="008A541D">
                      <w:pPr>
                        <w:pStyle w:val="CourseTitle"/>
                      </w:pPr>
                      <w:bookmarkStart w:id="11" w:name="_Hlk24997830"/>
                      <w:r w:rsidRPr="000410C1">
                        <w:t>40567A</w:t>
                      </w:r>
                    </w:p>
                    <w:p w14:paraId="4D4327E2" w14:textId="52F11F25" w:rsidR="000F4C9E" w:rsidRPr="008A541D" w:rsidRDefault="000F4C9E" w:rsidP="008A541D">
                      <w:pPr>
                        <w:pStyle w:val="CourseTitle"/>
                      </w:pPr>
                      <w:r>
                        <w:t>Microsoft Excel associate</w:t>
                      </w:r>
                      <w:bookmarkEnd w:id="11"/>
                      <w:r>
                        <w:t xml:space="preserve"> </w:t>
                      </w:r>
                      <w:r w:rsidRPr="008A541D">
                        <w:t>2019</w:t>
                      </w:r>
                    </w:p>
                    <w:p w14:paraId="245DEF75" w14:textId="0F698695" w:rsidR="000F4C9E" w:rsidRPr="00D97B87" w:rsidRDefault="000F4C9E" w:rsidP="00D97B87">
                      <w:pPr>
                        <w:pStyle w:val="ModuleTitle"/>
                      </w:pPr>
                      <w:bookmarkStart w:id="12" w:name="_Hlk24997843"/>
                      <w:bookmarkStart w:id="13" w:name="_Hlk24997844"/>
                      <w:r w:rsidRPr="00D97B87">
                        <w:t xml:space="preserve">Module </w:t>
                      </w:r>
                      <w:r>
                        <w:t>7</w:t>
                      </w:r>
                      <w:r w:rsidRPr="00D97B87">
                        <w:t xml:space="preserve">: </w:t>
                      </w:r>
                      <w:r>
                        <w:t>Visualizing Data</w:t>
                      </w:r>
                      <w:bookmarkEnd w:id="12"/>
                      <w:bookmarkEnd w:id="13"/>
                    </w:p>
                  </w:txbxContent>
                </v:textbox>
              </v:rect>
            </w:pict>
          </mc:Fallback>
        </mc:AlternateContent>
      </w:r>
      <w:r w:rsidRPr="005616A5">
        <w:rPr>
          <w:rStyle w:val="Inlinebold"/>
          <w:noProof/>
        </w:rPr>
        <w:drawing>
          <wp:anchor distT="0" distB="0" distL="114300" distR="114300" simplePos="0" relativeHeight="251668480" behindDoc="0" locked="0" layoutInCell="1" allowOverlap="1" wp14:anchorId="7C5E26A2" wp14:editId="3102C215">
            <wp:simplePos x="0" y="0"/>
            <wp:positionH relativeFrom="column">
              <wp:posOffset>47308</wp:posOffset>
            </wp:positionH>
            <wp:positionV relativeFrom="paragraph">
              <wp:posOffset>-1270</wp:posOffset>
            </wp:positionV>
            <wp:extent cx="2515187" cy="1127051"/>
            <wp:effectExtent l="0" t="0" r="0" b="0"/>
            <wp:wrapNone/>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crosoft-logo_rgb_c-wh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5187" cy="1127051"/>
                    </a:xfrm>
                    <a:prstGeom prst="rect">
                      <a:avLst/>
                    </a:prstGeom>
                  </pic:spPr>
                </pic:pic>
              </a:graphicData>
            </a:graphic>
            <wp14:sizeRelH relativeFrom="margin">
              <wp14:pctWidth>0</wp14:pctWidth>
            </wp14:sizeRelH>
            <wp14:sizeRelV relativeFrom="margin">
              <wp14:pctHeight>0</wp14:pctHeight>
            </wp14:sizeRelV>
          </wp:anchor>
        </w:drawing>
      </w:r>
    </w:p>
    <w:p w14:paraId="4D48C5B8" w14:textId="77777777" w:rsidR="00D97B87" w:rsidRPr="00D97B87" w:rsidRDefault="00D97B87" w:rsidP="005616A5"/>
    <w:p w14:paraId="7BD6119C" w14:textId="77777777" w:rsidR="00D97B87" w:rsidRPr="00D97B87" w:rsidRDefault="00D97B87" w:rsidP="005616A5"/>
    <w:p w14:paraId="5E6E91D8" w14:textId="77777777" w:rsidR="00D97B87" w:rsidRPr="00D97B87" w:rsidRDefault="00D97B87" w:rsidP="005616A5"/>
    <w:p w14:paraId="52DDF531" w14:textId="77777777" w:rsidR="00D97B87" w:rsidRPr="00D97B87" w:rsidRDefault="00D97B87" w:rsidP="005616A5"/>
    <w:p w14:paraId="28143DF5" w14:textId="77777777" w:rsidR="00D97B87" w:rsidRPr="00D97B87" w:rsidRDefault="00D97B87" w:rsidP="005616A5"/>
    <w:p w14:paraId="2B999BB9" w14:textId="77777777" w:rsidR="00D97B87" w:rsidRPr="00D97B87" w:rsidRDefault="00D97B87" w:rsidP="005616A5"/>
    <w:p w14:paraId="3EF7D921" w14:textId="77777777" w:rsidR="00D97B87" w:rsidRPr="00D97B87" w:rsidRDefault="00D97B87" w:rsidP="005616A5"/>
    <w:p w14:paraId="4551A76C" w14:textId="77777777" w:rsidR="00D97B87" w:rsidRPr="00D97B87" w:rsidRDefault="00D97B87" w:rsidP="005616A5"/>
    <w:bookmarkEnd w:id="0"/>
    <w:p w14:paraId="6890AB4E" w14:textId="77777777" w:rsidR="00D97B87" w:rsidRDefault="00D97B87" w:rsidP="00764980">
      <w:r>
        <w:br w:type="page"/>
      </w:r>
    </w:p>
    <w:p w14:paraId="1108BDB5" w14:textId="77777777" w:rsidR="003805BE" w:rsidRPr="00FE0C1E" w:rsidRDefault="00B778DA" w:rsidP="00FE0C1E">
      <w:pPr>
        <w:pStyle w:val="TOCHeading"/>
      </w:pPr>
      <w:bookmarkStart w:id="14" w:name="_Toc20696521"/>
      <w:bookmarkStart w:id="15" w:name="_Toc20769254"/>
      <w:bookmarkStart w:id="16" w:name="_Toc20815488"/>
      <w:bookmarkStart w:id="17" w:name="_Toc20831843"/>
      <w:bookmarkStart w:id="18" w:name="_Toc21541601"/>
      <w:bookmarkStart w:id="19" w:name="_Toc37688192"/>
      <w:bookmarkEnd w:id="1"/>
      <w:r w:rsidRPr="00FE0C1E">
        <w:lastRenderedPageBreak/>
        <w:t>Contents</w:t>
      </w:r>
      <w:bookmarkEnd w:id="2"/>
      <w:bookmarkEnd w:id="3"/>
      <w:bookmarkEnd w:id="4"/>
      <w:bookmarkEnd w:id="5"/>
      <w:bookmarkEnd w:id="6"/>
      <w:bookmarkEnd w:id="7"/>
      <w:bookmarkEnd w:id="14"/>
      <w:bookmarkEnd w:id="15"/>
      <w:bookmarkEnd w:id="16"/>
      <w:bookmarkEnd w:id="17"/>
      <w:bookmarkEnd w:id="18"/>
      <w:bookmarkEnd w:id="19"/>
    </w:p>
    <w:p w14:paraId="17629196" w14:textId="77777777" w:rsidR="00DA5C58" w:rsidRPr="00DA5C58" w:rsidRDefault="00DA5C58" w:rsidP="00DA5C58"/>
    <w:p w14:paraId="3B77F040" w14:textId="77777777" w:rsidR="004723F2" w:rsidRDefault="004723F2" w:rsidP="004723F2">
      <w:pPr>
        <w:sectPr w:rsidR="004723F2" w:rsidSect="0016526E">
          <w:headerReference w:type="default" r:id="rId10"/>
          <w:footerReference w:type="default" r:id="rId11"/>
          <w:type w:val="continuous"/>
          <w:pgSz w:w="12240" w:h="15840" w:code="1"/>
          <w:pgMar w:top="1440" w:right="1440" w:bottom="1440" w:left="1440" w:header="706" w:footer="706" w:gutter="0"/>
          <w:cols w:num="2" w:space="708"/>
          <w:titlePg/>
          <w:docGrid w:linePitch="360"/>
        </w:sectPr>
      </w:pPr>
    </w:p>
    <w:p w14:paraId="765518A8" w14:textId="6F9BE9C5" w:rsidR="00704182" w:rsidRDefault="00B778DA">
      <w:pPr>
        <w:pStyle w:val="TOC1"/>
        <w:rPr>
          <w:rFonts w:asciiTheme="minorHAnsi" w:eastAsiaTheme="minorEastAsia" w:hAnsiTheme="minorHAnsi"/>
          <w:color w:val="auto"/>
          <w:sz w:val="22"/>
        </w:rPr>
      </w:pPr>
      <w:r>
        <w:fldChar w:fldCharType="begin"/>
      </w:r>
      <w:r>
        <w:instrText xml:space="preserve"> TOC \o "1-3" \h \z \u </w:instrText>
      </w:r>
      <w:r>
        <w:fldChar w:fldCharType="separate"/>
      </w:r>
      <w:hyperlink w:anchor="_Toc37688192" w:history="1">
        <w:r w:rsidR="00704182" w:rsidRPr="001B503A">
          <w:rPr>
            <w:rStyle w:val="Hyperlink"/>
          </w:rPr>
          <w:t>Contents</w:t>
        </w:r>
        <w:r w:rsidR="00704182">
          <w:rPr>
            <w:webHidden/>
          </w:rPr>
          <w:tab/>
        </w:r>
        <w:r w:rsidR="00704182">
          <w:rPr>
            <w:webHidden/>
          </w:rPr>
          <w:fldChar w:fldCharType="begin"/>
        </w:r>
        <w:r w:rsidR="00704182">
          <w:rPr>
            <w:webHidden/>
          </w:rPr>
          <w:instrText xml:space="preserve"> PAGEREF _Toc37688192 \h </w:instrText>
        </w:r>
        <w:r w:rsidR="00704182">
          <w:rPr>
            <w:webHidden/>
          </w:rPr>
        </w:r>
        <w:r w:rsidR="00704182">
          <w:rPr>
            <w:webHidden/>
          </w:rPr>
          <w:fldChar w:fldCharType="separate"/>
        </w:r>
        <w:r w:rsidR="00704182">
          <w:rPr>
            <w:webHidden/>
          </w:rPr>
          <w:t>2</w:t>
        </w:r>
        <w:r w:rsidR="00704182">
          <w:rPr>
            <w:webHidden/>
          </w:rPr>
          <w:fldChar w:fldCharType="end"/>
        </w:r>
      </w:hyperlink>
    </w:p>
    <w:p w14:paraId="399FE610" w14:textId="60511D80" w:rsidR="00704182" w:rsidRDefault="00704182">
      <w:pPr>
        <w:pStyle w:val="TOC1"/>
        <w:rPr>
          <w:rFonts w:asciiTheme="minorHAnsi" w:eastAsiaTheme="minorEastAsia" w:hAnsiTheme="minorHAnsi"/>
          <w:color w:val="auto"/>
          <w:sz w:val="22"/>
        </w:rPr>
      </w:pPr>
      <w:hyperlink w:anchor="_Toc37688193" w:history="1">
        <w:r w:rsidRPr="001B503A">
          <w:rPr>
            <w:rStyle w:val="Hyperlink"/>
          </w:rPr>
          <w:t>Module overview</w:t>
        </w:r>
        <w:r>
          <w:rPr>
            <w:webHidden/>
          </w:rPr>
          <w:tab/>
        </w:r>
        <w:r>
          <w:rPr>
            <w:webHidden/>
          </w:rPr>
          <w:fldChar w:fldCharType="begin"/>
        </w:r>
        <w:r>
          <w:rPr>
            <w:webHidden/>
          </w:rPr>
          <w:instrText xml:space="preserve"> PAGEREF _Toc37688193 \h </w:instrText>
        </w:r>
        <w:r>
          <w:rPr>
            <w:webHidden/>
          </w:rPr>
        </w:r>
        <w:r>
          <w:rPr>
            <w:webHidden/>
          </w:rPr>
          <w:fldChar w:fldCharType="separate"/>
        </w:r>
        <w:r>
          <w:rPr>
            <w:webHidden/>
          </w:rPr>
          <w:t>5</w:t>
        </w:r>
        <w:r>
          <w:rPr>
            <w:webHidden/>
          </w:rPr>
          <w:fldChar w:fldCharType="end"/>
        </w:r>
      </w:hyperlink>
    </w:p>
    <w:p w14:paraId="4649B620" w14:textId="6919D7CF" w:rsidR="00704182" w:rsidRDefault="00704182">
      <w:pPr>
        <w:pStyle w:val="TOC2"/>
        <w:rPr>
          <w:rFonts w:asciiTheme="minorHAnsi" w:eastAsiaTheme="minorEastAsia" w:hAnsiTheme="minorHAnsi" w:cstheme="minorBidi"/>
          <w:color w:val="auto"/>
          <w:sz w:val="22"/>
        </w:rPr>
      </w:pPr>
      <w:hyperlink w:anchor="_Toc37688194" w:history="1">
        <w:r w:rsidRPr="001B503A">
          <w:rPr>
            <w:rStyle w:val="Hyperlink"/>
          </w:rPr>
          <w:t>Description</w:t>
        </w:r>
        <w:r>
          <w:rPr>
            <w:webHidden/>
          </w:rPr>
          <w:tab/>
        </w:r>
        <w:r>
          <w:rPr>
            <w:webHidden/>
          </w:rPr>
          <w:fldChar w:fldCharType="begin"/>
        </w:r>
        <w:r>
          <w:rPr>
            <w:webHidden/>
          </w:rPr>
          <w:instrText xml:space="preserve"> PAGEREF _Toc37688194 \h </w:instrText>
        </w:r>
        <w:r>
          <w:rPr>
            <w:webHidden/>
          </w:rPr>
        </w:r>
        <w:r>
          <w:rPr>
            <w:webHidden/>
          </w:rPr>
          <w:fldChar w:fldCharType="separate"/>
        </w:r>
        <w:r>
          <w:rPr>
            <w:webHidden/>
          </w:rPr>
          <w:t>5</w:t>
        </w:r>
        <w:r>
          <w:rPr>
            <w:webHidden/>
          </w:rPr>
          <w:fldChar w:fldCharType="end"/>
        </w:r>
      </w:hyperlink>
    </w:p>
    <w:p w14:paraId="14DCB9F3" w14:textId="70005C6B" w:rsidR="00704182" w:rsidRDefault="00704182">
      <w:pPr>
        <w:pStyle w:val="TOC2"/>
        <w:rPr>
          <w:rFonts w:asciiTheme="minorHAnsi" w:eastAsiaTheme="minorEastAsia" w:hAnsiTheme="minorHAnsi" w:cstheme="minorBidi"/>
          <w:color w:val="auto"/>
          <w:sz w:val="22"/>
        </w:rPr>
      </w:pPr>
      <w:hyperlink w:anchor="_Toc37688195" w:history="1">
        <w:r w:rsidRPr="001B503A">
          <w:rPr>
            <w:rStyle w:val="Hyperlink"/>
          </w:rPr>
          <w:t>Scenario</w:t>
        </w:r>
        <w:r>
          <w:rPr>
            <w:webHidden/>
          </w:rPr>
          <w:tab/>
        </w:r>
        <w:r>
          <w:rPr>
            <w:webHidden/>
          </w:rPr>
          <w:fldChar w:fldCharType="begin"/>
        </w:r>
        <w:r>
          <w:rPr>
            <w:webHidden/>
          </w:rPr>
          <w:instrText xml:space="preserve"> PAGEREF _Toc37688195 \h </w:instrText>
        </w:r>
        <w:r>
          <w:rPr>
            <w:webHidden/>
          </w:rPr>
        </w:r>
        <w:r>
          <w:rPr>
            <w:webHidden/>
          </w:rPr>
          <w:fldChar w:fldCharType="separate"/>
        </w:r>
        <w:r>
          <w:rPr>
            <w:webHidden/>
          </w:rPr>
          <w:t>6</w:t>
        </w:r>
        <w:r>
          <w:rPr>
            <w:webHidden/>
          </w:rPr>
          <w:fldChar w:fldCharType="end"/>
        </w:r>
      </w:hyperlink>
    </w:p>
    <w:p w14:paraId="72D66E53" w14:textId="779DD2B1" w:rsidR="00704182" w:rsidRDefault="00704182">
      <w:pPr>
        <w:pStyle w:val="TOC2"/>
        <w:rPr>
          <w:rFonts w:asciiTheme="minorHAnsi" w:eastAsiaTheme="minorEastAsia" w:hAnsiTheme="minorHAnsi" w:cstheme="minorBidi"/>
          <w:color w:val="auto"/>
          <w:sz w:val="22"/>
        </w:rPr>
      </w:pPr>
      <w:hyperlink w:anchor="_Toc37688196" w:history="1">
        <w:r w:rsidRPr="001B503A">
          <w:rPr>
            <w:rStyle w:val="Hyperlink"/>
          </w:rPr>
          <w:t>Cornerstone</w:t>
        </w:r>
        <w:r>
          <w:rPr>
            <w:webHidden/>
          </w:rPr>
          <w:tab/>
        </w:r>
        <w:r>
          <w:rPr>
            <w:webHidden/>
          </w:rPr>
          <w:fldChar w:fldCharType="begin"/>
        </w:r>
        <w:r>
          <w:rPr>
            <w:webHidden/>
          </w:rPr>
          <w:instrText xml:space="preserve"> PAGEREF _Toc37688196 \h </w:instrText>
        </w:r>
        <w:r>
          <w:rPr>
            <w:webHidden/>
          </w:rPr>
        </w:r>
        <w:r>
          <w:rPr>
            <w:webHidden/>
          </w:rPr>
          <w:fldChar w:fldCharType="separate"/>
        </w:r>
        <w:r>
          <w:rPr>
            <w:webHidden/>
          </w:rPr>
          <w:t>7</w:t>
        </w:r>
        <w:r>
          <w:rPr>
            <w:webHidden/>
          </w:rPr>
          <w:fldChar w:fldCharType="end"/>
        </w:r>
      </w:hyperlink>
    </w:p>
    <w:p w14:paraId="27535832" w14:textId="781AE4E7" w:rsidR="00704182" w:rsidRDefault="00704182">
      <w:pPr>
        <w:pStyle w:val="TOC1"/>
        <w:rPr>
          <w:rFonts w:asciiTheme="minorHAnsi" w:eastAsiaTheme="minorEastAsia" w:hAnsiTheme="minorHAnsi"/>
          <w:color w:val="auto"/>
          <w:sz w:val="22"/>
        </w:rPr>
      </w:pPr>
      <w:hyperlink w:anchor="_Toc37688197" w:history="1">
        <w:r w:rsidRPr="001B503A">
          <w:rPr>
            <w:rStyle w:val="Hyperlink"/>
          </w:rPr>
          <w:t>Lesson 1: Using conditional formatting</w:t>
        </w:r>
        <w:r>
          <w:rPr>
            <w:webHidden/>
          </w:rPr>
          <w:tab/>
        </w:r>
        <w:r>
          <w:rPr>
            <w:webHidden/>
          </w:rPr>
          <w:fldChar w:fldCharType="begin"/>
        </w:r>
        <w:r>
          <w:rPr>
            <w:webHidden/>
          </w:rPr>
          <w:instrText xml:space="preserve"> PAGEREF _Toc37688197 \h </w:instrText>
        </w:r>
        <w:r>
          <w:rPr>
            <w:webHidden/>
          </w:rPr>
        </w:r>
        <w:r>
          <w:rPr>
            <w:webHidden/>
          </w:rPr>
          <w:fldChar w:fldCharType="separate"/>
        </w:r>
        <w:r>
          <w:rPr>
            <w:webHidden/>
          </w:rPr>
          <w:t>8</w:t>
        </w:r>
        <w:r>
          <w:rPr>
            <w:webHidden/>
          </w:rPr>
          <w:fldChar w:fldCharType="end"/>
        </w:r>
      </w:hyperlink>
    </w:p>
    <w:p w14:paraId="436B3B53" w14:textId="25DE3533" w:rsidR="00704182" w:rsidRDefault="00704182">
      <w:pPr>
        <w:pStyle w:val="TOC2"/>
        <w:rPr>
          <w:rFonts w:asciiTheme="minorHAnsi" w:eastAsiaTheme="minorEastAsia" w:hAnsiTheme="minorHAnsi" w:cstheme="minorBidi"/>
          <w:color w:val="auto"/>
          <w:sz w:val="22"/>
        </w:rPr>
      </w:pPr>
      <w:hyperlink w:anchor="_Toc37688198" w:history="1">
        <w:r w:rsidRPr="001B503A">
          <w:rPr>
            <w:rStyle w:val="Hyperlink"/>
          </w:rPr>
          <w:t>Overview</w:t>
        </w:r>
        <w:r>
          <w:rPr>
            <w:webHidden/>
          </w:rPr>
          <w:tab/>
        </w:r>
        <w:r>
          <w:rPr>
            <w:webHidden/>
          </w:rPr>
          <w:fldChar w:fldCharType="begin"/>
        </w:r>
        <w:r>
          <w:rPr>
            <w:webHidden/>
          </w:rPr>
          <w:instrText xml:space="preserve"> PAGEREF _Toc37688198 \h </w:instrText>
        </w:r>
        <w:r>
          <w:rPr>
            <w:webHidden/>
          </w:rPr>
        </w:r>
        <w:r>
          <w:rPr>
            <w:webHidden/>
          </w:rPr>
          <w:fldChar w:fldCharType="separate"/>
        </w:r>
        <w:r>
          <w:rPr>
            <w:webHidden/>
          </w:rPr>
          <w:t>8</w:t>
        </w:r>
        <w:r>
          <w:rPr>
            <w:webHidden/>
          </w:rPr>
          <w:fldChar w:fldCharType="end"/>
        </w:r>
      </w:hyperlink>
    </w:p>
    <w:p w14:paraId="03CFABBC" w14:textId="554E19A7" w:rsidR="00704182" w:rsidRDefault="00704182">
      <w:pPr>
        <w:pStyle w:val="TOC2"/>
        <w:rPr>
          <w:rFonts w:asciiTheme="minorHAnsi" w:eastAsiaTheme="minorEastAsia" w:hAnsiTheme="minorHAnsi" w:cstheme="minorBidi"/>
          <w:color w:val="auto"/>
          <w:sz w:val="22"/>
        </w:rPr>
      </w:pPr>
      <w:hyperlink w:anchor="_Toc37688199" w:history="1">
        <w:r w:rsidRPr="001B503A">
          <w:rPr>
            <w:rStyle w:val="Hyperlink"/>
          </w:rPr>
          <w:t>Warm-up</w:t>
        </w:r>
        <w:r>
          <w:rPr>
            <w:webHidden/>
          </w:rPr>
          <w:tab/>
        </w:r>
        <w:r>
          <w:rPr>
            <w:webHidden/>
          </w:rPr>
          <w:fldChar w:fldCharType="begin"/>
        </w:r>
        <w:r>
          <w:rPr>
            <w:webHidden/>
          </w:rPr>
          <w:instrText xml:space="preserve"> PAGEREF _Toc37688199 \h </w:instrText>
        </w:r>
        <w:r>
          <w:rPr>
            <w:webHidden/>
          </w:rPr>
        </w:r>
        <w:r>
          <w:rPr>
            <w:webHidden/>
          </w:rPr>
          <w:fldChar w:fldCharType="separate"/>
        </w:r>
        <w:r>
          <w:rPr>
            <w:webHidden/>
          </w:rPr>
          <w:t>8</w:t>
        </w:r>
        <w:r>
          <w:rPr>
            <w:webHidden/>
          </w:rPr>
          <w:fldChar w:fldCharType="end"/>
        </w:r>
      </w:hyperlink>
    </w:p>
    <w:p w14:paraId="50FBF0D6" w14:textId="510F8EB0" w:rsidR="00704182" w:rsidRDefault="00704182">
      <w:pPr>
        <w:pStyle w:val="TOC2"/>
        <w:rPr>
          <w:rFonts w:asciiTheme="minorHAnsi" w:eastAsiaTheme="minorEastAsia" w:hAnsiTheme="minorHAnsi" w:cstheme="minorBidi"/>
          <w:color w:val="auto"/>
          <w:sz w:val="22"/>
        </w:rPr>
      </w:pPr>
      <w:hyperlink w:anchor="_Toc37688200" w:history="1">
        <w:r w:rsidRPr="001B503A">
          <w:rPr>
            <w:rStyle w:val="Hyperlink"/>
          </w:rPr>
          <w:t>Topic 1: Apply conditional formatting</w:t>
        </w:r>
        <w:r>
          <w:rPr>
            <w:webHidden/>
          </w:rPr>
          <w:tab/>
        </w:r>
        <w:r>
          <w:rPr>
            <w:webHidden/>
          </w:rPr>
          <w:fldChar w:fldCharType="begin"/>
        </w:r>
        <w:r>
          <w:rPr>
            <w:webHidden/>
          </w:rPr>
          <w:instrText xml:space="preserve"> PAGEREF _Toc37688200 \h </w:instrText>
        </w:r>
        <w:r>
          <w:rPr>
            <w:webHidden/>
          </w:rPr>
        </w:r>
        <w:r>
          <w:rPr>
            <w:webHidden/>
          </w:rPr>
          <w:fldChar w:fldCharType="separate"/>
        </w:r>
        <w:r>
          <w:rPr>
            <w:webHidden/>
          </w:rPr>
          <w:t>9</w:t>
        </w:r>
        <w:r>
          <w:rPr>
            <w:webHidden/>
          </w:rPr>
          <w:fldChar w:fldCharType="end"/>
        </w:r>
      </w:hyperlink>
    </w:p>
    <w:p w14:paraId="6C531BA7" w14:textId="6388DC8F" w:rsidR="00704182" w:rsidRDefault="00704182">
      <w:pPr>
        <w:pStyle w:val="TOC3"/>
        <w:rPr>
          <w:rFonts w:asciiTheme="minorHAnsi" w:eastAsiaTheme="minorEastAsia" w:hAnsiTheme="minorHAnsi"/>
          <w:color w:val="auto"/>
          <w:sz w:val="22"/>
        </w:rPr>
      </w:pPr>
      <w:hyperlink w:anchor="_Toc37688201" w:history="1">
        <w:r w:rsidRPr="001B503A">
          <w:rPr>
            <w:rStyle w:val="Hyperlink"/>
          </w:rPr>
          <w:t>Highlight the top 10 items in a range</w:t>
        </w:r>
        <w:r>
          <w:rPr>
            <w:webHidden/>
          </w:rPr>
          <w:tab/>
        </w:r>
        <w:r>
          <w:rPr>
            <w:webHidden/>
          </w:rPr>
          <w:fldChar w:fldCharType="begin"/>
        </w:r>
        <w:r>
          <w:rPr>
            <w:webHidden/>
          </w:rPr>
          <w:instrText xml:space="preserve"> PAGEREF _Toc37688201 \h </w:instrText>
        </w:r>
        <w:r>
          <w:rPr>
            <w:webHidden/>
          </w:rPr>
        </w:r>
        <w:r>
          <w:rPr>
            <w:webHidden/>
          </w:rPr>
          <w:fldChar w:fldCharType="separate"/>
        </w:r>
        <w:r>
          <w:rPr>
            <w:webHidden/>
          </w:rPr>
          <w:t>9</w:t>
        </w:r>
        <w:r>
          <w:rPr>
            <w:webHidden/>
          </w:rPr>
          <w:fldChar w:fldCharType="end"/>
        </w:r>
      </w:hyperlink>
    </w:p>
    <w:p w14:paraId="4B58D4AC" w14:textId="271FBDEF" w:rsidR="00704182" w:rsidRDefault="00704182">
      <w:pPr>
        <w:pStyle w:val="TOC3"/>
        <w:rPr>
          <w:rFonts w:asciiTheme="minorHAnsi" w:eastAsiaTheme="minorEastAsia" w:hAnsiTheme="minorHAnsi"/>
          <w:color w:val="auto"/>
          <w:sz w:val="22"/>
        </w:rPr>
      </w:pPr>
      <w:hyperlink w:anchor="_Toc37688202" w:history="1">
        <w:r w:rsidRPr="001B503A">
          <w:rPr>
            <w:rStyle w:val="Hyperlink"/>
          </w:rPr>
          <w:t>Show variances with data bars</w:t>
        </w:r>
        <w:r>
          <w:rPr>
            <w:webHidden/>
          </w:rPr>
          <w:tab/>
        </w:r>
        <w:r>
          <w:rPr>
            <w:webHidden/>
          </w:rPr>
          <w:fldChar w:fldCharType="begin"/>
        </w:r>
        <w:r>
          <w:rPr>
            <w:webHidden/>
          </w:rPr>
          <w:instrText xml:space="preserve"> PAGEREF _Toc37688202 \h </w:instrText>
        </w:r>
        <w:r>
          <w:rPr>
            <w:webHidden/>
          </w:rPr>
        </w:r>
        <w:r>
          <w:rPr>
            <w:webHidden/>
          </w:rPr>
          <w:fldChar w:fldCharType="separate"/>
        </w:r>
        <w:r>
          <w:rPr>
            <w:webHidden/>
          </w:rPr>
          <w:t>11</w:t>
        </w:r>
        <w:r>
          <w:rPr>
            <w:webHidden/>
          </w:rPr>
          <w:fldChar w:fldCharType="end"/>
        </w:r>
      </w:hyperlink>
    </w:p>
    <w:p w14:paraId="29E39FD4" w14:textId="702F594B" w:rsidR="00704182" w:rsidRDefault="00704182">
      <w:pPr>
        <w:pStyle w:val="TOC3"/>
        <w:rPr>
          <w:rFonts w:asciiTheme="minorHAnsi" w:eastAsiaTheme="minorEastAsia" w:hAnsiTheme="minorHAnsi"/>
          <w:color w:val="auto"/>
          <w:sz w:val="22"/>
        </w:rPr>
      </w:pPr>
      <w:hyperlink w:anchor="_Toc37688203" w:history="1">
        <w:r w:rsidRPr="001B503A">
          <w:rPr>
            <w:rStyle w:val="Hyperlink"/>
          </w:rPr>
          <w:t xml:space="preserve">Activity: Teacher demo and </w:t>
        </w:r>
        <w:r>
          <w:rPr>
            <w:rStyle w:val="Hyperlink"/>
          </w:rPr>
          <w:br/>
        </w:r>
        <w:r w:rsidRPr="001B503A">
          <w:rPr>
            <w:rStyle w:val="Hyperlink"/>
          </w:rPr>
          <w:t>switch</w:t>
        </w:r>
        <w:r>
          <w:rPr>
            <w:webHidden/>
          </w:rPr>
          <w:tab/>
        </w:r>
        <w:r>
          <w:rPr>
            <w:webHidden/>
          </w:rPr>
          <w:fldChar w:fldCharType="begin"/>
        </w:r>
        <w:r>
          <w:rPr>
            <w:webHidden/>
          </w:rPr>
          <w:instrText xml:space="preserve"> PAGEREF _Toc37688203 \h </w:instrText>
        </w:r>
        <w:r>
          <w:rPr>
            <w:webHidden/>
          </w:rPr>
        </w:r>
        <w:r>
          <w:rPr>
            <w:webHidden/>
          </w:rPr>
          <w:fldChar w:fldCharType="separate"/>
        </w:r>
        <w:r>
          <w:rPr>
            <w:webHidden/>
          </w:rPr>
          <w:t>13</w:t>
        </w:r>
        <w:r>
          <w:rPr>
            <w:webHidden/>
          </w:rPr>
          <w:fldChar w:fldCharType="end"/>
        </w:r>
      </w:hyperlink>
    </w:p>
    <w:p w14:paraId="1C775D96" w14:textId="638187F5" w:rsidR="00704182" w:rsidRDefault="00704182">
      <w:pPr>
        <w:pStyle w:val="TOC3"/>
        <w:rPr>
          <w:rFonts w:asciiTheme="minorHAnsi" w:eastAsiaTheme="minorEastAsia" w:hAnsiTheme="minorHAnsi"/>
          <w:color w:val="auto"/>
          <w:sz w:val="22"/>
        </w:rPr>
      </w:pPr>
      <w:hyperlink w:anchor="_Toc37688204" w:history="1">
        <w:r w:rsidRPr="001B503A">
          <w:rPr>
            <w:rStyle w:val="Hyperlink"/>
          </w:rPr>
          <w:t xml:space="preserve">Try-it: Apply conditional </w:t>
        </w:r>
        <w:r>
          <w:rPr>
            <w:rStyle w:val="Hyperlink"/>
          </w:rPr>
          <w:br/>
        </w:r>
        <w:r w:rsidRPr="001B503A">
          <w:rPr>
            <w:rStyle w:val="Hyperlink"/>
          </w:rPr>
          <w:t>formatting</w:t>
        </w:r>
        <w:r>
          <w:rPr>
            <w:webHidden/>
          </w:rPr>
          <w:tab/>
        </w:r>
        <w:r>
          <w:rPr>
            <w:webHidden/>
          </w:rPr>
          <w:fldChar w:fldCharType="begin"/>
        </w:r>
        <w:r>
          <w:rPr>
            <w:webHidden/>
          </w:rPr>
          <w:instrText xml:space="preserve"> PAGEREF _Toc37688204 \h </w:instrText>
        </w:r>
        <w:r>
          <w:rPr>
            <w:webHidden/>
          </w:rPr>
        </w:r>
        <w:r>
          <w:rPr>
            <w:webHidden/>
          </w:rPr>
          <w:fldChar w:fldCharType="separate"/>
        </w:r>
        <w:r>
          <w:rPr>
            <w:webHidden/>
          </w:rPr>
          <w:t>14</w:t>
        </w:r>
        <w:r>
          <w:rPr>
            <w:webHidden/>
          </w:rPr>
          <w:fldChar w:fldCharType="end"/>
        </w:r>
      </w:hyperlink>
    </w:p>
    <w:p w14:paraId="2A4E079B" w14:textId="0B4D40CE" w:rsidR="00704182" w:rsidRDefault="00704182">
      <w:pPr>
        <w:pStyle w:val="TOC3"/>
        <w:rPr>
          <w:rFonts w:asciiTheme="minorHAnsi" w:eastAsiaTheme="minorEastAsia" w:hAnsiTheme="minorHAnsi"/>
          <w:color w:val="auto"/>
          <w:sz w:val="22"/>
        </w:rPr>
      </w:pPr>
      <w:hyperlink w:anchor="_Toc37688205" w:history="1">
        <w:r w:rsidRPr="001B503A">
          <w:rPr>
            <w:rStyle w:val="Hyperlink"/>
          </w:rPr>
          <w:t>Try-it 1</w:t>
        </w:r>
        <w:r>
          <w:rPr>
            <w:webHidden/>
          </w:rPr>
          <w:tab/>
        </w:r>
        <w:r>
          <w:rPr>
            <w:webHidden/>
          </w:rPr>
          <w:fldChar w:fldCharType="begin"/>
        </w:r>
        <w:r>
          <w:rPr>
            <w:webHidden/>
          </w:rPr>
          <w:instrText xml:space="preserve"> PAGEREF _Toc37688205 \h </w:instrText>
        </w:r>
        <w:r>
          <w:rPr>
            <w:webHidden/>
          </w:rPr>
        </w:r>
        <w:r>
          <w:rPr>
            <w:webHidden/>
          </w:rPr>
          <w:fldChar w:fldCharType="separate"/>
        </w:r>
        <w:r>
          <w:rPr>
            <w:webHidden/>
          </w:rPr>
          <w:t>14</w:t>
        </w:r>
        <w:r>
          <w:rPr>
            <w:webHidden/>
          </w:rPr>
          <w:fldChar w:fldCharType="end"/>
        </w:r>
      </w:hyperlink>
    </w:p>
    <w:p w14:paraId="0E867D0F" w14:textId="67B90E1B" w:rsidR="00704182" w:rsidRDefault="00704182">
      <w:pPr>
        <w:pStyle w:val="TOC3"/>
        <w:rPr>
          <w:rFonts w:asciiTheme="minorHAnsi" w:eastAsiaTheme="minorEastAsia" w:hAnsiTheme="minorHAnsi"/>
          <w:color w:val="auto"/>
          <w:sz w:val="22"/>
        </w:rPr>
      </w:pPr>
      <w:hyperlink w:anchor="_Toc37688206" w:history="1">
        <w:r w:rsidRPr="001B503A">
          <w:rPr>
            <w:rStyle w:val="Hyperlink"/>
          </w:rPr>
          <w:t>Try-it 2</w:t>
        </w:r>
        <w:r>
          <w:rPr>
            <w:webHidden/>
          </w:rPr>
          <w:tab/>
        </w:r>
        <w:r>
          <w:rPr>
            <w:webHidden/>
          </w:rPr>
          <w:fldChar w:fldCharType="begin"/>
        </w:r>
        <w:r>
          <w:rPr>
            <w:webHidden/>
          </w:rPr>
          <w:instrText xml:space="preserve"> PAGEREF _Toc37688206 \h </w:instrText>
        </w:r>
        <w:r>
          <w:rPr>
            <w:webHidden/>
          </w:rPr>
        </w:r>
        <w:r>
          <w:rPr>
            <w:webHidden/>
          </w:rPr>
          <w:fldChar w:fldCharType="separate"/>
        </w:r>
        <w:r>
          <w:rPr>
            <w:webHidden/>
          </w:rPr>
          <w:t>15</w:t>
        </w:r>
        <w:r>
          <w:rPr>
            <w:webHidden/>
          </w:rPr>
          <w:fldChar w:fldCharType="end"/>
        </w:r>
      </w:hyperlink>
    </w:p>
    <w:p w14:paraId="58786152" w14:textId="10F7FAE8" w:rsidR="00704182" w:rsidRDefault="00704182">
      <w:pPr>
        <w:pStyle w:val="TOC3"/>
        <w:rPr>
          <w:rFonts w:asciiTheme="minorHAnsi" w:eastAsiaTheme="minorEastAsia" w:hAnsiTheme="minorHAnsi"/>
          <w:color w:val="auto"/>
          <w:sz w:val="22"/>
        </w:rPr>
      </w:pPr>
      <w:hyperlink w:anchor="_Toc37688207" w:history="1">
        <w:r w:rsidRPr="001B503A">
          <w:rPr>
            <w:rStyle w:val="Hyperlink"/>
          </w:rPr>
          <w:t>Try-it 3</w:t>
        </w:r>
        <w:r>
          <w:rPr>
            <w:webHidden/>
          </w:rPr>
          <w:tab/>
        </w:r>
        <w:r>
          <w:rPr>
            <w:webHidden/>
          </w:rPr>
          <w:fldChar w:fldCharType="begin"/>
        </w:r>
        <w:r>
          <w:rPr>
            <w:webHidden/>
          </w:rPr>
          <w:instrText xml:space="preserve"> PAGEREF _Toc37688207 \h </w:instrText>
        </w:r>
        <w:r>
          <w:rPr>
            <w:webHidden/>
          </w:rPr>
        </w:r>
        <w:r>
          <w:rPr>
            <w:webHidden/>
          </w:rPr>
          <w:fldChar w:fldCharType="separate"/>
        </w:r>
        <w:r>
          <w:rPr>
            <w:webHidden/>
          </w:rPr>
          <w:t>15</w:t>
        </w:r>
        <w:r>
          <w:rPr>
            <w:webHidden/>
          </w:rPr>
          <w:fldChar w:fldCharType="end"/>
        </w:r>
      </w:hyperlink>
    </w:p>
    <w:p w14:paraId="1D3A5B76" w14:textId="5B39ADC6" w:rsidR="00704182" w:rsidRDefault="00704182">
      <w:pPr>
        <w:pStyle w:val="TOC2"/>
        <w:rPr>
          <w:rFonts w:asciiTheme="minorHAnsi" w:eastAsiaTheme="minorEastAsia" w:hAnsiTheme="minorHAnsi" w:cstheme="minorBidi"/>
          <w:color w:val="auto"/>
          <w:sz w:val="22"/>
        </w:rPr>
      </w:pPr>
      <w:hyperlink w:anchor="_Toc37688208" w:history="1">
        <w:r w:rsidRPr="001B503A">
          <w:rPr>
            <w:rStyle w:val="Hyperlink"/>
          </w:rPr>
          <w:t>Topic 2: Remove conditional formatting</w:t>
        </w:r>
        <w:r>
          <w:rPr>
            <w:webHidden/>
          </w:rPr>
          <w:tab/>
        </w:r>
        <w:r>
          <w:rPr>
            <w:webHidden/>
          </w:rPr>
          <w:fldChar w:fldCharType="begin"/>
        </w:r>
        <w:r>
          <w:rPr>
            <w:webHidden/>
          </w:rPr>
          <w:instrText xml:space="preserve"> PAGEREF _Toc37688208 \h </w:instrText>
        </w:r>
        <w:r>
          <w:rPr>
            <w:webHidden/>
          </w:rPr>
        </w:r>
        <w:r>
          <w:rPr>
            <w:webHidden/>
          </w:rPr>
          <w:fldChar w:fldCharType="separate"/>
        </w:r>
        <w:r>
          <w:rPr>
            <w:webHidden/>
          </w:rPr>
          <w:t>15</w:t>
        </w:r>
        <w:r>
          <w:rPr>
            <w:webHidden/>
          </w:rPr>
          <w:fldChar w:fldCharType="end"/>
        </w:r>
      </w:hyperlink>
    </w:p>
    <w:p w14:paraId="62D37B15" w14:textId="20C4AD19" w:rsidR="00704182" w:rsidRDefault="00704182">
      <w:pPr>
        <w:pStyle w:val="TOC3"/>
        <w:rPr>
          <w:rFonts w:asciiTheme="minorHAnsi" w:eastAsiaTheme="minorEastAsia" w:hAnsiTheme="minorHAnsi"/>
          <w:color w:val="auto"/>
          <w:sz w:val="22"/>
        </w:rPr>
      </w:pPr>
      <w:hyperlink w:anchor="_Toc37688209" w:history="1">
        <w:r w:rsidRPr="001B503A">
          <w:rPr>
            <w:rStyle w:val="Hyperlink"/>
          </w:rPr>
          <w:t>Remove conditional formatting with the Conditional Formatting Rules Manager</w:t>
        </w:r>
        <w:r>
          <w:rPr>
            <w:webHidden/>
          </w:rPr>
          <w:tab/>
        </w:r>
        <w:r>
          <w:rPr>
            <w:webHidden/>
          </w:rPr>
          <w:fldChar w:fldCharType="begin"/>
        </w:r>
        <w:r>
          <w:rPr>
            <w:webHidden/>
          </w:rPr>
          <w:instrText xml:space="preserve"> PAGEREF _Toc37688209 \h </w:instrText>
        </w:r>
        <w:r>
          <w:rPr>
            <w:webHidden/>
          </w:rPr>
        </w:r>
        <w:r>
          <w:rPr>
            <w:webHidden/>
          </w:rPr>
          <w:fldChar w:fldCharType="separate"/>
        </w:r>
        <w:r>
          <w:rPr>
            <w:webHidden/>
          </w:rPr>
          <w:t>16</w:t>
        </w:r>
        <w:r>
          <w:rPr>
            <w:webHidden/>
          </w:rPr>
          <w:fldChar w:fldCharType="end"/>
        </w:r>
      </w:hyperlink>
    </w:p>
    <w:p w14:paraId="6625BDD4" w14:textId="4E71A557" w:rsidR="00704182" w:rsidRDefault="00704182">
      <w:pPr>
        <w:pStyle w:val="TOC3"/>
        <w:rPr>
          <w:rFonts w:asciiTheme="minorHAnsi" w:eastAsiaTheme="minorEastAsia" w:hAnsiTheme="minorHAnsi"/>
          <w:color w:val="auto"/>
          <w:sz w:val="22"/>
        </w:rPr>
      </w:pPr>
      <w:hyperlink w:anchor="_Toc37688210" w:history="1">
        <w:r w:rsidRPr="001B503A">
          <w:rPr>
            <w:rStyle w:val="Hyperlink"/>
          </w:rPr>
          <w:t>Remove conditional formatting with Clear Rules</w:t>
        </w:r>
        <w:r>
          <w:rPr>
            <w:webHidden/>
          </w:rPr>
          <w:tab/>
        </w:r>
        <w:r>
          <w:rPr>
            <w:webHidden/>
          </w:rPr>
          <w:fldChar w:fldCharType="begin"/>
        </w:r>
        <w:r>
          <w:rPr>
            <w:webHidden/>
          </w:rPr>
          <w:instrText xml:space="preserve"> PAGEREF _Toc37688210 \h </w:instrText>
        </w:r>
        <w:r>
          <w:rPr>
            <w:webHidden/>
          </w:rPr>
        </w:r>
        <w:r>
          <w:rPr>
            <w:webHidden/>
          </w:rPr>
          <w:fldChar w:fldCharType="separate"/>
        </w:r>
        <w:r>
          <w:rPr>
            <w:webHidden/>
          </w:rPr>
          <w:t>17</w:t>
        </w:r>
        <w:r>
          <w:rPr>
            <w:webHidden/>
          </w:rPr>
          <w:fldChar w:fldCharType="end"/>
        </w:r>
      </w:hyperlink>
    </w:p>
    <w:p w14:paraId="50F048C1" w14:textId="27FB75E1" w:rsidR="00704182" w:rsidRDefault="00704182">
      <w:pPr>
        <w:pStyle w:val="TOC3"/>
        <w:rPr>
          <w:rFonts w:asciiTheme="minorHAnsi" w:eastAsiaTheme="minorEastAsia" w:hAnsiTheme="minorHAnsi"/>
          <w:color w:val="auto"/>
          <w:sz w:val="22"/>
        </w:rPr>
      </w:pPr>
      <w:hyperlink w:anchor="_Toc37688211" w:history="1">
        <w:r w:rsidRPr="001B503A">
          <w:rPr>
            <w:rStyle w:val="Hyperlink"/>
          </w:rPr>
          <w:t>Activity: Pose a challenge</w:t>
        </w:r>
        <w:r>
          <w:rPr>
            <w:webHidden/>
          </w:rPr>
          <w:tab/>
        </w:r>
        <w:r>
          <w:rPr>
            <w:webHidden/>
          </w:rPr>
          <w:fldChar w:fldCharType="begin"/>
        </w:r>
        <w:r>
          <w:rPr>
            <w:webHidden/>
          </w:rPr>
          <w:instrText xml:space="preserve"> PAGEREF _Toc37688211 \h </w:instrText>
        </w:r>
        <w:r>
          <w:rPr>
            <w:webHidden/>
          </w:rPr>
        </w:r>
        <w:r>
          <w:rPr>
            <w:webHidden/>
          </w:rPr>
          <w:fldChar w:fldCharType="separate"/>
        </w:r>
        <w:r>
          <w:rPr>
            <w:webHidden/>
          </w:rPr>
          <w:t>18</w:t>
        </w:r>
        <w:r>
          <w:rPr>
            <w:webHidden/>
          </w:rPr>
          <w:fldChar w:fldCharType="end"/>
        </w:r>
      </w:hyperlink>
    </w:p>
    <w:p w14:paraId="2D23ECAE" w14:textId="15D7EC90" w:rsidR="00704182" w:rsidRDefault="00704182">
      <w:pPr>
        <w:pStyle w:val="TOC3"/>
        <w:rPr>
          <w:rFonts w:asciiTheme="minorHAnsi" w:eastAsiaTheme="minorEastAsia" w:hAnsiTheme="minorHAnsi"/>
          <w:color w:val="auto"/>
          <w:sz w:val="22"/>
        </w:rPr>
      </w:pPr>
      <w:hyperlink w:anchor="_Toc37688212" w:history="1">
        <w:r w:rsidRPr="001B503A">
          <w:rPr>
            <w:rStyle w:val="Hyperlink"/>
          </w:rPr>
          <w:t>Try-it: Remove conditional formatting</w:t>
        </w:r>
        <w:r>
          <w:rPr>
            <w:webHidden/>
          </w:rPr>
          <w:tab/>
        </w:r>
        <w:r>
          <w:rPr>
            <w:webHidden/>
          </w:rPr>
          <w:fldChar w:fldCharType="begin"/>
        </w:r>
        <w:r>
          <w:rPr>
            <w:webHidden/>
          </w:rPr>
          <w:instrText xml:space="preserve"> PAGEREF _Toc37688212 \h </w:instrText>
        </w:r>
        <w:r>
          <w:rPr>
            <w:webHidden/>
          </w:rPr>
        </w:r>
        <w:r>
          <w:rPr>
            <w:webHidden/>
          </w:rPr>
          <w:fldChar w:fldCharType="separate"/>
        </w:r>
        <w:r>
          <w:rPr>
            <w:webHidden/>
          </w:rPr>
          <w:t>19</w:t>
        </w:r>
        <w:r>
          <w:rPr>
            <w:webHidden/>
          </w:rPr>
          <w:fldChar w:fldCharType="end"/>
        </w:r>
      </w:hyperlink>
    </w:p>
    <w:p w14:paraId="563B9D83" w14:textId="49BF6B8D" w:rsidR="00704182" w:rsidRDefault="00704182">
      <w:pPr>
        <w:pStyle w:val="TOC3"/>
        <w:rPr>
          <w:rFonts w:asciiTheme="minorHAnsi" w:eastAsiaTheme="minorEastAsia" w:hAnsiTheme="minorHAnsi"/>
          <w:color w:val="auto"/>
          <w:sz w:val="22"/>
        </w:rPr>
      </w:pPr>
      <w:hyperlink w:anchor="_Toc37688213" w:history="1">
        <w:r w:rsidRPr="001B503A">
          <w:rPr>
            <w:rStyle w:val="Hyperlink"/>
          </w:rPr>
          <w:t>Try-it 1</w:t>
        </w:r>
        <w:r>
          <w:rPr>
            <w:webHidden/>
          </w:rPr>
          <w:tab/>
        </w:r>
        <w:r>
          <w:rPr>
            <w:webHidden/>
          </w:rPr>
          <w:fldChar w:fldCharType="begin"/>
        </w:r>
        <w:r>
          <w:rPr>
            <w:webHidden/>
          </w:rPr>
          <w:instrText xml:space="preserve"> PAGEREF _Toc37688213 \h </w:instrText>
        </w:r>
        <w:r>
          <w:rPr>
            <w:webHidden/>
          </w:rPr>
        </w:r>
        <w:r>
          <w:rPr>
            <w:webHidden/>
          </w:rPr>
          <w:fldChar w:fldCharType="separate"/>
        </w:r>
        <w:r>
          <w:rPr>
            <w:webHidden/>
          </w:rPr>
          <w:t>19</w:t>
        </w:r>
        <w:r>
          <w:rPr>
            <w:webHidden/>
          </w:rPr>
          <w:fldChar w:fldCharType="end"/>
        </w:r>
      </w:hyperlink>
    </w:p>
    <w:p w14:paraId="48167D4F" w14:textId="2FCB5515" w:rsidR="00704182" w:rsidRDefault="00704182">
      <w:pPr>
        <w:pStyle w:val="TOC3"/>
        <w:rPr>
          <w:rFonts w:asciiTheme="minorHAnsi" w:eastAsiaTheme="minorEastAsia" w:hAnsiTheme="minorHAnsi"/>
          <w:color w:val="auto"/>
          <w:sz w:val="22"/>
        </w:rPr>
      </w:pPr>
      <w:hyperlink w:anchor="_Toc37688214" w:history="1">
        <w:r w:rsidRPr="001B503A">
          <w:rPr>
            <w:rStyle w:val="Hyperlink"/>
          </w:rPr>
          <w:t>Try-it 2</w:t>
        </w:r>
        <w:r>
          <w:rPr>
            <w:webHidden/>
          </w:rPr>
          <w:tab/>
        </w:r>
        <w:r>
          <w:rPr>
            <w:webHidden/>
          </w:rPr>
          <w:fldChar w:fldCharType="begin"/>
        </w:r>
        <w:r>
          <w:rPr>
            <w:webHidden/>
          </w:rPr>
          <w:instrText xml:space="preserve"> PAGEREF _Toc37688214 \h </w:instrText>
        </w:r>
        <w:r>
          <w:rPr>
            <w:webHidden/>
          </w:rPr>
        </w:r>
        <w:r>
          <w:rPr>
            <w:webHidden/>
          </w:rPr>
          <w:fldChar w:fldCharType="separate"/>
        </w:r>
        <w:r>
          <w:rPr>
            <w:webHidden/>
          </w:rPr>
          <w:t>19</w:t>
        </w:r>
        <w:r>
          <w:rPr>
            <w:webHidden/>
          </w:rPr>
          <w:fldChar w:fldCharType="end"/>
        </w:r>
      </w:hyperlink>
    </w:p>
    <w:p w14:paraId="21D22DEC" w14:textId="72F2F39A" w:rsidR="00704182" w:rsidRDefault="00704182">
      <w:pPr>
        <w:pStyle w:val="TOC2"/>
        <w:rPr>
          <w:rFonts w:asciiTheme="minorHAnsi" w:eastAsiaTheme="minorEastAsia" w:hAnsiTheme="minorHAnsi" w:cstheme="minorBidi"/>
          <w:color w:val="auto"/>
          <w:sz w:val="22"/>
        </w:rPr>
      </w:pPr>
      <w:hyperlink w:anchor="_Toc37688215" w:history="1">
        <w:r w:rsidRPr="001B503A">
          <w:rPr>
            <w:rStyle w:val="Hyperlink"/>
          </w:rPr>
          <w:t>Wrap-up</w:t>
        </w:r>
        <w:r>
          <w:rPr>
            <w:webHidden/>
          </w:rPr>
          <w:tab/>
        </w:r>
        <w:r>
          <w:rPr>
            <w:webHidden/>
          </w:rPr>
          <w:fldChar w:fldCharType="begin"/>
        </w:r>
        <w:r>
          <w:rPr>
            <w:webHidden/>
          </w:rPr>
          <w:instrText xml:space="preserve"> PAGEREF _Toc37688215 \h </w:instrText>
        </w:r>
        <w:r>
          <w:rPr>
            <w:webHidden/>
          </w:rPr>
        </w:r>
        <w:r>
          <w:rPr>
            <w:webHidden/>
          </w:rPr>
          <w:fldChar w:fldCharType="separate"/>
        </w:r>
        <w:r>
          <w:rPr>
            <w:webHidden/>
          </w:rPr>
          <w:t>20</w:t>
        </w:r>
        <w:r>
          <w:rPr>
            <w:webHidden/>
          </w:rPr>
          <w:fldChar w:fldCharType="end"/>
        </w:r>
      </w:hyperlink>
    </w:p>
    <w:p w14:paraId="173871A1" w14:textId="48DE6654" w:rsidR="00704182" w:rsidRDefault="00704182">
      <w:pPr>
        <w:pStyle w:val="TOC1"/>
        <w:rPr>
          <w:rFonts w:asciiTheme="minorHAnsi" w:eastAsiaTheme="minorEastAsia" w:hAnsiTheme="minorHAnsi"/>
          <w:color w:val="auto"/>
          <w:sz w:val="22"/>
        </w:rPr>
      </w:pPr>
      <w:hyperlink w:anchor="_Toc37688216" w:history="1">
        <w:r w:rsidRPr="001B503A">
          <w:rPr>
            <w:rStyle w:val="Hyperlink"/>
          </w:rPr>
          <w:t>Lesson 2: Using charts</w:t>
        </w:r>
        <w:r>
          <w:rPr>
            <w:webHidden/>
          </w:rPr>
          <w:tab/>
        </w:r>
        <w:r>
          <w:rPr>
            <w:webHidden/>
          </w:rPr>
          <w:fldChar w:fldCharType="begin"/>
        </w:r>
        <w:r>
          <w:rPr>
            <w:webHidden/>
          </w:rPr>
          <w:instrText xml:space="preserve"> PAGEREF _Toc37688216 \h </w:instrText>
        </w:r>
        <w:r>
          <w:rPr>
            <w:webHidden/>
          </w:rPr>
        </w:r>
        <w:r>
          <w:rPr>
            <w:webHidden/>
          </w:rPr>
          <w:fldChar w:fldCharType="separate"/>
        </w:r>
        <w:r>
          <w:rPr>
            <w:webHidden/>
          </w:rPr>
          <w:t>22</w:t>
        </w:r>
        <w:r>
          <w:rPr>
            <w:webHidden/>
          </w:rPr>
          <w:fldChar w:fldCharType="end"/>
        </w:r>
      </w:hyperlink>
    </w:p>
    <w:p w14:paraId="6B6BFE7C" w14:textId="0A23252F" w:rsidR="00704182" w:rsidRDefault="00704182">
      <w:pPr>
        <w:pStyle w:val="TOC2"/>
        <w:rPr>
          <w:rFonts w:asciiTheme="minorHAnsi" w:eastAsiaTheme="minorEastAsia" w:hAnsiTheme="minorHAnsi" w:cstheme="minorBidi"/>
          <w:color w:val="auto"/>
          <w:sz w:val="22"/>
        </w:rPr>
      </w:pPr>
      <w:hyperlink w:anchor="_Toc37688217" w:history="1">
        <w:r w:rsidRPr="001B503A">
          <w:rPr>
            <w:rStyle w:val="Hyperlink"/>
          </w:rPr>
          <w:t>Overview</w:t>
        </w:r>
        <w:r>
          <w:rPr>
            <w:webHidden/>
          </w:rPr>
          <w:tab/>
        </w:r>
        <w:r>
          <w:rPr>
            <w:webHidden/>
          </w:rPr>
          <w:fldChar w:fldCharType="begin"/>
        </w:r>
        <w:r>
          <w:rPr>
            <w:webHidden/>
          </w:rPr>
          <w:instrText xml:space="preserve"> PAGEREF _Toc37688217 \h </w:instrText>
        </w:r>
        <w:r>
          <w:rPr>
            <w:webHidden/>
          </w:rPr>
        </w:r>
        <w:r>
          <w:rPr>
            <w:webHidden/>
          </w:rPr>
          <w:fldChar w:fldCharType="separate"/>
        </w:r>
        <w:r>
          <w:rPr>
            <w:webHidden/>
          </w:rPr>
          <w:t>22</w:t>
        </w:r>
        <w:r>
          <w:rPr>
            <w:webHidden/>
          </w:rPr>
          <w:fldChar w:fldCharType="end"/>
        </w:r>
      </w:hyperlink>
    </w:p>
    <w:p w14:paraId="290EC273" w14:textId="695EC0F2" w:rsidR="00704182" w:rsidRDefault="00704182">
      <w:pPr>
        <w:pStyle w:val="TOC2"/>
        <w:rPr>
          <w:rFonts w:asciiTheme="minorHAnsi" w:eastAsiaTheme="minorEastAsia" w:hAnsiTheme="minorHAnsi" w:cstheme="minorBidi"/>
          <w:color w:val="auto"/>
          <w:sz w:val="22"/>
        </w:rPr>
      </w:pPr>
      <w:hyperlink w:anchor="_Toc37688218" w:history="1">
        <w:r w:rsidRPr="001B503A">
          <w:rPr>
            <w:rStyle w:val="Hyperlink"/>
          </w:rPr>
          <w:t>Warm-up</w:t>
        </w:r>
        <w:r>
          <w:rPr>
            <w:webHidden/>
          </w:rPr>
          <w:tab/>
        </w:r>
        <w:r>
          <w:rPr>
            <w:webHidden/>
          </w:rPr>
          <w:fldChar w:fldCharType="begin"/>
        </w:r>
        <w:r>
          <w:rPr>
            <w:webHidden/>
          </w:rPr>
          <w:instrText xml:space="preserve"> PAGEREF _Toc37688218 \h </w:instrText>
        </w:r>
        <w:r>
          <w:rPr>
            <w:webHidden/>
          </w:rPr>
        </w:r>
        <w:r>
          <w:rPr>
            <w:webHidden/>
          </w:rPr>
          <w:fldChar w:fldCharType="separate"/>
        </w:r>
        <w:r>
          <w:rPr>
            <w:webHidden/>
          </w:rPr>
          <w:t>22</w:t>
        </w:r>
        <w:r>
          <w:rPr>
            <w:webHidden/>
          </w:rPr>
          <w:fldChar w:fldCharType="end"/>
        </w:r>
      </w:hyperlink>
    </w:p>
    <w:p w14:paraId="364682BB" w14:textId="7F2155C2" w:rsidR="00704182" w:rsidRDefault="00704182">
      <w:pPr>
        <w:pStyle w:val="TOC2"/>
        <w:rPr>
          <w:rFonts w:asciiTheme="minorHAnsi" w:eastAsiaTheme="minorEastAsia" w:hAnsiTheme="minorHAnsi" w:cstheme="minorBidi"/>
          <w:color w:val="auto"/>
          <w:sz w:val="22"/>
        </w:rPr>
      </w:pPr>
      <w:hyperlink w:anchor="_Toc37688219" w:history="1">
        <w:r w:rsidRPr="001B503A">
          <w:rPr>
            <w:rStyle w:val="Hyperlink"/>
          </w:rPr>
          <w:t>Topic 1: Create charts</w:t>
        </w:r>
        <w:r>
          <w:rPr>
            <w:webHidden/>
          </w:rPr>
          <w:tab/>
        </w:r>
        <w:r>
          <w:rPr>
            <w:webHidden/>
          </w:rPr>
          <w:fldChar w:fldCharType="begin"/>
        </w:r>
        <w:r>
          <w:rPr>
            <w:webHidden/>
          </w:rPr>
          <w:instrText xml:space="preserve"> PAGEREF _Toc37688219 \h </w:instrText>
        </w:r>
        <w:r>
          <w:rPr>
            <w:webHidden/>
          </w:rPr>
        </w:r>
        <w:r>
          <w:rPr>
            <w:webHidden/>
          </w:rPr>
          <w:fldChar w:fldCharType="separate"/>
        </w:r>
        <w:r>
          <w:rPr>
            <w:webHidden/>
          </w:rPr>
          <w:t>23</w:t>
        </w:r>
        <w:r>
          <w:rPr>
            <w:webHidden/>
          </w:rPr>
          <w:fldChar w:fldCharType="end"/>
        </w:r>
      </w:hyperlink>
    </w:p>
    <w:p w14:paraId="4A120850" w14:textId="43E8E774" w:rsidR="00704182" w:rsidRDefault="00704182">
      <w:pPr>
        <w:pStyle w:val="TOC3"/>
        <w:rPr>
          <w:rFonts w:asciiTheme="minorHAnsi" w:eastAsiaTheme="minorEastAsia" w:hAnsiTheme="minorHAnsi"/>
          <w:color w:val="auto"/>
          <w:sz w:val="22"/>
        </w:rPr>
      </w:pPr>
      <w:hyperlink w:anchor="_Toc37688220" w:history="1">
        <w:r w:rsidRPr="001B503A">
          <w:rPr>
            <w:rStyle w:val="Hyperlink"/>
          </w:rPr>
          <w:t>Create a chart with recommended charts</w:t>
        </w:r>
        <w:r>
          <w:rPr>
            <w:webHidden/>
          </w:rPr>
          <w:tab/>
        </w:r>
        <w:r>
          <w:rPr>
            <w:webHidden/>
          </w:rPr>
          <w:fldChar w:fldCharType="begin"/>
        </w:r>
        <w:r>
          <w:rPr>
            <w:webHidden/>
          </w:rPr>
          <w:instrText xml:space="preserve"> PAGEREF _Toc37688220 \h </w:instrText>
        </w:r>
        <w:r>
          <w:rPr>
            <w:webHidden/>
          </w:rPr>
        </w:r>
        <w:r>
          <w:rPr>
            <w:webHidden/>
          </w:rPr>
          <w:fldChar w:fldCharType="separate"/>
        </w:r>
        <w:r>
          <w:rPr>
            <w:webHidden/>
          </w:rPr>
          <w:t>24</w:t>
        </w:r>
        <w:r>
          <w:rPr>
            <w:webHidden/>
          </w:rPr>
          <w:fldChar w:fldCharType="end"/>
        </w:r>
      </w:hyperlink>
    </w:p>
    <w:p w14:paraId="30D5D0BC" w14:textId="35821267" w:rsidR="00704182" w:rsidRDefault="00704182">
      <w:pPr>
        <w:pStyle w:val="TOC3"/>
        <w:rPr>
          <w:rFonts w:asciiTheme="minorHAnsi" w:eastAsiaTheme="minorEastAsia" w:hAnsiTheme="minorHAnsi"/>
          <w:color w:val="auto"/>
          <w:sz w:val="22"/>
        </w:rPr>
      </w:pPr>
      <w:hyperlink w:anchor="_Toc37688221" w:history="1">
        <w:r w:rsidRPr="001B503A">
          <w:rPr>
            <w:rStyle w:val="Hyperlink"/>
          </w:rPr>
          <w:t>Create a pie chart</w:t>
        </w:r>
        <w:r>
          <w:rPr>
            <w:webHidden/>
          </w:rPr>
          <w:tab/>
        </w:r>
        <w:r>
          <w:rPr>
            <w:webHidden/>
          </w:rPr>
          <w:fldChar w:fldCharType="begin"/>
        </w:r>
        <w:r>
          <w:rPr>
            <w:webHidden/>
          </w:rPr>
          <w:instrText xml:space="preserve"> PAGEREF _Toc37688221 \h </w:instrText>
        </w:r>
        <w:r>
          <w:rPr>
            <w:webHidden/>
          </w:rPr>
        </w:r>
        <w:r>
          <w:rPr>
            <w:webHidden/>
          </w:rPr>
          <w:fldChar w:fldCharType="separate"/>
        </w:r>
        <w:r>
          <w:rPr>
            <w:webHidden/>
          </w:rPr>
          <w:t>25</w:t>
        </w:r>
        <w:r>
          <w:rPr>
            <w:webHidden/>
          </w:rPr>
          <w:fldChar w:fldCharType="end"/>
        </w:r>
      </w:hyperlink>
    </w:p>
    <w:p w14:paraId="15B596D0" w14:textId="112C9A63" w:rsidR="00704182" w:rsidRDefault="00704182">
      <w:pPr>
        <w:pStyle w:val="TOC3"/>
        <w:rPr>
          <w:rFonts w:asciiTheme="minorHAnsi" w:eastAsiaTheme="minorEastAsia" w:hAnsiTheme="minorHAnsi"/>
          <w:color w:val="auto"/>
          <w:sz w:val="22"/>
        </w:rPr>
      </w:pPr>
      <w:hyperlink w:anchor="_Toc37688222" w:history="1">
        <w:r w:rsidRPr="001B503A">
          <w:rPr>
            <w:rStyle w:val="Hyperlink"/>
          </w:rPr>
          <w:t>Activity: Show and learn</w:t>
        </w:r>
        <w:r>
          <w:rPr>
            <w:webHidden/>
          </w:rPr>
          <w:tab/>
        </w:r>
        <w:r>
          <w:rPr>
            <w:webHidden/>
          </w:rPr>
          <w:fldChar w:fldCharType="begin"/>
        </w:r>
        <w:r>
          <w:rPr>
            <w:webHidden/>
          </w:rPr>
          <w:instrText xml:space="preserve"> PAGEREF _Toc37688222 \h </w:instrText>
        </w:r>
        <w:r>
          <w:rPr>
            <w:webHidden/>
          </w:rPr>
        </w:r>
        <w:r>
          <w:rPr>
            <w:webHidden/>
          </w:rPr>
          <w:fldChar w:fldCharType="separate"/>
        </w:r>
        <w:r>
          <w:rPr>
            <w:webHidden/>
          </w:rPr>
          <w:t>27</w:t>
        </w:r>
        <w:r>
          <w:rPr>
            <w:webHidden/>
          </w:rPr>
          <w:fldChar w:fldCharType="end"/>
        </w:r>
      </w:hyperlink>
    </w:p>
    <w:p w14:paraId="72676D38" w14:textId="03C9C9EF" w:rsidR="00704182" w:rsidRDefault="00704182">
      <w:pPr>
        <w:pStyle w:val="TOC3"/>
        <w:rPr>
          <w:rFonts w:asciiTheme="minorHAnsi" w:eastAsiaTheme="minorEastAsia" w:hAnsiTheme="minorHAnsi"/>
          <w:color w:val="auto"/>
          <w:sz w:val="22"/>
        </w:rPr>
      </w:pPr>
      <w:hyperlink w:anchor="_Toc37688223" w:history="1">
        <w:r w:rsidRPr="001B503A">
          <w:rPr>
            <w:rStyle w:val="Hyperlink"/>
          </w:rPr>
          <w:t>Try-it: Create charts</w:t>
        </w:r>
        <w:r>
          <w:rPr>
            <w:webHidden/>
          </w:rPr>
          <w:tab/>
        </w:r>
        <w:r>
          <w:rPr>
            <w:webHidden/>
          </w:rPr>
          <w:fldChar w:fldCharType="begin"/>
        </w:r>
        <w:r>
          <w:rPr>
            <w:webHidden/>
          </w:rPr>
          <w:instrText xml:space="preserve"> PAGEREF _Toc37688223 \h </w:instrText>
        </w:r>
        <w:r>
          <w:rPr>
            <w:webHidden/>
          </w:rPr>
        </w:r>
        <w:r>
          <w:rPr>
            <w:webHidden/>
          </w:rPr>
          <w:fldChar w:fldCharType="separate"/>
        </w:r>
        <w:r>
          <w:rPr>
            <w:webHidden/>
          </w:rPr>
          <w:t>27</w:t>
        </w:r>
        <w:r>
          <w:rPr>
            <w:webHidden/>
          </w:rPr>
          <w:fldChar w:fldCharType="end"/>
        </w:r>
      </w:hyperlink>
    </w:p>
    <w:p w14:paraId="04D5FE60" w14:textId="000CCF98" w:rsidR="00704182" w:rsidRDefault="00704182">
      <w:pPr>
        <w:pStyle w:val="TOC3"/>
        <w:rPr>
          <w:rFonts w:asciiTheme="minorHAnsi" w:eastAsiaTheme="minorEastAsia" w:hAnsiTheme="minorHAnsi"/>
          <w:color w:val="auto"/>
          <w:sz w:val="22"/>
        </w:rPr>
      </w:pPr>
      <w:hyperlink w:anchor="_Toc37688224" w:history="1">
        <w:r w:rsidRPr="001B503A">
          <w:rPr>
            <w:rStyle w:val="Hyperlink"/>
          </w:rPr>
          <w:t>Try-it 1</w:t>
        </w:r>
        <w:r>
          <w:rPr>
            <w:webHidden/>
          </w:rPr>
          <w:tab/>
        </w:r>
        <w:r>
          <w:rPr>
            <w:webHidden/>
          </w:rPr>
          <w:fldChar w:fldCharType="begin"/>
        </w:r>
        <w:r>
          <w:rPr>
            <w:webHidden/>
          </w:rPr>
          <w:instrText xml:space="preserve"> PAGEREF _Toc37688224 \h </w:instrText>
        </w:r>
        <w:r>
          <w:rPr>
            <w:webHidden/>
          </w:rPr>
        </w:r>
        <w:r>
          <w:rPr>
            <w:webHidden/>
          </w:rPr>
          <w:fldChar w:fldCharType="separate"/>
        </w:r>
        <w:r>
          <w:rPr>
            <w:webHidden/>
          </w:rPr>
          <w:t>27</w:t>
        </w:r>
        <w:r>
          <w:rPr>
            <w:webHidden/>
          </w:rPr>
          <w:fldChar w:fldCharType="end"/>
        </w:r>
      </w:hyperlink>
    </w:p>
    <w:p w14:paraId="208C5443" w14:textId="75264794" w:rsidR="00704182" w:rsidRDefault="00704182">
      <w:pPr>
        <w:pStyle w:val="TOC3"/>
        <w:rPr>
          <w:rFonts w:asciiTheme="minorHAnsi" w:eastAsiaTheme="minorEastAsia" w:hAnsiTheme="minorHAnsi"/>
          <w:color w:val="auto"/>
          <w:sz w:val="22"/>
        </w:rPr>
      </w:pPr>
      <w:hyperlink w:anchor="_Toc37688225" w:history="1">
        <w:r w:rsidRPr="001B503A">
          <w:rPr>
            <w:rStyle w:val="Hyperlink"/>
          </w:rPr>
          <w:t>Try-it 2</w:t>
        </w:r>
        <w:r>
          <w:rPr>
            <w:webHidden/>
          </w:rPr>
          <w:tab/>
        </w:r>
        <w:r>
          <w:rPr>
            <w:webHidden/>
          </w:rPr>
          <w:fldChar w:fldCharType="begin"/>
        </w:r>
        <w:r>
          <w:rPr>
            <w:webHidden/>
          </w:rPr>
          <w:instrText xml:space="preserve"> PAGEREF _Toc37688225 \h </w:instrText>
        </w:r>
        <w:r>
          <w:rPr>
            <w:webHidden/>
          </w:rPr>
        </w:r>
        <w:r>
          <w:rPr>
            <w:webHidden/>
          </w:rPr>
          <w:fldChar w:fldCharType="separate"/>
        </w:r>
        <w:r>
          <w:rPr>
            <w:webHidden/>
          </w:rPr>
          <w:t>28</w:t>
        </w:r>
        <w:r>
          <w:rPr>
            <w:webHidden/>
          </w:rPr>
          <w:fldChar w:fldCharType="end"/>
        </w:r>
      </w:hyperlink>
    </w:p>
    <w:p w14:paraId="42894856" w14:textId="4638C8F6" w:rsidR="00704182" w:rsidRDefault="00704182">
      <w:pPr>
        <w:pStyle w:val="TOC2"/>
        <w:rPr>
          <w:rFonts w:asciiTheme="minorHAnsi" w:eastAsiaTheme="minorEastAsia" w:hAnsiTheme="minorHAnsi" w:cstheme="minorBidi"/>
          <w:color w:val="auto"/>
          <w:sz w:val="22"/>
        </w:rPr>
      </w:pPr>
      <w:hyperlink w:anchor="_Toc37688226" w:history="1">
        <w:r w:rsidRPr="001B503A">
          <w:rPr>
            <w:rStyle w:val="Hyperlink"/>
          </w:rPr>
          <w:t>Topic 2: Add alternative text</w:t>
        </w:r>
        <w:r>
          <w:rPr>
            <w:webHidden/>
          </w:rPr>
          <w:tab/>
        </w:r>
        <w:r>
          <w:rPr>
            <w:webHidden/>
          </w:rPr>
          <w:fldChar w:fldCharType="begin"/>
        </w:r>
        <w:r>
          <w:rPr>
            <w:webHidden/>
          </w:rPr>
          <w:instrText xml:space="preserve"> PAGEREF _Toc37688226 \h </w:instrText>
        </w:r>
        <w:r>
          <w:rPr>
            <w:webHidden/>
          </w:rPr>
        </w:r>
        <w:r>
          <w:rPr>
            <w:webHidden/>
          </w:rPr>
          <w:fldChar w:fldCharType="separate"/>
        </w:r>
        <w:r>
          <w:rPr>
            <w:webHidden/>
          </w:rPr>
          <w:t>28</w:t>
        </w:r>
        <w:r>
          <w:rPr>
            <w:webHidden/>
          </w:rPr>
          <w:fldChar w:fldCharType="end"/>
        </w:r>
      </w:hyperlink>
    </w:p>
    <w:p w14:paraId="27A8D559" w14:textId="2E8D17E8" w:rsidR="00704182" w:rsidRDefault="00704182">
      <w:pPr>
        <w:pStyle w:val="TOC3"/>
        <w:rPr>
          <w:rFonts w:asciiTheme="minorHAnsi" w:eastAsiaTheme="minorEastAsia" w:hAnsiTheme="minorHAnsi"/>
          <w:color w:val="auto"/>
          <w:sz w:val="22"/>
        </w:rPr>
      </w:pPr>
      <w:hyperlink w:anchor="_Toc37688227" w:history="1">
        <w:r w:rsidRPr="001B503A">
          <w:rPr>
            <w:rStyle w:val="Hyperlink"/>
          </w:rPr>
          <w:t>Add Alt Text using the context menu</w:t>
        </w:r>
        <w:r>
          <w:rPr>
            <w:webHidden/>
          </w:rPr>
          <w:tab/>
        </w:r>
        <w:r>
          <w:rPr>
            <w:webHidden/>
          </w:rPr>
          <w:fldChar w:fldCharType="begin"/>
        </w:r>
        <w:r>
          <w:rPr>
            <w:webHidden/>
          </w:rPr>
          <w:instrText xml:space="preserve"> PAGEREF _Toc37688227 \h </w:instrText>
        </w:r>
        <w:r>
          <w:rPr>
            <w:webHidden/>
          </w:rPr>
        </w:r>
        <w:r>
          <w:rPr>
            <w:webHidden/>
          </w:rPr>
          <w:fldChar w:fldCharType="separate"/>
        </w:r>
        <w:r>
          <w:rPr>
            <w:webHidden/>
          </w:rPr>
          <w:t>29</w:t>
        </w:r>
        <w:r>
          <w:rPr>
            <w:webHidden/>
          </w:rPr>
          <w:fldChar w:fldCharType="end"/>
        </w:r>
      </w:hyperlink>
    </w:p>
    <w:p w14:paraId="130D8376" w14:textId="5ADA3EEC" w:rsidR="00704182" w:rsidRDefault="00704182">
      <w:pPr>
        <w:pStyle w:val="TOC3"/>
        <w:rPr>
          <w:rFonts w:asciiTheme="minorHAnsi" w:eastAsiaTheme="minorEastAsia" w:hAnsiTheme="minorHAnsi"/>
          <w:color w:val="auto"/>
          <w:sz w:val="22"/>
        </w:rPr>
      </w:pPr>
      <w:hyperlink w:anchor="_Toc37688228" w:history="1">
        <w:r w:rsidRPr="001B503A">
          <w:rPr>
            <w:rStyle w:val="Hyperlink"/>
          </w:rPr>
          <w:t>Mark a visual object as decorative</w:t>
        </w:r>
        <w:r>
          <w:rPr>
            <w:webHidden/>
          </w:rPr>
          <w:tab/>
        </w:r>
        <w:r>
          <w:rPr>
            <w:webHidden/>
          </w:rPr>
          <w:fldChar w:fldCharType="begin"/>
        </w:r>
        <w:r>
          <w:rPr>
            <w:webHidden/>
          </w:rPr>
          <w:instrText xml:space="preserve"> PAGEREF _Toc37688228 \h </w:instrText>
        </w:r>
        <w:r>
          <w:rPr>
            <w:webHidden/>
          </w:rPr>
        </w:r>
        <w:r>
          <w:rPr>
            <w:webHidden/>
          </w:rPr>
          <w:fldChar w:fldCharType="separate"/>
        </w:r>
        <w:r>
          <w:rPr>
            <w:webHidden/>
          </w:rPr>
          <w:t>30</w:t>
        </w:r>
        <w:r>
          <w:rPr>
            <w:webHidden/>
          </w:rPr>
          <w:fldChar w:fldCharType="end"/>
        </w:r>
      </w:hyperlink>
    </w:p>
    <w:p w14:paraId="08790E54" w14:textId="46D547E3" w:rsidR="00704182" w:rsidRDefault="00704182">
      <w:pPr>
        <w:pStyle w:val="TOC3"/>
        <w:rPr>
          <w:rFonts w:asciiTheme="minorHAnsi" w:eastAsiaTheme="minorEastAsia" w:hAnsiTheme="minorHAnsi"/>
          <w:color w:val="auto"/>
          <w:sz w:val="22"/>
        </w:rPr>
      </w:pPr>
      <w:hyperlink w:anchor="_Toc37688229" w:history="1">
        <w:r w:rsidRPr="001B503A">
          <w:rPr>
            <w:rStyle w:val="Hyperlink"/>
          </w:rPr>
          <w:t>Activity: Discussion</w:t>
        </w:r>
        <w:r>
          <w:rPr>
            <w:webHidden/>
          </w:rPr>
          <w:tab/>
        </w:r>
        <w:r>
          <w:rPr>
            <w:webHidden/>
          </w:rPr>
          <w:fldChar w:fldCharType="begin"/>
        </w:r>
        <w:r>
          <w:rPr>
            <w:webHidden/>
          </w:rPr>
          <w:instrText xml:space="preserve"> PAGEREF _Toc37688229 \h </w:instrText>
        </w:r>
        <w:r>
          <w:rPr>
            <w:webHidden/>
          </w:rPr>
        </w:r>
        <w:r>
          <w:rPr>
            <w:webHidden/>
          </w:rPr>
          <w:fldChar w:fldCharType="separate"/>
        </w:r>
        <w:r>
          <w:rPr>
            <w:webHidden/>
          </w:rPr>
          <w:t>31</w:t>
        </w:r>
        <w:r>
          <w:rPr>
            <w:webHidden/>
          </w:rPr>
          <w:fldChar w:fldCharType="end"/>
        </w:r>
      </w:hyperlink>
    </w:p>
    <w:p w14:paraId="2727526E" w14:textId="23A911F3" w:rsidR="00704182" w:rsidRDefault="00704182">
      <w:pPr>
        <w:pStyle w:val="TOC3"/>
        <w:rPr>
          <w:rFonts w:asciiTheme="minorHAnsi" w:eastAsiaTheme="minorEastAsia" w:hAnsiTheme="minorHAnsi"/>
          <w:color w:val="auto"/>
          <w:sz w:val="22"/>
        </w:rPr>
      </w:pPr>
      <w:hyperlink w:anchor="_Toc37688230" w:history="1">
        <w:r w:rsidRPr="001B503A">
          <w:rPr>
            <w:rStyle w:val="Hyperlink"/>
          </w:rPr>
          <w:t>Try-it: Add Alt Text</w:t>
        </w:r>
        <w:r>
          <w:rPr>
            <w:webHidden/>
          </w:rPr>
          <w:tab/>
        </w:r>
        <w:r>
          <w:rPr>
            <w:webHidden/>
          </w:rPr>
          <w:fldChar w:fldCharType="begin"/>
        </w:r>
        <w:r>
          <w:rPr>
            <w:webHidden/>
          </w:rPr>
          <w:instrText xml:space="preserve"> PAGEREF _Toc37688230 \h </w:instrText>
        </w:r>
        <w:r>
          <w:rPr>
            <w:webHidden/>
          </w:rPr>
        </w:r>
        <w:r>
          <w:rPr>
            <w:webHidden/>
          </w:rPr>
          <w:fldChar w:fldCharType="separate"/>
        </w:r>
        <w:r>
          <w:rPr>
            <w:webHidden/>
          </w:rPr>
          <w:t>31</w:t>
        </w:r>
        <w:r>
          <w:rPr>
            <w:webHidden/>
          </w:rPr>
          <w:fldChar w:fldCharType="end"/>
        </w:r>
      </w:hyperlink>
    </w:p>
    <w:p w14:paraId="2A921C5B" w14:textId="184BE991" w:rsidR="00704182" w:rsidRDefault="00704182">
      <w:pPr>
        <w:pStyle w:val="TOC3"/>
        <w:rPr>
          <w:rFonts w:asciiTheme="minorHAnsi" w:eastAsiaTheme="minorEastAsia" w:hAnsiTheme="minorHAnsi"/>
          <w:color w:val="auto"/>
          <w:sz w:val="22"/>
        </w:rPr>
      </w:pPr>
      <w:hyperlink w:anchor="_Toc37688231" w:history="1">
        <w:r w:rsidRPr="001B503A">
          <w:rPr>
            <w:rStyle w:val="Hyperlink"/>
          </w:rPr>
          <w:t>Try-it 1</w:t>
        </w:r>
        <w:r>
          <w:rPr>
            <w:webHidden/>
          </w:rPr>
          <w:tab/>
        </w:r>
        <w:r>
          <w:rPr>
            <w:webHidden/>
          </w:rPr>
          <w:fldChar w:fldCharType="begin"/>
        </w:r>
        <w:r>
          <w:rPr>
            <w:webHidden/>
          </w:rPr>
          <w:instrText xml:space="preserve"> PAGEREF _Toc37688231 \h </w:instrText>
        </w:r>
        <w:r>
          <w:rPr>
            <w:webHidden/>
          </w:rPr>
        </w:r>
        <w:r>
          <w:rPr>
            <w:webHidden/>
          </w:rPr>
          <w:fldChar w:fldCharType="separate"/>
        </w:r>
        <w:r>
          <w:rPr>
            <w:webHidden/>
          </w:rPr>
          <w:t>32</w:t>
        </w:r>
        <w:r>
          <w:rPr>
            <w:webHidden/>
          </w:rPr>
          <w:fldChar w:fldCharType="end"/>
        </w:r>
      </w:hyperlink>
    </w:p>
    <w:p w14:paraId="42569318" w14:textId="04F2A008" w:rsidR="00704182" w:rsidRDefault="00704182">
      <w:pPr>
        <w:pStyle w:val="TOC3"/>
        <w:rPr>
          <w:rFonts w:asciiTheme="minorHAnsi" w:eastAsiaTheme="minorEastAsia" w:hAnsiTheme="minorHAnsi"/>
          <w:color w:val="auto"/>
          <w:sz w:val="22"/>
        </w:rPr>
      </w:pPr>
      <w:hyperlink w:anchor="_Toc37688232" w:history="1">
        <w:r w:rsidRPr="001B503A">
          <w:rPr>
            <w:rStyle w:val="Hyperlink"/>
          </w:rPr>
          <w:t>Try-it 2</w:t>
        </w:r>
        <w:r>
          <w:rPr>
            <w:webHidden/>
          </w:rPr>
          <w:tab/>
        </w:r>
        <w:r>
          <w:rPr>
            <w:webHidden/>
          </w:rPr>
          <w:fldChar w:fldCharType="begin"/>
        </w:r>
        <w:r>
          <w:rPr>
            <w:webHidden/>
          </w:rPr>
          <w:instrText xml:space="preserve"> PAGEREF _Toc37688232 \h </w:instrText>
        </w:r>
        <w:r>
          <w:rPr>
            <w:webHidden/>
          </w:rPr>
        </w:r>
        <w:r>
          <w:rPr>
            <w:webHidden/>
          </w:rPr>
          <w:fldChar w:fldCharType="separate"/>
        </w:r>
        <w:r>
          <w:rPr>
            <w:webHidden/>
          </w:rPr>
          <w:t>32</w:t>
        </w:r>
        <w:r>
          <w:rPr>
            <w:webHidden/>
          </w:rPr>
          <w:fldChar w:fldCharType="end"/>
        </w:r>
      </w:hyperlink>
    </w:p>
    <w:p w14:paraId="0E55D6DD" w14:textId="3F8EFF91" w:rsidR="00704182" w:rsidRDefault="00704182">
      <w:pPr>
        <w:pStyle w:val="TOC2"/>
        <w:rPr>
          <w:rFonts w:asciiTheme="minorHAnsi" w:eastAsiaTheme="minorEastAsia" w:hAnsiTheme="minorHAnsi" w:cstheme="minorBidi"/>
          <w:color w:val="auto"/>
          <w:sz w:val="22"/>
        </w:rPr>
      </w:pPr>
      <w:hyperlink w:anchor="_Toc37688233" w:history="1">
        <w:r w:rsidRPr="001B503A">
          <w:rPr>
            <w:rStyle w:val="Hyperlink"/>
          </w:rPr>
          <w:t>Topic 3: Move charts</w:t>
        </w:r>
        <w:r>
          <w:rPr>
            <w:webHidden/>
          </w:rPr>
          <w:tab/>
        </w:r>
        <w:r>
          <w:rPr>
            <w:webHidden/>
          </w:rPr>
          <w:fldChar w:fldCharType="begin"/>
        </w:r>
        <w:r>
          <w:rPr>
            <w:webHidden/>
          </w:rPr>
          <w:instrText xml:space="preserve"> PAGEREF _Toc37688233 \h </w:instrText>
        </w:r>
        <w:r>
          <w:rPr>
            <w:webHidden/>
          </w:rPr>
        </w:r>
        <w:r>
          <w:rPr>
            <w:webHidden/>
          </w:rPr>
          <w:fldChar w:fldCharType="separate"/>
        </w:r>
        <w:r>
          <w:rPr>
            <w:webHidden/>
          </w:rPr>
          <w:t>32</w:t>
        </w:r>
        <w:r>
          <w:rPr>
            <w:webHidden/>
          </w:rPr>
          <w:fldChar w:fldCharType="end"/>
        </w:r>
      </w:hyperlink>
    </w:p>
    <w:p w14:paraId="0E209948" w14:textId="51A9A5FA" w:rsidR="00704182" w:rsidRDefault="00704182">
      <w:pPr>
        <w:pStyle w:val="TOC3"/>
        <w:rPr>
          <w:rFonts w:asciiTheme="minorHAnsi" w:eastAsiaTheme="minorEastAsia" w:hAnsiTheme="minorHAnsi"/>
          <w:color w:val="auto"/>
          <w:sz w:val="22"/>
        </w:rPr>
      </w:pPr>
      <w:hyperlink w:anchor="_Toc37688234" w:history="1">
        <w:r w:rsidRPr="001B503A">
          <w:rPr>
            <w:rStyle w:val="Hyperlink"/>
          </w:rPr>
          <w:t>Move a chart on the worksheet</w:t>
        </w:r>
        <w:r>
          <w:rPr>
            <w:webHidden/>
          </w:rPr>
          <w:tab/>
        </w:r>
        <w:r>
          <w:rPr>
            <w:webHidden/>
          </w:rPr>
          <w:fldChar w:fldCharType="begin"/>
        </w:r>
        <w:r>
          <w:rPr>
            <w:webHidden/>
          </w:rPr>
          <w:instrText xml:space="preserve"> PAGEREF _Toc37688234 \h </w:instrText>
        </w:r>
        <w:r>
          <w:rPr>
            <w:webHidden/>
          </w:rPr>
        </w:r>
        <w:r>
          <w:rPr>
            <w:webHidden/>
          </w:rPr>
          <w:fldChar w:fldCharType="separate"/>
        </w:r>
        <w:r>
          <w:rPr>
            <w:webHidden/>
          </w:rPr>
          <w:t>33</w:t>
        </w:r>
        <w:r>
          <w:rPr>
            <w:webHidden/>
          </w:rPr>
          <w:fldChar w:fldCharType="end"/>
        </w:r>
      </w:hyperlink>
    </w:p>
    <w:p w14:paraId="13A50D17" w14:textId="67316B77" w:rsidR="00704182" w:rsidRDefault="00704182">
      <w:pPr>
        <w:pStyle w:val="TOC3"/>
        <w:rPr>
          <w:rFonts w:asciiTheme="minorHAnsi" w:eastAsiaTheme="minorEastAsia" w:hAnsiTheme="minorHAnsi"/>
          <w:color w:val="auto"/>
          <w:sz w:val="22"/>
        </w:rPr>
      </w:pPr>
      <w:hyperlink w:anchor="_Toc37688235" w:history="1">
        <w:r w:rsidRPr="001B503A">
          <w:rPr>
            <w:rStyle w:val="Hyperlink"/>
          </w:rPr>
          <w:t>Move a chart to a different worksheet</w:t>
        </w:r>
        <w:r>
          <w:rPr>
            <w:webHidden/>
          </w:rPr>
          <w:tab/>
        </w:r>
        <w:r>
          <w:rPr>
            <w:webHidden/>
          </w:rPr>
          <w:fldChar w:fldCharType="begin"/>
        </w:r>
        <w:r>
          <w:rPr>
            <w:webHidden/>
          </w:rPr>
          <w:instrText xml:space="preserve"> PAGEREF _Toc37688235 \h </w:instrText>
        </w:r>
        <w:r>
          <w:rPr>
            <w:webHidden/>
          </w:rPr>
        </w:r>
        <w:r>
          <w:rPr>
            <w:webHidden/>
          </w:rPr>
          <w:fldChar w:fldCharType="separate"/>
        </w:r>
        <w:r>
          <w:rPr>
            <w:webHidden/>
          </w:rPr>
          <w:t>33</w:t>
        </w:r>
        <w:r>
          <w:rPr>
            <w:webHidden/>
          </w:rPr>
          <w:fldChar w:fldCharType="end"/>
        </w:r>
      </w:hyperlink>
    </w:p>
    <w:p w14:paraId="3DF3EC18" w14:textId="1F63AAF0" w:rsidR="00704182" w:rsidRDefault="00704182">
      <w:pPr>
        <w:pStyle w:val="TOC3"/>
        <w:rPr>
          <w:rFonts w:asciiTheme="minorHAnsi" w:eastAsiaTheme="minorEastAsia" w:hAnsiTheme="minorHAnsi"/>
          <w:color w:val="auto"/>
          <w:sz w:val="22"/>
        </w:rPr>
      </w:pPr>
      <w:hyperlink w:anchor="_Toc37688236" w:history="1">
        <w:r w:rsidRPr="001B503A">
          <w:rPr>
            <w:rStyle w:val="Hyperlink"/>
          </w:rPr>
          <w:t>Activity: Discuss and learn</w:t>
        </w:r>
        <w:r>
          <w:rPr>
            <w:webHidden/>
          </w:rPr>
          <w:tab/>
        </w:r>
        <w:r>
          <w:rPr>
            <w:webHidden/>
          </w:rPr>
          <w:fldChar w:fldCharType="begin"/>
        </w:r>
        <w:r>
          <w:rPr>
            <w:webHidden/>
          </w:rPr>
          <w:instrText xml:space="preserve"> PAGEREF _Toc37688236 \h </w:instrText>
        </w:r>
        <w:r>
          <w:rPr>
            <w:webHidden/>
          </w:rPr>
        </w:r>
        <w:r>
          <w:rPr>
            <w:webHidden/>
          </w:rPr>
          <w:fldChar w:fldCharType="separate"/>
        </w:r>
        <w:r>
          <w:rPr>
            <w:webHidden/>
          </w:rPr>
          <w:t>34</w:t>
        </w:r>
        <w:r>
          <w:rPr>
            <w:webHidden/>
          </w:rPr>
          <w:fldChar w:fldCharType="end"/>
        </w:r>
      </w:hyperlink>
    </w:p>
    <w:p w14:paraId="51B52C29" w14:textId="75FF6CB8" w:rsidR="00704182" w:rsidRDefault="00704182">
      <w:pPr>
        <w:pStyle w:val="TOC3"/>
        <w:rPr>
          <w:rFonts w:asciiTheme="minorHAnsi" w:eastAsiaTheme="minorEastAsia" w:hAnsiTheme="minorHAnsi"/>
          <w:color w:val="auto"/>
          <w:sz w:val="22"/>
        </w:rPr>
      </w:pPr>
      <w:hyperlink w:anchor="_Toc37688237" w:history="1">
        <w:r w:rsidRPr="001B503A">
          <w:rPr>
            <w:rStyle w:val="Hyperlink"/>
          </w:rPr>
          <w:t>Try-it: Move charts</w:t>
        </w:r>
        <w:r>
          <w:rPr>
            <w:webHidden/>
          </w:rPr>
          <w:tab/>
        </w:r>
        <w:r>
          <w:rPr>
            <w:webHidden/>
          </w:rPr>
          <w:fldChar w:fldCharType="begin"/>
        </w:r>
        <w:r>
          <w:rPr>
            <w:webHidden/>
          </w:rPr>
          <w:instrText xml:space="preserve"> PAGEREF _Toc37688237 \h </w:instrText>
        </w:r>
        <w:r>
          <w:rPr>
            <w:webHidden/>
          </w:rPr>
        </w:r>
        <w:r>
          <w:rPr>
            <w:webHidden/>
          </w:rPr>
          <w:fldChar w:fldCharType="separate"/>
        </w:r>
        <w:r>
          <w:rPr>
            <w:webHidden/>
          </w:rPr>
          <w:t>34</w:t>
        </w:r>
        <w:r>
          <w:rPr>
            <w:webHidden/>
          </w:rPr>
          <w:fldChar w:fldCharType="end"/>
        </w:r>
      </w:hyperlink>
    </w:p>
    <w:p w14:paraId="2E6BF9C3" w14:textId="16043DB8" w:rsidR="00704182" w:rsidRDefault="00704182">
      <w:pPr>
        <w:pStyle w:val="TOC3"/>
        <w:rPr>
          <w:rFonts w:asciiTheme="minorHAnsi" w:eastAsiaTheme="minorEastAsia" w:hAnsiTheme="minorHAnsi"/>
          <w:color w:val="auto"/>
          <w:sz w:val="22"/>
        </w:rPr>
      </w:pPr>
      <w:hyperlink w:anchor="_Toc37688238" w:history="1">
        <w:r w:rsidRPr="001B503A">
          <w:rPr>
            <w:rStyle w:val="Hyperlink"/>
          </w:rPr>
          <w:t>Try-it 1</w:t>
        </w:r>
        <w:r>
          <w:rPr>
            <w:webHidden/>
          </w:rPr>
          <w:tab/>
        </w:r>
        <w:r>
          <w:rPr>
            <w:webHidden/>
          </w:rPr>
          <w:fldChar w:fldCharType="begin"/>
        </w:r>
        <w:r>
          <w:rPr>
            <w:webHidden/>
          </w:rPr>
          <w:instrText xml:space="preserve"> PAGEREF _Toc37688238 \h </w:instrText>
        </w:r>
        <w:r>
          <w:rPr>
            <w:webHidden/>
          </w:rPr>
        </w:r>
        <w:r>
          <w:rPr>
            <w:webHidden/>
          </w:rPr>
          <w:fldChar w:fldCharType="separate"/>
        </w:r>
        <w:r>
          <w:rPr>
            <w:webHidden/>
          </w:rPr>
          <w:t>34</w:t>
        </w:r>
        <w:r>
          <w:rPr>
            <w:webHidden/>
          </w:rPr>
          <w:fldChar w:fldCharType="end"/>
        </w:r>
      </w:hyperlink>
    </w:p>
    <w:p w14:paraId="7F5971A5" w14:textId="28AC782D" w:rsidR="00704182" w:rsidRDefault="00704182">
      <w:pPr>
        <w:pStyle w:val="TOC3"/>
        <w:rPr>
          <w:rFonts w:asciiTheme="minorHAnsi" w:eastAsiaTheme="minorEastAsia" w:hAnsiTheme="minorHAnsi"/>
          <w:color w:val="auto"/>
          <w:sz w:val="22"/>
        </w:rPr>
      </w:pPr>
      <w:hyperlink w:anchor="_Toc37688239" w:history="1">
        <w:r w:rsidRPr="001B503A">
          <w:rPr>
            <w:rStyle w:val="Hyperlink"/>
          </w:rPr>
          <w:t>Try-it 2</w:t>
        </w:r>
        <w:r>
          <w:rPr>
            <w:webHidden/>
          </w:rPr>
          <w:tab/>
        </w:r>
        <w:r>
          <w:rPr>
            <w:webHidden/>
          </w:rPr>
          <w:fldChar w:fldCharType="begin"/>
        </w:r>
        <w:r>
          <w:rPr>
            <w:webHidden/>
          </w:rPr>
          <w:instrText xml:space="preserve"> PAGEREF _Toc37688239 \h </w:instrText>
        </w:r>
        <w:r>
          <w:rPr>
            <w:webHidden/>
          </w:rPr>
        </w:r>
        <w:r>
          <w:rPr>
            <w:webHidden/>
          </w:rPr>
          <w:fldChar w:fldCharType="separate"/>
        </w:r>
        <w:r>
          <w:rPr>
            <w:webHidden/>
          </w:rPr>
          <w:t>35</w:t>
        </w:r>
        <w:r>
          <w:rPr>
            <w:webHidden/>
          </w:rPr>
          <w:fldChar w:fldCharType="end"/>
        </w:r>
      </w:hyperlink>
    </w:p>
    <w:p w14:paraId="2569D5E8" w14:textId="033372EF" w:rsidR="00704182" w:rsidRDefault="00704182">
      <w:pPr>
        <w:pStyle w:val="TOC3"/>
        <w:rPr>
          <w:rFonts w:asciiTheme="minorHAnsi" w:eastAsiaTheme="minorEastAsia" w:hAnsiTheme="minorHAnsi"/>
          <w:color w:val="auto"/>
          <w:sz w:val="22"/>
        </w:rPr>
      </w:pPr>
      <w:hyperlink w:anchor="_Toc37688240" w:history="1">
        <w:r w:rsidRPr="001B503A">
          <w:rPr>
            <w:rStyle w:val="Hyperlink"/>
          </w:rPr>
          <w:t>Try-it 3</w:t>
        </w:r>
        <w:r>
          <w:rPr>
            <w:webHidden/>
          </w:rPr>
          <w:tab/>
        </w:r>
        <w:r>
          <w:rPr>
            <w:webHidden/>
          </w:rPr>
          <w:fldChar w:fldCharType="begin"/>
        </w:r>
        <w:r>
          <w:rPr>
            <w:webHidden/>
          </w:rPr>
          <w:instrText xml:space="preserve"> PAGEREF _Toc37688240 \h </w:instrText>
        </w:r>
        <w:r>
          <w:rPr>
            <w:webHidden/>
          </w:rPr>
        </w:r>
        <w:r>
          <w:rPr>
            <w:webHidden/>
          </w:rPr>
          <w:fldChar w:fldCharType="separate"/>
        </w:r>
        <w:r>
          <w:rPr>
            <w:webHidden/>
          </w:rPr>
          <w:t>35</w:t>
        </w:r>
        <w:r>
          <w:rPr>
            <w:webHidden/>
          </w:rPr>
          <w:fldChar w:fldCharType="end"/>
        </w:r>
      </w:hyperlink>
    </w:p>
    <w:p w14:paraId="683FEEA2" w14:textId="005EDB78" w:rsidR="00704182" w:rsidRDefault="00704182">
      <w:pPr>
        <w:pStyle w:val="TOC2"/>
        <w:rPr>
          <w:rFonts w:asciiTheme="minorHAnsi" w:eastAsiaTheme="minorEastAsia" w:hAnsiTheme="minorHAnsi" w:cstheme="minorBidi"/>
          <w:color w:val="auto"/>
          <w:sz w:val="22"/>
        </w:rPr>
      </w:pPr>
      <w:hyperlink w:anchor="_Toc37688241" w:history="1">
        <w:r w:rsidRPr="001B503A">
          <w:rPr>
            <w:rStyle w:val="Hyperlink"/>
          </w:rPr>
          <w:t>Wrap-up</w:t>
        </w:r>
        <w:r>
          <w:rPr>
            <w:webHidden/>
          </w:rPr>
          <w:tab/>
        </w:r>
        <w:r>
          <w:rPr>
            <w:webHidden/>
          </w:rPr>
          <w:fldChar w:fldCharType="begin"/>
        </w:r>
        <w:r>
          <w:rPr>
            <w:webHidden/>
          </w:rPr>
          <w:instrText xml:space="preserve"> PAGEREF _Toc37688241 \h </w:instrText>
        </w:r>
        <w:r>
          <w:rPr>
            <w:webHidden/>
          </w:rPr>
        </w:r>
        <w:r>
          <w:rPr>
            <w:webHidden/>
          </w:rPr>
          <w:fldChar w:fldCharType="separate"/>
        </w:r>
        <w:r>
          <w:rPr>
            <w:webHidden/>
          </w:rPr>
          <w:t>36</w:t>
        </w:r>
        <w:r>
          <w:rPr>
            <w:webHidden/>
          </w:rPr>
          <w:fldChar w:fldCharType="end"/>
        </w:r>
      </w:hyperlink>
    </w:p>
    <w:p w14:paraId="77B2B662" w14:textId="32E57C83" w:rsidR="00704182" w:rsidRDefault="00704182">
      <w:pPr>
        <w:pStyle w:val="TOC1"/>
        <w:rPr>
          <w:rFonts w:asciiTheme="minorHAnsi" w:eastAsiaTheme="minorEastAsia" w:hAnsiTheme="minorHAnsi"/>
          <w:color w:val="auto"/>
          <w:sz w:val="22"/>
        </w:rPr>
      </w:pPr>
      <w:hyperlink w:anchor="_Toc37688242" w:history="1">
        <w:r w:rsidRPr="001B503A">
          <w:rPr>
            <w:rStyle w:val="Hyperlink"/>
          </w:rPr>
          <w:t>Lesson 3: Editing charts</w:t>
        </w:r>
        <w:r>
          <w:rPr>
            <w:webHidden/>
          </w:rPr>
          <w:tab/>
        </w:r>
        <w:r>
          <w:rPr>
            <w:webHidden/>
          </w:rPr>
          <w:fldChar w:fldCharType="begin"/>
        </w:r>
        <w:r>
          <w:rPr>
            <w:webHidden/>
          </w:rPr>
          <w:instrText xml:space="preserve"> PAGEREF _Toc37688242 \h </w:instrText>
        </w:r>
        <w:r>
          <w:rPr>
            <w:webHidden/>
          </w:rPr>
        </w:r>
        <w:r>
          <w:rPr>
            <w:webHidden/>
          </w:rPr>
          <w:fldChar w:fldCharType="separate"/>
        </w:r>
        <w:r>
          <w:rPr>
            <w:webHidden/>
          </w:rPr>
          <w:t>37</w:t>
        </w:r>
        <w:r>
          <w:rPr>
            <w:webHidden/>
          </w:rPr>
          <w:fldChar w:fldCharType="end"/>
        </w:r>
      </w:hyperlink>
    </w:p>
    <w:p w14:paraId="1E0BBF45" w14:textId="1AFEC708" w:rsidR="00704182" w:rsidRDefault="00704182">
      <w:pPr>
        <w:pStyle w:val="TOC2"/>
        <w:rPr>
          <w:rFonts w:asciiTheme="minorHAnsi" w:eastAsiaTheme="minorEastAsia" w:hAnsiTheme="minorHAnsi" w:cstheme="minorBidi"/>
          <w:color w:val="auto"/>
          <w:sz w:val="22"/>
        </w:rPr>
      </w:pPr>
      <w:hyperlink w:anchor="_Toc37688243" w:history="1">
        <w:r w:rsidRPr="001B503A">
          <w:rPr>
            <w:rStyle w:val="Hyperlink"/>
          </w:rPr>
          <w:t>Overview</w:t>
        </w:r>
        <w:r>
          <w:rPr>
            <w:webHidden/>
          </w:rPr>
          <w:tab/>
        </w:r>
        <w:r>
          <w:rPr>
            <w:webHidden/>
          </w:rPr>
          <w:fldChar w:fldCharType="begin"/>
        </w:r>
        <w:r>
          <w:rPr>
            <w:webHidden/>
          </w:rPr>
          <w:instrText xml:space="preserve"> PAGEREF _Toc37688243 \h </w:instrText>
        </w:r>
        <w:r>
          <w:rPr>
            <w:webHidden/>
          </w:rPr>
        </w:r>
        <w:r>
          <w:rPr>
            <w:webHidden/>
          </w:rPr>
          <w:fldChar w:fldCharType="separate"/>
        </w:r>
        <w:r>
          <w:rPr>
            <w:webHidden/>
          </w:rPr>
          <w:t>37</w:t>
        </w:r>
        <w:r>
          <w:rPr>
            <w:webHidden/>
          </w:rPr>
          <w:fldChar w:fldCharType="end"/>
        </w:r>
      </w:hyperlink>
    </w:p>
    <w:p w14:paraId="43B582AC" w14:textId="64351EA6" w:rsidR="00704182" w:rsidRDefault="00704182">
      <w:pPr>
        <w:pStyle w:val="TOC2"/>
        <w:rPr>
          <w:rFonts w:asciiTheme="minorHAnsi" w:eastAsiaTheme="minorEastAsia" w:hAnsiTheme="minorHAnsi" w:cstheme="minorBidi"/>
          <w:color w:val="auto"/>
          <w:sz w:val="22"/>
        </w:rPr>
      </w:pPr>
      <w:hyperlink w:anchor="_Toc37688244" w:history="1">
        <w:r w:rsidRPr="001B503A">
          <w:rPr>
            <w:rStyle w:val="Hyperlink"/>
          </w:rPr>
          <w:t>Warm-up</w:t>
        </w:r>
        <w:r>
          <w:rPr>
            <w:webHidden/>
          </w:rPr>
          <w:tab/>
        </w:r>
        <w:r>
          <w:rPr>
            <w:webHidden/>
          </w:rPr>
          <w:fldChar w:fldCharType="begin"/>
        </w:r>
        <w:r>
          <w:rPr>
            <w:webHidden/>
          </w:rPr>
          <w:instrText xml:space="preserve"> PAGEREF _Toc37688244 \h </w:instrText>
        </w:r>
        <w:r>
          <w:rPr>
            <w:webHidden/>
          </w:rPr>
        </w:r>
        <w:r>
          <w:rPr>
            <w:webHidden/>
          </w:rPr>
          <w:fldChar w:fldCharType="separate"/>
        </w:r>
        <w:r>
          <w:rPr>
            <w:webHidden/>
          </w:rPr>
          <w:t>37</w:t>
        </w:r>
        <w:r>
          <w:rPr>
            <w:webHidden/>
          </w:rPr>
          <w:fldChar w:fldCharType="end"/>
        </w:r>
      </w:hyperlink>
    </w:p>
    <w:p w14:paraId="2562DAB3" w14:textId="5EE93546" w:rsidR="00704182" w:rsidRDefault="00704182">
      <w:pPr>
        <w:pStyle w:val="TOC2"/>
        <w:rPr>
          <w:rFonts w:asciiTheme="minorHAnsi" w:eastAsiaTheme="minorEastAsia" w:hAnsiTheme="minorHAnsi" w:cstheme="minorBidi"/>
          <w:color w:val="auto"/>
          <w:sz w:val="22"/>
        </w:rPr>
      </w:pPr>
      <w:hyperlink w:anchor="_Toc37688245" w:history="1">
        <w:r w:rsidRPr="001B503A">
          <w:rPr>
            <w:rStyle w:val="Hyperlink"/>
          </w:rPr>
          <w:t>Topic 1: Add a data series</w:t>
        </w:r>
        <w:r>
          <w:rPr>
            <w:webHidden/>
          </w:rPr>
          <w:tab/>
        </w:r>
        <w:r>
          <w:rPr>
            <w:webHidden/>
          </w:rPr>
          <w:fldChar w:fldCharType="begin"/>
        </w:r>
        <w:r>
          <w:rPr>
            <w:webHidden/>
          </w:rPr>
          <w:instrText xml:space="preserve"> PAGEREF _Toc37688245 \h </w:instrText>
        </w:r>
        <w:r>
          <w:rPr>
            <w:webHidden/>
          </w:rPr>
        </w:r>
        <w:r>
          <w:rPr>
            <w:webHidden/>
          </w:rPr>
          <w:fldChar w:fldCharType="separate"/>
        </w:r>
        <w:r>
          <w:rPr>
            <w:webHidden/>
          </w:rPr>
          <w:t>38</w:t>
        </w:r>
        <w:r>
          <w:rPr>
            <w:webHidden/>
          </w:rPr>
          <w:fldChar w:fldCharType="end"/>
        </w:r>
      </w:hyperlink>
    </w:p>
    <w:p w14:paraId="5C6CD32D" w14:textId="0049AFCD" w:rsidR="00704182" w:rsidRDefault="00704182">
      <w:pPr>
        <w:pStyle w:val="TOC3"/>
        <w:rPr>
          <w:rFonts w:asciiTheme="minorHAnsi" w:eastAsiaTheme="minorEastAsia" w:hAnsiTheme="minorHAnsi"/>
          <w:color w:val="auto"/>
          <w:sz w:val="22"/>
        </w:rPr>
      </w:pPr>
      <w:hyperlink w:anchor="_Toc37688246" w:history="1">
        <w:r w:rsidRPr="001B503A">
          <w:rPr>
            <w:rStyle w:val="Hyperlink"/>
          </w:rPr>
          <w:t>Add a data series to your chart</w:t>
        </w:r>
        <w:r>
          <w:rPr>
            <w:webHidden/>
          </w:rPr>
          <w:tab/>
        </w:r>
        <w:r>
          <w:rPr>
            <w:webHidden/>
          </w:rPr>
          <w:fldChar w:fldCharType="begin"/>
        </w:r>
        <w:r>
          <w:rPr>
            <w:webHidden/>
          </w:rPr>
          <w:instrText xml:space="preserve"> PAGEREF _Toc37688246 \h </w:instrText>
        </w:r>
        <w:r>
          <w:rPr>
            <w:webHidden/>
          </w:rPr>
        </w:r>
        <w:r>
          <w:rPr>
            <w:webHidden/>
          </w:rPr>
          <w:fldChar w:fldCharType="separate"/>
        </w:r>
        <w:r>
          <w:rPr>
            <w:webHidden/>
          </w:rPr>
          <w:t>38</w:t>
        </w:r>
        <w:r>
          <w:rPr>
            <w:webHidden/>
          </w:rPr>
          <w:fldChar w:fldCharType="end"/>
        </w:r>
      </w:hyperlink>
    </w:p>
    <w:p w14:paraId="55EE507E" w14:textId="5498495B" w:rsidR="00704182" w:rsidRDefault="00704182">
      <w:pPr>
        <w:pStyle w:val="TOC3"/>
        <w:rPr>
          <w:rFonts w:asciiTheme="minorHAnsi" w:eastAsiaTheme="minorEastAsia" w:hAnsiTheme="minorHAnsi"/>
          <w:color w:val="auto"/>
          <w:sz w:val="22"/>
        </w:rPr>
      </w:pPr>
      <w:hyperlink w:anchor="_Toc37688247" w:history="1">
        <w:r w:rsidRPr="001B503A">
          <w:rPr>
            <w:rStyle w:val="Hyperlink"/>
          </w:rPr>
          <w:t>Use select data to add and remove source data</w:t>
        </w:r>
        <w:r>
          <w:rPr>
            <w:webHidden/>
          </w:rPr>
          <w:tab/>
        </w:r>
        <w:r>
          <w:rPr>
            <w:webHidden/>
          </w:rPr>
          <w:fldChar w:fldCharType="begin"/>
        </w:r>
        <w:r>
          <w:rPr>
            <w:webHidden/>
          </w:rPr>
          <w:instrText xml:space="preserve"> PAGEREF _Toc37688247 \h </w:instrText>
        </w:r>
        <w:r>
          <w:rPr>
            <w:webHidden/>
          </w:rPr>
        </w:r>
        <w:r>
          <w:rPr>
            <w:webHidden/>
          </w:rPr>
          <w:fldChar w:fldCharType="separate"/>
        </w:r>
        <w:r>
          <w:rPr>
            <w:webHidden/>
          </w:rPr>
          <w:t>40</w:t>
        </w:r>
        <w:r>
          <w:rPr>
            <w:webHidden/>
          </w:rPr>
          <w:fldChar w:fldCharType="end"/>
        </w:r>
      </w:hyperlink>
    </w:p>
    <w:p w14:paraId="3292E83C" w14:textId="14A28393" w:rsidR="00704182" w:rsidRDefault="00704182">
      <w:pPr>
        <w:pStyle w:val="TOC3"/>
        <w:rPr>
          <w:rFonts w:asciiTheme="minorHAnsi" w:eastAsiaTheme="minorEastAsia" w:hAnsiTheme="minorHAnsi"/>
          <w:color w:val="auto"/>
          <w:sz w:val="22"/>
        </w:rPr>
      </w:pPr>
      <w:hyperlink w:anchor="_Toc37688248" w:history="1">
        <w:r w:rsidRPr="001B503A">
          <w:rPr>
            <w:rStyle w:val="Hyperlink"/>
          </w:rPr>
          <w:t>Activity: Demonstration</w:t>
        </w:r>
        <w:r>
          <w:rPr>
            <w:webHidden/>
          </w:rPr>
          <w:tab/>
        </w:r>
        <w:r>
          <w:rPr>
            <w:webHidden/>
          </w:rPr>
          <w:fldChar w:fldCharType="begin"/>
        </w:r>
        <w:r>
          <w:rPr>
            <w:webHidden/>
          </w:rPr>
          <w:instrText xml:space="preserve"> PAGEREF _Toc37688248 \h </w:instrText>
        </w:r>
        <w:r>
          <w:rPr>
            <w:webHidden/>
          </w:rPr>
        </w:r>
        <w:r>
          <w:rPr>
            <w:webHidden/>
          </w:rPr>
          <w:fldChar w:fldCharType="separate"/>
        </w:r>
        <w:r>
          <w:rPr>
            <w:webHidden/>
          </w:rPr>
          <w:t>41</w:t>
        </w:r>
        <w:r>
          <w:rPr>
            <w:webHidden/>
          </w:rPr>
          <w:fldChar w:fldCharType="end"/>
        </w:r>
      </w:hyperlink>
    </w:p>
    <w:p w14:paraId="48E4264E" w14:textId="585BD687" w:rsidR="00704182" w:rsidRDefault="00704182">
      <w:pPr>
        <w:pStyle w:val="TOC3"/>
        <w:rPr>
          <w:rFonts w:asciiTheme="minorHAnsi" w:eastAsiaTheme="minorEastAsia" w:hAnsiTheme="minorHAnsi"/>
          <w:color w:val="auto"/>
          <w:sz w:val="22"/>
        </w:rPr>
      </w:pPr>
      <w:hyperlink w:anchor="_Toc37688249" w:history="1">
        <w:r w:rsidRPr="001B503A">
          <w:rPr>
            <w:rStyle w:val="Hyperlink"/>
          </w:rPr>
          <w:t>Try-it: Add data series</w:t>
        </w:r>
        <w:r>
          <w:rPr>
            <w:webHidden/>
          </w:rPr>
          <w:tab/>
        </w:r>
        <w:r>
          <w:rPr>
            <w:webHidden/>
          </w:rPr>
          <w:fldChar w:fldCharType="begin"/>
        </w:r>
        <w:r>
          <w:rPr>
            <w:webHidden/>
          </w:rPr>
          <w:instrText xml:space="preserve"> PAGEREF _Toc37688249 \h </w:instrText>
        </w:r>
        <w:r>
          <w:rPr>
            <w:webHidden/>
          </w:rPr>
        </w:r>
        <w:r>
          <w:rPr>
            <w:webHidden/>
          </w:rPr>
          <w:fldChar w:fldCharType="separate"/>
        </w:r>
        <w:r>
          <w:rPr>
            <w:webHidden/>
          </w:rPr>
          <w:t>42</w:t>
        </w:r>
        <w:r>
          <w:rPr>
            <w:webHidden/>
          </w:rPr>
          <w:fldChar w:fldCharType="end"/>
        </w:r>
      </w:hyperlink>
    </w:p>
    <w:p w14:paraId="739E5660" w14:textId="0D6A772A" w:rsidR="00704182" w:rsidRDefault="00704182">
      <w:pPr>
        <w:pStyle w:val="TOC3"/>
        <w:rPr>
          <w:rFonts w:asciiTheme="minorHAnsi" w:eastAsiaTheme="minorEastAsia" w:hAnsiTheme="minorHAnsi"/>
          <w:color w:val="auto"/>
          <w:sz w:val="22"/>
        </w:rPr>
      </w:pPr>
      <w:hyperlink w:anchor="_Toc37688250" w:history="1">
        <w:r w:rsidRPr="001B503A">
          <w:rPr>
            <w:rStyle w:val="Hyperlink"/>
          </w:rPr>
          <w:t>Try-it 1</w:t>
        </w:r>
        <w:r>
          <w:rPr>
            <w:webHidden/>
          </w:rPr>
          <w:tab/>
        </w:r>
        <w:r>
          <w:rPr>
            <w:webHidden/>
          </w:rPr>
          <w:fldChar w:fldCharType="begin"/>
        </w:r>
        <w:r>
          <w:rPr>
            <w:webHidden/>
          </w:rPr>
          <w:instrText xml:space="preserve"> PAGEREF _Toc37688250 \h </w:instrText>
        </w:r>
        <w:r>
          <w:rPr>
            <w:webHidden/>
          </w:rPr>
        </w:r>
        <w:r>
          <w:rPr>
            <w:webHidden/>
          </w:rPr>
          <w:fldChar w:fldCharType="separate"/>
        </w:r>
        <w:r>
          <w:rPr>
            <w:webHidden/>
          </w:rPr>
          <w:t>42</w:t>
        </w:r>
        <w:r>
          <w:rPr>
            <w:webHidden/>
          </w:rPr>
          <w:fldChar w:fldCharType="end"/>
        </w:r>
      </w:hyperlink>
    </w:p>
    <w:p w14:paraId="1C648B20" w14:textId="476DC8E5" w:rsidR="00704182" w:rsidRDefault="00704182">
      <w:pPr>
        <w:pStyle w:val="TOC3"/>
        <w:rPr>
          <w:rFonts w:asciiTheme="minorHAnsi" w:eastAsiaTheme="minorEastAsia" w:hAnsiTheme="minorHAnsi"/>
          <w:color w:val="auto"/>
          <w:sz w:val="22"/>
        </w:rPr>
      </w:pPr>
      <w:hyperlink w:anchor="_Toc37688251" w:history="1">
        <w:r w:rsidRPr="001B503A">
          <w:rPr>
            <w:rStyle w:val="Hyperlink"/>
          </w:rPr>
          <w:t>Try-it 2</w:t>
        </w:r>
        <w:r>
          <w:rPr>
            <w:webHidden/>
          </w:rPr>
          <w:tab/>
        </w:r>
        <w:r>
          <w:rPr>
            <w:webHidden/>
          </w:rPr>
          <w:fldChar w:fldCharType="begin"/>
        </w:r>
        <w:r>
          <w:rPr>
            <w:webHidden/>
          </w:rPr>
          <w:instrText xml:space="preserve"> PAGEREF _Toc37688251 \h </w:instrText>
        </w:r>
        <w:r>
          <w:rPr>
            <w:webHidden/>
          </w:rPr>
        </w:r>
        <w:r>
          <w:rPr>
            <w:webHidden/>
          </w:rPr>
          <w:fldChar w:fldCharType="separate"/>
        </w:r>
        <w:r>
          <w:rPr>
            <w:webHidden/>
          </w:rPr>
          <w:t>42</w:t>
        </w:r>
        <w:r>
          <w:rPr>
            <w:webHidden/>
          </w:rPr>
          <w:fldChar w:fldCharType="end"/>
        </w:r>
      </w:hyperlink>
    </w:p>
    <w:p w14:paraId="583A13FB" w14:textId="2B1CD958" w:rsidR="00704182" w:rsidRDefault="00704182">
      <w:pPr>
        <w:pStyle w:val="TOC2"/>
        <w:rPr>
          <w:rFonts w:asciiTheme="minorHAnsi" w:eastAsiaTheme="minorEastAsia" w:hAnsiTheme="minorHAnsi" w:cstheme="minorBidi"/>
          <w:color w:val="auto"/>
          <w:sz w:val="22"/>
        </w:rPr>
      </w:pPr>
      <w:hyperlink w:anchor="_Toc37688252" w:history="1">
        <w:r w:rsidRPr="001B503A">
          <w:rPr>
            <w:rStyle w:val="Hyperlink"/>
          </w:rPr>
          <w:t>Topic 2: Switch between rows and columns</w:t>
        </w:r>
        <w:r>
          <w:rPr>
            <w:webHidden/>
          </w:rPr>
          <w:tab/>
        </w:r>
        <w:r>
          <w:rPr>
            <w:webHidden/>
          </w:rPr>
          <w:fldChar w:fldCharType="begin"/>
        </w:r>
        <w:r>
          <w:rPr>
            <w:webHidden/>
          </w:rPr>
          <w:instrText xml:space="preserve"> PAGEREF _Toc37688252 \h </w:instrText>
        </w:r>
        <w:r>
          <w:rPr>
            <w:webHidden/>
          </w:rPr>
        </w:r>
        <w:r>
          <w:rPr>
            <w:webHidden/>
          </w:rPr>
          <w:fldChar w:fldCharType="separate"/>
        </w:r>
        <w:r>
          <w:rPr>
            <w:webHidden/>
          </w:rPr>
          <w:t>43</w:t>
        </w:r>
        <w:r>
          <w:rPr>
            <w:webHidden/>
          </w:rPr>
          <w:fldChar w:fldCharType="end"/>
        </w:r>
      </w:hyperlink>
    </w:p>
    <w:p w14:paraId="471D575B" w14:textId="28739322" w:rsidR="00704182" w:rsidRDefault="00704182">
      <w:pPr>
        <w:pStyle w:val="TOC3"/>
        <w:rPr>
          <w:rFonts w:asciiTheme="minorHAnsi" w:eastAsiaTheme="minorEastAsia" w:hAnsiTheme="minorHAnsi"/>
          <w:color w:val="auto"/>
          <w:sz w:val="22"/>
        </w:rPr>
      </w:pPr>
      <w:hyperlink w:anchor="_Toc37688253" w:history="1">
        <w:r w:rsidRPr="001B503A">
          <w:rPr>
            <w:rStyle w:val="Hyperlink"/>
          </w:rPr>
          <w:t>Activity: Demonstration</w:t>
        </w:r>
        <w:r>
          <w:rPr>
            <w:webHidden/>
          </w:rPr>
          <w:tab/>
        </w:r>
        <w:r>
          <w:rPr>
            <w:webHidden/>
          </w:rPr>
          <w:fldChar w:fldCharType="begin"/>
        </w:r>
        <w:r>
          <w:rPr>
            <w:webHidden/>
          </w:rPr>
          <w:instrText xml:space="preserve"> PAGEREF _Toc37688253 \h </w:instrText>
        </w:r>
        <w:r>
          <w:rPr>
            <w:webHidden/>
          </w:rPr>
        </w:r>
        <w:r>
          <w:rPr>
            <w:webHidden/>
          </w:rPr>
          <w:fldChar w:fldCharType="separate"/>
        </w:r>
        <w:r>
          <w:rPr>
            <w:webHidden/>
          </w:rPr>
          <w:t>43</w:t>
        </w:r>
        <w:r>
          <w:rPr>
            <w:webHidden/>
          </w:rPr>
          <w:fldChar w:fldCharType="end"/>
        </w:r>
      </w:hyperlink>
    </w:p>
    <w:p w14:paraId="4BAD095C" w14:textId="7E3ACA7C" w:rsidR="00704182" w:rsidRDefault="00704182">
      <w:pPr>
        <w:pStyle w:val="TOC3"/>
        <w:rPr>
          <w:rFonts w:asciiTheme="minorHAnsi" w:eastAsiaTheme="minorEastAsia" w:hAnsiTheme="minorHAnsi"/>
          <w:color w:val="auto"/>
          <w:sz w:val="22"/>
        </w:rPr>
      </w:pPr>
      <w:hyperlink w:anchor="_Toc37688254" w:history="1">
        <w:r w:rsidRPr="001B503A">
          <w:rPr>
            <w:rStyle w:val="Hyperlink"/>
          </w:rPr>
          <w:t>Try-it: Switch between rows and columns</w:t>
        </w:r>
        <w:r>
          <w:rPr>
            <w:webHidden/>
          </w:rPr>
          <w:tab/>
        </w:r>
        <w:r>
          <w:rPr>
            <w:webHidden/>
          </w:rPr>
          <w:fldChar w:fldCharType="begin"/>
        </w:r>
        <w:r>
          <w:rPr>
            <w:webHidden/>
          </w:rPr>
          <w:instrText xml:space="preserve"> PAGEREF _Toc37688254 \h </w:instrText>
        </w:r>
        <w:r>
          <w:rPr>
            <w:webHidden/>
          </w:rPr>
        </w:r>
        <w:r>
          <w:rPr>
            <w:webHidden/>
          </w:rPr>
          <w:fldChar w:fldCharType="separate"/>
        </w:r>
        <w:r>
          <w:rPr>
            <w:webHidden/>
          </w:rPr>
          <w:t>44</w:t>
        </w:r>
        <w:r>
          <w:rPr>
            <w:webHidden/>
          </w:rPr>
          <w:fldChar w:fldCharType="end"/>
        </w:r>
      </w:hyperlink>
    </w:p>
    <w:p w14:paraId="484CFD51" w14:textId="40532EC0" w:rsidR="00704182" w:rsidRDefault="00704182">
      <w:pPr>
        <w:pStyle w:val="TOC2"/>
        <w:rPr>
          <w:rFonts w:asciiTheme="minorHAnsi" w:eastAsiaTheme="minorEastAsia" w:hAnsiTheme="minorHAnsi" w:cstheme="minorBidi"/>
          <w:color w:val="auto"/>
          <w:sz w:val="22"/>
        </w:rPr>
      </w:pPr>
      <w:hyperlink w:anchor="_Toc37688255" w:history="1">
        <w:r w:rsidRPr="001B503A">
          <w:rPr>
            <w:rStyle w:val="Hyperlink"/>
          </w:rPr>
          <w:t>Wrap-up</w:t>
        </w:r>
        <w:r>
          <w:rPr>
            <w:webHidden/>
          </w:rPr>
          <w:tab/>
        </w:r>
        <w:r>
          <w:rPr>
            <w:webHidden/>
          </w:rPr>
          <w:fldChar w:fldCharType="begin"/>
        </w:r>
        <w:r>
          <w:rPr>
            <w:webHidden/>
          </w:rPr>
          <w:instrText xml:space="preserve"> PAGEREF _Toc37688255 \h </w:instrText>
        </w:r>
        <w:r>
          <w:rPr>
            <w:webHidden/>
          </w:rPr>
        </w:r>
        <w:r>
          <w:rPr>
            <w:webHidden/>
          </w:rPr>
          <w:fldChar w:fldCharType="separate"/>
        </w:r>
        <w:r>
          <w:rPr>
            <w:webHidden/>
          </w:rPr>
          <w:t>45</w:t>
        </w:r>
        <w:r>
          <w:rPr>
            <w:webHidden/>
          </w:rPr>
          <w:fldChar w:fldCharType="end"/>
        </w:r>
      </w:hyperlink>
    </w:p>
    <w:p w14:paraId="4C9EDFAC" w14:textId="3B727D80" w:rsidR="00704182" w:rsidRDefault="00704182">
      <w:pPr>
        <w:pStyle w:val="TOC1"/>
        <w:rPr>
          <w:rFonts w:asciiTheme="minorHAnsi" w:eastAsiaTheme="minorEastAsia" w:hAnsiTheme="minorHAnsi"/>
          <w:color w:val="auto"/>
          <w:sz w:val="22"/>
        </w:rPr>
      </w:pPr>
      <w:hyperlink w:anchor="_Toc37688256" w:history="1">
        <w:r w:rsidRPr="001B503A">
          <w:rPr>
            <w:rStyle w:val="Hyperlink"/>
          </w:rPr>
          <w:t xml:space="preserve">Lesson 4: Understanding chart </w:t>
        </w:r>
        <w:r>
          <w:rPr>
            <w:rStyle w:val="Hyperlink"/>
          </w:rPr>
          <w:br/>
        </w:r>
        <w:r w:rsidRPr="001B503A">
          <w:rPr>
            <w:rStyle w:val="Hyperlink"/>
          </w:rPr>
          <w:t>elements</w:t>
        </w:r>
        <w:r>
          <w:rPr>
            <w:webHidden/>
          </w:rPr>
          <w:tab/>
        </w:r>
        <w:r>
          <w:rPr>
            <w:webHidden/>
          </w:rPr>
          <w:fldChar w:fldCharType="begin"/>
        </w:r>
        <w:r>
          <w:rPr>
            <w:webHidden/>
          </w:rPr>
          <w:instrText xml:space="preserve"> PAGEREF _Toc37688256 \h </w:instrText>
        </w:r>
        <w:r>
          <w:rPr>
            <w:webHidden/>
          </w:rPr>
        </w:r>
        <w:r>
          <w:rPr>
            <w:webHidden/>
          </w:rPr>
          <w:fldChar w:fldCharType="separate"/>
        </w:r>
        <w:r>
          <w:rPr>
            <w:webHidden/>
          </w:rPr>
          <w:t>46</w:t>
        </w:r>
        <w:r>
          <w:rPr>
            <w:webHidden/>
          </w:rPr>
          <w:fldChar w:fldCharType="end"/>
        </w:r>
      </w:hyperlink>
    </w:p>
    <w:p w14:paraId="05F79BC2" w14:textId="3B1F2042" w:rsidR="00704182" w:rsidRDefault="00704182">
      <w:pPr>
        <w:pStyle w:val="TOC2"/>
        <w:rPr>
          <w:rFonts w:asciiTheme="minorHAnsi" w:eastAsiaTheme="minorEastAsia" w:hAnsiTheme="minorHAnsi" w:cstheme="minorBidi"/>
          <w:color w:val="auto"/>
          <w:sz w:val="22"/>
        </w:rPr>
      </w:pPr>
      <w:hyperlink w:anchor="_Toc37688257" w:history="1">
        <w:r w:rsidRPr="001B503A">
          <w:rPr>
            <w:rStyle w:val="Hyperlink"/>
          </w:rPr>
          <w:t>Overview</w:t>
        </w:r>
        <w:r>
          <w:rPr>
            <w:webHidden/>
          </w:rPr>
          <w:tab/>
        </w:r>
        <w:r>
          <w:rPr>
            <w:webHidden/>
          </w:rPr>
          <w:fldChar w:fldCharType="begin"/>
        </w:r>
        <w:r>
          <w:rPr>
            <w:webHidden/>
          </w:rPr>
          <w:instrText xml:space="preserve"> PAGEREF _Toc37688257 \h </w:instrText>
        </w:r>
        <w:r>
          <w:rPr>
            <w:webHidden/>
          </w:rPr>
        </w:r>
        <w:r>
          <w:rPr>
            <w:webHidden/>
          </w:rPr>
          <w:fldChar w:fldCharType="separate"/>
        </w:r>
        <w:r>
          <w:rPr>
            <w:webHidden/>
          </w:rPr>
          <w:t>46</w:t>
        </w:r>
        <w:r>
          <w:rPr>
            <w:webHidden/>
          </w:rPr>
          <w:fldChar w:fldCharType="end"/>
        </w:r>
      </w:hyperlink>
    </w:p>
    <w:p w14:paraId="071F25E4" w14:textId="4F5187EA" w:rsidR="00704182" w:rsidRDefault="00704182">
      <w:pPr>
        <w:pStyle w:val="TOC2"/>
        <w:rPr>
          <w:rFonts w:asciiTheme="minorHAnsi" w:eastAsiaTheme="minorEastAsia" w:hAnsiTheme="minorHAnsi" w:cstheme="minorBidi"/>
          <w:color w:val="auto"/>
          <w:sz w:val="22"/>
        </w:rPr>
      </w:pPr>
      <w:hyperlink w:anchor="_Toc37688258" w:history="1">
        <w:r w:rsidRPr="001B503A">
          <w:rPr>
            <w:rStyle w:val="Hyperlink"/>
          </w:rPr>
          <w:t>Warm-up</w:t>
        </w:r>
        <w:r>
          <w:rPr>
            <w:webHidden/>
          </w:rPr>
          <w:tab/>
        </w:r>
        <w:r>
          <w:rPr>
            <w:webHidden/>
          </w:rPr>
          <w:fldChar w:fldCharType="begin"/>
        </w:r>
        <w:r>
          <w:rPr>
            <w:webHidden/>
          </w:rPr>
          <w:instrText xml:space="preserve"> PAGEREF _Toc37688258 \h </w:instrText>
        </w:r>
        <w:r>
          <w:rPr>
            <w:webHidden/>
          </w:rPr>
        </w:r>
        <w:r>
          <w:rPr>
            <w:webHidden/>
          </w:rPr>
          <w:fldChar w:fldCharType="separate"/>
        </w:r>
        <w:r>
          <w:rPr>
            <w:webHidden/>
          </w:rPr>
          <w:t>46</w:t>
        </w:r>
        <w:r>
          <w:rPr>
            <w:webHidden/>
          </w:rPr>
          <w:fldChar w:fldCharType="end"/>
        </w:r>
      </w:hyperlink>
    </w:p>
    <w:p w14:paraId="50FD4916" w14:textId="2A3E1806" w:rsidR="00704182" w:rsidRDefault="00704182">
      <w:pPr>
        <w:pStyle w:val="TOC2"/>
        <w:rPr>
          <w:rFonts w:asciiTheme="minorHAnsi" w:eastAsiaTheme="minorEastAsia" w:hAnsiTheme="minorHAnsi" w:cstheme="minorBidi"/>
          <w:color w:val="auto"/>
          <w:sz w:val="22"/>
        </w:rPr>
      </w:pPr>
      <w:hyperlink w:anchor="_Toc37688259" w:history="1">
        <w:r w:rsidRPr="001B503A">
          <w:rPr>
            <w:rStyle w:val="Hyperlink"/>
          </w:rPr>
          <w:t>Topic 1: Add chart elements</w:t>
        </w:r>
        <w:r>
          <w:rPr>
            <w:webHidden/>
          </w:rPr>
          <w:tab/>
        </w:r>
        <w:r>
          <w:rPr>
            <w:webHidden/>
          </w:rPr>
          <w:fldChar w:fldCharType="begin"/>
        </w:r>
        <w:r>
          <w:rPr>
            <w:webHidden/>
          </w:rPr>
          <w:instrText xml:space="preserve"> PAGEREF _Toc37688259 \h </w:instrText>
        </w:r>
        <w:r>
          <w:rPr>
            <w:webHidden/>
          </w:rPr>
        </w:r>
        <w:r>
          <w:rPr>
            <w:webHidden/>
          </w:rPr>
          <w:fldChar w:fldCharType="separate"/>
        </w:r>
        <w:r>
          <w:rPr>
            <w:webHidden/>
          </w:rPr>
          <w:t>47</w:t>
        </w:r>
        <w:r>
          <w:rPr>
            <w:webHidden/>
          </w:rPr>
          <w:fldChar w:fldCharType="end"/>
        </w:r>
      </w:hyperlink>
    </w:p>
    <w:p w14:paraId="1FE99FBE" w14:textId="724FDB1F" w:rsidR="00704182" w:rsidRDefault="00704182">
      <w:pPr>
        <w:pStyle w:val="TOC3"/>
        <w:rPr>
          <w:rFonts w:asciiTheme="minorHAnsi" w:eastAsiaTheme="minorEastAsia" w:hAnsiTheme="minorHAnsi"/>
          <w:color w:val="auto"/>
          <w:sz w:val="22"/>
        </w:rPr>
      </w:pPr>
      <w:hyperlink w:anchor="_Toc37688260" w:history="1">
        <w:r w:rsidRPr="001B503A">
          <w:rPr>
            <w:rStyle w:val="Hyperlink"/>
          </w:rPr>
          <w:t>Activity: Show and Tell</w:t>
        </w:r>
        <w:r>
          <w:rPr>
            <w:webHidden/>
          </w:rPr>
          <w:tab/>
        </w:r>
        <w:r>
          <w:rPr>
            <w:webHidden/>
          </w:rPr>
          <w:fldChar w:fldCharType="begin"/>
        </w:r>
        <w:r>
          <w:rPr>
            <w:webHidden/>
          </w:rPr>
          <w:instrText xml:space="preserve"> PAGEREF _Toc37688260 \h </w:instrText>
        </w:r>
        <w:r>
          <w:rPr>
            <w:webHidden/>
          </w:rPr>
        </w:r>
        <w:r>
          <w:rPr>
            <w:webHidden/>
          </w:rPr>
          <w:fldChar w:fldCharType="separate"/>
        </w:r>
        <w:r>
          <w:rPr>
            <w:webHidden/>
          </w:rPr>
          <w:t>48</w:t>
        </w:r>
        <w:r>
          <w:rPr>
            <w:webHidden/>
          </w:rPr>
          <w:fldChar w:fldCharType="end"/>
        </w:r>
      </w:hyperlink>
    </w:p>
    <w:p w14:paraId="60A21230" w14:textId="079B06ED" w:rsidR="00704182" w:rsidRDefault="00704182">
      <w:pPr>
        <w:pStyle w:val="TOC3"/>
        <w:rPr>
          <w:rFonts w:asciiTheme="minorHAnsi" w:eastAsiaTheme="minorEastAsia" w:hAnsiTheme="minorHAnsi"/>
          <w:color w:val="auto"/>
          <w:sz w:val="22"/>
        </w:rPr>
      </w:pPr>
      <w:hyperlink w:anchor="_Toc37688261" w:history="1">
        <w:r w:rsidRPr="001B503A">
          <w:rPr>
            <w:rStyle w:val="Hyperlink"/>
          </w:rPr>
          <w:t>Try-it: Add chart elements</w:t>
        </w:r>
        <w:r>
          <w:rPr>
            <w:webHidden/>
          </w:rPr>
          <w:tab/>
        </w:r>
        <w:r>
          <w:rPr>
            <w:webHidden/>
          </w:rPr>
          <w:fldChar w:fldCharType="begin"/>
        </w:r>
        <w:r>
          <w:rPr>
            <w:webHidden/>
          </w:rPr>
          <w:instrText xml:space="preserve"> PAGEREF _Toc37688261 \h </w:instrText>
        </w:r>
        <w:r>
          <w:rPr>
            <w:webHidden/>
          </w:rPr>
        </w:r>
        <w:r>
          <w:rPr>
            <w:webHidden/>
          </w:rPr>
          <w:fldChar w:fldCharType="separate"/>
        </w:r>
        <w:r>
          <w:rPr>
            <w:webHidden/>
          </w:rPr>
          <w:t>48</w:t>
        </w:r>
        <w:r>
          <w:rPr>
            <w:webHidden/>
          </w:rPr>
          <w:fldChar w:fldCharType="end"/>
        </w:r>
      </w:hyperlink>
    </w:p>
    <w:p w14:paraId="44A0B74B" w14:textId="4DECF2C9" w:rsidR="00704182" w:rsidRDefault="00704182">
      <w:pPr>
        <w:pStyle w:val="TOC3"/>
        <w:rPr>
          <w:rFonts w:asciiTheme="minorHAnsi" w:eastAsiaTheme="minorEastAsia" w:hAnsiTheme="minorHAnsi"/>
          <w:color w:val="auto"/>
          <w:sz w:val="22"/>
        </w:rPr>
      </w:pPr>
      <w:hyperlink w:anchor="_Toc37688262" w:history="1">
        <w:r w:rsidRPr="001B503A">
          <w:rPr>
            <w:rStyle w:val="Hyperlink"/>
          </w:rPr>
          <w:t>Try-it 1</w:t>
        </w:r>
        <w:r>
          <w:rPr>
            <w:webHidden/>
          </w:rPr>
          <w:tab/>
        </w:r>
        <w:r>
          <w:rPr>
            <w:webHidden/>
          </w:rPr>
          <w:fldChar w:fldCharType="begin"/>
        </w:r>
        <w:r>
          <w:rPr>
            <w:webHidden/>
          </w:rPr>
          <w:instrText xml:space="preserve"> PAGEREF _Toc37688262 \h </w:instrText>
        </w:r>
        <w:r>
          <w:rPr>
            <w:webHidden/>
          </w:rPr>
        </w:r>
        <w:r>
          <w:rPr>
            <w:webHidden/>
          </w:rPr>
          <w:fldChar w:fldCharType="separate"/>
        </w:r>
        <w:r>
          <w:rPr>
            <w:webHidden/>
          </w:rPr>
          <w:t>48</w:t>
        </w:r>
        <w:r>
          <w:rPr>
            <w:webHidden/>
          </w:rPr>
          <w:fldChar w:fldCharType="end"/>
        </w:r>
      </w:hyperlink>
    </w:p>
    <w:p w14:paraId="64A49BC0" w14:textId="272413C8" w:rsidR="00704182" w:rsidRDefault="00704182">
      <w:pPr>
        <w:pStyle w:val="TOC3"/>
        <w:rPr>
          <w:rFonts w:asciiTheme="minorHAnsi" w:eastAsiaTheme="minorEastAsia" w:hAnsiTheme="minorHAnsi"/>
          <w:color w:val="auto"/>
          <w:sz w:val="22"/>
        </w:rPr>
      </w:pPr>
      <w:hyperlink w:anchor="_Toc37688263" w:history="1">
        <w:r w:rsidRPr="001B503A">
          <w:rPr>
            <w:rStyle w:val="Hyperlink"/>
          </w:rPr>
          <w:t>Try-it 2</w:t>
        </w:r>
        <w:r>
          <w:rPr>
            <w:webHidden/>
          </w:rPr>
          <w:tab/>
        </w:r>
        <w:r>
          <w:rPr>
            <w:webHidden/>
          </w:rPr>
          <w:fldChar w:fldCharType="begin"/>
        </w:r>
        <w:r>
          <w:rPr>
            <w:webHidden/>
          </w:rPr>
          <w:instrText xml:space="preserve"> PAGEREF _Toc37688263 \h </w:instrText>
        </w:r>
        <w:r>
          <w:rPr>
            <w:webHidden/>
          </w:rPr>
        </w:r>
        <w:r>
          <w:rPr>
            <w:webHidden/>
          </w:rPr>
          <w:fldChar w:fldCharType="separate"/>
        </w:r>
        <w:r>
          <w:rPr>
            <w:webHidden/>
          </w:rPr>
          <w:t>49</w:t>
        </w:r>
        <w:r>
          <w:rPr>
            <w:webHidden/>
          </w:rPr>
          <w:fldChar w:fldCharType="end"/>
        </w:r>
      </w:hyperlink>
    </w:p>
    <w:p w14:paraId="19F7F6FC" w14:textId="36168F19" w:rsidR="00704182" w:rsidRDefault="00704182">
      <w:pPr>
        <w:pStyle w:val="TOC3"/>
        <w:rPr>
          <w:rFonts w:asciiTheme="minorHAnsi" w:eastAsiaTheme="minorEastAsia" w:hAnsiTheme="minorHAnsi"/>
          <w:color w:val="auto"/>
          <w:sz w:val="22"/>
        </w:rPr>
      </w:pPr>
      <w:hyperlink w:anchor="_Toc37688264" w:history="1">
        <w:r w:rsidRPr="001B503A">
          <w:rPr>
            <w:rStyle w:val="Hyperlink"/>
          </w:rPr>
          <w:t>Try-it 3</w:t>
        </w:r>
        <w:r>
          <w:rPr>
            <w:webHidden/>
          </w:rPr>
          <w:tab/>
        </w:r>
        <w:r>
          <w:rPr>
            <w:webHidden/>
          </w:rPr>
          <w:fldChar w:fldCharType="begin"/>
        </w:r>
        <w:r>
          <w:rPr>
            <w:webHidden/>
          </w:rPr>
          <w:instrText xml:space="preserve"> PAGEREF _Toc37688264 \h </w:instrText>
        </w:r>
        <w:r>
          <w:rPr>
            <w:webHidden/>
          </w:rPr>
        </w:r>
        <w:r>
          <w:rPr>
            <w:webHidden/>
          </w:rPr>
          <w:fldChar w:fldCharType="separate"/>
        </w:r>
        <w:r>
          <w:rPr>
            <w:webHidden/>
          </w:rPr>
          <w:t>49</w:t>
        </w:r>
        <w:r>
          <w:rPr>
            <w:webHidden/>
          </w:rPr>
          <w:fldChar w:fldCharType="end"/>
        </w:r>
      </w:hyperlink>
    </w:p>
    <w:p w14:paraId="58CADA0B" w14:textId="19A38EA6" w:rsidR="00704182" w:rsidRDefault="00704182">
      <w:pPr>
        <w:pStyle w:val="TOC2"/>
        <w:rPr>
          <w:rFonts w:asciiTheme="minorHAnsi" w:eastAsiaTheme="minorEastAsia" w:hAnsiTheme="minorHAnsi" w:cstheme="minorBidi"/>
          <w:color w:val="auto"/>
          <w:sz w:val="22"/>
        </w:rPr>
      </w:pPr>
      <w:hyperlink w:anchor="_Toc37688265" w:history="1">
        <w:r w:rsidRPr="001B503A">
          <w:rPr>
            <w:rStyle w:val="Hyperlink"/>
          </w:rPr>
          <w:t>Topic 2: Modify chart elements</w:t>
        </w:r>
        <w:r>
          <w:rPr>
            <w:webHidden/>
          </w:rPr>
          <w:tab/>
        </w:r>
        <w:r>
          <w:rPr>
            <w:webHidden/>
          </w:rPr>
          <w:fldChar w:fldCharType="begin"/>
        </w:r>
        <w:r>
          <w:rPr>
            <w:webHidden/>
          </w:rPr>
          <w:instrText xml:space="preserve"> PAGEREF _Toc37688265 \h </w:instrText>
        </w:r>
        <w:r>
          <w:rPr>
            <w:webHidden/>
          </w:rPr>
        </w:r>
        <w:r>
          <w:rPr>
            <w:webHidden/>
          </w:rPr>
          <w:fldChar w:fldCharType="separate"/>
        </w:r>
        <w:r>
          <w:rPr>
            <w:webHidden/>
          </w:rPr>
          <w:t>50</w:t>
        </w:r>
        <w:r>
          <w:rPr>
            <w:webHidden/>
          </w:rPr>
          <w:fldChar w:fldCharType="end"/>
        </w:r>
      </w:hyperlink>
    </w:p>
    <w:p w14:paraId="791BB02F" w14:textId="0663A7B7" w:rsidR="00704182" w:rsidRDefault="00704182">
      <w:pPr>
        <w:pStyle w:val="TOC3"/>
        <w:rPr>
          <w:rFonts w:asciiTheme="minorHAnsi" w:eastAsiaTheme="minorEastAsia" w:hAnsiTheme="minorHAnsi"/>
          <w:color w:val="auto"/>
          <w:sz w:val="22"/>
        </w:rPr>
      </w:pPr>
      <w:hyperlink w:anchor="_Toc37688266" w:history="1">
        <w:r w:rsidRPr="001B503A">
          <w:rPr>
            <w:rStyle w:val="Hyperlink"/>
          </w:rPr>
          <w:t>Edit the text of a title in a chart</w:t>
        </w:r>
        <w:r>
          <w:rPr>
            <w:webHidden/>
          </w:rPr>
          <w:tab/>
        </w:r>
        <w:r>
          <w:rPr>
            <w:webHidden/>
          </w:rPr>
          <w:fldChar w:fldCharType="begin"/>
        </w:r>
        <w:r>
          <w:rPr>
            <w:webHidden/>
          </w:rPr>
          <w:instrText xml:space="preserve"> PAGEREF _Toc37688266 \h </w:instrText>
        </w:r>
        <w:r>
          <w:rPr>
            <w:webHidden/>
          </w:rPr>
        </w:r>
        <w:r>
          <w:rPr>
            <w:webHidden/>
          </w:rPr>
          <w:fldChar w:fldCharType="separate"/>
        </w:r>
        <w:r>
          <w:rPr>
            <w:webHidden/>
          </w:rPr>
          <w:t>50</w:t>
        </w:r>
        <w:r>
          <w:rPr>
            <w:webHidden/>
          </w:rPr>
          <w:fldChar w:fldCharType="end"/>
        </w:r>
      </w:hyperlink>
    </w:p>
    <w:p w14:paraId="3642F343" w14:textId="64F505A1" w:rsidR="00704182" w:rsidRDefault="00704182">
      <w:pPr>
        <w:pStyle w:val="TOC3"/>
        <w:rPr>
          <w:rFonts w:asciiTheme="minorHAnsi" w:eastAsiaTheme="minorEastAsia" w:hAnsiTheme="minorHAnsi"/>
          <w:color w:val="auto"/>
          <w:sz w:val="22"/>
        </w:rPr>
      </w:pPr>
      <w:hyperlink w:anchor="_Toc37688267" w:history="1">
        <w:r w:rsidRPr="001B503A">
          <w:rPr>
            <w:rStyle w:val="Hyperlink"/>
          </w:rPr>
          <w:t>Format a chart element with the Format task pane</w:t>
        </w:r>
        <w:r>
          <w:rPr>
            <w:webHidden/>
          </w:rPr>
          <w:tab/>
        </w:r>
        <w:r>
          <w:rPr>
            <w:webHidden/>
          </w:rPr>
          <w:fldChar w:fldCharType="begin"/>
        </w:r>
        <w:r>
          <w:rPr>
            <w:webHidden/>
          </w:rPr>
          <w:instrText xml:space="preserve"> PAGEREF _Toc37688267 \h </w:instrText>
        </w:r>
        <w:r>
          <w:rPr>
            <w:webHidden/>
          </w:rPr>
        </w:r>
        <w:r>
          <w:rPr>
            <w:webHidden/>
          </w:rPr>
          <w:fldChar w:fldCharType="separate"/>
        </w:r>
        <w:r>
          <w:rPr>
            <w:webHidden/>
          </w:rPr>
          <w:t>51</w:t>
        </w:r>
        <w:r>
          <w:rPr>
            <w:webHidden/>
          </w:rPr>
          <w:fldChar w:fldCharType="end"/>
        </w:r>
      </w:hyperlink>
    </w:p>
    <w:p w14:paraId="417B124E" w14:textId="6D67DAF1" w:rsidR="00704182" w:rsidRDefault="00704182">
      <w:pPr>
        <w:pStyle w:val="TOC3"/>
        <w:rPr>
          <w:rFonts w:asciiTheme="minorHAnsi" w:eastAsiaTheme="minorEastAsia" w:hAnsiTheme="minorHAnsi"/>
          <w:color w:val="auto"/>
          <w:sz w:val="22"/>
        </w:rPr>
      </w:pPr>
      <w:hyperlink w:anchor="_Toc37688268" w:history="1">
        <w:r w:rsidRPr="001B503A">
          <w:rPr>
            <w:rStyle w:val="Hyperlink"/>
          </w:rPr>
          <w:t>Format a chart element with the Chart Tools tab</w:t>
        </w:r>
        <w:r>
          <w:rPr>
            <w:webHidden/>
          </w:rPr>
          <w:tab/>
        </w:r>
        <w:r>
          <w:rPr>
            <w:webHidden/>
          </w:rPr>
          <w:fldChar w:fldCharType="begin"/>
        </w:r>
        <w:r>
          <w:rPr>
            <w:webHidden/>
          </w:rPr>
          <w:instrText xml:space="preserve"> PAGEREF _Toc37688268 \h </w:instrText>
        </w:r>
        <w:r>
          <w:rPr>
            <w:webHidden/>
          </w:rPr>
        </w:r>
        <w:r>
          <w:rPr>
            <w:webHidden/>
          </w:rPr>
          <w:fldChar w:fldCharType="separate"/>
        </w:r>
        <w:r>
          <w:rPr>
            <w:webHidden/>
          </w:rPr>
          <w:t>51</w:t>
        </w:r>
        <w:r>
          <w:rPr>
            <w:webHidden/>
          </w:rPr>
          <w:fldChar w:fldCharType="end"/>
        </w:r>
      </w:hyperlink>
    </w:p>
    <w:p w14:paraId="297A0052" w14:textId="47DFB0DC" w:rsidR="00704182" w:rsidRDefault="00704182">
      <w:pPr>
        <w:pStyle w:val="TOC3"/>
        <w:rPr>
          <w:rFonts w:asciiTheme="minorHAnsi" w:eastAsiaTheme="minorEastAsia" w:hAnsiTheme="minorHAnsi"/>
          <w:color w:val="auto"/>
          <w:sz w:val="22"/>
        </w:rPr>
      </w:pPr>
      <w:hyperlink w:anchor="_Toc37688269" w:history="1">
        <w:r w:rsidRPr="001B503A">
          <w:rPr>
            <w:rStyle w:val="Hyperlink"/>
          </w:rPr>
          <w:t>Activity: Discuss and Learn</w:t>
        </w:r>
        <w:r>
          <w:rPr>
            <w:webHidden/>
          </w:rPr>
          <w:tab/>
        </w:r>
        <w:r>
          <w:rPr>
            <w:webHidden/>
          </w:rPr>
          <w:fldChar w:fldCharType="begin"/>
        </w:r>
        <w:r>
          <w:rPr>
            <w:webHidden/>
          </w:rPr>
          <w:instrText xml:space="preserve"> PAGEREF _Toc37688269 \h </w:instrText>
        </w:r>
        <w:r>
          <w:rPr>
            <w:webHidden/>
          </w:rPr>
        </w:r>
        <w:r>
          <w:rPr>
            <w:webHidden/>
          </w:rPr>
          <w:fldChar w:fldCharType="separate"/>
        </w:r>
        <w:r>
          <w:rPr>
            <w:webHidden/>
          </w:rPr>
          <w:t>52</w:t>
        </w:r>
        <w:r>
          <w:rPr>
            <w:webHidden/>
          </w:rPr>
          <w:fldChar w:fldCharType="end"/>
        </w:r>
      </w:hyperlink>
    </w:p>
    <w:p w14:paraId="486B164A" w14:textId="348C2CBC" w:rsidR="00704182" w:rsidRDefault="00704182">
      <w:pPr>
        <w:pStyle w:val="TOC3"/>
        <w:rPr>
          <w:rFonts w:asciiTheme="minorHAnsi" w:eastAsiaTheme="minorEastAsia" w:hAnsiTheme="minorHAnsi"/>
          <w:color w:val="auto"/>
          <w:sz w:val="22"/>
        </w:rPr>
      </w:pPr>
      <w:hyperlink w:anchor="_Toc37688270" w:history="1">
        <w:r w:rsidRPr="001B503A">
          <w:rPr>
            <w:rStyle w:val="Hyperlink"/>
          </w:rPr>
          <w:t>Try-it: Modify chart elements</w:t>
        </w:r>
        <w:r>
          <w:rPr>
            <w:webHidden/>
          </w:rPr>
          <w:tab/>
        </w:r>
        <w:r>
          <w:rPr>
            <w:webHidden/>
          </w:rPr>
          <w:fldChar w:fldCharType="begin"/>
        </w:r>
        <w:r>
          <w:rPr>
            <w:webHidden/>
          </w:rPr>
          <w:instrText xml:space="preserve"> PAGEREF _Toc37688270 \h </w:instrText>
        </w:r>
        <w:r>
          <w:rPr>
            <w:webHidden/>
          </w:rPr>
        </w:r>
        <w:r>
          <w:rPr>
            <w:webHidden/>
          </w:rPr>
          <w:fldChar w:fldCharType="separate"/>
        </w:r>
        <w:r>
          <w:rPr>
            <w:webHidden/>
          </w:rPr>
          <w:t>52</w:t>
        </w:r>
        <w:r>
          <w:rPr>
            <w:webHidden/>
          </w:rPr>
          <w:fldChar w:fldCharType="end"/>
        </w:r>
      </w:hyperlink>
    </w:p>
    <w:p w14:paraId="4F43002E" w14:textId="3C9EE9AD" w:rsidR="00704182" w:rsidRDefault="00704182">
      <w:pPr>
        <w:pStyle w:val="TOC3"/>
        <w:rPr>
          <w:rFonts w:asciiTheme="minorHAnsi" w:eastAsiaTheme="minorEastAsia" w:hAnsiTheme="minorHAnsi"/>
          <w:color w:val="auto"/>
          <w:sz w:val="22"/>
        </w:rPr>
      </w:pPr>
      <w:hyperlink w:anchor="_Toc37688271" w:history="1">
        <w:r w:rsidRPr="001B503A">
          <w:rPr>
            <w:rStyle w:val="Hyperlink"/>
          </w:rPr>
          <w:t>Try-it 1</w:t>
        </w:r>
        <w:r>
          <w:rPr>
            <w:webHidden/>
          </w:rPr>
          <w:tab/>
        </w:r>
        <w:r>
          <w:rPr>
            <w:webHidden/>
          </w:rPr>
          <w:fldChar w:fldCharType="begin"/>
        </w:r>
        <w:r>
          <w:rPr>
            <w:webHidden/>
          </w:rPr>
          <w:instrText xml:space="preserve"> PAGEREF _Toc37688271 \h </w:instrText>
        </w:r>
        <w:r>
          <w:rPr>
            <w:webHidden/>
          </w:rPr>
        </w:r>
        <w:r>
          <w:rPr>
            <w:webHidden/>
          </w:rPr>
          <w:fldChar w:fldCharType="separate"/>
        </w:r>
        <w:r>
          <w:rPr>
            <w:webHidden/>
          </w:rPr>
          <w:t>52</w:t>
        </w:r>
        <w:r>
          <w:rPr>
            <w:webHidden/>
          </w:rPr>
          <w:fldChar w:fldCharType="end"/>
        </w:r>
      </w:hyperlink>
    </w:p>
    <w:p w14:paraId="586AC2BF" w14:textId="6FC9BF5C" w:rsidR="00704182" w:rsidRDefault="00704182">
      <w:pPr>
        <w:pStyle w:val="TOC3"/>
        <w:rPr>
          <w:rFonts w:asciiTheme="minorHAnsi" w:eastAsiaTheme="minorEastAsia" w:hAnsiTheme="minorHAnsi"/>
          <w:color w:val="auto"/>
          <w:sz w:val="22"/>
        </w:rPr>
      </w:pPr>
      <w:hyperlink w:anchor="_Toc37688272" w:history="1">
        <w:r w:rsidRPr="001B503A">
          <w:rPr>
            <w:rStyle w:val="Hyperlink"/>
          </w:rPr>
          <w:t>Try-it 2</w:t>
        </w:r>
        <w:r>
          <w:rPr>
            <w:webHidden/>
          </w:rPr>
          <w:tab/>
        </w:r>
        <w:r>
          <w:rPr>
            <w:webHidden/>
          </w:rPr>
          <w:fldChar w:fldCharType="begin"/>
        </w:r>
        <w:r>
          <w:rPr>
            <w:webHidden/>
          </w:rPr>
          <w:instrText xml:space="preserve"> PAGEREF _Toc37688272 \h </w:instrText>
        </w:r>
        <w:r>
          <w:rPr>
            <w:webHidden/>
          </w:rPr>
        </w:r>
        <w:r>
          <w:rPr>
            <w:webHidden/>
          </w:rPr>
          <w:fldChar w:fldCharType="separate"/>
        </w:r>
        <w:r>
          <w:rPr>
            <w:webHidden/>
          </w:rPr>
          <w:t>53</w:t>
        </w:r>
        <w:r>
          <w:rPr>
            <w:webHidden/>
          </w:rPr>
          <w:fldChar w:fldCharType="end"/>
        </w:r>
      </w:hyperlink>
    </w:p>
    <w:p w14:paraId="12BDF1A8" w14:textId="3F0C02D9" w:rsidR="00704182" w:rsidRDefault="00704182">
      <w:pPr>
        <w:pStyle w:val="TOC3"/>
        <w:rPr>
          <w:rFonts w:asciiTheme="minorHAnsi" w:eastAsiaTheme="minorEastAsia" w:hAnsiTheme="minorHAnsi"/>
          <w:color w:val="auto"/>
          <w:sz w:val="22"/>
        </w:rPr>
      </w:pPr>
      <w:hyperlink w:anchor="_Toc37688273" w:history="1">
        <w:r w:rsidRPr="001B503A">
          <w:rPr>
            <w:rStyle w:val="Hyperlink"/>
          </w:rPr>
          <w:t>Try-it 3</w:t>
        </w:r>
        <w:r>
          <w:rPr>
            <w:webHidden/>
          </w:rPr>
          <w:tab/>
        </w:r>
        <w:r>
          <w:rPr>
            <w:webHidden/>
          </w:rPr>
          <w:fldChar w:fldCharType="begin"/>
        </w:r>
        <w:r>
          <w:rPr>
            <w:webHidden/>
          </w:rPr>
          <w:instrText xml:space="preserve"> PAGEREF _Toc37688273 \h </w:instrText>
        </w:r>
        <w:r>
          <w:rPr>
            <w:webHidden/>
          </w:rPr>
        </w:r>
        <w:r>
          <w:rPr>
            <w:webHidden/>
          </w:rPr>
          <w:fldChar w:fldCharType="separate"/>
        </w:r>
        <w:r>
          <w:rPr>
            <w:webHidden/>
          </w:rPr>
          <w:t>53</w:t>
        </w:r>
        <w:r>
          <w:rPr>
            <w:webHidden/>
          </w:rPr>
          <w:fldChar w:fldCharType="end"/>
        </w:r>
      </w:hyperlink>
    </w:p>
    <w:p w14:paraId="1BEC6C76" w14:textId="7B3FC00A" w:rsidR="00704182" w:rsidRDefault="00704182">
      <w:pPr>
        <w:pStyle w:val="TOC2"/>
        <w:rPr>
          <w:rFonts w:asciiTheme="minorHAnsi" w:eastAsiaTheme="minorEastAsia" w:hAnsiTheme="minorHAnsi" w:cstheme="minorBidi"/>
          <w:color w:val="auto"/>
          <w:sz w:val="22"/>
        </w:rPr>
      </w:pPr>
      <w:hyperlink w:anchor="_Toc37688274" w:history="1">
        <w:r w:rsidRPr="001B503A">
          <w:rPr>
            <w:rStyle w:val="Hyperlink"/>
          </w:rPr>
          <w:t>Wrap-up</w:t>
        </w:r>
        <w:r>
          <w:rPr>
            <w:webHidden/>
          </w:rPr>
          <w:tab/>
        </w:r>
        <w:r>
          <w:rPr>
            <w:webHidden/>
          </w:rPr>
          <w:fldChar w:fldCharType="begin"/>
        </w:r>
        <w:r>
          <w:rPr>
            <w:webHidden/>
          </w:rPr>
          <w:instrText xml:space="preserve"> PAGEREF _Toc37688274 \h </w:instrText>
        </w:r>
        <w:r>
          <w:rPr>
            <w:webHidden/>
          </w:rPr>
        </w:r>
        <w:r>
          <w:rPr>
            <w:webHidden/>
          </w:rPr>
          <w:fldChar w:fldCharType="separate"/>
        </w:r>
        <w:r>
          <w:rPr>
            <w:webHidden/>
          </w:rPr>
          <w:t>54</w:t>
        </w:r>
        <w:r>
          <w:rPr>
            <w:webHidden/>
          </w:rPr>
          <w:fldChar w:fldCharType="end"/>
        </w:r>
      </w:hyperlink>
    </w:p>
    <w:p w14:paraId="5809A7B5" w14:textId="082EBA45" w:rsidR="00704182" w:rsidRDefault="00704182">
      <w:pPr>
        <w:pStyle w:val="TOC1"/>
        <w:rPr>
          <w:rFonts w:asciiTheme="minorHAnsi" w:eastAsiaTheme="minorEastAsia" w:hAnsiTheme="minorHAnsi"/>
          <w:color w:val="auto"/>
          <w:sz w:val="22"/>
        </w:rPr>
      </w:pPr>
      <w:hyperlink w:anchor="_Toc37688275" w:history="1">
        <w:r w:rsidRPr="001B503A">
          <w:rPr>
            <w:rStyle w:val="Hyperlink"/>
          </w:rPr>
          <w:t>Lesson 5: Understanding chart styles and layouts</w:t>
        </w:r>
        <w:r>
          <w:rPr>
            <w:webHidden/>
          </w:rPr>
          <w:tab/>
        </w:r>
        <w:r>
          <w:rPr>
            <w:webHidden/>
          </w:rPr>
          <w:fldChar w:fldCharType="begin"/>
        </w:r>
        <w:r>
          <w:rPr>
            <w:webHidden/>
          </w:rPr>
          <w:instrText xml:space="preserve"> PAGEREF _Toc37688275 \h </w:instrText>
        </w:r>
        <w:r>
          <w:rPr>
            <w:webHidden/>
          </w:rPr>
        </w:r>
        <w:r>
          <w:rPr>
            <w:webHidden/>
          </w:rPr>
          <w:fldChar w:fldCharType="separate"/>
        </w:r>
        <w:r>
          <w:rPr>
            <w:webHidden/>
          </w:rPr>
          <w:t>56</w:t>
        </w:r>
        <w:r>
          <w:rPr>
            <w:webHidden/>
          </w:rPr>
          <w:fldChar w:fldCharType="end"/>
        </w:r>
      </w:hyperlink>
    </w:p>
    <w:p w14:paraId="0573B77B" w14:textId="7C1F46BD" w:rsidR="00704182" w:rsidRDefault="00704182">
      <w:pPr>
        <w:pStyle w:val="TOC2"/>
        <w:rPr>
          <w:rFonts w:asciiTheme="minorHAnsi" w:eastAsiaTheme="minorEastAsia" w:hAnsiTheme="minorHAnsi" w:cstheme="minorBidi"/>
          <w:color w:val="auto"/>
          <w:sz w:val="22"/>
        </w:rPr>
      </w:pPr>
      <w:hyperlink w:anchor="_Toc37688276" w:history="1">
        <w:r w:rsidRPr="001B503A">
          <w:rPr>
            <w:rStyle w:val="Hyperlink"/>
          </w:rPr>
          <w:t>Overview</w:t>
        </w:r>
        <w:r>
          <w:rPr>
            <w:webHidden/>
          </w:rPr>
          <w:tab/>
        </w:r>
        <w:r>
          <w:rPr>
            <w:webHidden/>
          </w:rPr>
          <w:fldChar w:fldCharType="begin"/>
        </w:r>
        <w:r>
          <w:rPr>
            <w:webHidden/>
          </w:rPr>
          <w:instrText xml:space="preserve"> PAGEREF _Toc37688276 \h </w:instrText>
        </w:r>
        <w:r>
          <w:rPr>
            <w:webHidden/>
          </w:rPr>
        </w:r>
        <w:r>
          <w:rPr>
            <w:webHidden/>
          </w:rPr>
          <w:fldChar w:fldCharType="separate"/>
        </w:r>
        <w:r>
          <w:rPr>
            <w:webHidden/>
          </w:rPr>
          <w:t>56</w:t>
        </w:r>
        <w:r>
          <w:rPr>
            <w:webHidden/>
          </w:rPr>
          <w:fldChar w:fldCharType="end"/>
        </w:r>
      </w:hyperlink>
    </w:p>
    <w:p w14:paraId="43528C4D" w14:textId="6C1B871D" w:rsidR="00704182" w:rsidRDefault="00704182">
      <w:pPr>
        <w:pStyle w:val="TOC2"/>
        <w:rPr>
          <w:rFonts w:asciiTheme="minorHAnsi" w:eastAsiaTheme="minorEastAsia" w:hAnsiTheme="minorHAnsi" w:cstheme="minorBidi"/>
          <w:color w:val="auto"/>
          <w:sz w:val="22"/>
        </w:rPr>
      </w:pPr>
      <w:hyperlink w:anchor="_Toc37688277" w:history="1">
        <w:r w:rsidRPr="001B503A">
          <w:rPr>
            <w:rStyle w:val="Hyperlink"/>
          </w:rPr>
          <w:t>Warm-up</w:t>
        </w:r>
        <w:r>
          <w:rPr>
            <w:webHidden/>
          </w:rPr>
          <w:tab/>
        </w:r>
        <w:r>
          <w:rPr>
            <w:webHidden/>
          </w:rPr>
          <w:fldChar w:fldCharType="begin"/>
        </w:r>
        <w:r>
          <w:rPr>
            <w:webHidden/>
          </w:rPr>
          <w:instrText xml:space="preserve"> PAGEREF _Toc37688277 \h </w:instrText>
        </w:r>
        <w:r>
          <w:rPr>
            <w:webHidden/>
          </w:rPr>
        </w:r>
        <w:r>
          <w:rPr>
            <w:webHidden/>
          </w:rPr>
          <w:fldChar w:fldCharType="separate"/>
        </w:r>
        <w:r>
          <w:rPr>
            <w:webHidden/>
          </w:rPr>
          <w:t>56</w:t>
        </w:r>
        <w:r>
          <w:rPr>
            <w:webHidden/>
          </w:rPr>
          <w:fldChar w:fldCharType="end"/>
        </w:r>
      </w:hyperlink>
    </w:p>
    <w:p w14:paraId="50DD3CAA" w14:textId="66369D8A" w:rsidR="00704182" w:rsidRDefault="00704182">
      <w:pPr>
        <w:pStyle w:val="TOC2"/>
        <w:rPr>
          <w:rFonts w:asciiTheme="minorHAnsi" w:eastAsiaTheme="minorEastAsia" w:hAnsiTheme="minorHAnsi" w:cstheme="minorBidi"/>
          <w:color w:val="auto"/>
          <w:sz w:val="22"/>
        </w:rPr>
      </w:pPr>
      <w:hyperlink w:anchor="_Toc37688278" w:history="1">
        <w:r w:rsidRPr="001B503A">
          <w:rPr>
            <w:rStyle w:val="Hyperlink"/>
          </w:rPr>
          <w:t>Topic 1: Apply layouts</w:t>
        </w:r>
        <w:r>
          <w:rPr>
            <w:webHidden/>
          </w:rPr>
          <w:tab/>
        </w:r>
        <w:r>
          <w:rPr>
            <w:webHidden/>
          </w:rPr>
          <w:fldChar w:fldCharType="begin"/>
        </w:r>
        <w:r>
          <w:rPr>
            <w:webHidden/>
          </w:rPr>
          <w:instrText xml:space="preserve"> PAGEREF _Toc37688278 \h </w:instrText>
        </w:r>
        <w:r>
          <w:rPr>
            <w:webHidden/>
          </w:rPr>
        </w:r>
        <w:r>
          <w:rPr>
            <w:webHidden/>
          </w:rPr>
          <w:fldChar w:fldCharType="separate"/>
        </w:r>
        <w:r>
          <w:rPr>
            <w:webHidden/>
          </w:rPr>
          <w:t>57</w:t>
        </w:r>
        <w:r>
          <w:rPr>
            <w:webHidden/>
          </w:rPr>
          <w:fldChar w:fldCharType="end"/>
        </w:r>
      </w:hyperlink>
    </w:p>
    <w:p w14:paraId="526D25AA" w14:textId="31A9E533" w:rsidR="00704182" w:rsidRDefault="00704182">
      <w:pPr>
        <w:pStyle w:val="TOC3"/>
        <w:rPr>
          <w:rFonts w:asciiTheme="minorHAnsi" w:eastAsiaTheme="minorEastAsia" w:hAnsiTheme="minorHAnsi"/>
          <w:color w:val="auto"/>
          <w:sz w:val="22"/>
        </w:rPr>
      </w:pPr>
      <w:hyperlink w:anchor="_Toc37688279" w:history="1">
        <w:r w:rsidRPr="001B503A">
          <w:rPr>
            <w:rStyle w:val="Hyperlink"/>
          </w:rPr>
          <w:t>Activity: Demo</w:t>
        </w:r>
        <w:r>
          <w:rPr>
            <w:webHidden/>
          </w:rPr>
          <w:tab/>
        </w:r>
        <w:r>
          <w:rPr>
            <w:webHidden/>
          </w:rPr>
          <w:fldChar w:fldCharType="begin"/>
        </w:r>
        <w:r>
          <w:rPr>
            <w:webHidden/>
          </w:rPr>
          <w:instrText xml:space="preserve"> PAGEREF _Toc37688279 \h </w:instrText>
        </w:r>
        <w:r>
          <w:rPr>
            <w:webHidden/>
          </w:rPr>
        </w:r>
        <w:r>
          <w:rPr>
            <w:webHidden/>
          </w:rPr>
          <w:fldChar w:fldCharType="separate"/>
        </w:r>
        <w:r>
          <w:rPr>
            <w:webHidden/>
          </w:rPr>
          <w:t>58</w:t>
        </w:r>
        <w:r>
          <w:rPr>
            <w:webHidden/>
          </w:rPr>
          <w:fldChar w:fldCharType="end"/>
        </w:r>
      </w:hyperlink>
    </w:p>
    <w:p w14:paraId="404AD7C7" w14:textId="72E198A0" w:rsidR="00704182" w:rsidRDefault="00704182">
      <w:pPr>
        <w:pStyle w:val="TOC3"/>
        <w:rPr>
          <w:rFonts w:asciiTheme="minorHAnsi" w:eastAsiaTheme="minorEastAsia" w:hAnsiTheme="minorHAnsi"/>
          <w:color w:val="auto"/>
          <w:sz w:val="22"/>
        </w:rPr>
      </w:pPr>
      <w:hyperlink w:anchor="_Toc37688280" w:history="1">
        <w:r w:rsidRPr="001B503A">
          <w:rPr>
            <w:rStyle w:val="Hyperlink"/>
          </w:rPr>
          <w:t>Try-it: Apply layouts</w:t>
        </w:r>
        <w:r>
          <w:rPr>
            <w:webHidden/>
          </w:rPr>
          <w:tab/>
        </w:r>
        <w:r>
          <w:rPr>
            <w:webHidden/>
          </w:rPr>
          <w:fldChar w:fldCharType="begin"/>
        </w:r>
        <w:r>
          <w:rPr>
            <w:webHidden/>
          </w:rPr>
          <w:instrText xml:space="preserve"> PAGEREF _Toc37688280 \h </w:instrText>
        </w:r>
        <w:r>
          <w:rPr>
            <w:webHidden/>
          </w:rPr>
        </w:r>
        <w:r>
          <w:rPr>
            <w:webHidden/>
          </w:rPr>
          <w:fldChar w:fldCharType="separate"/>
        </w:r>
        <w:r>
          <w:rPr>
            <w:webHidden/>
          </w:rPr>
          <w:t>59</w:t>
        </w:r>
        <w:r>
          <w:rPr>
            <w:webHidden/>
          </w:rPr>
          <w:fldChar w:fldCharType="end"/>
        </w:r>
      </w:hyperlink>
    </w:p>
    <w:p w14:paraId="1244D226" w14:textId="2948E632" w:rsidR="00704182" w:rsidRDefault="00704182">
      <w:pPr>
        <w:pStyle w:val="TOC2"/>
        <w:rPr>
          <w:rFonts w:asciiTheme="minorHAnsi" w:eastAsiaTheme="minorEastAsia" w:hAnsiTheme="minorHAnsi" w:cstheme="minorBidi"/>
          <w:color w:val="auto"/>
          <w:sz w:val="22"/>
        </w:rPr>
      </w:pPr>
      <w:hyperlink w:anchor="_Toc37688281" w:history="1">
        <w:r w:rsidRPr="001B503A">
          <w:rPr>
            <w:rStyle w:val="Hyperlink"/>
          </w:rPr>
          <w:t>Topic 2: Apply styles and colors</w:t>
        </w:r>
        <w:r>
          <w:rPr>
            <w:webHidden/>
          </w:rPr>
          <w:tab/>
        </w:r>
        <w:r>
          <w:rPr>
            <w:webHidden/>
          </w:rPr>
          <w:fldChar w:fldCharType="begin"/>
        </w:r>
        <w:r>
          <w:rPr>
            <w:webHidden/>
          </w:rPr>
          <w:instrText xml:space="preserve"> PAGEREF _Toc37688281 \h </w:instrText>
        </w:r>
        <w:r>
          <w:rPr>
            <w:webHidden/>
          </w:rPr>
        </w:r>
        <w:r>
          <w:rPr>
            <w:webHidden/>
          </w:rPr>
          <w:fldChar w:fldCharType="separate"/>
        </w:r>
        <w:r>
          <w:rPr>
            <w:webHidden/>
          </w:rPr>
          <w:t>59</w:t>
        </w:r>
        <w:r>
          <w:rPr>
            <w:webHidden/>
          </w:rPr>
          <w:fldChar w:fldCharType="end"/>
        </w:r>
      </w:hyperlink>
    </w:p>
    <w:p w14:paraId="753EC202" w14:textId="7B49A9A0" w:rsidR="00704182" w:rsidRDefault="00704182">
      <w:pPr>
        <w:pStyle w:val="TOC3"/>
        <w:rPr>
          <w:rFonts w:asciiTheme="minorHAnsi" w:eastAsiaTheme="minorEastAsia" w:hAnsiTheme="minorHAnsi"/>
          <w:color w:val="auto"/>
          <w:sz w:val="22"/>
        </w:rPr>
      </w:pPr>
      <w:hyperlink w:anchor="_Toc37688282" w:history="1">
        <w:r w:rsidRPr="001B503A">
          <w:rPr>
            <w:rStyle w:val="Hyperlink"/>
          </w:rPr>
          <w:t xml:space="preserve">Apply a Quick Style from the </w:t>
        </w:r>
        <w:r>
          <w:rPr>
            <w:rStyle w:val="Hyperlink"/>
          </w:rPr>
          <w:br/>
        </w:r>
        <w:r w:rsidRPr="001B503A">
          <w:rPr>
            <w:rStyle w:val="Hyperlink"/>
          </w:rPr>
          <w:t>ribbon</w:t>
        </w:r>
        <w:r>
          <w:rPr>
            <w:webHidden/>
          </w:rPr>
          <w:tab/>
        </w:r>
        <w:r>
          <w:rPr>
            <w:webHidden/>
          </w:rPr>
          <w:fldChar w:fldCharType="begin"/>
        </w:r>
        <w:r>
          <w:rPr>
            <w:webHidden/>
          </w:rPr>
          <w:instrText xml:space="preserve"> PAGEREF _Toc37688282 \h </w:instrText>
        </w:r>
        <w:r>
          <w:rPr>
            <w:webHidden/>
          </w:rPr>
        </w:r>
        <w:r>
          <w:rPr>
            <w:webHidden/>
          </w:rPr>
          <w:fldChar w:fldCharType="separate"/>
        </w:r>
        <w:r>
          <w:rPr>
            <w:webHidden/>
          </w:rPr>
          <w:t>60</w:t>
        </w:r>
        <w:r>
          <w:rPr>
            <w:webHidden/>
          </w:rPr>
          <w:fldChar w:fldCharType="end"/>
        </w:r>
      </w:hyperlink>
    </w:p>
    <w:p w14:paraId="03A5CE80" w14:textId="53FD6758" w:rsidR="00704182" w:rsidRDefault="00704182">
      <w:pPr>
        <w:pStyle w:val="TOC3"/>
        <w:rPr>
          <w:rFonts w:asciiTheme="minorHAnsi" w:eastAsiaTheme="minorEastAsia" w:hAnsiTheme="minorHAnsi"/>
          <w:color w:val="auto"/>
          <w:sz w:val="22"/>
        </w:rPr>
      </w:pPr>
      <w:hyperlink w:anchor="_Toc37688283" w:history="1">
        <w:r w:rsidRPr="001B503A">
          <w:rPr>
            <w:rStyle w:val="Hyperlink"/>
          </w:rPr>
          <w:t xml:space="preserve">Apply a quick style with Chart </w:t>
        </w:r>
        <w:r>
          <w:rPr>
            <w:rStyle w:val="Hyperlink"/>
          </w:rPr>
          <w:br/>
        </w:r>
        <w:r w:rsidRPr="001B503A">
          <w:rPr>
            <w:rStyle w:val="Hyperlink"/>
          </w:rPr>
          <w:t>Styles</w:t>
        </w:r>
        <w:r>
          <w:rPr>
            <w:webHidden/>
          </w:rPr>
          <w:tab/>
        </w:r>
        <w:r>
          <w:rPr>
            <w:webHidden/>
          </w:rPr>
          <w:fldChar w:fldCharType="begin"/>
        </w:r>
        <w:r>
          <w:rPr>
            <w:webHidden/>
          </w:rPr>
          <w:instrText xml:space="preserve"> PAGEREF _Toc37688283 \h </w:instrText>
        </w:r>
        <w:r>
          <w:rPr>
            <w:webHidden/>
          </w:rPr>
        </w:r>
        <w:r>
          <w:rPr>
            <w:webHidden/>
          </w:rPr>
          <w:fldChar w:fldCharType="separate"/>
        </w:r>
        <w:r>
          <w:rPr>
            <w:webHidden/>
          </w:rPr>
          <w:t>60</w:t>
        </w:r>
        <w:r>
          <w:rPr>
            <w:webHidden/>
          </w:rPr>
          <w:fldChar w:fldCharType="end"/>
        </w:r>
      </w:hyperlink>
    </w:p>
    <w:p w14:paraId="0AEFBD13" w14:textId="303690A7" w:rsidR="00704182" w:rsidRDefault="00704182">
      <w:pPr>
        <w:pStyle w:val="TOC3"/>
        <w:rPr>
          <w:rFonts w:asciiTheme="minorHAnsi" w:eastAsiaTheme="minorEastAsia" w:hAnsiTheme="minorHAnsi"/>
          <w:color w:val="auto"/>
          <w:sz w:val="22"/>
        </w:rPr>
      </w:pPr>
      <w:hyperlink w:anchor="_Toc37688284" w:history="1">
        <w:r w:rsidRPr="001B503A">
          <w:rPr>
            <w:rStyle w:val="Hyperlink"/>
          </w:rPr>
          <w:t>Apply a color scheme from the ribbon</w:t>
        </w:r>
        <w:r>
          <w:rPr>
            <w:webHidden/>
          </w:rPr>
          <w:tab/>
        </w:r>
        <w:r>
          <w:rPr>
            <w:webHidden/>
          </w:rPr>
          <w:fldChar w:fldCharType="begin"/>
        </w:r>
        <w:r>
          <w:rPr>
            <w:webHidden/>
          </w:rPr>
          <w:instrText xml:space="preserve"> PAGEREF _Toc37688284 \h </w:instrText>
        </w:r>
        <w:r>
          <w:rPr>
            <w:webHidden/>
          </w:rPr>
        </w:r>
        <w:r>
          <w:rPr>
            <w:webHidden/>
          </w:rPr>
          <w:fldChar w:fldCharType="separate"/>
        </w:r>
        <w:r>
          <w:rPr>
            <w:webHidden/>
          </w:rPr>
          <w:t>61</w:t>
        </w:r>
        <w:r>
          <w:rPr>
            <w:webHidden/>
          </w:rPr>
          <w:fldChar w:fldCharType="end"/>
        </w:r>
      </w:hyperlink>
    </w:p>
    <w:p w14:paraId="2A353AB3" w14:textId="444882A0" w:rsidR="00704182" w:rsidRDefault="00704182">
      <w:pPr>
        <w:pStyle w:val="TOC3"/>
        <w:rPr>
          <w:rFonts w:asciiTheme="minorHAnsi" w:eastAsiaTheme="minorEastAsia" w:hAnsiTheme="minorHAnsi"/>
          <w:color w:val="auto"/>
          <w:sz w:val="22"/>
        </w:rPr>
      </w:pPr>
      <w:hyperlink w:anchor="_Toc37688285" w:history="1">
        <w:r w:rsidRPr="001B503A">
          <w:rPr>
            <w:rStyle w:val="Hyperlink"/>
          </w:rPr>
          <w:t>Apply a color scheme with Chart Styles</w:t>
        </w:r>
        <w:r>
          <w:rPr>
            <w:webHidden/>
          </w:rPr>
          <w:tab/>
        </w:r>
        <w:r>
          <w:rPr>
            <w:webHidden/>
          </w:rPr>
          <w:fldChar w:fldCharType="begin"/>
        </w:r>
        <w:r>
          <w:rPr>
            <w:webHidden/>
          </w:rPr>
          <w:instrText xml:space="preserve"> PAGEREF _Toc37688285 \h </w:instrText>
        </w:r>
        <w:r>
          <w:rPr>
            <w:webHidden/>
          </w:rPr>
        </w:r>
        <w:r>
          <w:rPr>
            <w:webHidden/>
          </w:rPr>
          <w:fldChar w:fldCharType="separate"/>
        </w:r>
        <w:r>
          <w:rPr>
            <w:webHidden/>
          </w:rPr>
          <w:t>61</w:t>
        </w:r>
        <w:r>
          <w:rPr>
            <w:webHidden/>
          </w:rPr>
          <w:fldChar w:fldCharType="end"/>
        </w:r>
      </w:hyperlink>
    </w:p>
    <w:p w14:paraId="5719B2BA" w14:textId="661DDC87" w:rsidR="00704182" w:rsidRDefault="00704182">
      <w:pPr>
        <w:pStyle w:val="TOC3"/>
        <w:rPr>
          <w:rFonts w:asciiTheme="minorHAnsi" w:eastAsiaTheme="minorEastAsia" w:hAnsiTheme="minorHAnsi"/>
          <w:color w:val="auto"/>
          <w:sz w:val="22"/>
        </w:rPr>
      </w:pPr>
      <w:hyperlink w:anchor="_Toc37688286" w:history="1">
        <w:r w:rsidRPr="001B503A">
          <w:rPr>
            <w:rStyle w:val="Hyperlink"/>
          </w:rPr>
          <w:t>Activity: Discuss and learn</w:t>
        </w:r>
        <w:r>
          <w:rPr>
            <w:webHidden/>
          </w:rPr>
          <w:tab/>
        </w:r>
        <w:r>
          <w:rPr>
            <w:webHidden/>
          </w:rPr>
          <w:fldChar w:fldCharType="begin"/>
        </w:r>
        <w:r>
          <w:rPr>
            <w:webHidden/>
          </w:rPr>
          <w:instrText xml:space="preserve"> PAGEREF _Toc37688286 \h </w:instrText>
        </w:r>
        <w:r>
          <w:rPr>
            <w:webHidden/>
          </w:rPr>
        </w:r>
        <w:r>
          <w:rPr>
            <w:webHidden/>
          </w:rPr>
          <w:fldChar w:fldCharType="separate"/>
        </w:r>
        <w:r>
          <w:rPr>
            <w:webHidden/>
          </w:rPr>
          <w:t>62</w:t>
        </w:r>
        <w:r>
          <w:rPr>
            <w:webHidden/>
          </w:rPr>
          <w:fldChar w:fldCharType="end"/>
        </w:r>
      </w:hyperlink>
    </w:p>
    <w:p w14:paraId="0FEA7146" w14:textId="0F9CB523" w:rsidR="00704182" w:rsidRDefault="00704182">
      <w:pPr>
        <w:pStyle w:val="TOC3"/>
        <w:rPr>
          <w:rFonts w:asciiTheme="minorHAnsi" w:eastAsiaTheme="minorEastAsia" w:hAnsiTheme="minorHAnsi"/>
          <w:color w:val="auto"/>
          <w:sz w:val="22"/>
        </w:rPr>
      </w:pPr>
      <w:hyperlink w:anchor="_Toc37688287" w:history="1">
        <w:r w:rsidRPr="001B503A">
          <w:rPr>
            <w:rStyle w:val="Hyperlink"/>
          </w:rPr>
          <w:t>Try-it: Apply styles and colors</w:t>
        </w:r>
        <w:r>
          <w:rPr>
            <w:webHidden/>
          </w:rPr>
          <w:tab/>
        </w:r>
        <w:r>
          <w:rPr>
            <w:webHidden/>
          </w:rPr>
          <w:fldChar w:fldCharType="begin"/>
        </w:r>
        <w:r>
          <w:rPr>
            <w:webHidden/>
          </w:rPr>
          <w:instrText xml:space="preserve"> PAGEREF _Toc37688287 \h </w:instrText>
        </w:r>
        <w:r>
          <w:rPr>
            <w:webHidden/>
          </w:rPr>
        </w:r>
        <w:r>
          <w:rPr>
            <w:webHidden/>
          </w:rPr>
          <w:fldChar w:fldCharType="separate"/>
        </w:r>
        <w:r>
          <w:rPr>
            <w:webHidden/>
          </w:rPr>
          <w:t>63</w:t>
        </w:r>
        <w:r>
          <w:rPr>
            <w:webHidden/>
          </w:rPr>
          <w:fldChar w:fldCharType="end"/>
        </w:r>
      </w:hyperlink>
    </w:p>
    <w:p w14:paraId="30084CE4" w14:textId="492288C3" w:rsidR="00704182" w:rsidRDefault="00704182">
      <w:pPr>
        <w:pStyle w:val="TOC3"/>
        <w:rPr>
          <w:rFonts w:asciiTheme="minorHAnsi" w:eastAsiaTheme="minorEastAsia" w:hAnsiTheme="minorHAnsi"/>
          <w:color w:val="auto"/>
          <w:sz w:val="22"/>
        </w:rPr>
      </w:pPr>
      <w:hyperlink w:anchor="_Toc37688288" w:history="1">
        <w:r w:rsidRPr="001B503A">
          <w:rPr>
            <w:rStyle w:val="Hyperlink"/>
          </w:rPr>
          <w:t>Try-it 1</w:t>
        </w:r>
        <w:r>
          <w:rPr>
            <w:webHidden/>
          </w:rPr>
          <w:tab/>
        </w:r>
        <w:r>
          <w:rPr>
            <w:webHidden/>
          </w:rPr>
          <w:fldChar w:fldCharType="begin"/>
        </w:r>
        <w:r>
          <w:rPr>
            <w:webHidden/>
          </w:rPr>
          <w:instrText xml:space="preserve"> PAGEREF _Toc37688288 \h </w:instrText>
        </w:r>
        <w:r>
          <w:rPr>
            <w:webHidden/>
          </w:rPr>
        </w:r>
        <w:r>
          <w:rPr>
            <w:webHidden/>
          </w:rPr>
          <w:fldChar w:fldCharType="separate"/>
        </w:r>
        <w:r>
          <w:rPr>
            <w:webHidden/>
          </w:rPr>
          <w:t>63</w:t>
        </w:r>
        <w:r>
          <w:rPr>
            <w:webHidden/>
          </w:rPr>
          <w:fldChar w:fldCharType="end"/>
        </w:r>
      </w:hyperlink>
    </w:p>
    <w:p w14:paraId="497AA516" w14:textId="6461B690" w:rsidR="00704182" w:rsidRDefault="00704182">
      <w:pPr>
        <w:pStyle w:val="TOC3"/>
        <w:rPr>
          <w:rFonts w:asciiTheme="minorHAnsi" w:eastAsiaTheme="minorEastAsia" w:hAnsiTheme="minorHAnsi"/>
          <w:color w:val="auto"/>
          <w:sz w:val="22"/>
        </w:rPr>
      </w:pPr>
      <w:hyperlink w:anchor="_Toc37688289" w:history="1">
        <w:r w:rsidRPr="001B503A">
          <w:rPr>
            <w:rStyle w:val="Hyperlink"/>
          </w:rPr>
          <w:t>Try-it 2</w:t>
        </w:r>
        <w:r>
          <w:rPr>
            <w:webHidden/>
          </w:rPr>
          <w:tab/>
        </w:r>
        <w:r>
          <w:rPr>
            <w:webHidden/>
          </w:rPr>
          <w:fldChar w:fldCharType="begin"/>
        </w:r>
        <w:r>
          <w:rPr>
            <w:webHidden/>
          </w:rPr>
          <w:instrText xml:space="preserve"> PAGEREF _Toc37688289 \h </w:instrText>
        </w:r>
        <w:r>
          <w:rPr>
            <w:webHidden/>
          </w:rPr>
        </w:r>
        <w:r>
          <w:rPr>
            <w:webHidden/>
          </w:rPr>
          <w:fldChar w:fldCharType="separate"/>
        </w:r>
        <w:r>
          <w:rPr>
            <w:webHidden/>
          </w:rPr>
          <w:t>63</w:t>
        </w:r>
        <w:r>
          <w:rPr>
            <w:webHidden/>
          </w:rPr>
          <w:fldChar w:fldCharType="end"/>
        </w:r>
      </w:hyperlink>
    </w:p>
    <w:p w14:paraId="011C2A2B" w14:textId="2E0477C1" w:rsidR="00704182" w:rsidRDefault="00704182">
      <w:pPr>
        <w:pStyle w:val="TOC2"/>
        <w:rPr>
          <w:rFonts w:asciiTheme="minorHAnsi" w:eastAsiaTheme="minorEastAsia" w:hAnsiTheme="minorHAnsi" w:cstheme="minorBidi"/>
          <w:color w:val="auto"/>
          <w:sz w:val="22"/>
        </w:rPr>
      </w:pPr>
      <w:hyperlink w:anchor="_Toc37688290" w:history="1">
        <w:r w:rsidRPr="001B503A">
          <w:rPr>
            <w:rStyle w:val="Hyperlink"/>
          </w:rPr>
          <w:t>Wrap-up</w:t>
        </w:r>
        <w:r>
          <w:rPr>
            <w:webHidden/>
          </w:rPr>
          <w:tab/>
        </w:r>
        <w:r>
          <w:rPr>
            <w:webHidden/>
          </w:rPr>
          <w:fldChar w:fldCharType="begin"/>
        </w:r>
        <w:r>
          <w:rPr>
            <w:webHidden/>
          </w:rPr>
          <w:instrText xml:space="preserve"> PAGEREF _Toc37688290 \h </w:instrText>
        </w:r>
        <w:r>
          <w:rPr>
            <w:webHidden/>
          </w:rPr>
        </w:r>
        <w:r>
          <w:rPr>
            <w:webHidden/>
          </w:rPr>
          <w:fldChar w:fldCharType="separate"/>
        </w:r>
        <w:r>
          <w:rPr>
            <w:webHidden/>
          </w:rPr>
          <w:t>64</w:t>
        </w:r>
        <w:r>
          <w:rPr>
            <w:webHidden/>
          </w:rPr>
          <w:fldChar w:fldCharType="end"/>
        </w:r>
      </w:hyperlink>
    </w:p>
    <w:p w14:paraId="308A59B0" w14:textId="40DF8DF1" w:rsidR="00704182" w:rsidRDefault="00704182">
      <w:pPr>
        <w:pStyle w:val="TOC1"/>
        <w:rPr>
          <w:rFonts w:asciiTheme="minorHAnsi" w:eastAsiaTheme="minorEastAsia" w:hAnsiTheme="minorHAnsi"/>
          <w:color w:val="auto"/>
          <w:sz w:val="22"/>
        </w:rPr>
      </w:pPr>
      <w:hyperlink w:anchor="_Toc37688291" w:history="1">
        <w:r w:rsidRPr="001B503A">
          <w:rPr>
            <w:rStyle w:val="Hyperlink"/>
          </w:rPr>
          <w:t>Lesson 6: Understanding sparklines</w:t>
        </w:r>
        <w:r>
          <w:rPr>
            <w:webHidden/>
          </w:rPr>
          <w:tab/>
        </w:r>
        <w:r>
          <w:rPr>
            <w:webHidden/>
          </w:rPr>
          <w:fldChar w:fldCharType="begin"/>
        </w:r>
        <w:r>
          <w:rPr>
            <w:webHidden/>
          </w:rPr>
          <w:instrText xml:space="preserve"> PAGEREF _Toc37688291 \h </w:instrText>
        </w:r>
        <w:r>
          <w:rPr>
            <w:webHidden/>
          </w:rPr>
        </w:r>
        <w:r>
          <w:rPr>
            <w:webHidden/>
          </w:rPr>
          <w:fldChar w:fldCharType="separate"/>
        </w:r>
        <w:r>
          <w:rPr>
            <w:webHidden/>
          </w:rPr>
          <w:t>65</w:t>
        </w:r>
        <w:r>
          <w:rPr>
            <w:webHidden/>
          </w:rPr>
          <w:fldChar w:fldCharType="end"/>
        </w:r>
      </w:hyperlink>
    </w:p>
    <w:p w14:paraId="469F72E7" w14:textId="191A5D63" w:rsidR="00704182" w:rsidRDefault="00704182">
      <w:pPr>
        <w:pStyle w:val="TOC2"/>
        <w:rPr>
          <w:rFonts w:asciiTheme="minorHAnsi" w:eastAsiaTheme="minorEastAsia" w:hAnsiTheme="minorHAnsi" w:cstheme="minorBidi"/>
          <w:color w:val="auto"/>
          <w:sz w:val="22"/>
        </w:rPr>
      </w:pPr>
      <w:hyperlink w:anchor="_Toc37688292" w:history="1">
        <w:r w:rsidRPr="001B503A">
          <w:rPr>
            <w:rStyle w:val="Hyperlink"/>
          </w:rPr>
          <w:t>Overview</w:t>
        </w:r>
        <w:r>
          <w:rPr>
            <w:webHidden/>
          </w:rPr>
          <w:tab/>
        </w:r>
        <w:r>
          <w:rPr>
            <w:webHidden/>
          </w:rPr>
          <w:fldChar w:fldCharType="begin"/>
        </w:r>
        <w:r>
          <w:rPr>
            <w:webHidden/>
          </w:rPr>
          <w:instrText xml:space="preserve"> PAGEREF _Toc37688292 \h </w:instrText>
        </w:r>
        <w:r>
          <w:rPr>
            <w:webHidden/>
          </w:rPr>
        </w:r>
        <w:r>
          <w:rPr>
            <w:webHidden/>
          </w:rPr>
          <w:fldChar w:fldCharType="separate"/>
        </w:r>
        <w:r>
          <w:rPr>
            <w:webHidden/>
          </w:rPr>
          <w:t>65</w:t>
        </w:r>
        <w:r>
          <w:rPr>
            <w:webHidden/>
          </w:rPr>
          <w:fldChar w:fldCharType="end"/>
        </w:r>
      </w:hyperlink>
    </w:p>
    <w:p w14:paraId="6E07F593" w14:textId="679A1471" w:rsidR="00704182" w:rsidRDefault="00704182">
      <w:pPr>
        <w:pStyle w:val="TOC2"/>
        <w:rPr>
          <w:rFonts w:asciiTheme="minorHAnsi" w:eastAsiaTheme="minorEastAsia" w:hAnsiTheme="minorHAnsi" w:cstheme="minorBidi"/>
          <w:color w:val="auto"/>
          <w:sz w:val="22"/>
        </w:rPr>
      </w:pPr>
      <w:hyperlink w:anchor="_Toc37688293" w:history="1">
        <w:r w:rsidRPr="001B503A">
          <w:rPr>
            <w:rStyle w:val="Hyperlink"/>
          </w:rPr>
          <w:t>Warm-up</w:t>
        </w:r>
        <w:r>
          <w:rPr>
            <w:webHidden/>
          </w:rPr>
          <w:tab/>
        </w:r>
        <w:r>
          <w:rPr>
            <w:webHidden/>
          </w:rPr>
          <w:fldChar w:fldCharType="begin"/>
        </w:r>
        <w:r>
          <w:rPr>
            <w:webHidden/>
          </w:rPr>
          <w:instrText xml:space="preserve"> PAGEREF _Toc37688293 \h </w:instrText>
        </w:r>
        <w:r>
          <w:rPr>
            <w:webHidden/>
          </w:rPr>
        </w:r>
        <w:r>
          <w:rPr>
            <w:webHidden/>
          </w:rPr>
          <w:fldChar w:fldCharType="separate"/>
        </w:r>
        <w:r>
          <w:rPr>
            <w:webHidden/>
          </w:rPr>
          <w:t>65</w:t>
        </w:r>
        <w:r>
          <w:rPr>
            <w:webHidden/>
          </w:rPr>
          <w:fldChar w:fldCharType="end"/>
        </w:r>
      </w:hyperlink>
    </w:p>
    <w:p w14:paraId="4264EEE8" w14:textId="1A12117F" w:rsidR="00704182" w:rsidRDefault="00704182">
      <w:pPr>
        <w:pStyle w:val="TOC2"/>
        <w:rPr>
          <w:rFonts w:asciiTheme="minorHAnsi" w:eastAsiaTheme="minorEastAsia" w:hAnsiTheme="minorHAnsi" w:cstheme="minorBidi"/>
          <w:color w:val="auto"/>
          <w:sz w:val="22"/>
        </w:rPr>
      </w:pPr>
      <w:hyperlink w:anchor="_Toc37688294" w:history="1">
        <w:r w:rsidRPr="001B503A">
          <w:rPr>
            <w:rStyle w:val="Hyperlink"/>
          </w:rPr>
          <w:t>Topic 1: Insert sparklines</w:t>
        </w:r>
        <w:r>
          <w:rPr>
            <w:webHidden/>
          </w:rPr>
          <w:tab/>
        </w:r>
        <w:r>
          <w:rPr>
            <w:webHidden/>
          </w:rPr>
          <w:fldChar w:fldCharType="begin"/>
        </w:r>
        <w:r>
          <w:rPr>
            <w:webHidden/>
          </w:rPr>
          <w:instrText xml:space="preserve"> PAGEREF _Toc37688294 \h </w:instrText>
        </w:r>
        <w:r>
          <w:rPr>
            <w:webHidden/>
          </w:rPr>
        </w:r>
        <w:r>
          <w:rPr>
            <w:webHidden/>
          </w:rPr>
          <w:fldChar w:fldCharType="separate"/>
        </w:r>
        <w:r>
          <w:rPr>
            <w:webHidden/>
          </w:rPr>
          <w:t>66</w:t>
        </w:r>
        <w:r>
          <w:rPr>
            <w:webHidden/>
          </w:rPr>
          <w:fldChar w:fldCharType="end"/>
        </w:r>
      </w:hyperlink>
    </w:p>
    <w:p w14:paraId="352E0057" w14:textId="4F5D46D7" w:rsidR="00704182" w:rsidRDefault="00704182">
      <w:pPr>
        <w:pStyle w:val="TOC3"/>
        <w:rPr>
          <w:rFonts w:asciiTheme="minorHAnsi" w:eastAsiaTheme="minorEastAsia" w:hAnsiTheme="minorHAnsi"/>
          <w:color w:val="auto"/>
          <w:sz w:val="22"/>
        </w:rPr>
      </w:pPr>
      <w:hyperlink w:anchor="_Toc37688295" w:history="1">
        <w:r w:rsidRPr="001B503A">
          <w:rPr>
            <w:rStyle w:val="Hyperlink"/>
          </w:rPr>
          <w:t>Activity: Tell a story</w:t>
        </w:r>
        <w:r>
          <w:rPr>
            <w:webHidden/>
          </w:rPr>
          <w:tab/>
        </w:r>
        <w:r>
          <w:rPr>
            <w:webHidden/>
          </w:rPr>
          <w:fldChar w:fldCharType="begin"/>
        </w:r>
        <w:r>
          <w:rPr>
            <w:webHidden/>
          </w:rPr>
          <w:instrText xml:space="preserve"> PAGEREF _Toc37688295 \h </w:instrText>
        </w:r>
        <w:r>
          <w:rPr>
            <w:webHidden/>
          </w:rPr>
        </w:r>
        <w:r>
          <w:rPr>
            <w:webHidden/>
          </w:rPr>
          <w:fldChar w:fldCharType="separate"/>
        </w:r>
        <w:r>
          <w:rPr>
            <w:webHidden/>
          </w:rPr>
          <w:t>68</w:t>
        </w:r>
        <w:r>
          <w:rPr>
            <w:webHidden/>
          </w:rPr>
          <w:fldChar w:fldCharType="end"/>
        </w:r>
      </w:hyperlink>
    </w:p>
    <w:p w14:paraId="40CFDD13" w14:textId="1FF1AF9A" w:rsidR="00704182" w:rsidRDefault="00704182">
      <w:pPr>
        <w:pStyle w:val="TOC3"/>
        <w:rPr>
          <w:rFonts w:asciiTheme="minorHAnsi" w:eastAsiaTheme="minorEastAsia" w:hAnsiTheme="minorHAnsi"/>
          <w:color w:val="auto"/>
          <w:sz w:val="22"/>
        </w:rPr>
      </w:pPr>
      <w:hyperlink w:anchor="_Toc37688296" w:history="1">
        <w:r w:rsidRPr="001B503A">
          <w:rPr>
            <w:rStyle w:val="Hyperlink"/>
          </w:rPr>
          <w:t>Try-it: Insert sparklines</w:t>
        </w:r>
        <w:r>
          <w:rPr>
            <w:webHidden/>
          </w:rPr>
          <w:tab/>
        </w:r>
        <w:r>
          <w:rPr>
            <w:webHidden/>
          </w:rPr>
          <w:fldChar w:fldCharType="begin"/>
        </w:r>
        <w:r>
          <w:rPr>
            <w:webHidden/>
          </w:rPr>
          <w:instrText xml:space="preserve"> PAGEREF _Toc37688296 \h </w:instrText>
        </w:r>
        <w:r>
          <w:rPr>
            <w:webHidden/>
          </w:rPr>
        </w:r>
        <w:r>
          <w:rPr>
            <w:webHidden/>
          </w:rPr>
          <w:fldChar w:fldCharType="separate"/>
        </w:r>
        <w:r>
          <w:rPr>
            <w:webHidden/>
          </w:rPr>
          <w:t>68</w:t>
        </w:r>
        <w:r>
          <w:rPr>
            <w:webHidden/>
          </w:rPr>
          <w:fldChar w:fldCharType="end"/>
        </w:r>
      </w:hyperlink>
    </w:p>
    <w:p w14:paraId="01610915" w14:textId="656BDB26" w:rsidR="00704182" w:rsidRDefault="00704182">
      <w:pPr>
        <w:pStyle w:val="TOC3"/>
        <w:rPr>
          <w:rFonts w:asciiTheme="minorHAnsi" w:eastAsiaTheme="minorEastAsia" w:hAnsiTheme="minorHAnsi"/>
          <w:color w:val="auto"/>
          <w:sz w:val="22"/>
        </w:rPr>
      </w:pPr>
      <w:hyperlink w:anchor="_Toc37688297" w:history="1">
        <w:r w:rsidRPr="001B503A">
          <w:rPr>
            <w:rStyle w:val="Hyperlink"/>
          </w:rPr>
          <w:t>Try-it 1</w:t>
        </w:r>
        <w:r>
          <w:rPr>
            <w:webHidden/>
          </w:rPr>
          <w:tab/>
        </w:r>
        <w:r>
          <w:rPr>
            <w:webHidden/>
          </w:rPr>
          <w:fldChar w:fldCharType="begin"/>
        </w:r>
        <w:r>
          <w:rPr>
            <w:webHidden/>
          </w:rPr>
          <w:instrText xml:space="preserve"> PAGEREF _Toc37688297 \h </w:instrText>
        </w:r>
        <w:r>
          <w:rPr>
            <w:webHidden/>
          </w:rPr>
        </w:r>
        <w:r>
          <w:rPr>
            <w:webHidden/>
          </w:rPr>
          <w:fldChar w:fldCharType="separate"/>
        </w:r>
        <w:r>
          <w:rPr>
            <w:webHidden/>
          </w:rPr>
          <w:t>68</w:t>
        </w:r>
        <w:r>
          <w:rPr>
            <w:webHidden/>
          </w:rPr>
          <w:fldChar w:fldCharType="end"/>
        </w:r>
      </w:hyperlink>
    </w:p>
    <w:p w14:paraId="02A622AE" w14:textId="4776D183" w:rsidR="00704182" w:rsidRDefault="00704182">
      <w:pPr>
        <w:pStyle w:val="TOC3"/>
        <w:rPr>
          <w:rFonts w:asciiTheme="minorHAnsi" w:eastAsiaTheme="minorEastAsia" w:hAnsiTheme="minorHAnsi"/>
          <w:color w:val="auto"/>
          <w:sz w:val="22"/>
        </w:rPr>
      </w:pPr>
      <w:hyperlink w:anchor="_Toc37688298" w:history="1">
        <w:r w:rsidRPr="001B503A">
          <w:rPr>
            <w:rStyle w:val="Hyperlink"/>
          </w:rPr>
          <w:t>Try-it 2</w:t>
        </w:r>
        <w:r>
          <w:rPr>
            <w:webHidden/>
          </w:rPr>
          <w:tab/>
        </w:r>
        <w:r>
          <w:rPr>
            <w:webHidden/>
          </w:rPr>
          <w:fldChar w:fldCharType="begin"/>
        </w:r>
        <w:r>
          <w:rPr>
            <w:webHidden/>
          </w:rPr>
          <w:instrText xml:space="preserve"> PAGEREF _Toc37688298 \h </w:instrText>
        </w:r>
        <w:r>
          <w:rPr>
            <w:webHidden/>
          </w:rPr>
        </w:r>
        <w:r>
          <w:rPr>
            <w:webHidden/>
          </w:rPr>
          <w:fldChar w:fldCharType="separate"/>
        </w:r>
        <w:r>
          <w:rPr>
            <w:webHidden/>
          </w:rPr>
          <w:t>69</w:t>
        </w:r>
        <w:r>
          <w:rPr>
            <w:webHidden/>
          </w:rPr>
          <w:fldChar w:fldCharType="end"/>
        </w:r>
      </w:hyperlink>
    </w:p>
    <w:p w14:paraId="3A8D1B98" w14:textId="76D2F2BC" w:rsidR="00704182" w:rsidRDefault="00704182">
      <w:pPr>
        <w:pStyle w:val="TOC2"/>
        <w:rPr>
          <w:rFonts w:asciiTheme="minorHAnsi" w:eastAsiaTheme="minorEastAsia" w:hAnsiTheme="minorHAnsi" w:cstheme="minorBidi"/>
          <w:color w:val="auto"/>
          <w:sz w:val="22"/>
        </w:rPr>
      </w:pPr>
      <w:hyperlink w:anchor="_Toc37688299" w:history="1">
        <w:r w:rsidRPr="001B503A">
          <w:rPr>
            <w:rStyle w:val="Hyperlink"/>
          </w:rPr>
          <w:t>Topic 2: Modify sparklines</w:t>
        </w:r>
        <w:r>
          <w:rPr>
            <w:webHidden/>
          </w:rPr>
          <w:tab/>
        </w:r>
        <w:r>
          <w:rPr>
            <w:webHidden/>
          </w:rPr>
          <w:fldChar w:fldCharType="begin"/>
        </w:r>
        <w:r>
          <w:rPr>
            <w:webHidden/>
          </w:rPr>
          <w:instrText xml:space="preserve"> PAGEREF _Toc37688299 \h </w:instrText>
        </w:r>
        <w:r>
          <w:rPr>
            <w:webHidden/>
          </w:rPr>
        </w:r>
        <w:r>
          <w:rPr>
            <w:webHidden/>
          </w:rPr>
          <w:fldChar w:fldCharType="separate"/>
        </w:r>
        <w:r>
          <w:rPr>
            <w:webHidden/>
          </w:rPr>
          <w:t>69</w:t>
        </w:r>
        <w:r>
          <w:rPr>
            <w:webHidden/>
          </w:rPr>
          <w:fldChar w:fldCharType="end"/>
        </w:r>
      </w:hyperlink>
    </w:p>
    <w:p w14:paraId="526865E7" w14:textId="1C316F64" w:rsidR="00704182" w:rsidRDefault="00704182">
      <w:pPr>
        <w:pStyle w:val="TOC3"/>
        <w:rPr>
          <w:rFonts w:asciiTheme="minorHAnsi" w:eastAsiaTheme="minorEastAsia" w:hAnsiTheme="minorHAnsi"/>
          <w:color w:val="auto"/>
          <w:sz w:val="22"/>
        </w:rPr>
      </w:pPr>
      <w:hyperlink w:anchor="_Toc37688300" w:history="1">
        <w:r w:rsidRPr="001B503A">
          <w:rPr>
            <w:rStyle w:val="Hyperlink"/>
          </w:rPr>
          <w:t>Show sparkline markers and highlights</w:t>
        </w:r>
        <w:r>
          <w:rPr>
            <w:webHidden/>
          </w:rPr>
          <w:tab/>
        </w:r>
        <w:r>
          <w:rPr>
            <w:webHidden/>
          </w:rPr>
          <w:fldChar w:fldCharType="begin"/>
        </w:r>
        <w:r>
          <w:rPr>
            <w:webHidden/>
          </w:rPr>
          <w:instrText xml:space="preserve"> PAGEREF _Toc37688300 \h </w:instrText>
        </w:r>
        <w:r>
          <w:rPr>
            <w:webHidden/>
          </w:rPr>
        </w:r>
        <w:r>
          <w:rPr>
            <w:webHidden/>
          </w:rPr>
          <w:fldChar w:fldCharType="separate"/>
        </w:r>
        <w:r>
          <w:rPr>
            <w:webHidden/>
          </w:rPr>
          <w:t>69</w:t>
        </w:r>
        <w:r>
          <w:rPr>
            <w:webHidden/>
          </w:rPr>
          <w:fldChar w:fldCharType="end"/>
        </w:r>
      </w:hyperlink>
    </w:p>
    <w:p w14:paraId="0A1A2BAF" w14:textId="7D64F504" w:rsidR="00704182" w:rsidRDefault="00704182">
      <w:pPr>
        <w:pStyle w:val="TOC3"/>
        <w:rPr>
          <w:rFonts w:asciiTheme="minorHAnsi" w:eastAsiaTheme="minorEastAsia" w:hAnsiTheme="minorHAnsi"/>
          <w:color w:val="auto"/>
          <w:sz w:val="22"/>
        </w:rPr>
      </w:pPr>
      <w:hyperlink w:anchor="_Toc37688301" w:history="1">
        <w:r w:rsidRPr="001B503A">
          <w:rPr>
            <w:rStyle w:val="Hyperlink"/>
          </w:rPr>
          <w:t>Apply a style to sparklines</w:t>
        </w:r>
        <w:r>
          <w:rPr>
            <w:webHidden/>
          </w:rPr>
          <w:tab/>
        </w:r>
        <w:r>
          <w:rPr>
            <w:webHidden/>
          </w:rPr>
          <w:fldChar w:fldCharType="begin"/>
        </w:r>
        <w:r>
          <w:rPr>
            <w:webHidden/>
          </w:rPr>
          <w:instrText xml:space="preserve"> PAGEREF _Toc37688301 \h </w:instrText>
        </w:r>
        <w:r>
          <w:rPr>
            <w:webHidden/>
          </w:rPr>
        </w:r>
        <w:r>
          <w:rPr>
            <w:webHidden/>
          </w:rPr>
          <w:fldChar w:fldCharType="separate"/>
        </w:r>
        <w:r>
          <w:rPr>
            <w:webHidden/>
          </w:rPr>
          <w:t>70</w:t>
        </w:r>
        <w:r>
          <w:rPr>
            <w:webHidden/>
          </w:rPr>
          <w:fldChar w:fldCharType="end"/>
        </w:r>
      </w:hyperlink>
    </w:p>
    <w:p w14:paraId="290A871B" w14:textId="741F9030" w:rsidR="00704182" w:rsidRDefault="00704182">
      <w:pPr>
        <w:pStyle w:val="TOC3"/>
        <w:rPr>
          <w:rFonts w:asciiTheme="minorHAnsi" w:eastAsiaTheme="minorEastAsia" w:hAnsiTheme="minorHAnsi"/>
          <w:color w:val="auto"/>
          <w:sz w:val="22"/>
        </w:rPr>
      </w:pPr>
      <w:hyperlink w:anchor="_Toc37688302" w:history="1">
        <w:r w:rsidRPr="001B503A">
          <w:rPr>
            <w:rStyle w:val="Hyperlink"/>
          </w:rPr>
          <w:t>Activity: Continue the story</w:t>
        </w:r>
        <w:r>
          <w:rPr>
            <w:webHidden/>
          </w:rPr>
          <w:tab/>
        </w:r>
        <w:r>
          <w:rPr>
            <w:webHidden/>
          </w:rPr>
          <w:fldChar w:fldCharType="begin"/>
        </w:r>
        <w:r>
          <w:rPr>
            <w:webHidden/>
          </w:rPr>
          <w:instrText xml:space="preserve"> PAGEREF _Toc37688302 \h </w:instrText>
        </w:r>
        <w:r>
          <w:rPr>
            <w:webHidden/>
          </w:rPr>
        </w:r>
        <w:r>
          <w:rPr>
            <w:webHidden/>
          </w:rPr>
          <w:fldChar w:fldCharType="separate"/>
        </w:r>
        <w:r>
          <w:rPr>
            <w:webHidden/>
          </w:rPr>
          <w:t>71</w:t>
        </w:r>
        <w:r>
          <w:rPr>
            <w:webHidden/>
          </w:rPr>
          <w:fldChar w:fldCharType="end"/>
        </w:r>
      </w:hyperlink>
    </w:p>
    <w:p w14:paraId="13EDE8EF" w14:textId="6B0AB372" w:rsidR="00704182" w:rsidRDefault="00704182">
      <w:pPr>
        <w:pStyle w:val="TOC3"/>
        <w:rPr>
          <w:rFonts w:asciiTheme="minorHAnsi" w:eastAsiaTheme="minorEastAsia" w:hAnsiTheme="minorHAnsi"/>
          <w:color w:val="auto"/>
          <w:sz w:val="22"/>
        </w:rPr>
      </w:pPr>
      <w:hyperlink w:anchor="_Toc37688303" w:history="1">
        <w:r w:rsidRPr="001B503A">
          <w:rPr>
            <w:rStyle w:val="Hyperlink"/>
          </w:rPr>
          <w:t>Try-it: Modify sparklines</w:t>
        </w:r>
        <w:r>
          <w:rPr>
            <w:webHidden/>
          </w:rPr>
          <w:tab/>
        </w:r>
        <w:r>
          <w:rPr>
            <w:webHidden/>
          </w:rPr>
          <w:fldChar w:fldCharType="begin"/>
        </w:r>
        <w:r>
          <w:rPr>
            <w:webHidden/>
          </w:rPr>
          <w:instrText xml:space="preserve"> PAGEREF _Toc37688303 \h </w:instrText>
        </w:r>
        <w:r>
          <w:rPr>
            <w:webHidden/>
          </w:rPr>
        </w:r>
        <w:r>
          <w:rPr>
            <w:webHidden/>
          </w:rPr>
          <w:fldChar w:fldCharType="separate"/>
        </w:r>
        <w:r>
          <w:rPr>
            <w:webHidden/>
          </w:rPr>
          <w:t>71</w:t>
        </w:r>
        <w:r>
          <w:rPr>
            <w:webHidden/>
          </w:rPr>
          <w:fldChar w:fldCharType="end"/>
        </w:r>
      </w:hyperlink>
    </w:p>
    <w:p w14:paraId="290DCF4C" w14:textId="433677F1" w:rsidR="00704182" w:rsidRDefault="00704182">
      <w:pPr>
        <w:pStyle w:val="TOC3"/>
        <w:rPr>
          <w:rFonts w:asciiTheme="minorHAnsi" w:eastAsiaTheme="minorEastAsia" w:hAnsiTheme="minorHAnsi"/>
          <w:color w:val="auto"/>
          <w:sz w:val="22"/>
        </w:rPr>
      </w:pPr>
      <w:hyperlink w:anchor="_Toc37688304" w:history="1">
        <w:r w:rsidRPr="001B503A">
          <w:rPr>
            <w:rStyle w:val="Hyperlink"/>
          </w:rPr>
          <w:t>Try-it 1</w:t>
        </w:r>
        <w:r>
          <w:rPr>
            <w:webHidden/>
          </w:rPr>
          <w:tab/>
        </w:r>
        <w:r>
          <w:rPr>
            <w:webHidden/>
          </w:rPr>
          <w:fldChar w:fldCharType="begin"/>
        </w:r>
        <w:r>
          <w:rPr>
            <w:webHidden/>
          </w:rPr>
          <w:instrText xml:space="preserve"> PAGEREF _Toc37688304 \h </w:instrText>
        </w:r>
        <w:r>
          <w:rPr>
            <w:webHidden/>
          </w:rPr>
        </w:r>
        <w:r>
          <w:rPr>
            <w:webHidden/>
          </w:rPr>
          <w:fldChar w:fldCharType="separate"/>
        </w:r>
        <w:r>
          <w:rPr>
            <w:webHidden/>
          </w:rPr>
          <w:t>71</w:t>
        </w:r>
        <w:r>
          <w:rPr>
            <w:webHidden/>
          </w:rPr>
          <w:fldChar w:fldCharType="end"/>
        </w:r>
      </w:hyperlink>
    </w:p>
    <w:p w14:paraId="11D67279" w14:textId="771056EB" w:rsidR="00704182" w:rsidRDefault="00704182">
      <w:pPr>
        <w:pStyle w:val="TOC3"/>
        <w:rPr>
          <w:rFonts w:asciiTheme="minorHAnsi" w:eastAsiaTheme="minorEastAsia" w:hAnsiTheme="minorHAnsi"/>
          <w:color w:val="auto"/>
          <w:sz w:val="22"/>
        </w:rPr>
      </w:pPr>
      <w:hyperlink w:anchor="_Toc37688305" w:history="1">
        <w:r w:rsidRPr="001B503A">
          <w:rPr>
            <w:rStyle w:val="Hyperlink"/>
          </w:rPr>
          <w:t>Try-it 2</w:t>
        </w:r>
        <w:r>
          <w:rPr>
            <w:webHidden/>
          </w:rPr>
          <w:tab/>
        </w:r>
        <w:r>
          <w:rPr>
            <w:webHidden/>
          </w:rPr>
          <w:fldChar w:fldCharType="begin"/>
        </w:r>
        <w:r>
          <w:rPr>
            <w:webHidden/>
          </w:rPr>
          <w:instrText xml:space="preserve"> PAGEREF _Toc37688305 \h </w:instrText>
        </w:r>
        <w:r>
          <w:rPr>
            <w:webHidden/>
          </w:rPr>
        </w:r>
        <w:r>
          <w:rPr>
            <w:webHidden/>
          </w:rPr>
          <w:fldChar w:fldCharType="separate"/>
        </w:r>
        <w:r>
          <w:rPr>
            <w:webHidden/>
          </w:rPr>
          <w:t>72</w:t>
        </w:r>
        <w:r>
          <w:rPr>
            <w:webHidden/>
          </w:rPr>
          <w:fldChar w:fldCharType="end"/>
        </w:r>
      </w:hyperlink>
    </w:p>
    <w:p w14:paraId="6AF259F5" w14:textId="03E5166A" w:rsidR="00704182" w:rsidRDefault="00704182">
      <w:pPr>
        <w:pStyle w:val="TOC3"/>
        <w:rPr>
          <w:rFonts w:asciiTheme="minorHAnsi" w:eastAsiaTheme="minorEastAsia" w:hAnsiTheme="minorHAnsi"/>
          <w:color w:val="auto"/>
          <w:sz w:val="22"/>
        </w:rPr>
      </w:pPr>
      <w:hyperlink w:anchor="_Toc37688306" w:history="1">
        <w:r w:rsidRPr="001B503A">
          <w:rPr>
            <w:rStyle w:val="Hyperlink"/>
          </w:rPr>
          <w:t>Try-it 3</w:t>
        </w:r>
        <w:r>
          <w:rPr>
            <w:webHidden/>
          </w:rPr>
          <w:tab/>
        </w:r>
        <w:r>
          <w:rPr>
            <w:webHidden/>
          </w:rPr>
          <w:fldChar w:fldCharType="begin"/>
        </w:r>
        <w:r>
          <w:rPr>
            <w:webHidden/>
          </w:rPr>
          <w:instrText xml:space="preserve"> PAGEREF _Toc37688306 \h </w:instrText>
        </w:r>
        <w:r>
          <w:rPr>
            <w:webHidden/>
          </w:rPr>
        </w:r>
        <w:r>
          <w:rPr>
            <w:webHidden/>
          </w:rPr>
          <w:fldChar w:fldCharType="separate"/>
        </w:r>
        <w:r>
          <w:rPr>
            <w:webHidden/>
          </w:rPr>
          <w:t>72</w:t>
        </w:r>
        <w:r>
          <w:rPr>
            <w:webHidden/>
          </w:rPr>
          <w:fldChar w:fldCharType="end"/>
        </w:r>
      </w:hyperlink>
    </w:p>
    <w:p w14:paraId="6E71E936" w14:textId="43FB7738" w:rsidR="00704182" w:rsidRDefault="00704182">
      <w:pPr>
        <w:pStyle w:val="TOC2"/>
        <w:rPr>
          <w:rFonts w:asciiTheme="minorHAnsi" w:eastAsiaTheme="minorEastAsia" w:hAnsiTheme="minorHAnsi" w:cstheme="minorBidi"/>
          <w:color w:val="auto"/>
          <w:sz w:val="22"/>
        </w:rPr>
      </w:pPr>
      <w:hyperlink w:anchor="_Toc37688307" w:history="1">
        <w:r w:rsidRPr="001B503A">
          <w:rPr>
            <w:rStyle w:val="Hyperlink"/>
          </w:rPr>
          <w:t>Wrap-up</w:t>
        </w:r>
        <w:r>
          <w:rPr>
            <w:webHidden/>
          </w:rPr>
          <w:tab/>
        </w:r>
        <w:r>
          <w:rPr>
            <w:webHidden/>
          </w:rPr>
          <w:fldChar w:fldCharType="begin"/>
        </w:r>
        <w:r>
          <w:rPr>
            <w:webHidden/>
          </w:rPr>
          <w:instrText xml:space="preserve"> PAGEREF _Toc37688307 \h </w:instrText>
        </w:r>
        <w:r>
          <w:rPr>
            <w:webHidden/>
          </w:rPr>
        </w:r>
        <w:r>
          <w:rPr>
            <w:webHidden/>
          </w:rPr>
          <w:fldChar w:fldCharType="separate"/>
        </w:r>
        <w:r>
          <w:rPr>
            <w:webHidden/>
          </w:rPr>
          <w:t>73</w:t>
        </w:r>
        <w:r>
          <w:rPr>
            <w:webHidden/>
          </w:rPr>
          <w:fldChar w:fldCharType="end"/>
        </w:r>
      </w:hyperlink>
    </w:p>
    <w:p w14:paraId="230CBB53" w14:textId="34A66BDF" w:rsidR="00704182" w:rsidRDefault="00704182">
      <w:pPr>
        <w:pStyle w:val="TOC1"/>
        <w:rPr>
          <w:rFonts w:asciiTheme="minorHAnsi" w:eastAsiaTheme="minorEastAsia" w:hAnsiTheme="minorHAnsi"/>
          <w:color w:val="auto"/>
          <w:sz w:val="22"/>
        </w:rPr>
      </w:pPr>
      <w:hyperlink w:anchor="_Toc37688308" w:history="1">
        <w:r w:rsidRPr="001B503A">
          <w:rPr>
            <w:rStyle w:val="Hyperlink"/>
          </w:rPr>
          <w:t>Lesson 7: Understanding the Quick Analysis feature</w:t>
        </w:r>
        <w:r>
          <w:rPr>
            <w:webHidden/>
          </w:rPr>
          <w:tab/>
        </w:r>
        <w:r>
          <w:rPr>
            <w:webHidden/>
          </w:rPr>
          <w:fldChar w:fldCharType="begin"/>
        </w:r>
        <w:r>
          <w:rPr>
            <w:webHidden/>
          </w:rPr>
          <w:instrText xml:space="preserve"> PAGEREF _Toc37688308 \h </w:instrText>
        </w:r>
        <w:r>
          <w:rPr>
            <w:webHidden/>
          </w:rPr>
        </w:r>
        <w:r>
          <w:rPr>
            <w:webHidden/>
          </w:rPr>
          <w:fldChar w:fldCharType="separate"/>
        </w:r>
        <w:r>
          <w:rPr>
            <w:webHidden/>
          </w:rPr>
          <w:t>74</w:t>
        </w:r>
        <w:r>
          <w:rPr>
            <w:webHidden/>
          </w:rPr>
          <w:fldChar w:fldCharType="end"/>
        </w:r>
      </w:hyperlink>
    </w:p>
    <w:p w14:paraId="3A7B189F" w14:textId="715E86A6" w:rsidR="00704182" w:rsidRDefault="00704182">
      <w:pPr>
        <w:pStyle w:val="TOC2"/>
        <w:rPr>
          <w:rFonts w:asciiTheme="minorHAnsi" w:eastAsiaTheme="minorEastAsia" w:hAnsiTheme="minorHAnsi" w:cstheme="minorBidi"/>
          <w:color w:val="auto"/>
          <w:sz w:val="22"/>
        </w:rPr>
      </w:pPr>
      <w:hyperlink w:anchor="_Toc37688309" w:history="1">
        <w:r w:rsidRPr="001B503A">
          <w:rPr>
            <w:rStyle w:val="Hyperlink"/>
          </w:rPr>
          <w:t>Overview</w:t>
        </w:r>
        <w:r>
          <w:rPr>
            <w:webHidden/>
          </w:rPr>
          <w:tab/>
        </w:r>
        <w:r>
          <w:rPr>
            <w:webHidden/>
          </w:rPr>
          <w:fldChar w:fldCharType="begin"/>
        </w:r>
        <w:r>
          <w:rPr>
            <w:webHidden/>
          </w:rPr>
          <w:instrText xml:space="preserve"> PAGEREF _Toc37688309 \h </w:instrText>
        </w:r>
        <w:r>
          <w:rPr>
            <w:webHidden/>
          </w:rPr>
        </w:r>
        <w:r>
          <w:rPr>
            <w:webHidden/>
          </w:rPr>
          <w:fldChar w:fldCharType="separate"/>
        </w:r>
        <w:r>
          <w:rPr>
            <w:webHidden/>
          </w:rPr>
          <w:t>74</w:t>
        </w:r>
        <w:r>
          <w:rPr>
            <w:webHidden/>
          </w:rPr>
          <w:fldChar w:fldCharType="end"/>
        </w:r>
      </w:hyperlink>
    </w:p>
    <w:p w14:paraId="1F6C71D1" w14:textId="7DCEF8E4" w:rsidR="00704182" w:rsidRDefault="00704182">
      <w:pPr>
        <w:pStyle w:val="TOC2"/>
        <w:rPr>
          <w:rFonts w:asciiTheme="minorHAnsi" w:eastAsiaTheme="minorEastAsia" w:hAnsiTheme="minorHAnsi" w:cstheme="minorBidi"/>
          <w:color w:val="auto"/>
          <w:sz w:val="22"/>
        </w:rPr>
      </w:pPr>
      <w:hyperlink w:anchor="_Toc37688310" w:history="1">
        <w:r w:rsidRPr="001B503A">
          <w:rPr>
            <w:rStyle w:val="Hyperlink"/>
          </w:rPr>
          <w:t>Warm-up</w:t>
        </w:r>
        <w:r>
          <w:rPr>
            <w:webHidden/>
          </w:rPr>
          <w:tab/>
        </w:r>
        <w:r>
          <w:rPr>
            <w:webHidden/>
          </w:rPr>
          <w:fldChar w:fldCharType="begin"/>
        </w:r>
        <w:r>
          <w:rPr>
            <w:webHidden/>
          </w:rPr>
          <w:instrText xml:space="preserve"> PAGEREF _Toc37688310 \h </w:instrText>
        </w:r>
        <w:r>
          <w:rPr>
            <w:webHidden/>
          </w:rPr>
        </w:r>
        <w:r>
          <w:rPr>
            <w:webHidden/>
          </w:rPr>
          <w:fldChar w:fldCharType="separate"/>
        </w:r>
        <w:r>
          <w:rPr>
            <w:webHidden/>
          </w:rPr>
          <w:t>74</w:t>
        </w:r>
        <w:r>
          <w:rPr>
            <w:webHidden/>
          </w:rPr>
          <w:fldChar w:fldCharType="end"/>
        </w:r>
      </w:hyperlink>
    </w:p>
    <w:p w14:paraId="1E57218A" w14:textId="4E0D301A" w:rsidR="00704182" w:rsidRDefault="00704182">
      <w:pPr>
        <w:pStyle w:val="TOC2"/>
        <w:rPr>
          <w:rFonts w:asciiTheme="minorHAnsi" w:eastAsiaTheme="minorEastAsia" w:hAnsiTheme="minorHAnsi" w:cstheme="minorBidi"/>
          <w:color w:val="auto"/>
          <w:sz w:val="22"/>
        </w:rPr>
      </w:pPr>
      <w:hyperlink w:anchor="_Toc37688311" w:history="1">
        <w:r w:rsidRPr="001B503A">
          <w:rPr>
            <w:rStyle w:val="Hyperlink"/>
          </w:rPr>
          <w:t>Topic 1: Use Quick Analysis to format data</w:t>
        </w:r>
        <w:r>
          <w:rPr>
            <w:webHidden/>
          </w:rPr>
          <w:tab/>
        </w:r>
        <w:r>
          <w:rPr>
            <w:webHidden/>
          </w:rPr>
          <w:fldChar w:fldCharType="begin"/>
        </w:r>
        <w:r>
          <w:rPr>
            <w:webHidden/>
          </w:rPr>
          <w:instrText xml:space="preserve"> PAGEREF _Toc37688311 \h </w:instrText>
        </w:r>
        <w:r>
          <w:rPr>
            <w:webHidden/>
          </w:rPr>
        </w:r>
        <w:r>
          <w:rPr>
            <w:webHidden/>
          </w:rPr>
          <w:fldChar w:fldCharType="separate"/>
        </w:r>
        <w:r>
          <w:rPr>
            <w:webHidden/>
          </w:rPr>
          <w:t>75</w:t>
        </w:r>
        <w:r>
          <w:rPr>
            <w:webHidden/>
          </w:rPr>
          <w:fldChar w:fldCharType="end"/>
        </w:r>
      </w:hyperlink>
    </w:p>
    <w:p w14:paraId="0FAE70F8" w14:textId="352CDE8F" w:rsidR="00704182" w:rsidRDefault="00704182">
      <w:pPr>
        <w:pStyle w:val="TOC3"/>
        <w:rPr>
          <w:rFonts w:asciiTheme="minorHAnsi" w:eastAsiaTheme="minorEastAsia" w:hAnsiTheme="minorHAnsi"/>
          <w:color w:val="auto"/>
          <w:sz w:val="22"/>
        </w:rPr>
      </w:pPr>
      <w:hyperlink w:anchor="_Toc37688312" w:history="1">
        <w:r w:rsidRPr="001B503A">
          <w:rPr>
            <w:rStyle w:val="Hyperlink"/>
          </w:rPr>
          <w:t>Add conditional formatting using Quick Analysis</w:t>
        </w:r>
        <w:r>
          <w:rPr>
            <w:webHidden/>
          </w:rPr>
          <w:tab/>
        </w:r>
        <w:r>
          <w:rPr>
            <w:webHidden/>
          </w:rPr>
          <w:fldChar w:fldCharType="begin"/>
        </w:r>
        <w:r>
          <w:rPr>
            <w:webHidden/>
          </w:rPr>
          <w:instrText xml:space="preserve"> PAGEREF _Toc37688312 \h </w:instrText>
        </w:r>
        <w:r>
          <w:rPr>
            <w:webHidden/>
          </w:rPr>
        </w:r>
        <w:r>
          <w:rPr>
            <w:webHidden/>
          </w:rPr>
          <w:fldChar w:fldCharType="separate"/>
        </w:r>
        <w:r>
          <w:rPr>
            <w:webHidden/>
          </w:rPr>
          <w:t>76</w:t>
        </w:r>
        <w:r>
          <w:rPr>
            <w:webHidden/>
          </w:rPr>
          <w:fldChar w:fldCharType="end"/>
        </w:r>
      </w:hyperlink>
    </w:p>
    <w:p w14:paraId="323098A9" w14:textId="0027FC28" w:rsidR="00704182" w:rsidRDefault="00704182">
      <w:pPr>
        <w:pStyle w:val="TOC3"/>
        <w:rPr>
          <w:rFonts w:asciiTheme="minorHAnsi" w:eastAsiaTheme="minorEastAsia" w:hAnsiTheme="minorHAnsi"/>
          <w:color w:val="auto"/>
          <w:sz w:val="22"/>
        </w:rPr>
      </w:pPr>
      <w:hyperlink w:anchor="_Toc37688313" w:history="1">
        <w:r w:rsidRPr="001B503A">
          <w:rPr>
            <w:rStyle w:val="Hyperlink"/>
          </w:rPr>
          <w:t>Add a chart or sparklines using Quick Analysis</w:t>
        </w:r>
        <w:r>
          <w:rPr>
            <w:webHidden/>
          </w:rPr>
          <w:tab/>
        </w:r>
        <w:r>
          <w:rPr>
            <w:webHidden/>
          </w:rPr>
          <w:fldChar w:fldCharType="begin"/>
        </w:r>
        <w:r>
          <w:rPr>
            <w:webHidden/>
          </w:rPr>
          <w:instrText xml:space="preserve"> PAGEREF _Toc37688313 \h </w:instrText>
        </w:r>
        <w:r>
          <w:rPr>
            <w:webHidden/>
          </w:rPr>
        </w:r>
        <w:r>
          <w:rPr>
            <w:webHidden/>
          </w:rPr>
          <w:fldChar w:fldCharType="separate"/>
        </w:r>
        <w:r>
          <w:rPr>
            <w:webHidden/>
          </w:rPr>
          <w:t>76</w:t>
        </w:r>
        <w:r>
          <w:rPr>
            <w:webHidden/>
          </w:rPr>
          <w:fldChar w:fldCharType="end"/>
        </w:r>
      </w:hyperlink>
    </w:p>
    <w:p w14:paraId="0D5D5893" w14:textId="06592910" w:rsidR="00704182" w:rsidRDefault="00704182">
      <w:pPr>
        <w:pStyle w:val="TOC3"/>
        <w:rPr>
          <w:rFonts w:asciiTheme="minorHAnsi" w:eastAsiaTheme="minorEastAsia" w:hAnsiTheme="minorHAnsi"/>
          <w:color w:val="auto"/>
          <w:sz w:val="22"/>
        </w:rPr>
      </w:pPr>
      <w:hyperlink w:anchor="_Toc37688314" w:history="1">
        <w:r w:rsidRPr="001B503A">
          <w:rPr>
            <w:rStyle w:val="Hyperlink"/>
          </w:rPr>
          <w:t>Add totals for data using Quick Analysis</w:t>
        </w:r>
        <w:r>
          <w:rPr>
            <w:webHidden/>
          </w:rPr>
          <w:tab/>
        </w:r>
        <w:r>
          <w:rPr>
            <w:webHidden/>
          </w:rPr>
          <w:fldChar w:fldCharType="begin"/>
        </w:r>
        <w:r>
          <w:rPr>
            <w:webHidden/>
          </w:rPr>
          <w:instrText xml:space="preserve"> PAGEREF _Toc37688314 \h </w:instrText>
        </w:r>
        <w:r>
          <w:rPr>
            <w:webHidden/>
          </w:rPr>
        </w:r>
        <w:r>
          <w:rPr>
            <w:webHidden/>
          </w:rPr>
          <w:fldChar w:fldCharType="separate"/>
        </w:r>
        <w:r>
          <w:rPr>
            <w:webHidden/>
          </w:rPr>
          <w:t>77</w:t>
        </w:r>
        <w:r>
          <w:rPr>
            <w:webHidden/>
          </w:rPr>
          <w:fldChar w:fldCharType="end"/>
        </w:r>
      </w:hyperlink>
    </w:p>
    <w:p w14:paraId="511BB653" w14:textId="67E182BD" w:rsidR="00704182" w:rsidRDefault="00704182">
      <w:pPr>
        <w:pStyle w:val="TOC3"/>
        <w:rPr>
          <w:rFonts w:asciiTheme="minorHAnsi" w:eastAsiaTheme="minorEastAsia" w:hAnsiTheme="minorHAnsi"/>
          <w:color w:val="auto"/>
          <w:sz w:val="22"/>
        </w:rPr>
      </w:pPr>
      <w:hyperlink w:anchor="_Toc37688315" w:history="1">
        <w:r w:rsidRPr="001B503A">
          <w:rPr>
            <w:rStyle w:val="Hyperlink"/>
          </w:rPr>
          <w:t>Activity: Demo and experiment</w:t>
        </w:r>
        <w:r>
          <w:rPr>
            <w:webHidden/>
          </w:rPr>
          <w:tab/>
        </w:r>
        <w:r>
          <w:rPr>
            <w:webHidden/>
          </w:rPr>
          <w:fldChar w:fldCharType="begin"/>
        </w:r>
        <w:r>
          <w:rPr>
            <w:webHidden/>
          </w:rPr>
          <w:instrText xml:space="preserve"> PAGEREF _Toc37688315 \h </w:instrText>
        </w:r>
        <w:r>
          <w:rPr>
            <w:webHidden/>
          </w:rPr>
        </w:r>
        <w:r>
          <w:rPr>
            <w:webHidden/>
          </w:rPr>
          <w:fldChar w:fldCharType="separate"/>
        </w:r>
        <w:r>
          <w:rPr>
            <w:webHidden/>
          </w:rPr>
          <w:t>78</w:t>
        </w:r>
        <w:r>
          <w:rPr>
            <w:webHidden/>
          </w:rPr>
          <w:fldChar w:fldCharType="end"/>
        </w:r>
      </w:hyperlink>
    </w:p>
    <w:p w14:paraId="2F2E6D76" w14:textId="17EFBA45" w:rsidR="00704182" w:rsidRDefault="00704182">
      <w:pPr>
        <w:pStyle w:val="TOC3"/>
        <w:rPr>
          <w:rFonts w:asciiTheme="minorHAnsi" w:eastAsiaTheme="minorEastAsia" w:hAnsiTheme="minorHAnsi"/>
          <w:color w:val="auto"/>
          <w:sz w:val="22"/>
        </w:rPr>
      </w:pPr>
      <w:hyperlink w:anchor="_Toc37688316" w:history="1">
        <w:r w:rsidRPr="001B503A">
          <w:rPr>
            <w:rStyle w:val="Hyperlink"/>
          </w:rPr>
          <w:t>Try-it: Quick Analysis</w:t>
        </w:r>
        <w:r>
          <w:rPr>
            <w:webHidden/>
          </w:rPr>
          <w:tab/>
        </w:r>
        <w:r>
          <w:rPr>
            <w:webHidden/>
          </w:rPr>
          <w:fldChar w:fldCharType="begin"/>
        </w:r>
        <w:r>
          <w:rPr>
            <w:webHidden/>
          </w:rPr>
          <w:instrText xml:space="preserve"> PAGEREF _Toc37688316 \h </w:instrText>
        </w:r>
        <w:r>
          <w:rPr>
            <w:webHidden/>
          </w:rPr>
        </w:r>
        <w:r>
          <w:rPr>
            <w:webHidden/>
          </w:rPr>
          <w:fldChar w:fldCharType="separate"/>
        </w:r>
        <w:r>
          <w:rPr>
            <w:webHidden/>
          </w:rPr>
          <w:t>78</w:t>
        </w:r>
        <w:r>
          <w:rPr>
            <w:webHidden/>
          </w:rPr>
          <w:fldChar w:fldCharType="end"/>
        </w:r>
      </w:hyperlink>
    </w:p>
    <w:p w14:paraId="232A2382" w14:textId="3AD1172E" w:rsidR="00704182" w:rsidRDefault="00704182">
      <w:pPr>
        <w:pStyle w:val="TOC3"/>
        <w:rPr>
          <w:rFonts w:asciiTheme="minorHAnsi" w:eastAsiaTheme="minorEastAsia" w:hAnsiTheme="minorHAnsi"/>
          <w:color w:val="auto"/>
          <w:sz w:val="22"/>
        </w:rPr>
      </w:pPr>
      <w:hyperlink w:anchor="_Toc37688317" w:history="1">
        <w:r w:rsidRPr="001B503A">
          <w:rPr>
            <w:rStyle w:val="Hyperlink"/>
          </w:rPr>
          <w:t>Try-it 1</w:t>
        </w:r>
        <w:r>
          <w:rPr>
            <w:webHidden/>
          </w:rPr>
          <w:tab/>
        </w:r>
        <w:r>
          <w:rPr>
            <w:webHidden/>
          </w:rPr>
          <w:fldChar w:fldCharType="begin"/>
        </w:r>
        <w:r>
          <w:rPr>
            <w:webHidden/>
          </w:rPr>
          <w:instrText xml:space="preserve"> PAGEREF _Toc37688317 \h </w:instrText>
        </w:r>
        <w:r>
          <w:rPr>
            <w:webHidden/>
          </w:rPr>
        </w:r>
        <w:r>
          <w:rPr>
            <w:webHidden/>
          </w:rPr>
          <w:fldChar w:fldCharType="separate"/>
        </w:r>
        <w:r>
          <w:rPr>
            <w:webHidden/>
          </w:rPr>
          <w:t>78</w:t>
        </w:r>
        <w:r>
          <w:rPr>
            <w:webHidden/>
          </w:rPr>
          <w:fldChar w:fldCharType="end"/>
        </w:r>
      </w:hyperlink>
    </w:p>
    <w:p w14:paraId="22A0EB53" w14:textId="5C4D2109" w:rsidR="00704182" w:rsidRDefault="00704182">
      <w:pPr>
        <w:pStyle w:val="TOC3"/>
        <w:rPr>
          <w:rFonts w:asciiTheme="minorHAnsi" w:eastAsiaTheme="minorEastAsia" w:hAnsiTheme="minorHAnsi"/>
          <w:color w:val="auto"/>
          <w:sz w:val="22"/>
        </w:rPr>
      </w:pPr>
      <w:hyperlink w:anchor="_Toc37688318" w:history="1">
        <w:r w:rsidRPr="001B503A">
          <w:rPr>
            <w:rStyle w:val="Hyperlink"/>
          </w:rPr>
          <w:t>Try-it 2</w:t>
        </w:r>
        <w:r>
          <w:rPr>
            <w:webHidden/>
          </w:rPr>
          <w:tab/>
        </w:r>
        <w:r>
          <w:rPr>
            <w:webHidden/>
          </w:rPr>
          <w:fldChar w:fldCharType="begin"/>
        </w:r>
        <w:r>
          <w:rPr>
            <w:webHidden/>
          </w:rPr>
          <w:instrText xml:space="preserve"> PAGEREF _Toc37688318 \h </w:instrText>
        </w:r>
        <w:r>
          <w:rPr>
            <w:webHidden/>
          </w:rPr>
        </w:r>
        <w:r>
          <w:rPr>
            <w:webHidden/>
          </w:rPr>
          <w:fldChar w:fldCharType="separate"/>
        </w:r>
        <w:r>
          <w:rPr>
            <w:webHidden/>
          </w:rPr>
          <w:t>79</w:t>
        </w:r>
        <w:r>
          <w:rPr>
            <w:webHidden/>
          </w:rPr>
          <w:fldChar w:fldCharType="end"/>
        </w:r>
      </w:hyperlink>
    </w:p>
    <w:p w14:paraId="1270925E" w14:textId="456CFFAE" w:rsidR="00704182" w:rsidRDefault="00704182">
      <w:pPr>
        <w:pStyle w:val="TOC2"/>
        <w:rPr>
          <w:rFonts w:asciiTheme="minorHAnsi" w:eastAsiaTheme="minorEastAsia" w:hAnsiTheme="minorHAnsi" w:cstheme="minorBidi"/>
          <w:color w:val="auto"/>
          <w:sz w:val="22"/>
        </w:rPr>
      </w:pPr>
      <w:hyperlink w:anchor="_Toc37688319" w:history="1">
        <w:r w:rsidRPr="001B503A">
          <w:rPr>
            <w:rStyle w:val="Hyperlink"/>
          </w:rPr>
          <w:t>Topic 2: Disable the Quick Analysis feature</w:t>
        </w:r>
        <w:r>
          <w:rPr>
            <w:webHidden/>
          </w:rPr>
          <w:tab/>
        </w:r>
        <w:r>
          <w:rPr>
            <w:webHidden/>
          </w:rPr>
          <w:fldChar w:fldCharType="begin"/>
        </w:r>
        <w:r>
          <w:rPr>
            <w:webHidden/>
          </w:rPr>
          <w:instrText xml:space="preserve"> PAGEREF _Toc37688319 \h </w:instrText>
        </w:r>
        <w:r>
          <w:rPr>
            <w:webHidden/>
          </w:rPr>
        </w:r>
        <w:r>
          <w:rPr>
            <w:webHidden/>
          </w:rPr>
          <w:fldChar w:fldCharType="separate"/>
        </w:r>
        <w:r>
          <w:rPr>
            <w:webHidden/>
          </w:rPr>
          <w:t>79</w:t>
        </w:r>
        <w:r>
          <w:rPr>
            <w:webHidden/>
          </w:rPr>
          <w:fldChar w:fldCharType="end"/>
        </w:r>
      </w:hyperlink>
    </w:p>
    <w:p w14:paraId="03ABD101" w14:textId="2DD178D1" w:rsidR="00704182" w:rsidRDefault="00704182">
      <w:pPr>
        <w:pStyle w:val="TOC3"/>
        <w:rPr>
          <w:rFonts w:asciiTheme="minorHAnsi" w:eastAsiaTheme="minorEastAsia" w:hAnsiTheme="minorHAnsi"/>
          <w:color w:val="auto"/>
          <w:sz w:val="22"/>
        </w:rPr>
      </w:pPr>
      <w:hyperlink w:anchor="_Toc37688320" w:history="1">
        <w:r w:rsidRPr="001B503A">
          <w:rPr>
            <w:rStyle w:val="Hyperlink"/>
          </w:rPr>
          <w:t>Activity: Discuss</w:t>
        </w:r>
        <w:r>
          <w:rPr>
            <w:webHidden/>
          </w:rPr>
          <w:tab/>
        </w:r>
        <w:r>
          <w:rPr>
            <w:webHidden/>
          </w:rPr>
          <w:fldChar w:fldCharType="begin"/>
        </w:r>
        <w:r>
          <w:rPr>
            <w:webHidden/>
          </w:rPr>
          <w:instrText xml:space="preserve"> PAGEREF _Toc37688320 \h </w:instrText>
        </w:r>
        <w:r>
          <w:rPr>
            <w:webHidden/>
          </w:rPr>
        </w:r>
        <w:r>
          <w:rPr>
            <w:webHidden/>
          </w:rPr>
          <w:fldChar w:fldCharType="separate"/>
        </w:r>
        <w:r>
          <w:rPr>
            <w:webHidden/>
          </w:rPr>
          <w:t>80</w:t>
        </w:r>
        <w:r>
          <w:rPr>
            <w:webHidden/>
          </w:rPr>
          <w:fldChar w:fldCharType="end"/>
        </w:r>
      </w:hyperlink>
    </w:p>
    <w:p w14:paraId="717DD752" w14:textId="7002251C" w:rsidR="00704182" w:rsidRDefault="00704182">
      <w:pPr>
        <w:pStyle w:val="TOC3"/>
        <w:rPr>
          <w:rFonts w:asciiTheme="minorHAnsi" w:eastAsiaTheme="minorEastAsia" w:hAnsiTheme="minorHAnsi"/>
          <w:color w:val="auto"/>
          <w:sz w:val="22"/>
        </w:rPr>
      </w:pPr>
      <w:hyperlink w:anchor="_Toc37688321" w:history="1">
        <w:r w:rsidRPr="001B503A">
          <w:rPr>
            <w:rStyle w:val="Hyperlink"/>
          </w:rPr>
          <w:t>Try-it: Disable the Quick Analysis feature</w:t>
        </w:r>
        <w:r>
          <w:rPr>
            <w:webHidden/>
          </w:rPr>
          <w:tab/>
        </w:r>
        <w:r>
          <w:rPr>
            <w:webHidden/>
          </w:rPr>
          <w:fldChar w:fldCharType="begin"/>
        </w:r>
        <w:r>
          <w:rPr>
            <w:webHidden/>
          </w:rPr>
          <w:instrText xml:space="preserve"> PAGEREF _Toc37688321 \h </w:instrText>
        </w:r>
        <w:r>
          <w:rPr>
            <w:webHidden/>
          </w:rPr>
        </w:r>
        <w:r>
          <w:rPr>
            <w:webHidden/>
          </w:rPr>
          <w:fldChar w:fldCharType="separate"/>
        </w:r>
        <w:r>
          <w:rPr>
            <w:webHidden/>
          </w:rPr>
          <w:t>81</w:t>
        </w:r>
        <w:r>
          <w:rPr>
            <w:webHidden/>
          </w:rPr>
          <w:fldChar w:fldCharType="end"/>
        </w:r>
      </w:hyperlink>
    </w:p>
    <w:p w14:paraId="03BA5B54" w14:textId="2832858E" w:rsidR="00704182" w:rsidRDefault="00704182">
      <w:pPr>
        <w:pStyle w:val="TOC2"/>
        <w:rPr>
          <w:rFonts w:asciiTheme="minorHAnsi" w:eastAsiaTheme="minorEastAsia" w:hAnsiTheme="minorHAnsi" w:cstheme="minorBidi"/>
          <w:color w:val="auto"/>
          <w:sz w:val="22"/>
        </w:rPr>
      </w:pPr>
      <w:hyperlink w:anchor="_Toc37688322" w:history="1">
        <w:r w:rsidRPr="001B503A">
          <w:rPr>
            <w:rStyle w:val="Hyperlink"/>
          </w:rPr>
          <w:t>Wrap-up</w:t>
        </w:r>
        <w:r>
          <w:rPr>
            <w:webHidden/>
          </w:rPr>
          <w:tab/>
        </w:r>
        <w:r>
          <w:rPr>
            <w:webHidden/>
          </w:rPr>
          <w:fldChar w:fldCharType="begin"/>
        </w:r>
        <w:r>
          <w:rPr>
            <w:webHidden/>
          </w:rPr>
          <w:instrText xml:space="preserve"> PAGEREF _Toc37688322 \h </w:instrText>
        </w:r>
        <w:r>
          <w:rPr>
            <w:webHidden/>
          </w:rPr>
        </w:r>
        <w:r>
          <w:rPr>
            <w:webHidden/>
          </w:rPr>
          <w:fldChar w:fldCharType="separate"/>
        </w:r>
        <w:r>
          <w:rPr>
            <w:webHidden/>
          </w:rPr>
          <w:t>81</w:t>
        </w:r>
        <w:r>
          <w:rPr>
            <w:webHidden/>
          </w:rPr>
          <w:fldChar w:fldCharType="end"/>
        </w:r>
      </w:hyperlink>
    </w:p>
    <w:p w14:paraId="1F4E66C8" w14:textId="0A3C4FA4" w:rsidR="00704182" w:rsidRDefault="00704182">
      <w:pPr>
        <w:pStyle w:val="TOC1"/>
        <w:rPr>
          <w:rFonts w:asciiTheme="minorHAnsi" w:eastAsiaTheme="minorEastAsia" w:hAnsiTheme="minorHAnsi"/>
          <w:color w:val="auto"/>
          <w:sz w:val="22"/>
        </w:rPr>
      </w:pPr>
      <w:hyperlink w:anchor="_Toc37688323" w:history="1">
        <w:r w:rsidRPr="001B503A">
          <w:rPr>
            <w:rStyle w:val="Hyperlink"/>
          </w:rPr>
          <w:t>Glossary</w:t>
        </w:r>
        <w:r>
          <w:rPr>
            <w:webHidden/>
          </w:rPr>
          <w:tab/>
        </w:r>
        <w:r>
          <w:rPr>
            <w:webHidden/>
          </w:rPr>
          <w:fldChar w:fldCharType="begin"/>
        </w:r>
        <w:r>
          <w:rPr>
            <w:webHidden/>
          </w:rPr>
          <w:instrText xml:space="preserve"> PAGEREF _Toc37688323 \h </w:instrText>
        </w:r>
        <w:r>
          <w:rPr>
            <w:webHidden/>
          </w:rPr>
        </w:r>
        <w:r>
          <w:rPr>
            <w:webHidden/>
          </w:rPr>
          <w:fldChar w:fldCharType="separate"/>
        </w:r>
        <w:r>
          <w:rPr>
            <w:webHidden/>
          </w:rPr>
          <w:t>82</w:t>
        </w:r>
        <w:r>
          <w:rPr>
            <w:webHidden/>
          </w:rPr>
          <w:fldChar w:fldCharType="end"/>
        </w:r>
      </w:hyperlink>
    </w:p>
    <w:p w14:paraId="1DC9C227" w14:textId="7FE666B3" w:rsidR="00704182" w:rsidRDefault="00704182">
      <w:pPr>
        <w:pStyle w:val="TOC1"/>
        <w:rPr>
          <w:rFonts w:asciiTheme="minorHAnsi" w:eastAsiaTheme="minorEastAsia" w:hAnsiTheme="minorHAnsi"/>
          <w:color w:val="auto"/>
          <w:sz w:val="22"/>
        </w:rPr>
      </w:pPr>
      <w:hyperlink w:anchor="_Toc37688324" w:history="1">
        <w:r w:rsidRPr="001B503A">
          <w:rPr>
            <w:rStyle w:val="Hyperlink"/>
          </w:rPr>
          <w:t>Cornerstone</w:t>
        </w:r>
        <w:r>
          <w:rPr>
            <w:webHidden/>
          </w:rPr>
          <w:tab/>
        </w:r>
        <w:r>
          <w:rPr>
            <w:webHidden/>
          </w:rPr>
          <w:fldChar w:fldCharType="begin"/>
        </w:r>
        <w:r>
          <w:rPr>
            <w:webHidden/>
          </w:rPr>
          <w:instrText xml:space="preserve"> PAGEREF _Toc37688324 \h </w:instrText>
        </w:r>
        <w:r>
          <w:rPr>
            <w:webHidden/>
          </w:rPr>
        </w:r>
        <w:r>
          <w:rPr>
            <w:webHidden/>
          </w:rPr>
          <w:fldChar w:fldCharType="separate"/>
        </w:r>
        <w:r>
          <w:rPr>
            <w:webHidden/>
          </w:rPr>
          <w:t>83</w:t>
        </w:r>
        <w:r>
          <w:rPr>
            <w:webHidden/>
          </w:rPr>
          <w:fldChar w:fldCharType="end"/>
        </w:r>
      </w:hyperlink>
    </w:p>
    <w:p w14:paraId="602A0E2F" w14:textId="4125E88F" w:rsidR="00704182" w:rsidRDefault="00704182">
      <w:pPr>
        <w:pStyle w:val="TOC2"/>
        <w:rPr>
          <w:rFonts w:asciiTheme="minorHAnsi" w:eastAsiaTheme="minorEastAsia" w:hAnsiTheme="minorHAnsi" w:cstheme="minorBidi"/>
          <w:color w:val="auto"/>
          <w:sz w:val="22"/>
        </w:rPr>
      </w:pPr>
      <w:hyperlink w:anchor="_Toc37688325" w:history="1">
        <w:r w:rsidRPr="001B503A">
          <w:rPr>
            <w:rStyle w:val="Hyperlink"/>
          </w:rPr>
          <w:t>Overview</w:t>
        </w:r>
        <w:r>
          <w:rPr>
            <w:webHidden/>
          </w:rPr>
          <w:tab/>
        </w:r>
        <w:r>
          <w:rPr>
            <w:webHidden/>
          </w:rPr>
          <w:fldChar w:fldCharType="begin"/>
        </w:r>
        <w:r>
          <w:rPr>
            <w:webHidden/>
          </w:rPr>
          <w:instrText xml:space="preserve"> PAGEREF _Toc37688325 \h </w:instrText>
        </w:r>
        <w:r>
          <w:rPr>
            <w:webHidden/>
          </w:rPr>
        </w:r>
        <w:r>
          <w:rPr>
            <w:webHidden/>
          </w:rPr>
          <w:fldChar w:fldCharType="separate"/>
        </w:r>
        <w:r>
          <w:rPr>
            <w:webHidden/>
          </w:rPr>
          <w:t>83</w:t>
        </w:r>
        <w:r>
          <w:rPr>
            <w:webHidden/>
          </w:rPr>
          <w:fldChar w:fldCharType="end"/>
        </w:r>
      </w:hyperlink>
    </w:p>
    <w:p w14:paraId="486F0DDF" w14:textId="73C0F81E" w:rsidR="00704182" w:rsidRDefault="00704182">
      <w:pPr>
        <w:pStyle w:val="TOC2"/>
        <w:rPr>
          <w:rFonts w:asciiTheme="minorHAnsi" w:eastAsiaTheme="minorEastAsia" w:hAnsiTheme="minorHAnsi" w:cstheme="minorBidi"/>
          <w:color w:val="auto"/>
          <w:sz w:val="22"/>
        </w:rPr>
      </w:pPr>
      <w:hyperlink w:anchor="_Toc37688326" w:history="1">
        <w:r w:rsidRPr="001B503A">
          <w:rPr>
            <w:rStyle w:val="Hyperlink"/>
          </w:rPr>
          <w:t>Objectives</w:t>
        </w:r>
        <w:r>
          <w:rPr>
            <w:webHidden/>
          </w:rPr>
          <w:tab/>
        </w:r>
        <w:r>
          <w:rPr>
            <w:webHidden/>
          </w:rPr>
          <w:fldChar w:fldCharType="begin"/>
        </w:r>
        <w:r>
          <w:rPr>
            <w:webHidden/>
          </w:rPr>
          <w:instrText xml:space="preserve"> PAGEREF _Toc37688326 \h </w:instrText>
        </w:r>
        <w:r>
          <w:rPr>
            <w:webHidden/>
          </w:rPr>
        </w:r>
        <w:r>
          <w:rPr>
            <w:webHidden/>
          </w:rPr>
          <w:fldChar w:fldCharType="separate"/>
        </w:r>
        <w:r>
          <w:rPr>
            <w:webHidden/>
          </w:rPr>
          <w:t>83</w:t>
        </w:r>
        <w:r>
          <w:rPr>
            <w:webHidden/>
          </w:rPr>
          <w:fldChar w:fldCharType="end"/>
        </w:r>
      </w:hyperlink>
    </w:p>
    <w:p w14:paraId="6773F3F5" w14:textId="7D3ED667" w:rsidR="00704182" w:rsidRDefault="00704182">
      <w:pPr>
        <w:pStyle w:val="TOC2"/>
        <w:rPr>
          <w:rFonts w:asciiTheme="minorHAnsi" w:eastAsiaTheme="minorEastAsia" w:hAnsiTheme="minorHAnsi" w:cstheme="minorBidi"/>
          <w:color w:val="auto"/>
          <w:sz w:val="22"/>
        </w:rPr>
      </w:pPr>
      <w:hyperlink w:anchor="_Toc37688327" w:history="1">
        <w:r w:rsidRPr="001B503A">
          <w:rPr>
            <w:rStyle w:val="Hyperlink"/>
          </w:rPr>
          <w:t>Duration</w:t>
        </w:r>
        <w:r>
          <w:rPr>
            <w:webHidden/>
          </w:rPr>
          <w:tab/>
        </w:r>
        <w:r>
          <w:rPr>
            <w:webHidden/>
          </w:rPr>
          <w:fldChar w:fldCharType="begin"/>
        </w:r>
        <w:r>
          <w:rPr>
            <w:webHidden/>
          </w:rPr>
          <w:instrText xml:space="preserve"> PAGEREF _Toc37688327 \h </w:instrText>
        </w:r>
        <w:r>
          <w:rPr>
            <w:webHidden/>
          </w:rPr>
        </w:r>
        <w:r>
          <w:rPr>
            <w:webHidden/>
          </w:rPr>
          <w:fldChar w:fldCharType="separate"/>
        </w:r>
        <w:r>
          <w:rPr>
            <w:webHidden/>
          </w:rPr>
          <w:t>84</w:t>
        </w:r>
        <w:r>
          <w:rPr>
            <w:webHidden/>
          </w:rPr>
          <w:fldChar w:fldCharType="end"/>
        </w:r>
      </w:hyperlink>
    </w:p>
    <w:p w14:paraId="6662F6F0" w14:textId="0981EB99" w:rsidR="00704182" w:rsidRDefault="00704182">
      <w:pPr>
        <w:pStyle w:val="TOC2"/>
        <w:rPr>
          <w:rFonts w:asciiTheme="minorHAnsi" w:eastAsiaTheme="minorEastAsia" w:hAnsiTheme="minorHAnsi" w:cstheme="minorBidi"/>
          <w:color w:val="auto"/>
          <w:sz w:val="22"/>
        </w:rPr>
      </w:pPr>
      <w:hyperlink w:anchor="_Toc37688328" w:history="1">
        <w:r w:rsidRPr="001B503A">
          <w:rPr>
            <w:rStyle w:val="Hyperlink"/>
          </w:rPr>
          <w:t>Instructions</w:t>
        </w:r>
        <w:r>
          <w:rPr>
            <w:webHidden/>
          </w:rPr>
          <w:tab/>
        </w:r>
        <w:r>
          <w:rPr>
            <w:webHidden/>
          </w:rPr>
          <w:fldChar w:fldCharType="begin"/>
        </w:r>
        <w:r>
          <w:rPr>
            <w:webHidden/>
          </w:rPr>
          <w:instrText xml:space="preserve"> PAGEREF _Toc37688328 \h </w:instrText>
        </w:r>
        <w:r>
          <w:rPr>
            <w:webHidden/>
          </w:rPr>
        </w:r>
        <w:r>
          <w:rPr>
            <w:webHidden/>
          </w:rPr>
          <w:fldChar w:fldCharType="separate"/>
        </w:r>
        <w:r>
          <w:rPr>
            <w:webHidden/>
          </w:rPr>
          <w:t>84</w:t>
        </w:r>
        <w:r>
          <w:rPr>
            <w:webHidden/>
          </w:rPr>
          <w:fldChar w:fldCharType="end"/>
        </w:r>
      </w:hyperlink>
    </w:p>
    <w:p w14:paraId="7DA83578" w14:textId="72D56DB5" w:rsidR="00704182" w:rsidRDefault="00704182">
      <w:pPr>
        <w:pStyle w:val="TOC2"/>
        <w:rPr>
          <w:rFonts w:asciiTheme="minorHAnsi" w:eastAsiaTheme="minorEastAsia" w:hAnsiTheme="minorHAnsi" w:cstheme="minorBidi"/>
          <w:color w:val="auto"/>
          <w:sz w:val="22"/>
        </w:rPr>
      </w:pPr>
      <w:hyperlink w:anchor="_Toc37688329" w:history="1">
        <w:r w:rsidRPr="001B503A">
          <w:rPr>
            <w:rStyle w:val="Hyperlink"/>
          </w:rPr>
          <w:t>Tasks</w:t>
        </w:r>
        <w:r>
          <w:rPr>
            <w:webHidden/>
          </w:rPr>
          <w:tab/>
        </w:r>
        <w:r>
          <w:rPr>
            <w:webHidden/>
          </w:rPr>
          <w:fldChar w:fldCharType="begin"/>
        </w:r>
        <w:r>
          <w:rPr>
            <w:webHidden/>
          </w:rPr>
          <w:instrText xml:space="preserve"> PAGEREF _Toc37688329 \h </w:instrText>
        </w:r>
        <w:r>
          <w:rPr>
            <w:webHidden/>
          </w:rPr>
        </w:r>
        <w:r>
          <w:rPr>
            <w:webHidden/>
          </w:rPr>
          <w:fldChar w:fldCharType="separate"/>
        </w:r>
        <w:r>
          <w:rPr>
            <w:webHidden/>
          </w:rPr>
          <w:t>84</w:t>
        </w:r>
        <w:r>
          <w:rPr>
            <w:webHidden/>
          </w:rPr>
          <w:fldChar w:fldCharType="end"/>
        </w:r>
      </w:hyperlink>
    </w:p>
    <w:p w14:paraId="39182618" w14:textId="32456BDF" w:rsidR="00704182" w:rsidRDefault="00704182">
      <w:pPr>
        <w:pStyle w:val="TOC3"/>
        <w:rPr>
          <w:rFonts w:asciiTheme="minorHAnsi" w:eastAsiaTheme="minorEastAsia" w:hAnsiTheme="minorHAnsi"/>
          <w:color w:val="auto"/>
          <w:sz w:val="22"/>
        </w:rPr>
      </w:pPr>
      <w:hyperlink w:anchor="_Toc37688330" w:history="1">
        <w:r w:rsidRPr="001B503A">
          <w:rPr>
            <w:rStyle w:val="Hyperlink"/>
          </w:rPr>
          <w:t>File 1: Cornerstone_solar_array_data_</w:t>
        </w:r>
        <w:r>
          <w:rPr>
            <w:rStyle w:val="Hyperlink"/>
          </w:rPr>
          <w:br/>
        </w:r>
        <w:r w:rsidRPr="001B503A">
          <w:rPr>
            <w:rStyle w:val="Hyperlink"/>
          </w:rPr>
          <w:t>starter.xlslx</w:t>
        </w:r>
        <w:r>
          <w:rPr>
            <w:webHidden/>
          </w:rPr>
          <w:tab/>
        </w:r>
        <w:r>
          <w:rPr>
            <w:webHidden/>
          </w:rPr>
          <w:fldChar w:fldCharType="begin"/>
        </w:r>
        <w:r>
          <w:rPr>
            <w:webHidden/>
          </w:rPr>
          <w:instrText xml:space="preserve"> PAGEREF _Toc37688330 \h </w:instrText>
        </w:r>
        <w:r>
          <w:rPr>
            <w:webHidden/>
          </w:rPr>
        </w:r>
        <w:r>
          <w:rPr>
            <w:webHidden/>
          </w:rPr>
          <w:fldChar w:fldCharType="separate"/>
        </w:r>
        <w:r>
          <w:rPr>
            <w:webHidden/>
          </w:rPr>
          <w:t>84</w:t>
        </w:r>
        <w:r>
          <w:rPr>
            <w:webHidden/>
          </w:rPr>
          <w:fldChar w:fldCharType="end"/>
        </w:r>
      </w:hyperlink>
    </w:p>
    <w:p w14:paraId="0E5987B0" w14:textId="6E7A36F7" w:rsidR="00F96463" w:rsidRDefault="00B778DA" w:rsidP="00D762EE">
      <w:pPr>
        <w:ind w:left="360"/>
        <w:sectPr w:rsidR="00F96463" w:rsidSect="0016526E">
          <w:type w:val="continuous"/>
          <w:pgSz w:w="12240" w:h="15840" w:code="1"/>
          <w:pgMar w:top="1440" w:right="1440" w:bottom="1440" w:left="1440" w:header="706" w:footer="706" w:gutter="0"/>
          <w:cols w:num="2" w:space="708"/>
          <w:titlePg/>
          <w:docGrid w:linePitch="360"/>
        </w:sectPr>
      </w:pPr>
      <w:r>
        <w:fldChar w:fldCharType="end"/>
      </w:r>
    </w:p>
    <w:p w14:paraId="1BB71A98" w14:textId="77777777" w:rsidR="008800FC" w:rsidRDefault="00B778DA" w:rsidP="00D762EE">
      <w:pPr>
        <w:ind w:left="360"/>
      </w:pPr>
      <w:r>
        <w:br w:type="page"/>
      </w:r>
      <w:bookmarkStart w:id="108" w:name="_Toc17841376"/>
      <w:bookmarkStart w:id="109" w:name="_Toc17843526"/>
      <w:bookmarkStart w:id="110" w:name="_Toc18356501"/>
    </w:p>
    <w:p w14:paraId="627583EC" w14:textId="77777777" w:rsidR="002D0207" w:rsidRDefault="002D0207" w:rsidP="002D0207">
      <w:pPr>
        <w:pStyle w:val="Heading1"/>
      </w:pPr>
      <w:bookmarkStart w:id="111" w:name="_Toc17841379"/>
      <w:bookmarkStart w:id="112" w:name="_Toc18356505"/>
      <w:bookmarkStart w:id="113" w:name="_Toc37688193"/>
      <w:bookmarkEnd w:id="108"/>
      <w:bookmarkEnd w:id="109"/>
      <w:bookmarkEnd w:id="110"/>
      <w:r w:rsidRPr="00390669">
        <w:lastRenderedPageBreak/>
        <w:t>Module overview</w:t>
      </w:r>
      <w:bookmarkEnd w:id="113"/>
    </w:p>
    <w:p w14:paraId="5152F217" w14:textId="77777777" w:rsidR="002D0207" w:rsidRDefault="002D0207" w:rsidP="002D0207">
      <w:pPr>
        <w:pStyle w:val="Heading2"/>
      </w:pPr>
      <w:bookmarkStart w:id="114" w:name="_Toc37688194"/>
      <w:r>
        <w:t>Description</w:t>
      </w:r>
      <w:bookmarkEnd w:id="114"/>
    </w:p>
    <w:p w14:paraId="761E31C5" w14:textId="69E80FFB" w:rsidR="002D0207" w:rsidRPr="002D0207" w:rsidRDefault="002D0207" w:rsidP="002D0207">
      <w:r>
        <w:t xml:space="preserve">Providing visualizations of your </w:t>
      </w:r>
      <w:r w:rsidRPr="002D0207">
        <w:t xml:space="preserve">data make it easier for people to understand and analyze the data. </w:t>
      </w:r>
      <w:r w:rsidR="00F24CE1">
        <w:t xml:space="preserve">Microsoft </w:t>
      </w:r>
      <w:r w:rsidR="009C7E25">
        <w:t>Excel</w:t>
      </w:r>
      <w:r w:rsidRPr="002D0207">
        <w:t xml:space="preserve"> provides a wide array of tools for creating these visual data representations. </w:t>
      </w:r>
      <w:r w:rsidR="00620879">
        <w:t>F</w:t>
      </w:r>
      <w:r w:rsidRPr="002D0207">
        <w:t xml:space="preserve">ormatting </w:t>
      </w:r>
      <w:r w:rsidR="00620879">
        <w:t xml:space="preserve">styles </w:t>
      </w:r>
      <w:r w:rsidRPr="002D0207">
        <w:t xml:space="preserve">can emphasize important data points or values. Charts and sparklines provide visual depictions of trends, </w:t>
      </w:r>
      <w:r w:rsidR="00620879">
        <w:t>and</w:t>
      </w:r>
      <w:r w:rsidRPr="002D0207">
        <w:t xml:space="preserve"> Alt Text provide a critical way for users </w:t>
      </w:r>
      <w:r w:rsidR="00F82DA8">
        <w:t xml:space="preserve">with </w:t>
      </w:r>
      <w:r w:rsidR="00F82DA8" w:rsidRPr="002D0207">
        <w:t>vis</w:t>
      </w:r>
      <w:r w:rsidR="00F82DA8">
        <w:t xml:space="preserve">ual </w:t>
      </w:r>
      <w:r w:rsidR="00F82DA8" w:rsidRPr="002D0207">
        <w:t>impair</w:t>
      </w:r>
      <w:r w:rsidR="00F82DA8">
        <w:t>ments</w:t>
      </w:r>
      <w:r w:rsidR="00F82DA8" w:rsidRPr="002D0207">
        <w:t xml:space="preserve"> </w:t>
      </w:r>
      <w:r w:rsidRPr="002D0207">
        <w:t>to get information</w:t>
      </w:r>
      <w:r w:rsidR="00620879" w:rsidRPr="00620879">
        <w:t xml:space="preserve"> </w:t>
      </w:r>
      <w:r w:rsidR="00620879">
        <w:t xml:space="preserve">displayed </w:t>
      </w:r>
      <w:r w:rsidR="00620879" w:rsidRPr="002D0207">
        <w:t>visual</w:t>
      </w:r>
      <w:r w:rsidR="00620879">
        <w:t>ly</w:t>
      </w:r>
      <w:r w:rsidRPr="002D0207">
        <w:t xml:space="preserve">. </w:t>
      </w:r>
    </w:p>
    <w:p w14:paraId="7F685576" w14:textId="5934EB50" w:rsidR="002D0207" w:rsidRPr="002D0207" w:rsidRDefault="002D0207" w:rsidP="002D0207">
      <w:r>
        <w:t xml:space="preserve">In this module, </w:t>
      </w:r>
      <w:r w:rsidR="00620879">
        <w:t>you</w:t>
      </w:r>
      <w:r w:rsidR="00BC04A2">
        <w:t>’</w:t>
      </w:r>
      <w:r w:rsidR="00620879">
        <w:t>ll</w:t>
      </w:r>
      <w:r>
        <w:t xml:space="preserve"> learn to leverage </w:t>
      </w:r>
      <w:r w:rsidR="005A5ADC">
        <w:t>all</w:t>
      </w:r>
      <w:r>
        <w:t xml:space="preserve"> these tools</w:t>
      </w:r>
      <w:r w:rsidRPr="002D0207">
        <w:t xml:space="preserve"> to make your workbooks useful</w:t>
      </w:r>
      <w:r w:rsidR="00E27641">
        <w:t xml:space="preserve">, </w:t>
      </w:r>
      <w:r w:rsidRPr="002D0207">
        <w:t xml:space="preserve">and impactful. </w:t>
      </w:r>
      <w:r w:rsidR="00E27641">
        <w:t>This module</w:t>
      </w:r>
      <w:r w:rsidRPr="002D0207">
        <w:t xml:space="preserve"> builds on your understanding of data and formulas to help you get the most from your data, whether you want to better understand the data yourself or are preparing to print your workbook.</w:t>
      </w:r>
    </w:p>
    <w:p w14:paraId="60A39CA8" w14:textId="77777777" w:rsidR="002D0207" w:rsidRPr="002D0207" w:rsidRDefault="002D0207" w:rsidP="002D0207">
      <w:r>
        <w:t xml:space="preserve">The following table outlines the lessons in this </w:t>
      </w:r>
      <w:r w:rsidRPr="002D0207">
        <w:t>module and their corresponding learning and exam objectives.</w:t>
      </w:r>
    </w:p>
    <w:tbl>
      <w:tblPr>
        <w:tblW w:w="5000" w:type="pct"/>
        <w:tblBorders>
          <w:top w:val="single" w:sz="4" w:space="0" w:color="6B2929"/>
          <w:left w:val="single" w:sz="4" w:space="0" w:color="6B2929"/>
          <w:bottom w:val="single" w:sz="4" w:space="0" w:color="6B2929"/>
          <w:right w:val="single" w:sz="4" w:space="0" w:color="6B2929"/>
          <w:insideH w:val="single" w:sz="4" w:space="0" w:color="6B2929"/>
          <w:insideV w:val="single" w:sz="4" w:space="0" w:color="6B2929"/>
        </w:tblBorders>
        <w:tblCellMar>
          <w:top w:w="86" w:type="dxa"/>
          <w:left w:w="144" w:type="dxa"/>
          <w:bottom w:w="86" w:type="dxa"/>
          <w:right w:w="144" w:type="dxa"/>
        </w:tblCellMar>
        <w:tblLook w:val="04A0" w:firstRow="1" w:lastRow="0" w:firstColumn="1" w:lastColumn="0" w:noHBand="0" w:noVBand="1"/>
      </w:tblPr>
      <w:tblGrid>
        <w:gridCol w:w="2425"/>
        <w:gridCol w:w="4475"/>
        <w:gridCol w:w="2455"/>
      </w:tblGrid>
      <w:tr w:rsidR="002D0207" w14:paraId="6CF39153" w14:textId="77777777" w:rsidTr="00C23375">
        <w:trPr>
          <w:trHeight w:val="288"/>
        </w:trPr>
        <w:tc>
          <w:tcPr>
            <w:tcW w:w="1296" w:type="pct"/>
            <w:tcBorders>
              <w:right w:val="nil"/>
            </w:tcBorders>
            <w:shd w:val="clear" w:color="auto" w:fill="217346"/>
          </w:tcPr>
          <w:p w14:paraId="7FBDBE8E" w14:textId="77777777" w:rsidR="002D0207" w:rsidRPr="002D0207" w:rsidRDefault="002D0207" w:rsidP="002D0207">
            <w:pPr>
              <w:pStyle w:val="Table2Header"/>
            </w:pPr>
            <w:r>
              <w:t>Lesson</w:t>
            </w:r>
          </w:p>
        </w:tc>
        <w:tc>
          <w:tcPr>
            <w:tcW w:w="2392" w:type="pct"/>
            <w:tcBorders>
              <w:right w:val="nil"/>
            </w:tcBorders>
            <w:shd w:val="clear" w:color="auto" w:fill="217346"/>
          </w:tcPr>
          <w:p w14:paraId="2D445283" w14:textId="77777777" w:rsidR="002D0207" w:rsidRPr="002D0207" w:rsidRDefault="002D0207" w:rsidP="002D0207">
            <w:pPr>
              <w:pStyle w:val="Table2Header"/>
            </w:pPr>
            <w:r>
              <w:t>Learning objective</w:t>
            </w:r>
          </w:p>
        </w:tc>
        <w:tc>
          <w:tcPr>
            <w:tcW w:w="1312" w:type="pct"/>
            <w:tcBorders>
              <w:right w:val="nil"/>
            </w:tcBorders>
            <w:shd w:val="clear" w:color="auto" w:fill="217346"/>
          </w:tcPr>
          <w:p w14:paraId="311E280F" w14:textId="77777777" w:rsidR="002D0207" w:rsidRPr="002D0207" w:rsidRDefault="002D0207" w:rsidP="002D0207">
            <w:pPr>
              <w:pStyle w:val="Table2Header"/>
            </w:pPr>
            <w:r>
              <w:t>Exam objective(s)</w:t>
            </w:r>
          </w:p>
        </w:tc>
      </w:tr>
      <w:tr w:rsidR="002D0207" w14:paraId="55DD43B8" w14:textId="77777777" w:rsidTr="00C23375">
        <w:trPr>
          <w:trHeight w:val="20"/>
        </w:trPr>
        <w:tc>
          <w:tcPr>
            <w:tcW w:w="1296" w:type="pct"/>
            <w:tcBorders>
              <w:left w:val="single" w:sz="4" w:space="0" w:color="000000"/>
              <w:bottom w:val="single" w:sz="4" w:space="0" w:color="000000"/>
              <w:right w:val="single" w:sz="4" w:space="0" w:color="000000"/>
            </w:tcBorders>
          </w:tcPr>
          <w:p w14:paraId="571B211A" w14:textId="2587F857" w:rsidR="002D0207" w:rsidRPr="002D0207" w:rsidRDefault="009968BC" w:rsidP="002D0207">
            <w:pPr>
              <w:pStyle w:val="TableContent"/>
            </w:pPr>
            <w:r>
              <w:t>Using</w:t>
            </w:r>
            <w:r w:rsidR="002D0207">
              <w:t xml:space="preserve"> </w:t>
            </w:r>
            <w:r w:rsidR="004E6498">
              <w:t>c</w:t>
            </w:r>
            <w:r w:rsidR="002D0207" w:rsidRPr="002D0207">
              <w:t xml:space="preserve">onditional </w:t>
            </w:r>
            <w:r w:rsidR="004E6498">
              <w:t>f</w:t>
            </w:r>
            <w:r w:rsidR="002D0207" w:rsidRPr="002D0207">
              <w:t>ormatting</w:t>
            </w:r>
          </w:p>
        </w:tc>
        <w:tc>
          <w:tcPr>
            <w:tcW w:w="2392" w:type="pct"/>
            <w:tcBorders>
              <w:left w:val="single" w:sz="4" w:space="0" w:color="000000"/>
              <w:right w:val="single" w:sz="4" w:space="0" w:color="000000"/>
            </w:tcBorders>
          </w:tcPr>
          <w:p w14:paraId="46D1B757" w14:textId="7A02C00C" w:rsidR="002D0207" w:rsidRPr="002D0207" w:rsidRDefault="002D0207" w:rsidP="002D0207">
            <w:pPr>
              <w:pStyle w:val="TableContent"/>
            </w:pPr>
            <w:r>
              <w:t>A</w:t>
            </w:r>
            <w:r w:rsidRPr="002D0207">
              <w:t>pply and remove conditional formatting</w:t>
            </w:r>
          </w:p>
        </w:tc>
        <w:tc>
          <w:tcPr>
            <w:tcW w:w="1312" w:type="pct"/>
            <w:tcBorders>
              <w:left w:val="single" w:sz="4" w:space="0" w:color="000000"/>
              <w:right w:val="single" w:sz="4" w:space="0" w:color="000000"/>
            </w:tcBorders>
          </w:tcPr>
          <w:p w14:paraId="767356B9" w14:textId="77777777" w:rsidR="002D0207" w:rsidRPr="002D0207" w:rsidRDefault="002D0207" w:rsidP="002D0207">
            <w:pPr>
              <w:pStyle w:val="Tablelistbullet1"/>
            </w:pPr>
            <w:r>
              <w:t>2.4.2</w:t>
            </w:r>
          </w:p>
          <w:p w14:paraId="41D2FA68" w14:textId="77777777" w:rsidR="002D0207" w:rsidRPr="002D0207" w:rsidRDefault="002D0207" w:rsidP="002D0207">
            <w:pPr>
              <w:pStyle w:val="Tablelistbullet1"/>
            </w:pPr>
            <w:r>
              <w:t>2.4.3</w:t>
            </w:r>
          </w:p>
        </w:tc>
      </w:tr>
      <w:tr w:rsidR="002D0207" w14:paraId="159FA51A" w14:textId="77777777" w:rsidTr="00C23375">
        <w:trPr>
          <w:trHeight w:val="20"/>
        </w:trPr>
        <w:tc>
          <w:tcPr>
            <w:tcW w:w="1296" w:type="pct"/>
            <w:tcBorders>
              <w:top w:val="single" w:sz="4" w:space="0" w:color="000000"/>
              <w:bottom w:val="single" w:sz="4" w:space="0" w:color="000000"/>
            </w:tcBorders>
          </w:tcPr>
          <w:p w14:paraId="247BBED0" w14:textId="5085B834" w:rsidR="002D0207" w:rsidRPr="002D0207" w:rsidRDefault="009968BC" w:rsidP="002D0207">
            <w:pPr>
              <w:pStyle w:val="TableContent"/>
            </w:pPr>
            <w:r>
              <w:t>Using</w:t>
            </w:r>
            <w:r w:rsidR="002D0207" w:rsidRPr="002D0207">
              <w:t xml:space="preserve"> </w:t>
            </w:r>
            <w:r w:rsidR="004E6498">
              <w:t>c</w:t>
            </w:r>
            <w:r w:rsidR="002D0207" w:rsidRPr="002D0207">
              <w:t>harts</w:t>
            </w:r>
          </w:p>
        </w:tc>
        <w:tc>
          <w:tcPr>
            <w:tcW w:w="2392" w:type="pct"/>
            <w:tcBorders>
              <w:bottom w:val="single" w:sz="4" w:space="0" w:color="000000"/>
            </w:tcBorders>
          </w:tcPr>
          <w:p w14:paraId="3A540AA7" w14:textId="08C67A1B" w:rsidR="002D0207" w:rsidRPr="002D0207" w:rsidRDefault="002D0207" w:rsidP="002D0207">
            <w:pPr>
              <w:pStyle w:val="TableContent"/>
            </w:pPr>
            <w:r>
              <w:t>C</w:t>
            </w:r>
            <w:r w:rsidRPr="002D0207">
              <w:t>reate and move charts</w:t>
            </w:r>
          </w:p>
        </w:tc>
        <w:tc>
          <w:tcPr>
            <w:tcW w:w="1312" w:type="pct"/>
            <w:tcBorders>
              <w:bottom w:val="single" w:sz="4" w:space="0" w:color="000000"/>
            </w:tcBorders>
          </w:tcPr>
          <w:p w14:paraId="45298162" w14:textId="77777777" w:rsidR="002D0207" w:rsidRPr="002D0207" w:rsidRDefault="002D0207" w:rsidP="002D0207">
            <w:pPr>
              <w:pStyle w:val="Tablelistbullet1"/>
            </w:pPr>
            <w:r>
              <w:t>5.1.1</w:t>
            </w:r>
          </w:p>
          <w:p w14:paraId="645568D6" w14:textId="77777777" w:rsidR="002D0207" w:rsidRPr="002D0207" w:rsidRDefault="002D0207" w:rsidP="002D0207">
            <w:pPr>
              <w:pStyle w:val="Tablelistbullet1"/>
            </w:pPr>
            <w:r>
              <w:t>5.1.2</w:t>
            </w:r>
          </w:p>
          <w:p w14:paraId="3BA3CA96" w14:textId="77777777" w:rsidR="002D0207" w:rsidRPr="002D0207" w:rsidRDefault="002D0207" w:rsidP="002D0207">
            <w:pPr>
              <w:pStyle w:val="Tablelistbullet1"/>
            </w:pPr>
            <w:r>
              <w:t>5.3.3</w:t>
            </w:r>
          </w:p>
        </w:tc>
      </w:tr>
      <w:tr w:rsidR="002D0207" w14:paraId="23041137" w14:textId="77777777" w:rsidTr="00C23375">
        <w:trPr>
          <w:trHeight w:val="20"/>
        </w:trPr>
        <w:tc>
          <w:tcPr>
            <w:tcW w:w="1296" w:type="pct"/>
            <w:tcBorders>
              <w:top w:val="single" w:sz="4" w:space="0" w:color="000000"/>
              <w:bottom w:val="single" w:sz="4" w:space="0" w:color="000000"/>
            </w:tcBorders>
          </w:tcPr>
          <w:p w14:paraId="288D8A4C" w14:textId="3A1046FE" w:rsidR="002D0207" w:rsidRPr="002D0207" w:rsidRDefault="002D0207" w:rsidP="002D0207">
            <w:pPr>
              <w:pStyle w:val="TableContent"/>
            </w:pPr>
            <w:r>
              <w:t xml:space="preserve">Editing </w:t>
            </w:r>
            <w:r w:rsidR="004E6498">
              <w:t>c</w:t>
            </w:r>
            <w:r>
              <w:t>harts</w:t>
            </w:r>
          </w:p>
        </w:tc>
        <w:tc>
          <w:tcPr>
            <w:tcW w:w="2392" w:type="pct"/>
            <w:tcBorders>
              <w:bottom w:val="single" w:sz="4" w:space="0" w:color="000000"/>
            </w:tcBorders>
          </w:tcPr>
          <w:p w14:paraId="58FF53C2" w14:textId="25B41641" w:rsidR="002D0207" w:rsidRPr="002D0207" w:rsidRDefault="002D0207" w:rsidP="002D0207">
            <w:pPr>
              <w:pStyle w:val="TableContent"/>
            </w:pPr>
            <w:r>
              <w:t>A</w:t>
            </w:r>
            <w:r w:rsidRPr="002D0207">
              <w:t>dd a data series to a chart and switch between the X and Y axis</w:t>
            </w:r>
          </w:p>
        </w:tc>
        <w:tc>
          <w:tcPr>
            <w:tcW w:w="1312" w:type="pct"/>
            <w:tcBorders>
              <w:bottom w:val="single" w:sz="4" w:space="0" w:color="000000"/>
            </w:tcBorders>
          </w:tcPr>
          <w:p w14:paraId="563D249F" w14:textId="77777777" w:rsidR="002D0207" w:rsidRPr="002D0207" w:rsidRDefault="002D0207" w:rsidP="002D0207">
            <w:pPr>
              <w:pStyle w:val="Tablelistbullet1"/>
            </w:pPr>
            <w:r>
              <w:t>5.2.1</w:t>
            </w:r>
          </w:p>
          <w:p w14:paraId="02B2DE3A" w14:textId="77777777" w:rsidR="002D0207" w:rsidRPr="002D0207" w:rsidRDefault="002D0207" w:rsidP="002D0207">
            <w:pPr>
              <w:pStyle w:val="Tablelistbullet1"/>
            </w:pPr>
            <w:r>
              <w:t>5.2.2</w:t>
            </w:r>
          </w:p>
        </w:tc>
      </w:tr>
      <w:tr w:rsidR="002D0207" w14:paraId="1ABDFB24" w14:textId="77777777" w:rsidTr="00C23375">
        <w:trPr>
          <w:trHeight w:val="20"/>
        </w:trPr>
        <w:tc>
          <w:tcPr>
            <w:tcW w:w="1296" w:type="pct"/>
            <w:tcBorders>
              <w:top w:val="single" w:sz="4" w:space="0" w:color="000000"/>
              <w:bottom w:val="single" w:sz="4" w:space="0" w:color="000000"/>
            </w:tcBorders>
          </w:tcPr>
          <w:p w14:paraId="6E154305" w14:textId="3DA51F66" w:rsidR="002D0207" w:rsidRPr="002D0207" w:rsidRDefault="009968BC" w:rsidP="002D0207">
            <w:pPr>
              <w:pStyle w:val="TableContent"/>
            </w:pPr>
            <w:r>
              <w:t>Understanding</w:t>
            </w:r>
            <w:r w:rsidR="002D0207">
              <w:t xml:space="preserve"> </w:t>
            </w:r>
            <w:r w:rsidR="004E6498">
              <w:t>c</w:t>
            </w:r>
            <w:r w:rsidR="002D0207" w:rsidRPr="002D0207">
              <w:t xml:space="preserve">hart </w:t>
            </w:r>
            <w:r w:rsidR="004E6498">
              <w:t>e</w:t>
            </w:r>
            <w:r w:rsidR="002D0207" w:rsidRPr="002D0207">
              <w:t>lements</w:t>
            </w:r>
          </w:p>
        </w:tc>
        <w:tc>
          <w:tcPr>
            <w:tcW w:w="2392" w:type="pct"/>
            <w:tcBorders>
              <w:bottom w:val="single" w:sz="4" w:space="0" w:color="000000"/>
            </w:tcBorders>
          </w:tcPr>
          <w:p w14:paraId="40B91811" w14:textId="5E6D6477" w:rsidR="002D0207" w:rsidRPr="002D0207" w:rsidRDefault="002D0207" w:rsidP="002D0207">
            <w:pPr>
              <w:pStyle w:val="TableContent"/>
            </w:pPr>
            <w:r>
              <w:t>Add and remove chart elements from an existing chart</w:t>
            </w:r>
          </w:p>
        </w:tc>
        <w:tc>
          <w:tcPr>
            <w:tcW w:w="1312" w:type="pct"/>
            <w:tcBorders>
              <w:bottom w:val="single" w:sz="4" w:space="0" w:color="000000"/>
            </w:tcBorders>
          </w:tcPr>
          <w:p w14:paraId="17DD2AC1" w14:textId="77777777" w:rsidR="002D0207" w:rsidRPr="002D0207" w:rsidRDefault="002D0207" w:rsidP="002D0207">
            <w:pPr>
              <w:pStyle w:val="Tablelistbullet1"/>
            </w:pPr>
            <w:r>
              <w:t>5.2.3</w:t>
            </w:r>
          </w:p>
        </w:tc>
      </w:tr>
      <w:tr w:rsidR="002D0207" w14:paraId="55BC1CCD" w14:textId="77777777" w:rsidTr="00C23375">
        <w:trPr>
          <w:trHeight w:val="20"/>
        </w:trPr>
        <w:tc>
          <w:tcPr>
            <w:tcW w:w="1296" w:type="pct"/>
            <w:tcBorders>
              <w:top w:val="single" w:sz="4" w:space="0" w:color="000000"/>
              <w:bottom w:val="single" w:sz="4" w:space="0" w:color="000000"/>
            </w:tcBorders>
          </w:tcPr>
          <w:p w14:paraId="0558636E" w14:textId="2E3EFE70" w:rsidR="002D0207" w:rsidRPr="002D0207" w:rsidRDefault="009968BC" w:rsidP="002D0207">
            <w:pPr>
              <w:pStyle w:val="TableContent"/>
            </w:pPr>
            <w:r>
              <w:t>Understanding</w:t>
            </w:r>
            <w:r w:rsidR="002D0207">
              <w:t xml:space="preserve"> </w:t>
            </w:r>
            <w:r w:rsidR="004E6498">
              <w:t>c</w:t>
            </w:r>
            <w:r w:rsidR="002D0207" w:rsidRPr="002D0207">
              <w:t xml:space="preserve">hart </w:t>
            </w:r>
            <w:r w:rsidR="004E6498">
              <w:t>s</w:t>
            </w:r>
            <w:r w:rsidR="002D0207" w:rsidRPr="002D0207">
              <w:t xml:space="preserve">tyles and </w:t>
            </w:r>
            <w:r w:rsidR="004E6498">
              <w:t>l</w:t>
            </w:r>
            <w:r w:rsidR="002D0207" w:rsidRPr="002D0207">
              <w:t>ayouts</w:t>
            </w:r>
          </w:p>
        </w:tc>
        <w:tc>
          <w:tcPr>
            <w:tcW w:w="2392" w:type="pct"/>
            <w:tcBorders>
              <w:bottom w:val="single" w:sz="4" w:space="0" w:color="000000"/>
            </w:tcBorders>
          </w:tcPr>
          <w:p w14:paraId="2AEB3426" w14:textId="2C7D4FDC" w:rsidR="002D0207" w:rsidRPr="002D0207" w:rsidRDefault="002D0207" w:rsidP="002D0207">
            <w:pPr>
              <w:pStyle w:val="TableContent"/>
            </w:pPr>
            <w:r>
              <w:t>Apply layouts, styles</w:t>
            </w:r>
            <w:r w:rsidR="004E6498">
              <w:t>,</w:t>
            </w:r>
            <w:r>
              <w:t xml:space="preserve"> and colors to an existing chart</w:t>
            </w:r>
          </w:p>
        </w:tc>
        <w:tc>
          <w:tcPr>
            <w:tcW w:w="1312" w:type="pct"/>
            <w:tcBorders>
              <w:bottom w:val="single" w:sz="4" w:space="0" w:color="000000"/>
            </w:tcBorders>
          </w:tcPr>
          <w:p w14:paraId="2DF600A9" w14:textId="77777777" w:rsidR="002D0207" w:rsidRDefault="002D0207" w:rsidP="002D0207">
            <w:pPr>
              <w:pStyle w:val="Tablelistbullet1"/>
            </w:pPr>
            <w:r>
              <w:t>5.3.1</w:t>
            </w:r>
          </w:p>
          <w:p w14:paraId="1C3C70B2" w14:textId="68B56D0B" w:rsidR="00154504" w:rsidRPr="002D0207" w:rsidRDefault="00154504" w:rsidP="002D0207">
            <w:pPr>
              <w:pStyle w:val="Tablelistbullet1"/>
            </w:pPr>
            <w:r>
              <w:t>5.3.2</w:t>
            </w:r>
          </w:p>
        </w:tc>
      </w:tr>
      <w:tr w:rsidR="002D0207" w14:paraId="200A2573" w14:textId="77777777" w:rsidTr="00C23375">
        <w:trPr>
          <w:trHeight w:val="20"/>
        </w:trPr>
        <w:tc>
          <w:tcPr>
            <w:tcW w:w="1296" w:type="pct"/>
            <w:tcBorders>
              <w:top w:val="single" w:sz="4" w:space="0" w:color="000000"/>
              <w:bottom w:val="single" w:sz="4" w:space="0" w:color="000000"/>
            </w:tcBorders>
          </w:tcPr>
          <w:p w14:paraId="2CA9D0E5" w14:textId="579FB31B" w:rsidR="002D0207" w:rsidRPr="002D0207" w:rsidRDefault="009968BC" w:rsidP="002D0207">
            <w:pPr>
              <w:pStyle w:val="TableContent"/>
            </w:pPr>
            <w:r>
              <w:t>Understanding</w:t>
            </w:r>
            <w:r w:rsidR="002D0207">
              <w:t xml:space="preserve"> </w:t>
            </w:r>
            <w:r w:rsidR="004E6498">
              <w:t>s</w:t>
            </w:r>
            <w:r w:rsidR="002D0207" w:rsidRPr="002D0207">
              <w:t>parklines</w:t>
            </w:r>
          </w:p>
        </w:tc>
        <w:tc>
          <w:tcPr>
            <w:tcW w:w="2392" w:type="pct"/>
            <w:tcBorders>
              <w:bottom w:val="single" w:sz="4" w:space="0" w:color="000000"/>
            </w:tcBorders>
          </w:tcPr>
          <w:p w14:paraId="09BFB4AA" w14:textId="77777777" w:rsidR="002D0207" w:rsidRPr="002D0207" w:rsidRDefault="002D0207" w:rsidP="002D0207">
            <w:pPr>
              <w:pStyle w:val="TableContent"/>
            </w:pPr>
            <w:r>
              <w:t>Insert and modify sparklines</w:t>
            </w:r>
          </w:p>
        </w:tc>
        <w:tc>
          <w:tcPr>
            <w:tcW w:w="1312" w:type="pct"/>
            <w:tcBorders>
              <w:bottom w:val="single" w:sz="4" w:space="0" w:color="000000"/>
            </w:tcBorders>
          </w:tcPr>
          <w:p w14:paraId="1A829E93" w14:textId="77777777" w:rsidR="002D0207" w:rsidRPr="002D0207" w:rsidRDefault="002D0207" w:rsidP="002D0207">
            <w:pPr>
              <w:pStyle w:val="Tablelistbullet1"/>
            </w:pPr>
            <w:r>
              <w:t>2.4.1</w:t>
            </w:r>
          </w:p>
        </w:tc>
      </w:tr>
      <w:tr w:rsidR="000F4C9E" w14:paraId="33E21E55" w14:textId="77777777" w:rsidTr="000F4C9E">
        <w:trPr>
          <w:trHeight w:val="288"/>
        </w:trPr>
        <w:tc>
          <w:tcPr>
            <w:tcW w:w="1296" w:type="pct"/>
            <w:tcBorders>
              <w:right w:val="nil"/>
            </w:tcBorders>
            <w:shd w:val="clear" w:color="auto" w:fill="217346"/>
          </w:tcPr>
          <w:p w14:paraId="06E022FD" w14:textId="77777777" w:rsidR="000F4C9E" w:rsidRPr="002D0207" w:rsidRDefault="000F4C9E" w:rsidP="000F4C9E">
            <w:pPr>
              <w:pStyle w:val="Table2Header"/>
            </w:pPr>
            <w:r>
              <w:lastRenderedPageBreak/>
              <w:t>Lesson</w:t>
            </w:r>
          </w:p>
        </w:tc>
        <w:tc>
          <w:tcPr>
            <w:tcW w:w="2392" w:type="pct"/>
            <w:tcBorders>
              <w:right w:val="nil"/>
            </w:tcBorders>
            <w:shd w:val="clear" w:color="auto" w:fill="217346"/>
          </w:tcPr>
          <w:p w14:paraId="5FAAE720" w14:textId="77777777" w:rsidR="000F4C9E" w:rsidRPr="002D0207" w:rsidRDefault="000F4C9E" w:rsidP="000F4C9E">
            <w:pPr>
              <w:pStyle w:val="Table2Header"/>
            </w:pPr>
            <w:r>
              <w:t>Learning objective</w:t>
            </w:r>
          </w:p>
        </w:tc>
        <w:tc>
          <w:tcPr>
            <w:tcW w:w="1312" w:type="pct"/>
            <w:tcBorders>
              <w:right w:val="nil"/>
            </w:tcBorders>
            <w:shd w:val="clear" w:color="auto" w:fill="217346"/>
          </w:tcPr>
          <w:p w14:paraId="3A719EB3" w14:textId="77777777" w:rsidR="000F4C9E" w:rsidRPr="002D0207" w:rsidRDefault="000F4C9E" w:rsidP="000F4C9E">
            <w:pPr>
              <w:pStyle w:val="Table2Header"/>
            </w:pPr>
            <w:r>
              <w:t>Exam objective(s)</w:t>
            </w:r>
          </w:p>
        </w:tc>
      </w:tr>
      <w:tr w:rsidR="002D0207" w14:paraId="14C6FEE7" w14:textId="77777777" w:rsidTr="00C23375">
        <w:trPr>
          <w:trHeight w:val="20"/>
        </w:trPr>
        <w:tc>
          <w:tcPr>
            <w:tcW w:w="1296" w:type="pct"/>
            <w:tcBorders>
              <w:top w:val="single" w:sz="4" w:space="0" w:color="000000"/>
              <w:bottom w:val="single" w:sz="4" w:space="0" w:color="000000"/>
            </w:tcBorders>
          </w:tcPr>
          <w:p w14:paraId="404B8186" w14:textId="57136D17" w:rsidR="002D0207" w:rsidRPr="002D0207" w:rsidRDefault="009968BC" w:rsidP="002D0207">
            <w:pPr>
              <w:pStyle w:val="TableContent"/>
            </w:pPr>
            <w:r>
              <w:t>Understanding the</w:t>
            </w:r>
            <w:r w:rsidR="002D0207">
              <w:t xml:space="preserve"> </w:t>
            </w:r>
            <w:r w:rsidR="002D0207" w:rsidRPr="002D0207">
              <w:t>Quick Analysis</w:t>
            </w:r>
            <w:r>
              <w:t xml:space="preserve"> feature</w:t>
            </w:r>
          </w:p>
        </w:tc>
        <w:tc>
          <w:tcPr>
            <w:tcW w:w="2392" w:type="pct"/>
            <w:tcBorders>
              <w:bottom w:val="single" w:sz="4" w:space="0" w:color="000000"/>
            </w:tcBorders>
          </w:tcPr>
          <w:p w14:paraId="2BB4B5DE" w14:textId="77777777" w:rsidR="002D0207" w:rsidRPr="002D0207" w:rsidRDefault="002D0207" w:rsidP="002D0207">
            <w:pPr>
              <w:pStyle w:val="TableContent"/>
            </w:pPr>
            <w:r>
              <w:t>Use the Quick Analysis feature to quickly transform data</w:t>
            </w:r>
          </w:p>
        </w:tc>
        <w:tc>
          <w:tcPr>
            <w:tcW w:w="1312" w:type="pct"/>
            <w:tcBorders>
              <w:bottom w:val="single" w:sz="4" w:space="0" w:color="000000"/>
            </w:tcBorders>
          </w:tcPr>
          <w:p w14:paraId="4EB1C45D" w14:textId="76E9F189" w:rsidR="002D0207" w:rsidRDefault="005A5ADC" w:rsidP="00C23375">
            <w:pPr>
              <w:pStyle w:val="TableContent"/>
            </w:pPr>
            <w:r>
              <w:t>N/A</w:t>
            </w:r>
          </w:p>
        </w:tc>
      </w:tr>
      <w:tr w:rsidR="002D0207" w14:paraId="1B830B99" w14:textId="77777777" w:rsidTr="00C23375">
        <w:trPr>
          <w:trHeight w:val="20"/>
        </w:trPr>
        <w:tc>
          <w:tcPr>
            <w:tcW w:w="1296" w:type="pct"/>
          </w:tcPr>
          <w:p w14:paraId="312D9299" w14:textId="457DAEF4" w:rsidR="002D0207" w:rsidRPr="002D0207" w:rsidRDefault="002D0207" w:rsidP="002D0207">
            <w:pPr>
              <w:pStyle w:val="TableContent"/>
            </w:pPr>
            <w:r>
              <w:t xml:space="preserve">Cornerstone: </w:t>
            </w:r>
            <w:r w:rsidR="00BC04A2">
              <w:t>Observing farm</w:t>
            </w:r>
            <w:r>
              <w:t xml:space="preserve"> </w:t>
            </w:r>
            <w:r w:rsidR="004E6498">
              <w:t>e</w:t>
            </w:r>
            <w:r>
              <w:t xml:space="preserve">nergy </w:t>
            </w:r>
            <w:r w:rsidR="004E6498">
              <w:t>d</w:t>
            </w:r>
            <w:r>
              <w:t>ata</w:t>
            </w:r>
          </w:p>
        </w:tc>
        <w:tc>
          <w:tcPr>
            <w:tcW w:w="2392" w:type="pct"/>
          </w:tcPr>
          <w:p w14:paraId="3C5DD7A4" w14:textId="38B7BA53" w:rsidR="002D0207" w:rsidRPr="002D0207" w:rsidRDefault="002D0207" w:rsidP="002D0207">
            <w:pPr>
              <w:pStyle w:val="TableContent"/>
            </w:pPr>
            <w:r>
              <w:t>A</w:t>
            </w:r>
            <w:r w:rsidRPr="002D0207">
              <w:t>ssist a colleague by adding visualizations to data related to solar energy production, consumption, and costs</w:t>
            </w:r>
          </w:p>
        </w:tc>
        <w:tc>
          <w:tcPr>
            <w:tcW w:w="1312" w:type="pct"/>
          </w:tcPr>
          <w:p w14:paraId="7DFBB4A5" w14:textId="77777777" w:rsidR="005A5ADC" w:rsidRPr="005A5ADC" w:rsidRDefault="005A5ADC" w:rsidP="005A5ADC">
            <w:pPr>
              <w:pStyle w:val="Tablelistbullet1"/>
            </w:pPr>
            <w:r w:rsidRPr="005A5ADC">
              <w:t>2.4.1</w:t>
            </w:r>
          </w:p>
          <w:p w14:paraId="3C4E118E" w14:textId="77777777" w:rsidR="005A5ADC" w:rsidRPr="005A5ADC" w:rsidRDefault="005A5ADC" w:rsidP="005A5ADC">
            <w:pPr>
              <w:pStyle w:val="Tablelistbullet1"/>
            </w:pPr>
            <w:r w:rsidRPr="005A5ADC">
              <w:t>2.4.2</w:t>
            </w:r>
          </w:p>
          <w:p w14:paraId="1A0458EB" w14:textId="77777777" w:rsidR="005A5ADC" w:rsidRPr="005A5ADC" w:rsidRDefault="005A5ADC" w:rsidP="005A5ADC">
            <w:pPr>
              <w:pStyle w:val="Tablelistbullet1"/>
            </w:pPr>
            <w:r w:rsidRPr="005A5ADC">
              <w:t>2.4.3</w:t>
            </w:r>
          </w:p>
          <w:p w14:paraId="33D3EB2A" w14:textId="77777777" w:rsidR="005A5ADC" w:rsidRPr="005A5ADC" w:rsidRDefault="005A5ADC" w:rsidP="005A5ADC">
            <w:pPr>
              <w:pStyle w:val="Tablelistbullet1"/>
            </w:pPr>
            <w:r w:rsidRPr="005A5ADC">
              <w:t>5.1.1</w:t>
            </w:r>
          </w:p>
          <w:p w14:paraId="63F18226" w14:textId="77777777" w:rsidR="005A5ADC" w:rsidRPr="005A5ADC" w:rsidRDefault="005A5ADC" w:rsidP="005A5ADC">
            <w:pPr>
              <w:pStyle w:val="Tablelistbullet1"/>
            </w:pPr>
            <w:r w:rsidRPr="005A5ADC">
              <w:t>5.1.2</w:t>
            </w:r>
          </w:p>
          <w:p w14:paraId="431AC81E" w14:textId="77777777" w:rsidR="005A5ADC" w:rsidRPr="005A5ADC" w:rsidRDefault="005A5ADC" w:rsidP="005A5ADC">
            <w:pPr>
              <w:pStyle w:val="Tablelistbullet1"/>
            </w:pPr>
            <w:r w:rsidRPr="005A5ADC">
              <w:t>5.2.1</w:t>
            </w:r>
          </w:p>
          <w:p w14:paraId="757BF858" w14:textId="77777777" w:rsidR="005A5ADC" w:rsidRPr="005A5ADC" w:rsidRDefault="005A5ADC" w:rsidP="005A5ADC">
            <w:pPr>
              <w:pStyle w:val="Tablelistbullet1"/>
            </w:pPr>
            <w:r w:rsidRPr="005A5ADC">
              <w:t>5.2.2</w:t>
            </w:r>
          </w:p>
          <w:p w14:paraId="2FF332D1" w14:textId="77777777" w:rsidR="005A5ADC" w:rsidRPr="005A5ADC" w:rsidRDefault="005A5ADC" w:rsidP="005A5ADC">
            <w:pPr>
              <w:pStyle w:val="Tablelistbullet1"/>
            </w:pPr>
            <w:r w:rsidRPr="005A5ADC">
              <w:t>5.2.3</w:t>
            </w:r>
          </w:p>
          <w:p w14:paraId="1FF156AB" w14:textId="77777777" w:rsidR="005A5ADC" w:rsidRPr="005A5ADC" w:rsidRDefault="005A5ADC" w:rsidP="005A5ADC">
            <w:pPr>
              <w:pStyle w:val="Tablelistbullet1"/>
            </w:pPr>
            <w:r w:rsidRPr="005A5ADC">
              <w:t>5.3.1</w:t>
            </w:r>
          </w:p>
          <w:p w14:paraId="08969054" w14:textId="77777777" w:rsidR="005A5ADC" w:rsidRPr="005A5ADC" w:rsidRDefault="005A5ADC" w:rsidP="005A5ADC">
            <w:pPr>
              <w:pStyle w:val="Tablelistbullet1"/>
            </w:pPr>
            <w:r w:rsidRPr="005A5ADC">
              <w:t>5.3.2</w:t>
            </w:r>
          </w:p>
          <w:p w14:paraId="132B8E75" w14:textId="77777777" w:rsidR="005A5ADC" w:rsidRPr="005A5ADC" w:rsidRDefault="005A5ADC" w:rsidP="005A5ADC">
            <w:pPr>
              <w:pStyle w:val="Tablelistbullet1"/>
            </w:pPr>
            <w:r w:rsidRPr="005A5ADC">
              <w:t>5.3.3</w:t>
            </w:r>
          </w:p>
          <w:p w14:paraId="7726832B" w14:textId="0904CADD" w:rsidR="002D0207" w:rsidRPr="002D0207" w:rsidRDefault="005A5ADC" w:rsidP="005A5ADC">
            <w:pPr>
              <w:pStyle w:val="Tablelistbullet1"/>
            </w:pPr>
            <w:r w:rsidRPr="005A5ADC">
              <w:t>5.3.3</w:t>
            </w:r>
          </w:p>
        </w:tc>
      </w:tr>
    </w:tbl>
    <w:p w14:paraId="550C69C3" w14:textId="7ABB163E" w:rsidR="00C23375" w:rsidRPr="00C23375" w:rsidRDefault="00C23375" w:rsidP="00EC7004">
      <w:pPr>
        <w:pStyle w:val="Caption"/>
      </w:pPr>
      <w:r>
        <w:t xml:space="preserve">Table </w:t>
      </w:r>
      <w:r>
        <w:fldChar w:fldCharType="begin"/>
      </w:r>
      <w:r>
        <w:instrText xml:space="preserve"> SEQ Table \* ARABIC </w:instrText>
      </w:r>
      <w:r>
        <w:fldChar w:fldCharType="separate"/>
      </w:r>
      <w:r w:rsidR="0072785B">
        <w:rPr>
          <w:noProof/>
        </w:rPr>
        <w:t>1</w:t>
      </w:r>
      <w:r>
        <w:fldChar w:fldCharType="end"/>
      </w:r>
      <w:r>
        <w:t>: Objectives by lesson</w:t>
      </w:r>
    </w:p>
    <w:p w14:paraId="51D48F7F" w14:textId="77777777" w:rsidR="002D0207" w:rsidRDefault="002D0207" w:rsidP="002D0207">
      <w:pPr>
        <w:pStyle w:val="Heading2"/>
      </w:pPr>
      <w:bookmarkStart w:id="115" w:name="_Toc37688195"/>
      <w:r>
        <w:t>Scenario</w:t>
      </w:r>
      <w:bookmarkEnd w:id="115"/>
    </w:p>
    <w:p w14:paraId="0FFA889E" w14:textId="1AF76B66" w:rsidR="002D0207" w:rsidRPr="002D0207" w:rsidRDefault="002D0207" w:rsidP="002D0207">
      <w:r>
        <w:t>Munson</w:t>
      </w:r>
      <w:r w:rsidR="00BC04A2">
        <w:t>’</w:t>
      </w:r>
      <w:r>
        <w:t>s Pickles and Preserves</w:t>
      </w:r>
      <w:r w:rsidRPr="002D0207">
        <w:t xml:space="preserve"> is in an extremely favorable climate for solar energy production. Last year Munson</w:t>
      </w:r>
      <w:r w:rsidR="00BC04A2">
        <w:t>’</w:t>
      </w:r>
      <w:r w:rsidRPr="002D0207">
        <w:t>s invested in a solar array to provide electricity for all operations. The solar array has been a huge part of the farm</w:t>
      </w:r>
      <w:r w:rsidR="00BC04A2">
        <w:t>’</w:t>
      </w:r>
      <w:r w:rsidRPr="002D0207">
        <w:t xml:space="preserve">s digital </w:t>
      </w:r>
      <w:proofErr w:type="gramStart"/>
      <w:r w:rsidRPr="002D0207">
        <w:t>transformation, and</w:t>
      </w:r>
      <w:proofErr w:type="gramEnd"/>
      <w:r w:rsidRPr="002D0207">
        <w:t xml:space="preserve"> </w:t>
      </w:r>
      <w:r w:rsidR="002A0562">
        <w:t xml:space="preserve">is </w:t>
      </w:r>
      <w:r w:rsidRPr="002D0207">
        <w:t>an exciting project for everyone to witness. Everyone at the farm is proud of the initiative to move to a renewable source of electricity, and they</w:t>
      </w:r>
      <w:r w:rsidR="00BC04A2">
        <w:t>’</w:t>
      </w:r>
      <w:r w:rsidRPr="002D0207">
        <w:t>ve all been anxious to know what the data says about the endeavor. In fact, it seems like the entire community wants to know how well the solar project is going!</w:t>
      </w:r>
    </w:p>
    <w:p w14:paraId="1957BFE3" w14:textId="44E0660A" w:rsidR="002D0207" w:rsidRPr="002D0207" w:rsidRDefault="002D0207" w:rsidP="002D0207">
      <w:r w:rsidRPr="00A7400B">
        <w:t xml:space="preserve">A colleague has </w:t>
      </w:r>
      <w:r w:rsidRPr="002D0207">
        <w:t xml:space="preserve">been collecting as much data as possible related to the solar array and overall electricity consumption on the farm. He is enthusiastic to </w:t>
      </w:r>
      <w:r w:rsidR="002A0562">
        <w:t xml:space="preserve">share with </w:t>
      </w:r>
      <w:r w:rsidRPr="002D0207">
        <w:t>everyone that the solar array has made a big difference, but he is having a hard time understanding the data, let alone explaining it</w:t>
      </w:r>
      <w:r w:rsidR="002A0562">
        <w:t>—</w:t>
      </w:r>
      <w:r w:rsidRPr="002D0207">
        <w:t xml:space="preserve">it </w:t>
      </w:r>
      <w:proofErr w:type="gramStart"/>
      <w:r w:rsidRPr="002D0207">
        <w:t>really just</w:t>
      </w:r>
      <w:proofErr w:type="gramEnd"/>
      <w:r w:rsidRPr="002D0207">
        <w:t xml:space="preserve"> looks like a bunch of numbers! Knowing that you</w:t>
      </w:r>
      <w:r w:rsidR="00BC04A2">
        <w:t>’</w:t>
      </w:r>
      <w:r w:rsidRPr="002D0207">
        <w:t xml:space="preserve">re getting pretty good at </w:t>
      </w:r>
      <w:r w:rsidR="009C7E25">
        <w:t>Excel</w:t>
      </w:r>
      <w:r w:rsidRPr="002D0207">
        <w:t xml:space="preserve">, he wants your help </w:t>
      </w:r>
      <w:r w:rsidR="00554F74">
        <w:t>to</w:t>
      </w:r>
      <w:r w:rsidR="002A0562">
        <w:t xml:space="preserve"> create </w:t>
      </w:r>
      <w:r w:rsidRPr="002D0207">
        <w:t>visualiz</w:t>
      </w:r>
      <w:r w:rsidR="002A0562">
        <w:t>ations for</w:t>
      </w:r>
      <w:r w:rsidRPr="002D0207">
        <w:t xml:space="preserve"> all this data about solar energy production, consumption, and costs. You</w:t>
      </w:r>
      <w:r w:rsidR="00BC04A2">
        <w:t>’</w:t>
      </w:r>
      <w:r w:rsidRPr="002D0207">
        <w:t>ll need to add some conditional formatting, charts, and sparklines to help make the data clear.</w:t>
      </w:r>
    </w:p>
    <w:p w14:paraId="624661D4" w14:textId="77777777" w:rsidR="005616A5" w:rsidRPr="005616A5" w:rsidRDefault="005616A5" w:rsidP="005616A5">
      <w:r>
        <w:br w:type="page"/>
      </w:r>
    </w:p>
    <w:p w14:paraId="56691A91" w14:textId="48C5AB38" w:rsidR="002D0207" w:rsidRDefault="002D0207" w:rsidP="002D0207">
      <w:pPr>
        <w:pStyle w:val="Heading2"/>
      </w:pPr>
      <w:bookmarkStart w:id="116" w:name="_Toc37688196"/>
      <w:r>
        <w:lastRenderedPageBreak/>
        <w:t>Cornerstone</w:t>
      </w:r>
      <w:bookmarkEnd w:id="116"/>
    </w:p>
    <w:p w14:paraId="192D01DF" w14:textId="547A7773" w:rsidR="002D0207" w:rsidRPr="002D0207" w:rsidRDefault="002D0207" w:rsidP="002D0207">
      <w:r>
        <w:t xml:space="preserve">This module concludes with a cornerstone in which </w:t>
      </w:r>
      <w:r w:rsidR="00620879">
        <w:t>you</w:t>
      </w:r>
      <w:r w:rsidR="00BC04A2">
        <w:t>’</w:t>
      </w:r>
      <w:r w:rsidR="00620879">
        <w:t>ll</w:t>
      </w:r>
      <w:r>
        <w:t xml:space="preserve"> </w:t>
      </w:r>
      <w:r w:rsidRPr="002D0207">
        <w:t>make data about Munson</w:t>
      </w:r>
      <w:r w:rsidR="00BC04A2">
        <w:t>’</w:t>
      </w:r>
      <w:r w:rsidRPr="002D0207">
        <w:t>s solar array easier to view and understand. In this cornerstone, you</w:t>
      </w:r>
      <w:r w:rsidR="00BC04A2">
        <w:t>’</w:t>
      </w:r>
      <w:r w:rsidRPr="002D0207">
        <w:t>ll:</w:t>
      </w:r>
    </w:p>
    <w:p w14:paraId="6EAD8FA4" w14:textId="77777777" w:rsidR="002D0207" w:rsidRDefault="002D0207" w:rsidP="002D0207">
      <w:pPr>
        <w:pStyle w:val="Bulletlevel1"/>
      </w:pPr>
      <w:r>
        <w:t>Apply conditional formatting to draw attention to important data.</w:t>
      </w:r>
    </w:p>
    <w:p w14:paraId="136C794C" w14:textId="14B3C643" w:rsidR="002D0207" w:rsidRDefault="002D0207" w:rsidP="002D0207">
      <w:pPr>
        <w:pStyle w:val="Bulletlevel1"/>
      </w:pPr>
      <w:r>
        <w:t>Create charts to visually represent the data</w:t>
      </w:r>
      <w:r w:rsidR="002A0562">
        <w:t>,</w:t>
      </w:r>
      <w:r>
        <w:t xml:space="preserve"> and customize those charts, as necessary.</w:t>
      </w:r>
    </w:p>
    <w:p w14:paraId="43760FAF" w14:textId="77777777" w:rsidR="002D0207" w:rsidRDefault="002D0207" w:rsidP="002D0207">
      <w:pPr>
        <w:pStyle w:val="Bulletlevel1"/>
      </w:pPr>
      <w:r>
        <w:t>Improve the readability and visual impact of charts by applying styles, layouts, and color schemes.</w:t>
      </w:r>
    </w:p>
    <w:p w14:paraId="3F032874" w14:textId="5E343E38" w:rsidR="00176AF5" w:rsidRPr="002A0562" w:rsidRDefault="002D0207" w:rsidP="005616A5">
      <w:pPr>
        <w:pStyle w:val="Bulletlevel1"/>
      </w:pPr>
      <w:r>
        <w:t xml:space="preserve">Add and </w:t>
      </w:r>
      <w:r w:rsidRPr="005616A5">
        <w:t>customize</w:t>
      </w:r>
      <w:r>
        <w:t xml:space="preserve"> sparklines to </w:t>
      </w:r>
      <w:r w:rsidR="002A0562">
        <w:t>demonstrate</w:t>
      </w:r>
      <w:r>
        <w:t xml:space="preserve"> general trends and emphasize important data points.</w:t>
      </w:r>
    </w:p>
    <w:p w14:paraId="751F3BC1" w14:textId="77777777" w:rsidR="00BC04A2" w:rsidRPr="00BC04A2" w:rsidRDefault="00BC04A2" w:rsidP="005616A5">
      <w:bookmarkStart w:id="117" w:name="_Toc17841385"/>
      <w:bookmarkStart w:id="118" w:name="_Toc18356509"/>
      <w:bookmarkEnd w:id="111"/>
      <w:bookmarkEnd w:id="112"/>
      <w:r>
        <w:br w:type="page"/>
      </w:r>
    </w:p>
    <w:p w14:paraId="25BF7D89" w14:textId="4050C195" w:rsidR="00715218" w:rsidRDefault="00715218" w:rsidP="00715218">
      <w:pPr>
        <w:pStyle w:val="Heading1"/>
      </w:pPr>
      <w:bookmarkStart w:id="119" w:name="_Toc37688197"/>
      <w:r>
        <w:lastRenderedPageBreak/>
        <w:t xml:space="preserve">Lesson 1: </w:t>
      </w:r>
      <w:r w:rsidR="009968BC">
        <w:t>Using c</w:t>
      </w:r>
      <w:r>
        <w:t xml:space="preserve">onditional </w:t>
      </w:r>
      <w:r w:rsidR="00BD5B1F">
        <w:t>f</w:t>
      </w:r>
      <w:r>
        <w:t>ormatting</w:t>
      </w:r>
      <w:bookmarkEnd w:id="119"/>
    </w:p>
    <w:p w14:paraId="3E3FB122" w14:textId="77777777" w:rsidR="00715218" w:rsidRPr="005B6C37" w:rsidRDefault="00715218" w:rsidP="00715218">
      <w:pPr>
        <w:pStyle w:val="Heading2"/>
      </w:pPr>
      <w:bookmarkStart w:id="120" w:name="_Toc37688198"/>
      <w:r w:rsidRPr="005B6C37">
        <w:t>Overview</w:t>
      </w:r>
      <w:bookmarkEnd w:id="120"/>
    </w:p>
    <w:p w14:paraId="2C7B4051" w14:textId="12D62076" w:rsidR="00715218" w:rsidRPr="00715218" w:rsidRDefault="00715218" w:rsidP="00715218">
      <w:r>
        <w:t xml:space="preserve">In this lesson, </w:t>
      </w:r>
      <w:r w:rsidR="00620879">
        <w:t>you</w:t>
      </w:r>
      <w:r w:rsidR="00BC04A2">
        <w:t>’</w:t>
      </w:r>
      <w:r w:rsidR="00620879">
        <w:t>ll</w:t>
      </w:r>
      <w:r w:rsidRPr="00715218">
        <w:t xml:space="preserve"> use conditional formatting to emphasize and highlight important pieces of data. </w:t>
      </w:r>
      <w:r w:rsidR="00620879">
        <w:t>You</w:t>
      </w:r>
      <w:r w:rsidR="00BC04A2">
        <w:t>’</w:t>
      </w:r>
      <w:r w:rsidR="00620879">
        <w:t>ll</w:t>
      </w:r>
      <w:r w:rsidRPr="00715218">
        <w:t xml:space="preserve"> learn how to apply conditional formatting, and </w:t>
      </w:r>
      <w:r w:rsidR="00620879">
        <w:t>you</w:t>
      </w:r>
      <w:r w:rsidR="00BC04A2">
        <w:t>’</w:t>
      </w:r>
      <w:r w:rsidR="00620879">
        <w:t>ll</w:t>
      </w:r>
      <w:r w:rsidRPr="00715218">
        <w:t xml:space="preserve"> also learn how to remove </w:t>
      </w:r>
      <w:r w:rsidR="00353CCD">
        <w:t>it</w:t>
      </w:r>
      <w:r w:rsidRPr="00715218">
        <w:t>. The activities in this lesson will give you the opportunity to practice applying and removing a variety of conditional formatting options.</w:t>
      </w:r>
    </w:p>
    <w:p w14:paraId="0F5F2A89" w14:textId="071C8310" w:rsidR="00715218" w:rsidRDefault="00715218" w:rsidP="007C3091">
      <w:pPr>
        <w:pStyle w:val="Heading2"/>
        <w:tabs>
          <w:tab w:val="left" w:pos="5994"/>
        </w:tabs>
      </w:pPr>
      <w:bookmarkStart w:id="121" w:name="_Toc37688199"/>
      <w:r>
        <w:t>Warm</w:t>
      </w:r>
      <w:r w:rsidR="00BC04A2">
        <w:t>-</w:t>
      </w:r>
      <w:r>
        <w:t>up</w:t>
      </w:r>
      <w:bookmarkEnd w:id="121"/>
    </w:p>
    <w:p w14:paraId="50EF8BB5" w14:textId="367D4681" w:rsidR="00715218" w:rsidRPr="00715218" w:rsidRDefault="00715218" w:rsidP="00715218">
      <w:r>
        <w:t>Use these questions to find out what you</w:t>
      </w:r>
      <w:r w:rsidRPr="00715218">
        <w:t xml:space="preserve"> already know about this lesson</w:t>
      </w:r>
      <w:r w:rsidR="00BC04A2">
        <w:t>’</w:t>
      </w:r>
      <w:r w:rsidRPr="00715218">
        <w:t>s topics:</w:t>
      </w:r>
    </w:p>
    <w:p w14:paraId="10CF729A" w14:textId="044A2216" w:rsidR="00715218" w:rsidRPr="00715218" w:rsidRDefault="00715218" w:rsidP="00715218">
      <w:pPr>
        <w:pStyle w:val="Numberedlist1"/>
      </w:pPr>
      <w:r>
        <w:t xml:space="preserve">Conditional </w:t>
      </w:r>
      <w:r w:rsidRPr="00715218">
        <w:t>formatting uses a condition to determine a cell</w:t>
      </w:r>
      <w:r w:rsidR="00BC04A2">
        <w:t>’</w:t>
      </w:r>
      <w:r w:rsidRPr="00715218">
        <w:t>s</w:t>
      </w:r>
      <w:r w:rsidR="000F4C9E">
        <w:t xml:space="preserve"> _________</w:t>
      </w:r>
      <w:r w:rsidRPr="00715218">
        <w:t>.</w:t>
      </w:r>
    </w:p>
    <w:p w14:paraId="016C3B3E" w14:textId="77777777" w:rsidR="00715218" w:rsidRPr="00715218" w:rsidRDefault="00715218" w:rsidP="00715218">
      <w:pPr>
        <w:pStyle w:val="Prompt"/>
      </w:pPr>
      <w:r>
        <w:t>Select the correct option.</w:t>
      </w:r>
    </w:p>
    <w:p w14:paraId="30295CF7" w14:textId="77777777" w:rsidR="00715218" w:rsidRPr="00FB0935" w:rsidRDefault="00715218" w:rsidP="00FB0935">
      <w:pPr>
        <w:pStyle w:val="Numberedlist2"/>
      </w:pPr>
      <w:r w:rsidRPr="00FB0935">
        <w:t>Value</w:t>
      </w:r>
    </w:p>
    <w:p w14:paraId="3DE04659" w14:textId="4A445805" w:rsidR="00715218" w:rsidRPr="00FB0935" w:rsidRDefault="00715218" w:rsidP="00FB0935">
      <w:pPr>
        <w:pStyle w:val="Numberedlist2"/>
      </w:pPr>
      <w:r w:rsidRPr="00FB0935">
        <w:t>Appearance</w:t>
      </w:r>
    </w:p>
    <w:p w14:paraId="5FF7A8C6" w14:textId="77777777" w:rsidR="00715218" w:rsidRPr="00FB0935" w:rsidRDefault="00715218" w:rsidP="00FB0935">
      <w:pPr>
        <w:pStyle w:val="Numberedlist2"/>
      </w:pPr>
      <w:r w:rsidRPr="00FB0935">
        <w:t>Size</w:t>
      </w:r>
    </w:p>
    <w:p w14:paraId="3B128D65" w14:textId="77777777" w:rsidR="00715218" w:rsidRPr="00FB0935" w:rsidRDefault="00715218" w:rsidP="00FB0935">
      <w:pPr>
        <w:pStyle w:val="Numberedlist2"/>
      </w:pPr>
      <w:r w:rsidRPr="00FB0935">
        <w:t>Location</w:t>
      </w:r>
    </w:p>
    <w:p w14:paraId="51C730E2" w14:textId="2E42DF85" w:rsidR="00715218" w:rsidRDefault="00715218" w:rsidP="00715218">
      <w:pPr>
        <w:pStyle w:val="Numberedlist1"/>
      </w:pPr>
      <w:r>
        <w:t xml:space="preserve">Which of the following </w:t>
      </w:r>
      <w:r w:rsidR="00353CCD">
        <w:t xml:space="preserve">values </w:t>
      </w:r>
      <w:r>
        <w:t>can be indicated using conditional formatting?</w:t>
      </w:r>
    </w:p>
    <w:p w14:paraId="61AB3C18" w14:textId="77777777" w:rsidR="00715218" w:rsidRPr="00715218" w:rsidRDefault="00715218" w:rsidP="00715218">
      <w:pPr>
        <w:pStyle w:val="Prompt"/>
      </w:pPr>
      <w:r>
        <w:t xml:space="preserve">Select </w:t>
      </w:r>
      <w:r w:rsidRPr="00715218">
        <w:t>all that apply.</w:t>
      </w:r>
    </w:p>
    <w:p w14:paraId="012D5770" w14:textId="3AF189DD" w:rsidR="00715218" w:rsidRPr="00FB0935" w:rsidRDefault="00715218" w:rsidP="00C53F72">
      <w:pPr>
        <w:pStyle w:val="Numberedlist2"/>
        <w:numPr>
          <w:ilvl w:val="0"/>
          <w:numId w:val="95"/>
        </w:numPr>
      </w:pPr>
      <w:r w:rsidRPr="00FB0935">
        <w:t>High or low values</w:t>
      </w:r>
    </w:p>
    <w:p w14:paraId="43801AAF" w14:textId="77777777" w:rsidR="00715218" w:rsidRPr="00FB0935" w:rsidRDefault="00715218" w:rsidP="00C53F72">
      <w:pPr>
        <w:pStyle w:val="Numberedlist2"/>
        <w:numPr>
          <w:ilvl w:val="0"/>
          <w:numId w:val="95"/>
        </w:numPr>
      </w:pPr>
      <w:r w:rsidRPr="00FB0935">
        <w:t>Average values</w:t>
      </w:r>
    </w:p>
    <w:p w14:paraId="248C91DB" w14:textId="77777777" w:rsidR="00715218" w:rsidRPr="00FB0935" w:rsidRDefault="00715218" w:rsidP="00C53F72">
      <w:pPr>
        <w:pStyle w:val="Numberedlist2"/>
        <w:numPr>
          <w:ilvl w:val="0"/>
          <w:numId w:val="95"/>
        </w:numPr>
      </w:pPr>
      <w:r w:rsidRPr="00FB0935">
        <w:t>Projected values based on the data</w:t>
      </w:r>
    </w:p>
    <w:p w14:paraId="3FC43B2D" w14:textId="5F42B927" w:rsidR="00715218" w:rsidRPr="00FB0935" w:rsidRDefault="00715218" w:rsidP="00C53F72">
      <w:pPr>
        <w:pStyle w:val="Numberedlist2"/>
        <w:numPr>
          <w:ilvl w:val="0"/>
          <w:numId w:val="95"/>
        </w:numPr>
      </w:pPr>
      <w:r w:rsidRPr="00FB0935">
        <w:t>Duplicate values</w:t>
      </w:r>
    </w:p>
    <w:p w14:paraId="5178AF4E" w14:textId="77777777" w:rsidR="00EC7004" w:rsidRDefault="00EC7004" w:rsidP="005616A5">
      <w:pPr>
        <w:rPr>
          <w:szCs w:val="24"/>
        </w:rPr>
      </w:pPr>
      <w:r>
        <w:br w:type="page"/>
      </w:r>
    </w:p>
    <w:p w14:paraId="661F0529" w14:textId="57D64096" w:rsidR="00715218" w:rsidRDefault="00715218" w:rsidP="00715218">
      <w:pPr>
        <w:pStyle w:val="Numberedlist1"/>
      </w:pPr>
      <w:r>
        <w:lastRenderedPageBreak/>
        <w:t xml:space="preserve">Which of the following </w:t>
      </w:r>
      <w:r w:rsidR="00353CCD">
        <w:t xml:space="preserve">options </w:t>
      </w:r>
      <w:r>
        <w:t>are types of conditional formatting?</w:t>
      </w:r>
    </w:p>
    <w:p w14:paraId="4F15F19A" w14:textId="77777777" w:rsidR="00715218" w:rsidRPr="00715218" w:rsidRDefault="00715218" w:rsidP="00715218">
      <w:pPr>
        <w:pStyle w:val="Prompt"/>
      </w:pPr>
      <w:r w:rsidRPr="00FD5A49">
        <w:t>Select all that apply.</w:t>
      </w:r>
    </w:p>
    <w:p w14:paraId="17E27684" w14:textId="1DC5ED27" w:rsidR="00715218" w:rsidRPr="00715218" w:rsidRDefault="00715218" w:rsidP="00C53F72">
      <w:pPr>
        <w:pStyle w:val="Numberedlist2"/>
        <w:numPr>
          <w:ilvl w:val="0"/>
          <w:numId w:val="8"/>
        </w:numPr>
      </w:pPr>
      <w:r>
        <w:t xml:space="preserve">Color </w:t>
      </w:r>
      <w:r w:rsidR="00353CCD">
        <w:t>s</w:t>
      </w:r>
      <w:r w:rsidRPr="00715218">
        <w:t>cales</w:t>
      </w:r>
    </w:p>
    <w:p w14:paraId="65E96A10" w14:textId="77777777" w:rsidR="00715218" w:rsidRDefault="00715218" w:rsidP="00C53F72">
      <w:pPr>
        <w:pStyle w:val="Numberedlist2"/>
        <w:numPr>
          <w:ilvl w:val="0"/>
          <w:numId w:val="8"/>
        </w:numPr>
      </w:pPr>
      <w:r>
        <w:t>Tables</w:t>
      </w:r>
    </w:p>
    <w:p w14:paraId="4696C5EC" w14:textId="731C7CE2" w:rsidR="00715218" w:rsidRDefault="00715218" w:rsidP="00C53F72">
      <w:pPr>
        <w:pStyle w:val="Numberedlist2"/>
        <w:numPr>
          <w:ilvl w:val="0"/>
          <w:numId w:val="8"/>
        </w:numPr>
      </w:pPr>
      <w:r>
        <w:t xml:space="preserve">Pie </w:t>
      </w:r>
      <w:r w:rsidR="00353CCD">
        <w:t>c</w:t>
      </w:r>
      <w:r>
        <w:t>harts</w:t>
      </w:r>
    </w:p>
    <w:p w14:paraId="2133CDF8" w14:textId="4D27BECB" w:rsidR="00715218" w:rsidRDefault="00715218" w:rsidP="00C53F72">
      <w:pPr>
        <w:pStyle w:val="Numberedlist2"/>
        <w:numPr>
          <w:ilvl w:val="0"/>
          <w:numId w:val="8"/>
        </w:numPr>
      </w:pPr>
      <w:r>
        <w:t xml:space="preserve">Data </w:t>
      </w:r>
      <w:r w:rsidR="00353CCD">
        <w:t>b</w:t>
      </w:r>
      <w:r>
        <w:t>ars</w:t>
      </w:r>
    </w:p>
    <w:p w14:paraId="5B7177C3" w14:textId="08CF527B" w:rsidR="00715218" w:rsidRDefault="00715218" w:rsidP="00C53F72">
      <w:pPr>
        <w:pStyle w:val="Numberedlist2"/>
        <w:numPr>
          <w:ilvl w:val="0"/>
          <w:numId w:val="8"/>
        </w:numPr>
      </w:pPr>
      <w:r>
        <w:t xml:space="preserve">Highlight </w:t>
      </w:r>
      <w:r w:rsidR="00353CCD">
        <w:t>c</w:t>
      </w:r>
      <w:r>
        <w:t xml:space="preserve">ells </w:t>
      </w:r>
      <w:r w:rsidR="00353CCD">
        <w:t>r</w:t>
      </w:r>
      <w:r>
        <w:t>ules</w:t>
      </w:r>
    </w:p>
    <w:p w14:paraId="2B0C576C" w14:textId="77777777" w:rsidR="00715218" w:rsidRDefault="00715218" w:rsidP="00C53F72">
      <w:pPr>
        <w:pStyle w:val="Numberedlist2"/>
        <w:numPr>
          <w:ilvl w:val="0"/>
          <w:numId w:val="8"/>
        </w:numPr>
      </w:pPr>
      <w:r>
        <w:t>SmartArt</w:t>
      </w:r>
    </w:p>
    <w:p w14:paraId="13828D13" w14:textId="19C4BDEF" w:rsidR="00715218" w:rsidRDefault="00715218" w:rsidP="00715218">
      <w:pPr>
        <w:pStyle w:val="Numberedlist1"/>
      </w:pPr>
      <w:r>
        <w:t xml:space="preserve">You can indicate positive, negative, or neutral values with icons by using </w:t>
      </w:r>
      <w:sdt>
        <w:sdtPr>
          <w:alias w:val="Question 4"/>
          <w:tag w:val="Question 4"/>
          <w:id w:val="-1057004968"/>
          <w:lock w:val="sdtLocked"/>
          <w:placeholder>
            <w:docPart w:val="A042A3201C7F4650B1EC3D0CD809AB05"/>
          </w:placeholder>
          <w:showingPlcHdr/>
        </w:sdtPr>
        <w:sdtEndPr/>
        <w:sdtContent>
          <w:r w:rsidR="0085144A">
            <w:rPr>
              <w:rStyle w:val="Inlinebold"/>
            </w:rPr>
            <w:t>Select here to enter text.</w:t>
          </w:r>
        </w:sdtContent>
      </w:sdt>
      <w:r>
        <w:t>.</w:t>
      </w:r>
    </w:p>
    <w:p w14:paraId="126AC648" w14:textId="695CBC87" w:rsidR="00715218" w:rsidRPr="00715218" w:rsidRDefault="00715218" w:rsidP="00715218">
      <w:pPr>
        <w:pStyle w:val="Prompt"/>
      </w:pPr>
    </w:p>
    <w:p w14:paraId="2028E33B" w14:textId="77777777" w:rsidR="005A1A6F" w:rsidRDefault="005A1A6F" w:rsidP="005A1A6F">
      <w:pPr>
        <w:pStyle w:val="Heading2"/>
      </w:pPr>
      <w:bookmarkStart w:id="122" w:name="_Toc37688200"/>
      <w:r>
        <w:t>Topic 1: Apply conditional formatting</w:t>
      </w:r>
      <w:bookmarkEnd w:id="122"/>
    </w:p>
    <w:p w14:paraId="5BA2129E" w14:textId="7955B82E" w:rsidR="005A1A6F" w:rsidRPr="005A1A6F" w:rsidRDefault="005A1A6F" w:rsidP="005A1A6F">
      <w:r w:rsidRPr="005A1A6F">
        <w:rPr>
          <w:noProof/>
        </w:rPr>
        <w:drawing>
          <wp:inline distT="0" distB="0" distL="0" distR="0" wp14:anchorId="5BEF7D9C" wp14:editId="51DC6443">
            <wp:extent cx="302554" cy="365587"/>
            <wp:effectExtent l="0" t="0" r="2540"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5A1A6F">
        <w:t xml:space="preserve"> </w:t>
      </w:r>
      <w:r w:rsidR="009C7E25">
        <w:t>An Excel</w:t>
      </w:r>
      <w:r w:rsidRPr="005A1A6F">
        <w:t xml:space="preserve"> workbook can include a lot of data, and sometimes all that data can overwhelm the user and make it difficult to understand. For example, imagine you</w:t>
      </w:r>
      <w:r w:rsidR="00BC04A2">
        <w:t>’</w:t>
      </w:r>
      <w:r w:rsidRPr="005A1A6F">
        <w:t xml:space="preserve">re planning a hike next week and have a table </w:t>
      </w:r>
      <w:r w:rsidR="008D5E49">
        <w:t>of</w:t>
      </w:r>
      <w:r w:rsidRPr="005A1A6F">
        <w:t xml:space="preserve"> the temperature forecast every hour for all seven days</w:t>
      </w:r>
      <w:r w:rsidR="008D5E49">
        <w:t>—</w:t>
      </w:r>
      <w:r w:rsidRPr="005A1A6F">
        <w:t>that</w:t>
      </w:r>
      <w:r w:rsidR="00BC04A2">
        <w:t>’</w:t>
      </w:r>
      <w:r w:rsidRPr="005A1A6F">
        <w:t xml:space="preserve">s a lot of numbers! You only care about avoiding the times when the temperature is going to be too hot </w:t>
      </w:r>
      <w:r w:rsidR="008D5E49">
        <w:t xml:space="preserve">or </w:t>
      </w:r>
      <w:r w:rsidRPr="005A1A6F">
        <w:t>too cool, but to find those you</w:t>
      </w:r>
      <w:r w:rsidR="00BC04A2">
        <w:t>’</w:t>
      </w:r>
      <w:r w:rsidRPr="005A1A6F">
        <w:t xml:space="preserve">d have to </w:t>
      </w:r>
      <w:r w:rsidR="0039376C">
        <w:t>search</w:t>
      </w:r>
      <w:r w:rsidRPr="005A1A6F">
        <w:t xml:space="preserve"> through every hour of each day. Fortunately, </w:t>
      </w:r>
      <w:r w:rsidR="009C7E25">
        <w:t>Excel</w:t>
      </w:r>
      <w:r w:rsidRPr="005A1A6F">
        <w:t xml:space="preserve"> provides several features to help you quickly analyze your data.</w:t>
      </w:r>
    </w:p>
    <w:p w14:paraId="73B11C79" w14:textId="66ABA9A3" w:rsidR="005A1A6F" w:rsidRPr="005A1A6F" w:rsidRDefault="005A1A6F" w:rsidP="005A1A6F">
      <w:r>
        <w:t xml:space="preserve">Conditional </w:t>
      </w:r>
      <w:r w:rsidRPr="005A1A6F">
        <w:t>formatting allows you to emphasize differences in your data by changing the cells</w:t>
      </w:r>
      <w:r w:rsidR="00BC04A2">
        <w:t>’</w:t>
      </w:r>
      <w:r w:rsidRPr="005A1A6F">
        <w:t xml:space="preserve"> appearance based on criteria. If you use it to draw attention to the </w:t>
      </w:r>
      <w:proofErr w:type="gramStart"/>
      <w:r w:rsidRPr="005A1A6F">
        <w:t xml:space="preserve">really </w:t>
      </w:r>
      <w:r w:rsidR="00616E7B">
        <w:t>hot</w:t>
      </w:r>
      <w:proofErr w:type="gramEnd"/>
      <w:r w:rsidRPr="005A1A6F">
        <w:t xml:space="preserve"> and really cool temperatures, you can easily find the perfect time to schedule your hike.</w:t>
      </w:r>
    </w:p>
    <w:p w14:paraId="6C9E4F6E" w14:textId="2CD7AB6F" w:rsidR="005A1A6F" w:rsidRDefault="005A1A6F" w:rsidP="005A1A6F">
      <w:pPr>
        <w:pStyle w:val="Heading3"/>
      </w:pPr>
      <w:bookmarkStart w:id="123" w:name="_Toc37688201"/>
      <w:r>
        <w:t xml:space="preserve">Highlight the </w:t>
      </w:r>
      <w:r w:rsidR="00BD5B1F">
        <w:t>t</w:t>
      </w:r>
      <w:r>
        <w:t xml:space="preserve">op 10 </w:t>
      </w:r>
      <w:r w:rsidR="00BD5B1F">
        <w:t>i</w:t>
      </w:r>
      <w:r>
        <w:t xml:space="preserve">tems in a </w:t>
      </w:r>
      <w:r w:rsidR="00BD5B1F">
        <w:t>r</w:t>
      </w:r>
      <w:r>
        <w:t>ange</w:t>
      </w:r>
      <w:bookmarkEnd w:id="123"/>
    </w:p>
    <w:p w14:paraId="105A2A5F" w14:textId="1283B104" w:rsidR="005A1A6F" w:rsidRPr="005A1A6F" w:rsidRDefault="005A1A6F" w:rsidP="005A1A6F">
      <w:r>
        <w:t xml:space="preserve">To draw attention to the highest values in your data, </w:t>
      </w:r>
      <w:r w:rsidRPr="005A1A6F">
        <w:t>select the range of cells you want to format. The following screenshot depicts a set of data selected for conditional formatting</w:t>
      </w:r>
      <w:r w:rsidR="00616E7B">
        <w:t>.</w:t>
      </w:r>
    </w:p>
    <w:p w14:paraId="3233FDB8" w14:textId="6887C41B" w:rsidR="005A1A6F" w:rsidRPr="005A1A6F" w:rsidRDefault="005A1A6F" w:rsidP="00EC7004">
      <w:pPr>
        <w:pStyle w:val="Caption"/>
      </w:pPr>
      <w:r w:rsidRPr="005A1A6F">
        <w:rPr>
          <w:noProof/>
        </w:rPr>
        <w:lastRenderedPageBreak/>
        <w:drawing>
          <wp:inline distT="0" distB="0" distL="0" distR="0" wp14:anchorId="19688811" wp14:editId="0EFF46DE">
            <wp:extent cx="4855845" cy="2600960"/>
            <wp:effectExtent l="19050" t="19050" r="20955" b="27940"/>
            <wp:docPr id="15" name="Picture 15" descr="Screenshot of a range of cells selected for 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5845" cy="2600960"/>
                    </a:xfrm>
                    <a:prstGeom prst="rect">
                      <a:avLst/>
                    </a:prstGeom>
                    <a:noFill/>
                    <a:ln w="12700">
                      <a:solidFill>
                        <a:schemeClr val="tx1"/>
                      </a:solidFill>
                    </a:ln>
                  </pic:spPr>
                </pic:pic>
              </a:graphicData>
            </a:graphic>
          </wp:inline>
        </w:drawing>
      </w:r>
      <w:r w:rsidR="00785574">
        <w:br w:type="textWrapping" w:clear="all"/>
      </w:r>
      <w:r>
        <w:t xml:space="preserve">Figure </w:t>
      </w:r>
      <w:r w:rsidRPr="005A1A6F">
        <w:fldChar w:fldCharType="begin"/>
      </w:r>
      <w:r w:rsidRPr="005A1A6F">
        <w:instrText xml:space="preserve"> SEQ Figure \* ARABIC </w:instrText>
      </w:r>
      <w:r w:rsidRPr="005A1A6F">
        <w:fldChar w:fldCharType="separate"/>
      </w:r>
      <w:r w:rsidRPr="005A1A6F">
        <w:t>1</w:t>
      </w:r>
      <w:r w:rsidRPr="005A1A6F">
        <w:fldChar w:fldCharType="end"/>
      </w:r>
      <w:r w:rsidRPr="005A1A6F">
        <w:t>: A range of cells selected for conditional formatting</w:t>
      </w:r>
    </w:p>
    <w:p w14:paraId="0F99547D" w14:textId="27F54A3D" w:rsidR="005A1A6F" w:rsidRDefault="005A1A6F" w:rsidP="00644E3D">
      <w:r>
        <w:t xml:space="preserve">Next, select </w:t>
      </w:r>
      <w:r w:rsidR="00644E3D">
        <w:t xml:space="preserve">the </w:t>
      </w:r>
      <w:r w:rsidRPr="005A1A6F">
        <w:rPr>
          <w:rStyle w:val="Inlinebold"/>
        </w:rPr>
        <w:t>Home</w:t>
      </w:r>
      <w:r w:rsidR="00644E3D">
        <w:rPr>
          <w:rStyle w:val="Inlinebold"/>
        </w:rPr>
        <w:t xml:space="preserve"> </w:t>
      </w:r>
      <w:r w:rsidR="00644E3D">
        <w:t>tab</w:t>
      </w:r>
      <w:r w:rsidRPr="005A1A6F">
        <w:t xml:space="preserve">, </w:t>
      </w:r>
      <w:r w:rsidR="00244915">
        <w:t xml:space="preserve">and then </w:t>
      </w:r>
      <w:r w:rsidRPr="005A1A6F">
        <w:t xml:space="preserve">in the </w:t>
      </w:r>
      <w:r w:rsidRPr="005A1A6F">
        <w:rPr>
          <w:rStyle w:val="Inlinebold"/>
        </w:rPr>
        <w:t>Styles</w:t>
      </w:r>
      <w:r w:rsidRPr="005A1A6F">
        <w:t xml:space="preserve"> group, select </w:t>
      </w:r>
      <w:r w:rsidRPr="005A1A6F">
        <w:rPr>
          <w:rStyle w:val="Inlinebold"/>
        </w:rPr>
        <w:t>Conditional Formatting</w:t>
      </w:r>
      <w:r w:rsidRPr="005A1A6F">
        <w:t xml:space="preserve"> to access the conditional formatting options. The following screenshot </w:t>
      </w:r>
      <w:r w:rsidR="00644E3D">
        <w:t>is of</w:t>
      </w:r>
      <w:r w:rsidRPr="005A1A6F">
        <w:t xml:space="preserve"> </w:t>
      </w:r>
      <w:r w:rsidRPr="005A1A6F">
        <w:rPr>
          <w:rStyle w:val="Inlinebold"/>
        </w:rPr>
        <w:t xml:space="preserve">Conditional Formatting </w:t>
      </w:r>
      <w:r w:rsidRPr="005A1A6F">
        <w:t>options</w:t>
      </w:r>
      <w:r w:rsidR="00644E3D">
        <w:t>.</w:t>
      </w:r>
    </w:p>
    <w:p w14:paraId="082DBD9C" w14:textId="6849FEE8" w:rsidR="001A4BC9" w:rsidRPr="005A1A6F" w:rsidRDefault="001A4BC9" w:rsidP="00644E3D">
      <w:r>
        <w:rPr>
          <w:noProof/>
        </w:rPr>
        <w:drawing>
          <wp:inline distT="0" distB="0" distL="0" distR="0" wp14:anchorId="60860854" wp14:editId="2B349884">
            <wp:extent cx="2148205" cy="3424555"/>
            <wp:effectExtent l="19050" t="19050" r="23495" b="23495"/>
            <wp:docPr id="22" name="Picture 22" descr="Screenshot of Conditional Formattin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8205" cy="3424555"/>
                    </a:xfrm>
                    <a:prstGeom prst="rect">
                      <a:avLst/>
                    </a:prstGeom>
                    <a:noFill/>
                    <a:ln w="12700">
                      <a:solidFill>
                        <a:schemeClr val="tx1"/>
                      </a:solidFill>
                    </a:ln>
                  </pic:spPr>
                </pic:pic>
              </a:graphicData>
            </a:graphic>
          </wp:inline>
        </w:drawing>
      </w:r>
    </w:p>
    <w:p w14:paraId="3DA56807" w14:textId="77777777" w:rsidR="005A1A6F" w:rsidRPr="005A1A6F" w:rsidRDefault="005A1A6F" w:rsidP="00EC7004">
      <w:pPr>
        <w:pStyle w:val="Caption"/>
      </w:pPr>
      <w:r>
        <w:t xml:space="preserve">Figure </w:t>
      </w:r>
      <w:r w:rsidRPr="005A1A6F">
        <w:fldChar w:fldCharType="begin"/>
      </w:r>
      <w:r w:rsidRPr="005A1A6F">
        <w:instrText xml:space="preserve"> SEQ Figure \* ARABIC </w:instrText>
      </w:r>
      <w:r w:rsidRPr="005A1A6F">
        <w:fldChar w:fldCharType="separate"/>
      </w:r>
      <w:r w:rsidRPr="005A1A6F">
        <w:t>2</w:t>
      </w:r>
      <w:r w:rsidRPr="005A1A6F">
        <w:fldChar w:fldCharType="end"/>
      </w:r>
      <w:r w:rsidRPr="005A1A6F">
        <w:t xml:space="preserve">: </w:t>
      </w:r>
      <w:r w:rsidRPr="00644E3D">
        <w:rPr>
          <w:rStyle w:val="Inlinebold"/>
        </w:rPr>
        <w:t>Conditional Formatting</w:t>
      </w:r>
      <w:r w:rsidRPr="005A1A6F">
        <w:t xml:space="preserve"> options</w:t>
      </w:r>
    </w:p>
    <w:p w14:paraId="0D949CC7" w14:textId="1BB2BF65" w:rsidR="005A1A6F" w:rsidRDefault="005A1A6F" w:rsidP="005A1A6F">
      <w:r>
        <w:t xml:space="preserve">To draw attention to the </w:t>
      </w:r>
      <w:r w:rsidRPr="005A1A6F">
        <w:t xml:space="preserve">highest (Top) or lowest (Bottom) numbers in your selected range, select </w:t>
      </w:r>
      <w:r w:rsidRPr="005A1A6F">
        <w:rPr>
          <w:rStyle w:val="Inlinebold"/>
        </w:rPr>
        <w:t>Top/Bottom Rules</w:t>
      </w:r>
      <w:r w:rsidRPr="005A1A6F">
        <w:t xml:space="preserve">, and then select </w:t>
      </w:r>
      <w:r w:rsidRPr="005A1A6F">
        <w:rPr>
          <w:rStyle w:val="Inlinebold"/>
        </w:rPr>
        <w:t xml:space="preserve">Top 10 </w:t>
      </w:r>
      <w:r w:rsidR="00644E3D">
        <w:rPr>
          <w:rStyle w:val="Inlinebold"/>
        </w:rPr>
        <w:t>Items</w:t>
      </w:r>
      <w:r w:rsidRPr="005A1A6F">
        <w:t xml:space="preserve"> to open the </w:t>
      </w:r>
      <w:r w:rsidRPr="005A1A6F">
        <w:rPr>
          <w:rStyle w:val="Inlinebold"/>
        </w:rPr>
        <w:t xml:space="preserve">Top 10 Items </w:t>
      </w:r>
      <w:r w:rsidRPr="005A1A6F">
        <w:t>dialog box</w:t>
      </w:r>
      <w:r w:rsidR="00644E3D">
        <w:t>, as in t</w:t>
      </w:r>
      <w:r w:rsidRPr="005A1A6F">
        <w:t>he following screenshot</w:t>
      </w:r>
      <w:r w:rsidR="00644E3D">
        <w:t>.</w:t>
      </w:r>
    </w:p>
    <w:p w14:paraId="7A0A31A7" w14:textId="3259CA6E" w:rsidR="00ED5C0D" w:rsidRPr="005A1A6F" w:rsidRDefault="00ED5C0D" w:rsidP="005A1A6F">
      <w:r>
        <w:rPr>
          <w:noProof/>
        </w:rPr>
        <w:lastRenderedPageBreak/>
        <w:drawing>
          <wp:inline distT="0" distB="0" distL="0" distR="0" wp14:anchorId="39B7A0DF" wp14:editId="74964677">
            <wp:extent cx="2667000" cy="1209675"/>
            <wp:effectExtent l="19050" t="19050" r="19050" b="28575"/>
            <wp:docPr id="5" name="Picture 5" descr="Screenshot of Top 10 Item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0" cy="1209675"/>
                    </a:xfrm>
                    <a:prstGeom prst="rect">
                      <a:avLst/>
                    </a:prstGeom>
                    <a:noFill/>
                    <a:ln w="12700">
                      <a:solidFill>
                        <a:schemeClr val="tx1"/>
                      </a:solidFill>
                    </a:ln>
                  </pic:spPr>
                </pic:pic>
              </a:graphicData>
            </a:graphic>
          </wp:inline>
        </w:drawing>
      </w:r>
    </w:p>
    <w:p w14:paraId="0ECA9D84" w14:textId="77777777" w:rsidR="005A1A6F" w:rsidRPr="005A1A6F" w:rsidRDefault="005A1A6F" w:rsidP="00EC7004">
      <w:pPr>
        <w:pStyle w:val="Caption"/>
      </w:pPr>
      <w:r>
        <w:t xml:space="preserve">Figure </w:t>
      </w:r>
      <w:r w:rsidRPr="005A1A6F">
        <w:fldChar w:fldCharType="begin"/>
      </w:r>
      <w:r w:rsidRPr="005A1A6F">
        <w:instrText xml:space="preserve"> SEQ Figure \* ARABIC </w:instrText>
      </w:r>
      <w:r w:rsidRPr="005A1A6F">
        <w:fldChar w:fldCharType="separate"/>
      </w:r>
      <w:r w:rsidRPr="005A1A6F">
        <w:t>3</w:t>
      </w:r>
      <w:r w:rsidRPr="005A1A6F">
        <w:fldChar w:fldCharType="end"/>
      </w:r>
      <w:r w:rsidRPr="005A1A6F">
        <w:t xml:space="preserve">: </w:t>
      </w:r>
      <w:r w:rsidRPr="00644E3D">
        <w:rPr>
          <w:rStyle w:val="Inlinebold"/>
        </w:rPr>
        <w:t>Top 10 Items</w:t>
      </w:r>
      <w:r w:rsidRPr="005A1A6F">
        <w:t xml:space="preserve"> dialog box</w:t>
      </w:r>
    </w:p>
    <w:p w14:paraId="0E0993DE" w14:textId="0F3DE1D7" w:rsidR="005A1A6F" w:rsidRPr="005A1A6F" w:rsidRDefault="005A1A6F" w:rsidP="005A1A6F">
      <w:r>
        <w:t>The number</w:t>
      </w:r>
      <w:r w:rsidRPr="005A1A6F">
        <w:t xml:space="preserve"> lets you select how many cells to format</w:t>
      </w:r>
      <w:r w:rsidR="00644E3D">
        <w:t>, which</w:t>
      </w:r>
      <w:r w:rsidRPr="005A1A6F">
        <w:t xml:space="preserve"> is set to 10 by default. The </w:t>
      </w:r>
      <w:r w:rsidRPr="005A1A6F">
        <w:rPr>
          <w:rStyle w:val="Inlinebold"/>
        </w:rPr>
        <w:t>with</w:t>
      </w:r>
      <w:r w:rsidRPr="005A1A6F">
        <w:t xml:space="preserve"> options allow you to choose different ways to emphasize the cells. The depicted options will find the top 10 values and format their cells with </w:t>
      </w:r>
      <w:r w:rsidRPr="00644E3D">
        <w:rPr>
          <w:rStyle w:val="Inlinebold"/>
        </w:rPr>
        <w:t>Light Red Fill</w:t>
      </w:r>
      <w:r w:rsidRPr="005A1A6F">
        <w:t xml:space="preserve"> and </w:t>
      </w:r>
      <w:r w:rsidRPr="00644E3D">
        <w:rPr>
          <w:rStyle w:val="Inlinebold"/>
        </w:rPr>
        <w:t>Dark Red Text</w:t>
      </w:r>
      <w:r w:rsidRPr="005A1A6F">
        <w:t xml:space="preserve">. Select </w:t>
      </w:r>
      <w:r w:rsidRPr="005A1A6F">
        <w:rPr>
          <w:rStyle w:val="Inlinebold"/>
        </w:rPr>
        <w:t>OK</w:t>
      </w:r>
      <w:r w:rsidRPr="005A1A6F">
        <w:t xml:space="preserve"> to apply the conditional formatting. The following screenshot depicts conditional formatted used to highlight the top 10 </w:t>
      </w:r>
      <w:r w:rsidR="00644E3D">
        <w:t>numbers</w:t>
      </w:r>
      <w:r w:rsidR="00C138B3">
        <w:t>.</w:t>
      </w:r>
    </w:p>
    <w:p w14:paraId="207A66FE" w14:textId="77777777" w:rsidR="005A1A6F" w:rsidRPr="005A1A6F" w:rsidRDefault="005A1A6F" w:rsidP="005A1A6F">
      <w:r w:rsidRPr="005A1A6F">
        <w:rPr>
          <w:noProof/>
        </w:rPr>
        <w:drawing>
          <wp:inline distT="0" distB="0" distL="0" distR="0" wp14:anchorId="52977FFE" wp14:editId="0E337273">
            <wp:extent cx="4864100" cy="2684780"/>
            <wp:effectExtent l="19050" t="19050" r="12700" b="20320"/>
            <wp:docPr id="16" name="Picture 16" descr="Screenshot of the results of Conditional formatting highlighting the top 10 items in a range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4100" cy="2684780"/>
                    </a:xfrm>
                    <a:prstGeom prst="rect">
                      <a:avLst/>
                    </a:prstGeom>
                    <a:noFill/>
                    <a:ln w="12700">
                      <a:solidFill>
                        <a:schemeClr val="tx1"/>
                      </a:solidFill>
                    </a:ln>
                  </pic:spPr>
                </pic:pic>
              </a:graphicData>
            </a:graphic>
          </wp:inline>
        </w:drawing>
      </w:r>
    </w:p>
    <w:p w14:paraId="12CDF2B9" w14:textId="3B237B26" w:rsidR="005A1A6F" w:rsidRPr="005A1A6F" w:rsidRDefault="005A1A6F" w:rsidP="00EC7004">
      <w:pPr>
        <w:pStyle w:val="Caption"/>
      </w:pPr>
      <w:r>
        <w:t xml:space="preserve">Figure </w:t>
      </w:r>
      <w:r w:rsidRPr="005A1A6F">
        <w:fldChar w:fldCharType="begin"/>
      </w:r>
      <w:r w:rsidRPr="005A1A6F">
        <w:instrText xml:space="preserve"> SEQ Figure \* ARABIC </w:instrText>
      </w:r>
      <w:r w:rsidRPr="005A1A6F">
        <w:fldChar w:fldCharType="separate"/>
      </w:r>
      <w:r w:rsidRPr="005A1A6F">
        <w:t>4</w:t>
      </w:r>
      <w:r w:rsidRPr="005A1A6F">
        <w:fldChar w:fldCharType="end"/>
      </w:r>
      <w:r w:rsidRPr="005A1A6F">
        <w:t>: Conditional formatting highlight</w:t>
      </w:r>
      <w:r w:rsidR="00644E3D">
        <w:t>s</w:t>
      </w:r>
      <w:r w:rsidRPr="005A1A6F">
        <w:t xml:space="preserve"> the top 10 </w:t>
      </w:r>
      <w:r w:rsidR="00644E3D">
        <w:t>numbers</w:t>
      </w:r>
    </w:p>
    <w:p w14:paraId="01E54B86" w14:textId="16B8BBBE" w:rsidR="005A1A6F" w:rsidRDefault="005A1A6F" w:rsidP="005A1A6F">
      <w:pPr>
        <w:pStyle w:val="Heading3"/>
      </w:pPr>
      <w:bookmarkStart w:id="124" w:name="_Toc37688202"/>
      <w:r>
        <w:t xml:space="preserve">Show </w:t>
      </w:r>
      <w:r w:rsidR="00BD5B1F">
        <w:t>v</w:t>
      </w:r>
      <w:r>
        <w:t xml:space="preserve">ariances with </w:t>
      </w:r>
      <w:r w:rsidR="00BD5B1F">
        <w:t>d</w:t>
      </w:r>
      <w:r>
        <w:t xml:space="preserve">ata </w:t>
      </w:r>
      <w:r w:rsidR="00BD5B1F">
        <w:t>b</w:t>
      </w:r>
      <w:r>
        <w:t>ars</w:t>
      </w:r>
      <w:bookmarkEnd w:id="124"/>
    </w:p>
    <w:p w14:paraId="548EFC84" w14:textId="6C76FED7" w:rsidR="005A1A6F" w:rsidRPr="005A1A6F" w:rsidRDefault="005A1A6F" w:rsidP="005A1A6F">
      <w:r>
        <w:t>The c</w:t>
      </w:r>
      <w:r w:rsidRPr="005A1A6F">
        <w:t xml:space="preserve">onditional formatting options also include a pre-defined setting for using data bars to </w:t>
      </w:r>
      <w:r w:rsidR="00244915">
        <w:t>demonstrate</w:t>
      </w:r>
      <w:r w:rsidRPr="005A1A6F">
        <w:t xml:space="preserve"> variances between data within a range. This is useful for </w:t>
      </w:r>
      <w:r w:rsidR="00244915">
        <w:t>providing</w:t>
      </w:r>
      <w:r w:rsidRPr="005A1A6F">
        <w:t xml:space="preserve"> a visual representation of how the values compare to each other.</w:t>
      </w:r>
    </w:p>
    <w:p w14:paraId="3A73AD40" w14:textId="77777777" w:rsidR="00EC7004" w:rsidRDefault="00EC7004" w:rsidP="005616A5">
      <w:r>
        <w:br w:type="page"/>
      </w:r>
    </w:p>
    <w:p w14:paraId="0C7A2D93" w14:textId="1DEA23FF" w:rsidR="005A1A6F" w:rsidRDefault="005A1A6F" w:rsidP="005A1A6F">
      <w:r>
        <w:lastRenderedPageBreak/>
        <w:t xml:space="preserve">To add data bars, select the range of cells </w:t>
      </w:r>
      <w:r w:rsidRPr="005A1A6F">
        <w:t xml:space="preserve">you </w:t>
      </w:r>
      <w:r w:rsidR="00244915">
        <w:t>want</w:t>
      </w:r>
      <w:r w:rsidRPr="005A1A6F">
        <w:t xml:space="preserve"> to format. Select </w:t>
      </w:r>
      <w:r w:rsidRPr="005A1A6F">
        <w:rPr>
          <w:rStyle w:val="Inlinebold"/>
        </w:rPr>
        <w:t>Home</w:t>
      </w:r>
      <w:r w:rsidRPr="005A1A6F">
        <w:t xml:space="preserve">, </w:t>
      </w:r>
      <w:r w:rsidR="00244915">
        <w:t xml:space="preserve">and then </w:t>
      </w:r>
      <w:r w:rsidRPr="005A1A6F">
        <w:t xml:space="preserve">in the </w:t>
      </w:r>
      <w:r w:rsidRPr="005A1A6F">
        <w:rPr>
          <w:rStyle w:val="Inlinebold"/>
        </w:rPr>
        <w:t>Styles</w:t>
      </w:r>
      <w:r w:rsidRPr="005A1A6F">
        <w:t xml:space="preserve"> group, select </w:t>
      </w:r>
      <w:r w:rsidRPr="005A1A6F">
        <w:rPr>
          <w:rStyle w:val="Inlinebold"/>
        </w:rPr>
        <w:t xml:space="preserve">Conditional Formatting </w:t>
      </w:r>
      <w:r w:rsidRPr="005A1A6F">
        <w:t xml:space="preserve">to access the conditional formatting options. From those options, select </w:t>
      </w:r>
      <w:r w:rsidRPr="005A1A6F">
        <w:rPr>
          <w:rStyle w:val="Inlinebold"/>
        </w:rPr>
        <w:t xml:space="preserve">Data Bars </w:t>
      </w:r>
      <w:r w:rsidRPr="005A1A6F">
        <w:t>to bring up the options for data bars</w:t>
      </w:r>
      <w:r w:rsidR="00244915">
        <w:t>. T</w:t>
      </w:r>
      <w:r w:rsidRPr="005A1A6F">
        <w:t xml:space="preserve">he options include a variety of colors with both gradient and solid fills. The following screenshot depicts the </w:t>
      </w:r>
      <w:r w:rsidRPr="005A1A6F">
        <w:rPr>
          <w:rStyle w:val="Inlinebold"/>
        </w:rPr>
        <w:t>Data Bars</w:t>
      </w:r>
      <w:r w:rsidRPr="005A1A6F">
        <w:t xml:space="preserve"> options</w:t>
      </w:r>
      <w:r w:rsidR="00244915">
        <w:t>.</w:t>
      </w:r>
    </w:p>
    <w:p w14:paraId="07CD5B6D" w14:textId="0B8836F0" w:rsidR="00E43AB9" w:rsidRPr="005A1A6F" w:rsidRDefault="00E43AB9" w:rsidP="005A1A6F">
      <w:r>
        <w:rPr>
          <w:noProof/>
        </w:rPr>
        <w:drawing>
          <wp:inline distT="0" distB="0" distL="0" distR="0" wp14:anchorId="30A07A2B" wp14:editId="1AE518AE">
            <wp:extent cx="3524250" cy="3891280"/>
            <wp:effectExtent l="19050" t="19050" r="19050" b="13970"/>
            <wp:docPr id="23" name="Picture 23" descr="Screenshot of the Data Bar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250" cy="3891280"/>
                    </a:xfrm>
                    <a:prstGeom prst="rect">
                      <a:avLst/>
                    </a:prstGeom>
                    <a:noFill/>
                    <a:ln w="12700" cap="flat" cmpd="sng" algn="ctr">
                      <a:solidFill>
                        <a:sysClr val="windowText" lastClr="000000"/>
                      </a:solidFill>
                      <a:prstDash val="solid"/>
                      <a:round/>
                      <a:headEnd type="none" w="med" len="med"/>
                      <a:tailEnd type="none" w="med" len="med"/>
                    </a:ln>
                  </pic:spPr>
                </pic:pic>
              </a:graphicData>
            </a:graphic>
          </wp:inline>
        </w:drawing>
      </w:r>
    </w:p>
    <w:p w14:paraId="2FA59AE3" w14:textId="77777777" w:rsidR="005A1A6F" w:rsidRPr="005A1A6F" w:rsidRDefault="005A1A6F" w:rsidP="00EC7004">
      <w:pPr>
        <w:pStyle w:val="Caption"/>
      </w:pPr>
      <w:r>
        <w:t xml:space="preserve">Figure </w:t>
      </w:r>
      <w:r w:rsidRPr="005A1A6F">
        <w:fldChar w:fldCharType="begin"/>
      </w:r>
      <w:r w:rsidRPr="005A1A6F">
        <w:instrText xml:space="preserve"> SEQ Figure \* ARABIC </w:instrText>
      </w:r>
      <w:r w:rsidRPr="005A1A6F">
        <w:fldChar w:fldCharType="separate"/>
      </w:r>
      <w:r w:rsidRPr="005A1A6F">
        <w:t>5</w:t>
      </w:r>
      <w:r w:rsidRPr="005A1A6F">
        <w:fldChar w:fldCharType="end"/>
      </w:r>
      <w:r w:rsidRPr="005A1A6F">
        <w:t xml:space="preserve">: The </w:t>
      </w:r>
      <w:r w:rsidRPr="00244915">
        <w:rPr>
          <w:rStyle w:val="Inlinebold"/>
        </w:rPr>
        <w:t>Data Bars</w:t>
      </w:r>
      <w:r w:rsidRPr="005A1A6F">
        <w:t xml:space="preserve"> options</w:t>
      </w:r>
    </w:p>
    <w:p w14:paraId="7F33C463" w14:textId="57370B8B" w:rsidR="005A1A6F" w:rsidRPr="005A1A6F" w:rsidRDefault="005A1A6F" w:rsidP="005A1A6F">
      <w:r>
        <w:t xml:space="preserve">Select </w:t>
      </w:r>
      <w:r w:rsidRPr="005A1A6F">
        <w:t xml:space="preserve">the color </w:t>
      </w:r>
      <w:r w:rsidR="00244915">
        <w:t xml:space="preserve">you want </w:t>
      </w:r>
      <w:r w:rsidRPr="005A1A6F">
        <w:t>to apply the data bars to your data. The following screenshot depicts data bars with a solid blue fill</w:t>
      </w:r>
      <w:r w:rsidR="00244915">
        <w:t>.</w:t>
      </w:r>
    </w:p>
    <w:p w14:paraId="00020693" w14:textId="77777777" w:rsidR="005A1A6F" w:rsidRPr="005A1A6F" w:rsidRDefault="005A1A6F" w:rsidP="005A1A6F">
      <w:r w:rsidRPr="005A1A6F">
        <w:rPr>
          <w:noProof/>
        </w:rPr>
        <w:lastRenderedPageBreak/>
        <w:drawing>
          <wp:inline distT="0" distB="0" distL="0" distR="0" wp14:anchorId="2D45536B" wp14:editId="4C907396">
            <wp:extent cx="805815" cy="2563495"/>
            <wp:effectExtent l="19050" t="19050" r="13335" b="27305"/>
            <wp:docPr id="18" name="Picture 18" descr="Screenshot of data formatted to include Data Bars with solid blue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5815" cy="2563495"/>
                    </a:xfrm>
                    <a:prstGeom prst="rect">
                      <a:avLst/>
                    </a:prstGeom>
                    <a:noFill/>
                    <a:ln w="12700">
                      <a:solidFill>
                        <a:schemeClr val="tx1"/>
                      </a:solidFill>
                    </a:ln>
                  </pic:spPr>
                </pic:pic>
              </a:graphicData>
            </a:graphic>
          </wp:inline>
        </w:drawing>
      </w:r>
    </w:p>
    <w:p w14:paraId="68C2EB93" w14:textId="77777777" w:rsidR="005A1A6F" w:rsidRPr="005A1A6F" w:rsidRDefault="005A1A6F" w:rsidP="00EC7004">
      <w:pPr>
        <w:pStyle w:val="Caption"/>
      </w:pPr>
      <w:r>
        <w:t xml:space="preserve">Figure </w:t>
      </w:r>
      <w:r w:rsidRPr="005A1A6F">
        <w:fldChar w:fldCharType="begin"/>
      </w:r>
      <w:r w:rsidRPr="005A1A6F">
        <w:instrText xml:space="preserve"> SEQ Figure \* ARABIC </w:instrText>
      </w:r>
      <w:r w:rsidRPr="005A1A6F">
        <w:fldChar w:fldCharType="separate"/>
      </w:r>
      <w:r w:rsidRPr="005A1A6F">
        <w:t>6</w:t>
      </w:r>
      <w:r w:rsidRPr="005A1A6F">
        <w:fldChar w:fldCharType="end"/>
      </w:r>
      <w:r w:rsidRPr="005A1A6F">
        <w:t xml:space="preserve">: </w:t>
      </w:r>
      <w:r w:rsidRPr="00BC04A2">
        <w:rPr>
          <w:rStyle w:val="Inlinebold"/>
        </w:rPr>
        <w:t>Data Bars</w:t>
      </w:r>
      <w:r w:rsidRPr="005A1A6F">
        <w:t xml:space="preserve"> with solid blue fill</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3B47A7" w14:paraId="34913D18" w14:textId="77777777" w:rsidTr="003B47A7">
        <w:tc>
          <w:tcPr>
            <w:tcW w:w="1703" w:type="dxa"/>
          </w:tcPr>
          <w:p w14:paraId="2E57FD9C" w14:textId="77777777" w:rsidR="003B47A7" w:rsidRPr="003B47A7" w:rsidRDefault="003B47A7" w:rsidP="003B47A7">
            <w:r w:rsidRPr="003B47A7">
              <w:rPr>
                <w:noProof/>
              </w:rPr>
              <w:drawing>
                <wp:inline distT="0" distB="0" distL="0" distR="0" wp14:anchorId="42E187C7" wp14:editId="5CAF2AEA">
                  <wp:extent cx="720000" cy="720000"/>
                  <wp:effectExtent l="0" t="0" r="4445" b="4445"/>
                  <wp:docPr id="2"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00A9088A" w14:textId="77777777" w:rsidR="003B47A7" w:rsidRPr="003B47A7" w:rsidRDefault="003B47A7" w:rsidP="003B47A7">
            <w:pPr>
              <w:pStyle w:val="Readeraids"/>
            </w:pPr>
            <w:r>
              <w:t>Additional information</w:t>
            </w:r>
          </w:p>
          <w:p w14:paraId="6FB958D1" w14:textId="7DE137F9" w:rsidR="003B47A7" w:rsidRPr="003B47A7" w:rsidRDefault="003B47A7" w:rsidP="003B47A7">
            <w:r>
              <w:t>For more information about applying conditional formatting</w:t>
            </w:r>
            <w:r w:rsidRPr="003B47A7">
              <w:t>, go to</w:t>
            </w:r>
            <w:r w:rsidR="00BC04A2">
              <w:t>:</w:t>
            </w:r>
            <w:r w:rsidRPr="003B47A7">
              <w:t xml:space="preserve"> </w:t>
            </w:r>
            <w:hyperlink r:id="rId22" w:history="1">
              <w:r w:rsidR="00EB795B" w:rsidRPr="00EB795B">
                <w:rPr>
                  <w:rStyle w:val="Hyperlink"/>
                </w:rPr>
                <w:t>Use conditional formatting to highlight information</w:t>
              </w:r>
            </w:hyperlink>
          </w:p>
        </w:tc>
      </w:tr>
      <w:tr w:rsidR="005A1A6F" w14:paraId="78C42E5B" w14:textId="77777777" w:rsidTr="006F543C">
        <w:tc>
          <w:tcPr>
            <w:tcW w:w="1698" w:type="dxa"/>
          </w:tcPr>
          <w:p w14:paraId="261E3F0B" w14:textId="77777777" w:rsidR="005A1A6F" w:rsidRPr="005A1A6F" w:rsidRDefault="005A1A6F" w:rsidP="005A1A6F">
            <w:r w:rsidRPr="005A1A6F">
              <w:rPr>
                <w:noProof/>
              </w:rPr>
              <w:drawing>
                <wp:inline distT="0" distB="0" distL="0" distR="0" wp14:anchorId="66B38233" wp14:editId="470E42A7">
                  <wp:extent cx="719999" cy="669472"/>
                  <wp:effectExtent l="0" t="0" r="4445" b="0"/>
                  <wp:docPr id="13"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19999" cy="669472"/>
                          </a:xfrm>
                          <a:prstGeom prst="rect">
                            <a:avLst/>
                          </a:prstGeom>
                        </pic:spPr>
                      </pic:pic>
                    </a:graphicData>
                  </a:graphic>
                </wp:inline>
              </w:drawing>
            </w:r>
          </w:p>
        </w:tc>
        <w:tc>
          <w:tcPr>
            <w:tcW w:w="7662" w:type="dxa"/>
          </w:tcPr>
          <w:p w14:paraId="716561EF" w14:textId="77777777" w:rsidR="005A1A6F" w:rsidRPr="005A1A6F" w:rsidRDefault="005A1A6F" w:rsidP="005A1A6F">
            <w:pPr>
              <w:pStyle w:val="Readeraids"/>
            </w:pPr>
            <w:r w:rsidRPr="0004745C">
              <w:t>Video</w:t>
            </w:r>
          </w:p>
          <w:p w14:paraId="596AFEF7" w14:textId="75C3EEAB" w:rsidR="005A1A6F" w:rsidRPr="005A1A6F" w:rsidRDefault="005A1A6F" w:rsidP="005A1A6F">
            <w:r>
              <w:t>To</w:t>
            </w:r>
            <w:r w:rsidRPr="005A1A6F">
              <w:t xml:space="preserve"> review the video on conditional formatting, go to</w:t>
            </w:r>
            <w:r w:rsidR="00BC04A2">
              <w:t>:</w:t>
            </w:r>
            <w:r w:rsidRPr="005A1A6F">
              <w:t xml:space="preserve"> </w:t>
            </w:r>
            <w:hyperlink r:id="rId25" w:history="1">
              <w:r w:rsidR="00BC04A2">
                <w:rPr>
                  <w:rStyle w:val="Hyperlink"/>
                </w:rPr>
                <w:t>Use conditional formatting</w:t>
              </w:r>
            </w:hyperlink>
          </w:p>
        </w:tc>
      </w:tr>
    </w:tbl>
    <w:p w14:paraId="19335717" w14:textId="513A6C72" w:rsidR="005A1A6F" w:rsidRDefault="005A1A6F" w:rsidP="005A1A6F">
      <w:pPr>
        <w:pStyle w:val="Heading3"/>
      </w:pPr>
      <w:bookmarkStart w:id="125" w:name="_Toc37688203"/>
      <w:r>
        <w:t xml:space="preserve">Activity: Teacher </w:t>
      </w:r>
      <w:r w:rsidR="00165A6C">
        <w:t>d</w:t>
      </w:r>
      <w:r>
        <w:t xml:space="preserve">emo and </w:t>
      </w:r>
      <w:r w:rsidR="00165A6C">
        <w:t>s</w:t>
      </w:r>
      <w:r>
        <w:t>witch</w:t>
      </w:r>
      <w:bookmarkEnd w:id="125"/>
    </w:p>
    <w:p w14:paraId="61A0D4E9" w14:textId="708ADCED" w:rsidR="005A1A6F" w:rsidRPr="005A1A6F" w:rsidRDefault="005A1A6F" w:rsidP="005A1A6F">
      <w:r>
        <w:t xml:space="preserve">In this activity, </w:t>
      </w:r>
      <w:r w:rsidRPr="005A1A6F">
        <w:t>your teacher will demonstrate how to apply conditional formatting. Next, you</w:t>
      </w:r>
      <w:r w:rsidR="00BC04A2">
        <w:t>’</w:t>
      </w:r>
      <w:r w:rsidRPr="005A1A6F">
        <w:t xml:space="preserve">ll move from computer to computer trying different conditional formatting settings as directed by the teacher, before returning to your original computer to </w:t>
      </w:r>
      <w:r w:rsidR="00165A6C">
        <w:t>review</w:t>
      </w:r>
      <w:r w:rsidR="00790685" w:rsidRPr="005A1A6F">
        <w:t xml:space="preserve"> </w:t>
      </w:r>
      <w:r w:rsidRPr="005A1A6F">
        <w:t xml:space="preserve">how your data </w:t>
      </w:r>
      <w:r w:rsidR="00755F8F">
        <w:t>is displayed</w:t>
      </w:r>
      <w:r w:rsidRPr="005A1A6F">
        <w:t>.</w:t>
      </w:r>
    </w:p>
    <w:p w14:paraId="7214DA64" w14:textId="77777777" w:rsidR="005A1A6F" w:rsidRDefault="005A1A6F" w:rsidP="005A1A6F">
      <w:pPr>
        <w:pStyle w:val="Heading4"/>
      </w:pPr>
      <w:r>
        <w:t>Resources required</w:t>
      </w:r>
    </w:p>
    <w:p w14:paraId="250B0FD0" w14:textId="7294FB52" w:rsidR="005A1A6F" w:rsidRPr="005A1A6F" w:rsidRDefault="00620879" w:rsidP="005A1A6F">
      <w:r>
        <w:t xml:space="preserve">You will need the following resource for </w:t>
      </w:r>
      <w:r w:rsidR="005A1A6F">
        <w:t>this activity:</w:t>
      </w:r>
    </w:p>
    <w:p w14:paraId="346A5E2D" w14:textId="33C0575C" w:rsidR="005A1A6F" w:rsidRDefault="005A1A6F" w:rsidP="005A1A6F">
      <w:pPr>
        <w:pStyle w:val="Bulletlevel1"/>
      </w:pPr>
      <w:r w:rsidRPr="00840DE1">
        <w:t xml:space="preserve">Open </w:t>
      </w:r>
      <w:r w:rsidRPr="00F03B70">
        <w:rPr>
          <w:rStyle w:val="Inlinebold"/>
        </w:rPr>
        <w:t>L1_T1_act_</w:t>
      </w:r>
      <w:r w:rsidR="00CE74FF">
        <w:rPr>
          <w:rStyle w:val="Inlinebold"/>
        </w:rPr>
        <w:t>d</w:t>
      </w:r>
      <w:r w:rsidRPr="00F03B70">
        <w:rPr>
          <w:rStyle w:val="Inlinebold"/>
        </w:rPr>
        <w:t>aily_</w:t>
      </w:r>
      <w:r w:rsidR="00CE74FF">
        <w:rPr>
          <w:rStyle w:val="Inlinebold"/>
        </w:rPr>
        <w:t>c</w:t>
      </w:r>
      <w:r w:rsidRPr="00F03B70">
        <w:rPr>
          <w:rStyle w:val="Inlinebold"/>
        </w:rPr>
        <w:t>ell_</w:t>
      </w:r>
      <w:r w:rsidR="00CE74FF">
        <w:rPr>
          <w:rStyle w:val="Inlinebold"/>
        </w:rPr>
        <w:t>p</w:t>
      </w:r>
      <w:r>
        <w:rPr>
          <w:rStyle w:val="Inlinebold"/>
        </w:rPr>
        <w:t>roduction.xlsx</w:t>
      </w:r>
      <w:r w:rsidRPr="00F03B70">
        <w:t xml:space="preserve"> </w:t>
      </w:r>
      <w:r w:rsidRPr="00840DE1">
        <w:t>in this lesson</w:t>
      </w:r>
      <w:r w:rsidR="00BC04A2">
        <w:t>’</w:t>
      </w:r>
      <w:r w:rsidRPr="00840DE1">
        <w:t>s Learning Activity Resources</w:t>
      </w:r>
      <w:r>
        <w:t>.</w:t>
      </w:r>
    </w:p>
    <w:p w14:paraId="49BA94FB" w14:textId="77777777" w:rsidR="006F543C" w:rsidRDefault="006F543C">
      <w:pPr>
        <w:spacing w:after="160" w:line="259" w:lineRule="auto"/>
        <w:rPr>
          <w:rFonts w:ascii="Segoe UI Semibold" w:eastAsiaTheme="majorEastAsia" w:hAnsi="Segoe UI Semibold" w:cstheme="majorBidi"/>
          <w:iCs/>
          <w:sz w:val="32"/>
          <w:szCs w:val="24"/>
        </w:rPr>
      </w:pPr>
      <w:r>
        <w:br w:type="page"/>
      </w:r>
    </w:p>
    <w:p w14:paraId="6FABC65A" w14:textId="78D97717" w:rsidR="005A1A6F" w:rsidRDefault="005A1A6F" w:rsidP="005A1A6F">
      <w:pPr>
        <w:pStyle w:val="Heading4"/>
      </w:pPr>
      <w:r>
        <w:lastRenderedPageBreak/>
        <w:t>Activity instructions</w:t>
      </w:r>
    </w:p>
    <w:p w14:paraId="2BE55B04" w14:textId="77777777" w:rsidR="005A1A6F" w:rsidRPr="005A1A6F" w:rsidRDefault="005A1A6F" w:rsidP="005A1A6F">
      <w:r>
        <w:t>Participate in the activity by following these instructions</w:t>
      </w:r>
      <w:r w:rsidRPr="005A1A6F">
        <w:t>:</w:t>
      </w:r>
    </w:p>
    <w:p w14:paraId="18E166B9" w14:textId="4F1559FC" w:rsidR="005A1A6F" w:rsidRPr="005A1A6F" w:rsidRDefault="005A1A6F" w:rsidP="00BC04A2">
      <w:pPr>
        <w:pStyle w:val="Numberedlist1"/>
        <w:numPr>
          <w:ilvl w:val="0"/>
          <w:numId w:val="103"/>
        </w:numPr>
      </w:pPr>
      <w:r>
        <w:t xml:space="preserve">Observe the </w:t>
      </w:r>
      <w:r w:rsidRPr="005A1A6F">
        <w:t>teacher demonstrat</w:t>
      </w:r>
      <w:r w:rsidR="00165A6C">
        <w:t>ing</w:t>
      </w:r>
      <w:r w:rsidRPr="005A1A6F">
        <w:t xml:space="preserve"> how to apply conditional formatting to a range of cells.</w:t>
      </w:r>
    </w:p>
    <w:p w14:paraId="1A2E7883" w14:textId="77777777" w:rsidR="005A1A6F" w:rsidRDefault="005A1A6F" w:rsidP="00C53F72">
      <w:pPr>
        <w:pStyle w:val="Numberedlist1"/>
      </w:pPr>
      <w:r>
        <w:t>Ask clarifying questions.</w:t>
      </w:r>
    </w:p>
    <w:p w14:paraId="03D20100" w14:textId="77777777" w:rsidR="005A1A6F" w:rsidRDefault="005A1A6F" w:rsidP="00C53F72">
      <w:pPr>
        <w:pStyle w:val="Numberedlist1"/>
      </w:pPr>
      <w:r>
        <w:t>On your own computer, apply the conditional formatting rule as directed by the teacher.</w:t>
      </w:r>
    </w:p>
    <w:p w14:paraId="2A7D1473" w14:textId="77777777" w:rsidR="005A1A6F" w:rsidRDefault="005A1A6F" w:rsidP="00C53F72">
      <w:pPr>
        <w:pStyle w:val="Numberedlist1"/>
      </w:pPr>
      <w:r>
        <w:t>Switch to a new computer as instructed by the teacher. Observe the formatting applied by the previous student. As directed by the teacher, add an additional conditional formatting rule to the data range.</w:t>
      </w:r>
    </w:p>
    <w:p w14:paraId="1B864324" w14:textId="77777777" w:rsidR="005A1A6F" w:rsidRDefault="005A1A6F" w:rsidP="00C53F72">
      <w:pPr>
        <w:pStyle w:val="Numberedlist1"/>
      </w:pPr>
      <w:r>
        <w:t>Continue to switch and apply new conditional formatting as directed by the teacher.</w:t>
      </w:r>
    </w:p>
    <w:p w14:paraId="08CA7ADF" w14:textId="77777777" w:rsidR="005A1A6F" w:rsidRDefault="005A1A6F" w:rsidP="00C53F72">
      <w:pPr>
        <w:pStyle w:val="Numberedlist1"/>
      </w:pPr>
      <w:r>
        <w:t>Return to your original computer. Note the conditional formatting rules currently in place.</w:t>
      </w:r>
    </w:p>
    <w:p w14:paraId="5AD878BA" w14:textId="0C67D2DF" w:rsidR="005A1A6F" w:rsidRPr="007E10CC" w:rsidRDefault="005A1A6F" w:rsidP="005A1A6F">
      <w:pPr>
        <w:pStyle w:val="Heading3"/>
      </w:pPr>
      <w:bookmarkStart w:id="126" w:name="_Toc37688204"/>
      <w:r>
        <w:t xml:space="preserve">Try-it: Apply </w:t>
      </w:r>
      <w:r w:rsidR="00165A6C">
        <w:t>c</w:t>
      </w:r>
      <w:r>
        <w:t xml:space="preserve">onditional </w:t>
      </w:r>
      <w:r w:rsidR="00165A6C">
        <w:t>f</w:t>
      </w:r>
      <w:r>
        <w:t>ormatting</w:t>
      </w:r>
      <w:bookmarkEnd w:id="126"/>
    </w:p>
    <w:p w14:paraId="3D9C6EDB" w14:textId="7246CCBE" w:rsidR="005A1A6F" w:rsidRDefault="005A1A6F" w:rsidP="005A1A6F">
      <w:r w:rsidRPr="005A1A6F">
        <w:rPr>
          <w:noProof/>
        </w:rPr>
        <w:drawing>
          <wp:inline distT="0" distB="0" distL="0" distR="0" wp14:anchorId="265F2679" wp14:editId="091FCCE0">
            <wp:extent cx="300948" cy="300948"/>
            <wp:effectExtent l="0" t="0" r="4445" b="4445"/>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5A1A6F">
        <w:t xml:space="preserve"> In this leveled try-it activity, </w:t>
      </w:r>
      <w:r w:rsidR="00620879">
        <w:t>you</w:t>
      </w:r>
      <w:r w:rsidR="00BC04A2">
        <w:t>’</w:t>
      </w:r>
      <w:r w:rsidR="00620879">
        <w:t>ll</w:t>
      </w:r>
      <w:r w:rsidRPr="005A1A6F">
        <w:t xml:space="preserve"> apply several different conditional formatting rules to a workbook to make the data easier to understand and analyze.</w:t>
      </w:r>
    </w:p>
    <w:p w14:paraId="50BD1ED3" w14:textId="3351A136" w:rsidR="003A1710" w:rsidRPr="005A1A6F" w:rsidRDefault="003A1710" w:rsidP="005A1A6F">
      <w:bookmarkStart w:id="127" w:name="_Hlk24997700"/>
      <w:r>
        <w:t>Note: Kilowatt hours (kWh) is a</w:t>
      </w:r>
      <w:r w:rsidR="00CD21EA">
        <w:t xml:space="preserve"> </w:t>
      </w:r>
      <w:r>
        <w:t>measure</w:t>
      </w:r>
      <w:r w:rsidR="00CD21EA">
        <w:t xml:space="preserve"> of energy often used to measure electrical energy used or produced. 1 kWh is equivalent to 1,000 watts of power for one hour.</w:t>
      </w:r>
    </w:p>
    <w:p w14:paraId="3555A7FE" w14:textId="77777777" w:rsidR="005A1A6F" w:rsidRDefault="005A1A6F" w:rsidP="005A1A6F">
      <w:pPr>
        <w:pStyle w:val="Heading3"/>
      </w:pPr>
      <w:bookmarkStart w:id="128" w:name="_Toc37688205"/>
      <w:bookmarkEnd w:id="127"/>
      <w:r>
        <w:t>Try-it 1</w:t>
      </w:r>
      <w:bookmarkEnd w:id="128"/>
    </w:p>
    <w:p w14:paraId="321A8C59" w14:textId="52C4AA06" w:rsidR="005A1A6F" w:rsidRPr="005A1A6F" w:rsidRDefault="005A1A6F" w:rsidP="005A1A6F">
      <w:r w:rsidRPr="00534A8E">
        <w:t>In this try-it, you</w:t>
      </w:r>
      <w:r w:rsidR="00BC04A2">
        <w:t>’</w:t>
      </w:r>
      <w:r w:rsidRPr="005A1A6F">
        <w:t>ll add data bars to one column of values.</w:t>
      </w:r>
    </w:p>
    <w:p w14:paraId="3F86FA57" w14:textId="77777777" w:rsidR="005A1A6F" w:rsidRDefault="005A1A6F" w:rsidP="005A1A6F">
      <w:pPr>
        <w:pStyle w:val="Heading4"/>
      </w:pPr>
      <w:r>
        <w:t>Resources</w:t>
      </w:r>
    </w:p>
    <w:p w14:paraId="383EA470" w14:textId="6CEB00BE" w:rsidR="005A1A6F" w:rsidRPr="005A1A6F" w:rsidRDefault="00620879" w:rsidP="005A1A6F">
      <w:r>
        <w:t xml:space="preserve">You will need the following resource for </w:t>
      </w:r>
      <w:r w:rsidR="005A1A6F">
        <w:t xml:space="preserve">this </w:t>
      </w:r>
      <w:r w:rsidR="005A1A6F" w:rsidRPr="005A1A6F">
        <w:t>try-it:</w:t>
      </w:r>
    </w:p>
    <w:p w14:paraId="56372571" w14:textId="7F57D5E3" w:rsidR="005A1A6F" w:rsidRDefault="005A1A6F" w:rsidP="005A1A6F">
      <w:pPr>
        <w:pStyle w:val="Bulletlevel1"/>
      </w:pPr>
      <w:r w:rsidRPr="00840DE1">
        <w:t>Open</w:t>
      </w:r>
      <w:r>
        <w:t xml:space="preserve"> </w:t>
      </w:r>
      <w:r w:rsidRPr="00666B50">
        <w:rPr>
          <w:rStyle w:val="Inlinebold"/>
        </w:rPr>
        <w:t>L1_T1_try1_</w:t>
      </w:r>
      <w:r w:rsidR="00CE74FF">
        <w:rPr>
          <w:rStyle w:val="Inlinebold"/>
        </w:rPr>
        <w:t>e</w:t>
      </w:r>
      <w:r w:rsidRPr="00666B50">
        <w:rPr>
          <w:rStyle w:val="Inlinebold"/>
        </w:rPr>
        <w:t>nergy_</w:t>
      </w:r>
      <w:r w:rsidR="00CE74FF">
        <w:rPr>
          <w:rStyle w:val="Inlinebold"/>
        </w:rPr>
        <w:t>n</w:t>
      </w:r>
      <w:r w:rsidRPr="00666B50">
        <w:rPr>
          <w:rStyle w:val="Inlinebold"/>
        </w:rPr>
        <w:t>eeds_</w:t>
      </w:r>
      <w:r w:rsidR="00CE74FF">
        <w:rPr>
          <w:rStyle w:val="Inlinebold"/>
        </w:rPr>
        <w:t>m</w:t>
      </w:r>
      <w:r>
        <w:rPr>
          <w:rStyle w:val="Inlinebold"/>
        </w:rPr>
        <w:t>et_starter.xlsx</w:t>
      </w:r>
      <w:r>
        <w:t xml:space="preserve"> </w:t>
      </w:r>
      <w:r w:rsidRPr="00840DE1">
        <w:t>in this lesson</w:t>
      </w:r>
      <w:r w:rsidR="00BC04A2">
        <w:t>’</w:t>
      </w:r>
      <w:r w:rsidRPr="00840DE1">
        <w:t>s Learning Activity Resources</w:t>
      </w:r>
      <w:r>
        <w:t>.</w:t>
      </w:r>
    </w:p>
    <w:p w14:paraId="1CA44834" w14:textId="77777777" w:rsidR="005A1A6F" w:rsidRDefault="005A1A6F" w:rsidP="005A1A6F">
      <w:pPr>
        <w:pStyle w:val="Heading4"/>
      </w:pPr>
      <w:r>
        <w:t>Instructions</w:t>
      </w:r>
    </w:p>
    <w:p w14:paraId="6572B8CC" w14:textId="3551FF90" w:rsidR="005A1A6F" w:rsidRPr="005A1A6F" w:rsidRDefault="00165A6C" w:rsidP="005A1A6F">
      <w:r>
        <w:t>During this try-it you</w:t>
      </w:r>
      <w:r w:rsidR="00BC04A2">
        <w:t>’</w:t>
      </w:r>
      <w:r>
        <w:t>ll perform the f</w:t>
      </w:r>
      <w:r w:rsidR="005A1A6F">
        <w:t xml:space="preserve">ollowing </w:t>
      </w:r>
      <w:r w:rsidR="005A1A6F" w:rsidRPr="005A1A6F">
        <w:t>task:</w:t>
      </w:r>
    </w:p>
    <w:p w14:paraId="7D285601" w14:textId="7A06A769" w:rsidR="005A1A6F" w:rsidRPr="005A1A6F" w:rsidRDefault="005A1A6F" w:rsidP="0027411A">
      <w:pPr>
        <w:pStyle w:val="Bulletlevel1"/>
      </w:pPr>
      <w:r>
        <w:t xml:space="preserve">Apply solid </w:t>
      </w:r>
      <w:r w:rsidR="00F526E8">
        <w:t xml:space="preserve">orange </w:t>
      </w:r>
      <w:r>
        <w:t xml:space="preserve">data bars to </w:t>
      </w:r>
      <w:r w:rsidRPr="005A1A6F">
        <w:t xml:space="preserve">the range </w:t>
      </w:r>
      <w:r w:rsidR="00F526E8" w:rsidRPr="008356F0">
        <w:rPr>
          <w:rStyle w:val="Inlinebold"/>
        </w:rPr>
        <w:t>B</w:t>
      </w:r>
      <w:r w:rsidRPr="008356F0">
        <w:rPr>
          <w:rStyle w:val="Inlinebold"/>
        </w:rPr>
        <w:t>4</w:t>
      </w:r>
      <w:r w:rsidRPr="005A1A6F">
        <w:t>:</w:t>
      </w:r>
      <w:r w:rsidR="00F526E8" w:rsidRPr="008356F0">
        <w:rPr>
          <w:rStyle w:val="Inlinebold"/>
        </w:rPr>
        <w:t>B</w:t>
      </w:r>
      <w:r w:rsidRPr="008356F0">
        <w:rPr>
          <w:rStyle w:val="Inlinebold"/>
        </w:rPr>
        <w:t>9</w:t>
      </w:r>
      <w:r w:rsidRPr="005A1A6F">
        <w:t>.</w:t>
      </w:r>
    </w:p>
    <w:p w14:paraId="26C277EF" w14:textId="77777777" w:rsidR="00EC7004" w:rsidRPr="00EC7004" w:rsidRDefault="00EC7004" w:rsidP="005616A5">
      <w:r>
        <w:br w:type="page"/>
      </w:r>
    </w:p>
    <w:p w14:paraId="0F7853C9" w14:textId="02CA5243" w:rsidR="005A1A6F" w:rsidRPr="00D96198" w:rsidRDefault="005A1A6F" w:rsidP="005A1A6F">
      <w:pPr>
        <w:pStyle w:val="Heading3"/>
      </w:pPr>
      <w:bookmarkStart w:id="129" w:name="_Toc37688206"/>
      <w:r w:rsidRPr="00D96198">
        <w:lastRenderedPageBreak/>
        <w:t xml:space="preserve">Try-it </w:t>
      </w:r>
      <w:r>
        <w:t>2</w:t>
      </w:r>
      <w:bookmarkEnd w:id="129"/>
    </w:p>
    <w:p w14:paraId="1632FD65" w14:textId="368AA503" w:rsidR="005A1A6F" w:rsidRPr="005A1A6F" w:rsidRDefault="005A1A6F" w:rsidP="005A1A6F">
      <w:r w:rsidRPr="00D96198">
        <w:t xml:space="preserve">In this try-it, </w:t>
      </w:r>
      <w:r w:rsidR="00620879">
        <w:t>you</w:t>
      </w:r>
      <w:r w:rsidR="00BC04A2">
        <w:t>’</w:t>
      </w:r>
      <w:r w:rsidR="00620879">
        <w:t>ll</w:t>
      </w:r>
      <w:r w:rsidRPr="005A1A6F">
        <w:t xml:space="preserve"> apply conditional formatting to emphasize the lowest values in the data.</w:t>
      </w:r>
    </w:p>
    <w:p w14:paraId="3D2FC816" w14:textId="77777777" w:rsidR="005A1A6F" w:rsidRPr="00D96198" w:rsidRDefault="005A1A6F" w:rsidP="005A1A6F">
      <w:pPr>
        <w:pStyle w:val="Heading4"/>
      </w:pPr>
      <w:r w:rsidRPr="00D96198">
        <w:t>Resources</w:t>
      </w:r>
    </w:p>
    <w:p w14:paraId="6D1BB6E7" w14:textId="2338280F" w:rsidR="005A1A6F" w:rsidRPr="005A1A6F" w:rsidRDefault="00620879" w:rsidP="005A1A6F">
      <w:r>
        <w:t xml:space="preserve">You will need the following resource for </w:t>
      </w:r>
      <w:r w:rsidR="005A1A6F" w:rsidRPr="00D96198">
        <w:t>this try-it:</w:t>
      </w:r>
    </w:p>
    <w:p w14:paraId="5B449DA0" w14:textId="7296878E" w:rsidR="005A1A6F" w:rsidRPr="00D96198" w:rsidRDefault="00C0702D" w:rsidP="005A1A6F">
      <w:pPr>
        <w:pStyle w:val="Bulletlevel1"/>
      </w:pPr>
      <w:r>
        <w:t>O</w:t>
      </w:r>
      <w:r w:rsidR="005A1A6F">
        <w:t xml:space="preserve">pen </w:t>
      </w:r>
      <w:r w:rsidR="005A1A6F" w:rsidRPr="005E4CCF">
        <w:rPr>
          <w:rStyle w:val="Inlinebold"/>
        </w:rPr>
        <w:t>L1_T1_try</w:t>
      </w:r>
      <w:r w:rsidR="005A1A6F">
        <w:rPr>
          <w:rStyle w:val="Inlinebold"/>
        </w:rPr>
        <w:t>2</w:t>
      </w:r>
      <w:r w:rsidR="005A1A6F" w:rsidRPr="005E4CCF">
        <w:rPr>
          <w:rStyle w:val="Inlinebold"/>
        </w:rPr>
        <w:t>_</w:t>
      </w:r>
      <w:r w:rsidR="00CE74FF">
        <w:rPr>
          <w:rStyle w:val="Inlinebold"/>
        </w:rPr>
        <w:t>e</w:t>
      </w:r>
      <w:r w:rsidR="005A1A6F" w:rsidRPr="005E4CCF">
        <w:rPr>
          <w:rStyle w:val="Inlinebold"/>
        </w:rPr>
        <w:t>nergy_</w:t>
      </w:r>
      <w:r w:rsidR="00CE74FF">
        <w:rPr>
          <w:rStyle w:val="Inlinebold"/>
        </w:rPr>
        <w:t>n</w:t>
      </w:r>
      <w:r w:rsidR="005A1A6F" w:rsidRPr="005E4CCF">
        <w:rPr>
          <w:rStyle w:val="Inlinebold"/>
        </w:rPr>
        <w:t>eeds_</w:t>
      </w:r>
      <w:r w:rsidR="00CE74FF">
        <w:rPr>
          <w:rStyle w:val="Inlinebold"/>
        </w:rPr>
        <w:t>m</w:t>
      </w:r>
      <w:r w:rsidR="005A1A6F">
        <w:rPr>
          <w:rStyle w:val="Inlinebold"/>
        </w:rPr>
        <w:t>et_starter.xlsx</w:t>
      </w:r>
      <w:r w:rsidR="005A1A6F" w:rsidRPr="005616A5">
        <w:t>.</w:t>
      </w:r>
    </w:p>
    <w:p w14:paraId="725FD791" w14:textId="77777777" w:rsidR="005A1A6F" w:rsidRPr="00D96198" w:rsidRDefault="005A1A6F" w:rsidP="005A1A6F">
      <w:pPr>
        <w:pStyle w:val="Heading4"/>
      </w:pPr>
      <w:r w:rsidRPr="00D96198">
        <w:t>Instructions</w:t>
      </w:r>
    </w:p>
    <w:p w14:paraId="05FE2C52" w14:textId="2E2B30FA" w:rsidR="00165A6C" w:rsidRPr="00165A6C" w:rsidRDefault="00165A6C" w:rsidP="00165A6C">
      <w:r w:rsidRPr="00165A6C">
        <w:t>During this try-it you</w:t>
      </w:r>
      <w:r w:rsidR="00BC04A2">
        <w:t>’</w:t>
      </w:r>
      <w:r w:rsidRPr="00165A6C">
        <w:t>ll perform the following task:</w:t>
      </w:r>
    </w:p>
    <w:p w14:paraId="14B69DD5" w14:textId="59DD0017" w:rsidR="005A1A6F" w:rsidRPr="005A1A6F" w:rsidRDefault="005A1A6F" w:rsidP="00FE0559">
      <w:pPr>
        <w:pStyle w:val="Bulletlevel1"/>
      </w:pPr>
      <w:r>
        <w:t xml:space="preserve">Select range </w:t>
      </w:r>
      <w:r w:rsidRPr="008356F0">
        <w:rPr>
          <w:rStyle w:val="Inlinebold"/>
        </w:rPr>
        <w:t>B4</w:t>
      </w:r>
      <w:r w:rsidRPr="005A1A6F">
        <w:t>:</w:t>
      </w:r>
      <w:r w:rsidRPr="008356F0">
        <w:rPr>
          <w:rStyle w:val="Inlinebold"/>
        </w:rPr>
        <w:t>H9</w:t>
      </w:r>
      <w:r w:rsidRPr="005A1A6F">
        <w:t xml:space="preserve"> and apply conditional formatting that displays the bottom </w:t>
      </w:r>
      <w:r w:rsidR="005E6182">
        <w:t>five</w:t>
      </w:r>
      <w:r w:rsidRPr="005A1A6F">
        <w:t xml:space="preserve"> items with light red fill, </w:t>
      </w:r>
      <w:r w:rsidR="005E6182">
        <w:t xml:space="preserve">and </w:t>
      </w:r>
      <w:r w:rsidRPr="005A1A6F">
        <w:t>without changing the text color.</w:t>
      </w:r>
    </w:p>
    <w:p w14:paraId="3CD1B591" w14:textId="77777777" w:rsidR="005A1A6F" w:rsidRPr="00D96198" w:rsidRDefault="005A1A6F" w:rsidP="005A1A6F">
      <w:pPr>
        <w:pStyle w:val="Heading3"/>
      </w:pPr>
      <w:bookmarkStart w:id="130" w:name="_Toc37688207"/>
      <w:r w:rsidRPr="00D96198">
        <w:t xml:space="preserve">Try-it </w:t>
      </w:r>
      <w:r>
        <w:t>3</w:t>
      </w:r>
      <w:bookmarkEnd w:id="130"/>
    </w:p>
    <w:p w14:paraId="542F5690" w14:textId="633C0C61" w:rsidR="005A1A6F" w:rsidRPr="005A1A6F" w:rsidRDefault="005A1A6F" w:rsidP="005A1A6F">
      <w:r w:rsidRPr="00D96198">
        <w:t xml:space="preserve">In this </w:t>
      </w:r>
      <w:r w:rsidRPr="005A1A6F">
        <w:t xml:space="preserve">try-it, </w:t>
      </w:r>
      <w:r w:rsidR="00620879">
        <w:t>you</w:t>
      </w:r>
      <w:r w:rsidR="00BC04A2">
        <w:t>’</w:t>
      </w:r>
      <w:r w:rsidR="00620879">
        <w:t>ll</w:t>
      </w:r>
      <w:r w:rsidRPr="005A1A6F">
        <w:t xml:space="preserve"> add icons to emphasize the variance between cell values.</w:t>
      </w:r>
    </w:p>
    <w:p w14:paraId="3718B8D1" w14:textId="77777777" w:rsidR="005A1A6F" w:rsidRPr="00D96198" w:rsidRDefault="005A1A6F" w:rsidP="005A1A6F">
      <w:pPr>
        <w:pStyle w:val="Heading4"/>
      </w:pPr>
      <w:r w:rsidRPr="00D96198">
        <w:t>Resources</w:t>
      </w:r>
    </w:p>
    <w:p w14:paraId="4A76EFFC" w14:textId="20A4942C" w:rsidR="005A1A6F" w:rsidRPr="005A1A6F" w:rsidRDefault="00620879" w:rsidP="005A1A6F">
      <w:r>
        <w:t xml:space="preserve">You will need the following resource for </w:t>
      </w:r>
      <w:r w:rsidR="005A1A6F" w:rsidRPr="00D96198">
        <w:t>this try-it:</w:t>
      </w:r>
    </w:p>
    <w:p w14:paraId="4FE16A04" w14:textId="32FDAE3B" w:rsidR="005A1A6F" w:rsidRPr="00D96198" w:rsidRDefault="00C0702D" w:rsidP="005A1A6F">
      <w:pPr>
        <w:pStyle w:val="Bulletlevel1"/>
      </w:pPr>
      <w:r>
        <w:t>O</w:t>
      </w:r>
      <w:r w:rsidR="005A1A6F">
        <w:t xml:space="preserve">pen </w:t>
      </w:r>
      <w:r w:rsidR="005A1A6F" w:rsidRPr="006E0409">
        <w:rPr>
          <w:rStyle w:val="Inlinebold"/>
        </w:rPr>
        <w:t>L1_T1_try</w:t>
      </w:r>
      <w:r w:rsidR="005A1A6F">
        <w:rPr>
          <w:rStyle w:val="Inlinebold"/>
        </w:rPr>
        <w:t>3</w:t>
      </w:r>
      <w:r w:rsidR="005A1A6F" w:rsidRPr="006E0409">
        <w:rPr>
          <w:rStyle w:val="Inlinebold"/>
        </w:rPr>
        <w:t>_</w:t>
      </w:r>
      <w:r w:rsidR="006571E9">
        <w:rPr>
          <w:rStyle w:val="Inlinebold"/>
        </w:rPr>
        <w:t>e</w:t>
      </w:r>
      <w:r w:rsidR="005A1A6F" w:rsidRPr="006E0409">
        <w:rPr>
          <w:rStyle w:val="Inlinebold"/>
        </w:rPr>
        <w:t>nergy_</w:t>
      </w:r>
      <w:r w:rsidR="006571E9">
        <w:rPr>
          <w:rStyle w:val="Inlinebold"/>
        </w:rPr>
        <w:t>n</w:t>
      </w:r>
      <w:r w:rsidR="005A1A6F" w:rsidRPr="006E0409">
        <w:rPr>
          <w:rStyle w:val="Inlinebold"/>
        </w:rPr>
        <w:t>eeds_</w:t>
      </w:r>
      <w:r w:rsidR="006571E9">
        <w:rPr>
          <w:rStyle w:val="Inlinebold"/>
        </w:rPr>
        <w:t>m</w:t>
      </w:r>
      <w:r w:rsidR="005A1A6F">
        <w:rPr>
          <w:rStyle w:val="Inlinebold"/>
        </w:rPr>
        <w:t>et_starter.xlsx</w:t>
      </w:r>
      <w:r w:rsidR="005A1A6F">
        <w:t>.</w:t>
      </w:r>
    </w:p>
    <w:p w14:paraId="15AD02A2" w14:textId="77777777" w:rsidR="005A1A6F" w:rsidRPr="00D96198" w:rsidRDefault="005A1A6F" w:rsidP="005A1A6F">
      <w:pPr>
        <w:pStyle w:val="Heading4"/>
      </w:pPr>
      <w:r w:rsidRPr="00D96198">
        <w:t>Instructions</w:t>
      </w:r>
    </w:p>
    <w:p w14:paraId="42D1E60D" w14:textId="3B6AC943" w:rsidR="00165A6C" w:rsidRPr="00165A6C" w:rsidRDefault="00165A6C" w:rsidP="00165A6C">
      <w:r w:rsidRPr="00165A6C">
        <w:t>During this try-it you</w:t>
      </w:r>
      <w:r w:rsidR="00BC04A2">
        <w:t>’</w:t>
      </w:r>
      <w:r w:rsidRPr="00165A6C">
        <w:t>ll perform the following task:</w:t>
      </w:r>
    </w:p>
    <w:p w14:paraId="5E116228" w14:textId="56D80EAB" w:rsidR="005A1A6F" w:rsidRDefault="005A1A6F" w:rsidP="00E54B85">
      <w:pPr>
        <w:pStyle w:val="Bulletlevel1"/>
      </w:pPr>
      <w:r>
        <w:t xml:space="preserve">Apply </w:t>
      </w:r>
      <w:r w:rsidR="005E6182">
        <w:t>three</w:t>
      </w:r>
      <w:r>
        <w:t xml:space="preserve"> </w:t>
      </w:r>
      <w:r w:rsidR="005E6182">
        <w:t>t</w:t>
      </w:r>
      <w:r>
        <w:t xml:space="preserve">raffic </w:t>
      </w:r>
      <w:r w:rsidR="005E6182">
        <w:t>l</w:t>
      </w:r>
      <w:r>
        <w:t xml:space="preserve">ights </w:t>
      </w:r>
      <w:r w:rsidRPr="005A1A6F">
        <w:t>(</w:t>
      </w:r>
      <w:proofErr w:type="spellStart"/>
      <w:r w:rsidR="005E6182">
        <w:t>u</w:t>
      </w:r>
      <w:r w:rsidRPr="005A1A6F">
        <w:t>nrimmed</w:t>
      </w:r>
      <w:proofErr w:type="spellEnd"/>
      <w:r w:rsidRPr="005A1A6F">
        <w:t xml:space="preserve">) to the range </w:t>
      </w:r>
      <w:r w:rsidRPr="008356F0">
        <w:rPr>
          <w:rStyle w:val="Inlinebold"/>
        </w:rPr>
        <w:t>I4</w:t>
      </w:r>
      <w:r w:rsidRPr="005A1A6F">
        <w:t>:</w:t>
      </w:r>
      <w:r w:rsidRPr="008356F0">
        <w:rPr>
          <w:rStyle w:val="Inlinebold"/>
        </w:rPr>
        <w:t>I9</w:t>
      </w:r>
      <w:r w:rsidRPr="005A1A6F">
        <w:t>.</w:t>
      </w:r>
    </w:p>
    <w:p w14:paraId="612E0B1E" w14:textId="77777777" w:rsidR="00425413" w:rsidRDefault="00425413" w:rsidP="00425413">
      <w:pPr>
        <w:pStyle w:val="Heading2"/>
      </w:pPr>
      <w:bookmarkStart w:id="131" w:name="_Toc37688208"/>
      <w:r>
        <w:t>Topic 2: Remove conditional formatting</w:t>
      </w:r>
      <w:bookmarkEnd w:id="131"/>
    </w:p>
    <w:p w14:paraId="3E6D7017" w14:textId="49D2F9E7" w:rsidR="00425413" w:rsidRPr="00425413" w:rsidRDefault="00425413" w:rsidP="00425413">
      <w:r w:rsidRPr="00425413">
        <w:rPr>
          <w:noProof/>
        </w:rPr>
        <w:drawing>
          <wp:inline distT="0" distB="0" distL="0" distR="0" wp14:anchorId="307FEBF3" wp14:editId="24035670">
            <wp:extent cx="302554" cy="365587"/>
            <wp:effectExtent l="0" t="0" r="2540" b="0"/>
            <wp:docPr id="1490664134" name="Picture 14906641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425413">
        <w:t xml:space="preserve"> </w:t>
      </w:r>
      <w:r w:rsidR="009C7E25">
        <w:t>Excel</w:t>
      </w:r>
      <w:r w:rsidRPr="00425413">
        <w:t xml:space="preserve"> gives you many options for conditional formatting on a range of cells, and </w:t>
      </w:r>
      <w:r w:rsidR="005E6182">
        <w:t>because</w:t>
      </w:r>
      <w:r w:rsidRPr="00425413">
        <w:t xml:space="preserve"> you can apply multiple rules to the same set of data, there are thousands of combinations available</w:t>
      </w:r>
      <w:r w:rsidR="005E6182">
        <w:t>.</w:t>
      </w:r>
      <w:r w:rsidRPr="00425413">
        <w:t xml:space="preserve"> That means you </w:t>
      </w:r>
      <w:r w:rsidR="00AA54B0">
        <w:t>might</w:t>
      </w:r>
      <w:r w:rsidRPr="00425413">
        <w:t xml:space="preserve"> find yourself experimenting to find the best way to make your data clear and easy to analyze</w:t>
      </w:r>
      <w:r w:rsidR="005E6182">
        <w:t>. This means</w:t>
      </w:r>
      <w:r w:rsidRPr="00425413">
        <w:t xml:space="preserve"> you</w:t>
      </w:r>
      <w:r w:rsidR="00BC04A2">
        <w:t>’</w:t>
      </w:r>
      <w:r w:rsidRPr="00425413">
        <w:t>ll need to be able to remove formatting to try different approaches.</w:t>
      </w:r>
    </w:p>
    <w:p w14:paraId="0771F54E" w14:textId="42EB0D39" w:rsidR="00425413" w:rsidRDefault="00425413" w:rsidP="00425413">
      <w:pPr>
        <w:pStyle w:val="Heading3"/>
      </w:pPr>
      <w:bookmarkStart w:id="132" w:name="_Toc37688209"/>
      <w:r>
        <w:lastRenderedPageBreak/>
        <w:t xml:space="preserve">Remove </w:t>
      </w:r>
      <w:r w:rsidR="00BD5B1F">
        <w:t>c</w:t>
      </w:r>
      <w:r>
        <w:t xml:space="preserve">onditional </w:t>
      </w:r>
      <w:r w:rsidR="00BD5B1F">
        <w:t>f</w:t>
      </w:r>
      <w:r>
        <w:t>ormatting with the Conditional Formatting Rules Manager</w:t>
      </w:r>
      <w:bookmarkEnd w:id="132"/>
    </w:p>
    <w:p w14:paraId="39DC67BC" w14:textId="65D5E83D" w:rsidR="00425413" w:rsidRDefault="00425413" w:rsidP="00425413">
      <w:r>
        <w:t xml:space="preserve">Begin by selecting the cells </w:t>
      </w:r>
      <w:r w:rsidRPr="00425413">
        <w:t xml:space="preserve">that contain the conditional formatting you wish to remove. On the </w:t>
      </w:r>
      <w:r w:rsidRPr="00425413">
        <w:rPr>
          <w:rStyle w:val="Inlinebold"/>
        </w:rPr>
        <w:t>Home</w:t>
      </w:r>
      <w:r w:rsidRPr="00425413">
        <w:t xml:space="preserve"> tab of the</w:t>
      </w:r>
      <w:r w:rsidR="00D35C90">
        <w:t xml:space="preserve"> ribbon</w:t>
      </w:r>
      <w:r w:rsidRPr="00425413">
        <w:t xml:space="preserve">, in the </w:t>
      </w:r>
      <w:r w:rsidRPr="00425413">
        <w:rPr>
          <w:rStyle w:val="Inlinebold"/>
        </w:rPr>
        <w:t>Styles</w:t>
      </w:r>
      <w:r w:rsidRPr="00425413">
        <w:t xml:space="preserve"> group, select </w:t>
      </w:r>
      <w:r w:rsidRPr="00425413">
        <w:rPr>
          <w:rStyle w:val="Inlinebold"/>
        </w:rPr>
        <w:t>Conditional Formatting</w:t>
      </w:r>
      <w:r w:rsidRPr="00425413">
        <w:t xml:space="preserve">. From the conditional formatting options, select </w:t>
      </w:r>
      <w:r w:rsidRPr="00425413">
        <w:rPr>
          <w:rStyle w:val="Inlinebold"/>
        </w:rPr>
        <w:t>Manage Rules</w:t>
      </w:r>
      <w:r w:rsidR="00D35C90">
        <w:t>, as indicated in t</w:t>
      </w:r>
      <w:r w:rsidRPr="00425413">
        <w:t>he following screenshot</w:t>
      </w:r>
      <w:r w:rsidR="00D35C90">
        <w:t>.</w:t>
      </w:r>
    </w:p>
    <w:p w14:paraId="5A3B65EB" w14:textId="71292D65" w:rsidR="003F5A24" w:rsidRPr="00425413" w:rsidRDefault="003F5A24" w:rsidP="00425413">
      <w:r>
        <w:rPr>
          <w:noProof/>
        </w:rPr>
        <w:drawing>
          <wp:inline distT="0" distB="0" distL="0" distR="0" wp14:anchorId="6B88D7E3" wp14:editId="098E0FC1">
            <wp:extent cx="2110105" cy="3486150"/>
            <wp:effectExtent l="19050" t="19050" r="23495" b="19050"/>
            <wp:docPr id="24" name="Picture 24" descr="Screenshot of conditional formatting options with Manage Rule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105" cy="3486150"/>
                    </a:xfrm>
                    <a:prstGeom prst="rect">
                      <a:avLst/>
                    </a:prstGeom>
                    <a:noFill/>
                    <a:ln w="12700">
                      <a:solidFill>
                        <a:schemeClr val="tx1"/>
                      </a:solidFill>
                    </a:ln>
                  </pic:spPr>
                </pic:pic>
              </a:graphicData>
            </a:graphic>
          </wp:inline>
        </w:drawing>
      </w:r>
    </w:p>
    <w:p w14:paraId="0E3765ED" w14:textId="77777777" w:rsidR="00425413" w:rsidRPr="00425413" w:rsidRDefault="00425413" w:rsidP="00EC7004">
      <w:pPr>
        <w:pStyle w:val="Caption"/>
      </w:pPr>
      <w:r>
        <w:t xml:space="preserve">Figure </w:t>
      </w:r>
      <w:r w:rsidRPr="00425413">
        <w:fldChar w:fldCharType="begin"/>
      </w:r>
      <w:r w:rsidRPr="00425413">
        <w:instrText xml:space="preserve"> SEQ Figure \* ARABIC </w:instrText>
      </w:r>
      <w:r w:rsidRPr="00425413">
        <w:fldChar w:fldCharType="separate"/>
      </w:r>
      <w:r w:rsidRPr="00425413">
        <w:t>7</w:t>
      </w:r>
      <w:r w:rsidRPr="00425413">
        <w:fldChar w:fldCharType="end"/>
      </w:r>
      <w:r w:rsidRPr="00425413">
        <w:t xml:space="preserve">: Conditional formatting options with </w:t>
      </w:r>
      <w:r w:rsidRPr="00D35C90">
        <w:rPr>
          <w:rStyle w:val="Inlinebold"/>
        </w:rPr>
        <w:t>Manage Rules</w:t>
      </w:r>
      <w:r w:rsidRPr="00425413">
        <w:t xml:space="preserve"> selected</w:t>
      </w:r>
    </w:p>
    <w:p w14:paraId="7E4DEB91" w14:textId="4A8FA587" w:rsidR="00425413" w:rsidRDefault="00425413" w:rsidP="00425413">
      <w:r>
        <w:t xml:space="preserve">Selecting </w:t>
      </w:r>
      <w:r w:rsidRPr="009C6485">
        <w:rPr>
          <w:rStyle w:val="Inlinebold"/>
        </w:rPr>
        <w:t>Manage Rules</w:t>
      </w:r>
      <w:r>
        <w:t xml:space="preserve"> will </w:t>
      </w:r>
      <w:r w:rsidR="009C6485">
        <w:t xml:space="preserve">open </w:t>
      </w:r>
      <w:r>
        <w:t xml:space="preserve">the </w:t>
      </w:r>
      <w:r w:rsidRPr="009C6485">
        <w:rPr>
          <w:rStyle w:val="Inlinebold"/>
        </w:rPr>
        <w:t>Conditional Formatting Rules Manager</w:t>
      </w:r>
      <w:r>
        <w:t xml:space="preserve"> dialog box</w:t>
      </w:r>
      <w:r w:rsidR="009C6485">
        <w:t>, as in t</w:t>
      </w:r>
      <w:r w:rsidRPr="00425413">
        <w:t>he following screenshot</w:t>
      </w:r>
      <w:r w:rsidR="009C6485">
        <w:t>.</w:t>
      </w:r>
    </w:p>
    <w:p w14:paraId="03CDFDF2" w14:textId="7DFA5130" w:rsidR="00FB5457" w:rsidRPr="00425413" w:rsidRDefault="00FB5457" w:rsidP="00425413">
      <w:r>
        <w:rPr>
          <w:noProof/>
        </w:rPr>
        <w:lastRenderedPageBreak/>
        <w:drawing>
          <wp:inline distT="0" distB="0" distL="0" distR="0" wp14:anchorId="07099102" wp14:editId="0F826D0F">
            <wp:extent cx="5867400" cy="2771775"/>
            <wp:effectExtent l="19050" t="19050" r="19050" b="28575"/>
            <wp:docPr id="213" name="Picture 213" descr="Screenshot of the Conditional Formatting Rules Manag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2771775"/>
                    </a:xfrm>
                    <a:prstGeom prst="rect">
                      <a:avLst/>
                    </a:prstGeom>
                    <a:noFill/>
                    <a:ln w="12700">
                      <a:solidFill>
                        <a:schemeClr val="tx1"/>
                      </a:solidFill>
                    </a:ln>
                  </pic:spPr>
                </pic:pic>
              </a:graphicData>
            </a:graphic>
          </wp:inline>
        </w:drawing>
      </w:r>
    </w:p>
    <w:p w14:paraId="25623B12" w14:textId="017EEAF7" w:rsidR="00425413" w:rsidRPr="00425413" w:rsidRDefault="00425413" w:rsidP="00EC7004">
      <w:pPr>
        <w:pStyle w:val="Caption"/>
      </w:pPr>
      <w:r>
        <w:t xml:space="preserve">Figure </w:t>
      </w:r>
      <w:r w:rsidRPr="00425413">
        <w:fldChar w:fldCharType="begin"/>
      </w:r>
      <w:r w:rsidRPr="00425413">
        <w:instrText xml:space="preserve"> SEQ Figure \* ARABIC </w:instrText>
      </w:r>
      <w:r w:rsidRPr="00425413">
        <w:fldChar w:fldCharType="separate"/>
      </w:r>
      <w:r w:rsidRPr="00425413">
        <w:t>8</w:t>
      </w:r>
      <w:r w:rsidRPr="00425413">
        <w:fldChar w:fldCharType="end"/>
      </w:r>
      <w:r w:rsidRPr="00425413">
        <w:t>:</w:t>
      </w:r>
      <w:r w:rsidR="00934FCE">
        <w:t xml:space="preserve"> </w:t>
      </w:r>
      <w:r w:rsidRPr="00425413">
        <w:t xml:space="preserve">The </w:t>
      </w:r>
      <w:r w:rsidRPr="009C6485">
        <w:rPr>
          <w:rStyle w:val="Inlinebold"/>
        </w:rPr>
        <w:t>Conditional Formatting Rules Manager</w:t>
      </w:r>
      <w:r w:rsidRPr="00425413">
        <w:t xml:space="preserve"> dialog box</w:t>
      </w:r>
    </w:p>
    <w:p w14:paraId="4480E653" w14:textId="5E693C68" w:rsidR="00425413" w:rsidRPr="00425413" w:rsidRDefault="00425413" w:rsidP="00425413">
      <w:r w:rsidRPr="00425413">
        <w:t xml:space="preserve">This dialog </w:t>
      </w:r>
      <w:r w:rsidR="009C6485">
        <w:t xml:space="preserve">box </w:t>
      </w:r>
      <w:r w:rsidRPr="00425413">
        <w:t xml:space="preserve">will </w:t>
      </w:r>
      <w:r w:rsidR="009C6485">
        <w:t xml:space="preserve">list </w:t>
      </w:r>
      <w:r w:rsidR="005A5ADC" w:rsidRPr="00425413">
        <w:t>all</w:t>
      </w:r>
      <w:r w:rsidRPr="00425413">
        <w:t xml:space="preserve"> the conditional formatting rules currently applied to any cells within your range. Select the rule you </w:t>
      </w:r>
      <w:r w:rsidR="009C6485">
        <w:t>want</w:t>
      </w:r>
      <w:r w:rsidRPr="00425413">
        <w:t xml:space="preserve"> to remove, and then select </w:t>
      </w:r>
      <w:r w:rsidRPr="009C6485">
        <w:rPr>
          <w:rStyle w:val="Inlinebold"/>
        </w:rPr>
        <w:t>Delete Rule</w:t>
      </w:r>
      <w:r w:rsidRPr="00425413">
        <w:t>. Repeat this process for any additional rules you want to remove.</w:t>
      </w:r>
    </w:p>
    <w:tbl>
      <w:tblPr>
        <w:tblW w:w="0" w:type="auto"/>
        <w:tblLook w:val="04A0" w:firstRow="1" w:lastRow="0" w:firstColumn="1" w:lastColumn="0" w:noHBand="0" w:noVBand="1"/>
      </w:tblPr>
      <w:tblGrid>
        <w:gridCol w:w="1746"/>
        <w:gridCol w:w="7614"/>
      </w:tblGrid>
      <w:tr w:rsidR="00425413" w14:paraId="060E7919" w14:textId="77777777" w:rsidTr="00163F71">
        <w:tc>
          <w:tcPr>
            <w:tcW w:w="1696" w:type="dxa"/>
          </w:tcPr>
          <w:p w14:paraId="2010CE41" w14:textId="77777777" w:rsidR="00425413" w:rsidRPr="00425413" w:rsidRDefault="00425413" w:rsidP="00425413">
            <w:r w:rsidRPr="00425413">
              <w:rPr>
                <w:noProof/>
              </w:rPr>
              <w:drawing>
                <wp:inline distT="0" distB="0" distL="0" distR="0" wp14:anchorId="04C4F6AF" wp14:editId="6F26E3AC">
                  <wp:extent cx="969750" cy="1750587"/>
                  <wp:effectExtent l="0" t="0" r="1905" b="2540"/>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969750" cy="1750587"/>
                          </a:xfrm>
                          <a:prstGeom prst="rect">
                            <a:avLst/>
                          </a:prstGeom>
                        </pic:spPr>
                      </pic:pic>
                    </a:graphicData>
                  </a:graphic>
                </wp:inline>
              </w:drawing>
            </w:r>
          </w:p>
        </w:tc>
        <w:tc>
          <w:tcPr>
            <w:tcW w:w="7654" w:type="dxa"/>
          </w:tcPr>
          <w:p w14:paraId="3FC54DC2" w14:textId="77777777" w:rsidR="00425413" w:rsidRPr="00425413" w:rsidRDefault="00425413" w:rsidP="00425413">
            <w:pPr>
              <w:pStyle w:val="Readeraids"/>
            </w:pPr>
            <w:r>
              <w:t>Did you know?</w:t>
            </w:r>
          </w:p>
          <w:p w14:paraId="60D92933" w14:textId="3C7869E0" w:rsidR="00425413" w:rsidRPr="00425413" w:rsidRDefault="00425413" w:rsidP="00425413">
            <w:r>
              <w:t xml:space="preserve">The </w:t>
            </w:r>
            <w:r w:rsidRPr="009C6485">
              <w:rPr>
                <w:rStyle w:val="Inlinebold"/>
              </w:rPr>
              <w:t>Conditional Formatting Rules Managers</w:t>
            </w:r>
            <w:r>
              <w:t xml:space="preserve"> also allows you to </w:t>
            </w:r>
            <w:r w:rsidRPr="00425413">
              <w:t xml:space="preserve">adjust the order in which multiple rules are applied. </w:t>
            </w:r>
            <w:r w:rsidR="009C6485">
              <w:t>Simply</w:t>
            </w:r>
            <w:r w:rsidRPr="00425413">
              <w:t xml:space="preserve"> select a rule you wish to move, and then use the </w:t>
            </w:r>
            <w:r w:rsidR="009C6485">
              <w:t>u</w:t>
            </w:r>
            <w:r w:rsidRPr="00425413">
              <w:t xml:space="preserve">p and </w:t>
            </w:r>
            <w:r w:rsidR="009C6485">
              <w:t>d</w:t>
            </w:r>
            <w:r w:rsidRPr="00425413">
              <w:t xml:space="preserve">own arrows to </w:t>
            </w:r>
            <w:r w:rsidR="009C6485">
              <w:t>move</w:t>
            </w:r>
            <w:r w:rsidRPr="00425413">
              <w:t xml:space="preserve"> it </w:t>
            </w:r>
            <w:r w:rsidR="009C6485">
              <w:t xml:space="preserve">to </w:t>
            </w:r>
            <w:r w:rsidRPr="00425413">
              <w:t>where you want.</w:t>
            </w:r>
          </w:p>
        </w:tc>
      </w:tr>
    </w:tbl>
    <w:p w14:paraId="74487950" w14:textId="0844347D" w:rsidR="00425413" w:rsidRDefault="00425413" w:rsidP="00425413">
      <w:pPr>
        <w:pStyle w:val="Heading3"/>
      </w:pPr>
      <w:bookmarkStart w:id="133" w:name="_Toc37688210"/>
      <w:r>
        <w:t xml:space="preserve">Remove </w:t>
      </w:r>
      <w:r w:rsidR="009C6485">
        <w:t>c</w:t>
      </w:r>
      <w:r>
        <w:t xml:space="preserve">onditional </w:t>
      </w:r>
      <w:r w:rsidR="009C6485">
        <w:t>f</w:t>
      </w:r>
      <w:r>
        <w:t>ormatting with Clear Rules</w:t>
      </w:r>
      <w:bookmarkEnd w:id="133"/>
    </w:p>
    <w:p w14:paraId="1B62EBF9" w14:textId="1CF8DB9E" w:rsidR="00425413" w:rsidRDefault="00425413" w:rsidP="00425413">
      <w:r>
        <w:t xml:space="preserve">If you </w:t>
      </w:r>
      <w:r w:rsidR="009C6485">
        <w:t xml:space="preserve">want </w:t>
      </w:r>
      <w:r>
        <w:t xml:space="preserve">to clear all </w:t>
      </w:r>
      <w:r w:rsidRPr="00425413">
        <w:t xml:space="preserve">conditional formatting rules for a selection of cells, you can use the </w:t>
      </w:r>
      <w:r w:rsidRPr="009C6485">
        <w:rPr>
          <w:rStyle w:val="Inlinebold"/>
        </w:rPr>
        <w:t>Clear Rules</w:t>
      </w:r>
      <w:r w:rsidRPr="00425413">
        <w:t xml:space="preserve"> feature. Select </w:t>
      </w:r>
      <w:r w:rsidRPr="009C6485">
        <w:rPr>
          <w:rStyle w:val="Inlinebold"/>
        </w:rPr>
        <w:t>Home</w:t>
      </w:r>
      <w:r w:rsidRPr="00425413">
        <w:t xml:space="preserve">, </w:t>
      </w:r>
      <w:r w:rsidR="00244915">
        <w:t xml:space="preserve">and then </w:t>
      </w:r>
      <w:r w:rsidRPr="00425413">
        <w:t xml:space="preserve">in the </w:t>
      </w:r>
      <w:r w:rsidRPr="009C6485">
        <w:rPr>
          <w:rStyle w:val="Inlinebold"/>
        </w:rPr>
        <w:t>Styles</w:t>
      </w:r>
      <w:r w:rsidRPr="00425413">
        <w:t xml:space="preserve"> group, select </w:t>
      </w:r>
      <w:r w:rsidRPr="009C6485">
        <w:rPr>
          <w:rStyle w:val="Inlinebold"/>
        </w:rPr>
        <w:t>Conditional Formatting</w:t>
      </w:r>
      <w:r w:rsidRPr="00425413">
        <w:t xml:space="preserve">. On the conditional formatting options that </w:t>
      </w:r>
      <w:r w:rsidR="009C6485">
        <w:t>display</w:t>
      </w:r>
      <w:r w:rsidRPr="00425413">
        <w:t xml:space="preserve">, select </w:t>
      </w:r>
      <w:r w:rsidRPr="009C6485">
        <w:rPr>
          <w:rStyle w:val="Inlinebold"/>
        </w:rPr>
        <w:t>Clear Rules</w:t>
      </w:r>
      <w:r w:rsidR="009C6485">
        <w:t>, as in t</w:t>
      </w:r>
      <w:r w:rsidRPr="00425413">
        <w:t>he following screenshot</w:t>
      </w:r>
      <w:r w:rsidR="009C6485">
        <w:t>.</w:t>
      </w:r>
    </w:p>
    <w:p w14:paraId="120DEF47" w14:textId="55BDD5DD" w:rsidR="00536EA2" w:rsidRPr="00425413" w:rsidRDefault="00536EA2" w:rsidP="00425413">
      <w:r>
        <w:rPr>
          <w:noProof/>
        </w:rPr>
        <w:lastRenderedPageBreak/>
        <w:drawing>
          <wp:inline distT="0" distB="0" distL="0" distR="0" wp14:anchorId="3031899F" wp14:editId="5169E698">
            <wp:extent cx="4467225" cy="3957955"/>
            <wp:effectExtent l="19050" t="19050" r="28575" b="23495"/>
            <wp:docPr id="27" name="Picture 27" descr="Screenshot of the conditional formatting options with Clear Rule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225" cy="3957955"/>
                    </a:xfrm>
                    <a:prstGeom prst="rect">
                      <a:avLst/>
                    </a:prstGeom>
                    <a:noFill/>
                    <a:ln w="12700" cap="flat" cmpd="sng" algn="ctr">
                      <a:solidFill>
                        <a:sysClr val="windowText" lastClr="000000"/>
                      </a:solidFill>
                      <a:prstDash val="solid"/>
                      <a:round/>
                      <a:headEnd type="none" w="med" len="med"/>
                      <a:tailEnd type="none" w="med" len="med"/>
                    </a:ln>
                  </pic:spPr>
                </pic:pic>
              </a:graphicData>
            </a:graphic>
          </wp:inline>
        </w:drawing>
      </w:r>
    </w:p>
    <w:p w14:paraId="49051952" w14:textId="77777777" w:rsidR="00425413" w:rsidRPr="00425413" w:rsidRDefault="00425413" w:rsidP="00EC7004">
      <w:pPr>
        <w:pStyle w:val="Caption"/>
      </w:pPr>
      <w:r>
        <w:t xml:space="preserve">Figure </w:t>
      </w:r>
      <w:r w:rsidRPr="00425413">
        <w:fldChar w:fldCharType="begin"/>
      </w:r>
      <w:r w:rsidRPr="00425413">
        <w:instrText xml:space="preserve"> SEQ Figure \* ARABIC </w:instrText>
      </w:r>
      <w:r w:rsidRPr="00425413">
        <w:fldChar w:fldCharType="separate"/>
      </w:r>
      <w:r w:rsidRPr="00425413">
        <w:t>9</w:t>
      </w:r>
      <w:r w:rsidRPr="00425413">
        <w:fldChar w:fldCharType="end"/>
      </w:r>
      <w:r w:rsidRPr="00425413">
        <w:t xml:space="preserve">: The conditional formatting options with </w:t>
      </w:r>
      <w:r w:rsidRPr="009C6485">
        <w:rPr>
          <w:rStyle w:val="Inlinebold"/>
        </w:rPr>
        <w:t>Clear Rules</w:t>
      </w:r>
      <w:r w:rsidRPr="00425413">
        <w:t xml:space="preserve"> selected</w:t>
      </w:r>
    </w:p>
    <w:p w14:paraId="63A92FC9" w14:textId="7E0ABD5B" w:rsidR="00425413" w:rsidRPr="00425413" w:rsidRDefault="00425413" w:rsidP="00425413">
      <w:r>
        <w:t xml:space="preserve">To clear the conditional rules for all cells, select </w:t>
      </w:r>
      <w:r w:rsidRPr="00425413">
        <w:rPr>
          <w:rStyle w:val="Inlinebold"/>
        </w:rPr>
        <w:t>Clear Rules from Entire Sheet</w:t>
      </w:r>
      <w:r w:rsidRPr="00425413">
        <w:t xml:space="preserve">. If you </w:t>
      </w:r>
      <w:r w:rsidR="009C6485">
        <w:t>want</w:t>
      </w:r>
      <w:r w:rsidRPr="00425413">
        <w:t xml:space="preserve"> to remove conditional formatting from only the selected cells, select </w:t>
      </w:r>
      <w:r w:rsidRPr="00425413">
        <w:rPr>
          <w:rStyle w:val="Inlinebold"/>
        </w:rPr>
        <w:t>Clear Rules from Selected Cells</w:t>
      </w:r>
      <w:r w:rsidRPr="00425413">
        <w:t>.</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425413" w14:paraId="01C3EB79" w14:textId="77777777" w:rsidTr="00163F71">
        <w:tc>
          <w:tcPr>
            <w:tcW w:w="1703" w:type="dxa"/>
          </w:tcPr>
          <w:p w14:paraId="6C9B196B" w14:textId="77777777" w:rsidR="00425413" w:rsidRPr="00425413" w:rsidRDefault="00425413" w:rsidP="00425413">
            <w:r w:rsidRPr="00425413">
              <w:rPr>
                <w:noProof/>
              </w:rPr>
              <w:drawing>
                <wp:inline distT="0" distB="0" distL="0" distR="0" wp14:anchorId="6D423747" wp14:editId="23D64811">
                  <wp:extent cx="720000" cy="720000"/>
                  <wp:effectExtent l="0" t="0" r="4445" b="4445"/>
                  <wp:docPr id="1490664135"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152B1130" w14:textId="77777777" w:rsidR="00425413" w:rsidRPr="00425413" w:rsidRDefault="00425413" w:rsidP="00425413">
            <w:pPr>
              <w:pStyle w:val="Readeraids"/>
            </w:pPr>
            <w:r>
              <w:t>Additional information</w:t>
            </w:r>
          </w:p>
          <w:p w14:paraId="303F26E5" w14:textId="799A9024" w:rsidR="00425413" w:rsidRPr="00425413" w:rsidRDefault="00425413" w:rsidP="00425413">
            <w:r>
              <w:t>For more information on removing conditional formatting,</w:t>
            </w:r>
            <w:r w:rsidRPr="00425413">
              <w:t xml:space="preserve"> </w:t>
            </w:r>
            <w:r w:rsidR="00DB6A15">
              <w:t xml:space="preserve">refer </w:t>
            </w:r>
            <w:r w:rsidRPr="00425413">
              <w:t xml:space="preserve">to </w:t>
            </w:r>
            <w:r w:rsidR="00DB6A15">
              <w:t xml:space="preserve">the </w:t>
            </w:r>
            <w:r w:rsidR="00DB6A15" w:rsidRPr="00C63EAA">
              <w:rPr>
                <w:rStyle w:val="Inlinebold"/>
              </w:rPr>
              <w:t>Clear conditional formatting</w:t>
            </w:r>
            <w:r w:rsidR="00DB6A15" w:rsidRPr="00DB6A15">
              <w:t xml:space="preserve"> </w:t>
            </w:r>
            <w:r w:rsidR="00DB6A15">
              <w:t>sub-section in</w:t>
            </w:r>
            <w:r w:rsidR="00BC04A2">
              <w:t>:</w:t>
            </w:r>
            <w:r w:rsidR="00DB6A15">
              <w:t xml:space="preserve"> </w:t>
            </w:r>
            <w:hyperlink r:id="rId33" w:history="1">
              <w:r w:rsidR="00DB6A15">
                <w:rPr>
                  <w:rStyle w:val="Hyperlink"/>
                </w:rPr>
                <w:t>Use conditional formatting to highlight information</w:t>
              </w:r>
            </w:hyperlink>
          </w:p>
        </w:tc>
      </w:tr>
    </w:tbl>
    <w:p w14:paraId="64BD1DF2" w14:textId="77777777" w:rsidR="00425413" w:rsidRDefault="00425413" w:rsidP="00425413">
      <w:pPr>
        <w:pStyle w:val="Heading3"/>
      </w:pPr>
      <w:bookmarkStart w:id="134" w:name="_Toc37688211"/>
      <w:r>
        <w:t>Activity: Pose a challenge</w:t>
      </w:r>
      <w:bookmarkEnd w:id="134"/>
    </w:p>
    <w:p w14:paraId="4632BB0F" w14:textId="482BABBC" w:rsidR="00425413" w:rsidRPr="00425413" w:rsidRDefault="00425413" w:rsidP="00425413">
      <w:r>
        <w:t xml:space="preserve">The teacher will </w:t>
      </w:r>
      <w:r w:rsidRPr="00425413">
        <w:t xml:space="preserve">direct you to complete a challenge to </w:t>
      </w:r>
      <w:r w:rsidR="00790685">
        <w:t>learn</w:t>
      </w:r>
      <w:r w:rsidR="00790685" w:rsidRPr="00425413">
        <w:t xml:space="preserve"> </w:t>
      </w:r>
      <w:r w:rsidRPr="00425413">
        <w:t>how efficient you are at removing conditional formatting.</w:t>
      </w:r>
    </w:p>
    <w:p w14:paraId="7A75E327" w14:textId="77777777" w:rsidR="00EC7004" w:rsidRDefault="00EC7004" w:rsidP="005616A5">
      <w:r>
        <w:br w:type="page"/>
      </w:r>
    </w:p>
    <w:p w14:paraId="233F08BD" w14:textId="0D7FCA05" w:rsidR="00425413" w:rsidRDefault="00425413" w:rsidP="00425413">
      <w:pPr>
        <w:pStyle w:val="Heading4"/>
      </w:pPr>
      <w:r>
        <w:lastRenderedPageBreak/>
        <w:t>Resources required</w:t>
      </w:r>
    </w:p>
    <w:p w14:paraId="443F0FC7" w14:textId="5D79CB22" w:rsidR="00425413" w:rsidRPr="00425413" w:rsidRDefault="00620879" w:rsidP="00425413">
      <w:r>
        <w:t xml:space="preserve">You will need the following resource for </w:t>
      </w:r>
      <w:r w:rsidR="00425413">
        <w:t>this activity:</w:t>
      </w:r>
    </w:p>
    <w:p w14:paraId="424D2C52" w14:textId="77777777" w:rsidR="00425413" w:rsidRDefault="00425413" w:rsidP="00425413">
      <w:pPr>
        <w:pStyle w:val="Bulletlevel1"/>
      </w:pPr>
      <w:r>
        <w:t>Any worksheet with conditional formatting applied.</w:t>
      </w:r>
    </w:p>
    <w:p w14:paraId="25AA1644" w14:textId="77777777" w:rsidR="00425413" w:rsidRDefault="00425413" w:rsidP="00425413">
      <w:pPr>
        <w:pStyle w:val="Heading4"/>
      </w:pPr>
      <w:r>
        <w:t>Activity instructions</w:t>
      </w:r>
    </w:p>
    <w:p w14:paraId="0924E554" w14:textId="77777777" w:rsidR="00425413" w:rsidRPr="00425413" w:rsidRDefault="00425413" w:rsidP="00425413">
      <w:r>
        <w:t>Participate in the activity by following these instructions:</w:t>
      </w:r>
    </w:p>
    <w:p w14:paraId="677E8AF3" w14:textId="77777777" w:rsidR="00425413" w:rsidRPr="00425413" w:rsidRDefault="00425413" w:rsidP="00C53F72">
      <w:pPr>
        <w:pStyle w:val="Numberedlist1"/>
        <w:numPr>
          <w:ilvl w:val="0"/>
          <w:numId w:val="9"/>
        </w:numPr>
      </w:pPr>
      <w:r>
        <w:t>As directed by the teacher, remove condit</w:t>
      </w:r>
      <w:r w:rsidRPr="00425413">
        <w:t>ional formatting from your worksheet.</w:t>
      </w:r>
    </w:p>
    <w:p w14:paraId="7CA57865" w14:textId="1A9CF185" w:rsidR="00425413" w:rsidRDefault="00425413" w:rsidP="00425413">
      <w:pPr>
        <w:pStyle w:val="Numberedlist1"/>
      </w:pPr>
      <w:r>
        <w:t xml:space="preserve">Be prepared to share how you removed the conditional </w:t>
      </w:r>
      <w:r w:rsidR="005A5ADC">
        <w:t>formatting.</w:t>
      </w:r>
    </w:p>
    <w:p w14:paraId="7308BF03" w14:textId="7B9C0977" w:rsidR="00425413" w:rsidRPr="007E10CC" w:rsidRDefault="00425413" w:rsidP="00425413">
      <w:pPr>
        <w:pStyle w:val="Heading3"/>
      </w:pPr>
      <w:bookmarkStart w:id="135" w:name="_Toc37688212"/>
      <w:r>
        <w:t xml:space="preserve">Try-it: </w:t>
      </w:r>
      <w:r w:rsidRPr="00582D6E">
        <w:t>Remove conditional formatting</w:t>
      </w:r>
      <w:bookmarkEnd w:id="135"/>
    </w:p>
    <w:p w14:paraId="3194CDE7" w14:textId="0880C9A6" w:rsidR="00425413" w:rsidRPr="00425413" w:rsidRDefault="00425413" w:rsidP="00425413">
      <w:r w:rsidRPr="00425413">
        <w:rPr>
          <w:noProof/>
        </w:rPr>
        <w:drawing>
          <wp:inline distT="0" distB="0" distL="0" distR="0" wp14:anchorId="26859190" wp14:editId="6E9780FA">
            <wp:extent cx="300948" cy="300948"/>
            <wp:effectExtent l="0" t="0" r="4445" b="4445"/>
            <wp:docPr id="1490664138" name="Picture 14906641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425413">
        <w:t xml:space="preserve"> In this leveled try-it activity, </w:t>
      </w:r>
      <w:r w:rsidR="00620879">
        <w:t>you</w:t>
      </w:r>
      <w:r w:rsidR="00BC04A2">
        <w:t>’</w:t>
      </w:r>
      <w:r w:rsidR="00620879">
        <w:t>ll</w:t>
      </w:r>
      <w:r w:rsidRPr="00425413">
        <w:t xml:space="preserve"> practice removing conditional formatting that has been applied to different parts of a worksheet.</w:t>
      </w:r>
    </w:p>
    <w:p w14:paraId="34ABDB7A" w14:textId="77777777" w:rsidR="00425413" w:rsidRDefault="00425413" w:rsidP="00425413">
      <w:pPr>
        <w:pStyle w:val="Heading3"/>
      </w:pPr>
      <w:bookmarkStart w:id="136" w:name="_Toc37688213"/>
      <w:r>
        <w:t>Try-it 1</w:t>
      </w:r>
      <w:bookmarkEnd w:id="136"/>
    </w:p>
    <w:p w14:paraId="400FB8E1" w14:textId="45DAEEAC" w:rsidR="00425413" w:rsidRPr="00425413" w:rsidRDefault="00425413" w:rsidP="00425413">
      <w:r>
        <w:t xml:space="preserve">In this try-it, </w:t>
      </w:r>
      <w:r w:rsidR="00620879">
        <w:t>you</w:t>
      </w:r>
      <w:r w:rsidR="00BC04A2">
        <w:t>’</w:t>
      </w:r>
      <w:r w:rsidR="00620879">
        <w:t>ll</w:t>
      </w:r>
      <w:r>
        <w:t xml:space="preserve"> remove </w:t>
      </w:r>
      <w:r w:rsidRPr="00425413">
        <w:t>conditional formatting from a range of cells.</w:t>
      </w:r>
    </w:p>
    <w:p w14:paraId="3634563F" w14:textId="77777777" w:rsidR="00425413" w:rsidRDefault="00425413" w:rsidP="00425413">
      <w:pPr>
        <w:pStyle w:val="Heading4"/>
      </w:pPr>
      <w:r>
        <w:t>Resources</w:t>
      </w:r>
    </w:p>
    <w:p w14:paraId="10DD85CF" w14:textId="5F0D1615" w:rsidR="00425413" w:rsidRPr="00425413" w:rsidRDefault="00620879" w:rsidP="00425413">
      <w:r>
        <w:t xml:space="preserve">You will need the following resource for </w:t>
      </w:r>
      <w:r w:rsidR="00425413">
        <w:t>this try-it:</w:t>
      </w:r>
    </w:p>
    <w:p w14:paraId="1D62FE4A" w14:textId="3E881654" w:rsidR="00425413" w:rsidRDefault="00425413" w:rsidP="00425413">
      <w:pPr>
        <w:pStyle w:val="Bulletlevel1"/>
      </w:pPr>
      <w:r w:rsidRPr="00840DE1">
        <w:t xml:space="preserve">Open </w:t>
      </w:r>
      <w:r w:rsidRPr="007F12A0">
        <w:rPr>
          <w:rStyle w:val="Inlinebold"/>
        </w:rPr>
        <w:t>L1_T2_try1_</w:t>
      </w:r>
      <w:r w:rsidR="006571E9">
        <w:rPr>
          <w:rStyle w:val="Inlinebold"/>
        </w:rPr>
        <w:t>e</w:t>
      </w:r>
      <w:r w:rsidRPr="007F12A0">
        <w:rPr>
          <w:rStyle w:val="Inlinebold"/>
        </w:rPr>
        <w:t>nergy_</w:t>
      </w:r>
      <w:r w:rsidR="006571E9">
        <w:rPr>
          <w:rStyle w:val="Inlinebold"/>
        </w:rPr>
        <w:t>n</w:t>
      </w:r>
      <w:r w:rsidRPr="007F12A0">
        <w:rPr>
          <w:rStyle w:val="Inlinebold"/>
        </w:rPr>
        <w:t>eeds_</w:t>
      </w:r>
      <w:r w:rsidR="006571E9">
        <w:rPr>
          <w:rStyle w:val="Inlinebold"/>
        </w:rPr>
        <w:t>m</w:t>
      </w:r>
      <w:r>
        <w:rPr>
          <w:rStyle w:val="Inlinebold"/>
        </w:rPr>
        <w:t>et_starter.xlsx</w:t>
      </w:r>
      <w:r w:rsidRPr="008E1CC4">
        <w:t xml:space="preserve"> </w:t>
      </w:r>
      <w:r w:rsidRPr="00840DE1">
        <w:t>in this lesson</w:t>
      </w:r>
      <w:r w:rsidR="00BC04A2">
        <w:t>’</w:t>
      </w:r>
      <w:r w:rsidRPr="00840DE1">
        <w:t>s Learning Activity Resources</w:t>
      </w:r>
      <w:r>
        <w:t>.</w:t>
      </w:r>
    </w:p>
    <w:p w14:paraId="79C2172C" w14:textId="77777777" w:rsidR="00425413" w:rsidRDefault="00425413" w:rsidP="00425413">
      <w:pPr>
        <w:pStyle w:val="Heading4"/>
      </w:pPr>
      <w:r>
        <w:t>Instructions</w:t>
      </w:r>
    </w:p>
    <w:p w14:paraId="25FFFF54" w14:textId="3337FFF1" w:rsidR="00425413" w:rsidRPr="00425413" w:rsidRDefault="009C6485" w:rsidP="00425413">
      <w:r>
        <w:t>During this try-it, you</w:t>
      </w:r>
      <w:r w:rsidR="00BC04A2">
        <w:t>’</w:t>
      </w:r>
      <w:r>
        <w:t>ll perform t</w:t>
      </w:r>
      <w:r w:rsidR="00425413">
        <w:t xml:space="preserve">he following </w:t>
      </w:r>
      <w:r>
        <w:t>task</w:t>
      </w:r>
      <w:r w:rsidR="00425413">
        <w:t>:</w:t>
      </w:r>
    </w:p>
    <w:p w14:paraId="68F2F53B" w14:textId="77777777" w:rsidR="00425413" w:rsidRPr="00425413" w:rsidRDefault="00425413" w:rsidP="00BF5DA4">
      <w:pPr>
        <w:pStyle w:val="Bulletlevel1"/>
      </w:pPr>
      <w:r>
        <w:t xml:space="preserve">Remove conditional formatting from cells </w:t>
      </w:r>
      <w:r w:rsidRPr="008356F0">
        <w:rPr>
          <w:rStyle w:val="Inlinebold"/>
        </w:rPr>
        <w:t>B4</w:t>
      </w:r>
      <w:r w:rsidRPr="00425413">
        <w:t>:</w:t>
      </w:r>
      <w:r w:rsidRPr="008356F0">
        <w:rPr>
          <w:rStyle w:val="Inlinebold"/>
        </w:rPr>
        <w:t>H9</w:t>
      </w:r>
      <w:r w:rsidRPr="00425413">
        <w:t>.</w:t>
      </w:r>
    </w:p>
    <w:p w14:paraId="4BB6CFB8" w14:textId="77777777" w:rsidR="00425413" w:rsidRDefault="00425413" w:rsidP="00425413">
      <w:pPr>
        <w:pStyle w:val="Heading3"/>
      </w:pPr>
      <w:bookmarkStart w:id="137" w:name="_Toc37688214"/>
      <w:r>
        <w:t>Try-it 2</w:t>
      </w:r>
      <w:bookmarkEnd w:id="137"/>
    </w:p>
    <w:p w14:paraId="3F4BA647" w14:textId="0D851A21" w:rsidR="00425413" w:rsidRPr="00425413" w:rsidRDefault="00425413" w:rsidP="00425413">
      <w:r>
        <w:t xml:space="preserve">In this try-it, </w:t>
      </w:r>
      <w:r w:rsidR="00620879">
        <w:t>you</w:t>
      </w:r>
      <w:r w:rsidR="00BC04A2">
        <w:t>’</w:t>
      </w:r>
      <w:r w:rsidR="00620879">
        <w:t>ll</w:t>
      </w:r>
      <w:r>
        <w:t xml:space="preserve"> remove conditional formatting from a single cell, </w:t>
      </w:r>
      <w:r w:rsidR="0039376C">
        <w:t>and</w:t>
      </w:r>
      <w:r>
        <w:t xml:space="preserve"> from an entire worksheet.</w:t>
      </w:r>
    </w:p>
    <w:p w14:paraId="5436C2DD" w14:textId="77777777" w:rsidR="00425413" w:rsidRDefault="00425413" w:rsidP="00425413">
      <w:pPr>
        <w:pStyle w:val="Heading4"/>
      </w:pPr>
      <w:r>
        <w:t>Resources</w:t>
      </w:r>
    </w:p>
    <w:p w14:paraId="53DE86A7" w14:textId="0820EA2B" w:rsidR="00425413" w:rsidRPr="00425413" w:rsidRDefault="00620879" w:rsidP="00425413">
      <w:r>
        <w:t xml:space="preserve">You will need the following resource for </w:t>
      </w:r>
      <w:r w:rsidR="00425413">
        <w:t>this try-it:</w:t>
      </w:r>
    </w:p>
    <w:p w14:paraId="1AE0A3DD" w14:textId="54ED1698" w:rsidR="00425413" w:rsidRDefault="00C0702D" w:rsidP="00425413">
      <w:pPr>
        <w:pStyle w:val="Bulletlevel1"/>
      </w:pPr>
      <w:r>
        <w:t>O</w:t>
      </w:r>
      <w:r w:rsidR="00425413" w:rsidRPr="00840DE1">
        <w:t xml:space="preserve">pen </w:t>
      </w:r>
      <w:r w:rsidR="00425413" w:rsidRPr="001F772F">
        <w:rPr>
          <w:rStyle w:val="Inlinebold"/>
        </w:rPr>
        <w:t>L1_T2_try2_</w:t>
      </w:r>
      <w:r w:rsidR="006571E9" w:rsidRPr="006571E9">
        <w:rPr>
          <w:rStyle w:val="Inlinebold"/>
        </w:rPr>
        <w:t xml:space="preserve"> energy_needs_met</w:t>
      </w:r>
      <w:r w:rsidR="00425413">
        <w:rPr>
          <w:rStyle w:val="Inlinebold"/>
        </w:rPr>
        <w:t>_starter.xlsx</w:t>
      </w:r>
      <w:r w:rsidR="00425413" w:rsidRPr="008E1CC4">
        <w:t xml:space="preserve"> </w:t>
      </w:r>
      <w:r w:rsidR="00425413" w:rsidRPr="00840DE1">
        <w:t>in this lesson</w:t>
      </w:r>
      <w:r w:rsidR="00BC04A2">
        <w:t>’</w:t>
      </w:r>
      <w:r w:rsidR="00425413" w:rsidRPr="00840DE1">
        <w:t>s Learning Activity Resources</w:t>
      </w:r>
      <w:r w:rsidR="00425413">
        <w:t>.</w:t>
      </w:r>
    </w:p>
    <w:p w14:paraId="36FB1E0B" w14:textId="77777777" w:rsidR="00425413" w:rsidRDefault="00425413" w:rsidP="00425413">
      <w:pPr>
        <w:pStyle w:val="Heading4"/>
      </w:pPr>
      <w:r>
        <w:lastRenderedPageBreak/>
        <w:t>Instructions</w:t>
      </w:r>
    </w:p>
    <w:p w14:paraId="5ABC4DC8" w14:textId="560B4636" w:rsidR="00425413" w:rsidRPr="00425413" w:rsidRDefault="00425413" w:rsidP="00425413">
      <w:r>
        <w:t xml:space="preserve">The following </w:t>
      </w:r>
      <w:r w:rsidR="00FD7836">
        <w:t xml:space="preserve">steps </w:t>
      </w:r>
      <w:r>
        <w:t>are the general tasks that you need to perform during this try-it:</w:t>
      </w:r>
    </w:p>
    <w:p w14:paraId="0500DDEE" w14:textId="77777777" w:rsidR="00425413" w:rsidRPr="00425413" w:rsidRDefault="00425413" w:rsidP="00C53F72">
      <w:pPr>
        <w:pStyle w:val="Numberedlist1"/>
        <w:numPr>
          <w:ilvl w:val="0"/>
          <w:numId w:val="10"/>
        </w:numPr>
      </w:pPr>
      <w:r>
        <w:t xml:space="preserve">Remove conditional formatting from </w:t>
      </w:r>
      <w:r w:rsidRPr="00425413">
        <w:t xml:space="preserve">only cell </w:t>
      </w:r>
      <w:r w:rsidRPr="008356F0">
        <w:rPr>
          <w:rStyle w:val="Inlinebold"/>
        </w:rPr>
        <w:t>I6</w:t>
      </w:r>
      <w:r w:rsidRPr="00425413">
        <w:t>.</w:t>
      </w:r>
    </w:p>
    <w:p w14:paraId="0D4EB8FF" w14:textId="77777777" w:rsidR="00425413" w:rsidRPr="00425413" w:rsidRDefault="00425413" w:rsidP="00425413">
      <w:pPr>
        <w:pStyle w:val="Numberedlist1"/>
      </w:pPr>
      <w:r>
        <w:t xml:space="preserve">Remove conditional formatting from the entire </w:t>
      </w:r>
      <w:r w:rsidRPr="00425413">
        <w:t>worksheet.</w:t>
      </w:r>
    </w:p>
    <w:p w14:paraId="201BD7B2" w14:textId="476F1164" w:rsidR="00425413" w:rsidRDefault="00425413" w:rsidP="00425413">
      <w:pPr>
        <w:pStyle w:val="Heading2"/>
      </w:pPr>
      <w:bookmarkStart w:id="138" w:name="_Toc37688215"/>
      <w:r>
        <w:t>Wrap</w:t>
      </w:r>
      <w:r w:rsidR="00BC04A2">
        <w:t>-</w:t>
      </w:r>
      <w:r>
        <w:t>up</w:t>
      </w:r>
      <w:bookmarkEnd w:id="138"/>
    </w:p>
    <w:p w14:paraId="672E7EF6" w14:textId="3998C132" w:rsidR="00425413" w:rsidRPr="00425413" w:rsidRDefault="00425413" w:rsidP="00425413">
      <w:r>
        <w:t xml:space="preserve">Use these questions to check what you learned </w:t>
      </w:r>
      <w:r w:rsidRPr="00425413">
        <w:t>in this lesson:</w:t>
      </w:r>
    </w:p>
    <w:p w14:paraId="7DC97F27" w14:textId="77777777" w:rsidR="00425413" w:rsidRPr="00425413" w:rsidRDefault="00425413" w:rsidP="00C53F72">
      <w:pPr>
        <w:pStyle w:val="Numberedlist1"/>
        <w:numPr>
          <w:ilvl w:val="0"/>
          <w:numId w:val="11"/>
        </w:numPr>
      </w:pPr>
      <w:bookmarkStart w:id="139" w:name="_Hlk25156535"/>
      <w:r>
        <w:t xml:space="preserve">Which of the following </w:t>
      </w:r>
      <w:r w:rsidRPr="00425413">
        <w:t>conditional formatting rules is the best option for emphasizing the variance between values in a data range?</w:t>
      </w:r>
      <w:bookmarkEnd w:id="139"/>
    </w:p>
    <w:p w14:paraId="361FE890" w14:textId="77777777" w:rsidR="00425413" w:rsidRPr="00425413" w:rsidRDefault="00425413" w:rsidP="00425413">
      <w:pPr>
        <w:pStyle w:val="Prompt"/>
      </w:pPr>
      <w:r>
        <w:t>Select the correct option.</w:t>
      </w:r>
    </w:p>
    <w:p w14:paraId="0129BDA6" w14:textId="77777777" w:rsidR="00425413" w:rsidRPr="00425413" w:rsidRDefault="00425413" w:rsidP="00C53F72">
      <w:pPr>
        <w:pStyle w:val="Numberedlist2"/>
        <w:numPr>
          <w:ilvl w:val="0"/>
          <w:numId w:val="12"/>
        </w:numPr>
      </w:pPr>
      <w:bookmarkStart w:id="140" w:name="_Hlk25156544"/>
      <w:r>
        <w:t>Top 10%</w:t>
      </w:r>
    </w:p>
    <w:p w14:paraId="395D3AE8" w14:textId="77777777" w:rsidR="00425413" w:rsidRDefault="00425413" w:rsidP="00C53F72">
      <w:pPr>
        <w:pStyle w:val="Numberedlist2"/>
        <w:numPr>
          <w:ilvl w:val="0"/>
          <w:numId w:val="12"/>
        </w:numPr>
      </w:pPr>
      <w:r>
        <w:t>Bottom 10 items</w:t>
      </w:r>
    </w:p>
    <w:p w14:paraId="48A9B990" w14:textId="77777777" w:rsidR="00425413" w:rsidRDefault="00425413" w:rsidP="00C53F72">
      <w:pPr>
        <w:pStyle w:val="Numberedlist2"/>
        <w:numPr>
          <w:ilvl w:val="0"/>
          <w:numId w:val="12"/>
        </w:numPr>
      </w:pPr>
      <w:r>
        <w:t>Duplicate Values</w:t>
      </w:r>
    </w:p>
    <w:p w14:paraId="3240A21B" w14:textId="3438686B" w:rsidR="00425413" w:rsidRPr="008C4CA7" w:rsidRDefault="00425413" w:rsidP="00C53F72">
      <w:pPr>
        <w:pStyle w:val="Numberedlist2"/>
        <w:numPr>
          <w:ilvl w:val="0"/>
          <w:numId w:val="12"/>
        </w:numPr>
      </w:pPr>
      <w:r>
        <w:t>Color Scales</w:t>
      </w:r>
      <w:bookmarkEnd w:id="140"/>
    </w:p>
    <w:p w14:paraId="7497A2A6" w14:textId="57859207" w:rsidR="00425413" w:rsidRDefault="00425413" w:rsidP="00425413">
      <w:pPr>
        <w:pStyle w:val="Numberedlist1"/>
      </w:pPr>
      <w:bookmarkStart w:id="141" w:name="_Hlk25156577"/>
      <w:r>
        <w:t xml:space="preserve">Which features can </w:t>
      </w:r>
      <w:r w:rsidR="00EB6510">
        <w:t xml:space="preserve">you use </w:t>
      </w:r>
      <w:r>
        <w:t>to remove conditional formatting?</w:t>
      </w:r>
      <w:bookmarkEnd w:id="141"/>
    </w:p>
    <w:p w14:paraId="7847A706" w14:textId="77777777" w:rsidR="00425413" w:rsidRPr="00425413" w:rsidRDefault="00425413" w:rsidP="00425413">
      <w:pPr>
        <w:pStyle w:val="Prompt"/>
      </w:pPr>
      <w:r>
        <w:t xml:space="preserve">Select </w:t>
      </w:r>
      <w:r w:rsidRPr="00425413">
        <w:t>all that apply.</w:t>
      </w:r>
    </w:p>
    <w:p w14:paraId="6FDF8098" w14:textId="77777777" w:rsidR="00425413" w:rsidRPr="00EC7004" w:rsidRDefault="00425413" w:rsidP="00C53F72">
      <w:pPr>
        <w:pStyle w:val="Numberedlist2"/>
        <w:numPr>
          <w:ilvl w:val="0"/>
          <w:numId w:val="13"/>
        </w:numPr>
      </w:pPr>
      <w:bookmarkStart w:id="142" w:name="_Hlk25156587"/>
      <w:r w:rsidRPr="00EB6510">
        <w:rPr>
          <w:rStyle w:val="Inlinebold"/>
        </w:rPr>
        <w:t>New Rule</w:t>
      </w:r>
    </w:p>
    <w:p w14:paraId="6C554B51" w14:textId="730A8EC2" w:rsidR="00425413" w:rsidRPr="00EC7004" w:rsidRDefault="00425413" w:rsidP="00C53F72">
      <w:pPr>
        <w:pStyle w:val="Numberedlist2"/>
        <w:numPr>
          <w:ilvl w:val="0"/>
          <w:numId w:val="13"/>
        </w:numPr>
      </w:pPr>
      <w:r w:rsidRPr="00EB6510">
        <w:rPr>
          <w:rStyle w:val="Inlinebold"/>
        </w:rPr>
        <w:t>Manage Rules</w:t>
      </w:r>
    </w:p>
    <w:p w14:paraId="0FD09EFB" w14:textId="7713AA06" w:rsidR="00425413" w:rsidRPr="00EC7004" w:rsidRDefault="00425413" w:rsidP="00C53F72">
      <w:pPr>
        <w:pStyle w:val="Numberedlist2"/>
        <w:numPr>
          <w:ilvl w:val="0"/>
          <w:numId w:val="13"/>
        </w:numPr>
      </w:pPr>
      <w:r w:rsidRPr="00EB6510">
        <w:rPr>
          <w:rStyle w:val="Inlinebold"/>
        </w:rPr>
        <w:t>Clear Rules</w:t>
      </w:r>
    </w:p>
    <w:p w14:paraId="2668BEEF" w14:textId="23730D44" w:rsidR="00425413" w:rsidRPr="00EC7004" w:rsidRDefault="00425413" w:rsidP="00C53F72">
      <w:pPr>
        <w:pStyle w:val="Numberedlist2"/>
        <w:numPr>
          <w:ilvl w:val="0"/>
          <w:numId w:val="13"/>
        </w:numPr>
      </w:pPr>
      <w:r w:rsidRPr="00EB6510">
        <w:rPr>
          <w:rStyle w:val="Inlinebold"/>
        </w:rPr>
        <w:t>Data Bars</w:t>
      </w:r>
    </w:p>
    <w:p w14:paraId="1B719504" w14:textId="77777777" w:rsidR="00425413" w:rsidRPr="00EC7004" w:rsidRDefault="00425413" w:rsidP="00C53F72">
      <w:pPr>
        <w:pStyle w:val="Numberedlist2"/>
        <w:numPr>
          <w:ilvl w:val="0"/>
          <w:numId w:val="13"/>
        </w:numPr>
      </w:pPr>
      <w:r w:rsidRPr="00EB6510">
        <w:rPr>
          <w:rStyle w:val="Inlinebold"/>
        </w:rPr>
        <w:t>Color Scales</w:t>
      </w:r>
      <w:bookmarkEnd w:id="142"/>
    </w:p>
    <w:p w14:paraId="6F6E8B26" w14:textId="6C1F1DCC" w:rsidR="00425413" w:rsidRDefault="00425413" w:rsidP="00425413">
      <w:pPr>
        <w:pStyle w:val="Numberedlist1"/>
      </w:pPr>
      <w:bookmarkStart w:id="143" w:name="_Hlk25156636"/>
      <w:r w:rsidRPr="004341AC">
        <w:rPr>
          <w:rStyle w:val="Inlinebold"/>
        </w:rPr>
        <w:t>3 Signs</w:t>
      </w:r>
      <w:r>
        <w:t xml:space="preserve"> is an option for the </w:t>
      </w:r>
      <w:r w:rsidR="00116E17">
        <w:t>____________________</w:t>
      </w:r>
      <w:r>
        <w:t xml:space="preserve"> conditional formatting rule</w:t>
      </w:r>
      <w:bookmarkEnd w:id="143"/>
      <w:r w:rsidR="004721EC">
        <w:t>.</w:t>
      </w:r>
    </w:p>
    <w:p w14:paraId="7EDD22B1" w14:textId="77777777" w:rsidR="00425413" w:rsidRPr="00425413" w:rsidRDefault="00425413" w:rsidP="00425413">
      <w:pPr>
        <w:pStyle w:val="Prompt"/>
      </w:pPr>
      <w:r>
        <w:t>Select all that apply.</w:t>
      </w:r>
    </w:p>
    <w:p w14:paraId="0488E41B" w14:textId="77777777" w:rsidR="00425413" w:rsidRPr="00EC7004" w:rsidRDefault="00425413" w:rsidP="00C53F72">
      <w:pPr>
        <w:pStyle w:val="Numberedlist2"/>
        <w:numPr>
          <w:ilvl w:val="0"/>
          <w:numId w:val="14"/>
        </w:numPr>
      </w:pPr>
      <w:bookmarkStart w:id="144" w:name="_Hlk25156651"/>
      <w:r w:rsidRPr="004341AC">
        <w:rPr>
          <w:rStyle w:val="Inlinebold"/>
        </w:rPr>
        <w:t>Color Scales</w:t>
      </w:r>
    </w:p>
    <w:p w14:paraId="12A38068" w14:textId="486EAAA1" w:rsidR="00425413" w:rsidRPr="00EC7004" w:rsidRDefault="00425413" w:rsidP="00C53F72">
      <w:pPr>
        <w:pStyle w:val="Numberedlist2"/>
        <w:numPr>
          <w:ilvl w:val="0"/>
          <w:numId w:val="14"/>
        </w:numPr>
      </w:pPr>
      <w:r w:rsidRPr="004341AC">
        <w:rPr>
          <w:rStyle w:val="Inlinebold"/>
        </w:rPr>
        <w:t>Icon Sets</w:t>
      </w:r>
    </w:p>
    <w:p w14:paraId="2581C9C9" w14:textId="77777777" w:rsidR="00425413" w:rsidRPr="00EC7004" w:rsidRDefault="00425413" w:rsidP="00C53F72">
      <w:pPr>
        <w:pStyle w:val="Numberedlist2"/>
        <w:numPr>
          <w:ilvl w:val="0"/>
          <w:numId w:val="14"/>
        </w:numPr>
      </w:pPr>
      <w:r w:rsidRPr="004341AC">
        <w:rPr>
          <w:rStyle w:val="Inlinebold"/>
        </w:rPr>
        <w:t>Highlight Between</w:t>
      </w:r>
    </w:p>
    <w:p w14:paraId="7F26D9BD" w14:textId="77777777" w:rsidR="00425413" w:rsidRPr="00EC7004" w:rsidRDefault="00425413" w:rsidP="00C53F72">
      <w:pPr>
        <w:pStyle w:val="Numberedlist2"/>
        <w:numPr>
          <w:ilvl w:val="0"/>
          <w:numId w:val="14"/>
        </w:numPr>
      </w:pPr>
      <w:r w:rsidRPr="004341AC">
        <w:rPr>
          <w:rStyle w:val="Inlinebold"/>
        </w:rPr>
        <w:t>Data Bars</w:t>
      </w:r>
      <w:bookmarkEnd w:id="144"/>
    </w:p>
    <w:p w14:paraId="12BAAB16" w14:textId="77777777" w:rsidR="00EC7004" w:rsidRDefault="00EC7004" w:rsidP="005616A5">
      <w:pPr>
        <w:rPr>
          <w:szCs w:val="24"/>
        </w:rPr>
      </w:pPr>
      <w:r>
        <w:br w:type="page"/>
      </w:r>
    </w:p>
    <w:p w14:paraId="107C30EF" w14:textId="1D69566C" w:rsidR="00425413" w:rsidRDefault="00425413" w:rsidP="00425413">
      <w:pPr>
        <w:pStyle w:val="Numberedlist1"/>
      </w:pPr>
      <w:r>
        <w:lastRenderedPageBreak/>
        <w:t xml:space="preserve">Conditional formatting with the </w:t>
      </w:r>
      <w:sdt>
        <w:sdtPr>
          <w:alias w:val="Question 4"/>
          <w:tag w:val="Question 4"/>
          <w:id w:val="41031178"/>
          <w:lock w:val="sdtLocked"/>
          <w:placeholder>
            <w:docPart w:val="3271E86E7AD84CA8830C88424B091801"/>
          </w:placeholder>
          <w:showingPlcHdr/>
        </w:sdtPr>
        <w:sdtEndPr/>
        <w:sdtContent>
          <w:r w:rsidR="0085144A">
            <w:rPr>
              <w:rStyle w:val="Inlinebold"/>
            </w:rPr>
            <w:t>Select here to enter text.</w:t>
          </w:r>
        </w:sdtContent>
      </w:sdt>
      <w:r>
        <w:t xml:space="preserve"> option will shade every selected cell based on how its value compares to the average.</w:t>
      </w:r>
    </w:p>
    <w:p w14:paraId="1EE90F2A" w14:textId="77777777" w:rsidR="00425413" w:rsidRDefault="00425413" w:rsidP="00425413">
      <w:pPr>
        <w:pStyle w:val="Numberedlist1"/>
      </w:pPr>
      <w:bookmarkStart w:id="145" w:name="_Hlk25156681"/>
      <w:r>
        <w:t>What happens if multiple conditional formatting rules are applied to the same cell?</w:t>
      </w:r>
      <w:bookmarkEnd w:id="145"/>
    </w:p>
    <w:p w14:paraId="6DF79373" w14:textId="77777777" w:rsidR="00425413" w:rsidRPr="00425413" w:rsidRDefault="00425413" w:rsidP="00425413">
      <w:pPr>
        <w:pStyle w:val="Prompt"/>
      </w:pPr>
      <w:r>
        <w:t>Select the correct option.</w:t>
      </w:r>
    </w:p>
    <w:p w14:paraId="4DE090C6" w14:textId="77777777" w:rsidR="00425413" w:rsidRPr="00425413" w:rsidRDefault="00425413" w:rsidP="00C53F72">
      <w:pPr>
        <w:pStyle w:val="Numberedlist2"/>
        <w:numPr>
          <w:ilvl w:val="0"/>
          <w:numId w:val="15"/>
        </w:numPr>
      </w:pPr>
      <w:bookmarkStart w:id="146" w:name="_Hlk25156699"/>
      <w:r>
        <w:t>None of the rules are evaluated</w:t>
      </w:r>
      <w:r w:rsidRPr="00425413">
        <w:t>, and the cell is left unformatted.</w:t>
      </w:r>
    </w:p>
    <w:p w14:paraId="3B1EC848" w14:textId="77777777" w:rsidR="00425413" w:rsidRDefault="00425413" w:rsidP="00C53F72">
      <w:pPr>
        <w:pStyle w:val="Numberedlist2"/>
        <w:numPr>
          <w:ilvl w:val="0"/>
          <w:numId w:val="15"/>
        </w:numPr>
      </w:pPr>
      <w:r>
        <w:t>Only the first rule is applied, and the cell is formatted accordingly.</w:t>
      </w:r>
    </w:p>
    <w:p w14:paraId="26F64F85" w14:textId="5894C578" w:rsidR="00425413" w:rsidRDefault="00425413" w:rsidP="00C53F72">
      <w:pPr>
        <w:pStyle w:val="Numberedlist2"/>
        <w:numPr>
          <w:ilvl w:val="0"/>
          <w:numId w:val="15"/>
        </w:numPr>
      </w:pPr>
      <w:r>
        <w:t>All rules are applied in order, formatting the cell with every rule.</w:t>
      </w:r>
    </w:p>
    <w:p w14:paraId="5255613B" w14:textId="208215D5" w:rsidR="00A332D8" w:rsidRDefault="00425413" w:rsidP="00C53F72">
      <w:pPr>
        <w:pStyle w:val="Numberedlist2"/>
        <w:numPr>
          <w:ilvl w:val="0"/>
          <w:numId w:val="15"/>
        </w:numPr>
      </w:pPr>
      <w:r>
        <w:t>Only the last rule is applied, and the cell is formatted accordingly.</w:t>
      </w:r>
      <w:bookmarkEnd w:id="146"/>
    </w:p>
    <w:p w14:paraId="65E0E57C" w14:textId="77777777" w:rsidR="00BC04A2" w:rsidRPr="00BC04A2" w:rsidRDefault="00BC04A2" w:rsidP="005616A5">
      <w:r>
        <w:br w:type="page"/>
      </w:r>
    </w:p>
    <w:p w14:paraId="1F4CD3C4" w14:textId="5E686468" w:rsidR="002A7D56" w:rsidRDefault="002A7D56" w:rsidP="002A7D56">
      <w:pPr>
        <w:pStyle w:val="Heading1"/>
      </w:pPr>
      <w:bookmarkStart w:id="147" w:name="_Toc37688216"/>
      <w:r>
        <w:lastRenderedPageBreak/>
        <w:t xml:space="preserve">Lesson 2: </w:t>
      </w:r>
      <w:r w:rsidR="009968BC">
        <w:t>Using c</w:t>
      </w:r>
      <w:r>
        <w:t>harts</w:t>
      </w:r>
      <w:bookmarkEnd w:id="147"/>
    </w:p>
    <w:p w14:paraId="6164C7B0" w14:textId="77777777" w:rsidR="002A7D56" w:rsidRPr="005B6C37" w:rsidRDefault="002A7D56" w:rsidP="002A7D56">
      <w:pPr>
        <w:pStyle w:val="Heading2"/>
      </w:pPr>
      <w:bookmarkStart w:id="148" w:name="_Toc37688217"/>
      <w:r w:rsidRPr="005B6C37">
        <w:t>Overview</w:t>
      </w:r>
      <w:bookmarkEnd w:id="148"/>
    </w:p>
    <w:p w14:paraId="724DA1B2" w14:textId="634D887B" w:rsidR="002A7D56" w:rsidRDefault="002A7D56" w:rsidP="002A7D56">
      <w:r>
        <w:t>In this lesson, you</w:t>
      </w:r>
      <w:r w:rsidR="00BC04A2">
        <w:t>’</w:t>
      </w:r>
      <w:r>
        <w:t xml:space="preserve">ll explore one of the </w:t>
      </w:r>
      <w:r w:rsidRPr="002A7D56">
        <w:t>most useful tools for visualizing your spreadsheet data: charts. The activities in this lesson show you how to create charts, add Alt Text to make your worksheets more accessible, and position your charts exactly where you want them.</w:t>
      </w:r>
    </w:p>
    <w:tbl>
      <w:tblPr>
        <w:tblStyle w:val="TableGrid"/>
        <w:tblW w:w="5000" w:type="pct"/>
        <w:tblBorders>
          <w:top w:val="none" w:sz="0" w:space="0" w:color="auto"/>
          <w:left w:val="none" w:sz="0" w:space="0" w:color="auto"/>
          <w:bottom w:val="single" w:sz="18" w:space="0" w:color="6B2929"/>
          <w:right w:val="none" w:sz="0" w:space="0" w:color="auto"/>
          <w:insideH w:val="none" w:sz="0" w:space="0" w:color="auto"/>
          <w:insideV w:val="none" w:sz="0" w:space="0" w:color="auto"/>
        </w:tblBorders>
        <w:tblCellMar>
          <w:top w:w="142" w:type="dxa"/>
          <w:left w:w="85" w:type="dxa"/>
          <w:bottom w:w="142" w:type="dxa"/>
          <w:right w:w="85" w:type="dxa"/>
        </w:tblCellMar>
        <w:tblLook w:val="04A0" w:firstRow="1" w:lastRow="0" w:firstColumn="1" w:lastColumn="0" w:noHBand="0" w:noVBand="1"/>
      </w:tblPr>
      <w:tblGrid>
        <w:gridCol w:w="1698"/>
        <w:gridCol w:w="7662"/>
      </w:tblGrid>
      <w:tr w:rsidR="005A3160" w:rsidRPr="009A34E1" w14:paraId="1445FB87" w14:textId="77777777" w:rsidTr="00014EA3">
        <w:tc>
          <w:tcPr>
            <w:tcW w:w="1698" w:type="dxa"/>
          </w:tcPr>
          <w:p w14:paraId="776EB91F" w14:textId="18F98021" w:rsidR="005A3160" w:rsidRPr="009A34E1" w:rsidRDefault="00E07B55" w:rsidP="00014EA3">
            <w:r w:rsidRPr="00F64E75">
              <w:rPr>
                <w:noProof/>
              </w:rPr>
              <w:drawing>
                <wp:inline distT="0" distB="0" distL="0" distR="0" wp14:anchorId="36B52876" wp14:editId="453BD7A1">
                  <wp:extent cx="719999" cy="669472"/>
                  <wp:effectExtent l="0" t="0" r="4445" b="0"/>
                  <wp:docPr id="4"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19999" cy="669472"/>
                          </a:xfrm>
                          <a:prstGeom prst="rect">
                            <a:avLst/>
                          </a:prstGeom>
                        </pic:spPr>
                      </pic:pic>
                    </a:graphicData>
                  </a:graphic>
                </wp:inline>
              </w:drawing>
            </w:r>
          </w:p>
        </w:tc>
        <w:tc>
          <w:tcPr>
            <w:tcW w:w="7662" w:type="dxa"/>
          </w:tcPr>
          <w:p w14:paraId="6DC0C9D4" w14:textId="77777777" w:rsidR="005A3160" w:rsidRPr="009A34E1" w:rsidRDefault="005A3160" w:rsidP="00014EA3">
            <w:pPr>
              <w:pStyle w:val="Readeraids"/>
            </w:pPr>
            <w:r w:rsidRPr="0004745C">
              <w:t>Video</w:t>
            </w:r>
          </w:p>
          <w:p w14:paraId="180BB5B1" w14:textId="7EEACA53" w:rsidR="005A3160" w:rsidRPr="009A34E1" w:rsidRDefault="005A3160" w:rsidP="00014EA3">
            <w:r>
              <w:t>What are the different ways in which you can visualize data to present data effectively</w:t>
            </w:r>
            <w:r w:rsidRPr="00DE654D">
              <w:t>?</w:t>
            </w:r>
            <w:r>
              <w:t xml:space="preserve"> R</w:t>
            </w:r>
            <w:r w:rsidRPr="00DE654D">
              <w:t xml:space="preserve">eview </w:t>
            </w:r>
            <w:r>
              <w:t xml:space="preserve">the video </w:t>
            </w:r>
            <w:hyperlink r:id="rId34" w:history="1">
              <w:r>
                <w:rPr>
                  <w:rStyle w:val="Hyperlink"/>
                </w:rPr>
                <w:t>Data visualization</w:t>
              </w:r>
            </w:hyperlink>
            <w:r>
              <w:t>. What are the two things that stood out for you?</w:t>
            </w:r>
          </w:p>
        </w:tc>
      </w:tr>
    </w:tbl>
    <w:p w14:paraId="2741260C" w14:textId="2FFC210B" w:rsidR="002A7D56" w:rsidRDefault="002A7D56" w:rsidP="002A7D56">
      <w:pPr>
        <w:pStyle w:val="Heading2"/>
      </w:pPr>
      <w:bookmarkStart w:id="149" w:name="_Toc37688218"/>
      <w:r>
        <w:t>Warm</w:t>
      </w:r>
      <w:r w:rsidR="00BC04A2">
        <w:t>-</w:t>
      </w:r>
      <w:r>
        <w:t>up</w:t>
      </w:r>
      <w:bookmarkEnd w:id="149"/>
    </w:p>
    <w:p w14:paraId="095D61EB" w14:textId="494D4124" w:rsidR="002A7D56" w:rsidRPr="002A7D56" w:rsidRDefault="002A7D56" w:rsidP="002A7D56">
      <w:r>
        <w:t>Use these questions to find out what you already know about this lesson</w:t>
      </w:r>
      <w:r w:rsidR="00BC04A2">
        <w:t>’</w:t>
      </w:r>
      <w:r>
        <w:t>s topics:</w:t>
      </w:r>
    </w:p>
    <w:p w14:paraId="5E8239C1" w14:textId="31D3D0BC" w:rsidR="002A7D56" w:rsidRPr="002A7D56" w:rsidRDefault="002A7D56" w:rsidP="00C53F72">
      <w:pPr>
        <w:pStyle w:val="Numberedlist1"/>
        <w:numPr>
          <w:ilvl w:val="0"/>
          <w:numId w:val="16"/>
        </w:numPr>
      </w:pPr>
      <w:bookmarkStart w:id="150" w:name="_Hlk25157252"/>
      <w:r>
        <w:t xml:space="preserve">If you want </w:t>
      </w:r>
      <w:r w:rsidR="00B635E9" w:rsidRPr="002A7D56">
        <w:t xml:space="preserve">Microsoft </w:t>
      </w:r>
      <w:r w:rsidR="009C7E25">
        <w:t>Excel</w:t>
      </w:r>
      <w:r w:rsidRPr="002A7D56">
        <w:t xml:space="preserve"> to suggest a chart for your data, use the </w:t>
      </w:r>
      <w:sdt>
        <w:sdtPr>
          <w:alias w:val="Question 1"/>
          <w:tag w:val="Question 1"/>
          <w:id w:val="-1261916000"/>
          <w:lock w:val="sdtLocked"/>
          <w:placeholder>
            <w:docPart w:val="0D60319B0386437A9051634574F01C23"/>
          </w:placeholder>
          <w:showingPlcHdr/>
        </w:sdtPr>
        <w:sdtEndPr/>
        <w:sdtContent>
          <w:r w:rsidR="0085144A">
            <w:rPr>
              <w:rStyle w:val="Inlinebold"/>
            </w:rPr>
            <w:t>Select here to enter text.</w:t>
          </w:r>
        </w:sdtContent>
      </w:sdt>
      <w:r w:rsidRPr="002A7D56">
        <w:t xml:space="preserve"> feature.</w:t>
      </w:r>
      <w:bookmarkEnd w:id="150"/>
    </w:p>
    <w:p w14:paraId="0D14E720" w14:textId="732C6110" w:rsidR="002A7D56" w:rsidRPr="001D1A1A" w:rsidRDefault="002A7D56" w:rsidP="002A7D56">
      <w:pPr>
        <w:pStyle w:val="Numberedlist1"/>
      </w:pPr>
      <w:bookmarkStart w:id="151" w:name="_Hlk25157278"/>
      <w:r>
        <w:t xml:space="preserve">Which of the following best describes the role of </w:t>
      </w:r>
      <w:r w:rsidR="00741F93" w:rsidRPr="00520D22">
        <w:rPr>
          <w:rStyle w:val="Inlinebold"/>
        </w:rPr>
        <w:t>A</w:t>
      </w:r>
      <w:r w:rsidRPr="00520D22">
        <w:rPr>
          <w:rStyle w:val="Inlinebold"/>
        </w:rPr>
        <w:t xml:space="preserve">lt </w:t>
      </w:r>
      <w:r w:rsidR="00741F93" w:rsidRPr="00520D22">
        <w:rPr>
          <w:rStyle w:val="Inlinebold"/>
        </w:rPr>
        <w:t>T</w:t>
      </w:r>
      <w:r w:rsidRPr="00520D22">
        <w:rPr>
          <w:rStyle w:val="Inlinebold"/>
        </w:rPr>
        <w:t>ext</w:t>
      </w:r>
      <w:r>
        <w:t>?</w:t>
      </w:r>
      <w:bookmarkEnd w:id="151"/>
    </w:p>
    <w:p w14:paraId="75F36B4C" w14:textId="77777777" w:rsidR="002A7D56" w:rsidRPr="002A7D56" w:rsidRDefault="002A7D56" w:rsidP="002A7D56">
      <w:pPr>
        <w:pStyle w:val="Prompt"/>
      </w:pPr>
      <w:r>
        <w:t>Select the correct option.</w:t>
      </w:r>
    </w:p>
    <w:p w14:paraId="1668370D" w14:textId="58F99C78" w:rsidR="002A7D56" w:rsidRPr="002A7D56" w:rsidRDefault="002A7D56" w:rsidP="00C53F72">
      <w:pPr>
        <w:pStyle w:val="Numberedlist2"/>
        <w:numPr>
          <w:ilvl w:val="0"/>
          <w:numId w:val="17"/>
        </w:numPr>
      </w:pPr>
      <w:bookmarkStart w:id="152" w:name="_Hlk25157289"/>
      <w:r>
        <w:t>Allow</w:t>
      </w:r>
      <w:r w:rsidR="004341AC">
        <w:t>s</w:t>
      </w:r>
      <w:r>
        <w:t xml:space="preserve"> data to be </w:t>
      </w:r>
      <w:r w:rsidRPr="002A7D56">
        <w:t>translated into different languages</w:t>
      </w:r>
      <w:r w:rsidR="004341AC">
        <w:t>.</w:t>
      </w:r>
    </w:p>
    <w:p w14:paraId="3714ABB0" w14:textId="06AE7E4C" w:rsidR="002A7D56" w:rsidRDefault="002A7D56" w:rsidP="00C53F72">
      <w:pPr>
        <w:pStyle w:val="Numberedlist2"/>
        <w:numPr>
          <w:ilvl w:val="0"/>
          <w:numId w:val="17"/>
        </w:numPr>
      </w:pPr>
      <w:bookmarkStart w:id="153" w:name="_Hlk28111385"/>
      <w:r>
        <w:t>Assist</w:t>
      </w:r>
      <w:r w:rsidR="004341AC">
        <w:t>s</w:t>
      </w:r>
      <w:r>
        <w:t xml:space="preserve"> users </w:t>
      </w:r>
      <w:r w:rsidR="004341AC">
        <w:t>with a screen reader</w:t>
      </w:r>
      <w:r w:rsidR="004341AC" w:rsidRPr="004341AC">
        <w:t xml:space="preserve"> </w:t>
      </w:r>
      <w:r w:rsidR="004341AC">
        <w:t xml:space="preserve">who are </w:t>
      </w:r>
      <w:r>
        <w:t>accessing the workbook</w:t>
      </w:r>
      <w:r w:rsidR="004341AC">
        <w:t>.</w:t>
      </w:r>
    </w:p>
    <w:p w14:paraId="2F0B6118" w14:textId="3DCBBF79" w:rsidR="002A7D56" w:rsidRDefault="002A7D56" w:rsidP="00C53F72">
      <w:pPr>
        <w:pStyle w:val="Numberedlist2"/>
        <w:numPr>
          <w:ilvl w:val="0"/>
          <w:numId w:val="17"/>
        </w:numPr>
      </w:pPr>
      <w:r>
        <w:t>Provide</w:t>
      </w:r>
      <w:r w:rsidR="004341AC">
        <w:t>s</w:t>
      </w:r>
      <w:r>
        <w:t xml:space="preserve"> additional information for a chart</w:t>
      </w:r>
      <w:r w:rsidR="00BC04A2">
        <w:t>’</w:t>
      </w:r>
      <w:r>
        <w:t>s legend</w:t>
      </w:r>
      <w:r w:rsidR="004341AC">
        <w:t>.</w:t>
      </w:r>
    </w:p>
    <w:p w14:paraId="6298AD9C" w14:textId="3B894790" w:rsidR="002A7D56" w:rsidRDefault="002A7D56" w:rsidP="00C53F72">
      <w:pPr>
        <w:pStyle w:val="Numberedlist2"/>
        <w:numPr>
          <w:ilvl w:val="0"/>
          <w:numId w:val="17"/>
        </w:numPr>
      </w:pPr>
      <w:r>
        <w:t>Enable</w:t>
      </w:r>
      <w:r w:rsidR="004341AC">
        <w:t>s</w:t>
      </w:r>
      <w:r>
        <w:t xml:space="preserve"> users to input text quickly</w:t>
      </w:r>
      <w:r w:rsidR="004341AC">
        <w:t>.</w:t>
      </w:r>
      <w:bookmarkEnd w:id="153"/>
    </w:p>
    <w:p w14:paraId="6B3B6062" w14:textId="77777777" w:rsidR="00EC7004" w:rsidRDefault="00EC7004" w:rsidP="005616A5">
      <w:pPr>
        <w:rPr>
          <w:szCs w:val="24"/>
        </w:rPr>
      </w:pPr>
      <w:bookmarkStart w:id="154" w:name="_Hlk25157301"/>
      <w:bookmarkEnd w:id="152"/>
      <w:r>
        <w:br w:type="page"/>
      </w:r>
    </w:p>
    <w:p w14:paraId="164915FD" w14:textId="1E422969" w:rsidR="002A7D56" w:rsidRDefault="002A7D56" w:rsidP="002A7D56">
      <w:pPr>
        <w:pStyle w:val="Numberedlist1"/>
      </w:pPr>
      <w:r>
        <w:lastRenderedPageBreak/>
        <w:t xml:space="preserve">Which of the following </w:t>
      </w:r>
      <w:r w:rsidR="004341AC">
        <w:t xml:space="preserve">actions </w:t>
      </w:r>
      <w:r>
        <w:t xml:space="preserve">can be done with the </w:t>
      </w:r>
      <w:r w:rsidRPr="004341AC">
        <w:rPr>
          <w:rStyle w:val="Inlinebold"/>
        </w:rPr>
        <w:t>Move Chart</w:t>
      </w:r>
      <w:r>
        <w:t xml:space="preserve"> dialog box?</w:t>
      </w:r>
      <w:bookmarkEnd w:id="154"/>
    </w:p>
    <w:p w14:paraId="0CDD35FF" w14:textId="77777777" w:rsidR="002A7D56" w:rsidRPr="002A7D56" w:rsidRDefault="002A7D56" w:rsidP="002A7D56">
      <w:pPr>
        <w:pStyle w:val="Prompt"/>
      </w:pPr>
      <w:r w:rsidRPr="00FD5A49">
        <w:t>Select all that apply.</w:t>
      </w:r>
    </w:p>
    <w:p w14:paraId="1D6D3C20" w14:textId="72D932AC" w:rsidR="002A7D56" w:rsidRPr="002A7D56" w:rsidRDefault="002A7D56" w:rsidP="00C53F72">
      <w:pPr>
        <w:pStyle w:val="Numberedlist2"/>
        <w:numPr>
          <w:ilvl w:val="0"/>
          <w:numId w:val="18"/>
        </w:numPr>
      </w:pPr>
      <w:bookmarkStart w:id="155" w:name="_Hlk25157313"/>
      <w:r>
        <w:t>Make a duplicate copy of a chart</w:t>
      </w:r>
      <w:r w:rsidR="004341AC">
        <w:t>.</w:t>
      </w:r>
    </w:p>
    <w:p w14:paraId="02A84BDB" w14:textId="6F2FE16E" w:rsidR="002A7D56" w:rsidRDefault="002A7D56" w:rsidP="00C53F72">
      <w:pPr>
        <w:pStyle w:val="Numberedlist2"/>
        <w:numPr>
          <w:ilvl w:val="0"/>
          <w:numId w:val="18"/>
        </w:numPr>
      </w:pPr>
      <w:r>
        <w:t>Move a chart to a new worksheet</w:t>
      </w:r>
      <w:r w:rsidR="004341AC">
        <w:t>.</w:t>
      </w:r>
    </w:p>
    <w:p w14:paraId="0D72B4D4" w14:textId="1AE81F2A" w:rsidR="002A7D56" w:rsidRDefault="002A7D56" w:rsidP="00C53F72">
      <w:pPr>
        <w:pStyle w:val="Numberedlist2"/>
        <w:numPr>
          <w:ilvl w:val="0"/>
          <w:numId w:val="18"/>
        </w:numPr>
      </w:pPr>
      <w:r>
        <w:t>Move a chart to an existing worksheet</w:t>
      </w:r>
      <w:r w:rsidR="004341AC">
        <w:t>.</w:t>
      </w:r>
    </w:p>
    <w:p w14:paraId="048FD933" w14:textId="69661A49" w:rsidR="002A7D56" w:rsidRDefault="002A7D56" w:rsidP="00C53F72">
      <w:pPr>
        <w:pStyle w:val="Numberedlist2"/>
        <w:numPr>
          <w:ilvl w:val="0"/>
          <w:numId w:val="18"/>
        </w:numPr>
      </w:pPr>
      <w:r>
        <w:t xml:space="preserve">Move a chart to a </w:t>
      </w:r>
      <w:r w:rsidR="004341AC">
        <w:t xml:space="preserve">Microsoft </w:t>
      </w:r>
      <w:r>
        <w:t>PowerPoint presentation</w:t>
      </w:r>
      <w:r w:rsidR="004341AC">
        <w:t>.</w:t>
      </w:r>
    </w:p>
    <w:p w14:paraId="1D8C3C24" w14:textId="77777777" w:rsidR="002A7D56" w:rsidRPr="00455C94" w:rsidRDefault="002A7D56" w:rsidP="002A7D56">
      <w:pPr>
        <w:pStyle w:val="Numberedlist1"/>
      </w:pPr>
      <w:bookmarkStart w:id="156" w:name="_Hlk25157326"/>
      <w:bookmarkEnd w:id="155"/>
      <w:r>
        <w:t>How does Excel determine what data to use when creating a chart?</w:t>
      </w:r>
      <w:bookmarkEnd w:id="156"/>
    </w:p>
    <w:p w14:paraId="27EBF6EA" w14:textId="77777777" w:rsidR="002A7D56" w:rsidRPr="002A7D56" w:rsidRDefault="002A7D56" w:rsidP="002A7D56">
      <w:pPr>
        <w:pStyle w:val="Prompt"/>
      </w:pPr>
      <w:r>
        <w:t>Select the correct option.</w:t>
      </w:r>
    </w:p>
    <w:p w14:paraId="226C2D93" w14:textId="0D0B4880" w:rsidR="002A7D56" w:rsidRPr="002A7D56" w:rsidRDefault="002A7D56" w:rsidP="00C53F72">
      <w:pPr>
        <w:pStyle w:val="Numberedlist2"/>
        <w:numPr>
          <w:ilvl w:val="0"/>
          <w:numId w:val="19"/>
        </w:numPr>
      </w:pPr>
      <w:bookmarkStart w:id="157" w:name="_Hlk25157337"/>
      <w:r>
        <w:t>It uses all data on the current worksheet</w:t>
      </w:r>
      <w:r w:rsidR="004341AC">
        <w:t>.</w:t>
      </w:r>
    </w:p>
    <w:p w14:paraId="2B1D2D95" w14:textId="04E91226" w:rsidR="002A7D56" w:rsidRDefault="002A7D56" w:rsidP="00C53F72">
      <w:pPr>
        <w:pStyle w:val="Numberedlist2"/>
        <w:numPr>
          <w:ilvl w:val="0"/>
          <w:numId w:val="19"/>
        </w:numPr>
      </w:pPr>
      <w:r>
        <w:t>It uses all data in the current workbook</w:t>
      </w:r>
      <w:r w:rsidR="004341AC">
        <w:t>.</w:t>
      </w:r>
    </w:p>
    <w:p w14:paraId="196A640E" w14:textId="7C69DF64" w:rsidR="002A7D56" w:rsidRDefault="002A7D56" w:rsidP="00C53F72">
      <w:pPr>
        <w:pStyle w:val="Numberedlist2"/>
        <w:numPr>
          <w:ilvl w:val="0"/>
          <w:numId w:val="19"/>
        </w:numPr>
      </w:pPr>
      <w:r>
        <w:t>It uses the selected cell and all adjacent cells</w:t>
      </w:r>
      <w:r w:rsidR="004341AC">
        <w:t>.</w:t>
      </w:r>
    </w:p>
    <w:p w14:paraId="218D2609" w14:textId="04AC0A40" w:rsidR="002A7D56" w:rsidRPr="008C4CA7" w:rsidRDefault="002A7D56" w:rsidP="00C53F72">
      <w:pPr>
        <w:pStyle w:val="Numberedlist2"/>
        <w:numPr>
          <w:ilvl w:val="0"/>
          <w:numId w:val="19"/>
        </w:numPr>
      </w:pPr>
      <w:r>
        <w:t>It uses only the selected cells</w:t>
      </w:r>
      <w:bookmarkEnd w:id="157"/>
      <w:r w:rsidR="004341AC">
        <w:t>.</w:t>
      </w:r>
    </w:p>
    <w:p w14:paraId="3EF8DC8B" w14:textId="766A6672" w:rsidR="002A7D56" w:rsidRDefault="002A7D56" w:rsidP="002A7D56">
      <w:pPr>
        <w:pStyle w:val="Heading2"/>
      </w:pPr>
      <w:bookmarkStart w:id="158" w:name="_Toc37688219"/>
      <w:r>
        <w:t xml:space="preserve">Topic 1: Create </w:t>
      </w:r>
      <w:r w:rsidR="007B1429">
        <w:t>c</w:t>
      </w:r>
      <w:r>
        <w:t>harts</w:t>
      </w:r>
      <w:bookmarkEnd w:id="158"/>
    </w:p>
    <w:p w14:paraId="6C319FF4" w14:textId="6CDFFE78" w:rsidR="002A7D56" w:rsidRDefault="002A7D56" w:rsidP="002A7D56">
      <w:r w:rsidRPr="002A7D56">
        <w:rPr>
          <w:noProof/>
        </w:rPr>
        <w:drawing>
          <wp:inline distT="0" distB="0" distL="0" distR="0" wp14:anchorId="64D6643D" wp14:editId="23CC090B">
            <wp:extent cx="302554" cy="365587"/>
            <wp:effectExtent l="0" t="0" r="2540" b="0"/>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2A7D56">
        <w:t xml:space="preserve"> The right chart can represent your data in a way that helps you or your audience understand the big</w:t>
      </w:r>
      <w:r w:rsidR="00C53FAE">
        <w:t>ger</w:t>
      </w:r>
      <w:r w:rsidRPr="002A7D56">
        <w:t xml:space="preserve"> picture that the data has to offer. Often</w:t>
      </w:r>
      <w:r w:rsidR="00C53FAE">
        <w:t>,</w:t>
      </w:r>
      <w:r w:rsidRPr="002A7D56">
        <w:t xml:space="preserve"> it</w:t>
      </w:r>
      <w:r w:rsidR="00BC04A2">
        <w:t>’</w:t>
      </w:r>
      <w:r w:rsidRPr="002A7D56">
        <w:t xml:space="preserve">s great to </w:t>
      </w:r>
      <w:r w:rsidR="00790685">
        <w:t>view</w:t>
      </w:r>
      <w:r w:rsidR="00790685" w:rsidRPr="002A7D56">
        <w:t xml:space="preserve"> </w:t>
      </w:r>
      <w:r w:rsidR="005A5ADC" w:rsidRPr="002A7D56">
        <w:t>all</w:t>
      </w:r>
      <w:r w:rsidRPr="002A7D56">
        <w:t xml:space="preserve"> the numbers, but many times we just want to know what it all means. What am I spending my money on? I</w:t>
      </w:r>
      <w:r w:rsidR="00077942">
        <w:t>s</w:t>
      </w:r>
      <w:r w:rsidRPr="002A7D56">
        <w:t xml:space="preserve"> my energy usage getting better or worse over time? How big of an impact is that exam going to have on my grade? A good chart can make these kinds of evaluations </w:t>
      </w:r>
      <w:r w:rsidR="00C53FAE">
        <w:t xml:space="preserve">more </w:t>
      </w:r>
      <w:r w:rsidRPr="002A7D56">
        <w:t>obvious.</w:t>
      </w:r>
    </w:p>
    <w:tbl>
      <w:tblPr>
        <w:tblW w:w="0" w:type="auto"/>
        <w:tblLook w:val="04A0" w:firstRow="1" w:lastRow="0" w:firstColumn="1" w:lastColumn="0" w:noHBand="0" w:noVBand="1"/>
      </w:tblPr>
      <w:tblGrid>
        <w:gridCol w:w="2466"/>
        <w:gridCol w:w="6894"/>
      </w:tblGrid>
      <w:tr w:rsidR="000864E4" w14:paraId="1C4A2BE6" w14:textId="77777777" w:rsidTr="000F4C9E">
        <w:tc>
          <w:tcPr>
            <w:tcW w:w="2466" w:type="dxa"/>
          </w:tcPr>
          <w:p w14:paraId="667E359E" w14:textId="77777777" w:rsidR="000864E4" w:rsidRPr="000864E4" w:rsidRDefault="000864E4" w:rsidP="000864E4">
            <w:r w:rsidRPr="000864E4">
              <w:rPr>
                <w:noProof/>
              </w:rPr>
              <w:drawing>
                <wp:inline distT="0" distB="0" distL="0" distR="0" wp14:anchorId="6482E467" wp14:editId="0C81390F">
                  <wp:extent cx="969750" cy="1750587"/>
                  <wp:effectExtent l="0" t="0" r="1905" b="2540"/>
                  <wp:docPr id="1"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969750" cy="1750587"/>
                          </a:xfrm>
                          <a:prstGeom prst="rect">
                            <a:avLst/>
                          </a:prstGeom>
                        </pic:spPr>
                      </pic:pic>
                    </a:graphicData>
                  </a:graphic>
                </wp:inline>
              </w:drawing>
            </w:r>
          </w:p>
        </w:tc>
        <w:tc>
          <w:tcPr>
            <w:tcW w:w="6894" w:type="dxa"/>
          </w:tcPr>
          <w:p w14:paraId="12DBEE87" w14:textId="77777777" w:rsidR="000864E4" w:rsidRPr="000864E4" w:rsidRDefault="000864E4" w:rsidP="000864E4">
            <w:pPr>
              <w:pStyle w:val="Readeraids"/>
            </w:pPr>
            <w:r>
              <w:t>Did you know?</w:t>
            </w:r>
          </w:p>
          <w:p w14:paraId="1A5A7BC0" w14:textId="6B9993FB" w:rsidR="000864E4" w:rsidRPr="000864E4" w:rsidRDefault="000864E4" w:rsidP="000864E4">
            <w:r>
              <w:t>You can create charts in Excel with chart elements that better support your users' accessibility needs</w:t>
            </w:r>
            <w:r w:rsidRPr="000864E4">
              <w:t>.</w:t>
            </w:r>
            <w:r>
              <w:t xml:space="preserve"> </w:t>
            </w:r>
            <w:r w:rsidR="009440BE" w:rsidRPr="009440BE">
              <w:t xml:space="preserve">For further information, refer to </w:t>
            </w:r>
            <w:hyperlink r:id="rId37" w:history="1">
              <w:r w:rsidR="009440BE" w:rsidRPr="009440BE">
                <w:rPr>
                  <w:rStyle w:val="Hyperlink"/>
                </w:rPr>
                <w:t>Create more accessible charts in Excel</w:t>
              </w:r>
            </w:hyperlink>
            <w:r w:rsidR="009440BE">
              <w:t>.</w:t>
            </w:r>
          </w:p>
        </w:tc>
      </w:tr>
    </w:tbl>
    <w:p w14:paraId="4F25FEED" w14:textId="77777777" w:rsidR="00704182" w:rsidRDefault="00704182">
      <w:pPr>
        <w:spacing w:after="160" w:line="259" w:lineRule="auto"/>
        <w:rPr>
          <w:rFonts w:ascii="Segoe UI Semibold" w:eastAsiaTheme="majorEastAsia" w:hAnsi="Segoe UI Semibold" w:cstheme="majorBidi"/>
          <w:iCs/>
          <w:sz w:val="40"/>
          <w:szCs w:val="24"/>
        </w:rPr>
      </w:pPr>
      <w:r>
        <w:br w:type="page"/>
      </w:r>
    </w:p>
    <w:p w14:paraId="46D23D37" w14:textId="34A23DB4" w:rsidR="002A7D56" w:rsidRDefault="002A7D56" w:rsidP="002A7D56">
      <w:pPr>
        <w:pStyle w:val="Heading3"/>
      </w:pPr>
      <w:bookmarkStart w:id="159" w:name="_Toc37688220"/>
      <w:r>
        <w:lastRenderedPageBreak/>
        <w:t xml:space="preserve">Create a </w:t>
      </w:r>
      <w:r w:rsidR="00BD5B1F">
        <w:t>c</w:t>
      </w:r>
      <w:r>
        <w:t xml:space="preserve">hart with </w:t>
      </w:r>
      <w:r w:rsidR="00BD5B1F">
        <w:t>r</w:t>
      </w:r>
      <w:r>
        <w:t xml:space="preserve">ecommended </w:t>
      </w:r>
      <w:r w:rsidR="00BD5B1F">
        <w:t>c</w:t>
      </w:r>
      <w:r>
        <w:t>harts</w:t>
      </w:r>
      <w:bookmarkEnd w:id="159"/>
    </w:p>
    <w:p w14:paraId="097CD749" w14:textId="77777777" w:rsidR="005616A5" w:rsidRDefault="002A7D56" w:rsidP="00C63EAA">
      <w:r>
        <w:t xml:space="preserve">With so </w:t>
      </w:r>
      <w:r w:rsidR="005A5ADC" w:rsidRPr="002A7D56">
        <w:t>many ways</w:t>
      </w:r>
      <w:r w:rsidRPr="002A7D56">
        <w:t xml:space="preserve"> to present your data in a chart, it can be difficult to know which to choose. Luckily, </w:t>
      </w:r>
      <w:r w:rsidR="009C7E25">
        <w:t>Excel</w:t>
      </w:r>
      <w:r w:rsidRPr="002A7D56">
        <w:t xml:space="preserve"> offers </w:t>
      </w:r>
      <w:r w:rsidRPr="002A7D56">
        <w:rPr>
          <w:rStyle w:val="Inlinebold"/>
        </w:rPr>
        <w:t>Recommended Charts</w:t>
      </w:r>
      <w:r w:rsidRPr="002A7D56">
        <w:t xml:space="preserve"> to give you a great starting point. Select the data for which you </w:t>
      </w:r>
      <w:r w:rsidR="00541841">
        <w:t>want</w:t>
      </w:r>
      <w:r w:rsidRPr="002A7D56">
        <w:t xml:space="preserve"> to create a chart. </w:t>
      </w:r>
      <w:r w:rsidR="00541841">
        <w:t>On the ribbon, s</w:t>
      </w:r>
      <w:r w:rsidRPr="002A7D56">
        <w:t xml:space="preserve">elect </w:t>
      </w:r>
      <w:r w:rsidRPr="00541841">
        <w:rPr>
          <w:rStyle w:val="Inlinebold"/>
        </w:rPr>
        <w:t>Insert</w:t>
      </w:r>
      <w:r w:rsidRPr="002A7D56">
        <w:t xml:space="preserve">, </w:t>
      </w:r>
      <w:r w:rsidR="00244915">
        <w:t xml:space="preserve">and then </w:t>
      </w:r>
      <w:r w:rsidRPr="002A7D56">
        <w:t xml:space="preserve">in the </w:t>
      </w:r>
      <w:r w:rsidRPr="00541841">
        <w:rPr>
          <w:rStyle w:val="Inlinebold"/>
        </w:rPr>
        <w:t xml:space="preserve">Charts </w:t>
      </w:r>
      <w:r w:rsidRPr="002A7D56">
        <w:t xml:space="preserve">group, select </w:t>
      </w:r>
      <w:r w:rsidRPr="00541841">
        <w:rPr>
          <w:rStyle w:val="Inlinebold"/>
        </w:rPr>
        <w:t>Recommended Charts</w:t>
      </w:r>
      <w:r w:rsidR="00541841">
        <w:t>. This</w:t>
      </w:r>
      <w:r w:rsidRPr="002A7D56">
        <w:t xml:space="preserve"> open</w:t>
      </w:r>
      <w:r w:rsidR="00541841">
        <w:t>s</w:t>
      </w:r>
      <w:r w:rsidRPr="002A7D56">
        <w:t xml:space="preserve"> the </w:t>
      </w:r>
      <w:r w:rsidRPr="00541841">
        <w:rPr>
          <w:rStyle w:val="Inlinebold"/>
        </w:rPr>
        <w:t xml:space="preserve">Insert Chart </w:t>
      </w:r>
      <w:r w:rsidRPr="002A7D56">
        <w:t>dialog box</w:t>
      </w:r>
      <w:r w:rsidR="00541841">
        <w:t xml:space="preserve">, as depicted in the </w:t>
      </w:r>
      <w:r w:rsidRPr="002A7D56">
        <w:t>following screenshot</w:t>
      </w:r>
      <w:r w:rsidR="00541841">
        <w:t>.</w:t>
      </w:r>
    </w:p>
    <w:p w14:paraId="51E4756A" w14:textId="4642BDEC" w:rsidR="00190B55" w:rsidRPr="002A7D56" w:rsidRDefault="00190B55" w:rsidP="00C63EAA">
      <w:r>
        <w:rPr>
          <w:noProof/>
        </w:rPr>
        <w:drawing>
          <wp:inline distT="0" distB="0" distL="0" distR="0" wp14:anchorId="4E05E4E4" wp14:editId="0CE89CA4">
            <wp:extent cx="5943600" cy="5624830"/>
            <wp:effectExtent l="19050" t="19050" r="19050" b="13970"/>
            <wp:docPr id="207" name="Picture 207" descr="Screenshot of the Insert Cha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624830"/>
                    </a:xfrm>
                    <a:prstGeom prst="rect">
                      <a:avLst/>
                    </a:prstGeom>
                    <a:noFill/>
                    <a:ln w="12700">
                      <a:solidFill>
                        <a:schemeClr val="tx1"/>
                      </a:solidFill>
                    </a:ln>
                  </pic:spPr>
                </pic:pic>
              </a:graphicData>
            </a:graphic>
          </wp:inline>
        </w:drawing>
      </w:r>
    </w:p>
    <w:p w14:paraId="4F116B79" w14:textId="77777777" w:rsidR="002A7D56" w:rsidRPr="002A7D56" w:rsidRDefault="002A7D56" w:rsidP="00EC7004">
      <w:pPr>
        <w:pStyle w:val="Caption"/>
      </w:pPr>
      <w:r>
        <w:t xml:space="preserve">Figure </w:t>
      </w:r>
      <w:r w:rsidRPr="002A7D56">
        <w:fldChar w:fldCharType="begin"/>
      </w:r>
      <w:r w:rsidRPr="002A7D56">
        <w:instrText xml:space="preserve"> SEQ Figure \* ARABIC </w:instrText>
      </w:r>
      <w:r w:rsidRPr="002A7D56">
        <w:fldChar w:fldCharType="separate"/>
      </w:r>
      <w:r w:rsidRPr="002A7D56">
        <w:t>10</w:t>
      </w:r>
      <w:r w:rsidRPr="002A7D56">
        <w:fldChar w:fldCharType="end"/>
      </w:r>
      <w:r w:rsidRPr="002A7D56">
        <w:t xml:space="preserve">: The </w:t>
      </w:r>
      <w:r w:rsidRPr="00541841">
        <w:rPr>
          <w:rStyle w:val="Inlinebold"/>
        </w:rPr>
        <w:t>Insert Chart</w:t>
      </w:r>
      <w:r w:rsidRPr="002A7D56">
        <w:t xml:space="preserve"> dialog box</w:t>
      </w:r>
    </w:p>
    <w:p w14:paraId="5ECB0A43" w14:textId="77777777" w:rsidR="00704182" w:rsidRDefault="00704182">
      <w:pPr>
        <w:spacing w:after="160" w:line="259" w:lineRule="auto"/>
      </w:pPr>
      <w:r>
        <w:br w:type="page"/>
      </w:r>
    </w:p>
    <w:p w14:paraId="6A54E8CE" w14:textId="7FB1B072" w:rsidR="002A7D56" w:rsidRDefault="002A7D56" w:rsidP="002A7D56">
      <w:r>
        <w:lastRenderedPageBreak/>
        <w:t xml:space="preserve">The </w:t>
      </w:r>
      <w:r w:rsidR="006F06C6" w:rsidRPr="00541841">
        <w:rPr>
          <w:rStyle w:val="Inlinebold"/>
        </w:rPr>
        <w:t>Insert Chart</w:t>
      </w:r>
      <w:r w:rsidR="006F06C6" w:rsidRPr="002A7D56">
        <w:t xml:space="preserve"> </w:t>
      </w:r>
      <w:r>
        <w:t xml:space="preserve">dialog box offers you a </w:t>
      </w:r>
      <w:r w:rsidRPr="002A7D56">
        <w:t>variety of choices based on how your data is arranged. Select the chart type</w:t>
      </w:r>
      <w:r w:rsidR="006F06C6">
        <w:t xml:space="preserve"> you want,</w:t>
      </w:r>
      <w:r w:rsidRPr="002A7D56">
        <w:t xml:space="preserve"> and then select </w:t>
      </w:r>
      <w:r w:rsidRPr="002A7D56">
        <w:rPr>
          <w:rStyle w:val="Inlinebold"/>
        </w:rPr>
        <w:t>OK</w:t>
      </w:r>
      <w:r w:rsidRPr="002A7D56">
        <w:t>. The following screenshot depicts an example of a line chart added with recommended charts</w:t>
      </w:r>
      <w:r w:rsidR="00C138B3">
        <w:t>.</w:t>
      </w:r>
    </w:p>
    <w:p w14:paraId="28B8F202" w14:textId="0B3401E3" w:rsidR="00536EA2" w:rsidRPr="002A7D56" w:rsidRDefault="00536EA2" w:rsidP="002A7D56">
      <w:r>
        <w:rPr>
          <w:noProof/>
        </w:rPr>
        <w:drawing>
          <wp:inline distT="0" distB="0" distL="0" distR="0" wp14:anchorId="3C27C975" wp14:editId="0D7A906E">
            <wp:extent cx="5148757" cy="2210400"/>
            <wp:effectExtent l="19050" t="19050" r="13970" b="19050"/>
            <wp:docPr id="29" name="Picture 29" descr="Screenshot of a line chart added with recommende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8757" cy="2210400"/>
                    </a:xfrm>
                    <a:prstGeom prst="rect">
                      <a:avLst/>
                    </a:prstGeom>
                    <a:noFill/>
                    <a:ln w="12700">
                      <a:solidFill>
                        <a:schemeClr val="tx1"/>
                      </a:solidFill>
                    </a:ln>
                  </pic:spPr>
                </pic:pic>
              </a:graphicData>
            </a:graphic>
          </wp:inline>
        </w:drawing>
      </w:r>
    </w:p>
    <w:p w14:paraId="3FA04C9A" w14:textId="77777777" w:rsidR="002A7D56" w:rsidRPr="002A7D56" w:rsidRDefault="002A7D56" w:rsidP="00EC7004">
      <w:pPr>
        <w:pStyle w:val="Caption"/>
      </w:pPr>
      <w:r>
        <w:t xml:space="preserve">Figure </w:t>
      </w:r>
      <w:r w:rsidRPr="002A7D56">
        <w:fldChar w:fldCharType="begin"/>
      </w:r>
      <w:r w:rsidRPr="002A7D56">
        <w:instrText xml:space="preserve"> SEQ Figure \* ARABIC </w:instrText>
      </w:r>
      <w:r w:rsidRPr="002A7D56">
        <w:fldChar w:fldCharType="separate"/>
      </w:r>
      <w:r w:rsidRPr="002A7D56">
        <w:t>11</w:t>
      </w:r>
      <w:r w:rsidRPr="002A7D56">
        <w:fldChar w:fldCharType="end"/>
      </w:r>
      <w:r w:rsidRPr="002A7D56">
        <w:t>: Example of a line chart added with recommended charts</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2A7D56" w14:paraId="2406830E" w14:textId="77777777" w:rsidTr="00163F71">
        <w:tc>
          <w:tcPr>
            <w:tcW w:w="1703" w:type="dxa"/>
          </w:tcPr>
          <w:p w14:paraId="03A77781" w14:textId="77777777" w:rsidR="002A7D56" w:rsidRPr="002A7D56" w:rsidRDefault="002A7D56" w:rsidP="002A7D56">
            <w:r w:rsidRPr="002A7D56">
              <w:rPr>
                <w:noProof/>
              </w:rPr>
              <w:drawing>
                <wp:inline distT="0" distB="0" distL="0" distR="0" wp14:anchorId="371B25DB" wp14:editId="612BE4FC">
                  <wp:extent cx="720000" cy="720000"/>
                  <wp:effectExtent l="0" t="0" r="4445" b="4445"/>
                  <wp:docPr id="33"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4AA0553F" w14:textId="77777777" w:rsidR="002A7D56" w:rsidRPr="002A7D56" w:rsidRDefault="002A7D56" w:rsidP="002A7D56">
            <w:pPr>
              <w:pStyle w:val="Readeraids"/>
            </w:pPr>
            <w:r>
              <w:t>Additional information</w:t>
            </w:r>
          </w:p>
          <w:p w14:paraId="03F3335F" w14:textId="74F61DC8" w:rsidR="002A7D56" w:rsidRPr="002A7D56" w:rsidRDefault="002A7D56" w:rsidP="002A7D56">
            <w:r>
              <w:t xml:space="preserve">For more information about </w:t>
            </w:r>
            <w:r w:rsidRPr="002A7D56">
              <w:t>the recommended charts feature, go to</w:t>
            </w:r>
            <w:r w:rsidR="00BC04A2">
              <w:t>:</w:t>
            </w:r>
            <w:r w:rsidRPr="002A7D56">
              <w:t xml:space="preserve"> </w:t>
            </w:r>
            <w:hyperlink r:id="rId40" w:history="1">
              <w:r w:rsidRPr="002A7D56">
                <w:rPr>
                  <w:rStyle w:val="Hyperlink"/>
                </w:rPr>
                <w:t>Create a chart with recommended charts</w:t>
              </w:r>
            </w:hyperlink>
          </w:p>
        </w:tc>
      </w:tr>
    </w:tbl>
    <w:p w14:paraId="76CC5AE9" w14:textId="786FDDC3" w:rsidR="002A7D56" w:rsidRDefault="002A7D56" w:rsidP="002A7D56">
      <w:pPr>
        <w:pStyle w:val="Heading3"/>
      </w:pPr>
      <w:bookmarkStart w:id="160" w:name="_Toc37688221"/>
      <w:r>
        <w:t xml:space="preserve">Create a </w:t>
      </w:r>
      <w:r w:rsidR="00BD5B1F">
        <w:t>p</w:t>
      </w:r>
      <w:r>
        <w:t xml:space="preserve">ie </w:t>
      </w:r>
      <w:r w:rsidR="00BD5B1F">
        <w:t>c</w:t>
      </w:r>
      <w:r>
        <w:t>hart</w:t>
      </w:r>
      <w:bookmarkEnd w:id="160"/>
    </w:p>
    <w:p w14:paraId="18C8A731" w14:textId="4ABE430D" w:rsidR="002A7D56" w:rsidRDefault="002A7D56" w:rsidP="002A7D56">
      <w:r>
        <w:t xml:space="preserve">One of the most </w:t>
      </w:r>
      <w:r w:rsidRPr="002A7D56">
        <w:t xml:space="preserve">common and useful charts is the pie chart. Pie charts work well when you have one </w:t>
      </w:r>
      <w:r w:rsidR="005764FE">
        <w:t>r</w:t>
      </w:r>
      <w:r w:rsidRPr="002A7D56">
        <w:t xml:space="preserve">ow or one </w:t>
      </w:r>
      <w:r w:rsidR="005764FE">
        <w:t>c</w:t>
      </w:r>
      <w:r w:rsidRPr="002A7D56">
        <w:t xml:space="preserve">olumn of data. </w:t>
      </w:r>
      <w:r w:rsidR="00C77A4F">
        <w:t>To create a pie chart, s</w:t>
      </w:r>
      <w:r w:rsidRPr="002A7D56">
        <w:t>elect the data you want to include in your pie chart. On the</w:t>
      </w:r>
      <w:r w:rsidR="00C77A4F">
        <w:t xml:space="preserve"> ribbon</w:t>
      </w:r>
      <w:r w:rsidRPr="002A7D56">
        <w:t xml:space="preserve">, select </w:t>
      </w:r>
      <w:r w:rsidRPr="002A7D56">
        <w:rPr>
          <w:rStyle w:val="Inlinebold"/>
        </w:rPr>
        <w:t>Insert</w:t>
      </w:r>
      <w:r w:rsidR="00C77A4F">
        <w:t>. I</w:t>
      </w:r>
      <w:r w:rsidRPr="002A7D56">
        <w:t xml:space="preserve">n the </w:t>
      </w:r>
      <w:r w:rsidRPr="002A7D56">
        <w:rPr>
          <w:rStyle w:val="Inlinebold"/>
        </w:rPr>
        <w:t>Charts</w:t>
      </w:r>
      <w:r w:rsidRPr="002A7D56">
        <w:t xml:space="preserve"> group, </w:t>
      </w:r>
      <w:r w:rsidR="00C77A4F">
        <w:t xml:space="preserve">select </w:t>
      </w:r>
      <w:r w:rsidRPr="002A7D56">
        <w:rPr>
          <w:rStyle w:val="Inlinebold"/>
        </w:rPr>
        <w:t>Insert Pie or Doughnut Chart</w:t>
      </w:r>
      <w:r w:rsidRPr="002A7D56">
        <w:t xml:space="preserve">, and then select the chart you want. The following screenshot depicts the choices after selecting </w:t>
      </w:r>
      <w:r w:rsidRPr="002A7D56">
        <w:rPr>
          <w:rStyle w:val="Inlinebold"/>
        </w:rPr>
        <w:t>Insert Pie or Doughnut Chart</w:t>
      </w:r>
      <w:r w:rsidR="00C77A4F">
        <w:t>.</w:t>
      </w:r>
    </w:p>
    <w:p w14:paraId="001F18A0" w14:textId="67B91946" w:rsidR="00536EA2" w:rsidRPr="002A7D56" w:rsidRDefault="00536EA2" w:rsidP="002A7D56">
      <w:r>
        <w:rPr>
          <w:noProof/>
        </w:rPr>
        <w:lastRenderedPageBreak/>
        <w:drawing>
          <wp:inline distT="0" distB="0" distL="0" distR="0" wp14:anchorId="357C5A8F" wp14:editId="6957E5AE">
            <wp:extent cx="1654175" cy="2751455"/>
            <wp:effectExtent l="19050" t="19050" r="22225" b="10795"/>
            <wp:docPr id="34" name="Picture 34" descr="Screenshot of options after selecting Insert Pie or Doughnu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4175" cy="2751455"/>
                    </a:xfrm>
                    <a:prstGeom prst="rect">
                      <a:avLst/>
                    </a:prstGeom>
                    <a:noFill/>
                    <a:ln w="12700">
                      <a:solidFill>
                        <a:schemeClr val="tx1"/>
                      </a:solidFill>
                    </a:ln>
                  </pic:spPr>
                </pic:pic>
              </a:graphicData>
            </a:graphic>
          </wp:inline>
        </w:drawing>
      </w:r>
    </w:p>
    <w:p w14:paraId="1C02DD0A" w14:textId="77777777" w:rsidR="002A7D56" w:rsidRPr="002A7D56" w:rsidRDefault="002A7D56" w:rsidP="00EC7004">
      <w:pPr>
        <w:pStyle w:val="Caption"/>
      </w:pPr>
      <w:r>
        <w:t xml:space="preserve">Figure </w:t>
      </w:r>
      <w:r w:rsidRPr="002A7D56">
        <w:fldChar w:fldCharType="begin"/>
      </w:r>
      <w:r w:rsidRPr="002A7D56">
        <w:instrText xml:space="preserve"> SEQ Figure \* ARABIC </w:instrText>
      </w:r>
      <w:r w:rsidRPr="002A7D56">
        <w:fldChar w:fldCharType="separate"/>
      </w:r>
      <w:r w:rsidRPr="002A7D56">
        <w:t>12</w:t>
      </w:r>
      <w:r w:rsidRPr="002A7D56">
        <w:fldChar w:fldCharType="end"/>
      </w:r>
      <w:r w:rsidRPr="002A7D56">
        <w:t xml:space="preserve">: Choices after selecting </w:t>
      </w:r>
      <w:r w:rsidRPr="00C77A4F">
        <w:rPr>
          <w:rStyle w:val="Inlinebold"/>
        </w:rPr>
        <w:t>Insert Pie or Doughnut Chart</w:t>
      </w:r>
    </w:p>
    <w:p w14:paraId="34E679B6" w14:textId="5D3EBD2E" w:rsidR="002A7D56" w:rsidRDefault="002A7D56" w:rsidP="002A7D56">
      <w:r>
        <w:t>A pie chart</w:t>
      </w:r>
      <w:r w:rsidR="00C77A4F">
        <w:t xml:space="preserve"> such as the following example 2-D Pie chart</w:t>
      </w:r>
      <w:r>
        <w:t xml:space="preserve"> will be placed </w:t>
      </w:r>
      <w:r w:rsidRPr="002A7D56">
        <w:t>in the worksheet</w:t>
      </w:r>
      <w:r w:rsidR="00C77A4F">
        <w:t>.</w:t>
      </w:r>
    </w:p>
    <w:p w14:paraId="4AEC72DD" w14:textId="63E61AAB" w:rsidR="00A32610" w:rsidRPr="002A7D56" w:rsidRDefault="00A32610" w:rsidP="002A7D56">
      <w:r>
        <w:rPr>
          <w:noProof/>
        </w:rPr>
        <w:drawing>
          <wp:inline distT="0" distB="0" distL="0" distR="0" wp14:anchorId="41FD9C88" wp14:editId="0EB5CE4B">
            <wp:extent cx="3992299" cy="2253600"/>
            <wp:effectExtent l="19050" t="19050" r="27305" b="13970"/>
            <wp:docPr id="36" name="Picture 36" descr="Screenshot of an example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2299" cy="2253600"/>
                    </a:xfrm>
                    <a:prstGeom prst="rect">
                      <a:avLst/>
                    </a:prstGeom>
                    <a:noFill/>
                    <a:ln w="12700">
                      <a:solidFill>
                        <a:schemeClr val="tx1"/>
                      </a:solidFill>
                    </a:ln>
                  </pic:spPr>
                </pic:pic>
              </a:graphicData>
            </a:graphic>
          </wp:inline>
        </w:drawing>
      </w:r>
    </w:p>
    <w:p w14:paraId="64836E5B" w14:textId="6F75AF1C" w:rsidR="002A7D56" w:rsidRPr="002A7D56" w:rsidRDefault="002A7D56" w:rsidP="00EC7004">
      <w:pPr>
        <w:pStyle w:val="Caption"/>
      </w:pPr>
      <w:r>
        <w:t xml:space="preserve">Figure </w:t>
      </w:r>
      <w:r w:rsidRPr="002A7D56">
        <w:fldChar w:fldCharType="begin"/>
      </w:r>
      <w:r w:rsidRPr="002A7D56">
        <w:instrText xml:space="preserve"> SEQ Figure \* ARABIC </w:instrText>
      </w:r>
      <w:r w:rsidRPr="002A7D56">
        <w:fldChar w:fldCharType="separate"/>
      </w:r>
      <w:r w:rsidRPr="002A7D56">
        <w:t>13</w:t>
      </w:r>
      <w:r w:rsidRPr="002A7D56">
        <w:fldChar w:fldCharType="end"/>
      </w:r>
      <w:r w:rsidRPr="002A7D56">
        <w:t>: An example pie chart</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2A7D56" w14:paraId="29D5B882" w14:textId="77777777" w:rsidTr="00163F71">
        <w:tc>
          <w:tcPr>
            <w:tcW w:w="1703" w:type="dxa"/>
          </w:tcPr>
          <w:p w14:paraId="212D81A9" w14:textId="77777777" w:rsidR="002A7D56" w:rsidRPr="002A7D56" w:rsidRDefault="002A7D56" w:rsidP="002A7D56">
            <w:r w:rsidRPr="002A7D56">
              <w:rPr>
                <w:noProof/>
              </w:rPr>
              <w:drawing>
                <wp:inline distT="0" distB="0" distL="0" distR="0" wp14:anchorId="47E6C25A" wp14:editId="4C3DD1A6">
                  <wp:extent cx="720000" cy="720000"/>
                  <wp:effectExtent l="0" t="0" r="4445" b="4445"/>
                  <wp:docPr id="41"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69D3F9BF" w14:textId="77777777" w:rsidR="002A7D56" w:rsidRPr="002A7D56" w:rsidRDefault="002A7D56" w:rsidP="002A7D56">
            <w:pPr>
              <w:pStyle w:val="Readeraids"/>
            </w:pPr>
            <w:r>
              <w:t>Additional information</w:t>
            </w:r>
          </w:p>
          <w:p w14:paraId="7E64ABF3" w14:textId="0442DDA3" w:rsidR="00E22FDD" w:rsidRDefault="002A7D56" w:rsidP="002A7D56">
            <w:r>
              <w:t xml:space="preserve">For more information on </w:t>
            </w:r>
            <w:r w:rsidRPr="002A7D56">
              <w:t>creating a pie chart, go to</w:t>
            </w:r>
            <w:r w:rsidR="00BC04A2">
              <w:t>:</w:t>
            </w:r>
            <w:r w:rsidRPr="002A7D56">
              <w:t xml:space="preserve"> </w:t>
            </w:r>
            <w:hyperlink r:id="rId43" w:history="1">
              <w:r w:rsidRPr="008B2D9A">
                <w:rPr>
                  <w:rStyle w:val="Hyperlink"/>
                </w:rPr>
                <w:t>Add a pie chart</w:t>
              </w:r>
            </w:hyperlink>
          </w:p>
          <w:p w14:paraId="031FE20B" w14:textId="152604CB" w:rsidR="002A7D56" w:rsidRPr="002A7D56" w:rsidRDefault="002A7D56" w:rsidP="002A7D56">
            <w:r>
              <w:t xml:space="preserve">For more information on </w:t>
            </w:r>
            <w:r w:rsidRPr="002A7D56">
              <w:t xml:space="preserve">the different chart types in </w:t>
            </w:r>
            <w:r w:rsidR="009C7E25">
              <w:t>Excel</w:t>
            </w:r>
            <w:r w:rsidRPr="002A7D56">
              <w:t>, go to</w:t>
            </w:r>
            <w:r w:rsidR="00BC04A2">
              <w:t>:</w:t>
            </w:r>
            <w:r w:rsidRPr="002A7D56">
              <w:t xml:space="preserve"> </w:t>
            </w:r>
            <w:hyperlink r:id="rId44" w:history="1">
              <w:r w:rsidRPr="002A7D56">
                <w:rPr>
                  <w:rStyle w:val="Hyperlink"/>
                </w:rPr>
                <w:t>Available chart types in Office</w:t>
              </w:r>
            </w:hyperlink>
          </w:p>
          <w:p w14:paraId="792F6229" w14:textId="5A1B2147" w:rsidR="002A7D56" w:rsidRPr="002A7D56" w:rsidRDefault="002A7D56" w:rsidP="002A7D56">
            <w:r>
              <w:t xml:space="preserve">For more information on selecting the correct data for a </w:t>
            </w:r>
            <w:r w:rsidRPr="002A7D56">
              <w:t>different chart types, go to</w:t>
            </w:r>
            <w:r w:rsidR="00BC04A2">
              <w:t>:</w:t>
            </w:r>
            <w:r w:rsidRPr="002A7D56">
              <w:t xml:space="preserve"> </w:t>
            </w:r>
            <w:hyperlink r:id="rId45" w:history="1">
              <w:r w:rsidRPr="002A7D56">
                <w:rPr>
                  <w:rStyle w:val="Hyperlink"/>
                </w:rPr>
                <w:t>Select data for a chart</w:t>
              </w:r>
            </w:hyperlink>
          </w:p>
        </w:tc>
      </w:tr>
      <w:tr w:rsidR="002A7D56" w14:paraId="5C4D81D0" w14:textId="77777777" w:rsidTr="00EC7004">
        <w:tc>
          <w:tcPr>
            <w:tcW w:w="1698" w:type="dxa"/>
          </w:tcPr>
          <w:p w14:paraId="28A21E6C" w14:textId="77777777" w:rsidR="002A7D56" w:rsidRPr="002A7D56" w:rsidRDefault="002A7D56" w:rsidP="002A7D56">
            <w:r w:rsidRPr="002A7D56">
              <w:rPr>
                <w:noProof/>
              </w:rPr>
              <w:lastRenderedPageBreak/>
              <w:drawing>
                <wp:inline distT="0" distB="0" distL="0" distR="0" wp14:anchorId="69E7E012" wp14:editId="7AA0AB30">
                  <wp:extent cx="719999" cy="669472"/>
                  <wp:effectExtent l="0" t="0" r="4445" b="0"/>
                  <wp:docPr id="42"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19999" cy="669472"/>
                          </a:xfrm>
                          <a:prstGeom prst="rect">
                            <a:avLst/>
                          </a:prstGeom>
                        </pic:spPr>
                      </pic:pic>
                    </a:graphicData>
                  </a:graphic>
                </wp:inline>
              </w:drawing>
            </w:r>
          </w:p>
        </w:tc>
        <w:tc>
          <w:tcPr>
            <w:tcW w:w="7662" w:type="dxa"/>
          </w:tcPr>
          <w:p w14:paraId="6E75E9AD" w14:textId="77777777" w:rsidR="002A7D56" w:rsidRPr="002A7D56" w:rsidRDefault="002A7D56" w:rsidP="002A7D56">
            <w:pPr>
              <w:pStyle w:val="Readeraids"/>
            </w:pPr>
            <w:r w:rsidRPr="0004745C">
              <w:t>Video</w:t>
            </w:r>
          </w:p>
          <w:p w14:paraId="3C9286E3" w14:textId="5715F14E" w:rsidR="002A7D56" w:rsidRPr="002A7D56" w:rsidRDefault="002A7D56" w:rsidP="002A7D56">
            <w:r>
              <w:t>To</w:t>
            </w:r>
            <w:r w:rsidRPr="002A7D56">
              <w:t xml:space="preserve"> review the video on creating a chart and adding a trend line, go to</w:t>
            </w:r>
            <w:r w:rsidR="00BC04A2">
              <w:t>:</w:t>
            </w:r>
            <w:r w:rsidRPr="002A7D56">
              <w:t xml:space="preserve"> </w:t>
            </w:r>
            <w:hyperlink r:id="rId46" w:history="1">
              <w:r w:rsidRPr="002A7D56">
                <w:rPr>
                  <w:rStyle w:val="Hyperlink"/>
                </w:rPr>
                <w:t>Create a chart from start to finish</w:t>
              </w:r>
            </w:hyperlink>
          </w:p>
        </w:tc>
      </w:tr>
    </w:tbl>
    <w:p w14:paraId="2479F01E" w14:textId="6B566CAF" w:rsidR="002A7D56" w:rsidRDefault="002A7D56" w:rsidP="002A7D56">
      <w:pPr>
        <w:pStyle w:val="Heading3"/>
      </w:pPr>
      <w:bookmarkStart w:id="161" w:name="_Toc37688222"/>
      <w:r>
        <w:t xml:space="preserve">Activity: Show and </w:t>
      </w:r>
      <w:r w:rsidR="00BD5B1F">
        <w:t>l</w:t>
      </w:r>
      <w:r>
        <w:t>earn</w:t>
      </w:r>
      <w:bookmarkEnd w:id="161"/>
    </w:p>
    <w:p w14:paraId="74FD636C" w14:textId="306FC9DD" w:rsidR="002A7D56" w:rsidRPr="002A7D56" w:rsidRDefault="002A7D56" w:rsidP="002A7D56">
      <w:r>
        <w:t xml:space="preserve">In this activity, the teacher will show you </w:t>
      </w:r>
      <w:r w:rsidRPr="002A7D56">
        <w:t xml:space="preserve">how to create two different charts. </w:t>
      </w:r>
      <w:r w:rsidR="00620879">
        <w:t>You</w:t>
      </w:r>
      <w:r w:rsidR="00BC04A2">
        <w:t>’</w:t>
      </w:r>
      <w:r w:rsidR="00620879">
        <w:t>ll</w:t>
      </w:r>
      <w:r w:rsidRPr="002A7D56">
        <w:t xml:space="preserve"> </w:t>
      </w:r>
      <w:r w:rsidR="00C77A4F">
        <w:t xml:space="preserve">then </w:t>
      </w:r>
      <w:r w:rsidRPr="002A7D56">
        <w:t xml:space="preserve">have the chance to try </w:t>
      </w:r>
      <w:r w:rsidR="00C77A4F">
        <w:t xml:space="preserve">creating </w:t>
      </w:r>
      <w:r w:rsidRPr="002A7D56">
        <w:t>the same charts yourself.</w:t>
      </w:r>
    </w:p>
    <w:p w14:paraId="37DC0CBD" w14:textId="77777777" w:rsidR="002A7D56" w:rsidRDefault="002A7D56" w:rsidP="002A7D56">
      <w:pPr>
        <w:pStyle w:val="Heading4"/>
      </w:pPr>
      <w:r>
        <w:t>Resources required</w:t>
      </w:r>
    </w:p>
    <w:p w14:paraId="0FE174B9" w14:textId="0F2AC417" w:rsidR="002A7D56" w:rsidRPr="002A7D56" w:rsidRDefault="00620879" w:rsidP="002A7D56">
      <w:r>
        <w:t xml:space="preserve">You will need the following resource for </w:t>
      </w:r>
      <w:r w:rsidR="002A7D56">
        <w:t>this activity:</w:t>
      </w:r>
    </w:p>
    <w:p w14:paraId="57478A50" w14:textId="51B07DF6" w:rsidR="002A7D56" w:rsidRDefault="002A7D56" w:rsidP="002A7D56">
      <w:pPr>
        <w:pStyle w:val="Bulletlevel1"/>
      </w:pPr>
      <w:r w:rsidRPr="00840DE1">
        <w:t>Open</w:t>
      </w:r>
      <w:r>
        <w:t xml:space="preserve"> </w:t>
      </w:r>
      <w:r w:rsidRPr="00195BCF">
        <w:rPr>
          <w:rStyle w:val="Inlinebold"/>
        </w:rPr>
        <w:t>L2_T1_act_</w:t>
      </w:r>
      <w:r w:rsidR="006571E9">
        <w:rPr>
          <w:rStyle w:val="Inlinebold"/>
        </w:rPr>
        <w:t>d</w:t>
      </w:r>
      <w:r w:rsidRPr="00195BCF">
        <w:rPr>
          <w:rStyle w:val="Inlinebold"/>
        </w:rPr>
        <w:t>aily_</w:t>
      </w:r>
      <w:r w:rsidR="006571E9">
        <w:rPr>
          <w:rStyle w:val="Inlinebold"/>
        </w:rPr>
        <w:t>c</w:t>
      </w:r>
      <w:r w:rsidRPr="00195BCF">
        <w:rPr>
          <w:rStyle w:val="Inlinebold"/>
        </w:rPr>
        <w:t>ell_</w:t>
      </w:r>
      <w:r w:rsidR="006571E9">
        <w:rPr>
          <w:rStyle w:val="Inlinebold"/>
        </w:rPr>
        <w:t>p</w:t>
      </w:r>
      <w:r>
        <w:rPr>
          <w:rStyle w:val="Inlinebold"/>
        </w:rPr>
        <w:t>roduction.xlsx</w:t>
      </w:r>
      <w:r>
        <w:t xml:space="preserve"> </w:t>
      </w:r>
      <w:r w:rsidRPr="00840DE1">
        <w:t>in this lesson</w:t>
      </w:r>
      <w:r w:rsidR="00BC04A2">
        <w:t>’</w:t>
      </w:r>
      <w:r w:rsidRPr="00840DE1">
        <w:t>s Learning Activity Resources</w:t>
      </w:r>
      <w:r>
        <w:t>.</w:t>
      </w:r>
    </w:p>
    <w:p w14:paraId="6E92063C" w14:textId="77777777" w:rsidR="002A7D56" w:rsidRDefault="002A7D56" w:rsidP="002A7D56">
      <w:pPr>
        <w:pStyle w:val="Heading4"/>
      </w:pPr>
      <w:r>
        <w:t>Activity instructions</w:t>
      </w:r>
    </w:p>
    <w:p w14:paraId="73063091" w14:textId="77777777" w:rsidR="002A7D56" w:rsidRPr="002A7D56" w:rsidRDefault="002A7D56" w:rsidP="002A7D56">
      <w:r>
        <w:t>Participate in the activity by following these instructions:</w:t>
      </w:r>
    </w:p>
    <w:p w14:paraId="4F8225C8" w14:textId="38E6FF25" w:rsidR="002A7D56" w:rsidRPr="002A7D56" w:rsidRDefault="002A7D56" w:rsidP="00C53F72">
      <w:pPr>
        <w:pStyle w:val="Numberedlist1"/>
        <w:numPr>
          <w:ilvl w:val="0"/>
          <w:numId w:val="20"/>
        </w:numPr>
      </w:pPr>
      <w:r>
        <w:t xml:space="preserve">Observe </w:t>
      </w:r>
      <w:r w:rsidRPr="002A7D56">
        <w:t xml:space="preserve">as the teacher demonstrates how to create a pie chart on the </w:t>
      </w:r>
      <w:proofErr w:type="spellStart"/>
      <w:r w:rsidRPr="002A7D56">
        <w:rPr>
          <w:rStyle w:val="Inlinebold"/>
        </w:rPr>
        <w:t>PieChart</w:t>
      </w:r>
      <w:proofErr w:type="spellEnd"/>
      <w:r w:rsidRPr="002A7D56">
        <w:t xml:space="preserve"> </w:t>
      </w:r>
      <w:r w:rsidR="00150D0A">
        <w:t>worksheet</w:t>
      </w:r>
      <w:r w:rsidRPr="002A7D56">
        <w:t>.</w:t>
      </w:r>
    </w:p>
    <w:p w14:paraId="4EF05447" w14:textId="23B458AF" w:rsidR="002A7D56" w:rsidRDefault="002A7D56" w:rsidP="00C53F72">
      <w:pPr>
        <w:pStyle w:val="Numberedlist1"/>
        <w:numPr>
          <w:ilvl w:val="0"/>
          <w:numId w:val="20"/>
        </w:numPr>
      </w:pPr>
      <w:r>
        <w:t>Ask the teacher any clarifying questions</w:t>
      </w:r>
      <w:r w:rsidR="00C77A4F">
        <w:t xml:space="preserve"> you </w:t>
      </w:r>
      <w:r w:rsidR="003E44A2">
        <w:t>might</w:t>
      </w:r>
      <w:r w:rsidR="00C77A4F">
        <w:t xml:space="preserve"> have</w:t>
      </w:r>
      <w:r>
        <w:t>.</w:t>
      </w:r>
    </w:p>
    <w:p w14:paraId="74DE13D6" w14:textId="77777777" w:rsidR="002A7D56" w:rsidRDefault="002A7D56" w:rsidP="00C53F72">
      <w:pPr>
        <w:pStyle w:val="Numberedlist1"/>
        <w:numPr>
          <w:ilvl w:val="0"/>
          <w:numId w:val="20"/>
        </w:numPr>
      </w:pPr>
      <w:r>
        <w:t>Create a pie chart from the same data as in the demonstration.</w:t>
      </w:r>
    </w:p>
    <w:p w14:paraId="06ABF61A" w14:textId="23125317" w:rsidR="002A7D56" w:rsidRDefault="002A7D56" w:rsidP="00C53F72">
      <w:pPr>
        <w:pStyle w:val="Numberedlist1"/>
        <w:numPr>
          <w:ilvl w:val="0"/>
          <w:numId w:val="20"/>
        </w:numPr>
      </w:pPr>
      <w:r>
        <w:t xml:space="preserve">Observe as the teacher switches to the </w:t>
      </w:r>
      <w:r w:rsidRPr="005F5EF5">
        <w:rPr>
          <w:rStyle w:val="Inlinebold"/>
        </w:rPr>
        <w:t>Column</w:t>
      </w:r>
      <w:r>
        <w:t xml:space="preserve"> </w:t>
      </w:r>
      <w:r w:rsidR="00150D0A">
        <w:t>worksheet</w:t>
      </w:r>
      <w:r>
        <w:t xml:space="preserve"> and adds a column chart.</w:t>
      </w:r>
    </w:p>
    <w:p w14:paraId="0E0CF294" w14:textId="15C6ABD4" w:rsidR="002A7D56" w:rsidRDefault="002A7D56" w:rsidP="00C53F72">
      <w:pPr>
        <w:pStyle w:val="Numberedlist1"/>
        <w:numPr>
          <w:ilvl w:val="0"/>
          <w:numId w:val="20"/>
        </w:numPr>
      </w:pPr>
      <w:r>
        <w:t>Ask the teacher any clarifying questions</w:t>
      </w:r>
      <w:r w:rsidR="00C77A4F">
        <w:t xml:space="preserve"> you </w:t>
      </w:r>
      <w:r w:rsidR="003E44A2">
        <w:t>might</w:t>
      </w:r>
      <w:r w:rsidR="00C77A4F">
        <w:t xml:space="preserve"> have</w:t>
      </w:r>
      <w:r>
        <w:t>.</w:t>
      </w:r>
    </w:p>
    <w:p w14:paraId="21C2D4E9" w14:textId="31C96942" w:rsidR="002A7D56" w:rsidRDefault="002A7D56" w:rsidP="00C53F72">
      <w:pPr>
        <w:pStyle w:val="Numberedlist1"/>
        <w:numPr>
          <w:ilvl w:val="0"/>
          <w:numId w:val="20"/>
        </w:numPr>
      </w:pPr>
      <w:r>
        <w:t xml:space="preserve">Create a column chart on the </w:t>
      </w:r>
      <w:r w:rsidRPr="007C4124">
        <w:rPr>
          <w:rStyle w:val="Inlinebold"/>
        </w:rPr>
        <w:t>Column</w:t>
      </w:r>
      <w:r>
        <w:t xml:space="preserve"> </w:t>
      </w:r>
      <w:r w:rsidR="00150D0A">
        <w:t>worksheet</w:t>
      </w:r>
      <w:r>
        <w:t xml:space="preserve"> using the same data ranges as the teacher.</w:t>
      </w:r>
    </w:p>
    <w:p w14:paraId="4A6EAA83" w14:textId="5D712FA0" w:rsidR="002A7D56" w:rsidRPr="007E10CC" w:rsidRDefault="002A7D56" w:rsidP="002A7D56">
      <w:pPr>
        <w:pStyle w:val="Heading3"/>
      </w:pPr>
      <w:bookmarkStart w:id="162" w:name="_Toc37688223"/>
      <w:r>
        <w:t xml:space="preserve">Try-it: Create </w:t>
      </w:r>
      <w:r w:rsidR="00BD5B1F">
        <w:t>c</w:t>
      </w:r>
      <w:r>
        <w:t>harts</w:t>
      </w:r>
      <w:bookmarkEnd w:id="162"/>
    </w:p>
    <w:p w14:paraId="12904274" w14:textId="7FD718BF" w:rsidR="002A7D56" w:rsidRPr="002A7D56" w:rsidRDefault="002A7D56" w:rsidP="002A7D56">
      <w:r w:rsidRPr="002A7D56">
        <w:rPr>
          <w:noProof/>
        </w:rPr>
        <w:drawing>
          <wp:inline distT="0" distB="0" distL="0" distR="0" wp14:anchorId="3A8162AA" wp14:editId="00D44122">
            <wp:extent cx="300948" cy="300948"/>
            <wp:effectExtent l="0" t="0" r="4445" b="444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2A7D56">
        <w:t xml:space="preserve"> A colleague at Munson</w:t>
      </w:r>
      <w:r w:rsidR="00BC04A2">
        <w:t>’</w:t>
      </w:r>
      <w:r w:rsidRPr="002A7D56">
        <w:t>s Pickles and Preserves Farm would like some assistance analyzing the farm</w:t>
      </w:r>
      <w:r w:rsidR="00BC04A2">
        <w:t>’</w:t>
      </w:r>
      <w:r w:rsidRPr="002A7D56">
        <w:t>s electricity consumption. This is a series of leveled try-it activities that will ask you to create charts to represent different types of data.</w:t>
      </w:r>
    </w:p>
    <w:p w14:paraId="43520DF8" w14:textId="77777777" w:rsidR="002A7D56" w:rsidRDefault="002A7D56" w:rsidP="002A7D56">
      <w:pPr>
        <w:pStyle w:val="Heading3"/>
      </w:pPr>
      <w:bookmarkStart w:id="163" w:name="_Toc37688224"/>
      <w:r>
        <w:t>Try-it 1</w:t>
      </w:r>
      <w:bookmarkEnd w:id="163"/>
    </w:p>
    <w:p w14:paraId="3DEEB4EA" w14:textId="7844844D" w:rsidR="002A7D56" w:rsidRPr="002A7D56" w:rsidRDefault="002A7D56" w:rsidP="002A7D56">
      <w:r>
        <w:t>In this try-it</w:t>
      </w:r>
      <w:r w:rsidRPr="002A7D56">
        <w:t xml:space="preserve"> you</w:t>
      </w:r>
      <w:r w:rsidR="00BC04A2">
        <w:t>’</w:t>
      </w:r>
      <w:r w:rsidRPr="002A7D56">
        <w:t>ll select two ranges of data and create a line chart.</w:t>
      </w:r>
    </w:p>
    <w:p w14:paraId="099F5C56" w14:textId="77777777" w:rsidR="002A7D56" w:rsidRDefault="002A7D56" w:rsidP="002A7D56">
      <w:pPr>
        <w:pStyle w:val="Heading4"/>
      </w:pPr>
      <w:r>
        <w:lastRenderedPageBreak/>
        <w:t>Resources</w:t>
      </w:r>
    </w:p>
    <w:p w14:paraId="41A6153A" w14:textId="0EB8BC12" w:rsidR="002A7D56" w:rsidRPr="002A7D56" w:rsidRDefault="00620879" w:rsidP="002A7D56">
      <w:r>
        <w:t xml:space="preserve">You will need the following resource for </w:t>
      </w:r>
      <w:r w:rsidR="002A7D56">
        <w:t>this try-it:</w:t>
      </w:r>
    </w:p>
    <w:p w14:paraId="1B891E93" w14:textId="182F13AC" w:rsidR="002A7D56" w:rsidRDefault="002A7D56" w:rsidP="002A7D56">
      <w:pPr>
        <w:pStyle w:val="Bulletlevel1"/>
      </w:pPr>
      <w:r w:rsidRPr="00840DE1">
        <w:t xml:space="preserve">Open </w:t>
      </w:r>
      <w:r w:rsidRPr="006656C9">
        <w:rPr>
          <w:rStyle w:val="Inlinebold"/>
        </w:rPr>
        <w:t>L2</w:t>
      </w:r>
      <w:r w:rsidR="005F2EDA">
        <w:rPr>
          <w:rStyle w:val="Inlinebold"/>
        </w:rPr>
        <w:t>_</w:t>
      </w:r>
      <w:r w:rsidRPr="006656C9">
        <w:rPr>
          <w:rStyle w:val="Inlinebold"/>
        </w:rPr>
        <w:t>T1_try1_</w:t>
      </w:r>
      <w:r w:rsidR="006571E9">
        <w:rPr>
          <w:rStyle w:val="Inlinebold"/>
        </w:rPr>
        <w:t>m</w:t>
      </w:r>
      <w:r w:rsidRPr="006656C9">
        <w:rPr>
          <w:rStyle w:val="Inlinebold"/>
        </w:rPr>
        <w:t>onthly_</w:t>
      </w:r>
      <w:r w:rsidR="006571E9">
        <w:rPr>
          <w:rStyle w:val="Inlinebold"/>
        </w:rPr>
        <w:t>u</w:t>
      </w:r>
      <w:r>
        <w:rPr>
          <w:rStyle w:val="Inlinebold"/>
        </w:rPr>
        <w:t>sage_starter.xlsx</w:t>
      </w:r>
      <w:r w:rsidRPr="001D1A1A">
        <w:t xml:space="preserve"> </w:t>
      </w:r>
      <w:r w:rsidRPr="00840DE1">
        <w:t>in this lesson</w:t>
      </w:r>
      <w:r w:rsidR="00BC04A2">
        <w:t>’</w:t>
      </w:r>
      <w:r w:rsidRPr="00840DE1">
        <w:t>s Learning Activity Resources</w:t>
      </w:r>
      <w:r>
        <w:t>.</w:t>
      </w:r>
    </w:p>
    <w:p w14:paraId="7666B255" w14:textId="77777777" w:rsidR="002A7D56" w:rsidRDefault="002A7D56" w:rsidP="002A7D56">
      <w:pPr>
        <w:pStyle w:val="Heading4"/>
      </w:pPr>
      <w:r>
        <w:t>Instructions</w:t>
      </w:r>
    </w:p>
    <w:p w14:paraId="5CD46B47" w14:textId="7584D3E7" w:rsidR="002A7D56" w:rsidRPr="002A7D56" w:rsidRDefault="002A7D56" w:rsidP="002A7D56">
      <w:r>
        <w:t xml:space="preserve">The following </w:t>
      </w:r>
      <w:r w:rsidR="00C77A4F">
        <w:t xml:space="preserve">steps </w:t>
      </w:r>
      <w:r>
        <w:t>are the general tasks that you need to perform during this try-it:</w:t>
      </w:r>
    </w:p>
    <w:p w14:paraId="5C245B22" w14:textId="5703AD14" w:rsidR="002A7D56" w:rsidRPr="002A7D56" w:rsidRDefault="002A7D56" w:rsidP="00C53F72">
      <w:pPr>
        <w:pStyle w:val="Numberedlist1"/>
        <w:numPr>
          <w:ilvl w:val="0"/>
          <w:numId w:val="21"/>
        </w:numPr>
      </w:pPr>
      <w:r>
        <w:t xml:space="preserve">On the </w:t>
      </w:r>
      <w:r w:rsidRPr="002A7D56">
        <w:rPr>
          <w:rStyle w:val="Inlinebold"/>
        </w:rPr>
        <w:t>Monthly</w:t>
      </w:r>
      <w:r w:rsidRPr="002A7D56">
        <w:t xml:space="preserve"> </w:t>
      </w:r>
      <w:r w:rsidR="00150D0A">
        <w:t>worksheet</w:t>
      </w:r>
      <w:r w:rsidRPr="002A7D56">
        <w:t>, select the monthly energy usages data for all months and years.</w:t>
      </w:r>
    </w:p>
    <w:p w14:paraId="79C9071B" w14:textId="77777777" w:rsidR="002A7D56" w:rsidRPr="002A7D56" w:rsidRDefault="002A7D56" w:rsidP="002A7D56">
      <w:pPr>
        <w:pStyle w:val="Numberedlist1"/>
      </w:pPr>
      <w:r>
        <w:t>C</w:t>
      </w:r>
      <w:r w:rsidRPr="002A7D56">
        <w:t xml:space="preserve">reate a </w:t>
      </w:r>
      <w:r w:rsidRPr="002A7D56">
        <w:rPr>
          <w:rStyle w:val="Inlinebold"/>
        </w:rPr>
        <w:t>Clustered Column Chart</w:t>
      </w:r>
      <w:r w:rsidRPr="002A7D56">
        <w:t xml:space="preserve"> using the selected data.</w:t>
      </w:r>
    </w:p>
    <w:p w14:paraId="30229C42" w14:textId="23F07672" w:rsidR="002A7D56" w:rsidRPr="00214639" w:rsidRDefault="002A7D56" w:rsidP="002A7D56">
      <w:pPr>
        <w:pStyle w:val="Heading3"/>
      </w:pPr>
      <w:bookmarkStart w:id="164" w:name="_Toc37688225"/>
      <w:r w:rsidRPr="00214639">
        <w:t xml:space="preserve">Try-it </w:t>
      </w:r>
      <w:r>
        <w:t>2</w:t>
      </w:r>
      <w:bookmarkEnd w:id="164"/>
    </w:p>
    <w:p w14:paraId="3AD156C9" w14:textId="1997499C" w:rsidR="002A7D56" w:rsidRPr="002A7D56" w:rsidRDefault="002A7D56" w:rsidP="002A7D56">
      <w:r w:rsidRPr="00214639">
        <w:t>In this try-it you</w:t>
      </w:r>
      <w:r w:rsidR="00BC04A2">
        <w:t>’</w:t>
      </w:r>
      <w:r w:rsidRPr="00214639">
        <w:t>ll select two ranges of data and create a line chart.</w:t>
      </w:r>
    </w:p>
    <w:p w14:paraId="0BFB2973" w14:textId="77777777" w:rsidR="002A7D56" w:rsidRPr="00214639" w:rsidRDefault="002A7D56" w:rsidP="002A7D56">
      <w:pPr>
        <w:pStyle w:val="Heading4"/>
      </w:pPr>
      <w:r w:rsidRPr="00214639">
        <w:t>Resources</w:t>
      </w:r>
    </w:p>
    <w:p w14:paraId="3D71DEBE" w14:textId="6D0EA73A" w:rsidR="002A7D56" w:rsidRPr="002A7D56" w:rsidRDefault="00620879" w:rsidP="002A7D56">
      <w:r>
        <w:t xml:space="preserve">You will need the following resource for </w:t>
      </w:r>
      <w:r w:rsidR="002A7D56" w:rsidRPr="00214639">
        <w:t>this try-it:</w:t>
      </w:r>
    </w:p>
    <w:p w14:paraId="547B012E" w14:textId="149078ED" w:rsidR="002A7D56" w:rsidRPr="00214639" w:rsidRDefault="00C0702D" w:rsidP="002A7D56">
      <w:pPr>
        <w:pStyle w:val="Bulletlevel1"/>
      </w:pPr>
      <w:r>
        <w:t>O</w:t>
      </w:r>
      <w:r w:rsidR="002A7D56">
        <w:t xml:space="preserve">pen </w:t>
      </w:r>
      <w:r w:rsidR="002A7D56" w:rsidRPr="00DA6605">
        <w:rPr>
          <w:rStyle w:val="Inlinebold"/>
        </w:rPr>
        <w:t>L2</w:t>
      </w:r>
      <w:r w:rsidR="002A7D56">
        <w:rPr>
          <w:rStyle w:val="Inlinebold"/>
        </w:rPr>
        <w:t>_</w:t>
      </w:r>
      <w:r w:rsidR="002A7D56" w:rsidRPr="00DA6605">
        <w:rPr>
          <w:rStyle w:val="Inlinebold"/>
        </w:rPr>
        <w:t>T1_try</w:t>
      </w:r>
      <w:r w:rsidR="002A7D56">
        <w:rPr>
          <w:rStyle w:val="Inlinebold"/>
        </w:rPr>
        <w:t>2</w:t>
      </w:r>
      <w:r w:rsidR="002A7D56" w:rsidRPr="00DA6605">
        <w:rPr>
          <w:rStyle w:val="Inlinebold"/>
        </w:rPr>
        <w:t>_</w:t>
      </w:r>
      <w:r w:rsidR="006571E9">
        <w:rPr>
          <w:rStyle w:val="Inlinebold"/>
        </w:rPr>
        <w:t>m</w:t>
      </w:r>
      <w:r w:rsidR="002A7D56" w:rsidRPr="00DA6605">
        <w:rPr>
          <w:rStyle w:val="Inlinebold"/>
        </w:rPr>
        <w:t>onthly_</w:t>
      </w:r>
      <w:r w:rsidR="006571E9">
        <w:rPr>
          <w:rStyle w:val="Inlinebold"/>
        </w:rPr>
        <w:t>u</w:t>
      </w:r>
      <w:r w:rsidR="002A7D56">
        <w:rPr>
          <w:rStyle w:val="Inlinebold"/>
        </w:rPr>
        <w:t>sage_starter.xlsx</w:t>
      </w:r>
      <w:r w:rsidR="002A7D56" w:rsidRPr="00DA6605">
        <w:t xml:space="preserve"> </w:t>
      </w:r>
      <w:r w:rsidR="002A7D56" w:rsidRPr="00214639">
        <w:t>in this lesson</w:t>
      </w:r>
      <w:r w:rsidR="00BC04A2">
        <w:t>’</w:t>
      </w:r>
      <w:r w:rsidR="002A7D56" w:rsidRPr="00214639">
        <w:t>s Learning Activity Resources.</w:t>
      </w:r>
    </w:p>
    <w:p w14:paraId="0DE9199B" w14:textId="77777777" w:rsidR="002A7D56" w:rsidRPr="00214639" w:rsidRDefault="002A7D56" w:rsidP="002A7D56">
      <w:pPr>
        <w:pStyle w:val="Heading4"/>
      </w:pPr>
      <w:r w:rsidRPr="00214639">
        <w:t>Instructions</w:t>
      </w:r>
    </w:p>
    <w:p w14:paraId="42880542" w14:textId="435517F2" w:rsidR="002A7D56" w:rsidRPr="002A7D56" w:rsidRDefault="002A7D56" w:rsidP="002A7D56">
      <w:r w:rsidRPr="00214639">
        <w:t xml:space="preserve">The following </w:t>
      </w:r>
      <w:r w:rsidR="00C77A4F">
        <w:t xml:space="preserve">steps </w:t>
      </w:r>
      <w:r w:rsidRPr="00214639">
        <w:t>are the general tasks that you need to perform during this try-it:</w:t>
      </w:r>
    </w:p>
    <w:p w14:paraId="773E866C" w14:textId="614EBA03" w:rsidR="002A7D56" w:rsidRPr="002A7D56" w:rsidRDefault="002A7D56" w:rsidP="00C53F72">
      <w:pPr>
        <w:pStyle w:val="Numberedlist1"/>
        <w:numPr>
          <w:ilvl w:val="0"/>
          <w:numId w:val="22"/>
        </w:numPr>
      </w:pPr>
      <w:r w:rsidRPr="00214639">
        <w:t xml:space="preserve">On the </w:t>
      </w:r>
      <w:r w:rsidRPr="002A7D56">
        <w:rPr>
          <w:rStyle w:val="Inlinebold"/>
        </w:rPr>
        <w:t>Summary</w:t>
      </w:r>
      <w:r w:rsidRPr="002A7D56">
        <w:t xml:space="preserve"> </w:t>
      </w:r>
      <w:r w:rsidR="00150D0A">
        <w:t>worksheet</w:t>
      </w:r>
      <w:r w:rsidRPr="002A7D56">
        <w:t>, select the average energy usage for each month, listed in kWh.</w:t>
      </w:r>
    </w:p>
    <w:p w14:paraId="34B7C815" w14:textId="77777777" w:rsidR="002A7D56" w:rsidRPr="001D1A1A" w:rsidRDefault="002A7D56" w:rsidP="002A7D56">
      <w:pPr>
        <w:pStyle w:val="Numberedlist1"/>
      </w:pPr>
      <w:r w:rsidRPr="00214639">
        <w:t xml:space="preserve">Create a </w:t>
      </w:r>
      <w:r w:rsidRPr="005D72B8">
        <w:rPr>
          <w:rStyle w:val="Inlinebold"/>
        </w:rPr>
        <w:t>3D Pie Chart</w:t>
      </w:r>
      <w:r w:rsidRPr="00214639">
        <w:t xml:space="preserve"> using the selected data.</w:t>
      </w:r>
    </w:p>
    <w:p w14:paraId="0983A85F" w14:textId="7D63AEF1" w:rsidR="002A7D56" w:rsidRDefault="002A7D56" w:rsidP="002A7D56">
      <w:pPr>
        <w:pStyle w:val="Heading2"/>
      </w:pPr>
      <w:bookmarkStart w:id="165" w:name="_Toc37688226"/>
      <w:r>
        <w:t xml:space="preserve">Topic 2: Add </w:t>
      </w:r>
      <w:r w:rsidR="007B1429">
        <w:t>a</w:t>
      </w:r>
      <w:r>
        <w:t>lt</w:t>
      </w:r>
      <w:r w:rsidR="009968BC">
        <w:t>ernative</w:t>
      </w:r>
      <w:r>
        <w:t xml:space="preserve"> </w:t>
      </w:r>
      <w:r w:rsidR="007B1429">
        <w:t>t</w:t>
      </w:r>
      <w:r>
        <w:t>ext</w:t>
      </w:r>
      <w:bookmarkEnd w:id="165"/>
    </w:p>
    <w:p w14:paraId="1ADEF6B7" w14:textId="788F5AD0" w:rsidR="002A7D56" w:rsidRPr="002A7D56" w:rsidRDefault="002A7D56" w:rsidP="002A7D56">
      <w:r w:rsidRPr="002A7D56">
        <w:rPr>
          <w:noProof/>
        </w:rPr>
        <w:drawing>
          <wp:inline distT="0" distB="0" distL="0" distR="0" wp14:anchorId="38FBF328" wp14:editId="69D37005">
            <wp:extent cx="302554" cy="365587"/>
            <wp:effectExtent l="0" t="0" r="2540" b="0"/>
            <wp:docPr id="1490664139" name="Picture 14906641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2A7D56">
        <w:t xml:space="preserve"> Alternative text, or </w:t>
      </w:r>
      <w:r w:rsidRPr="005616A5">
        <w:rPr>
          <w:rStyle w:val="Inlineitalic"/>
        </w:rPr>
        <w:t>Alt Text</w:t>
      </w:r>
      <w:r w:rsidRPr="002A7D56">
        <w:t>, is critical for ensuring that all users can access your content. Many users with visual impairment</w:t>
      </w:r>
      <w:r w:rsidR="00AC1650">
        <w:t>s</w:t>
      </w:r>
      <w:r w:rsidRPr="002A7D56">
        <w:t xml:space="preserve"> use a screen reader such as Microsoft Narrator, which reads information </w:t>
      </w:r>
      <w:r w:rsidR="00AC1650" w:rsidRPr="002A7D56">
        <w:t xml:space="preserve">aloud </w:t>
      </w:r>
      <w:r w:rsidRPr="002A7D56">
        <w:t xml:space="preserve">from the screen and enables users to interact with a </w:t>
      </w:r>
      <w:r w:rsidR="00077942">
        <w:t>computer</w:t>
      </w:r>
      <w:r w:rsidR="00077942" w:rsidRPr="002A7D56">
        <w:t xml:space="preserve"> </w:t>
      </w:r>
      <w:r w:rsidRPr="002A7D56">
        <w:t xml:space="preserve">without </w:t>
      </w:r>
      <w:r w:rsidR="00077942">
        <w:t xml:space="preserve">using </w:t>
      </w:r>
      <w:r w:rsidRPr="002A7D56">
        <w:t xml:space="preserve">a mouse. In such a situation, </w:t>
      </w:r>
      <w:r w:rsidR="00620879">
        <w:t>it</w:t>
      </w:r>
      <w:r w:rsidR="00BC04A2">
        <w:t>’</w:t>
      </w:r>
      <w:r w:rsidR="00620879">
        <w:t>s</w:t>
      </w:r>
      <w:r w:rsidRPr="002A7D56">
        <w:t xml:space="preserve"> easy to miss critical information, or experience frustration when content includes visual items such as images and infographics.</w:t>
      </w:r>
    </w:p>
    <w:p w14:paraId="76AB98C7" w14:textId="7711B2A6" w:rsidR="002A7D56" w:rsidRPr="002A7D56" w:rsidRDefault="002A7D56" w:rsidP="002A7D56">
      <w:r>
        <w:t>Where does Alt Text fit in? When a screen reader encounters</w:t>
      </w:r>
      <w:r w:rsidRPr="002A7D56">
        <w:t xml:space="preserve"> graphical content, the user will hear </w:t>
      </w:r>
      <w:r w:rsidR="00AC1650">
        <w:t xml:space="preserve">the </w:t>
      </w:r>
      <w:r w:rsidRPr="002A7D56">
        <w:t>Alt Text</w:t>
      </w:r>
      <w:r w:rsidR="00AC1650">
        <w:t xml:space="preserve"> read aloud</w:t>
      </w:r>
      <w:r w:rsidRPr="002A7D56">
        <w:t>. If there</w:t>
      </w:r>
      <w:r w:rsidR="00BC04A2">
        <w:t>’</w:t>
      </w:r>
      <w:r w:rsidRPr="002A7D56">
        <w:t xml:space="preserve">s no Alt Text, they will only know that </w:t>
      </w:r>
      <w:r w:rsidR="00AC1650">
        <w:t>there</w:t>
      </w:r>
      <w:r w:rsidR="00BC04A2">
        <w:t>’</w:t>
      </w:r>
      <w:r w:rsidR="00AC1650">
        <w:t xml:space="preserve">s </w:t>
      </w:r>
      <w:r w:rsidRPr="002A7D56">
        <w:t>a piece of visual information</w:t>
      </w:r>
      <w:r w:rsidR="00AC1650">
        <w:t xml:space="preserve">, but not be able to discern </w:t>
      </w:r>
      <w:r w:rsidRPr="002A7D56">
        <w:t>anything about what it shows!</w:t>
      </w:r>
    </w:p>
    <w:p w14:paraId="30110361" w14:textId="704F478B" w:rsidR="002A7D56" w:rsidRPr="002A7D56" w:rsidRDefault="002A7D56" w:rsidP="002A7D56">
      <w:r>
        <w:lastRenderedPageBreak/>
        <w:t xml:space="preserve">In </w:t>
      </w:r>
      <w:r w:rsidRPr="002A7D56">
        <w:t xml:space="preserve">all kinds of documents, adding Alt Text for images and infographics is helpful; in </w:t>
      </w:r>
      <w:r w:rsidR="009C7E25">
        <w:t>Excel</w:t>
      </w:r>
      <w:r w:rsidRPr="002A7D56">
        <w:t xml:space="preserve">, </w:t>
      </w:r>
      <w:r w:rsidR="00620879">
        <w:t>it</w:t>
      </w:r>
      <w:r w:rsidR="00BC04A2">
        <w:t>’</w:t>
      </w:r>
      <w:r w:rsidR="00620879">
        <w:t>s</w:t>
      </w:r>
      <w:r w:rsidRPr="002A7D56">
        <w:t xml:space="preserve"> especially critical to include Alt Text for charts and other visualizations that are intended to help us understand data.</w:t>
      </w:r>
    </w:p>
    <w:p w14:paraId="17BB6819" w14:textId="6E84B428" w:rsidR="002A7D56" w:rsidRDefault="002A7D56" w:rsidP="002A7D56">
      <w:pPr>
        <w:pStyle w:val="Heading3"/>
      </w:pPr>
      <w:bookmarkStart w:id="166" w:name="_Toc37688227"/>
      <w:r>
        <w:t xml:space="preserve">Add Alt Text </w:t>
      </w:r>
      <w:r w:rsidR="00B02673">
        <w:t>using</w:t>
      </w:r>
      <w:r>
        <w:t xml:space="preserve"> the </w:t>
      </w:r>
      <w:r w:rsidR="00BD5B1F">
        <w:t>c</w:t>
      </w:r>
      <w:r>
        <w:t xml:space="preserve">ontext </w:t>
      </w:r>
      <w:r w:rsidR="00BD5B1F">
        <w:t>m</w:t>
      </w:r>
      <w:r>
        <w:t>enu</w:t>
      </w:r>
      <w:bookmarkEnd w:id="166"/>
    </w:p>
    <w:p w14:paraId="0B9541FB" w14:textId="22509099" w:rsidR="002A7D56" w:rsidRDefault="002A7D56" w:rsidP="002A7D56">
      <w:r>
        <w:t xml:space="preserve">To add Alt Text, right-click </w:t>
      </w:r>
      <w:r w:rsidR="00077942">
        <w:t xml:space="preserve">or access the context menu </w:t>
      </w:r>
      <w:r w:rsidR="00AA54B0">
        <w:t>for</w:t>
      </w:r>
      <w:r>
        <w:t xml:space="preserve"> </w:t>
      </w:r>
      <w:r w:rsidRPr="002A7D56">
        <w:t>the object</w:t>
      </w:r>
      <w:r w:rsidR="00B02673">
        <w:t>,</w:t>
      </w:r>
      <w:r w:rsidRPr="002A7D56">
        <w:t xml:space="preserve"> and </w:t>
      </w:r>
      <w:r w:rsidR="00B02673">
        <w:t xml:space="preserve">then </w:t>
      </w:r>
      <w:r w:rsidRPr="002A7D56">
        <w:t xml:space="preserve">select </w:t>
      </w:r>
      <w:r w:rsidRPr="002A7D56">
        <w:rPr>
          <w:rStyle w:val="Inlinebold"/>
        </w:rPr>
        <w:t>Edit Alt Text</w:t>
      </w:r>
      <w:r w:rsidRPr="002A7D56">
        <w:t xml:space="preserve">. If </w:t>
      </w:r>
      <w:r w:rsidR="00620879">
        <w:t>you</w:t>
      </w:r>
      <w:r w:rsidR="00BC04A2">
        <w:t>’</w:t>
      </w:r>
      <w:r w:rsidR="00620879">
        <w:t>re</w:t>
      </w:r>
      <w:r w:rsidRPr="002A7D56">
        <w:t xml:space="preserve"> adding Alt </w:t>
      </w:r>
      <w:r w:rsidR="00B02673">
        <w:t>Text</w:t>
      </w:r>
      <w:r w:rsidRPr="002A7D56">
        <w:t xml:space="preserve"> to a chart or SmartArt graphic, be sure to </w:t>
      </w:r>
      <w:r w:rsidR="00CD0DEF">
        <w:t>select</w:t>
      </w:r>
      <w:r w:rsidR="00CD0DEF" w:rsidRPr="002A7D56">
        <w:t xml:space="preserve"> </w:t>
      </w:r>
      <w:r w:rsidRPr="002A7D56">
        <w:t xml:space="preserve">the border of the graphic rather than an individual piece of the graphic. The following screenshot depicts </w:t>
      </w:r>
      <w:r w:rsidR="00637C7E">
        <w:t>a chart</w:t>
      </w:r>
      <w:r w:rsidR="00BC04A2">
        <w:t>’</w:t>
      </w:r>
      <w:r w:rsidR="00637C7E">
        <w:t>s</w:t>
      </w:r>
      <w:r w:rsidRPr="002A7D56">
        <w:t xml:space="preserve"> context menu with </w:t>
      </w:r>
      <w:r w:rsidRPr="00637C7E">
        <w:rPr>
          <w:rStyle w:val="Inlinebold"/>
        </w:rPr>
        <w:t>Edit Alt Text</w:t>
      </w:r>
      <w:r w:rsidRPr="002A7D56">
        <w:t xml:space="preserve"> selected</w:t>
      </w:r>
      <w:r w:rsidR="00C138B3">
        <w:t>.</w:t>
      </w:r>
    </w:p>
    <w:p w14:paraId="21E811D4" w14:textId="46864FE2" w:rsidR="00B15C95" w:rsidRPr="002A7D56" w:rsidRDefault="00B15C95" w:rsidP="002A7D56">
      <w:r>
        <w:rPr>
          <w:noProof/>
        </w:rPr>
        <w:drawing>
          <wp:inline distT="0" distB="0" distL="0" distR="0" wp14:anchorId="29B37E59" wp14:editId="20D4D270">
            <wp:extent cx="1323340" cy="3739661"/>
            <wp:effectExtent l="19050" t="19050" r="10160" b="13335"/>
            <wp:docPr id="7" name="Picture 7" descr="Screenshot of the context menu with Edit Alt Text selec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9053" t="31936" r="25744" b="21896"/>
                    <a:stretch/>
                  </pic:blipFill>
                  <pic:spPr bwMode="auto">
                    <a:xfrm>
                      <a:off x="0" y="0"/>
                      <a:ext cx="1325618" cy="374609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B270D54" w14:textId="77777777" w:rsidR="002A7D56" w:rsidRPr="002A7D56" w:rsidRDefault="002A7D56" w:rsidP="00EC7004">
      <w:pPr>
        <w:pStyle w:val="Caption"/>
      </w:pPr>
      <w:r>
        <w:t xml:space="preserve">Figure </w:t>
      </w:r>
      <w:r w:rsidRPr="002A7D56">
        <w:fldChar w:fldCharType="begin"/>
      </w:r>
      <w:r w:rsidRPr="002A7D56">
        <w:instrText xml:space="preserve"> SEQ Figure \* ARABIC </w:instrText>
      </w:r>
      <w:r w:rsidRPr="002A7D56">
        <w:fldChar w:fldCharType="separate"/>
      </w:r>
      <w:r w:rsidRPr="002A7D56">
        <w:t>14</w:t>
      </w:r>
      <w:r w:rsidRPr="002A7D56">
        <w:fldChar w:fldCharType="end"/>
      </w:r>
      <w:r w:rsidRPr="002A7D56">
        <w:t xml:space="preserve">: </w:t>
      </w:r>
      <w:r w:rsidRPr="00071A42">
        <w:rPr>
          <w:b/>
          <w:bCs/>
        </w:rPr>
        <w:t>Context</w:t>
      </w:r>
      <w:r w:rsidRPr="002A7D56">
        <w:t xml:space="preserve"> menu with </w:t>
      </w:r>
      <w:r w:rsidRPr="00637C7E">
        <w:rPr>
          <w:rStyle w:val="Inlinebold"/>
        </w:rPr>
        <w:t>Edit Alt Text</w:t>
      </w:r>
      <w:r w:rsidRPr="002A7D56">
        <w:t xml:space="preserve"> selected</w:t>
      </w:r>
    </w:p>
    <w:p w14:paraId="64371C77" w14:textId="1E1E2B1D" w:rsidR="002A7D56" w:rsidRPr="002A7D56" w:rsidRDefault="002A7D56" w:rsidP="002A7D56">
      <w:r>
        <w:t>In the</w:t>
      </w:r>
      <w:r w:rsidR="002E35E7">
        <w:t xml:space="preserve"> </w:t>
      </w:r>
      <w:r w:rsidR="002E35E7" w:rsidRPr="00BC04A2">
        <w:rPr>
          <w:rStyle w:val="Inlinebold"/>
        </w:rPr>
        <w:t>Alt Text</w:t>
      </w:r>
      <w:r>
        <w:t xml:space="preserve"> pane, </w:t>
      </w:r>
      <w:r w:rsidRPr="002A7D56">
        <w:t>enter your alternative text</w:t>
      </w:r>
      <w:r w:rsidR="002D7065">
        <w:t xml:space="preserve"> describing the item. I</w:t>
      </w:r>
      <w:r w:rsidRPr="002A7D56">
        <w:t xml:space="preserve">n general, </w:t>
      </w:r>
      <w:r w:rsidR="002D7065">
        <w:t>your description</w:t>
      </w:r>
      <w:r w:rsidRPr="002A7D56">
        <w:t xml:space="preserve"> should be </w:t>
      </w:r>
      <w:r w:rsidR="002D7065">
        <w:t>one</w:t>
      </w:r>
      <w:r w:rsidRPr="002A7D56">
        <w:t xml:space="preserve"> or two sentences describing the object </w:t>
      </w:r>
      <w:r w:rsidR="002D7065">
        <w:t>for</w:t>
      </w:r>
      <w:r w:rsidRPr="002A7D56">
        <w:t xml:space="preserve"> someone who can</w:t>
      </w:r>
      <w:r w:rsidR="00BC04A2">
        <w:t>’</w:t>
      </w:r>
      <w:r w:rsidRPr="002A7D56">
        <w:t xml:space="preserve">t see it. The following screenshot depicts the </w:t>
      </w:r>
      <w:r w:rsidRPr="00BC04A2">
        <w:rPr>
          <w:rStyle w:val="Inlinebold"/>
        </w:rPr>
        <w:t>Alt Text</w:t>
      </w:r>
      <w:r w:rsidRPr="002A7D56">
        <w:t xml:space="preserve"> pane with an example of an Alt Text description</w:t>
      </w:r>
      <w:r w:rsidR="00C138B3">
        <w:t>.</w:t>
      </w:r>
    </w:p>
    <w:p w14:paraId="314BEFFA" w14:textId="77777777" w:rsidR="002A7D56" w:rsidRPr="002A7D56" w:rsidRDefault="002A7D56" w:rsidP="002A7D56">
      <w:r w:rsidRPr="002A7D56">
        <w:rPr>
          <w:noProof/>
        </w:rPr>
        <w:lastRenderedPageBreak/>
        <w:drawing>
          <wp:inline distT="0" distB="0" distL="0" distR="0" wp14:anchorId="3D65EB1C" wp14:editId="2645C792">
            <wp:extent cx="2146682" cy="2448560"/>
            <wp:effectExtent l="19050" t="19050" r="25400" b="27940"/>
            <wp:docPr id="31" name="Picture 31" descr="Screenshot of the Alt Text pane with an example of an Alt Text descrip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146682" cy="2448560"/>
                    </a:xfrm>
                    <a:prstGeom prst="rect">
                      <a:avLst/>
                    </a:prstGeom>
                    <a:noFill/>
                    <a:ln w="12700">
                      <a:solidFill>
                        <a:schemeClr val="tx1"/>
                      </a:solidFill>
                    </a:ln>
                  </pic:spPr>
                </pic:pic>
              </a:graphicData>
            </a:graphic>
          </wp:inline>
        </w:drawing>
      </w:r>
    </w:p>
    <w:p w14:paraId="49420F21" w14:textId="77777777" w:rsidR="002A7D56" w:rsidRPr="002A7D56" w:rsidRDefault="002A7D56" w:rsidP="00EC7004">
      <w:pPr>
        <w:pStyle w:val="Caption"/>
      </w:pPr>
      <w:r>
        <w:t xml:space="preserve">Figure </w:t>
      </w:r>
      <w:r w:rsidRPr="002A7D56">
        <w:fldChar w:fldCharType="begin"/>
      </w:r>
      <w:r w:rsidRPr="002A7D56">
        <w:instrText xml:space="preserve"> SEQ Figure \* ARABIC </w:instrText>
      </w:r>
      <w:r w:rsidRPr="002A7D56">
        <w:fldChar w:fldCharType="separate"/>
      </w:r>
      <w:r w:rsidRPr="002A7D56">
        <w:t>15</w:t>
      </w:r>
      <w:r w:rsidRPr="002A7D56">
        <w:fldChar w:fldCharType="end"/>
      </w:r>
      <w:r w:rsidRPr="002A7D56">
        <w:t xml:space="preserve">: The </w:t>
      </w:r>
      <w:r w:rsidRPr="00BC04A2">
        <w:rPr>
          <w:rStyle w:val="Inlinebold"/>
        </w:rPr>
        <w:t>Alt Text</w:t>
      </w:r>
      <w:r w:rsidRPr="002A7D56">
        <w:t xml:space="preserve"> pane with an example of an Alt Text description</w:t>
      </w:r>
    </w:p>
    <w:tbl>
      <w:tblPr>
        <w:tblW w:w="0" w:type="auto"/>
        <w:tblLook w:val="04A0" w:firstRow="1" w:lastRow="0" w:firstColumn="1" w:lastColumn="0" w:noHBand="0" w:noVBand="1"/>
      </w:tblPr>
      <w:tblGrid>
        <w:gridCol w:w="2466"/>
        <w:gridCol w:w="6894"/>
      </w:tblGrid>
      <w:tr w:rsidR="002A7D56" w14:paraId="1525E792" w14:textId="77777777" w:rsidTr="00163F71">
        <w:tc>
          <w:tcPr>
            <w:tcW w:w="2466" w:type="dxa"/>
          </w:tcPr>
          <w:p w14:paraId="064B3F81" w14:textId="77777777" w:rsidR="002A7D56" w:rsidRPr="002A7D56" w:rsidRDefault="002A7D56" w:rsidP="002A7D56">
            <w:r w:rsidRPr="002A7D56">
              <w:rPr>
                <w:noProof/>
              </w:rPr>
              <w:drawing>
                <wp:inline distT="0" distB="0" distL="0" distR="0" wp14:anchorId="40B361F4" wp14:editId="5E05FC36">
                  <wp:extent cx="969750" cy="1750587"/>
                  <wp:effectExtent l="0" t="0" r="1905" b="2540"/>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969750" cy="1750587"/>
                          </a:xfrm>
                          <a:prstGeom prst="rect">
                            <a:avLst/>
                          </a:prstGeom>
                        </pic:spPr>
                      </pic:pic>
                    </a:graphicData>
                  </a:graphic>
                </wp:inline>
              </w:drawing>
            </w:r>
          </w:p>
        </w:tc>
        <w:tc>
          <w:tcPr>
            <w:tcW w:w="6894" w:type="dxa"/>
          </w:tcPr>
          <w:p w14:paraId="0FCFFB87" w14:textId="77777777" w:rsidR="002A7D56" w:rsidRPr="002A7D56" w:rsidRDefault="002A7D56" w:rsidP="002A7D56">
            <w:pPr>
              <w:pStyle w:val="Readeraids"/>
            </w:pPr>
            <w:r>
              <w:t>Did you know?</w:t>
            </w:r>
          </w:p>
          <w:p w14:paraId="38F11E58" w14:textId="7C6D858D" w:rsidR="002A7D56" w:rsidRPr="002A7D56" w:rsidRDefault="002A7D56" w:rsidP="002A7D56">
            <w:r>
              <w:t xml:space="preserve">You can also access the </w:t>
            </w:r>
            <w:r w:rsidRPr="00BC04A2">
              <w:rPr>
                <w:rStyle w:val="Inlinebold"/>
              </w:rPr>
              <w:t>Alt Text</w:t>
            </w:r>
            <w:r>
              <w:t xml:space="preserve"> pane from the </w:t>
            </w:r>
            <w:r w:rsidR="002E35E7">
              <w:t>ribbon</w:t>
            </w:r>
            <w:r w:rsidRPr="002A7D56">
              <w:t>. Select the chart,</w:t>
            </w:r>
            <w:r w:rsidR="002E35E7">
              <w:t xml:space="preserve"> and</w:t>
            </w:r>
            <w:r w:rsidRPr="002A7D56">
              <w:t xml:space="preserve"> then on the </w:t>
            </w:r>
            <w:r w:rsidRPr="002A7D56">
              <w:rPr>
                <w:rStyle w:val="Inlinebold"/>
              </w:rPr>
              <w:t xml:space="preserve">Chart Tools </w:t>
            </w:r>
            <w:r w:rsidR="00F06FED">
              <w:t xml:space="preserve">ribbon, </w:t>
            </w:r>
            <w:r w:rsidR="002E35E7" w:rsidRPr="002A7D56">
              <w:t xml:space="preserve">select </w:t>
            </w:r>
            <w:r w:rsidR="002E35E7" w:rsidRPr="002A7D56">
              <w:rPr>
                <w:rStyle w:val="Inlinebold"/>
              </w:rPr>
              <w:t>Format</w:t>
            </w:r>
            <w:r w:rsidRPr="002A7D56">
              <w:t xml:space="preserve">. In the </w:t>
            </w:r>
            <w:r w:rsidRPr="002A7D56">
              <w:rPr>
                <w:rStyle w:val="Inlinebold"/>
              </w:rPr>
              <w:t>Accessibility</w:t>
            </w:r>
            <w:r w:rsidRPr="002A7D56">
              <w:t xml:space="preserve"> group, select </w:t>
            </w:r>
            <w:r w:rsidRPr="002A7D56">
              <w:rPr>
                <w:rStyle w:val="Inlinebold"/>
              </w:rPr>
              <w:t>Alt Text</w:t>
            </w:r>
            <w:r w:rsidRPr="002A7D56">
              <w:t>.</w:t>
            </w:r>
          </w:p>
        </w:tc>
      </w:tr>
    </w:tbl>
    <w:p w14:paraId="6A317818" w14:textId="666C1DC8" w:rsidR="002A7D56" w:rsidRDefault="002A7D56" w:rsidP="002A7D56">
      <w:pPr>
        <w:pStyle w:val="Heading3"/>
      </w:pPr>
      <w:bookmarkStart w:id="167" w:name="_Toc37688228"/>
      <w:r>
        <w:t xml:space="preserve">Mark a </w:t>
      </w:r>
      <w:r w:rsidR="00BD5B1F">
        <w:t>v</w:t>
      </w:r>
      <w:r>
        <w:t xml:space="preserve">isual </w:t>
      </w:r>
      <w:r w:rsidR="00BD5B1F">
        <w:t>o</w:t>
      </w:r>
      <w:r>
        <w:t xml:space="preserve">bject as </w:t>
      </w:r>
      <w:r w:rsidR="00BD5B1F">
        <w:t>d</w:t>
      </w:r>
      <w:r>
        <w:t>ecorative</w:t>
      </w:r>
      <w:bookmarkEnd w:id="167"/>
    </w:p>
    <w:p w14:paraId="06D9296F" w14:textId="7997B6B2" w:rsidR="002A7D56" w:rsidRPr="002A7D56" w:rsidRDefault="002A7D56" w:rsidP="002A7D56">
      <w:r>
        <w:t xml:space="preserve">A worksheet </w:t>
      </w:r>
      <w:r w:rsidR="00AA54B0">
        <w:t>might</w:t>
      </w:r>
      <w:r>
        <w:t xml:space="preserve"> includ</w:t>
      </w:r>
      <w:r w:rsidRPr="002A7D56">
        <w:t>e visual elements that are simply added to increase visual interest but do not contain any information</w:t>
      </w:r>
      <w:r w:rsidR="00A15F07">
        <w:t>. Examples of this might include a</w:t>
      </w:r>
      <w:r w:rsidRPr="002A7D56">
        <w:t xml:space="preserve"> stylistic border</w:t>
      </w:r>
      <w:r w:rsidR="00A15F07">
        <w:t xml:space="preserve"> or decorative item</w:t>
      </w:r>
      <w:r w:rsidRPr="002A7D56">
        <w:t>. You can mark these objects so that people using screen readers will hear that they are decorative and will know they aren</w:t>
      </w:r>
      <w:r w:rsidR="00BC04A2">
        <w:t>’</w:t>
      </w:r>
      <w:r w:rsidRPr="002A7D56">
        <w:t>t missing any information.</w:t>
      </w:r>
    </w:p>
    <w:p w14:paraId="54172C57" w14:textId="509BAE28" w:rsidR="002A7D56" w:rsidRPr="002A7D56" w:rsidRDefault="002A7D56" w:rsidP="002A7D56">
      <w:r>
        <w:t xml:space="preserve">To mark an </w:t>
      </w:r>
      <w:r w:rsidRPr="002A7D56">
        <w:t xml:space="preserve">element as decorative, right-click </w:t>
      </w:r>
      <w:r w:rsidR="00CD0DEF">
        <w:t>or access the context menu</w:t>
      </w:r>
      <w:r w:rsidR="00357DFC">
        <w:t xml:space="preserve"> </w:t>
      </w:r>
      <w:r w:rsidR="00A15F07">
        <w:t>of</w:t>
      </w:r>
      <w:r w:rsidRPr="002A7D56">
        <w:t xml:space="preserve"> the object</w:t>
      </w:r>
      <w:r w:rsidR="00A15F07">
        <w:t>,</w:t>
      </w:r>
      <w:r w:rsidRPr="002A7D56">
        <w:t xml:space="preserve"> and </w:t>
      </w:r>
      <w:r w:rsidR="00A15F07">
        <w:t xml:space="preserve">then </w:t>
      </w:r>
      <w:r w:rsidRPr="002A7D56">
        <w:t xml:space="preserve">select </w:t>
      </w:r>
      <w:r w:rsidRPr="00A15F07">
        <w:rPr>
          <w:rStyle w:val="Inlinebold"/>
        </w:rPr>
        <w:t>Edit Alt Text</w:t>
      </w:r>
      <w:r w:rsidRPr="002A7D56">
        <w:t xml:space="preserve">. In the Alt Text pane, select the </w:t>
      </w:r>
      <w:r w:rsidRPr="00A15F07">
        <w:rPr>
          <w:rStyle w:val="Inlinebold"/>
        </w:rPr>
        <w:t>Mark as Decorative</w:t>
      </w:r>
      <w:r w:rsidRPr="002A7D56">
        <w:t xml:space="preserve"> check box</w:t>
      </w:r>
      <w:r w:rsidR="00A15F07">
        <w:t>, as demonstrated in t</w:t>
      </w:r>
      <w:r w:rsidRPr="002A7D56">
        <w:t>he following screenshot</w:t>
      </w:r>
      <w:r w:rsidR="00105855">
        <w:t>.</w:t>
      </w:r>
    </w:p>
    <w:p w14:paraId="180CD51B" w14:textId="77777777" w:rsidR="002A7D56" w:rsidRPr="002A7D56" w:rsidRDefault="002A7D56" w:rsidP="002A7D56">
      <w:r w:rsidRPr="002A7D56">
        <w:rPr>
          <w:noProof/>
        </w:rPr>
        <w:lastRenderedPageBreak/>
        <w:drawing>
          <wp:inline distT="0" distB="0" distL="0" distR="0" wp14:anchorId="694C0D7F" wp14:editId="26A98B18">
            <wp:extent cx="2400935" cy="2240280"/>
            <wp:effectExtent l="19050" t="19050" r="18415" b="26670"/>
            <wp:docPr id="39" name="Picture 39" descr="Screenshot of the Alt Text pane with the Mark as Decorative check box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0935" cy="2240280"/>
                    </a:xfrm>
                    <a:prstGeom prst="rect">
                      <a:avLst/>
                    </a:prstGeom>
                    <a:noFill/>
                    <a:ln w="12700">
                      <a:solidFill>
                        <a:schemeClr val="tx1"/>
                      </a:solidFill>
                    </a:ln>
                  </pic:spPr>
                </pic:pic>
              </a:graphicData>
            </a:graphic>
          </wp:inline>
        </w:drawing>
      </w:r>
    </w:p>
    <w:p w14:paraId="3F583BEF" w14:textId="77777777" w:rsidR="002A7D56" w:rsidRPr="002A7D56" w:rsidRDefault="002A7D56" w:rsidP="00EC7004">
      <w:pPr>
        <w:pStyle w:val="Caption"/>
      </w:pPr>
      <w:r>
        <w:t xml:space="preserve">Figure </w:t>
      </w:r>
      <w:r w:rsidRPr="002A7D56">
        <w:fldChar w:fldCharType="begin"/>
      </w:r>
      <w:r w:rsidRPr="002A7D56">
        <w:instrText xml:space="preserve"> SEQ Figure \* ARABIC </w:instrText>
      </w:r>
      <w:r w:rsidRPr="002A7D56">
        <w:fldChar w:fldCharType="separate"/>
      </w:r>
      <w:r w:rsidRPr="002A7D56">
        <w:t>16</w:t>
      </w:r>
      <w:r w:rsidRPr="002A7D56">
        <w:fldChar w:fldCharType="end"/>
      </w:r>
      <w:r w:rsidRPr="002A7D56">
        <w:t xml:space="preserve">: The </w:t>
      </w:r>
      <w:r w:rsidRPr="00BC04A2">
        <w:rPr>
          <w:rStyle w:val="Inlinebold"/>
        </w:rPr>
        <w:t>Alt Text</w:t>
      </w:r>
      <w:r w:rsidRPr="002A7D56">
        <w:t xml:space="preserve"> pane with the </w:t>
      </w:r>
      <w:r w:rsidRPr="00105855">
        <w:rPr>
          <w:rStyle w:val="Inlinebold"/>
        </w:rPr>
        <w:t>Mark as Decorative</w:t>
      </w:r>
      <w:r w:rsidRPr="002A7D56">
        <w:t xml:space="preserve"> check box selected</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2030"/>
        <w:gridCol w:w="7330"/>
      </w:tblGrid>
      <w:tr w:rsidR="002A7D56" w14:paraId="5FBA7874" w14:textId="77777777" w:rsidTr="00163F71">
        <w:tc>
          <w:tcPr>
            <w:tcW w:w="2030" w:type="dxa"/>
          </w:tcPr>
          <w:p w14:paraId="37001279" w14:textId="77777777" w:rsidR="002A7D56" w:rsidRPr="002A7D56" w:rsidRDefault="002A7D56" w:rsidP="002A7D56">
            <w:r w:rsidRPr="002A7D56">
              <w:rPr>
                <w:noProof/>
              </w:rPr>
              <w:drawing>
                <wp:inline distT="0" distB="0" distL="0" distR="0" wp14:anchorId="387BE379" wp14:editId="5149EBA3">
                  <wp:extent cx="720000" cy="720000"/>
                  <wp:effectExtent l="0" t="0" r="4445" b="4445"/>
                  <wp:docPr id="149066414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330" w:type="dxa"/>
          </w:tcPr>
          <w:p w14:paraId="18D16CD9" w14:textId="77777777" w:rsidR="002A7D56" w:rsidRPr="002A7D56" w:rsidRDefault="002A7D56" w:rsidP="002A7D56">
            <w:pPr>
              <w:pStyle w:val="Readeraids"/>
            </w:pPr>
            <w:r>
              <w:t>Additional information</w:t>
            </w:r>
          </w:p>
          <w:p w14:paraId="35497FD9" w14:textId="392BA7FC" w:rsidR="002A7D56" w:rsidRPr="002A7D56" w:rsidRDefault="002A7D56" w:rsidP="002A7D56">
            <w:r>
              <w:t>For additional information on adding Alt Text</w:t>
            </w:r>
            <w:r w:rsidRPr="002A7D56">
              <w:t>, go to</w:t>
            </w:r>
            <w:r w:rsidR="00BC04A2">
              <w:t>:</w:t>
            </w:r>
            <w:r w:rsidRPr="002A7D56">
              <w:t xml:space="preserve"> </w:t>
            </w:r>
            <w:hyperlink r:id="rId50" w:history="1">
              <w:r w:rsidRPr="002A7D56">
                <w:rPr>
                  <w:rStyle w:val="Hyperlink"/>
                </w:rPr>
                <w:t>Add alternative text to a shape, picture, chart, SmartArt graphic, or other object</w:t>
              </w:r>
            </w:hyperlink>
          </w:p>
        </w:tc>
      </w:tr>
    </w:tbl>
    <w:p w14:paraId="4DFCE5BC" w14:textId="77777777" w:rsidR="002A7D56" w:rsidRDefault="002A7D56" w:rsidP="002A7D56">
      <w:pPr>
        <w:pStyle w:val="Heading3"/>
      </w:pPr>
      <w:bookmarkStart w:id="168" w:name="_Toc37688229"/>
      <w:r>
        <w:t>Activity: Discussion</w:t>
      </w:r>
      <w:bookmarkEnd w:id="168"/>
    </w:p>
    <w:p w14:paraId="7A062BBE" w14:textId="20678F4A" w:rsidR="002A7D56" w:rsidRPr="002A7D56" w:rsidRDefault="002A7D56" w:rsidP="002A7D56">
      <w:r>
        <w:t xml:space="preserve">In this activity, </w:t>
      </w:r>
      <w:r w:rsidR="00620879">
        <w:t>you</w:t>
      </w:r>
      <w:r w:rsidR="00BC04A2">
        <w:t>’</w:t>
      </w:r>
      <w:r w:rsidR="00620879">
        <w:t>ll</w:t>
      </w:r>
      <w:r w:rsidRPr="002A7D56">
        <w:t xml:space="preserve"> participate in a teacher-led discussion about the function and importance of Alt Text.</w:t>
      </w:r>
    </w:p>
    <w:p w14:paraId="59C91F0B" w14:textId="77777777" w:rsidR="002A7D56" w:rsidRDefault="002A7D56" w:rsidP="002A7D56">
      <w:pPr>
        <w:pStyle w:val="Heading4"/>
      </w:pPr>
      <w:r>
        <w:t>Resources required</w:t>
      </w:r>
    </w:p>
    <w:p w14:paraId="33EEC835" w14:textId="19C29A13" w:rsidR="002A7D56" w:rsidRDefault="00620879" w:rsidP="00B923C6">
      <w:r>
        <w:t xml:space="preserve">You will </w:t>
      </w:r>
      <w:r w:rsidR="00B923C6">
        <w:t xml:space="preserve">not </w:t>
      </w:r>
      <w:r>
        <w:t xml:space="preserve">need </w:t>
      </w:r>
      <w:r w:rsidR="00B923C6">
        <w:t xml:space="preserve">any </w:t>
      </w:r>
      <w:r>
        <w:t xml:space="preserve">resource for </w:t>
      </w:r>
      <w:r w:rsidR="002A7D56">
        <w:t>this activity</w:t>
      </w:r>
      <w:r w:rsidR="00105855">
        <w:t>.</w:t>
      </w:r>
    </w:p>
    <w:p w14:paraId="6A835AF7" w14:textId="77777777" w:rsidR="002A7D56" w:rsidRDefault="002A7D56" w:rsidP="002A7D56">
      <w:pPr>
        <w:pStyle w:val="Heading4"/>
      </w:pPr>
      <w:r>
        <w:t>Activity instructions</w:t>
      </w:r>
    </w:p>
    <w:p w14:paraId="4C459B08" w14:textId="77777777" w:rsidR="002A7D56" w:rsidRPr="002A7D56" w:rsidRDefault="002A7D56" w:rsidP="002A7D56">
      <w:r>
        <w:t>Participate in the activity by following these instructions:</w:t>
      </w:r>
    </w:p>
    <w:p w14:paraId="255971ED" w14:textId="77777777" w:rsidR="002A7D56" w:rsidRPr="002A7D56" w:rsidRDefault="002A7D56" w:rsidP="00C53F72">
      <w:pPr>
        <w:pStyle w:val="Numberedlist1"/>
        <w:numPr>
          <w:ilvl w:val="0"/>
          <w:numId w:val="23"/>
        </w:numPr>
      </w:pPr>
      <w:r>
        <w:t xml:space="preserve">Respond to the discussion prompt </w:t>
      </w:r>
      <w:r w:rsidRPr="002A7D56">
        <w:t>as directed by the teacher.</w:t>
      </w:r>
    </w:p>
    <w:p w14:paraId="737459C6" w14:textId="77777777" w:rsidR="002A7D56" w:rsidRDefault="002A7D56" w:rsidP="002A7D56">
      <w:pPr>
        <w:pStyle w:val="Numberedlist1"/>
      </w:pPr>
      <w:r>
        <w:t>Ask any clarifying questions.</w:t>
      </w:r>
    </w:p>
    <w:p w14:paraId="51A50879" w14:textId="6B1AF21D" w:rsidR="002A7D56" w:rsidRPr="007E10CC" w:rsidRDefault="002A7D56" w:rsidP="002A7D56">
      <w:pPr>
        <w:pStyle w:val="Heading3"/>
      </w:pPr>
      <w:bookmarkStart w:id="169" w:name="_Toc37688230"/>
      <w:r>
        <w:t>Try-it: Add Alt Text</w:t>
      </w:r>
      <w:bookmarkEnd w:id="169"/>
    </w:p>
    <w:p w14:paraId="4342FA6D" w14:textId="14D6B46D" w:rsidR="002A7D56" w:rsidRPr="002A7D56" w:rsidRDefault="002A7D56" w:rsidP="002A7D56">
      <w:r w:rsidRPr="002A7D56">
        <w:rPr>
          <w:noProof/>
        </w:rPr>
        <w:drawing>
          <wp:inline distT="0" distB="0" distL="0" distR="0" wp14:anchorId="3AC75693" wp14:editId="1BE1B6D7">
            <wp:extent cx="300948" cy="300948"/>
            <wp:effectExtent l="0" t="0" r="4445" b="4445"/>
            <wp:docPr id="1490664143" name="Picture 1490664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2A7D56">
        <w:t xml:space="preserve"> In this series of leveled try-it activities, you</w:t>
      </w:r>
      <w:r w:rsidR="00BC04A2">
        <w:t>’</w:t>
      </w:r>
      <w:r w:rsidRPr="002A7D56">
        <w:t xml:space="preserve">ll practice using the </w:t>
      </w:r>
      <w:r w:rsidRPr="00BC04A2">
        <w:rPr>
          <w:rStyle w:val="Inlinebold"/>
        </w:rPr>
        <w:t>Alt Text</w:t>
      </w:r>
      <w:r w:rsidRPr="002A7D56">
        <w:t xml:space="preserve"> pane to improves the workbook</w:t>
      </w:r>
      <w:r w:rsidR="00BC04A2">
        <w:t>’</w:t>
      </w:r>
      <w:r w:rsidRPr="002A7D56">
        <w:t xml:space="preserve">s accessibility. </w:t>
      </w:r>
      <w:r w:rsidR="00620879">
        <w:t>You</w:t>
      </w:r>
      <w:r w:rsidR="00BC04A2">
        <w:t>’</w:t>
      </w:r>
      <w:r w:rsidR="00620879">
        <w:t>ll</w:t>
      </w:r>
      <w:r w:rsidRPr="002A7D56">
        <w:t xml:space="preserve"> add Alt Text to a </w:t>
      </w:r>
      <w:r w:rsidR="005A5ADC" w:rsidRPr="002A7D56">
        <w:t>chart,</w:t>
      </w:r>
      <w:r w:rsidRPr="002A7D56">
        <w:t xml:space="preserve"> and </w:t>
      </w:r>
      <w:r w:rsidR="00620879">
        <w:t>you</w:t>
      </w:r>
      <w:r w:rsidR="00BC04A2">
        <w:t>’</w:t>
      </w:r>
      <w:r w:rsidR="00620879">
        <w:t>ll</w:t>
      </w:r>
      <w:r w:rsidRPr="002A7D56">
        <w:t xml:space="preserve"> also mark a chart as decorative.</w:t>
      </w:r>
    </w:p>
    <w:p w14:paraId="7B8DF3B9" w14:textId="77777777" w:rsidR="002A7D56" w:rsidRDefault="002A7D56" w:rsidP="002A7D56">
      <w:pPr>
        <w:pStyle w:val="Heading3"/>
      </w:pPr>
      <w:bookmarkStart w:id="170" w:name="_Toc37688231"/>
      <w:r>
        <w:lastRenderedPageBreak/>
        <w:t>Try-it 1</w:t>
      </w:r>
      <w:bookmarkEnd w:id="170"/>
    </w:p>
    <w:p w14:paraId="0FCBEF07" w14:textId="7296BEF9" w:rsidR="002A7D56" w:rsidRPr="002A7D56" w:rsidRDefault="002A7D56" w:rsidP="002A7D56">
      <w:r>
        <w:t>In this try-it, you</w:t>
      </w:r>
      <w:r w:rsidR="00BC04A2">
        <w:t>’</w:t>
      </w:r>
      <w:r>
        <w:t xml:space="preserve">ll </w:t>
      </w:r>
      <w:r w:rsidRPr="002A7D56">
        <w:t>mark a chart in an Excel workbook as decorative</w:t>
      </w:r>
      <w:r w:rsidR="000E042F">
        <w:t>,</w:t>
      </w:r>
      <w:r w:rsidRPr="002A7D56">
        <w:t xml:space="preserve"> </w:t>
      </w:r>
      <w:r w:rsidR="000E042F">
        <w:t xml:space="preserve">for </w:t>
      </w:r>
      <w:r w:rsidRPr="002A7D56">
        <w:t>people using a screen reader.</w:t>
      </w:r>
    </w:p>
    <w:p w14:paraId="1D9DABE6" w14:textId="77777777" w:rsidR="002A7D56" w:rsidRDefault="002A7D56" w:rsidP="002A7D56">
      <w:pPr>
        <w:pStyle w:val="Heading4"/>
      </w:pPr>
      <w:r>
        <w:t>Resources</w:t>
      </w:r>
    </w:p>
    <w:p w14:paraId="44D84D8D" w14:textId="1F6485B3" w:rsidR="002A7D56" w:rsidRPr="002A7D56" w:rsidRDefault="00620879" w:rsidP="002A7D56">
      <w:r>
        <w:t xml:space="preserve">You will need the following resource for </w:t>
      </w:r>
      <w:r w:rsidR="002A7D56">
        <w:t>this try-it:</w:t>
      </w:r>
    </w:p>
    <w:p w14:paraId="39240080" w14:textId="768FDE5A" w:rsidR="002A7D56" w:rsidRDefault="00C0702D" w:rsidP="002A7D56">
      <w:pPr>
        <w:pStyle w:val="Bulletlevel1"/>
      </w:pPr>
      <w:r>
        <w:t>O</w:t>
      </w:r>
      <w:r w:rsidR="002A7D56" w:rsidRPr="00840DE1">
        <w:t xml:space="preserve">pen </w:t>
      </w:r>
      <w:r w:rsidR="002A7D56" w:rsidRPr="00A85066">
        <w:rPr>
          <w:rStyle w:val="Inlinebold"/>
        </w:rPr>
        <w:t>L2</w:t>
      </w:r>
      <w:r w:rsidR="002A7D56">
        <w:rPr>
          <w:rStyle w:val="Inlinebold"/>
        </w:rPr>
        <w:t>_</w:t>
      </w:r>
      <w:r w:rsidR="002A7D56" w:rsidRPr="00A85066">
        <w:rPr>
          <w:rStyle w:val="Inlinebold"/>
        </w:rPr>
        <w:t>T2_try1_</w:t>
      </w:r>
      <w:r w:rsidR="006571E9">
        <w:rPr>
          <w:rStyle w:val="Inlinebold"/>
        </w:rPr>
        <w:t>m</w:t>
      </w:r>
      <w:r w:rsidR="002A7D56" w:rsidRPr="00A85066">
        <w:rPr>
          <w:rStyle w:val="Inlinebold"/>
        </w:rPr>
        <w:t>onthly_</w:t>
      </w:r>
      <w:r w:rsidR="006571E9">
        <w:rPr>
          <w:rStyle w:val="Inlinebold"/>
        </w:rPr>
        <w:t>u</w:t>
      </w:r>
      <w:r w:rsidR="002A7D56">
        <w:rPr>
          <w:rStyle w:val="Inlinebold"/>
        </w:rPr>
        <w:t>sage_starter.xlsx</w:t>
      </w:r>
      <w:r w:rsidR="002A7D56" w:rsidRPr="000A44F0">
        <w:t xml:space="preserve"> </w:t>
      </w:r>
      <w:r w:rsidR="002A7D56" w:rsidRPr="00840DE1">
        <w:t>in this lesson</w:t>
      </w:r>
      <w:r w:rsidR="00BC04A2">
        <w:t>’</w:t>
      </w:r>
      <w:r w:rsidR="002A7D56" w:rsidRPr="00840DE1">
        <w:t>s Learning Activity Resources</w:t>
      </w:r>
      <w:r w:rsidR="002A7D56">
        <w:t>.</w:t>
      </w:r>
    </w:p>
    <w:p w14:paraId="35340604" w14:textId="77777777" w:rsidR="002A7D56" w:rsidRDefault="002A7D56" w:rsidP="002A7D56">
      <w:pPr>
        <w:pStyle w:val="Heading4"/>
      </w:pPr>
      <w:r>
        <w:t>Instructions</w:t>
      </w:r>
    </w:p>
    <w:p w14:paraId="27D7A74A" w14:textId="38E3F11F" w:rsidR="002A7D56" w:rsidRPr="002A7D56" w:rsidRDefault="002A7D56" w:rsidP="002A7D56">
      <w:r>
        <w:t xml:space="preserve">The following </w:t>
      </w:r>
      <w:r w:rsidR="00DB68D3">
        <w:t xml:space="preserve">steps </w:t>
      </w:r>
      <w:r>
        <w:t>are the general tasks that you need to perform during this try-it:</w:t>
      </w:r>
    </w:p>
    <w:p w14:paraId="17398193" w14:textId="29E85E63" w:rsidR="002A7D56" w:rsidRPr="002A7D56" w:rsidRDefault="002A7D56" w:rsidP="00C53F72">
      <w:pPr>
        <w:pStyle w:val="Numberedlist1"/>
        <w:numPr>
          <w:ilvl w:val="0"/>
          <w:numId w:val="24"/>
        </w:numPr>
      </w:pPr>
      <w:r>
        <w:t xml:space="preserve">Select the </w:t>
      </w:r>
      <w:r w:rsidRPr="002A7D56">
        <w:rPr>
          <w:rStyle w:val="Inlinebold"/>
        </w:rPr>
        <w:t>Summary</w:t>
      </w:r>
      <w:r w:rsidRPr="002A7D56">
        <w:t xml:space="preserve"> </w:t>
      </w:r>
      <w:r w:rsidR="00150D0A">
        <w:t>worksheet</w:t>
      </w:r>
      <w:r w:rsidRPr="002A7D56">
        <w:t>.</w:t>
      </w:r>
    </w:p>
    <w:p w14:paraId="142CA704" w14:textId="47360755" w:rsidR="002A7D56" w:rsidRDefault="002A7D56" w:rsidP="002A7D56">
      <w:pPr>
        <w:pStyle w:val="Numberedlist1"/>
      </w:pPr>
      <w:r>
        <w:t xml:space="preserve">Mark the 3D </w:t>
      </w:r>
      <w:r w:rsidR="00DB68D3">
        <w:t>p</w:t>
      </w:r>
      <w:r>
        <w:t xml:space="preserve">ie </w:t>
      </w:r>
      <w:r w:rsidR="00DB68D3">
        <w:t>c</w:t>
      </w:r>
      <w:r>
        <w:t>hart as decorative.</w:t>
      </w:r>
    </w:p>
    <w:p w14:paraId="10100A4A" w14:textId="2CD40944" w:rsidR="002A7D56" w:rsidRPr="00805727" w:rsidRDefault="002A7D56" w:rsidP="002A7D56">
      <w:pPr>
        <w:pStyle w:val="Heading3"/>
      </w:pPr>
      <w:bookmarkStart w:id="171" w:name="_Toc37688232"/>
      <w:r w:rsidRPr="00805727">
        <w:t xml:space="preserve">Try-it </w:t>
      </w:r>
      <w:r>
        <w:t>2</w:t>
      </w:r>
      <w:bookmarkEnd w:id="171"/>
    </w:p>
    <w:p w14:paraId="52677772" w14:textId="5014DA44" w:rsidR="002A7D56" w:rsidRPr="002A7D56" w:rsidRDefault="002A7D56" w:rsidP="002A7D56">
      <w:r w:rsidRPr="00805727">
        <w:t>In this try-it, you</w:t>
      </w:r>
      <w:r w:rsidR="00BC04A2">
        <w:t>’</w:t>
      </w:r>
      <w:r w:rsidRPr="00805727">
        <w:t xml:space="preserve">ll add appropriate Alt Text to a chart in an Excel workbook </w:t>
      </w:r>
      <w:r w:rsidR="00DB68D3">
        <w:t xml:space="preserve">so </w:t>
      </w:r>
      <w:r w:rsidRPr="00805727">
        <w:t>people using screen reader</w:t>
      </w:r>
      <w:r w:rsidR="00DB68D3">
        <w:t>s</w:t>
      </w:r>
      <w:r w:rsidRPr="00805727">
        <w:t xml:space="preserve"> understand what</w:t>
      </w:r>
      <w:r w:rsidR="00DB68D3">
        <w:t xml:space="preserve"> information</w:t>
      </w:r>
      <w:r w:rsidRPr="00805727">
        <w:t xml:space="preserve"> the chart conveys.</w:t>
      </w:r>
    </w:p>
    <w:p w14:paraId="665E43F4" w14:textId="77777777" w:rsidR="002A7D56" w:rsidRPr="00805727" w:rsidRDefault="002A7D56" w:rsidP="002A7D56">
      <w:pPr>
        <w:pStyle w:val="Heading4"/>
      </w:pPr>
      <w:r w:rsidRPr="00805727">
        <w:t>Resources</w:t>
      </w:r>
    </w:p>
    <w:p w14:paraId="4961C4ED" w14:textId="6F8E29BD" w:rsidR="002A7D56" w:rsidRPr="002A7D56" w:rsidRDefault="00620879" w:rsidP="002A7D56">
      <w:r>
        <w:t xml:space="preserve">You will need the following resource for </w:t>
      </w:r>
      <w:r w:rsidR="002A7D56" w:rsidRPr="00805727">
        <w:t>this try-it:</w:t>
      </w:r>
    </w:p>
    <w:p w14:paraId="46CC9768" w14:textId="4B66F9FC" w:rsidR="002A7D56" w:rsidRPr="00805727" w:rsidRDefault="00C0702D" w:rsidP="002A7D56">
      <w:pPr>
        <w:pStyle w:val="Bulletlevel1"/>
      </w:pPr>
      <w:r>
        <w:t>O</w:t>
      </w:r>
      <w:r w:rsidR="002A7D56" w:rsidRPr="00805727">
        <w:t xml:space="preserve">pen </w:t>
      </w:r>
      <w:r w:rsidR="002A7D56" w:rsidRPr="00805727">
        <w:rPr>
          <w:rStyle w:val="Inlinebold"/>
        </w:rPr>
        <w:t>L2</w:t>
      </w:r>
      <w:r w:rsidR="002A7D56">
        <w:rPr>
          <w:rStyle w:val="Inlinebold"/>
        </w:rPr>
        <w:t>_</w:t>
      </w:r>
      <w:r w:rsidR="002A7D56" w:rsidRPr="00805727">
        <w:rPr>
          <w:rStyle w:val="Inlinebold"/>
        </w:rPr>
        <w:t>T2_try</w:t>
      </w:r>
      <w:r w:rsidR="002A7D56">
        <w:rPr>
          <w:rStyle w:val="Inlinebold"/>
        </w:rPr>
        <w:t>2</w:t>
      </w:r>
      <w:r w:rsidR="002A7D56" w:rsidRPr="00805727">
        <w:rPr>
          <w:rStyle w:val="Inlinebold"/>
        </w:rPr>
        <w:t>_</w:t>
      </w:r>
      <w:r w:rsidR="006571E9">
        <w:rPr>
          <w:rStyle w:val="Inlinebold"/>
        </w:rPr>
        <w:t>m</w:t>
      </w:r>
      <w:r w:rsidR="002A7D56" w:rsidRPr="00805727">
        <w:rPr>
          <w:rStyle w:val="Inlinebold"/>
        </w:rPr>
        <w:t>onthly_</w:t>
      </w:r>
      <w:r w:rsidR="006571E9">
        <w:rPr>
          <w:rStyle w:val="Inlinebold"/>
        </w:rPr>
        <w:t>u</w:t>
      </w:r>
      <w:r w:rsidR="002A7D56">
        <w:rPr>
          <w:rStyle w:val="Inlinebold"/>
        </w:rPr>
        <w:t>sage_starter.xlsx</w:t>
      </w:r>
      <w:r w:rsidR="002A7D56" w:rsidRPr="00805727">
        <w:t xml:space="preserve"> in this lesson</w:t>
      </w:r>
      <w:r w:rsidR="00BC04A2">
        <w:t>’</w:t>
      </w:r>
      <w:r w:rsidR="002A7D56" w:rsidRPr="00805727">
        <w:t>s Learning Activity Resources.</w:t>
      </w:r>
    </w:p>
    <w:p w14:paraId="31D94C6B" w14:textId="77777777" w:rsidR="002A7D56" w:rsidRPr="00805727" w:rsidRDefault="002A7D56" w:rsidP="002A7D56">
      <w:pPr>
        <w:pStyle w:val="Heading4"/>
      </w:pPr>
      <w:r w:rsidRPr="00805727">
        <w:t>Instructions</w:t>
      </w:r>
    </w:p>
    <w:p w14:paraId="78558454" w14:textId="6C315478" w:rsidR="002A7D56" w:rsidRPr="002A7D56" w:rsidRDefault="002A7D56" w:rsidP="002A7D56">
      <w:r w:rsidRPr="00805727">
        <w:t xml:space="preserve">The following </w:t>
      </w:r>
      <w:r w:rsidR="008057D6">
        <w:t xml:space="preserve">steps </w:t>
      </w:r>
      <w:r w:rsidRPr="00805727">
        <w:t>are the general tasks that you need to perform during this try-it:</w:t>
      </w:r>
    </w:p>
    <w:p w14:paraId="03C27418" w14:textId="5AD84BAE" w:rsidR="002A7D56" w:rsidRPr="002A7D56" w:rsidRDefault="002A7D56" w:rsidP="00C53F72">
      <w:pPr>
        <w:pStyle w:val="Numberedlist1"/>
        <w:numPr>
          <w:ilvl w:val="0"/>
          <w:numId w:val="25"/>
        </w:numPr>
      </w:pPr>
      <w:r w:rsidRPr="00805727">
        <w:t xml:space="preserve">Select the </w:t>
      </w:r>
      <w:r w:rsidRPr="002A7D56">
        <w:rPr>
          <w:rStyle w:val="Inlinebold"/>
        </w:rPr>
        <w:t>Monthly</w:t>
      </w:r>
      <w:r w:rsidRPr="002A7D56">
        <w:t xml:space="preserve"> </w:t>
      </w:r>
      <w:r w:rsidR="00150D0A">
        <w:t>worksheet</w:t>
      </w:r>
      <w:r w:rsidRPr="002A7D56">
        <w:t>.</w:t>
      </w:r>
    </w:p>
    <w:p w14:paraId="55EC6DA5" w14:textId="793FA816" w:rsidR="002A7D56" w:rsidRDefault="002A7D56" w:rsidP="002A7D56">
      <w:pPr>
        <w:pStyle w:val="Numberedlist1"/>
      </w:pPr>
      <w:r w:rsidRPr="00805727">
        <w:t xml:space="preserve">Add </w:t>
      </w:r>
      <w:r w:rsidRPr="00BC04A2">
        <w:rPr>
          <w:rStyle w:val="Inlinebold"/>
        </w:rPr>
        <w:t>Alt Text</w:t>
      </w:r>
      <w:r>
        <w:t xml:space="preserve"> describing the general content of the chart. Try to limit yourself to </w:t>
      </w:r>
      <w:r w:rsidR="008057D6">
        <w:t>one</w:t>
      </w:r>
      <w:r>
        <w:t xml:space="preserve"> or two sentences.</w:t>
      </w:r>
    </w:p>
    <w:p w14:paraId="6A37443B" w14:textId="50B8D521" w:rsidR="002A7D56" w:rsidRDefault="002A7D56" w:rsidP="002A7D56">
      <w:pPr>
        <w:pStyle w:val="Heading2"/>
      </w:pPr>
      <w:bookmarkStart w:id="172" w:name="_Toc37688233"/>
      <w:r>
        <w:t>Topic 3: Move charts</w:t>
      </w:r>
      <w:bookmarkEnd w:id="172"/>
    </w:p>
    <w:p w14:paraId="65417DD9" w14:textId="7FE8983B" w:rsidR="002A7D56" w:rsidRPr="002A7D56" w:rsidRDefault="002A7D56" w:rsidP="002A7D56">
      <w:r w:rsidRPr="002A7D56">
        <w:rPr>
          <w:noProof/>
        </w:rPr>
        <w:drawing>
          <wp:inline distT="0" distB="0" distL="0" distR="0" wp14:anchorId="20D78BCC" wp14:editId="3D301BCA">
            <wp:extent cx="302554" cy="365587"/>
            <wp:effectExtent l="0" t="0" r="2540" b="0"/>
            <wp:docPr id="1490664144" name="Picture 1490664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2A7D56">
        <w:t xml:space="preserve"> </w:t>
      </w:r>
      <w:r w:rsidR="009C7E25">
        <w:t>Excel</w:t>
      </w:r>
      <w:r w:rsidRPr="002A7D56">
        <w:t xml:space="preserve"> allows you to move a chart to any location on a worksheet, which </w:t>
      </w:r>
      <w:r w:rsidR="00250148">
        <w:t>enables</w:t>
      </w:r>
      <w:r w:rsidRPr="002A7D56">
        <w:t xml:space="preserve"> you to place it where it will have the most impact</w:t>
      </w:r>
      <w:r w:rsidR="00250148">
        <w:t xml:space="preserve">, </w:t>
      </w:r>
      <w:r w:rsidRPr="002A7D56">
        <w:t>and where it won</w:t>
      </w:r>
      <w:r w:rsidR="00BC04A2">
        <w:t>’</w:t>
      </w:r>
      <w:r w:rsidRPr="002A7D56">
        <w:t xml:space="preserve">t cover any other information. You can also move a chart to a different worksheet within the same </w:t>
      </w:r>
      <w:r w:rsidR="00150D0A">
        <w:t>work</w:t>
      </w:r>
      <w:r w:rsidR="005D1212">
        <w:t>book</w:t>
      </w:r>
      <w:r w:rsidRPr="002A7D56">
        <w:t xml:space="preserve">, or to a new </w:t>
      </w:r>
      <w:r w:rsidR="00150D0A">
        <w:t>worksheet</w:t>
      </w:r>
      <w:r w:rsidRPr="002A7D56">
        <w:t>.</w:t>
      </w:r>
    </w:p>
    <w:p w14:paraId="1C85D5AF" w14:textId="3D79377F" w:rsidR="002A7D56" w:rsidRDefault="002A7D56" w:rsidP="002A7D56">
      <w:pPr>
        <w:pStyle w:val="Heading3"/>
      </w:pPr>
      <w:bookmarkStart w:id="173" w:name="_Toc37688234"/>
      <w:r>
        <w:lastRenderedPageBreak/>
        <w:t xml:space="preserve">Move a </w:t>
      </w:r>
      <w:r w:rsidR="00BD5B1F">
        <w:t>c</w:t>
      </w:r>
      <w:r>
        <w:t xml:space="preserve">hart on the </w:t>
      </w:r>
      <w:r w:rsidR="00BD5B1F">
        <w:t>w</w:t>
      </w:r>
      <w:r>
        <w:t>orksheet</w:t>
      </w:r>
      <w:bookmarkEnd w:id="173"/>
    </w:p>
    <w:p w14:paraId="55636AF9" w14:textId="132E2E95" w:rsidR="002A7D56" w:rsidRPr="002A7D56" w:rsidRDefault="002A7D56" w:rsidP="002A7D56">
      <w:r>
        <w:t>To move a chart to a new location on the same worksheet</w:t>
      </w:r>
      <w:r w:rsidRPr="002A7D56">
        <w:t xml:space="preserve">, drag it to the desired location. When selecting the chart to move, take care to select the entire chart and not an individual element within the chart. </w:t>
      </w:r>
      <w:r w:rsidR="0039376C">
        <w:t>Search</w:t>
      </w:r>
      <w:r w:rsidRPr="002A7D56">
        <w:t xml:space="preserve"> for </w:t>
      </w:r>
      <w:r w:rsidR="005A5ADC" w:rsidRPr="002A7D56">
        <w:t>an</w:t>
      </w:r>
      <w:r w:rsidRPr="002A7D56">
        <w:t xml:space="preserve"> empty space, or simply select the border of the chart.</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2030"/>
        <w:gridCol w:w="7330"/>
      </w:tblGrid>
      <w:tr w:rsidR="002A7D56" w14:paraId="4972FEE5" w14:textId="77777777" w:rsidTr="00163F71">
        <w:tc>
          <w:tcPr>
            <w:tcW w:w="2030" w:type="dxa"/>
          </w:tcPr>
          <w:p w14:paraId="620BA879" w14:textId="77777777" w:rsidR="002A7D56" w:rsidRPr="002A7D56" w:rsidRDefault="002A7D56" w:rsidP="002A7D56">
            <w:r w:rsidRPr="002A7D56">
              <w:rPr>
                <w:noProof/>
              </w:rPr>
              <w:drawing>
                <wp:inline distT="0" distB="0" distL="0" distR="0" wp14:anchorId="0AFC463B" wp14:editId="79A6EB5F">
                  <wp:extent cx="969750" cy="1750587"/>
                  <wp:effectExtent l="0" t="0" r="1905" b="254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969750" cy="1750587"/>
                          </a:xfrm>
                          <a:prstGeom prst="rect">
                            <a:avLst/>
                          </a:prstGeom>
                        </pic:spPr>
                      </pic:pic>
                    </a:graphicData>
                  </a:graphic>
                </wp:inline>
              </w:drawing>
            </w:r>
          </w:p>
        </w:tc>
        <w:tc>
          <w:tcPr>
            <w:tcW w:w="7330" w:type="dxa"/>
          </w:tcPr>
          <w:p w14:paraId="744B17E0" w14:textId="77777777" w:rsidR="002A7D56" w:rsidRPr="002A7D56" w:rsidRDefault="002A7D56" w:rsidP="002A7D56">
            <w:pPr>
              <w:pStyle w:val="Readeraids"/>
            </w:pPr>
            <w:r>
              <w:t>Did you know?</w:t>
            </w:r>
          </w:p>
          <w:p w14:paraId="7FDFD81E" w14:textId="3AC4F558" w:rsidR="002A7D56" w:rsidRPr="002A7D56" w:rsidRDefault="002A7D56" w:rsidP="002A7D56">
            <w:r>
              <w:t>You can move a chart with the keyboard. Select the chart, then use the arrow keys to move</w:t>
            </w:r>
            <w:r w:rsidR="00146D5F">
              <w:t xml:space="preserve"> the chart around</w:t>
            </w:r>
            <w:r w:rsidRPr="002A7D56">
              <w:t xml:space="preserve">. This can be especially useful for making small adjustments to </w:t>
            </w:r>
            <w:r w:rsidR="00146D5F">
              <w:t>a</w:t>
            </w:r>
            <w:r w:rsidRPr="002A7D56">
              <w:t xml:space="preserve"> chart</w:t>
            </w:r>
            <w:r w:rsidR="00BC04A2">
              <w:t>’</w:t>
            </w:r>
            <w:r w:rsidRPr="002A7D56">
              <w:t>s position.</w:t>
            </w:r>
          </w:p>
        </w:tc>
      </w:tr>
    </w:tbl>
    <w:p w14:paraId="5BA964BE" w14:textId="2A0B8691" w:rsidR="002A7D56" w:rsidRDefault="002A7D56" w:rsidP="002A7D56">
      <w:pPr>
        <w:pStyle w:val="Heading3"/>
      </w:pPr>
      <w:bookmarkStart w:id="174" w:name="_Toc37688235"/>
      <w:r>
        <w:t xml:space="preserve">Move a </w:t>
      </w:r>
      <w:r w:rsidR="00BD5B1F">
        <w:t>c</w:t>
      </w:r>
      <w:r>
        <w:t xml:space="preserve">hart to a </w:t>
      </w:r>
      <w:r w:rsidR="00BD5B1F">
        <w:t>d</w:t>
      </w:r>
      <w:r>
        <w:t xml:space="preserve">ifferent </w:t>
      </w:r>
      <w:r w:rsidR="00BD5B1F">
        <w:t>w</w:t>
      </w:r>
      <w:r>
        <w:t>orksheet</w:t>
      </w:r>
      <w:bookmarkEnd w:id="174"/>
    </w:p>
    <w:p w14:paraId="0C8AA6CA" w14:textId="7CF99C5A" w:rsidR="002A7D56" w:rsidRPr="002A7D56" w:rsidRDefault="002A7D56" w:rsidP="002A7D56">
      <w:r>
        <w:t xml:space="preserve">If you want to move the chart to a different </w:t>
      </w:r>
      <w:r w:rsidR="00150D0A">
        <w:t>worksheet</w:t>
      </w:r>
      <w:r>
        <w:t xml:space="preserve"> in the</w:t>
      </w:r>
      <w:r w:rsidRPr="002A7D56">
        <w:t xml:space="preserve"> workbook, </w:t>
      </w:r>
      <w:r w:rsidR="00146D5F">
        <w:t xml:space="preserve">first </w:t>
      </w:r>
      <w:r w:rsidRPr="002A7D56">
        <w:t xml:space="preserve">select the chart. </w:t>
      </w:r>
      <w:r w:rsidR="00146D5F">
        <w:t>On the ribbon, u</w:t>
      </w:r>
      <w:r w:rsidRPr="002A7D56">
        <w:t xml:space="preserve">nder </w:t>
      </w:r>
      <w:r w:rsidRPr="002A7D56">
        <w:rPr>
          <w:rStyle w:val="Inlinebold"/>
        </w:rPr>
        <w:t>Chart Tools</w:t>
      </w:r>
      <w:r w:rsidRPr="002A7D56">
        <w:t xml:space="preserve">, select the </w:t>
      </w:r>
      <w:r w:rsidRPr="002A7D56">
        <w:rPr>
          <w:rStyle w:val="Inlinebold"/>
        </w:rPr>
        <w:t>Design</w:t>
      </w:r>
      <w:r w:rsidRPr="002A7D56">
        <w:t xml:space="preserve"> tab. In the </w:t>
      </w:r>
      <w:r w:rsidRPr="002A7D56">
        <w:rPr>
          <w:rStyle w:val="Inlinebold"/>
        </w:rPr>
        <w:t>Location</w:t>
      </w:r>
      <w:r w:rsidRPr="002A7D56">
        <w:t xml:space="preserve"> group, select </w:t>
      </w:r>
      <w:r w:rsidRPr="002A7D56">
        <w:rPr>
          <w:rStyle w:val="Inlinebold"/>
        </w:rPr>
        <w:t>Move Chart</w:t>
      </w:r>
      <w:r w:rsidRPr="002A7D56">
        <w:t xml:space="preserve"> to access the </w:t>
      </w:r>
      <w:r w:rsidRPr="00146D5F">
        <w:rPr>
          <w:rStyle w:val="Inlinebold"/>
        </w:rPr>
        <w:t xml:space="preserve">Move Chart </w:t>
      </w:r>
      <w:r w:rsidRPr="002A7D56">
        <w:t>dialog box. Th</w:t>
      </w:r>
      <w:r w:rsidR="00882170">
        <w:t xml:space="preserve">is </w:t>
      </w:r>
      <w:r w:rsidRPr="002A7D56">
        <w:t>dialog box is depicted in the following screenshot</w:t>
      </w:r>
      <w:r w:rsidR="00882170">
        <w:t>.</w:t>
      </w:r>
    </w:p>
    <w:p w14:paraId="3E2D5E16" w14:textId="77777777" w:rsidR="002A7D56" w:rsidRPr="002A7D56" w:rsidRDefault="002A7D56" w:rsidP="002A7D56">
      <w:r w:rsidRPr="002A7D56">
        <w:rPr>
          <w:noProof/>
        </w:rPr>
        <w:drawing>
          <wp:inline distT="0" distB="0" distL="0" distR="0" wp14:anchorId="3D769D5F" wp14:editId="13A0974C">
            <wp:extent cx="4182110" cy="2063115"/>
            <wp:effectExtent l="19050" t="19050" r="27940" b="13335"/>
            <wp:docPr id="38" name="Picture 38" descr="Screenshot of the Move Chart dialog box with Object in and Sheet 1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2110" cy="2063115"/>
                    </a:xfrm>
                    <a:prstGeom prst="rect">
                      <a:avLst/>
                    </a:prstGeom>
                    <a:noFill/>
                    <a:ln w="12700">
                      <a:solidFill>
                        <a:schemeClr val="tx1"/>
                      </a:solidFill>
                    </a:ln>
                  </pic:spPr>
                </pic:pic>
              </a:graphicData>
            </a:graphic>
          </wp:inline>
        </w:drawing>
      </w:r>
    </w:p>
    <w:p w14:paraId="6D7F4F80" w14:textId="77777777" w:rsidR="002A7D56" w:rsidRPr="002A7D56" w:rsidRDefault="002A7D56" w:rsidP="00EC7004">
      <w:pPr>
        <w:pStyle w:val="Caption"/>
      </w:pPr>
      <w:r>
        <w:t xml:space="preserve">Figure </w:t>
      </w:r>
      <w:r w:rsidRPr="002A7D56">
        <w:fldChar w:fldCharType="begin"/>
      </w:r>
      <w:r w:rsidRPr="002A7D56">
        <w:instrText xml:space="preserve"> SEQ Figure \* ARABIC </w:instrText>
      </w:r>
      <w:r w:rsidRPr="002A7D56">
        <w:fldChar w:fldCharType="separate"/>
      </w:r>
      <w:r w:rsidRPr="002A7D56">
        <w:t>17</w:t>
      </w:r>
      <w:r w:rsidRPr="002A7D56">
        <w:fldChar w:fldCharType="end"/>
      </w:r>
      <w:r w:rsidRPr="002A7D56">
        <w:t xml:space="preserve">: The </w:t>
      </w:r>
      <w:r w:rsidRPr="00882170">
        <w:rPr>
          <w:rStyle w:val="Inlinebold"/>
        </w:rPr>
        <w:t>Move Chart</w:t>
      </w:r>
      <w:r w:rsidRPr="002A7D56">
        <w:t xml:space="preserve"> dialog box</w:t>
      </w:r>
    </w:p>
    <w:p w14:paraId="4819D5B7" w14:textId="36DC49F2" w:rsidR="002A7D56" w:rsidRPr="002A7D56" w:rsidRDefault="002A7D56" w:rsidP="002A7D56">
      <w:r>
        <w:t xml:space="preserve">If you want to </w:t>
      </w:r>
      <w:r w:rsidRPr="002A7D56">
        <w:t xml:space="preserve">create a new worksheet for the chart, select </w:t>
      </w:r>
      <w:r w:rsidRPr="002A7D56">
        <w:rPr>
          <w:rStyle w:val="Inlinebold"/>
        </w:rPr>
        <w:t>New sheet</w:t>
      </w:r>
      <w:r w:rsidR="00882170">
        <w:t xml:space="preserve">, </w:t>
      </w:r>
      <w:r w:rsidRPr="002A7D56">
        <w:t xml:space="preserve">and </w:t>
      </w:r>
      <w:r w:rsidR="00882170">
        <w:t xml:space="preserve">then </w:t>
      </w:r>
      <w:r w:rsidRPr="002A7D56">
        <w:t xml:space="preserve">enter a name for the worksheet. If you want to move the chart into an existing worksheet, select </w:t>
      </w:r>
      <w:r w:rsidRPr="002A7D56">
        <w:rPr>
          <w:rStyle w:val="Inlinebold"/>
        </w:rPr>
        <w:t>Object in</w:t>
      </w:r>
      <w:r w:rsidRPr="002A7D56">
        <w:t xml:space="preserve">, and then in the </w:t>
      </w:r>
      <w:r w:rsidRPr="002A7D56">
        <w:rPr>
          <w:rStyle w:val="Inlinebold"/>
        </w:rPr>
        <w:t>Object in</w:t>
      </w:r>
      <w:r w:rsidRPr="002A7D56">
        <w:t xml:space="preserve"> box, select the destination worksheet.</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2A7D56" w14:paraId="368AB3D1" w14:textId="77777777" w:rsidTr="00163F71">
        <w:tc>
          <w:tcPr>
            <w:tcW w:w="1703" w:type="dxa"/>
          </w:tcPr>
          <w:p w14:paraId="22289CD5" w14:textId="77777777" w:rsidR="002A7D56" w:rsidRPr="002A7D56" w:rsidRDefault="002A7D56" w:rsidP="002A7D56">
            <w:r w:rsidRPr="002A7D56">
              <w:rPr>
                <w:noProof/>
              </w:rPr>
              <w:lastRenderedPageBreak/>
              <w:drawing>
                <wp:inline distT="0" distB="0" distL="0" distR="0" wp14:anchorId="6D6B31F4" wp14:editId="12D8F4C9">
                  <wp:extent cx="720000" cy="720000"/>
                  <wp:effectExtent l="0" t="0" r="4445" b="4445"/>
                  <wp:docPr id="1490664145"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0B155892" w14:textId="77777777" w:rsidR="002A7D56" w:rsidRPr="002A7D56" w:rsidRDefault="002A7D56" w:rsidP="002A7D56">
            <w:pPr>
              <w:pStyle w:val="Readeraids"/>
            </w:pPr>
            <w:r>
              <w:t xml:space="preserve">Additional </w:t>
            </w:r>
            <w:r w:rsidRPr="002A7D56">
              <w:t>information</w:t>
            </w:r>
          </w:p>
          <w:p w14:paraId="4CF38D90" w14:textId="73AAC674" w:rsidR="002A7D56" w:rsidRPr="002A7D56" w:rsidRDefault="002A7D56" w:rsidP="002A7D56">
            <w:r>
              <w:t xml:space="preserve">For more information on </w:t>
            </w:r>
            <w:r w:rsidRPr="002A7D56">
              <w:t>moving a chart, go to</w:t>
            </w:r>
            <w:r w:rsidR="00BC04A2">
              <w:t>:</w:t>
            </w:r>
            <w:r w:rsidRPr="002A7D56">
              <w:t xml:space="preserve"> </w:t>
            </w:r>
            <w:hyperlink r:id="rId54" w:history="1">
              <w:r w:rsidRPr="002A7D56">
                <w:rPr>
                  <w:rStyle w:val="Hyperlink"/>
                </w:rPr>
                <w:t>Move or resize a chart</w:t>
              </w:r>
            </w:hyperlink>
          </w:p>
        </w:tc>
      </w:tr>
    </w:tbl>
    <w:p w14:paraId="02211EFD" w14:textId="4E6C43F8" w:rsidR="002A7D56" w:rsidRDefault="002A7D56" w:rsidP="002A7D56">
      <w:pPr>
        <w:pStyle w:val="Heading3"/>
      </w:pPr>
      <w:bookmarkStart w:id="175" w:name="_Toc37688236"/>
      <w:r>
        <w:t xml:space="preserve">Activity: Discuss and </w:t>
      </w:r>
      <w:r w:rsidR="005D1212">
        <w:t>l</w:t>
      </w:r>
      <w:r>
        <w:t>earn</w:t>
      </w:r>
      <w:bookmarkEnd w:id="175"/>
    </w:p>
    <w:p w14:paraId="4BAE7D04" w14:textId="27A22E36" w:rsidR="002A7D56" w:rsidRPr="002A7D56" w:rsidRDefault="002A7D56" w:rsidP="002A7D56">
      <w:r>
        <w:t>In this activity, you</w:t>
      </w:r>
      <w:r w:rsidR="00BC04A2">
        <w:t>’</w:t>
      </w:r>
      <w:r>
        <w:t xml:space="preserve">ll </w:t>
      </w:r>
      <w:r w:rsidRPr="002A7D56">
        <w:t>participate in a teacher-led discussion on different ways to move a chart.</w:t>
      </w:r>
    </w:p>
    <w:p w14:paraId="7FFEE9A1" w14:textId="77777777" w:rsidR="002A7D56" w:rsidRDefault="002A7D56" w:rsidP="002A7D56">
      <w:pPr>
        <w:pStyle w:val="Heading4"/>
      </w:pPr>
      <w:r>
        <w:t>Resources required</w:t>
      </w:r>
    </w:p>
    <w:p w14:paraId="7155BAE6" w14:textId="38CD9E3F" w:rsidR="002A7D56" w:rsidRPr="002A7D56" w:rsidRDefault="00620879" w:rsidP="002A7D56">
      <w:r>
        <w:t xml:space="preserve">You will need the following resource for </w:t>
      </w:r>
      <w:r w:rsidR="002A7D56">
        <w:t>this activity:</w:t>
      </w:r>
    </w:p>
    <w:p w14:paraId="00EFFBAD" w14:textId="38257830" w:rsidR="002A7D56" w:rsidRDefault="002A7D56" w:rsidP="002A7D56">
      <w:pPr>
        <w:pStyle w:val="Bulletlevel1"/>
      </w:pPr>
      <w:r w:rsidRPr="00840DE1">
        <w:t xml:space="preserve">Open </w:t>
      </w:r>
      <w:r w:rsidR="008F4C0F" w:rsidRPr="008F4C0F">
        <w:rPr>
          <w:rStyle w:val="Inlinebold"/>
        </w:rPr>
        <w:t>L2_T3_act_</w:t>
      </w:r>
      <w:r w:rsidR="006571E9">
        <w:rPr>
          <w:rStyle w:val="Inlinebold"/>
        </w:rPr>
        <w:t>d</w:t>
      </w:r>
      <w:r w:rsidR="008F4C0F" w:rsidRPr="008F4C0F">
        <w:rPr>
          <w:rStyle w:val="Inlinebold"/>
        </w:rPr>
        <w:t>aily_</w:t>
      </w:r>
      <w:r w:rsidR="006571E9">
        <w:rPr>
          <w:rStyle w:val="Inlinebold"/>
        </w:rPr>
        <w:t>c</w:t>
      </w:r>
      <w:r w:rsidR="008F4C0F" w:rsidRPr="008F4C0F">
        <w:rPr>
          <w:rStyle w:val="Inlinebold"/>
        </w:rPr>
        <w:t>ell_</w:t>
      </w:r>
      <w:r w:rsidR="006571E9">
        <w:rPr>
          <w:rStyle w:val="Inlinebold"/>
        </w:rPr>
        <w:t>p</w:t>
      </w:r>
      <w:r w:rsidR="008F4C0F" w:rsidRPr="008F4C0F">
        <w:rPr>
          <w:rStyle w:val="Inlinebold"/>
        </w:rPr>
        <w:t>roduction.xlsx</w:t>
      </w:r>
      <w:r w:rsidR="00D26044">
        <w:rPr>
          <w:rStyle w:val="Inlinebold"/>
        </w:rPr>
        <w:t xml:space="preserve"> </w:t>
      </w:r>
      <w:r w:rsidRPr="00840DE1">
        <w:t>in this lesson</w:t>
      </w:r>
      <w:r w:rsidR="00BC04A2">
        <w:t>’</w:t>
      </w:r>
      <w:r w:rsidRPr="00840DE1">
        <w:t>s Learning Activity Resources</w:t>
      </w:r>
      <w:r>
        <w:t>.</w:t>
      </w:r>
    </w:p>
    <w:p w14:paraId="1196C18A" w14:textId="16AE3E9F" w:rsidR="002A7D56" w:rsidRDefault="002A7D56" w:rsidP="002A7D56">
      <w:pPr>
        <w:pStyle w:val="Heading4"/>
      </w:pPr>
      <w:r>
        <w:t>Activity instructions</w:t>
      </w:r>
    </w:p>
    <w:p w14:paraId="5F8B8C9F" w14:textId="77777777" w:rsidR="002A7D56" w:rsidRPr="002A7D56" w:rsidRDefault="002A7D56" w:rsidP="002A7D56">
      <w:r>
        <w:t>Participate in the activity by following these instructions:</w:t>
      </w:r>
    </w:p>
    <w:p w14:paraId="079E8BAA" w14:textId="77777777" w:rsidR="002A7D56" w:rsidRPr="002A7D56" w:rsidRDefault="002A7D56" w:rsidP="00C53F72">
      <w:pPr>
        <w:pStyle w:val="Numberedlist1"/>
        <w:numPr>
          <w:ilvl w:val="0"/>
          <w:numId w:val="26"/>
        </w:numPr>
      </w:pPr>
      <w:r>
        <w:t xml:space="preserve">Participate </w:t>
      </w:r>
      <w:r w:rsidRPr="002A7D56">
        <w:t>in the discussion about different ways to move a chart.</w:t>
      </w:r>
    </w:p>
    <w:p w14:paraId="6860B719" w14:textId="122DC6FF" w:rsidR="002A7D56" w:rsidRDefault="002A7D56" w:rsidP="00C53F72">
      <w:pPr>
        <w:pStyle w:val="Numberedlist1"/>
        <w:numPr>
          <w:ilvl w:val="0"/>
          <w:numId w:val="26"/>
        </w:numPr>
      </w:pPr>
      <w:r>
        <w:t xml:space="preserve">Use one of the methods discussed to move the chart on the </w:t>
      </w:r>
      <w:r w:rsidR="0033210C">
        <w:rPr>
          <w:rStyle w:val="Inlinebold"/>
        </w:rPr>
        <w:t>Monthly</w:t>
      </w:r>
      <w:r>
        <w:t xml:space="preserve"> </w:t>
      </w:r>
      <w:r w:rsidR="00150D0A">
        <w:t>worksheet</w:t>
      </w:r>
      <w:r>
        <w:t xml:space="preserve"> to a location below the data.</w:t>
      </w:r>
    </w:p>
    <w:p w14:paraId="615D18B7" w14:textId="56A13FC0" w:rsidR="002A7D56" w:rsidRDefault="002A7D56" w:rsidP="00C53F72">
      <w:pPr>
        <w:pStyle w:val="Numberedlist1"/>
        <w:numPr>
          <w:ilvl w:val="0"/>
          <w:numId w:val="26"/>
        </w:numPr>
      </w:pPr>
      <w:r>
        <w:t xml:space="preserve">Use another of the methods to move the chart on the </w:t>
      </w:r>
      <w:r w:rsidR="0033210C">
        <w:rPr>
          <w:rStyle w:val="Inlinebold"/>
        </w:rPr>
        <w:t>Summary</w:t>
      </w:r>
      <w:r>
        <w:t xml:space="preserve"> </w:t>
      </w:r>
      <w:r w:rsidR="00150D0A">
        <w:t>worksheet</w:t>
      </w:r>
      <w:r>
        <w:t xml:space="preserve"> to a location next to the data.</w:t>
      </w:r>
    </w:p>
    <w:p w14:paraId="4B8A0E21" w14:textId="3003B480" w:rsidR="002A7D56" w:rsidRPr="007E10CC" w:rsidRDefault="002A7D56" w:rsidP="002A7D56">
      <w:pPr>
        <w:pStyle w:val="Heading3"/>
      </w:pPr>
      <w:bookmarkStart w:id="176" w:name="_Toc37688237"/>
      <w:r>
        <w:t xml:space="preserve">Try-it: Move </w:t>
      </w:r>
      <w:r w:rsidR="00BD5B1F">
        <w:t>c</w:t>
      </w:r>
      <w:r>
        <w:t>harts</w:t>
      </w:r>
      <w:bookmarkEnd w:id="176"/>
    </w:p>
    <w:p w14:paraId="0A4CE62D" w14:textId="77777777" w:rsidR="002A7D56" w:rsidRPr="002A7D56" w:rsidRDefault="002A7D56" w:rsidP="002A7D56">
      <w:r w:rsidRPr="002A7D56">
        <w:rPr>
          <w:noProof/>
        </w:rPr>
        <w:drawing>
          <wp:inline distT="0" distB="0" distL="0" distR="0" wp14:anchorId="733B3555" wp14:editId="28338303">
            <wp:extent cx="300948" cy="300948"/>
            <wp:effectExtent l="0" t="0" r="4445" b="4445"/>
            <wp:docPr id="1490664148" name="Picture 14906641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2A7D56">
        <w:t xml:space="preserve"> This leveled try-it activity gives you practice moving charts with a variety of methods.</w:t>
      </w:r>
    </w:p>
    <w:p w14:paraId="43270C30" w14:textId="77777777" w:rsidR="002A7D56" w:rsidRDefault="002A7D56" w:rsidP="002A7D56">
      <w:pPr>
        <w:pStyle w:val="Heading3"/>
      </w:pPr>
      <w:bookmarkStart w:id="177" w:name="_Toc37688238"/>
      <w:r>
        <w:t>Try-it 1</w:t>
      </w:r>
      <w:bookmarkEnd w:id="177"/>
    </w:p>
    <w:p w14:paraId="4C0B5DFC" w14:textId="30BFDB14" w:rsidR="002A7D56" w:rsidRPr="002A7D56" w:rsidRDefault="002A7D56" w:rsidP="002A7D56">
      <w:r>
        <w:t xml:space="preserve">In this try-it, </w:t>
      </w:r>
      <w:r w:rsidRPr="002A7D56">
        <w:t>you</w:t>
      </w:r>
      <w:r w:rsidR="00BC04A2">
        <w:t>’</w:t>
      </w:r>
      <w:r w:rsidRPr="002A7D56">
        <w:t xml:space="preserve">ll use </w:t>
      </w:r>
      <w:r w:rsidRPr="002A7D56">
        <w:rPr>
          <w:rStyle w:val="Inlinebold"/>
        </w:rPr>
        <w:t>Cut</w:t>
      </w:r>
      <w:r w:rsidRPr="002A7D56">
        <w:t xml:space="preserve"> and </w:t>
      </w:r>
      <w:r w:rsidRPr="002A7D56">
        <w:rPr>
          <w:rStyle w:val="Inlinebold"/>
        </w:rPr>
        <w:t>Paste</w:t>
      </w:r>
      <w:r w:rsidRPr="002A7D56">
        <w:t xml:space="preserve"> to move a chart.</w:t>
      </w:r>
    </w:p>
    <w:p w14:paraId="6B217080" w14:textId="77777777" w:rsidR="002A7D56" w:rsidRDefault="002A7D56" w:rsidP="002A7D56">
      <w:pPr>
        <w:pStyle w:val="Heading4"/>
      </w:pPr>
      <w:r>
        <w:t>Resources</w:t>
      </w:r>
    </w:p>
    <w:p w14:paraId="7CE5C42D" w14:textId="08A85484" w:rsidR="002A7D56" w:rsidRPr="002A7D56" w:rsidRDefault="00620879" w:rsidP="002A7D56">
      <w:r>
        <w:t xml:space="preserve">You will need the following resource for </w:t>
      </w:r>
      <w:r w:rsidR="002A7D56">
        <w:t>this try-it:</w:t>
      </w:r>
    </w:p>
    <w:p w14:paraId="15A3DEEC" w14:textId="1B157D14" w:rsidR="002A7D56" w:rsidRDefault="00C0702D" w:rsidP="002A7D56">
      <w:pPr>
        <w:pStyle w:val="Bulletlevel1"/>
      </w:pPr>
      <w:r>
        <w:t>O</w:t>
      </w:r>
      <w:r w:rsidR="002A7D56" w:rsidRPr="00840DE1">
        <w:t xml:space="preserve">pen </w:t>
      </w:r>
      <w:r w:rsidR="002A7D56" w:rsidRPr="00A85066">
        <w:rPr>
          <w:rStyle w:val="Inlinebold"/>
        </w:rPr>
        <w:t>L2</w:t>
      </w:r>
      <w:r w:rsidR="002A7D56">
        <w:rPr>
          <w:rStyle w:val="Inlinebold"/>
        </w:rPr>
        <w:t>_</w:t>
      </w:r>
      <w:r w:rsidR="002A7D56" w:rsidRPr="00A85066">
        <w:rPr>
          <w:rStyle w:val="Inlinebold"/>
        </w:rPr>
        <w:t>T</w:t>
      </w:r>
      <w:r w:rsidR="002A7D56">
        <w:rPr>
          <w:rStyle w:val="Inlinebold"/>
        </w:rPr>
        <w:t>3</w:t>
      </w:r>
      <w:r w:rsidR="002A7D56" w:rsidRPr="00A85066">
        <w:rPr>
          <w:rStyle w:val="Inlinebold"/>
        </w:rPr>
        <w:t>_try1_</w:t>
      </w:r>
      <w:r w:rsidR="006571E9">
        <w:rPr>
          <w:rStyle w:val="Inlinebold"/>
        </w:rPr>
        <w:t>m</w:t>
      </w:r>
      <w:r w:rsidR="002A7D56" w:rsidRPr="00A85066">
        <w:rPr>
          <w:rStyle w:val="Inlinebold"/>
        </w:rPr>
        <w:t>onthly_</w:t>
      </w:r>
      <w:r w:rsidR="006571E9">
        <w:rPr>
          <w:rStyle w:val="Inlinebold"/>
        </w:rPr>
        <w:t>u</w:t>
      </w:r>
      <w:r w:rsidR="002A7D56">
        <w:rPr>
          <w:rStyle w:val="Inlinebold"/>
        </w:rPr>
        <w:t>sage_starter.xlsx</w:t>
      </w:r>
      <w:r w:rsidR="002A7D56" w:rsidRPr="000A44F0">
        <w:t xml:space="preserve"> </w:t>
      </w:r>
      <w:r w:rsidR="002A7D56" w:rsidRPr="00840DE1">
        <w:t>in this lesson</w:t>
      </w:r>
      <w:r w:rsidR="00BC04A2">
        <w:t>’</w:t>
      </w:r>
      <w:r w:rsidR="002A7D56" w:rsidRPr="00840DE1">
        <w:t>s Learning Activity Resources</w:t>
      </w:r>
      <w:r w:rsidR="002A7D56">
        <w:t>.</w:t>
      </w:r>
    </w:p>
    <w:p w14:paraId="4AABBEDA" w14:textId="77777777" w:rsidR="002A7D56" w:rsidRDefault="002A7D56" w:rsidP="002A7D56">
      <w:pPr>
        <w:pStyle w:val="Heading4"/>
      </w:pPr>
      <w:r>
        <w:lastRenderedPageBreak/>
        <w:t>Instructions</w:t>
      </w:r>
    </w:p>
    <w:p w14:paraId="39C59719" w14:textId="7B412B09" w:rsidR="002A7D56" w:rsidRPr="002A7D56" w:rsidRDefault="002A7D56" w:rsidP="002A7D56">
      <w:r>
        <w:t xml:space="preserve">The following </w:t>
      </w:r>
      <w:r w:rsidR="00882170">
        <w:t xml:space="preserve">steps </w:t>
      </w:r>
      <w:r>
        <w:t>are the general tasks that you need to perform during this try-it:</w:t>
      </w:r>
    </w:p>
    <w:p w14:paraId="6C42751E" w14:textId="77777777" w:rsidR="002A7D56" w:rsidRPr="002A7D56" w:rsidRDefault="002A7D56" w:rsidP="00C53F72">
      <w:pPr>
        <w:pStyle w:val="Numberedlist1"/>
        <w:numPr>
          <w:ilvl w:val="0"/>
          <w:numId w:val="27"/>
        </w:numPr>
      </w:pPr>
      <w:r>
        <w:t xml:space="preserve">Create a new worksheet </w:t>
      </w:r>
      <w:r w:rsidRPr="002A7D56">
        <w:t xml:space="preserve">with the name </w:t>
      </w:r>
      <w:proofErr w:type="spellStart"/>
      <w:r w:rsidRPr="002A7D56">
        <w:rPr>
          <w:rStyle w:val="Inlinebold"/>
        </w:rPr>
        <w:t>SummaryChart</w:t>
      </w:r>
      <w:proofErr w:type="spellEnd"/>
      <w:r w:rsidRPr="002A7D56">
        <w:t>.</w:t>
      </w:r>
    </w:p>
    <w:p w14:paraId="4C93F456" w14:textId="0926AB5A" w:rsidR="002A7D56" w:rsidRDefault="002A7D56" w:rsidP="002A7D56">
      <w:pPr>
        <w:pStyle w:val="Numberedlist1"/>
      </w:pPr>
      <w:r>
        <w:t xml:space="preserve">Use </w:t>
      </w:r>
      <w:r w:rsidRPr="00557E37">
        <w:rPr>
          <w:rStyle w:val="Inlinebold"/>
        </w:rPr>
        <w:t>Cut</w:t>
      </w:r>
      <w:r>
        <w:t xml:space="preserve"> to remove the 3D pie chart from the </w:t>
      </w:r>
      <w:r w:rsidRPr="00557E37">
        <w:rPr>
          <w:rStyle w:val="Inlinebold"/>
        </w:rPr>
        <w:t>Summary</w:t>
      </w:r>
      <w:r>
        <w:t xml:space="preserve"> </w:t>
      </w:r>
      <w:r w:rsidR="00150D0A">
        <w:t>worksheet</w:t>
      </w:r>
      <w:r>
        <w:t xml:space="preserve">, and then use </w:t>
      </w:r>
      <w:r w:rsidRPr="00557E37">
        <w:rPr>
          <w:rStyle w:val="Inlinebold"/>
        </w:rPr>
        <w:t>Paste</w:t>
      </w:r>
      <w:r>
        <w:t xml:space="preserve"> to place it on the </w:t>
      </w:r>
      <w:proofErr w:type="spellStart"/>
      <w:r w:rsidRPr="00557E37">
        <w:rPr>
          <w:rStyle w:val="Inlinebold"/>
        </w:rPr>
        <w:t>SummaryChart</w:t>
      </w:r>
      <w:proofErr w:type="spellEnd"/>
      <w:r>
        <w:t xml:space="preserve"> </w:t>
      </w:r>
      <w:r w:rsidR="00150D0A">
        <w:t>worksheet</w:t>
      </w:r>
      <w:r>
        <w:t>.</w:t>
      </w:r>
    </w:p>
    <w:p w14:paraId="63116B92" w14:textId="22910C7E" w:rsidR="002A7D56" w:rsidRDefault="002A7D56" w:rsidP="002A7D56">
      <w:pPr>
        <w:pStyle w:val="Heading3"/>
      </w:pPr>
      <w:bookmarkStart w:id="178" w:name="_Toc37688239"/>
      <w:r>
        <w:t>Try-it 2</w:t>
      </w:r>
      <w:bookmarkEnd w:id="178"/>
    </w:p>
    <w:p w14:paraId="2E58A232" w14:textId="477526EB" w:rsidR="002A7D56" w:rsidRPr="002A7D56" w:rsidRDefault="002A7D56" w:rsidP="002A7D56">
      <w:r>
        <w:t xml:space="preserve">In this try-it, </w:t>
      </w:r>
      <w:r w:rsidR="00620879">
        <w:t>you</w:t>
      </w:r>
      <w:r w:rsidR="00BC04A2">
        <w:t>’</w:t>
      </w:r>
      <w:r w:rsidR="00620879">
        <w:t>ll</w:t>
      </w:r>
      <w:r w:rsidRPr="002A7D56">
        <w:t xml:space="preserve"> move a chart to an existing </w:t>
      </w:r>
      <w:r w:rsidR="00150D0A">
        <w:t>worksheet</w:t>
      </w:r>
      <w:r w:rsidRPr="002A7D56">
        <w:t xml:space="preserve">, and then position it </w:t>
      </w:r>
      <w:r w:rsidR="00882170">
        <w:t>so it doesn</w:t>
      </w:r>
      <w:r w:rsidR="00BC04A2">
        <w:t>’</w:t>
      </w:r>
      <w:r w:rsidR="00882170">
        <w:t>t cover any data</w:t>
      </w:r>
      <w:r w:rsidRPr="002A7D56">
        <w:t xml:space="preserve">. </w:t>
      </w:r>
    </w:p>
    <w:p w14:paraId="1953300F" w14:textId="77777777" w:rsidR="002A7D56" w:rsidRDefault="002A7D56" w:rsidP="002A7D56">
      <w:pPr>
        <w:pStyle w:val="Heading4"/>
      </w:pPr>
      <w:r>
        <w:t>Resources</w:t>
      </w:r>
    </w:p>
    <w:p w14:paraId="27676566" w14:textId="06515106" w:rsidR="002A7D56" w:rsidRPr="002A7D56" w:rsidRDefault="00620879" w:rsidP="002A7D56">
      <w:r>
        <w:t xml:space="preserve">You will need the following resource for </w:t>
      </w:r>
      <w:r w:rsidR="002A7D56">
        <w:t>this try-it:</w:t>
      </w:r>
    </w:p>
    <w:p w14:paraId="44A9CB80" w14:textId="1227F4A0" w:rsidR="002A7D56" w:rsidRDefault="00C0702D" w:rsidP="002A7D56">
      <w:pPr>
        <w:pStyle w:val="Bulletlevel1"/>
      </w:pPr>
      <w:r>
        <w:t>O</w:t>
      </w:r>
      <w:r w:rsidR="002A7D56" w:rsidRPr="00805727">
        <w:t xml:space="preserve">pen </w:t>
      </w:r>
      <w:r w:rsidR="002A7D56" w:rsidRPr="00805727">
        <w:rPr>
          <w:rStyle w:val="Inlinebold"/>
        </w:rPr>
        <w:t>L2</w:t>
      </w:r>
      <w:r w:rsidR="002A7D56">
        <w:rPr>
          <w:rStyle w:val="Inlinebold"/>
        </w:rPr>
        <w:t>_</w:t>
      </w:r>
      <w:r w:rsidR="002A7D56" w:rsidRPr="00805727">
        <w:rPr>
          <w:rStyle w:val="Inlinebold"/>
        </w:rPr>
        <w:t>T</w:t>
      </w:r>
      <w:r w:rsidR="002A7D56">
        <w:rPr>
          <w:rStyle w:val="Inlinebold"/>
        </w:rPr>
        <w:t>3</w:t>
      </w:r>
      <w:r w:rsidR="002A7D56" w:rsidRPr="00805727">
        <w:rPr>
          <w:rStyle w:val="Inlinebold"/>
        </w:rPr>
        <w:t>_try</w:t>
      </w:r>
      <w:r w:rsidR="002A7D56">
        <w:rPr>
          <w:rStyle w:val="Inlinebold"/>
        </w:rPr>
        <w:t>2</w:t>
      </w:r>
      <w:r w:rsidR="002A7D56" w:rsidRPr="00805727">
        <w:rPr>
          <w:rStyle w:val="Inlinebold"/>
        </w:rPr>
        <w:t>_</w:t>
      </w:r>
      <w:r w:rsidR="006571E9">
        <w:rPr>
          <w:rStyle w:val="Inlinebold"/>
        </w:rPr>
        <w:t>m</w:t>
      </w:r>
      <w:r w:rsidR="002A7D56" w:rsidRPr="00805727">
        <w:rPr>
          <w:rStyle w:val="Inlinebold"/>
        </w:rPr>
        <w:t>onthly_</w:t>
      </w:r>
      <w:r w:rsidR="006571E9">
        <w:rPr>
          <w:rStyle w:val="Inlinebold"/>
        </w:rPr>
        <w:t>u</w:t>
      </w:r>
      <w:r w:rsidR="002A7D56">
        <w:rPr>
          <w:rStyle w:val="Inlinebold"/>
        </w:rPr>
        <w:t>sage_starter.xlsx</w:t>
      </w:r>
      <w:r w:rsidR="002A7D56" w:rsidRPr="00805727">
        <w:t xml:space="preserve"> in this lesson</w:t>
      </w:r>
      <w:r w:rsidR="00BC04A2">
        <w:t>’</w:t>
      </w:r>
      <w:r w:rsidR="002A7D56" w:rsidRPr="00805727">
        <w:t>s Learning Activity Resources</w:t>
      </w:r>
      <w:r w:rsidR="002A7D56">
        <w:t>.</w:t>
      </w:r>
    </w:p>
    <w:p w14:paraId="40F0D859" w14:textId="77777777" w:rsidR="002A7D56" w:rsidRDefault="002A7D56" w:rsidP="002A7D56">
      <w:pPr>
        <w:pStyle w:val="Heading4"/>
      </w:pPr>
      <w:r>
        <w:t>Instructions</w:t>
      </w:r>
    </w:p>
    <w:p w14:paraId="72A8A8EB" w14:textId="5DBEA858" w:rsidR="002A7D56" w:rsidRPr="002A7D56" w:rsidRDefault="002A7D56" w:rsidP="002A7D56">
      <w:r>
        <w:t xml:space="preserve">The following </w:t>
      </w:r>
      <w:r w:rsidR="00261F81">
        <w:t xml:space="preserve">steps </w:t>
      </w:r>
      <w:r>
        <w:t xml:space="preserve">are the general tasks that </w:t>
      </w:r>
      <w:r w:rsidRPr="002A7D56">
        <w:t>you need to perform during this try-it:</w:t>
      </w:r>
    </w:p>
    <w:p w14:paraId="4B65305D" w14:textId="2A8B4851" w:rsidR="002A7D56" w:rsidRPr="002A7D56" w:rsidRDefault="002A7D56" w:rsidP="00C53F72">
      <w:pPr>
        <w:pStyle w:val="Numberedlist1"/>
        <w:numPr>
          <w:ilvl w:val="0"/>
          <w:numId w:val="28"/>
        </w:numPr>
      </w:pPr>
      <w:r>
        <w:t xml:space="preserve">Use the </w:t>
      </w:r>
      <w:r w:rsidRPr="002A7D56">
        <w:rPr>
          <w:rStyle w:val="Inlinebold"/>
        </w:rPr>
        <w:t>Move Chart</w:t>
      </w:r>
      <w:r w:rsidRPr="002A7D56">
        <w:t xml:space="preserve"> dialog </w:t>
      </w:r>
      <w:r w:rsidR="00261F81">
        <w:t xml:space="preserve">box </w:t>
      </w:r>
      <w:r w:rsidRPr="002A7D56">
        <w:t xml:space="preserve">to move the </w:t>
      </w:r>
      <w:r w:rsidR="00AC1E91">
        <w:t xml:space="preserve">line </w:t>
      </w:r>
      <w:r w:rsidRPr="002A7D56">
        <w:t xml:space="preserve">chart on the </w:t>
      </w:r>
      <w:r w:rsidRPr="002A7D56">
        <w:rPr>
          <w:rStyle w:val="Inlinebold"/>
        </w:rPr>
        <w:t>Monthly</w:t>
      </w:r>
      <w:r w:rsidRPr="002A7D56">
        <w:t xml:space="preserve"> </w:t>
      </w:r>
      <w:r w:rsidR="00150D0A">
        <w:t>worksheet</w:t>
      </w:r>
      <w:r w:rsidRPr="002A7D56">
        <w:t xml:space="preserve"> to the </w:t>
      </w:r>
      <w:r w:rsidRPr="002A7D56">
        <w:rPr>
          <w:rStyle w:val="Inlinebold"/>
        </w:rPr>
        <w:t>Summary</w:t>
      </w:r>
      <w:r w:rsidRPr="002A7D56">
        <w:t xml:space="preserve"> </w:t>
      </w:r>
      <w:r w:rsidR="00150D0A">
        <w:t>worksheet</w:t>
      </w:r>
      <w:r w:rsidRPr="002A7D56">
        <w:t>.</w:t>
      </w:r>
    </w:p>
    <w:p w14:paraId="03FD3655" w14:textId="378FFCA2" w:rsidR="002A7D56" w:rsidRDefault="002A7D56" w:rsidP="00C53F72">
      <w:pPr>
        <w:pStyle w:val="Numberedlist1"/>
        <w:numPr>
          <w:ilvl w:val="0"/>
          <w:numId w:val="28"/>
        </w:numPr>
      </w:pPr>
      <w:r>
        <w:t xml:space="preserve">Position the chart next to the data table on the </w:t>
      </w:r>
      <w:r w:rsidRPr="008B26B5">
        <w:rPr>
          <w:rStyle w:val="Inlinebold"/>
        </w:rPr>
        <w:t>Summary</w:t>
      </w:r>
      <w:r>
        <w:t xml:space="preserve"> chart in a location that does</w:t>
      </w:r>
      <w:r w:rsidR="00261F81">
        <w:t>n</w:t>
      </w:r>
      <w:r w:rsidR="00BC04A2">
        <w:t>’</w:t>
      </w:r>
      <w:r w:rsidR="00261F81">
        <w:t>t</w:t>
      </w:r>
      <w:r>
        <w:t xml:space="preserve"> cover any data</w:t>
      </w:r>
      <w:r w:rsidR="00EB795B">
        <w:t xml:space="preserve">, such as cell </w:t>
      </w:r>
      <w:r w:rsidR="00EB795B" w:rsidRPr="00C71ECD">
        <w:rPr>
          <w:rStyle w:val="Inlinebold"/>
        </w:rPr>
        <w:t>C2</w:t>
      </w:r>
      <w:r>
        <w:t>.</w:t>
      </w:r>
    </w:p>
    <w:p w14:paraId="241A067D" w14:textId="29719180" w:rsidR="002A7D56" w:rsidRDefault="002A7D56" w:rsidP="002A7D56">
      <w:pPr>
        <w:pStyle w:val="Heading3"/>
      </w:pPr>
      <w:bookmarkStart w:id="179" w:name="_Toc37688240"/>
      <w:r>
        <w:t>Try-it 3</w:t>
      </w:r>
      <w:bookmarkEnd w:id="179"/>
    </w:p>
    <w:p w14:paraId="1577B850" w14:textId="77777777" w:rsidR="002A7D56" w:rsidRPr="002A7D56" w:rsidRDefault="002A7D56" w:rsidP="002A7D56">
      <w:r>
        <w:t xml:space="preserve">This try-it will direct you to move </w:t>
      </w:r>
      <w:r w:rsidRPr="002A7D56">
        <w:t xml:space="preserve">a chart to a new worksheet using the </w:t>
      </w:r>
      <w:r w:rsidRPr="002A7D56">
        <w:rPr>
          <w:rStyle w:val="Inlinebold"/>
        </w:rPr>
        <w:t>Move Chart</w:t>
      </w:r>
      <w:r w:rsidRPr="002A7D56">
        <w:t xml:space="preserve"> dialog box.</w:t>
      </w:r>
    </w:p>
    <w:p w14:paraId="2CE692CE" w14:textId="77777777" w:rsidR="002A7D56" w:rsidRDefault="002A7D56" w:rsidP="002A7D56">
      <w:pPr>
        <w:pStyle w:val="Heading4"/>
      </w:pPr>
      <w:r>
        <w:t>Resources</w:t>
      </w:r>
    </w:p>
    <w:p w14:paraId="249AB617" w14:textId="633B3823" w:rsidR="002A7D56" w:rsidRPr="002A7D56" w:rsidRDefault="00620879" w:rsidP="002A7D56">
      <w:r>
        <w:t xml:space="preserve">You will need the following resource for </w:t>
      </w:r>
      <w:r w:rsidR="002A7D56">
        <w:t>this try-it:</w:t>
      </w:r>
    </w:p>
    <w:p w14:paraId="5E484E3F" w14:textId="69EA6613" w:rsidR="002A7D56" w:rsidRDefault="00C0702D" w:rsidP="002A7D56">
      <w:pPr>
        <w:pStyle w:val="Bulletlevel1"/>
      </w:pPr>
      <w:r>
        <w:t>O</w:t>
      </w:r>
      <w:r w:rsidR="002A7D56" w:rsidRPr="00805727">
        <w:t xml:space="preserve">pen </w:t>
      </w:r>
      <w:r w:rsidR="002A7D56" w:rsidRPr="00805727">
        <w:rPr>
          <w:rStyle w:val="Inlinebold"/>
        </w:rPr>
        <w:t>L2</w:t>
      </w:r>
      <w:r w:rsidR="002A7D56">
        <w:rPr>
          <w:rStyle w:val="Inlinebold"/>
        </w:rPr>
        <w:t>_</w:t>
      </w:r>
      <w:r w:rsidR="002A7D56" w:rsidRPr="00805727">
        <w:rPr>
          <w:rStyle w:val="Inlinebold"/>
        </w:rPr>
        <w:t>T</w:t>
      </w:r>
      <w:r w:rsidR="002A7D56">
        <w:rPr>
          <w:rStyle w:val="Inlinebold"/>
        </w:rPr>
        <w:t>3</w:t>
      </w:r>
      <w:r w:rsidR="002A7D56" w:rsidRPr="00805727">
        <w:rPr>
          <w:rStyle w:val="Inlinebold"/>
        </w:rPr>
        <w:t>_try</w:t>
      </w:r>
      <w:r w:rsidR="002A7D56">
        <w:rPr>
          <w:rStyle w:val="Inlinebold"/>
        </w:rPr>
        <w:t>3</w:t>
      </w:r>
      <w:r w:rsidR="002A7D56" w:rsidRPr="00805727">
        <w:rPr>
          <w:rStyle w:val="Inlinebold"/>
        </w:rPr>
        <w:t>_</w:t>
      </w:r>
      <w:r w:rsidR="006571E9">
        <w:rPr>
          <w:rStyle w:val="Inlinebold"/>
        </w:rPr>
        <w:t>m</w:t>
      </w:r>
      <w:r w:rsidR="002A7D56" w:rsidRPr="00805727">
        <w:rPr>
          <w:rStyle w:val="Inlinebold"/>
        </w:rPr>
        <w:t>onthly_</w:t>
      </w:r>
      <w:r w:rsidR="006571E9">
        <w:rPr>
          <w:rStyle w:val="Inlinebold"/>
        </w:rPr>
        <w:t>u</w:t>
      </w:r>
      <w:r w:rsidR="002A7D56">
        <w:rPr>
          <w:rStyle w:val="Inlinebold"/>
        </w:rPr>
        <w:t>sage_starter.xlsx</w:t>
      </w:r>
      <w:r w:rsidR="002A7D56" w:rsidRPr="00805727">
        <w:t xml:space="preserve"> in this lesson</w:t>
      </w:r>
      <w:r w:rsidR="00BC04A2">
        <w:t>’</w:t>
      </w:r>
      <w:r w:rsidR="002A7D56" w:rsidRPr="00805727">
        <w:t>s Learning Activity Resources</w:t>
      </w:r>
      <w:r w:rsidR="002A7D56">
        <w:t>.</w:t>
      </w:r>
    </w:p>
    <w:p w14:paraId="16EEA214" w14:textId="77777777" w:rsidR="002A7D56" w:rsidRDefault="002A7D56" w:rsidP="002A7D56">
      <w:pPr>
        <w:pStyle w:val="Heading4"/>
      </w:pPr>
      <w:r>
        <w:t>Instructions</w:t>
      </w:r>
    </w:p>
    <w:p w14:paraId="5BCC8EEA" w14:textId="442B8F96" w:rsidR="002A7D56" w:rsidRPr="002A7D56" w:rsidRDefault="002A7D56" w:rsidP="002A7D56">
      <w:r>
        <w:t xml:space="preserve">The following </w:t>
      </w:r>
      <w:r w:rsidR="00261F81">
        <w:t xml:space="preserve">steps </w:t>
      </w:r>
      <w:r>
        <w:t xml:space="preserve">are the general tasks that you need </w:t>
      </w:r>
      <w:r w:rsidRPr="002A7D56">
        <w:t>to perform during this try-it:</w:t>
      </w:r>
    </w:p>
    <w:p w14:paraId="519382F2" w14:textId="3143D496" w:rsidR="002A7D56" w:rsidRPr="002A7D56" w:rsidRDefault="002A7D56" w:rsidP="003827C0">
      <w:pPr>
        <w:pStyle w:val="Bulletlevel1"/>
      </w:pPr>
      <w:r>
        <w:t xml:space="preserve">Use the </w:t>
      </w:r>
      <w:r w:rsidRPr="002A7D56">
        <w:rPr>
          <w:rStyle w:val="Inlinebold"/>
        </w:rPr>
        <w:t>Move Chart</w:t>
      </w:r>
      <w:r w:rsidRPr="002A7D56">
        <w:t xml:space="preserve"> dialog </w:t>
      </w:r>
      <w:r w:rsidR="00261F81">
        <w:t xml:space="preserve">box </w:t>
      </w:r>
      <w:r w:rsidRPr="002A7D56">
        <w:t xml:space="preserve">to move the </w:t>
      </w:r>
      <w:r w:rsidR="00AC1E91">
        <w:t xml:space="preserve">line </w:t>
      </w:r>
      <w:r w:rsidRPr="002A7D56">
        <w:t xml:space="preserve">chart on the </w:t>
      </w:r>
      <w:r w:rsidRPr="002A7D56">
        <w:rPr>
          <w:rStyle w:val="Inlinebold"/>
        </w:rPr>
        <w:t>Summary</w:t>
      </w:r>
      <w:r w:rsidRPr="002A7D56">
        <w:t xml:space="preserve"> </w:t>
      </w:r>
      <w:r w:rsidR="00150D0A">
        <w:t>worksheet</w:t>
      </w:r>
      <w:r w:rsidRPr="002A7D56">
        <w:t xml:space="preserve"> to a new </w:t>
      </w:r>
      <w:r w:rsidR="00150D0A">
        <w:t>worksheet</w:t>
      </w:r>
      <w:r w:rsidRPr="002A7D56">
        <w:t xml:space="preserve"> with the name </w:t>
      </w:r>
      <w:proofErr w:type="spellStart"/>
      <w:r w:rsidRPr="002A7D56">
        <w:rPr>
          <w:rStyle w:val="Inlinebold"/>
        </w:rPr>
        <w:t>DetailChart</w:t>
      </w:r>
      <w:proofErr w:type="spellEnd"/>
      <w:r w:rsidRPr="002A7D56">
        <w:t>.</w:t>
      </w:r>
    </w:p>
    <w:p w14:paraId="231352E3" w14:textId="5CA983CA" w:rsidR="002A7D56" w:rsidRDefault="002A7D56" w:rsidP="002A7D56">
      <w:pPr>
        <w:pStyle w:val="Heading2"/>
      </w:pPr>
      <w:bookmarkStart w:id="180" w:name="_Toc37688241"/>
      <w:r>
        <w:lastRenderedPageBreak/>
        <w:t>Wrap</w:t>
      </w:r>
      <w:r w:rsidR="00BC04A2">
        <w:t>-</w:t>
      </w:r>
      <w:r>
        <w:t>up</w:t>
      </w:r>
      <w:bookmarkEnd w:id="180"/>
    </w:p>
    <w:p w14:paraId="375F8131" w14:textId="77777777" w:rsidR="002A7D56" w:rsidRPr="002A7D56" w:rsidRDefault="002A7D56" w:rsidP="002A7D56">
      <w:r>
        <w:t xml:space="preserve">Use these questions to check what you learned in this lesson: </w:t>
      </w:r>
    </w:p>
    <w:p w14:paraId="65EC0D84" w14:textId="7D619CA9" w:rsidR="002A7D56" w:rsidRPr="002A7D56" w:rsidRDefault="002A7D56" w:rsidP="00C53F72">
      <w:pPr>
        <w:pStyle w:val="Numberedlist1"/>
        <w:numPr>
          <w:ilvl w:val="0"/>
          <w:numId w:val="29"/>
        </w:numPr>
      </w:pPr>
      <w:bookmarkStart w:id="181" w:name="_Hlk25157623"/>
      <w:r>
        <w:t>W</w:t>
      </w:r>
      <w:r w:rsidRPr="002A7D56">
        <w:t xml:space="preserve">hat is the effect of marking a graphic element as </w:t>
      </w:r>
      <w:r w:rsidR="00BC04A2">
        <w:t>“</w:t>
      </w:r>
      <w:r w:rsidRPr="002A7D56">
        <w:t>decorative</w:t>
      </w:r>
      <w:r w:rsidR="00BC04A2">
        <w:t>”</w:t>
      </w:r>
      <w:r w:rsidRPr="002A7D56">
        <w:t>?</w:t>
      </w:r>
      <w:bookmarkEnd w:id="181"/>
    </w:p>
    <w:p w14:paraId="2BCF5D31" w14:textId="77777777" w:rsidR="002A7D56" w:rsidRPr="002A7D56" w:rsidRDefault="002A7D56" w:rsidP="002A7D56">
      <w:pPr>
        <w:pStyle w:val="Prompt"/>
      </w:pPr>
      <w:r>
        <w:t>Select the correct option.</w:t>
      </w:r>
    </w:p>
    <w:p w14:paraId="4D36EB47" w14:textId="5DDE5DF9" w:rsidR="002A7D56" w:rsidRPr="002A7D56" w:rsidRDefault="002A7D56" w:rsidP="00C53F72">
      <w:pPr>
        <w:pStyle w:val="Numberedlist2"/>
        <w:numPr>
          <w:ilvl w:val="0"/>
          <w:numId w:val="30"/>
        </w:numPr>
      </w:pPr>
      <w:bookmarkStart w:id="182" w:name="_Hlk25157632"/>
      <w:r>
        <w:t xml:space="preserve">The object is </w:t>
      </w:r>
      <w:r w:rsidRPr="002A7D56">
        <w:t>locked and cannot be altered</w:t>
      </w:r>
      <w:r w:rsidR="000B495E">
        <w:t>.</w:t>
      </w:r>
    </w:p>
    <w:p w14:paraId="4EECF1C3" w14:textId="36C7FF36" w:rsidR="002A7D56" w:rsidRDefault="002A7D56" w:rsidP="00C53F72">
      <w:pPr>
        <w:pStyle w:val="Numberedlist2"/>
        <w:numPr>
          <w:ilvl w:val="0"/>
          <w:numId w:val="30"/>
        </w:numPr>
      </w:pPr>
      <w:r>
        <w:t>Data is disconnected from the chart so that it does not update</w:t>
      </w:r>
      <w:r w:rsidR="000B495E">
        <w:t>.</w:t>
      </w:r>
    </w:p>
    <w:p w14:paraId="7303A00D" w14:textId="1A8906AC" w:rsidR="002A7D56" w:rsidRDefault="002A7D56" w:rsidP="00C53F72">
      <w:pPr>
        <w:pStyle w:val="Numberedlist2"/>
        <w:numPr>
          <w:ilvl w:val="0"/>
          <w:numId w:val="30"/>
        </w:numPr>
      </w:pPr>
      <w:r>
        <w:t>The object becomes part of the workbook</w:t>
      </w:r>
      <w:r w:rsidR="00BC04A2">
        <w:t>’</w:t>
      </w:r>
      <w:r>
        <w:t>s template</w:t>
      </w:r>
      <w:r w:rsidR="000B495E">
        <w:t>.</w:t>
      </w:r>
    </w:p>
    <w:p w14:paraId="6D20073C" w14:textId="24C3EB25" w:rsidR="002A7D56" w:rsidRPr="008C4CA7" w:rsidRDefault="002A7D56" w:rsidP="00C53F72">
      <w:pPr>
        <w:pStyle w:val="Numberedlist2"/>
        <w:numPr>
          <w:ilvl w:val="0"/>
          <w:numId w:val="30"/>
        </w:numPr>
      </w:pPr>
      <w:bookmarkStart w:id="183" w:name="_Hlk28186319"/>
      <w:r>
        <w:t xml:space="preserve">Screen readers </w:t>
      </w:r>
      <w:r w:rsidR="000B495E">
        <w:t>will</w:t>
      </w:r>
      <w:r>
        <w:t xml:space="preserve"> notify users that it does</w:t>
      </w:r>
      <w:r w:rsidR="000B495E">
        <w:t>n</w:t>
      </w:r>
      <w:r w:rsidR="00BC04A2">
        <w:t>’</w:t>
      </w:r>
      <w:r w:rsidR="000B495E">
        <w:t>t</w:t>
      </w:r>
      <w:r>
        <w:t xml:space="preserve"> contain information</w:t>
      </w:r>
      <w:bookmarkEnd w:id="182"/>
      <w:r w:rsidR="000B495E">
        <w:t>.</w:t>
      </w:r>
      <w:bookmarkEnd w:id="183"/>
    </w:p>
    <w:p w14:paraId="00C27406" w14:textId="18A906F2" w:rsidR="002A7D56" w:rsidRDefault="002A7D56" w:rsidP="002A7D56">
      <w:pPr>
        <w:pStyle w:val="Numberedlist1"/>
      </w:pPr>
      <w:bookmarkStart w:id="184" w:name="_Hlk25157590"/>
      <w:r>
        <w:t>Which data arrangement is ideal for a pie chart?</w:t>
      </w:r>
      <w:bookmarkEnd w:id="184"/>
    </w:p>
    <w:p w14:paraId="3EE9BAF5" w14:textId="77777777" w:rsidR="002A7D56" w:rsidRPr="002A7D56" w:rsidRDefault="002A7D56" w:rsidP="002A7D56">
      <w:pPr>
        <w:pStyle w:val="Prompt"/>
      </w:pPr>
      <w:r>
        <w:t>Select the correct option.</w:t>
      </w:r>
    </w:p>
    <w:p w14:paraId="27B62C5D" w14:textId="77777777" w:rsidR="002A7D56" w:rsidRPr="002A7D56" w:rsidRDefault="002A7D56" w:rsidP="00C53F72">
      <w:pPr>
        <w:pStyle w:val="Numberedlist2"/>
        <w:numPr>
          <w:ilvl w:val="0"/>
          <w:numId w:val="31"/>
        </w:numPr>
      </w:pPr>
      <w:bookmarkStart w:id="185" w:name="_Hlk25157602"/>
      <w:r>
        <w:t>Multiple rows and columns of data</w:t>
      </w:r>
    </w:p>
    <w:p w14:paraId="12D0A52F" w14:textId="0B20A5B7" w:rsidR="002A7D56" w:rsidRDefault="002A7D56" w:rsidP="00C53F72">
      <w:pPr>
        <w:pStyle w:val="Numberedlist2"/>
        <w:numPr>
          <w:ilvl w:val="0"/>
          <w:numId w:val="31"/>
        </w:numPr>
      </w:pPr>
      <w:r>
        <w:t>A single row or column of data</w:t>
      </w:r>
    </w:p>
    <w:p w14:paraId="695DB4CB" w14:textId="77777777" w:rsidR="002A7D56" w:rsidRDefault="002A7D56" w:rsidP="00C53F72">
      <w:pPr>
        <w:pStyle w:val="Numberedlist2"/>
        <w:numPr>
          <w:ilvl w:val="0"/>
          <w:numId w:val="31"/>
        </w:numPr>
      </w:pPr>
      <w:r>
        <w:t>A single cell of conditionally formatted data</w:t>
      </w:r>
    </w:p>
    <w:p w14:paraId="4AEDBCD7" w14:textId="77777777" w:rsidR="002A7D56" w:rsidRPr="008C4CA7" w:rsidRDefault="002A7D56" w:rsidP="00C53F72">
      <w:pPr>
        <w:pStyle w:val="Numberedlist2"/>
        <w:numPr>
          <w:ilvl w:val="0"/>
          <w:numId w:val="31"/>
        </w:numPr>
      </w:pPr>
      <w:r>
        <w:t>Any number of rows and columns; however, data must be in a table</w:t>
      </w:r>
      <w:bookmarkEnd w:id="185"/>
    </w:p>
    <w:p w14:paraId="1D726FEE" w14:textId="77777777" w:rsidR="002A7D56" w:rsidRDefault="002A7D56" w:rsidP="002A7D56">
      <w:pPr>
        <w:pStyle w:val="Numberedlist1"/>
      </w:pPr>
      <w:bookmarkStart w:id="186" w:name="_Hlk25157529"/>
      <w:r>
        <w:t xml:space="preserve">What is the preferred length of </w:t>
      </w:r>
      <w:r w:rsidRPr="00BC04A2">
        <w:t>Alt Text</w:t>
      </w:r>
      <w:r>
        <w:t>?</w:t>
      </w:r>
      <w:bookmarkEnd w:id="186"/>
    </w:p>
    <w:p w14:paraId="4A3CBF8C" w14:textId="68B1B37F" w:rsidR="002A7D56" w:rsidRPr="002A7D56" w:rsidRDefault="002A7D56" w:rsidP="002A7D56">
      <w:pPr>
        <w:pStyle w:val="Prompt"/>
      </w:pPr>
      <w:r>
        <w:t xml:space="preserve">Select </w:t>
      </w:r>
      <w:r w:rsidRPr="002A7D56">
        <w:t>the correct option.</w:t>
      </w:r>
    </w:p>
    <w:p w14:paraId="178D3FA5" w14:textId="77777777" w:rsidR="002A7D56" w:rsidRPr="002A7D56" w:rsidRDefault="002A7D56" w:rsidP="00C53F72">
      <w:pPr>
        <w:pStyle w:val="Numberedlist2"/>
        <w:numPr>
          <w:ilvl w:val="0"/>
          <w:numId w:val="32"/>
        </w:numPr>
      </w:pPr>
      <w:bookmarkStart w:id="187" w:name="_Hlk25157578"/>
      <w:r>
        <w:t>A few words</w:t>
      </w:r>
    </w:p>
    <w:p w14:paraId="20CF51FE" w14:textId="7E820497" w:rsidR="002A7D56" w:rsidRPr="002A7D56" w:rsidRDefault="002A7D56" w:rsidP="00C53F72">
      <w:pPr>
        <w:pStyle w:val="Numberedlist2"/>
        <w:numPr>
          <w:ilvl w:val="0"/>
          <w:numId w:val="32"/>
        </w:numPr>
      </w:pPr>
      <w:r>
        <w:t>One or two sentences</w:t>
      </w:r>
    </w:p>
    <w:p w14:paraId="4C8947D4" w14:textId="77777777" w:rsidR="002A7D56" w:rsidRPr="002A7D56" w:rsidRDefault="002A7D56" w:rsidP="00C53F72">
      <w:pPr>
        <w:pStyle w:val="Numberedlist2"/>
        <w:numPr>
          <w:ilvl w:val="0"/>
          <w:numId w:val="32"/>
        </w:numPr>
      </w:pPr>
      <w:r>
        <w:t>One or two paragraphs</w:t>
      </w:r>
      <w:bookmarkEnd w:id="187"/>
    </w:p>
    <w:p w14:paraId="49955F97" w14:textId="4BA0CA57" w:rsidR="002A7D56" w:rsidRPr="005901EA" w:rsidRDefault="002A7D56" w:rsidP="002A7D56">
      <w:pPr>
        <w:pStyle w:val="Numberedlist1"/>
      </w:pPr>
      <w:bookmarkStart w:id="188" w:name="_Hlk25157486"/>
      <w:r>
        <w:t xml:space="preserve">To remove a chart from the current worksheet and place it on a newly created worksheet, use the </w:t>
      </w:r>
      <w:sdt>
        <w:sdtPr>
          <w:alias w:val="Question 4"/>
          <w:tag w:val="Question 4"/>
          <w:id w:val="295874734"/>
          <w:lock w:val="sdtLocked"/>
          <w:placeholder>
            <w:docPart w:val="A43A8BEF9F9D4B0FBE6EAE2D8540EA07"/>
          </w:placeholder>
          <w:showingPlcHdr/>
        </w:sdtPr>
        <w:sdtEndPr/>
        <w:sdtContent>
          <w:r w:rsidR="0085144A">
            <w:rPr>
              <w:rStyle w:val="Inlinebold"/>
            </w:rPr>
            <w:t>Select here to enter text.</w:t>
          </w:r>
        </w:sdtContent>
      </w:sdt>
      <w:r>
        <w:t xml:space="preserve"> dialog box.</w:t>
      </w:r>
      <w:bookmarkEnd w:id="188"/>
    </w:p>
    <w:p w14:paraId="2901ADCE" w14:textId="3DF801DA" w:rsidR="002A7D56" w:rsidRDefault="002A7D56" w:rsidP="002A7D56">
      <w:pPr>
        <w:pStyle w:val="Numberedlist1"/>
      </w:pPr>
      <w:bookmarkStart w:id="189" w:name="_Hlk25157457"/>
      <w:r>
        <w:t xml:space="preserve">Visual elements that do not contain any information should be marked as </w:t>
      </w:r>
      <w:sdt>
        <w:sdtPr>
          <w:alias w:val="Question 5"/>
          <w:tag w:val="Question 5"/>
          <w:id w:val="1413200599"/>
          <w:lock w:val="sdtLocked"/>
          <w:placeholder>
            <w:docPart w:val="E1B7E883514B4E538D22381823D2BAAB"/>
          </w:placeholder>
          <w:showingPlcHdr/>
        </w:sdtPr>
        <w:sdtEndPr/>
        <w:sdtContent>
          <w:r w:rsidR="0085144A">
            <w:rPr>
              <w:rStyle w:val="Inlinebold"/>
            </w:rPr>
            <w:t>Select here to enter text.</w:t>
          </w:r>
        </w:sdtContent>
      </w:sdt>
      <w:r>
        <w:t>.</w:t>
      </w:r>
      <w:bookmarkEnd w:id="189"/>
    </w:p>
    <w:p w14:paraId="4075791A" w14:textId="15DCDEA2" w:rsidR="002A7D56" w:rsidRPr="002A7D56" w:rsidRDefault="002A7D56" w:rsidP="002A7D56">
      <w:pPr>
        <w:pStyle w:val="Prompt"/>
      </w:pP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2A7D56" w14:paraId="01A16B23" w14:textId="77777777" w:rsidTr="00163F71">
        <w:tc>
          <w:tcPr>
            <w:tcW w:w="1703" w:type="dxa"/>
          </w:tcPr>
          <w:p w14:paraId="08FE72DE" w14:textId="77777777" w:rsidR="002A7D56" w:rsidRPr="002A7D56" w:rsidRDefault="002A7D56" w:rsidP="002A7D56">
            <w:r w:rsidRPr="002A7D56">
              <w:rPr>
                <w:noProof/>
              </w:rPr>
              <w:drawing>
                <wp:inline distT="0" distB="0" distL="0" distR="0" wp14:anchorId="7FC7A0CA" wp14:editId="5B35C236">
                  <wp:extent cx="720000" cy="720000"/>
                  <wp:effectExtent l="0" t="0" r="4445" b="4445"/>
                  <wp:docPr id="43"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248975E8" w14:textId="77777777" w:rsidR="002A7D56" w:rsidRPr="002A7D56" w:rsidRDefault="002A7D56" w:rsidP="002A7D56">
            <w:pPr>
              <w:pStyle w:val="Readeraids"/>
            </w:pPr>
            <w:r>
              <w:t>Additional information</w:t>
            </w:r>
          </w:p>
          <w:p w14:paraId="487D1528" w14:textId="771253B8" w:rsidR="002A7D56" w:rsidRPr="002A7D56" w:rsidRDefault="002A7D56" w:rsidP="002A7D56">
            <w:r>
              <w:t xml:space="preserve">For more information </w:t>
            </w:r>
            <w:r w:rsidRPr="002A7D56">
              <w:t>on writing effective Alt Text, go to</w:t>
            </w:r>
            <w:r w:rsidR="00BC04A2">
              <w:t>:</w:t>
            </w:r>
            <w:r w:rsidRPr="002A7D56">
              <w:t xml:space="preserve"> </w:t>
            </w:r>
            <w:hyperlink r:id="rId55" w:history="1">
              <w:r w:rsidRPr="002A7D56">
                <w:rPr>
                  <w:rStyle w:val="Hyperlink"/>
                </w:rPr>
                <w:t>Everything you need to know to write effective alt text</w:t>
              </w:r>
            </w:hyperlink>
          </w:p>
        </w:tc>
      </w:tr>
    </w:tbl>
    <w:p w14:paraId="23BDBB7F" w14:textId="79B5F3C4" w:rsidR="00B1546F" w:rsidRDefault="00B1546F" w:rsidP="00B1546F">
      <w:pPr>
        <w:pStyle w:val="Heading1"/>
      </w:pPr>
      <w:bookmarkStart w:id="190" w:name="_Toc37688242"/>
      <w:r>
        <w:lastRenderedPageBreak/>
        <w:t xml:space="preserve">Lesson 3: Editing </w:t>
      </w:r>
      <w:r w:rsidR="00BD5B1F">
        <w:t>c</w:t>
      </w:r>
      <w:r>
        <w:t>harts</w:t>
      </w:r>
      <w:bookmarkEnd w:id="190"/>
    </w:p>
    <w:p w14:paraId="40CEB627" w14:textId="77777777" w:rsidR="00B1546F" w:rsidRPr="005B6C37" w:rsidRDefault="00B1546F" w:rsidP="00B1546F">
      <w:pPr>
        <w:pStyle w:val="Heading2"/>
      </w:pPr>
      <w:bookmarkStart w:id="191" w:name="_Toc37688243"/>
      <w:r w:rsidRPr="005B6C37">
        <w:t>Overview</w:t>
      </w:r>
      <w:bookmarkEnd w:id="191"/>
    </w:p>
    <w:p w14:paraId="552EC6CA" w14:textId="6F276383" w:rsidR="00B1546F" w:rsidRPr="00B1546F" w:rsidRDefault="00B1546F" w:rsidP="00B1546F">
      <w:r>
        <w:t xml:space="preserve">This lesson will focus on </w:t>
      </w:r>
      <w:r w:rsidRPr="00B1546F">
        <w:t xml:space="preserve">how to edit a chart after </w:t>
      </w:r>
      <w:r w:rsidR="00EF3492">
        <w:t>you</w:t>
      </w:r>
      <w:r w:rsidR="00BC04A2">
        <w:t>’</w:t>
      </w:r>
      <w:r w:rsidR="00EF3492">
        <w:t>ve created it</w:t>
      </w:r>
      <w:r w:rsidRPr="00B1546F">
        <w:t>. You</w:t>
      </w:r>
      <w:r w:rsidR="00BC04A2">
        <w:t>’</w:t>
      </w:r>
      <w:r w:rsidRPr="00B1546F">
        <w:t>ll learn how to add a data series to an existing chart, and you</w:t>
      </w:r>
      <w:r w:rsidR="00BC04A2">
        <w:t>’</w:t>
      </w:r>
      <w:r w:rsidRPr="00B1546F">
        <w:t xml:space="preserve">ll find out how to switch between </w:t>
      </w:r>
      <w:r w:rsidR="00EF3492">
        <w:t>r</w:t>
      </w:r>
      <w:r w:rsidRPr="00B1546F">
        <w:t xml:space="preserve">ows and </w:t>
      </w:r>
      <w:r w:rsidR="00EF3492">
        <w:t>c</w:t>
      </w:r>
      <w:r w:rsidRPr="00B1546F">
        <w:t>olumns in your charts.</w:t>
      </w:r>
    </w:p>
    <w:p w14:paraId="7E8D1E4D" w14:textId="04A4062E" w:rsidR="00B1546F" w:rsidRDefault="00B1546F" w:rsidP="00B1546F">
      <w:pPr>
        <w:pStyle w:val="Heading2"/>
      </w:pPr>
      <w:bookmarkStart w:id="192" w:name="_Toc37688244"/>
      <w:r>
        <w:t>Warm</w:t>
      </w:r>
      <w:r w:rsidR="00BC04A2">
        <w:t>-</w:t>
      </w:r>
      <w:r>
        <w:t>up</w:t>
      </w:r>
      <w:bookmarkEnd w:id="192"/>
    </w:p>
    <w:p w14:paraId="06D077E5" w14:textId="04377DC6" w:rsidR="00B1546F" w:rsidRPr="00B1546F" w:rsidRDefault="00B1546F" w:rsidP="00B1546F">
      <w:r>
        <w:t>Use these questions to find out what you already know about this lesson</w:t>
      </w:r>
      <w:r w:rsidR="00BC04A2">
        <w:t>’</w:t>
      </w:r>
      <w:r>
        <w:t>s topics:</w:t>
      </w:r>
    </w:p>
    <w:p w14:paraId="16F5EBAF" w14:textId="2DD62254" w:rsidR="008A4EB1" w:rsidRDefault="008A4EB1" w:rsidP="00C53F72">
      <w:pPr>
        <w:pStyle w:val="Numberedlist1"/>
        <w:numPr>
          <w:ilvl w:val="0"/>
          <w:numId w:val="91"/>
        </w:numPr>
      </w:pPr>
      <w:bookmarkStart w:id="193" w:name="_Hlk25157910"/>
      <w:r>
        <w:t xml:space="preserve">Which of the following </w:t>
      </w:r>
      <w:r w:rsidR="00EF3492">
        <w:t xml:space="preserve">terms </w:t>
      </w:r>
      <w:r>
        <w:t>refers to a row or column of data in a worksheet that is plotted in a chart?</w:t>
      </w:r>
      <w:bookmarkEnd w:id="193"/>
    </w:p>
    <w:p w14:paraId="735F60BA" w14:textId="612F1AC4" w:rsidR="008A4EB1" w:rsidRPr="00B1546F" w:rsidRDefault="008A4EB1" w:rsidP="008A4EB1">
      <w:pPr>
        <w:pStyle w:val="Prompt"/>
      </w:pPr>
      <w:r>
        <w:t>Select the correct option</w:t>
      </w:r>
      <w:r w:rsidRPr="00B1546F">
        <w:t>.</w:t>
      </w:r>
    </w:p>
    <w:p w14:paraId="2D0EBCB4" w14:textId="1522C477" w:rsidR="008A4EB1" w:rsidRPr="00B1546F" w:rsidRDefault="008A4EB1" w:rsidP="00C53F72">
      <w:pPr>
        <w:pStyle w:val="Numberedlist2"/>
        <w:numPr>
          <w:ilvl w:val="0"/>
          <w:numId w:val="92"/>
        </w:numPr>
      </w:pPr>
      <w:bookmarkStart w:id="194" w:name="_Hlk25157921"/>
      <w:r>
        <w:t>A data series</w:t>
      </w:r>
    </w:p>
    <w:p w14:paraId="296A060E" w14:textId="4A2EB713" w:rsidR="008A4EB1" w:rsidRPr="008A4EB1" w:rsidRDefault="008A4EB1" w:rsidP="00C53F72">
      <w:pPr>
        <w:pStyle w:val="Numberedlist2"/>
        <w:numPr>
          <w:ilvl w:val="0"/>
          <w:numId w:val="92"/>
        </w:numPr>
      </w:pPr>
      <w:r>
        <w:t>Axis</w:t>
      </w:r>
    </w:p>
    <w:p w14:paraId="6377178F" w14:textId="28D75D67" w:rsidR="008A4EB1" w:rsidRDefault="008A4EB1" w:rsidP="00C53F72">
      <w:pPr>
        <w:pStyle w:val="Numberedlist2"/>
        <w:numPr>
          <w:ilvl w:val="0"/>
          <w:numId w:val="92"/>
        </w:numPr>
      </w:pPr>
      <w:r>
        <w:t xml:space="preserve">Data </w:t>
      </w:r>
      <w:r w:rsidR="00EF3492">
        <w:t>l</w:t>
      </w:r>
      <w:r>
        <w:t>abel</w:t>
      </w:r>
    </w:p>
    <w:p w14:paraId="6ACFA5EF" w14:textId="15D29AC1" w:rsidR="008A4EB1" w:rsidRDefault="008A4EB1" w:rsidP="00C53F72">
      <w:pPr>
        <w:pStyle w:val="Numberedlist2"/>
        <w:numPr>
          <w:ilvl w:val="0"/>
          <w:numId w:val="92"/>
        </w:numPr>
      </w:pPr>
      <w:r>
        <w:t xml:space="preserve">Data </w:t>
      </w:r>
      <w:r w:rsidR="00EF3492">
        <w:t>t</w:t>
      </w:r>
      <w:r>
        <w:t>able</w:t>
      </w:r>
      <w:bookmarkEnd w:id="194"/>
    </w:p>
    <w:p w14:paraId="113AAD26" w14:textId="775B9ECF" w:rsidR="00B1546F" w:rsidRDefault="008A4EB1" w:rsidP="008A4EB1">
      <w:pPr>
        <w:pStyle w:val="Numberedlist1"/>
      </w:pPr>
      <w:bookmarkStart w:id="195" w:name="_Hlk25157937"/>
      <w:r>
        <w:t>You added data to the worksheet after the chart was created</w:t>
      </w:r>
      <w:r w:rsidR="00DA5324">
        <w:t xml:space="preserve">. </w:t>
      </w:r>
      <w:r w:rsidR="00B1546F">
        <w:t>Why might you need to add more data to a chart?</w:t>
      </w:r>
      <w:bookmarkEnd w:id="195"/>
    </w:p>
    <w:p w14:paraId="131145DB" w14:textId="77777777" w:rsidR="00B1546F" w:rsidRPr="00B1546F" w:rsidRDefault="00B1546F" w:rsidP="00B1546F">
      <w:pPr>
        <w:pStyle w:val="Prompt"/>
      </w:pPr>
      <w:r>
        <w:t xml:space="preserve">Select </w:t>
      </w:r>
      <w:r w:rsidRPr="00B1546F">
        <w:t>all that apply.</w:t>
      </w:r>
    </w:p>
    <w:p w14:paraId="18B18BC6" w14:textId="71D7BE34" w:rsidR="00B1546F" w:rsidRPr="00B1546F" w:rsidRDefault="00B1546F" w:rsidP="00C53F72">
      <w:pPr>
        <w:pStyle w:val="Numberedlist2"/>
        <w:numPr>
          <w:ilvl w:val="0"/>
          <w:numId w:val="93"/>
        </w:numPr>
      </w:pPr>
      <w:bookmarkStart w:id="196" w:name="_Hlk25157947"/>
      <w:r>
        <w:t>You did</w:t>
      </w:r>
      <w:r w:rsidR="00EF3492">
        <w:t>n</w:t>
      </w:r>
      <w:r w:rsidR="00BC04A2">
        <w:t>’</w:t>
      </w:r>
      <w:r w:rsidR="00EF3492">
        <w:t>t</w:t>
      </w:r>
      <w:r>
        <w:t xml:space="preserve"> select </w:t>
      </w:r>
      <w:r w:rsidRPr="00B1546F">
        <w:t>all the data when you created the chart</w:t>
      </w:r>
      <w:r w:rsidR="00EF3492">
        <w:t>.</w:t>
      </w:r>
    </w:p>
    <w:p w14:paraId="6E4BDAA8" w14:textId="24F868E5" w:rsidR="00B1546F" w:rsidRDefault="00B1546F" w:rsidP="00C53F72">
      <w:pPr>
        <w:pStyle w:val="Numberedlist2"/>
        <w:numPr>
          <w:ilvl w:val="0"/>
          <w:numId w:val="93"/>
        </w:numPr>
      </w:pPr>
      <w:r>
        <w:t xml:space="preserve">You want to switch the </w:t>
      </w:r>
      <w:r w:rsidR="00EF3492">
        <w:t>r</w:t>
      </w:r>
      <w:r>
        <w:t xml:space="preserve">ows and </w:t>
      </w:r>
      <w:r w:rsidR="00EF3492">
        <w:t>c</w:t>
      </w:r>
      <w:r>
        <w:t>olumns in the chart</w:t>
      </w:r>
      <w:r w:rsidR="00EF3492">
        <w:t>.</w:t>
      </w:r>
    </w:p>
    <w:p w14:paraId="6F1053EB" w14:textId="7CA8BAD6" w:rsidR="00B1546F" w:rsidRDefault="00B1546F" w:rsidP="00C53F72">
      <w:pPr>
        <w:pStyle w:val="Numberedlist2"/>
        <w:numPr>
          <w:ilvl w:val="0"/>
          <w:numId w:val="93"/>
        </w:numPr>
      </w:pPr>
      <w:r>
        <w:t>You want to move the chart to another worksheet</w:t>
      </w:r>
      <w:r w:rsidR="00EF3492">
        <w:t>.</w:t>
      </w:r>
    </w:p>
    <w:p w14:paraId="607045FF" w14:textId="64E8C41F" w:rsidR="00B1546F" w:rsidRDefault="00B1546F" w:rsidP="00C53F72">
      <w:pPr>
        <w:pStyle w:val="Numberedlist2"/>
        <w:numPr>
          <w:ilvl w:val="0"/>
          <w:numId w:val="93"/>
        </w:numPr>
      </w:pPr>
      <w:r>
        <w:t xml:space="preserve">You want to add the chart to a PowerPoint presentation or </w:t>
      </w:r>
      <w:r w:rsidR="00EF3492">
        <w:t xml:space="preserve">Microsoft </w:t>
      </w:r>
      <w:r>
        <w:t>Word document</w:t>
      </w:r>
      <w:r w:rsidR="00EF3492">
        <w:t>.</w:t>
      </w:r>
    </w:p>
    <w:p w14:paraId="4E3A2991" w14:textId="70149DF3" w:rsidR="00B1546F" w:rsidRDefault="00B1546F" w:rsidP="00C53F72">
      <w:pPr>
        <w:pStyle w:val="Numberedlist2"/>
        <w:numPr>
          <w:ilvl w:val="0"/>
          <w:numId w:val="93"/>
        </w:numPr>
      </w:pPr>
      <w:r>
        <w:t>You added data to the worksheet after the chart was created</w:t>
      </w:r>
      <w:bookmarkEnd w:id="196"/>
      <w:r w:rsidR="00EF3492">
        <w:t>.</w:t>
      </w:r>
    </w:p>
    <w:p w14:paraId="58D21EBF" w14:textId="77777777" w:rsidR="00EC7004" w:rsidRDefault="00EC7004" w:rsidP="005616A5">
      <w:pPr>
        <w:rPr>
          <w:szCs w:val="24"/>
        </w:rPr>
      </w:pPr>
      <w:bookmarkStart w:id="197" w:name="_Hlk25157961"/>
      <w:r>
        <w:br w:type="page"/>
      </w:r>
    </w:p>
    <w:p w14:paraId="28598907" w14:textId="51197609" w:rsidR="00B1546F" w:rsidRDefault="00B1546F" w:rsidP="00B1546F">
      <w:pPr>
        <w:pStyle w:val="Numberedlist1"/>
      </w:pPr>
      <w:r>
        <w:lastRenderedPageBreak/>
        <w:t xml:space="preserve">Which of the following </w:t>
      </w:r>
      <w:r w:rsidR="00BE732A">
        <w:t xml:space="preserve">explanations </w:t>
      </w:r>
      <w:r>
        <w:t xml:space="preserve">are reasons to switch the </w:t>
      </w:r>
      <w:r w:rsidR="00BE732A">
        <w:t>r</w:t>
      </w:r>
      <w:r>
        <w:t xml:space="preserve">ows and </w:t>
      </w:r>
      <w:r w:rsidR="00BE732A">
        <w:t>c</w:t>
      </w:r>
      <w:r>
        <w:t>olumns on a chart?</w:t>
      </w:r>
      <w:bookmarkEnd w:id="197"/>
    </w:p>
    <w:p w14:paraId="0DEA93DC" w14:textId="77777777" w:rsidR="00B1546F" w:rsidRPr="00B1546F" w:rsidRDefault="00B1546F" w:rsidP="00B1546F">
      <w:pPr>
        <w:pStyle w:val="Prompt"/>
      </w:pPr>
      <w:r w:rsidRPr="00FD5A49">
        <w:t>Select all that apply.</w:t>
      </w:r>
    </w:p>
    <w:p w14:paraId="7B3708E1" w14:textId="0D34EEE5" w:rsidR="00B1546F" w:rsidRPr="00B1546F" w:rsidRDefault="00B1546F" w:rsidP="00C53F72">
      <w:pPr>
        <w:pStyle w:val="Numberedlist2"/>
        <w:numPr>
          <w:ilvl w:val="0"/>
          <w:numId w:val="33"/>
        </w:numPr>
      </w:pPr>
      <w:bookmarkStart w:id="198" w:name="_Hlk25158003"/>
      <w:r>
        <w:t>To</w:t>
      </w:r>
      <w:r w:rsidRPr="00B1546F">
        <w:t xml:space="preserve"> change to a different chart type</w:t>
      </w:r>
      <w:r w:rsidR="00F532E1">
        <w:t>.</w:t>
      </w:r>
    </w:p>
    <w:p w14:paraId="095C9528" w14:textId="42BD8FF2" w:rsidR="00B1546F" w:rsidRDefault="00B1546F" w:rsidP="00C53F72">
      <w:pPr>
        <w:pStyle w:val="Numberedlist2"/>
        <w:numPr>
          <w:ilvl w:val="0"/>
          <w:numId w:val="33"/>
        </w:numPr>
      </w:pPr>
      <w:r>
        <w:t xml:space="preserve">To move the chart to a different </w:t>
      </w:r>
      <w:r w:rsidR="00150D0A">
        <w:t>worksheet</w:t>
      </w:r>
      <w:r w:rsidR="00F532E1">
        <w:t>.</w:t>
      </w:r>
    </w:p>
    <w:p w14:paraId="3FD2C4EC" w14:textId="66B20DF7" w:rsidR="00B1546F" w:rsidRDefault="00B1546F" w:rsidP="00C53F72">
      <w:pPr>
        <w:pStyle w:val="Numberedlist2"/>
        <w:numPr>
          <w:ilvl w:val="0"/>
          <w:numId w:val="33"/>
        </w:numPr>
      </w:pPr>
      <w:r>
        <w:t xml:space="preserve">To </w:t>
      </w:r>
      <w:r w:rsidR="006E64AA">
        <w:t>check</w:t>
      </w:r>
      <w:r>
        <w:t xml:space="preserve"> if you prefer to orient the chart differently</w:t>
      </w:r>
      <w:r w:rsidR="00F532E1">
        <w:t>.</w:t>
      </w:r>
    </w:p>
    <w:p w14:paraId="13D95DB7" w14:textId="31276F04" w:rsidR="00B1546F" w:rsidRDefault="00B1546F" w:rsidP="00C53F72">
      <w:pPr>
        <w:pStyle w:val="Numberedlist2"/>
        <w:numPr>
          <w:ilvl w:val="0"/>
          <w:numId w:val="33"/>
        </w:numPr>
      </w:pPr>
      <w:r>
        <w:t>To correct a column chart only rendering one column</w:t>
      </w:r>
      <w:r w:rsidR="00F532E1">
        <w:t>.</w:t>
      </w:r>
    </w:p>
    <w:p w14:paraId="14ECF001" w14:textId="50DAAFF6" w:rsidR="00B1546F" w:rsidRDefault="00B1546F" w:rsidP="00C53F72">
      <w:pPr>
        <w:pStyle w:val="Numberedlist2"/>
        <w:numPr>
          <w:ilvl w:val="0"/>
          <w:numId w:val="33"/>
        </w:numPr>
      </w:pPr>
      <w:r>
        <w:t>To correct a pie chart that is only displaying a category name</w:t>
      </w:r>
      <w:bookmarkEnd w:id="198"/>
      <w:r w:rsidR="00F532E1">
        <w:t>.</w:t>
      </w:r>
    </w:p>
    <w:p w14:paraId="60C00484" w14:textId="203605F8" w:rsidR="00B1546F" w:rsidRDefault="00B1546F" w:rsidP="00B1546F">
      <w:pPr>
        <w:pStyle w:val="Numberedlist1"/>
      </w:pPr>
      <w:bookmarkStart w:id="199" w:name="_Hlk25158035"/>
      <w:r>
        <w:t xml:space="preserve">The </w:t>
      </w:r>
      <w:sdt>
        <w:sdtPr>
          <w:alias w:val="Question 4"/>
          <w:tag w:val="Question 4"/>
          <w:id w:val="-1281337743"/>
          <w:lock w:val="sdtLocked"/>
          <w:placeholder>
            <w:docPart w:val="18A331E560AD4469B62A27453F020FBA"/>
          </w:placeholder>
          <w:showingPlcHdr/>
        </w:sdtPr>
        <w:sdtEndPr/>
        <w:sdtContent>
          <w:r w:rsidR="0085144A">
            <w:rPr>
              <w:rStyle w:val="Inlinebold"/>
            </w:rPr>
            <w:t>Select here to enter text.</w:t>
          </w:r>
        </w:sdtContent>
      </w:sdt>
      <w:r>
        <w:t>button allows you exclude some data from a chart.</w:t>
      </w:r>
      <w:bookmarkEnd w:id="199"/>
    </w:p>
    <w:p w14:paraId="417A37F6" w14:textId="05C98D15" w:rsidR="00B1546F" w:rsidRPr="00B1546F" w:rsidRDefault="00B1546F" w:rsidP="00B1546F">
      <w:pPr>
        <w:pStyle w:val="Prompt"/>
      </w:pPr>
      <w:r w:rsidRPr="00B1546F">
        <w:t xml:space="preserve"> </w:t>
      </w:r>
    </w:p>
    <w:p w14:paraId="08C1A373" w14:textId="23DABB59" w:rsidR="00B1546F" w:rsidRDefault="00B1546F" w:rsidP="00B1546F">
      <w:pPr>
        <w:pStyle w:val="Heading2"/>
      </w:pPr>
      <w:bookmarkStart w:id="200" w:name="_Toc37688245"/>
      <w:r>
        <w:t xml:space="preserve">Topic 1: Add </w:t>
      </w:r>
      <w:r w:rsidR="009968BC">
        <w:t xml:space="preserve">a </w:t>
      </w:r>
      <w:r w:rsidR="00BD5B1F">
        <w:t>d</w:t>
      </w:r>
      <w:r>
        <w:t xml:space="preserve">ata </w:t>
      </w:r>
      <w:r w:rsidR="00BD5B1F">
        <w:t>s</w:t>
      </w:r>
      <w:r>
        <w:t>eries</w:t>
      </w:r>
      <w:bookmarkEnd w:id="200"/>
    </w:p>
    <w:p w14:paraId="58D61D06" w14:textId="5381E022" w:rsidR="00B1546F" w:rsidRPr="00B1546F" w:rsidRDefault="00B1546F" w:rsidP="00B1546F">
      <w:r w:rsidRPr="00B1546F">
        <w:rPr>
          <w:noProof/>
        </w:rPr>
        <w:drawing>
          <wp:inline distT="0" distB="0" distL="0" distR="0" wp14:anchorId="4D941EC1" wp14:editId="38686D55">
            <wp:extent cx="302554" cy="365587"/>
            <wp:effectExtent l="0" t="0" r="2540" b="0"/>
            <wp:docPr id="1490664149" name="Picture 14906641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B1546F">
        <w:t xml:space="preserve"> A workbook in </w:t>
      </w:r>
      <w:r w:rsidR="009C7E25">
        <w:t>Excel</w:t>
      </w:r>
      <w:r w:rsidRPr="00B1546F">
        <w:t xml:space="preserve"> is often a </w:t>
      </w:r>
      <w:r w:rsidRPr="005616A5">
        <w:rPr>
          <w:rStyle w:val="Inlineitalic"/>
        </w:rPr>
        <w:t>living document</w:t>
      </w:r>
      <w:r w:rsidRPr="00B1546F">
        <w:t xml:space="preserve">. That is, you </w:t>
      </w:r>
      <w:r w:rsidR="00AA54B0">
        <w:t>can</w:t>
      </w:r>
      <w:r w:rsidRPr="00B1546F">
        <w:t xml:space="preserve"> continue to use the same workbook over a long period of time, adding more and more data. For example, if you use a spreadsheet to keep track of your personal budget for the month, </w:t>
      </w:r>
      <w:r w:rsidR="00620879">
        <w:t>you</w:t>
      </w:r>
      <w:r w:rsidR="00BC04A2">
        <w:t>’</w:t>
      </w:r>
      <w:r w:rsidR="00620879">
        <w:t>ll</w:t>
      </w:r>
      <w:r w:rsidRPr="00B1546F">
        <w:t xml:space="preserve"> want to keep using it when the month ends. Instead of creating a new workbook, you can just add a column of data for the new month. However, any charts you made to visualize your </w:t>
      </w:r>
      <w:r w:rsidR="00985752">
        <w:t>past months</w:t>
      </w:r>
      <w:r w:rsidR="00BC04A2">
        <w:t>’</w:t>
      </w:r>
      <w:r w:rsidR="00985752">
        <w:t xml:space="preserve"> </w:t>
      </w:r>
      <w:r w:rsidRPr="00B1546F">
        <w:t>budget</w:t>
      </w:r>
      <w:r w:rsidR="00985752">
        <w:t>s</w:t>
      </w:r>
      <w:r w:rsidRPr="00B1546F">
        <w:t xml:space="preserve"> are now missing the new month! </w:t>
      </w:r>
      <w:r>
        <w:t xml:space="preserve">Or perhaps you just made a mistake when you created the chart, leaving out a </w:t>
      </w:r>
      <w:r w:rsidR="00985752">
        <w:t>r</w:t>
      </w:r>
      <w:r>
        <w:t xml:space="preserve">ow or </w:t>
      </w:r>
      <w:r w:rsidR="00985752">
        <w:t>c</w:t>
      </w:r>
      <w:r>
        <w:t xml:space="preserve">olumn </w:t>
      </w:r>
      <w:r w:rsidR="00985752">
        <w:t xml:space="preserve">of data </w:t>
      </w:r>
      <w:r>
        <w:t xml:space="preserve">you intended to include. </w:t>
      </w:r>
      <w:r w:rsidRPr="00B1546F">
        <w:t>For these reasons</w:t>
      </w:r>
      <w:r w:rsidR="00AC2E57">
        <w:t xml:space="preserve"> and more</w:t>
      </w:r>
      <w:r w:rsidRPr="00B1546F">
        <w:t>, you need to be able to change which pieces of data are included in a chart.</w:t>
      </w:r>
    </w:p>
    <w:p w14:paraId="292466B1" w14:textId="48C9C0A2" w:rsidR="00B1546F" w:rsidRDefault="00B1546F" w:rsidP="00B1546F">
      <w:pPr>
        <w:pStyle w:val="Heading3"/>
      </w:pPr>
      <w:bookmarkStart w:id="201" w:name="_Toc37688246"/>
      <w:r>
        <w:t xml:space="preserve">Add a </w:t>
      </w:r>
      <w:r w:rsidR="00BD5B1F">
        <w:t>d</w:t>
      </w:r>
      <w:r>
        <w:t xml:space="preserve">ata </w:t>
      </w:r>
      <w:r w:rsidR="00BD5B1F">
        <w:t>s</w:t>
      </w:r>
      <w:r>
        <w:t xml:space="preserve">eries to </w:t>
      </w:r>
      <w:r w:rsidR="00BD5B1F">
        <w:t>y</w:t>
      </w:r>
      <w:r>
        <w:t xml:space="preserve">our </w:t>
      </w:r>
      <w:r w:rsidR="00BD5B1F">
        <w:t>c</w:t>
      </w:r>
      <w:r>
        <w:t>hart</w:t>
      </w:r>
      <w:bookmarkEnd w:id="201"/>
    </w:p>
    <w:p w14:paraId="74846346" w14:textId="2FA41F0A" w:rsidR="00B1546F" w:rsidRPr="00B1546F" w:rsidRDefault="00B1546F" w:rsidP="00B1546F">
      <w:r>
        <w:t xml:space="preserve">A </w:t>
      </w:r>
      <w:r w:rsidRPr="005616A5">
        <w:rPr>
          <w:rStyle w:val="Inlineitalic"/>
        </w:rPr>
        <w:t>data series</w:t>
      </w:r>
      <w:r>
        <w:t xml:space="preserve"> is a row or column of values </w:t>
      </w:r>
      <w:r w:rsidRPr="00B1546F">
        <w:t xml:space="preserve">in a worksheet. When you select the rows and columns of numbers to include in a chart, </w:t>
      </w:r>
      <w:r w:rsidR="00620879">
        <w:t>you</w:t>
      </w:r>
      <w:r w:rsidR="00BC04A2">
        <w:t>’</w:t>
      </w:r>
      <w:r w:rsidR="00620879">
        <w:t>re</w:t>
      </w:r>
      <w:r w:rsidRPr="00B1546F">
        <w:t xml:space="preserve"> selecting the data series you </w:t>
      </w:r>
      <w:r w:rsidR="00FB32B3">
        <w:t>want</w:t>
      </w:r>
      <w:r w:rsidRPr="00B1546F">
        <w:t xml:space="preserve"> to visualize.</w:t>
      </w:r>
    </w:p>
    <w:p w14:paraId="15E15F81" w14:textId="02970E6D" w:rsidR="00B1546F" w:rsidRDefault="00FB32B3" w:rsidP="00B1546F">
      <w:r>
        <w:t>Next, you s</w:t>
      </w:r>
      <w:r w:rsidR="00B1546F">
        <w:t>elect a chart</w:t>
      </w:r>
      <w:r>
        <w:t xml:space="preserve"> style</w:t>
      </w:r>
      <w:r w:rsidR="00B1546F">
        <w:t>.</w:t>
      </w:r>
      <w:r w:rsidR="00B1546F" w:rsidRPr="00B1546F">
        <w:t xml:space="preserve"> The data currently used as a source for the chart is indicated on the worksheet with sizing handles at the corners. The following screenshot depicts the source data for a selected pie chart</w:t>
      </w:r>
      <w:r>
        <w:t>.</w:t>
      </w:r>
    </w:p>
    <w:p w14:paraId="5B668123" w14:textId="69B4299F" w:rsidR="007E09DA" w:rsidRPr="00B1546F" w:rsidRDefault="007E09DA" w:rsidP="005616A5">
      <w:r>
        <w:rPr>
          <w:noProof/>
        </w:rPr>
        <w:lastRenderedPageBreak/>
        <w:drawing>
          <wp:inline distT="0" distB="0" distL="0" distR="0" wp14:anchorId="3FADA5C8" wp14:editId="55AC09DF">
            <wp:extent cx="6084000" cy="3042000"/>
            <wp:effectExtent l="19050" t="19050" r="12065" b="25400"/>
            <wp:docPr id="216" name="Picture 216" descr="Screenshot of the source data selected for a pie chart. The chart doesn't not include the data for Saturday or Sun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7486" r="20231" b="17199"/>
                    <a:stretch/>
                  </pic:blipFill>
                  <pic:spPr bwMode="auto">
                    <a:xfrm>
                      <a:off x="0" y="0"/>
                      <a:ext cx="6084000" cy="30420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2C44F4C6" w14:textId="77777777" w:rsidR="00B1546F" w:rsidRPr="00B1546F" w:rsidRDefault="00B1546F" w:rsidP="00EC7004">
      <w:pPr>
        <w:pStyle w:val="Caption"/>
      </w:pPr>
      <w:bookmarkStart w:id="202" w:name="_Ref23078789"/>
      <w:r>
        <w:t xml:space="preserve">Figure </w:t>
      </w:r>
      <w:r w:rsidRPr="00B1546F">
        <w:fldChar w:fldCharType="begin"/>
      </w:r>
      <w:r w:rsidRPr="00B1546F">
        <w:instrText xml:space="preserve"> SEQ Figure \* ARABIC </w:instrText>
      </w:r>
      <w:r w:rsidRPr="00B1546F">
        <w:fldChar w:fldCharType="separate"/>
      </w:r>
      <w:r w:rsidRPr="00B1546F">
        <w:t>18</w:t>
      </w:r>
      <w:r w:rsidRPr="00B1546F">
        <w:fldChar w:fldCharType="end"/>
      </w:r>
      <w:r w:rsidRPr="00B1546F">
        <w:t>: The source data for a pie chart</w:t>
      </w:r>
      <w:bookmarkEnd w:id="202"/>
    </w:p>
    <w:p w14:paraId="6C6F237A" w14:textId="61EC8168" w:rsidR="00B1546F" w:rsidRPr="00B1546F" w:rsidRDefault="00B1546F" w:rsidP="00B1546F">
      <w:r>
        <w:t>In th</w:t>
      </w:r>
      <w:r w:rsidR="00FB32B3">
        <w:t>is</w:t>
      </w:r>
      <w:r>
        <w:t xml:space="preserve"> example</w:t>
      </w:r>
      <w:r w:rsidRPr="00B1546F">
        <w:t xml:space="preserve">, the chart includes </w:t>
      </w:r>
      <w:r w:rsidR="00FB32B3" w:rsidRPr="00B1546F">
        <w:t xml:space="preserve">only </w:t>
      </w:r>
      <w:r w:rsidRPr="00B1546F">
        <w:t xml:space="preserve">data for Monday through Friday; Saturday and Sunday are not reflected. Select and drag the sizing handles to include all </w:t>
      </w:r>
      <w:r w:rsidR="00172B3F">
        <w:t xml:space="preserve">the </w:t>
      </w:r>
      <w:r w:rsidRPr="00B1546F">
        <w:t xml:space="preserve">data you want included in the chart. </w:t>
      </w:r>
      <w:r w:rsidR="00EB795B">
        <w:t xml:space="preserve">Alternatively, right-click or access the context menu </w:t>
      </w:r>
      <w:r w:rsidR="00EB795B" w:rsidRPr="00F41E6D">
        <w:t xml:space="preserve">on the chart and choose </w:t>
      </w:r>
      <w:r w:rsidR="00EB795B" w:rsidRPr="00F41E6D">
        <w:rPr>
          <w:rStyle w:val="Inlinebold"/>
        </w:rPr>
        <w:t>Select Data</w:t>
      </w:r>
      <w:r w:rsidR="00EB795B" w:rsidRPr="00F41E6D">
        <w:t xml:space="preserve"> from the context menu.</w:t>
      </w:r>
      <w:r w:rsidR="00EB795B">
        <w:t xml:space="preserve"> Then, edit the </w:t>
      </w:r>
      <w:r w:rsidR="00EB795B" w:rsidRPr="00862E3E">
        <w:rPr>
          <w:rStyle w:val="Inlinebold"/>
        </w:rPr>
        <w:t>Chart data range</w:t>
      </w:r>
      <w:r w:rsidR="00EB795B">
        <w:t xml:space="preserve"> box to the correct range. </w:t>
      </w:r>
      <w:r w:rsidRPr="00B1546F">
        <w:t>The following screenshot depicts the same chart with the new data included</w:t>
      </w:r>
      <w:r w:rsidR="00172B3F">
        <w:t>.</w:t>
      </w:r>
    </w:p>
    <w:p w14:paraId="27D9A41F" w14:textId="04321DE6" w:rsidR="007E09DA" w:rsidRPr="00B1546F" w:rsidRDefault="007E09DA" w:rsidP="00B1546F">
      <w:r>
        <w:rPr>
          <w:noProof/>
        </w:rPr>
        <w:drawing>
          <wp:inline distT="0" distB="0" distL="0" distR="0" wp14:anchorId="11B1BF0C" wp14:editId="4DFD41AF">
            <wp:extent cx="5929200" cy="2977200"/>
            <wp:effectExtent l="19050" t="19050" r="14605" b="13970"/>
            <wp:docPr id="218" name="Picture 218" descr="Screenshot of the source data for a selected pie chart. which now includes data for Saturday or Sun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7486" r="20601" b="17199"/>
                    <a:stretch/>
                  </pic:blipFill>
                  <pic:spPr bwMode="auto">
                    <a:xfrm>
                      <a:off x="0" y="0"/>
                      <a:ext cx="5929200" cy="29772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245831B" w14:textId="20402B02" w:rsidR="00B1546F" w:rsidRPr="00B1546F" w:rsidRDefault="00B1546F" w:rsidP="00EC7004">
      <w:pPr>
        <w:pStyle w:val="Caption"/>
      </w:pPr>
      <w:r>
        <w:t xml:space="preserve">Figure </w:t>
      </w:r>
      <w:r w:rsidRPr="00B1546F">
        <w:fldChar w:fldCharType="begin"/>
      </w:r>
      <w:r w:rsidRPr="00B1546F">
        <w:instrText xml:space="preserve"> SEQ Figure \* ARABIC </w:instrText>
      </w:r>
      <w:r w:rsidRPr="00B1546F">
        <w:fldChar w:fldCharType="separate"/>
      </w:r>
      <w:r w:rsidRPr="00B1546F">
        <w:t>19</w:t>
      </w:r>
      <w:r w:rsidRPr="00B1546F">
        <w:fldChar w:fldCharType="end"/>
      </w:r>
      <w:r w:rsidRPr="00B1546F">
        <w:t>: Source data for a pie chart</w:t>
      </w:r>
      <w:r w:rsidR="00625C3D">
        <w:t xml:space="preserve"> that</w:t>
      </w:r>
      <w:r w:rsidRPr="00B1546F">
        <w:t xml:space="preserve"> includ</w:t>
      </w:r>
      <w:r w:rsidR="00625C3D">
        <w:t>es</w:t>
      </w:r>
      <w:r w:rsidRPr="00B1546F">
        <w:t xml:space="preserve"> the two </w:t>
      </w:r>
      <w:r w:rsidR="00625C3D">
        <w:t>additional</w:t>
      </w:r>
      <w:r w:rsidRPr="00B1546F">
        <w:t xml:space="preserve"> columns of </w:t>
      </w:r>
      <w:r w:rsidR="00625C3D">
        <w:t>data</w:t>
      </w:r>
    </w:p>
    <w:p w14:paraId="1FC37FCC" w14:textId="14F36D74" w:rsidR="00B1546F" w:rsidRDefault="00B1546F" w:rsidP="00B1546F">
      <w:pPr>
        <w:pStyle w:val="Heading3"/>
      </w:pPr>
      <w:bookmarkStart w:id="203" w:name="_Toc37688247"/>
      <w:r>
        <w:lastRenderedPageBreak/>
        <w:t xml:space="preserve">Use </w:t>
      </w:r>
      <w:r w:rsidR="00BD5B1F">
        <w:t>s</w:t>
      </w:r>
      <w:r>
        <w:t xml:space="preserve">elect </w:t>
      </w:r>
      <w:r w:rsidR="00BD5B1F">
        <w:t>d</w:t>
      </w:r>
      <w:r>
        <w:t xml:space="preserve">ata to </w:t>
      </w:r>
      <w:r w:rsidR="00BD5B1F">
        <w:t>a</w:t>
      </w:r>
      <w:r>
        <w:t xml:space="preserve">dd and </w:t>
      </w:r>
      <w:r w:rsidR="00BD5B1F">
        <w:t>r</w:t>
      </w:r>
      <w:r>
        <w:t xml:space="preserve">emove </w:t>
      </w:r>
      <w:r w:rsidR="00BD5B1F">
        <w:t>s</w:t>
      </w:r>
      <w:r>
        <w:t xml:space="preserve">ource </w:t>
      </w:r>
      <w:r w:rsidR="00BD5B1F">
        <w:t>d</w:t>
      </w:r>
      <w:r>
        <w:t>ata</w:t>
      </w:r>
      <w:bookmarkEnd w:id="203"/>
    </w:p>
    <w:p w14:paraId="2A0A788C" w14:textId="39EE5474" w:rsidR="00B1546F" w:rsidRPr="00B1546F" w:rsidRDefault="00B1546F" w:rsidP="00B1546F">
      <w:r>
        <w:t xml:space="preserve">If you wish to exclude some data from your chart, or if your chart is </w:t>
      </w:r>
      <w:r w:rsidRPr="00B1546F">
        <w:t xml:space="preserve">on a separate worksheet from your data, you can use the </w:t>
      </w:r>
      <w:r w:rsidRPr="00B1546F">
        <w:rPr>
          <w:rStyle w:val="Inlinebold"/>
        </w:rPr>
        <w:t>Select Data Source</w:t>
      </w:r>
      <w:r w:rsidRPr="00B1546F">
        <w:t xml:space="preserve"> dialog box. To access the dialog</w:t>
      </w:r>
      <w:r w:rsidR="0050562E">
        <w:t xml:space="preserve"> box</w:t>
      </w:r>
      <w:r w:rsidRPr="00B1546F">
        <w:t xml:space="preserve">, right-click </w:t>
      </w:r>
      <w:r w:rsidR="00357DFC">
        <w:t xml:space="preserve">or access the context menu </w:t>
      </w:r>
      <w:r w:rsidRPr="00B1546F">
        <w:t>on the chart</w:t>
      </w:r>
      <w:r w:rsidR="0050562E">
        <w:t>,</w:t>
      </w:r>
      <w:r w:rsidRPr="00B1546F">
        <w:t xml:space="preserve"> and </w:t>
      </w:r>
      <w:r w:rsidR="0050562E">
        <w:t xml:space="preserve">then </w:t>
      </w:r>
      <w:r w:rsidRPr="00B1546F">
        <w:t xml:space="preserve">select </w:t>
      </w:r>
      <w:r w:rsidRPr="00B1546F">
        <w:rPr>
          <w:rStyle w:val="Inlinebold"/>
        </w:rPr>
        <w:t>Data Source</w:t>
      </w:r>
      <w:r w:rsidRPr="00B1546F">
        <w:t xml:space="preserve">. The </w:t>
      </w:r>
      <w:r w:rsidRPr="0050562E">
        <w:rPr>
          <w:rStyle w:val="Inlinebold"/>
        </w:rPr>
        <w:t>Select Data Source</w:t>
      </w:r>
      <w:r w:rsidRPr="00B1546F">
        <w:t xml:space="preserve"> dialog box is depicted in the following </w:t>
      </w:r>
      <w:r w:rsidR="00216A7D">
        <w:t>screenshot.</w:t>
      </w:r>
    </w:p>
    <w:p w14:paraId="4C2AA66B" w14:textId="360AE4F9" w:rsidR="008E134D" w:rsidRPr="00B1546F" w:rsidRDefault="008E134D" w:rsidP="00B1546F">
      <w:r>
        <w:rPr>
          <w:noProof/>
        </w:rPr>
        <w:drawing>
          <wp:inline distT="0" distB="0" distL="0" distR="0" wp14:anchorId="5AFEE38C" wp14:editId="4FD18C43">
            <wp:extent cx="5943600" cy="3388995"/>
            <wp:effectExtent l="19050" t="19050" r="19050" b="20955"/>
            <wp:docPr id="11" name="Picture 11" descr="Screenshot of the Select Data Source dialog box with data for Tuesday and Thursday 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88995"/>
                    </a:xfrm>
                    <a:prstGeom prst="rect">
                      <a:avLst/>
                    </a:prstGeom>
                    <a:noFill/>
                    <a:ln w="12700">
                      <a:solidFill>
                        <a:schemeClr val="tx1"/>
                      </a:solidFill>
                    </a:ln>
                  </pic:spPr>
                </pic:pic>
              </a:graphicData>
            </a:graphic>
          </wp:inline>
        </w:drawing>
      </w:r>
    </w:p>
    <w:p w14:paraId="3DB7835C" w14:textId="77777777" w:rsidR="00B1546F" w:rsidRPr="00B1546F" w:rsidRDefault="00B1546F" w:rsidP="00EC7004">
      <w:pPr>
        <w:pStyle w:val="Caption"/>
      </w:pPr>
      <w:r>
        <w:t xml:space="preserve">Figure </w:t>
      </w:r>
      <w:r w:rsidRPr="00B1546F">
        <w:fldChar w:fldCharType="begin"/>
      </w:r>
      <w:r w:rsidRPr="00B1546F">
        <w:instrText xml:space="preserve"> SEQ Figure \* ARABIC </w:instrText>
      </w:r>
      <w:r w:rsidRPr="00B1546F">
        <w:fldChar w:fldCharType="separate"/>
      </w:r>
      <w:r w:rsidRPr="00B1546F">
        <w:t>20</w:t>
      </w:r>
      <w:r w:rsidRPr="00B1546F">
        <w:fldChar w:fldCharType="end"/>
      </w:r>
      <w:r w:rsidRPr="00B1546F">
        <w:t xml:space="preserve">: </w:t>
      </w:r>
      <w:r w:rsidRPr="0050562E">
        <w:rPr>
          <w:rStyle w:val="Inlinebold"/>
        </w:rPr>
        <w:t>Select Data Source</w:t>
      </w:r>
      <w:r w:rsidRPr="00B1546F">
        <w:t xml:space="preserve"> dialog box with data for Tuesday and Thursday excluded</w:t>
      </w:r>
    </w:p>
    <w:p w14:paraId="443731DE" w14:textId="61FC5701" w:rsidR="00B1546F" w:rsidRPr="00B1546F" w:rsidRDefault="00B1546F" w:rsidP="00B1546F">
      <w:r>
        <w:t xml:space="preserve">Leave the dialog box </w:t>
      </w:r>
      <w:proofErr w:type="gramStart"/>
      <w:r>
        <w:t>open</w:t>
      </w:r>
      <w:r w:rsidR="0050562E">
        <w:t>,</w:t>
      </w:r>
      <w:r>
        <w:t xml:space="preserve"> and</w:t>
      </w:r>
      <w:proofErr w:type="gramEnd"/>
      <w:r>
        <w:t xml:space="preserve"> </w:t>
      </w:r>
      <w:r w:rsidR="00DB4A79">
        <w:t xml:space="preserve">select </w:t>
      </w:r>
      <w:r w:rsidRPr="00B1546F">
        <w:t>the worksheet</w:t>
      </w:r>
      <w:r w:rsidR="0050562E">
        <w:t>. T</w:t>
      </w:r>
      <w:r w:rsidRPr="00B1546F">
        <w:t xml:space="preserve">hen </w:t>
      </w:r>
      <w:r w:rsidR="007D04C9">
        <w:t>select</w:t>
      </w:r>
      <w:r w:rsidRPr="00B1546F">
        <w:t xml:space="preserve"> and drag to select the data to include in the chart. </w:t>
      </w:r>
      <w:r w:rsidR="00EB795B">
        <w:t xml:space="preserve">Alternatively, </w:t>
      </w:r>
      <w:r w:rsidR="0050562E">
        <w:t xml:space="preserve">you can </w:t>
      </w:r>
      <w:r w:rsidR="00EB795B">
        <w:t xml:space="preserve">edit the </w:t>
      </w:r>
      <w:r w:rsidR="00EB795B" w:rsidRPr="00862E3E">
        <w:rPr>
          <w:rStyle w:val="Inlinebold"/>
        </w:rPr>
        <w:t>Chart data range</w:t>
      </w:r>
      <w:r w:rsidR="00EB795B">
        <w:t xml:space="preserve"> box to</w:t>
      </w:r>
      <w:r w:rsidR="0050562E">
        <w:t xml:space="preserve"> include</w:t>
      </w:r>
      <w:r w:rsidR="00EB795B">
        <w:t xml:space="preserve"> t</w:t>
      </w:r>
      <w:r w:rsidR="0050562E">
        <w:t>h</w:t>
      </w:r>
      <w:r w:rsidR="00EB795B">
        <w:t xml:space="preserve">e correct cell range. </w:t>
      </w:r>
      <w:r w:rsidRPr="00B1546F">
        <w:t xml:space="preserve">Use the check boxes to select each data series you want to </w:t>
      </w:r>
      <w:proofErr w:type="gramStart"/>
      <w:r w:rsidRPr="00B1546F">
        <w:t>include</w:t>
      </w:r>
      <w:r w:rsidR="0050562E">
        <w:t>, and</w:t>
      </w:r>
      <w:proofErr w:type="gramEnd"/>
      <w:r w:rsidRPr="00B1546F">
        <w:t xml:space="preserve"> unselect each data series you want to exclude. In the </w:t>
      </w:r>
      <w:r w:rsidR="0050562E">
        <w:t xml:space="preserve">previous </w:t>
      </w:r>
      <w:r w:rsidRPr="00B1546F">
        <w:t xml:space="preserve">example, data for </w:t>
      </w:r>
      <w:r w:rsidRPr="00EB795B">
        <w:rPr>
          <w:rStyle w:val="Inlinebold"/>
        </w:rPr>
        <w:t>Tuesday</w:t>
      </w:r>
      <w:r w:rsidRPr="00B1546F">
        <w:t xml:space="preserve"> and </w:t>
      </w:r>
      <w:r w:rsidRPr="00EB795B">
        <w:rPr>
          <w:rStyle w:val="Inlinebold"/>
        </w:rPr>
        <w:t>Thursday</w:t>
      </w:r>
      <w:r w:rsidRPr="00B1546F">
        <w:t xml:space="preserve"> are excluded from the chart. </w:t>
      </w:r>
      <w:r w:rsidR="0050562E">
        <w:t xml:space="preserve">After selecting the </w:t>
      </w:r>
      <w:proofErr w:type="gramStart"/>
      <w:r w:rsidR="0050562E">
        <w:t>data</w:t>
      </w:r>
      <w:proofErr w:type="gramEnd"/>
      <w:r w:rsidR="0050562E">
        <w:t xml:space="preserve"> you want included and excluded, s</w:t>
      </w:r>
      <w:r w:rsidRPr="00B1546F">
        <w:t xml:space="preserve">elect </w:t>
      </w:r>
      <w:r w:rsidRPr="00B1546F">
        <w:rPr>
          <w:rStyle w:val="Inlinebold"/>
        </w:rPr>
        <w:t>OK</w:t>
      </w:r>
      <w:r w:rsidRPr="00B1546F">
        <w:t>.</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2030"/>
        <w:gridCol w:w="7330"/>
      </w:tblGrid>
      <w:tr w:rsidR="00B1546F" w14:paraId="555D9B12" w14:textId="77777777" w:rsidTr="00163F71">
        <w:tc>
          <w:tcPr>
            <w:tcW w:w="2030" w:type="dxa"/>
          </w:tcPr>
          <w:p w14:paraId="1480FC80" w14:textId="77777777" w:rsidR="00B1546F" w:rsidRPr="00B1546F" w:rsidRDefault="00B1546F" w:rsidP="00B1546F">
            <w:r w:rsidRPr="00B1546F">
              <w:rPr>
                <w:noProof/>
              </w:rPr>
              <w:lastRenderedPageBreak/>
              <w:drawing>
                <wp:inline distT="0" distB="0" distL="0" distR="0" wp14:anchorId="7A5D346A" wp14:editId="77A52484">
                  <wp:extent cx="969749" cy="1750587"/>
                  <wp:effectExtent l="0" t="0" r="1905" b="2540"/>
                  <wp:docPr id="1490664177" name="Picture 14906641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969749" cy="1750587"/>
                          </a:xfrm>
                          <a:prstGeom prst="rect">
                            <a:avLst/>
                          </a:prstGeom>
                        </pic:spPr>
                      </pic:pic>
                    </a:graphicData>
                  </a:graphic>
                </wp:inline>
              </w:drawing>
            </w:r>
          </w:p>
        </w:tc>
        <w:tc>
          <w:tcPr>
            <w:tcW w:w="7330" w:type="dxa"/>
          </w:tcPr>
          <w:p w14:paraId="33636EBA" w14:textId="77777777" w:rsidR="00B1546F" w:rsidRPr="00B1546F" w:rsidRDefault="00B1546F" w:rsidP="00B1546F">
            <w:pPr>
              <w:pStyle w:val="Readeraids"/>
            </w:pPr>
            <w:r>
              <w:t>Did you know?</w:t>
            </w:r>
          </w:p>
          <w:p w14:paraId="089BA034" w14:textId="44619E98" w:rsidR="00B1546F" w:rsidRPr="00B1546F" w:rsidRDefault="00B1546F" w:rsidP="00B1546F">
            <w:r>
              <w:t xml:space="preserve">You can also access the </w:t>
            </w:r>
            <w:r w:rsidRPr="0050562E">
              <w:rPr>
                <w:rStyle w:val="Inlinebold"/>
              </w:rPr>
              <w:t>Select Data Source</w:t>
            </w:r>
            <w:r w:rsidRPr="00B1546F">
              <w:t xml:space="preserve"> dialog box through a chart</w:t>
            </w:r>
            <w:r w:rsidR="00BC04A2">
              <w:t>’</w:t>
            </w:r>
            <w:r w:rsidRPr="00B1546F">
              <w:t xml:space="preserve">s context menu. Right-click </w:t>
            </w:r>
            <w:r w:rsidR="00357DFC">
              <w:t xml:space="preserve">or access the context menu </w:t>
            </w:r>
            <w:r w:rsidRPr="00B1546F">
              <w:t>on the chart</w:t>
            </w:r>
            <w:r w:rsidR="0050562E">
              <w:t>,</w:t>
            </w:r>
            <w:r w:rsidRPr="00B1546F">
              <w:t xml:space="preserve"> and </w:t>
            </w:r>
            <w:r w:rsidR="0050562E">
              <w:t xml:space="preserve">then </w:t>
            </w:r>
            <w:r w:rsidRPr="00B1546F">
              <w:t xml:space="preserve">choose </w:t>
            </w:r>
            <w:r w:rsidRPr="00B1546F">
              <w:rPr>
                <w:rStyle w:val="Inlinebold"/>
              </w:rPr>
              <w:t>Select Data</w:t>
            </w:r>
            <w:r w:rsidRPr="00B1546F">
              <w:t>.</w:t>
            </w:r>
          </w:p>
        </w:tc>
      </w:tr>
      <w:tr w:rsidR="00B1546F" w14:paraId="39173676" w14:textId="77777777" w:rsidTr="00163F71">
        <w:tc>
          <w:tcPr>
            <w:tcW w:w="2030" w:type="dxa"/>
          </w:tcPr>
          <w:p w14:paraId="0449177E" w14:textId="77777777" w:rsidR="00B1546F" w:rsidRPr="00B1546F" w:rsidRDefault="00B1546F" w:rsidP="00B1546F">
            <w:r w:rsidRPr="00B1546F">
              <w:rPr>
                <w:noProof/>
              </w:rPr>
              <w:drawing>
                <wp:inline distT="0" distB="0" distL="0" distR="0" wp14:anchorId="6BD290BA" wp14:editId="1576C4DB">
                  <wp:extent cx="720000" cy="720000"/>
                  <wp:effectExtent l="0" t="0" r="4445" b="4445"/>
                  <wp:docPr id="149066418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330" w:type="dxa"/>
          </w:tcPr>
          <w:p w14:paraId="0316FA85" w14:textId="77777777" w:rsidR="00B1546F" w:rsidRPr="00B1546F" w:rsidRDefault="00B1546F" w:rsidP="00B1546F">
            <w:pPr>
              <w:pStyle w:val="Readeraids"/>
            </w:pPr>
            <w:r>
              <w:t>Additional information</w:t>
            </w:r>
          </w:p>
          <w:p w14:paraId="23957E33" w14:textId="058FB8DF" w:rsidR="00B1546F" w:rsidRPr="00B1546F" w:rsidRDefault="00B1546F" w:rsidP="00B1546F">
            <w:r>
              <w:t xml:space="preserve">For more information </w:t>
            </w:r>
            <w:r w:rsidRPr="00B1546F">
              <w:t>on adding a data series to a chart, go to</w:t>
            </w:r>
            <w:r w:rsidR="00BC04A2">
              <w:t>:</w:t>
            </w:r>
            <w:r w:rsidRPr="00B1546F">
              <w:t xml:space="preserve"> </w:t>
            </w:r>
            <w:hyperlink r:id="rId60" w:history="1">
              <w:r w:rsidRPr="00B1546F">
                <w:rPr>
                  <w:rStyle w:val="Hyperlink"/>
                </w:rPr>
                <w:t>Add a data series to your chart</w:t>
              </w:r>
            </w:hyperlink>
          </w:p>
        </w:tc>
      </w:tr>
    </w:tbl>
    <w:p w14:paraId="3C58ED01" w14:textId="77777777" w:rsidR="00B1546F" w:rsidRDefault="00B1546F" w:rsidP="00B1546F">
      <w:pPr>
        <w:pStyle w:val="Heading3"/>
      </w:pPr>
      <w:bookmarkStart w:id="204" w:name="_Toc37688248"/>
      <w:r>
        <w:t>Activity: Demonstration</w:t>
      </w:r>
      <w:bookmarkEnd w:id="204"/>
    </w:p>
    <w:p w14:paraId="3A892378" w14:textId="5E08FB4C" w:rsidR="00B1546F" w:rsidRPr="00B1546F" w:rsidRDefault="00B1546F" w:rsidP="00B1546F">
      <w:r>
        <w:t xml:space="preserve">In this activity, the teacher will </w:t>
      </w:r>
      <w:r w:rsidRPr="00B1546F">
        <w:t xml:space="preserve">demonstrate different ways to add or remove a data series </w:t>
      </w:r>
      <w:r w:rsidR="00014F93">
        <w:t>in</w:t>
      </w:r>
      <w:r w:rsidRPr="00B1546F">
        <w:t xml:space="preserve"> an existing chart.</w:t>
      </w:r>
    </w:p>
    <w:p w14:paraId="3A227FD8" w14:textId="77777777" w:rsidR="00B1546F" w:rsidRDefault="00B1546F" w:rsidP="00B1546F">
      <w:pPr>
        <w:pStyle w:val="Heading4"/>
      </w:pPr>
      <w:r>
        <w:t>Resources required</w:t>
      </w:r>
    </w:p>
    <w:p w14:paraId="588F65B9" w14:textId="0F574CFF" w:rsidR="00B1546F" w:rsidRPr="00B1546F" w:rsidRDefault="00620879" w:rsidP="00B1546F">
      <w:r>
        <w:t xml:space="preserve">You will need the following resource for </w:t>
      </w:r>
      <w:r w:rsidR="00B1546F">
        <w:t>this activity:</w:t>
      </w:r>
    </w:p>
    <w:p w14:paraId="103E4566" w14:textId="65EF5395" w:rsidR="00B1546F" w:rsidRDefault="00B1546F" w:rsidP="00B1546F">
      <w:pPr>
        <w:pStyle w:val="Bulletlevel1"/>
      </w:pPr>
      <w:r w:rsidRPr="00840DE1">
        <w:t xml:space="preserve">Open </w:t>
      </w:r>
      <w:r w:rsidRPr="00410BB1">
        <w:rPr>
          <w:rStyle w:val="Inlinebold"/>
        </w:rPr>
        <w:t>L3_T1_act_</w:t>
      </w:r>
      <w:r w:rsidR="00C41869">
        <w:rPr>
          <w:rStyle w:val="Inlinebold"/>
        </w:rPr>
        <w:t>d</w:t>
      </w:r>
      <w:r w:rsidRPr="00410BB1">
        <w:rPr>
          <w:rStyle w:val="Inlinebold"/>
        </w:rPr>
        <w:t>aily_</w:t>
      </w:r>
      <w:r w:rsidR="00C41869">
        <w:rPr>
          <w:rStyle w:val="Inlinebold"/>
        </w:rPr>
        <w:t>c</w:t>
      </w:r>
      <w:r w:rsidRPr="00410BB1">
        <w:rPr>
          <w:rStyle w:val="Inlinebold"/>
        </w:rPr>
        <w:t>ell_</w:t>
      </w:r>
      <w:r w:rsidR="00C41869">
        <w:rPr>
          <w:rStyle w:val="Inlinebold"/>
        </w:rPr>
        <w:t>p</w:t>
      </w:r>
      <w:r>
        <w:rPr>
          <w:rStyle w:val="Inlinebold"/>
        </w:rPr>
        <w:t>roduction.xlsx</w:t>
      </w:r>
      <w:r w:rsidRPr="001D1A1A">
        <w:t xml:space="preserve"> </w:t>
      </w:r>
      <w:r w:rsidRPr="00840DE1">
        <w:t>in this lesson</w:t>
      </w:r>
      <w:r w:rsidR="00BC04A2">
        <w:t>’</w:t>
      </w:r>
      <w:r w:rsidRPr="00840DE1">
        <w:t>s Learning Activity Resources</w:t>
      </w:r>
      <w:r>
        <w:t>.</w:t>
      </w:r>
    </w:p>
    <w:p w14:paraId="3FF90FB4" w14:textId="77777777" w:rsidR="00B1546F" w:rsidRDefault="00B1546F" w:rsidP="00B1546F">
      <w:pPr>
        <w:pStyle w:val="Heading4"/>
      </w:pPr>
      <w:r>
        <w:t>Activity instructions</w:t>
      </w:r>
    </w:p>
    <w:p w14:paraId="50DC4854" w14:textId="77777777" w:rsidR="00B1546F" w:rsidRPr="00B1546F" w:rsidRDefault="00B1546F" w:rsidP="00B1546F">
      <w:r>
        <w:t>Participate in the activity by following these instructions:</w:t>
      </w:r>
    </w:p>
    <w:p w14:paraId="2DCF937C" w14:textId="5B6BB250" w:rsidR="00B1546F" w:rsidRPr="00B1546F" w:rsidRDefault="001C0C74" w:rsidP="00C53F72">
      <w:pPr>
        <w:pStyle w:val="Numberedlist1"/>
        <w:numPr>
          <w:ilvl w:val="0"/>
          <w:numId w:val="34"/>
        </w:numPr>
      </w:pPr>
      <w:r>
        <w:t xml:space="preserve">Observe the teacher as they demonstrate </w:t>
      </w:r>
      <w:r w:rsidR="00031963">
        <w:t>how to</w:t>
      </w:r>
      <w:r w:rsidR="00B1546F" w:rsidRPr="00B1546F">
        <w:t xml:space="preserve"> add a data series to a chart by adjusting the borders indicated in the worksheet.</w:t>
      </w:r>
    </w:p>
    <w:p w14:paraId="0F59D524" w14:textId="77777777" w:rsidR="00B1546F" w:rsidRPr="00B1546F" w:rsidRDefault="00B1546F" w:rsidP="00C53F72">
      <w:pPr>
        <w:pStyle w:val="Numberedlist1"/>
        <w:numPr>
          <w:ilvl w:val="0"/>
          <w:numId w:val="34"/>
        </w:numPr>
      </w:pPr>
      <w:r>
        <w:t>Ask clarifying questions.</w:t>
      </w:r>
    </w:p>
    <w:p w14:paraId="0452786F" w14:textId="77777777" w:rsidR="00B1546F" w:rsidRPr="00B1546F" w:rsidRDefault="00B1546F" w:rsidP="00C53F72">
      <w:pPr>
        <w:pStyle w:val="Numberedlist1"/>
        <w:numPr>
          <w:ilvl w:val="0"/>
          <w:numId w:val="34"/>
        </w:numPr>
      </w:pPr>
      <w:r>
        <w:t xml:space="preserve">On your computer, </w:t>
      </w:r>
      <w:r w:rsidRPr="00B1546F">
        <w:t>add a data series to a chart as directed by the teacher.</w:t>
      </w:r>
    </w:p>
    <w:p w14:paraId="6AE2F032" w14:textId="2EFA003C" w:rsidR="00B1546F" w:rsidRPr="00470762" w:rsidRDefault="001C0C74" w:rsidP="00C53F72">
      <w:pPr>
        <w:pStyle w:val="Numberedlist1"/>
        <w:numPr>
          <w:ilvl w:val="0"/>
          <w:numId w:val="34"/>
        </w:numPr>
      </w:pPr>
      <w:r>
        <w:t xml:space="preserve">Observe the teacher as they demonstrate </w:t>
      </w:r>
      <w:r w:rsidR="00B1546F">
        <w:t xml:space="preserve">the </w:t>
      </w:r>
      <w:r w:rsidR="00B1546F" w:rsidRPr="0015474E">
        <w:rPr>
          <w:rStyle w:val="Inlinebold"/>
        </w:rPr>
        <w:t>Select Data Source</w:t>
      </w:r>
      <w:r w:rsidR="00B1546F">
        <w:t xml:space="preserve"> dialog box</w:t>
      </w:r>
      <w:r w:rsidR="00B1546F" w:rsidRPr="00470762">
        <w:t>.</w:t>
      </w:r>
    </w:p>
    <w:p w14:paraId="1F259F02" w14:textId="38421DD7" w:rsidR="00B1546F" w:rsidRPr="00470762" w:rsidRDefault="00B1546F" w:rsidP="00C53F72">
      <w:pPr>
        <w:pStyle w:val="Numberedlist1"/>
        <w:numPr>
          <w:ilvl w:val="0"/>
          <w:numId w:val="34"/>
        </w:numPr>
      </w:pPr>
      <w:r w:rsidRPr="00470762">
        <w:t>Ask clarifying questions.</w:t>
      </w:r>
    </w:p>
    <w:p w14:paraId="0151D87C" w14:textId="5B16CAB8" w:rsidR="00B1546F" w:rsidRDefault="00B1546F" w:rsidP="00C53F72">
      <w:pPr>
        <w:pStyle w:val="Numberedlist1"/>
        <w:numPr>
          <w:ilvl w:val="0"/>
          <w:numId w:val="34"/>
        </w:numPr>
      </w:pPr>
      <w:r w:rsidRPr="00470762">
        <w:t xml:space="preserve">On your computer, </w:t>
      </w:r>
      <w:r>
        <w:t xml:space="preserve">use the </w:t>
      </w:r>
      <w:r w:rsidRPr="0015474E">
        <w:rPr>
          <w:rStyle w:val="Inlinebold"/>
        </w:rPr>
        <w:t>Select Data Source</w:t>
      </w:r>
      <w:r>
        <w:t xml:space="preserve"> dialog box </w:t>
      </w:r>
      <w:r w:rsidRPr="00470762">
        <w:t>as directed by the teacher.</w:t>
      </w:r>
    </w:p>
    <w:p w14:paraId="3BEACED6" w14:textId="30740CF8" w:rsidR="00B1546F" w:rsidRPr="007E10CC" w:rsidRDefault="00B1546F" w:rsidP="00B1546F">
      <w:pPr>
        <w:pStyle w:val="Heading3"/>
      </w:pPr>
      <w:bookmarkStart w:id="205" w:name="_Toc37688249"/>
      <w:r>
        <w:lastRenderedPageBreak/>
        <w:t xml:space="preserve">Try-it: Add </w:t>
      </w:r>
      <w:r w:rsidR="00BD5B1F">
        <w:t>d</w:t>
      </w:r>
      <w:r>
        <w:t xml:space="preserve">ata </w:t>
      </w:r>
      <w:r w:rsidR="00BD5B1F">
        <w:t>s</w:t>
      </w:r>
      <w:r>
        <w:t>eries</w:t>
      </w:r>
      <w:bookmarkEnd w:id="205"/>
    </w:p>
    <w:p w14:paraId="3A0DADA7" w14:textId="5B00C446" w:rsidR="00B1546F" w:rsidRPr="00B1546F" w:rsidRDefault="00B1546F" w:rsidP="00B1546F">
      <w:r w:rsidRPr="00B1546F">
        <w:rPr>
          <w:noProof/>
        </w:rPr>
        <w:drawing>
          <wp:inline distT="0" distB="0" distL="0" distR="0" wp14:anchorId="121D662B" wp14:editId="086AC46D">
            <wp:extent cx="300948" cy="300948"/>
            <wp:effectExtent l="0" t="0" r="4445" b="4445"/>
            <wp:docPr id="1490664153" name="Picture 14906641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B1546F">
        <w:t xml:space="preserve"> </w:t>
      </w:r>
      <w:r w:rsidR="00824DD0">
        <w:t>In t</w:t>
      </w:r>
      <w:r w:rsidRPr="00B1546F">
        <w:t>his leveled try-it activity</w:t>
      </w:r>
      <w:r w:rsidR="00824DD0">
        <w:t>,</w:t>
      </w:r>
      <w:r w:rsidRPr="00B1546F">
        <w:t xml:space="preserve"> you</w:t>
      </w:r>
      <w:r w:rsidR="00BC04A2">
        <w:t>’</w:t>
      </w:r>
      <w:r w:rsidR="00824DD0">
        <w:t>ll</w:t>
      </w:r>
      <w:r w:rsidRPr="00B1546F">
        <w:t xml:space="preserve"> add a data series to an existing chart using two different methods.</w:t>
      </w:r>
    </w:p>
    <w:p w14:paraId="39CBB0AB" w14:textId="77777777" w:rsidR="00B1546F" w:rsidRDefault="00B1546F" w:rsidP="00B1546F">
      <w:pPr>
        <w:pStyle w:val="Heading3"/>
      </w:pPr>
      <w:bookmarkStart w:id="206" w:name="_Toc37688250"/>
      <w:r>
        <w:t>Try-it 1</w:t>
      </w:r>
      <w:bookmarkEnd w:id="206"/>
    </w:p>
    <w:p w14:paraId="56455128" w14:textId="2D16C1B8" w:rsidR="00B1546F" w:rsidRPr="00B1546F" w:rsidRDefault="00B1546F" w:rsidP="00B1546F">
      <w:r>
        <w:t xml:space="preserve">In this try-it, </w:t>
      </w:r>
      <w:r w:rsidR="00620879">
        <w:t>you</w:t>
      </w:r>
      <w:r w:rsidR="00BC04A2">
        <w:t>’</w:t>
      </w:r>
      <w:r w:rsidR="00620879">
        <w:t>ll</w:t>
      </w:r>
      <w:r>
        <w:t xml:space="preserve"> add</w:t>
      </w:r>
      <w:r w:rsidRPr="00B1546F">
        <w:t xml:space="preserve"> data to a chart by expanding the border to include all necessary data. </w:t>
      </w:r>
    </w:p>
    <w:p w14:paraId="3C475ED9" w14:textId="77777777" w:rsidR="00B1546F" w:rsidRDefault="00B1546F" w:rsidP="00B1546F">
      <w:pPr>
        <w:pStyle w:val="Heading4"/>
      </w:pPr>
      <w:r>
        <w:t>Resources</w:t>
      </w:r>
    </w:p>
    <w:p w14:paraId="190E7337" w14:textId="3D8B5CDD" w:rsidR="00B1546F" w:rsidRPr="00B1546F" w:rsidRDefault="00620879" w:rsidP="00B1546F">
      <w:r>
        <w:t xml:space="preserve">You will need the following resource for </w:t>
      </w:r>
      <w:r w:rsidR="00B1546F">
        <w:t>this try-it:</w:t>
      </w:r>
    </w:p>
    <w:p w14:paraId="5A66CA4A" w14:textId="27CEF790" w:rsidR="00B1546F" w:rsidRDefault="00B1546F" w:rsidP="00B1546F">
      <w:pPr>
        <w:pStyle w:val="Bulletlevel1"/>
      </w:pPr>
      <w:r w:rsidRPr="00840DE1">
        <w:t xml:space="preserve">Open </w:t>
      </w:r>
      <w:r w:rsidRPr="00B807FA">
        <w:rPr>
          <w:rStyle w:val="Inlinebold"/>
        </w:rPr>
        <w:t>L3_T1_try1_</w:t>
      </w:r>
      <w:r w:rsidR="006571E9">
        <w:rPr>
          <w:rStyle w:val="Inlinebold"/>
        </w:rPr>
        <w:t>e</w:t>
      </w:r>
      <w:r w:rsidRPr="00B807FA">
        <w:rPr>
          <w:rStyle w:val="Inlinebold"/>
        </w:rPr>
        <w:t>nergy_</w:t>
      </w:r>
      <w:r w:rsidR="006571E9">
        <w:rPr>
          <w:rStyle w:val="Inlinebold"/>
        </w:rPr>
        <w:t>n</w:t>
      </w:r>
      <w:r w:rsidRPr="00B807FA">
        <w:rPr>
          <w:rStyle w:val="Inlinebold"/>
        </w:rPr>
        <w:t>eeds_</w:t>
      </w:r>
      <w:r w:rsidR="006571E9">
        <w:rPr>
          <w:rStyle w:val="Inlinebold"/>
        </w:rPr>
        <w:t>m</w:t>
      </w:r>
      <w:r>
        <w:rPr>
          <w:rStyle w:val="Inlinebold"/>
        </w:rPr>
        <w:t>et_starter.xlsx</w:t>
      </w:r>
      <w:r>
        <w:t xml:space="preserve"> </w:t>
      </w:r>
      <w:r w:rsidRPr="00840DE1">
        <w:t>in this lesson</w:t>
      </w:r>
      <w:r w:rsidR="00BC04A2">
        <w:t>’</w:t>
      </w:r>
      <w:r w:rsidRPr="00840DE1">
        <w:t>s Learning Activity Resources</w:t>
      </w:r>
      <w:r>
        <w:t>.</w:t>
      </w:r>
    </w:p>
    <w:p w14:paraId="346B5366" w14:textId="77777777" w:rsidR="00B1546F" w:rsidRDefault="00B1546F" w:rsidP="00B1546F">
      <w:pPr>
        <w:pStyle w:val="Heading4"/>
      </w:pPr>
      <w:r>
        <w:t>Instructions</w:t>
      </w:r>
    </w:p>
    <w:p w14:paraId="146B33B8" w14:textId="6B959AAC" w:rsidR="00B1546F" w:rsidRPr="00B1546F" w:rsidRDefault="00B1546F" w:rsidP="00B1546F">
      <w:r>
        <w:t xml:space="preserve">The following </w:t>
      </w:r>
      <w:r w:rsidR="00824DD0">
        <w:t xml:space="preserve">steps </w:t>
      </w:r>
      <w:r>
        <w:t>are the general tasks that you need to perform during this try-it:</w:t>
      </w:r>
    </w:p>
    <w:p w14:paraId="6FABCE24" w14:textId="77777777" w:rsidR="00B1546F" w:rsidRPr="00B1546F" w:rsidRDefault="00B1546F" w:rsidP="00C53F72">
      <w:pPr>
        <w:pStyle w:val="Numberedlist1"/>
        <w:numPr>
          <w:ilvl w:val="0"/>
          <w:numId w:val="35"/>
        </w:numPr>
      </w:pPr>
      <w:r>
        <w:t xml:space="preserve">Select the </w:t>
      </w:r>
      <w:r w:rsidRPr="00B1546F">
        <w:rPr>
          <w:rStyle w:val="Inlinebold"/>
        </w:rPr>
        <w:t>Monthly</w:t>
      </w:r>
      <w:r w:rsidRPr="00B1546F">
        <w:t xml:space="preserve"> worksheet.</w:t>
      </w:r>
    </w:p>
    <w:p w14:paraId="2D10330A" w14:textId="3674885D" w:rsidR="00B1546F" w:rsidRDefault="00B1546F" w:rsidP="00C53F72">
      <w:pPr>
        <w:pStyle w:val="Numberedlist1"/>
        <w:numPr>
          <w:ilvl w:val="0"/>
          <w:numId w:val="35"/>
        </w:numPr>
      </w:pPr>
      <w:r>
        <w:t>Inspect the source data for the line chart and note the two sets of data that are not included. Drag the bordering line to include all data in the worksheet</w:t>
      </w:r>
      <w:r w:rsidR="00EB795B">
        <w:t xml:space="preserve">, </w:t>
      </w:r>
      <w:r w:rsidR="00B90ADC">
        <w:t xml:space="preserve">or right-click or access the context menu </w:t>
      </w:r>
      <w:r w:rsidR="00B90ADC" w:rsidRPr="00B90ADC">
        <w:t xml:space="preserve">on the chart and choose </w:t>
      </w:r>
      <w:r w:rsidR="00B90ADC" w:rsidRPr="00B90ADC">
        <w:rPr>
          <w:rStyle w:val="Inlinebold"/>
        </w:rPr>
        <w:t>Select Data</w:t>
      </w:r>
      <w:r w:rsidR="00B90ADC" w:rsidRPr="00B90ADC">
        <w:t xml:space="preserve"> from the context menu</w:t>
      </w:r>
      <w:r w:rsidR="007D04C9">
        <w:t>.</w:t>
      </w:r>
      <w:r w:rsidR="00B90ADC">
        <w:t xml:space="preserve"> </w:t>
      </w:r>
      <w:r w:rsidR="007D04C9">
        <w:t>T</w:t>
      </w:r>
      <w:r w:rsidR="00B90ADC">
        <w:t>hen</w:t>
      </w:r>
      <w:r w:rsidR="00B90ADC" w:rsidRPr="00B90ADC">
        <w:t xml:space="preserve">, edit the </w:t>
      </w:r>
      <w:r w:rsidR="00B90ADC" w:rsidRPr="00B90ADC">
        <w:rPr>
          <w:rStyle w:val="Inlinebold"/>
        </w:rPr>
        <w:t>Chart data range</w:t>
      </w:r>
      <w:r w:rsidR="00B90ADC" w:rsidRPr="00B90ADC">
        <w:t xml:space="preserve"> box to</w:t>
      </w:r>
      <w:r w:rsidR="00B90ADC">
        <w:t xml:space="preserve"> the correct cell range</w:t>
      </w:r>
      <w:r>
        <w:t>.</w:t>
      </w:r>
    </w:p>
    <w:p w14:paraId="6182D921" w14:textId="7FDD27B1" w:rsidR="00B1546F" w:rsidRDefault="00B1546F" w:rsidP="00B1546F">
      <w:pPr>
        <w:pStyle w:val="Heading3"/>
      </w:pPr>
      <w:bookmarkStart w:id="207" w:name="_Toc37688251"/>
      <w:r>
        <w:t>Try-it 2</w:t>
      </w:r>
      <w:bookmarkEnd w:id="207"/>
    </w:p>
    <w:p w14:paraId="73D0A04D" w14:textId="77777777" w:rsidR="00B1546F" w:rsidRPr="00B1546F" w:rsidRDefault="00B1546F" w:rsidP="00B1546F">
      <w:r>
        <w:t xml:space="preserve">This try-it activity will have you </w:t>
      </w:r>
      <w:r w:rsidRPr="00B1546F">
        <w:t>exclude some data from a chart.</w:t>
      </w:r>
    </w:p>
    <w:p w14:paraId="25A29798" w14:textId="77777777" w:rsidR="00B1546F" w:rsidRDefault="00B1546F" w:rsidP="00B1546F">
      <w:pPr>
        <w:pStyle w:val="Heading4"/>
      </w:pPr>
      <w:r>
        <w:t>Resources</w:t>
      </w:r>
    </w:p>
    <w:p w14:paraId="699E722A" w14:textId="26173ADE" w:rsidR="00B1546F" w:rsidRPr="00B1546F" w:rsidRDefault="00620879" w:rsidP="00B1546F">
      <w:r>
        <w:t xml:space="preserve">You will need the following resource for </w:t>
      </w:r>
      <w:r w:rsidR="00B1546F">
        <w:t>this try-it:</w:t>
      </w:r>
    </w:p>
    <w:p w14:paraId="7E8EAE30" w14:textId="67B86660" w:rsidR="00B1546F" w:rsidRDefault="00C0702D" w:rsidP="00B1546F">
      <w:pPr>
        <w:pStyle w:val="Bulletlevel1"/>
      </w:pPr>
      <w:r>
        <w:t>O</w:t>
      </w:r>
      <w:r w:rsidR="00B1546F" w:rsidRPr="00840DE1">
        <w:t xml:space="preserve">pen </w:t>
      </w:r>
      <w:r w:rsidR="00B1546F" w:rsidRPr="007F56E9">
        <w:rPr>
          <w:rStyle w:val="Inlinebold"/>
        </w:rPr>
        <w:t>L3_T1_try2_</w:t>
      </w:r>
      <w:r w:rsidR="006571E9">
        <w:rPr>
          <w:rStyle w:val="Inlinebold"/>
        </w:rPr>
        <w:t>e</w:t>
      </w:r>
      <w:r w:rsidR="00B1546F" w:rsidRPr="007F56E9">
        <w:rPr>
          <w:rStyle w:val="Inlinebold"/>
        </w:rPr>
        <w:t>nergy_</w:t>
      </w:r>
      <w:r w:rsidR="006571E9">
        <w:rPr>
          <w:rStyle w:val="Inlinebold"/>
        </w:rPr>
        <w:t>n</w:t>
      </w:r>
      <w:r w:rsidR="00B1546F" w:rsidRPr="007F56E9">
        <w:rPr>
          <w:rStyle w:val="Inlinebold"/>
        </w:rPr>
        <w:t>eeds_</w:t>
      </w:r>
      <w:r w:rsidR="006571E9">
        <w:rPr>
          <w:rStyle w:val="Inlinebold"/>
        </w:rPr>
        <w:t>m</w:t>
      </w:r>
      <w:r w:rsidR="00B1546F">
        <w:rPr>
          <w:rStyle w:val="Inlinebold"/>
        </w:rPr>
        <w:t>et_starter.xlsx</w:t>
      </w:r>
      <w:r w:rsidR="00B1546F">
        <w:t xml:space="preserve"> </w:t>
      </w:r>
      <w:r w:rsidR="00B1546F" w:rsidRPr="00840DE1">
        <w:t>in this lesson</w:t>
      </w:r>
      <w:r w:rsidR="00BC04A2">
        <w:t>’</w:t>
      </w:r>
      <w:r w:rsidR="00B1546F" w:rsidRPr="00840DE1">
        <w:t>s Learning Activity Resources</w:t>
      </w:r>
      <w:r w:rsidR="00B1546F">
        <w:t>.</w:t>
      </w:r>
    </w:p>
    <w:p w14:paraId="42BD6E15" w14:textId="49960584" w:rsidR="00B1546F" w:rsidRDefault="00B1546F" w:rsidP="00B1546F">
      <w:pPr>
        <w:pStyle w:val="Heading4"/>
      </w:pPr>
      <w:r>
        <w:t>Instructions</w:t>
      </w:r>
    </w:p>
    <w:p w14:paraId="78350533" w14:textId="07D9A89A" w:rsidR="00B1546F" w:rsidRPr="00B1546F" w:rsidRDefault="00B1546F" w:rsidP="00B1546F">
      <w:r>
        <w:t xml:space="preserve">The </w:t>
      </w:r>
      <w:r w:rsidRPr="00B1546F">
        <w:t xml:space="preserve">following </w:t>
      </w:r>
      <w:r w:rsidR="005A7F25">
        <w:t xml:space="preserve">steps </w:t>
      </w:r>
      <w:r w:rsidRPr="00B1546F">
        <w:t>are the general tasks that you need to perform during this try-it:</w:t>
      </w:r>
    </w:p>
    <w:p w14:paraId="2515731C" w14:textId="75B3F1D7" w:rsidR="00B1546F" w:rsidRPr="00B1546F" w:rsidRDefault="00B1546F" w:rsidP="00C53F72">
      <w:pPr>
        <w:pStyle w:val="Numberedlist1"/>
        <w:numPr>
          <w:ilvl w:val="0"/>
          <w:numId w:val="36"/>
        </w:numPr>
      </w:pPr>
      <w:r>
        <w:t xml:space="preserve">Select the </w:t>
      </w:r>
      <w:r w:rsidRPr="00BC04A2">
        <w:rPr>
          <w:rStyle w:val="Inlinebold"/>
        </w:rPr>
        <w:t>Monthly</w:t>
      </w:r>
      <w:r w:rsidRPr="00B1546F">
        <w:t xml:space="preserve"> worksheet.</w:t>
      </w:r>
    </w:p>
    <w:p w14:paraId="42EDBD22" w14:textId="7EBDA04E" w:rsidR="00B1546F" w:rsidRPr="00B1546F" w:rsidRDefault="00B1546F" w:rsidP="00B1546F">
      <w:pPr>
        <w:pStyle w:val="Numberedlist1"/>
      </w:pPr>
      <w:r>
        <w:t xml:space="preserve">Modify the </w:t>
      </w:r>
      <w:r w:rsidRPr="00B1546F">
        <w:t xml:space="preserve">data source for the line chart so that the </w:t>
      </w:r>
      <w:r w:rsidRPr="00B1546F">
        <w:rPr>
          <w:rStyle w:val="Inlinebold"/>
        </w:rPr>
        <w:t>Air Conditioning</w:t>
      </w:r>
      <w:r w:rsidRPr="00B1546F">
        <w:t xml:space="preserve"> data series is not displayed in the chart</w:t>
      </w:r>
      <w:r w:rsidR="005A7F25">
        <w:t>.</w:t>
      </w:r>
    </w:p>
    <w:p w14:paraId="357D9187" w14:textId="06B1CE31" w:rsidR="00B1546F" w:rsidRDefault="00B1546F" w:rsidP="00B1546F">
      <w:pPr>
        <w:pStyle w:val="Heading2"/>
      </w:pPr>
      <w:bookmarkStart w:id="208" w:name="_Toc37688252"/>
      <w:r>
        <w:lastRenderedPageBreak/>
        <w:t xml:space="preserve">Topic 2: Switch between </w:t>
      </w:r>
      <w:r w:rsidR="00BD5B1F">
        <w:t>r</w:t>
      </w:r>
      <w:r>
        <w:t xml:space="preserve">ows and </w:t>
      </w:r>
      <w:r w:rsidR="00BD5B1F">
        <w:t>c</w:t>
      </w:r>
      <w:r>
        <w:t>olumns</w:t>
      </w:r>
      <w:bookmarkEnd w:id="208"/>
    </w:p>
    <w:p w14:paraId="2D44A928" w14:textId="6E8C0BDB" w:rsidR="00B1546F" w:rsidRPr="00B1546F" w:rsidRDefault="00B1546F" w:rsidP="00B1546F">
      <w:r w:rsidRPr="00B1546F">
        <w:rPr>
          <w:noProof/>
        </w:rPr>
        <w:drawing>
          <wp:inline distT="0" distB="0" distL="0" distR="0" wp14:anchorId="4E454A81" wp14:editId="02FE4C4A">
            <wp:extent cx="302554" cy="365587"/>
            <wp:effectExtent l="0" t="0" r="2540" b="0"/>
            <wp:docPr id="45" name="Picture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B1546F">
        <w:t xml:space="preserve"> Depending on how your data is arranged in a worksheet, a chart </w:t>
      </w:r>
      <w:r w:rsidR="00AA54B0">
        <w:t>might</w:t>
      </w:r>
      <w:r w:rsidRPr="00B1546F">
        <w:t xml:space="preserve"> not plot the data with the orientation you prefer. For example, rows of numbers </w:t>
      </w:r>
      <w:r w:rsidR="00AA54B0">
        <w:t>might</w:t>
      </w:r>
      <w:r w:rsidRPr="00B1546F">
        <w:t xml:space="preserve"> display on the horizontal axis when you want them on the vertical axis. In some cases, the orientation </w:t>
      </w:r>
      <w:r w:rsidR="00AA54B0">
        <w:t>could</w:t>
      </w:r>
      <w:r w:rsidRPr="00B1546F">
        <w:t xml:space="preserve"> result in the chart displaying category names and no numeric values</w:t>
      </w:r>
      <w:r w:rsidR="001A2BCE">
        <w:t>—</w:t>
      </w:r>
      <w:r w:rsidRPr="00B1546F">
        <w:t xml:space="preserve">which is likely to be useless. In other cases, either orientation </w:t>
      </w:r>
      <w:r w:rsidR="00AA54B0">
        <w:t>might</w:t>
      </w:r>
      <w:r w:rsidRPr="00B1546F">
        <w:t xml:space="preserve"> be acceptable, but you </w:t>
      </w:r>
      <w:r w:rsidR="003E44A2">
        <w:t>might</w:t>
      </w:r>
      <w:r w:rsidRPr="00B1546F">
        <w:t xml:space="preserve"> want to try them both to </w:t>
      </w:r>
      <w:r w:rsidR="006E64AA">
        <w:t>determine</w:t>
      </w:r>
      <w:r w:rsidRPr="00B1546F">
        <w:t xml:space="preserve"> which is better for your needs.</w:t>
      </w:r>
    </w:p>
    <w:p w14:paraId="3E1A3774" w14:textId="09DB3358" w:rsidR="00B1546F" w:rsidRDefault="00B1546F" w:rsidP="00B1546F">
      <w:r>
        <w:t>To switch</w:t>
      </w:r>
      <w:r w:rsidR="001A2BCE">
        <w:t xml:space="preserve"> rows and columns</w:t>
      </w:r>
      <w:r w:rsidRPr="00B1546F">
        <w:t xml:space="preserve"> on a chart, select the chart</w:t>
      </w:r>
      <w:r w:rsidR="00220FE4">
        <w:t>, which will</w:t>
      </w:r>
      <w:r w:rsidRPr="00B1546F">
        <w:t xml:space="preserve"> add</w:t>
      </w:r>
      <w:r w:rsidRPr="00B1546F">
        <w:rPr>
          <w:rStyle w:val="Inlinebold"/>
        </w:rPr>
        <w:t xml:space="preserve"> Chart Tools</w:t>
      </w:r>
      <w:r w:rsidRPr="00B1546F">
        <w:t xml:space="preserve"> to the </w:t>
      </w:r>
      <w:r w:rsidR="001A2BCE">
        <w:t>ribbon</w:t>
      </w:r>
      <w:r w:rsidRPr="00B1546F">
        <w:t xml:space="preserve">. Within </w:t>
      </w:r>
      <w:r w:rsidRPr="00B1546F">
        <w:rPr>
          <w:rStyle w:val="Inlinebold"/>
        </w:rPr>
        <w:t>Chart Tools</w:t>
      </w:r>
      <w:r w:rsidRPr="00B1546F">
        <w:t xml:space="preserve">, select </w:t>
      </w:r>
      <w:r w:rsidRPr="00B1546F">
        <w:rPr>
          <w:rStyle w:val="Inlinebold"/>
        </w:rPr>
        <w:t>Design</w:t>
      </w:r>
      <w:r w:rsidRPr="00B1546F">
        <w:t xml:space="preserve">, </w:t>
      </w:r>
      <w:r w:rsidR="00244915">
        <w:t xml:space="preserve">and then </w:t>
      </w:r>
      <w:r w:rsidRPr="00B1546F">
        <w:t xml:space="preserve">in the </w:t>
      </w:r>
      <w:r w:rsidRPr="00B1546F">
        <w:rPr>
          <w:rStyle w:val="Inlinebold"/>
        </w:rPr>
        <w:t>Data</w:t>
      </w:r>
      <w:r w:rsidRPr="00B1546F">
        <w:t xml:space="preserve"> group, select </w:t>
      </w:r>
      <w:r w:rsidRPr="00B1546F">
        <w:rPr>
          <w:rStyle w:val="Inlinebold"/>
        </w:rPr>
        <w:t>Switch Row/Column</w:t>
      </w:r>
      <w:r w:rsidRPr="00B1546F">
        <w:t>. The chart will re-draw in the new orientation</w:t>
      </w:r>
      <w:r w:rsidR="001A2BCE">
        <w:t>. S</w:t>
      </w:r>
      <w:r w:rsidRPr="00B1546F">
        <w:t xml:space="preserve">electing </w:t>
      </w:r>
      <w:r w:rsidRPr="00B1546F">
        <w:rPr>
          <w:rStyle w:val="Inlinebold"/>
        </w:rPr>
        <w:t xml:space="preserve">Switch Row/Column </w:t>
      </w:r>
      <w:r w:rsidRPr="00B1546F">
        <w:t xml:space="preserve">again will return the chart to its previous orientation. The following screenshot depicts the </w:t>
      </w:r>
      <w:r w:rsidRPr="00B1546F">
        <w:rPr>
          <w:rStyle w:val="Inlinebold"/>
        </w:rPr>
        <w:t>Switch Row/Column</w:t>
      </w:r>
      <w:r w:rsidRPr="00B1546F">
        <w:t xml:space="preserve"> button</w:t>
      </w:r>
      <w:r w:rsidR="001A2BCE">
        <w:t>.</w:t>
      </w:r>
    </w:p>
    <w:p w14:paraId="394D6859" w14:textId="41806D93" w:rsidR="00691562" w:rsidRPr="00B1546F" w:rsidRDefault="00691562" w:rsidP="00B1546F">
      <w:r>
        <w:rPr>
          <w:noProof/>
        </w:rPr>
        <w:drawing>
          <wp:inline distT="0" distB="0" distL="0" distR="0" wp14:anchorId="0C048571" wp14:editId="12512529">
            <wp:extent cx="1262380" cy="962025"/>
            <wp:effectExtent l="19050" t="19050" r="13970" b="28575"/>
            <wp:docPr id="53" name="Picture 53" descr="Screenshot of the Switch Row/Column button within the Data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2380" cy="962025"/>
                    </a:xfrm>
                    <a:prstGeom prst="rect">
                      <a:avLst/>
                    </a:prstGeom>
                    <a:noFill/>
                    <a:ln w="12700">
                      <a:solidFill>
                        <a:schemeClr val="tx1"/>
                      </a:solidFill>
                    </a:ln>
                  </pic:spPr>
                </pic:pic>
              </a:graphicData>
            </a:graphic>
          </wp:inline>
        </w:drawing>
      </w:r>
    </w:p>
    <w:p w14:paraId="14E4321B" w14:textId="77777777" w:rsidR="00B1546F" w:rsidRPr="00B1546F" w:rsidRDefault="00B1546F" w:rsidP="00EC7004">
      <w:pPr>
        <w:pStyle w:val="Caption"/>
      </w:pPr>
      <w:r>
        <w:t xml:space="preserve">Figure </w:t>
      </w:r>
      <w:r w:rsidRPr="00B1546F">
        <w:fldChar w:fldCharType="begin"/>
      </w:r>
      <w:r w:rsidRPr="00B1546F">
        <w:instrText xml:space="preserve"> SEQ Figure \* ARABIC </w:instrText>
      </w:r>
      <w:r w:rsidRPr="00B1546F">
        <w:fldChar w:fldCharType="separate"/>
      </w:r>
      <w:r w:rsidRPr="00B1546F">
        <w:t>21</w:t>
      </w:r>
      <w:r w:rsidRPr="00B1546F">
        <w:fldChar w:fldCharType="end"/>
      </w:r>
      <w:r w:rsidRPr="00B1546F">
        <w:t xml:space="preserve">: The </w:t>
      </w:r>
      <w:r w:rsidRPr="001A2BCE">
        <w:rPr>
          <w:rStyle w:val="Inlinebold"/>
        </w:rPr>
        <w:t>Switch Row/Column</w:t>
      </w:r>
      <w:r w:rsidRPr="00B1546F">
        <w:t xml:space="preserve"> button</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B1546F" w14:paraId="2933EA53" w14:textId="77777777" w:rsidTr="00163F71">
        <w:tc>
          <w:tcPr>
            <w:tcW w:w="1703" w:type="dxa"/>
          </w:tcPr>
          <w:p w14:paraId="1162E671" w14:textId="77777777" w:rsidR="00B1546F" w:rsidRPr="00B1546F" w:rsidRDefault="00B1546F" w:rsidP="00B1546F">
            <w:r w:rsidRPr="00B1546F">
              <w:rPr>
                <w:noProof/>
              </w:rPr>
              <w:drawing>
                <wp:inline distT="0" distB="0" distL="0" distR="0" wp14:anchorId="3124B9B7" wp14:editId="5D07F536">
                  <wp:extent cx="720000" cy="720000"/>
                  <wp:effectExtent l="0" t="0" r="4445" b="4445"/>
                  <wp:docPr id="46"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1A2F2C1C" w14:textId="77777777" w:rsidR="00B1546F" w:rsidRPr="00B1546F" w:rsidRDefault="00B1546F" w:rsidP="00B1546F">
            <w:pPr>
              <w:pStyle w:val="Readeraids"/>
            </w:pPr>
            <w:r>
              <w:t>Additional information</w:t>
            </w:r>
          </w:p>
          <w:p w14:paraId="1EBBE459" w14:textId="4050B8CC" w:rsidR="00B1546F" w:rsidRPr="00B1546F" w:rsidRDefault="00B1546F" w:rsidP="00B1546F">
            <w:r>
              <w:t>To</w:t>
            </w:r>
            <w:r w:rsidRPr="00B1546F">
              <w:t xml:space="preserve"> learn more about how rows and columns are plotted on a chart, go to</w:t>
            </w:r>
            <w:r w:rsidR="00BC04A2">
              <w:t>:</w:t>
            </w:r>
            <w:r w:rsidRPr="00B1546F">
              <w:t xml:space="preserve"> </w:t>
            </w:r>
            <w:hyperlink r:id="rId62" w:history="1">
              <w:r w:rsidRPr="00B1546F">
                <w:rPr>
                  <w:rStyle w:val="Hyperlink"/>
                </w:rPr>
                <w:t>Change how rows and columns of data are plotted in a chart</w:t>
              </w:r>
            </w:hyperlink>
          </w:p>
        </w:tc>
      </w:tr>
    </w:tbl>
    <w:p w14:paraId="47B12A46" w14:textId="411ACE11" w:rsidR="00B1546F" w:rsidRDefault="00B1546F" w:rsidP="00B1546F">
      <w:pPr>
        <w:pStyle w:val="Heading3"/>
      </w:pPr>
      <w:bookmarkStart w:id="209" w:name="_Toc37688253"/>
      <w:r>
        <w:t>Activity: Demonstration</w:t>
      </w:r>
      <w:bookmarkEnd w:id="209"/>
    </w:p>
    <w:p w14:paraId="72AF9B24" w14:textId="3E5135F4" w:rsidR="00B1546F" w:rsidRPr="00B1546F" w:rsidRDefault="00B1546F" w:rsidP="00B1546F">
      <w:r>
        <w:t xml:space="preserve">This activity is a teacher-led demonstration </w:t>
      </w:r>
      <w:r w:rsidR="00240620">
        <w:t>on</w:t>
      </w:r>
      <w:r w:rsidRPr="00B1546F">
        <w:t xml:space="preserve"> how to switch </w:t>
      </w:r>
      <w:r w:rsidR="00240620">
        <w:t>r</w:t>
      </w:r>
      <w:r w:rsidRPr="00B1546F">
        <w:t xml:space="preserve">ows and </w:t>
      </w:r>
      <w:r w:rsidR="00240620">
        <w:t>c</w:t>
      </w:r>
      <w:r w:rsidRPr="00B1546F">
        <w:t>olumns in a chart.</w:t>
      </w:r>
    </w:p>
    <w:p w14:paraId="0408632A" w14:textId="77777777" w:rsidR="00963E9C" w:rsidRDefault="00963E9C">
      <w:pPr>
        <w:spacing w:after="160" w:line="259" w:lineRule="auto"/>
        <w:rPr>
          <w:rFonts w:ascii="Segoe UI Semibold" w:eastAsiaTheme="majorEastAsia" w:hAnsi="Segoe UI Semibold" w:cstheme="majorBidi"/>
          <w:iCs/>
          <w:sz w:val="32"/>
          <w:szCs w:val="24"/>
        </w:rPr>
      </w:pPr>
      <w:r>
        <w:br w:type="page"/>
      </w:r>
    </w:p>
    <w:p w14:paraId="55DF9A81" w14:textId="13717E56" w:rsidR="00B1546F" w:rsidRDefault="00B1546F" w:rsidP="00B1546F">
      <w:pPr>
        <w:pStyle w:val="Heading4"/>
      </w:pPr>
      <w:r>
        <w:lastRenderedPageBreak/>
        <w:t>Resources required</w:t>
      </w:r>
    </w:p>
    <w:p w14:paraId="7E372C63" w14:textId="27070139" w:rsidR="00B1546F" w:rsidRPr="00B1546F" w:rsidRDefault="00620879" w:rsidP="00B1546F">
      <w:r>
        <w:t xml:space="preserve">You will need the following resource for </w:t>
      </w:r>
      <w:r w:rsidR="00B1546F">
        <w:t>this activity:</w:t>
      </w:r>
    </w:p>
    <w:p w14:paraId="25AED6E4" w14:textId="2F247C76" w:rsidR="00B1546F" w:rsidRDefault="00B1546F" w:rsidP="00B1546F">
      <w:pPr>
        <w:pStyle w:val="Bulletlevel1"/>
      </w:pPr>
      <w:r>
        <w:t xml:space="preserve">Open </w:t>
      </w:r>
      <w:r w:rsidRPr="00DF79EF">
        <w:rPr>
          <w:rStyle w:val="Inlinebold"/>
        </w:rPr>
        <w:t>L3_T2_act_</w:t>
      </w:r>
      <w:r w:rsidR="00217D49">
        <w:rPr>
          <w:rStyle w:val="Inlinebold"/>
        </w:rPr>
        <w:t>d</w:t>
      </w:r>
      <w:r w:rsidRPr="00DF79EF">
        <w:rPr>
          <w:rStyle w:val="Inlinebold"/>
        </w:rPr>
        <w:t>aily_</w:t>
      </w:r>
      <w:r w:rsidR="00217D49">
        <w:rPr>
          <w:rStyle w:val="Inlinebold"/>
        </w:rPr>
        <w:t>c</w:t>
      </w:r>
      <w:r w:rsidRPr="00DF79EF">
        <w:rPr>
          <w:rStyle w:val="Inlinebold"/>
        </w:rPr>
        <w:t>ell_</w:t>
      </w:r>
      <w:r w:rsidR="00217D49">
        <w:rPr>
          <w:rStyle w:val="Inlinebold"/>
        </w:rPr>
        <w:t>p</w:t>
      </w:r>
      <w:r w:rsidRPr="00DF79EF">
        <w:rPr>
          <w:rStyle w:val="Inlinebold"/>
        </w:rPr>
        <w:t>roduction.xlsx</w:t>
      </w:r>
      <w:r w:rsidRPr="00840DE1">
        <w:t xml:space="preserve"> in this lesson</w:t>
      </w:r>
      <w:r w:rsidR="00BC04A2">
        <w:t>’</w:t>
      </w:r>
      <w:r w:rsidRPr="00840DE1">
        <w:t>s Learning Activity Resources</w:t>
      </w:r>
      <w:r>
        <w:t>.</w:t>
      </w:r>
    </w:p>
    <w:p w14:paraId="3F76A54C" w14:textId="77777777" w:rsidR="00B1546F" w:rsidRDefault="00B1546F" w:rsidP="00B1546F">
      <w:pPr>
        <w:pStyle w:val="Heading4"/>
      </w:pPr>
      <w:r>
        <w:t>Activity instructions</w:t>
      </w:r>
    </w:p>
    <w:p w14:paraId="45B01E7D" w14:textId="77777777" w:rsidR="00B1546F" w:rsidRPr="00B1546F" w:rsidRDefault="00B1546F" w:rsidP="00B1546F">
      <w:r>
        <w:t>Participate in the activity by following these instructions:</w:t>
      </w:r>
    </w:p>
    <w:p w14:paraId="108E7F00" w14:textId="2852EDBE" w:rsidR="00B1546F" w:rsidRPr="00B1546F" w:rsidRDefault="00B1546F" w:rsidP="00C53F72">
      <w:pPr>
        <w:pStyle w:val="Numberedlist1"/>
        <w:numPr>
          <w:ilvl w:val="0"/>
          <w:numId w:val="37"/>
        </w:numPr>
      </w:pPr>
      <w:r>
        <w:t xml:space="preserve">Observe as the teacher demonstrates </w:t>
      </w:r>
      <w:r w:rsidRPr="00B1546F">
        <w:t xml:space="preserve">switching </w:t>
      </w:r>
      <w:r w:rsidR="00240620">
        <w:t>r</w:t>
      </w:r>
      <w:r w:rsidRPr="00B1546F">
        <w:t xml:space="preserve">ows and </w:t>
      </w:r>
      <w:r w:rsidR="00240620">
        <w:t>c</w:t>
      </w:r>
      <w:r w:rsidRPr="00B1546F">
        <w:t>olumns on a pie chart.</w:t>
      </w:r>
    </w:p>
    <w:p w14:paraId="45AAD175" w14:textId="77777777" w:rsidR="00B1546F" w:rsidRDefault="00B1546F" w:rsidP="00C53F72">
      <w:pPr>
        <w:pStyle w:val="Numberedlist1"/>
        <w:numPr>
          <w:ilvl w:val="0"/>
          <w:numId w:val="37"/>
        </w:numPr>
      </w:pPr>
      <w:r>
        <w:t>Ask clarifying questions.</w:t>
      </w:r>
    </w:p>
    <w:p w14:paraId="453240A8" w14:textId="6D09737C" w:rsidR="00B1546F" w:rsidRDefault="00B1546F" w:rsidP="00C53F72">
      <w:pPr>
        <w:pStyle w:val="Numberedlist1"/>
        <w:numPr>
          <w:ilvl w:val="0"/>
          <w:numId w:val="37"/>
        </w:numPr>
      </w:pPr>
      <w:r>
        <w:t xml:space="preserve">On your computer, select the pie chart and switch the </w:t>
      </w:r>
      <w:r w:rsidR="00240620">
        <w:t>r</w:t>
      </w:r>
      <w:r>
        <w:t xml:space="preserve">ows and </w:t>
      </w:r>
      <w:r w:rsidR="00240620">
        <w:t>c</w:t>
      </w:r>
      <w:r>
        <w:t>olumns. Note the difference in how the data is plotted.</w:t>
      </w:r>
    </w:p>
    <w:p w14:paraId="33E74DFD" w14:textId="77777777" w:rsidR="00B1546F" w:rsidRDefault="00B1546F" w:rsidP="00C53F72">
      <w:pPr>
        <w:pStyle w:val="Numberedlist1"/>
        <w:numPr>
          <w:ilvl w:val="0"/>
          <w:numId w:val="37"/>
        </w:numPr>
      </w:pPr>
      <w:r>
        <w:t>Switch the orientation back and forth a couple of times to observe how the feature works.</w:t>
      </w:r>
    </w:p>
    <w:p w14:paraId="4BA7BE66" w14:textId="59BAA94C" w:rsidR="00B1546F" w:rsidRPr="002F5835" w:rsidRDefault="00B1546F" w:rsidP="00B1546F">
      <w:pPr>
        <w:pStyle w:val="Heading3"/>
      </w:pPr>
      <w:bookmarkStart w:id="210" w:name="_Toc37688254"/>
      <w:r>
        <w:t xml:space="preserve">Try-it: </w:t>
      </w:r>
      <w:r w:rsidR="00BD5B1F">
        <w:t>Switch between rows and columns</w:t>
      </w:r>
      <w:bookmarkEnd w:id="210"/>
    </w:p>
    <w:p w14:paraId="7D402093" w14:textId="70D52123" w:rsidR="00B1546F" w:rsidRPr="00B1546F" w:rsidRDefault="00B1546F" w:rsidP="00B1546F">
      <w:r w:rsidRPr="00B1546F">
        <w:rPr>
          <w:noProof/>
        </w:rPr>
        <w:drawing>
          <wp:inline distT="0" distB="0" distL="0" distR="0" wp14:anchorId="2D21239C" wp14:editId="1556F049">
            <wp:extent cx="365748" cy="365748"/>
            <wp:effectExtent l="0" t="0" r="0" b="0"/>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365748" cy="365748"/>
                    </a:xfrm>
                    <a:prstGeom prst="rect">
                      <a:avLst/>
                    </a:prstGeom>
                  </pic:spPr>
                </pic:pic>
              </a:graphicData>
            </a:graphic>
          </wp:inline>
        </w:drawing>
      </w:r>
      <w:r w:rsidRPr="00B1546F">
        <w:t xml:space="preserve"> In this standalone Try-it, </w:t>
      </w:r>
      <w:r w:rsidR="00620879">
        <w:t>you</w:t>
      </w:r>
      <w:r w:rsidR="00BC04A2">
        <w:t>’</w:t>
      </w:r>
      <w:r w:rsidR="00620879">
        <w:t>ll</w:t>
      </w:r>
      <w:r w:rsidRPr="00B1546F">
        <w:t xml:space="preserve"> correct a chart that is oriented incorrectly.</w:t>
      </w:r>
    </w:p>
    <w:p w14:paraId="202E9938" w14:textId="77777777" w:rsidR="00B1546F" w:rsidRDefault="00B1546F" w:rsidP="00B1546F">
      <w:pPr>
        <w:pStyle w:val="Heading4"/>
      </w:pPr>
      <w:r>
        <w:t>Resources</w:t>
      </w:r>
    </w:p>
    <w:p w14:paraId="36B8CFE3" w14:textId="2AAECF8E" w:rsidR="00B1546F" w:rsidRPr="00B1546F" w:rsidRDefault="00620879" w:rsidP="00B1546F">
      <w:r>
        <w:t xml:space="preserve">You will need the following resource for </w:t>
      </w:r>
      <w:r w:rsidR="00B1546F">
        <w:t>this try-it:</w:t>
      </w:r>
    </w:p>
    <w:p w14:paraId="6B0C096F" w14:textId="31ADA6AD" w:rsidR="00B1546F" w:rsidRDefault="00B1546F" w:rsidP="00B1546F">
      <w:pPr>
        <w:pStyle w:val="Bulletlevel1"/>
      </w:pPr>
      <w:r>
        <w:t xml:space="preserve">Continue with the </w:t>
      </w:r>
      <w:r w:rsidRPr="00BC04A2">
        <w:rPr>
          <w:rStyle w:val="Inlinebold"/>
        </w:rPr>
        <w:t>Energy Needs Met</w:t>
      </w:r>
      <w:r>
        <w:t xml:space="preserve"> workbook from the Try-it activity in Topic 1. Alternatively, open</w:t>
      </w:r>
      <w:r w:rsidRPr="00840DE1">
        <w:t xml:space="preserve"> </w:t>
      </w:r>
      <w:r w:rsidRPr="00D6763B">
        <w:rPr>
          <w:rStyle w:val="Inlinebold"/>
        </w:rPr>
        <w:t>L3_T2_try_</w:t>
      </w:r>
      <w:r w:rsidR="00217D49">
        <w:rPr>
          <w:rStyle w:val="Inlinebold"/>
        </w:rPr>
        <w:t>e</w:t>
      </w:r>
      <w:r w:rsidRPr="00D6763B">
        <w:rPr>
          <w:rStyle w:val="Inlinebold"/>
        </w:rPr>
        <w:t>nergy_</w:t>
      </w:r>
      <w:r w:rsidR="00217D49">
        <w:rPr>
          <w:rStyle w:val="Inlinebold"/>
        </w:rPr>
        <w:t>n</w:t>
      </w:r>
      <w:r w:rsidRPr="00D6763B">
        <w:rPr>
          <w:rStyle w:val="Inlinebold"/>
        </w:rPr>
        <w:t>eeds_</w:t>
      </w:r>
      <w:r w:rsidR="00217D49">
        <w:rPr>
          <w:rStyle w:val="Inlinebold"/>
        </w:rPr>
        <w:t>m</w:t>
      </w:r>
      <w:r>
        <w:rPr>
          <w:rStyle w:val="Inlinebold"/>
        </w:rPr>
        <w:t>et_starter.xlsx</w:t>
      </w:r>
      <w:r>
        <w:t xml:space="preserve"> </w:t>
      </w:r>
      <w:r w:rsidRPr="00840DE1">
        <w:t>in this lesson</w:t>
      </w:r>
      <w:r w:rsidR="00BC04A2">
        <w:t>’</w:t>
      </w:r>
      <w:r w:rsidRPr="00840DE1">
        <w:t>s Learning Activity Resources</w:t>
      </w:r>
      <w:r>
        <w:t>.</w:t>
      </w:r>
    </w:p>
    <w:p w14:paraId="47D2DC96" w14:textId="77777777" w:rsidR="00B1546F" w:rsidRDefault="00B1546F" w:rsidP="00B1546F">
      <w:pPr>
        <w:pStyle w:val="Heading4"/>
      </w:pPr>
      <w:r>
        <w:t>Instructions</w:t>
      </w:r>
    </w:p>
    <w:p w14:paraId="7F654AAB" w14:textId="5BE18008" w:rsidR="00B1546F" w:rsidRPr="00B1546F" w:rsidRDefault="00B1546F" w:rsidP="00B1546F">
      <w:r>
        <w:t xml:space="preserve">The following </w:t>
      </w:r>
      <w:r w:rsidR="0072738E">
        <w:t xml:space="preserve">steps </w:t>
      </w:r>
      <w:r>
        <w:t>are the general tasks that you need to perform during this try-it:</w:t>
      </w:r>
    </w:p>
    <w:p w14:paraId="6BEE7CB4" w14:textId="479DA016" w:rsidR="00B1546F" w:rsidRPr="00B1546F" w:rsidRDefault="00B1546F" w:rsidP="00C53F72">
      <w:pPr>
        <w:pStyle w:val="Numberedlist1"/>
        <w:numPr>
          <w:ilvl w:val="0"/>
          <w:numId w:val="38"/>
        </w:numPr>
      </w:pPr>
      <w:r>
        <w:t xml:space="preserve">Select the </w:t>
      </w:r>
      <w:r w:rsidRPr="0072738E">
        <w:rPr>
          <w:rStyle w:val="Inlinebold"/>
        </w:rPr>
        <w:t>Averages</w:t>
      </w:r>
      <w:r w:rsidRPr="00B1546F">
        <w:t xml:space="preserve"> </w:t>
      </w:r>
      <w:r w:rsidR="00150D0A">
        <w:t>worksheet</w:t>
      </w:r>
      <w:r w:rsidRPr="00B1546F">
        <w:t xml:space="preserve">. Observe that the pie chart is not useful because </w:t>
      </w:r>
      <w:r w:rsidR="00620879">
        <w:t>it</w:t>
      </w:r>
      <w:r w:rsidR="00BC04A2">
        <w:t>’</w:t>
      </w:r>
      <w:r w:rsidR="00620879">
        <w:t>s</w:t>
      </w:r>
      <w:r w:rsidRPr="00B1546F">
        <w:t xml:space="preserve"> displaying a category name rather than data values.</w:t>
      </w:r>
    </w:p>
    <w:p w14:paraId="3732E586" w14:textId="3C1EA9AD" w:rsidR="00B1546F" w:rsidRDefault="00B1546F" w:rsidP="00C53F72">
      <w:pPr>
        <w:pStyle w:val="Numberedlist1"/>
        <w:numPr>
          <w:ilvl w:val="0"/>
          <w:numId w:val="38"/>
        </w:numPr>
      </w:pPr>
      <w:r>
        <w:t xml:space="preserve">Switch </w:t>
      </w:r>
      <w:r w:rsidR="0072738E">
        <w:t>r</w:t>
      </w:r>
      <w:r>
        <w:t xml:space="preserve">ows and </w:t>
      </w:r>
      <w:r w:rsidR="0072738E">
        <w:t>c</w:t>
      </w:r>
      <w:r>
        <w:t>olumns for the chart so that it displays</w:t>
      </w:r>
      <w:r w:rsidR="0072738E">
        <w:t xml:space="preserve"> </w:t>
      </w:r>
      <w:r>
        <w:t>values for all six categories.</w:t>
      </w:r>
    </w:p>
    <w:p w14:paraId="124DD570" w14:textId="77777777" w:rsidR="00270CCA" w:rsidRDefault="00270CCA" w:rsidP="00037D17">
      <w:r>
        <w:br w:type="page"/>
      </w:r>
    </w:p>
    <w:p w14:paraId="369C2151" w14:textId="0F462D8B" w:rsidR="00B1546F" w:rsidRDefault="00B1546F" w:rsidP="00B1546F">
      <w:pPr>
        <w:pStyle w:val="Heading2"/>
      </w:pPr>
      <w:bookmarkStart w:id="211" w:name="_Toc37688255"/>
      <w:r>
        <w:lastRenderedPageBreak/>
        <w:t>Wrap</w:t>
      </w:r>
      <w:r w:rsidR="00BC04A2">
        <w:t>-</w:t>
      </w:r>
      <w:r>
        <w:t>up</w:t>
      </w:r>
      <w:bookmarkEnd w:id="211"/>
    </w:p>
    <w:p w14:paraId="1EB6FFE3" w14:textId="77777777" w:rsidR="00B1546F" w:rsidRPr="00B1546F" w:rsidRDefault="00B1546F" w:rsidP="00B1546F">
      <w:r>
        <w:t xml:space="preserve">Use these questions to check what you learned in this lesson: </w:t>
      </w:r>
    </w:p>
    <w:p w14:paraId="6D836AAC" w14:textId="77777777" w:rsidR="00B1546F" w:rsidRPr="00B1546F" w:rsidRDefault="00B1546F" w:rsidP="00C53F72">
      <w:pPr>
        <w:pStyle w:val="Numberedlist1"/>
        <w:numPr>
          <w:ilvl w:val="0"/>
          <w:numId w:val="39"/>
        </w:numPr>
      </w:pPr>
      <w:bookmarkStart w:id="212" w:name="_Hlk25158273"/>
      <w:r>
        <w:t xml:space="preserve">The </w:t>
      </w:r>
      <w:r w:rsidRPr="0072738E">
        <w:rPr>
          <w:rStyle w:val="Inlinebold"/>
        </w:rPr>
        <w:t>Select Data Source</w:t>
      </w:r>
      <w:r>
        <w:t xml:space="preserve"> dialog bo</w:t>
      </w:r>
      <w:r w:rsidRPr="00B1546F">
        <w:t>x allows you to do which of the following?</w:t>
      </w:r>
      <w:bookmarkEnd w:id="212"/>
    </w:p>
    <w:p w14:paraId="65A04610" w14:textId="77777777" w:rsidR="00B1546F" w:rsidRPr="00B1546F" w:rsidRDefault="00B1546F" w:rsidP="00B1546F">
      <w:pPr>
        <w:pStyle w:val="Prompt"/>
      </w:pPr>
      <w:r>
        <w:t xml:space="preserve">Select </w:t>
      </w:r>
      <w:r w:rsidRPr="00B1546F">
        <w:t>all that apply.</w:t>
      </w:r>
    </w:p>
    <w:p w14:paraId="50ACBE23" w14:textId="77777777" w:rsidR="00B1546F" w:rsidRPr="00B1546F" w:rsidRDefault="00B1546F" w:rsidP="00C53F72">
      <w:pPr>
        <w:pStyle w:val="Numberedlist2"/>
        <w:numPr>
          <w:ilvl w:val="0"/>
          <w:numId w:val="40"/>
        </w:numPr>
      </w:pPr>
      <w:bookmarkStart w:id="213" w:name="_Hlk25158283"/>
      <w:r>
        <w:t xml:space="preserve">Delete </w:t>
      </w:r>
      <w:r w:rsidRPr="00B1546F">
        <w:t>data from a selection</w:t>
      </w:r>
    </w:p>
    <w:p w14:paraId="0E0714E4" w14:textId="73CE4778" w:rsidR="00B1546F" w:rsidRPr="00B1546F" w:rsidRDefault="00B1546F" w:rsidP="00C53F72">
      <w:pPr>
        <w:pStyle w:val="Numberedlist2"/>
        <w:numPr>
          <w:ilvl w:val="0"/>
          <w:numId w:val="40"/>
        </w:numPr>
      </w:pPr>
      <w:r>
        <w:t>Select an entirely</w:t>
      </w:r>
      <w:r w:rsidRPr="00B1546F">
        <w:t xml:space="preserve"> new range of data</w:t>
      </w:r>
    </w:p>
    <w:p w14:paraId="40B92FF1" w14:textId="77777777" w:rsidR="00B1546F" w:rsidRDefault="00B1546F" w:rsidP="00C53F72">
      <w:pPr>
        <w:pStyle w:val="Numberedlist2"/>
        <w:numPr>
          <w:ilvl w:val="0"/>
          <w:numId w:val="40"/>
        </w:numPr>
      </w:pPr>
      <w:r>
        <w:t>Select what color is used for each data series on the chart</w:t>
      </w:r>
    </w:p>
    <w:p w14:paraId="1B710479" w14:textId="77777777" w:rsidR="00B1546F" w:rsidRDefault="00B1546F" w:rsidP="00C53F72">
      <w:pPr>
        <w:pStyle w:val="Numberedlist2"/>
        <w:numPr>
          <w:ilvl w:val="0"/>
          <w:numId w:val="40"/>
        </w:numPr>
      </w:pPr>
      <w:r>
        <w:t>Change to a new type of chart</w:t>
      </w:r>
    </w:p>
    <w:p w14:paraId="59C55A37" w14:textId="4B98ACDF" w:rsidR="00B1546F" w:rsidRPr="008C4CA7" w:rsidRDefault="00B1546F" w:rsidP="00C53F72">
      <w:pPr>
        <w:pStyle w:val="Numberedlist2"/>
        <w:numPr>
          <w:ilvl w:val="0"/>
          <w:numId w:val="40"/>
        </w:numPr>
      </w:pPr>
      <w:r>
        <w:t>Exclude some data from the chart</w:t>
      </w:r>
    </w:p>
    <w:p w14:paraId="0322DC08" w14:textId="6C5172CF" w:rsidR="00B1546F" w:rsidRDefault="00163F71" w:rsidP="00B1546F">
      <w:pPr>
        <w:pStyle w:val="Numberedlist1"/>
      </w:pPr>
      <w:bookmarkStart w:id="214" w:name="_Hlk25158310"/>
      <w:bookmarkEnd w:id="213"/>
      <w:r>
        <w:t xml:space="preserve">What does the </w:t>
      </w:r>
      <w:r w:rsidRPr="0072738E">
        <w:rPr>
          <w:rStyle w:val="Inlinebold"/>
        </w:rPr>
        <w:t>Switch Row/Column</w:t>
      </w:r>
      <w:r>
        <w:t xml:space="preserve"> button do?</w:t>
      </w:r>
      <w:bookmarkEnd w:id="214"/>
    </w:p>
    <w:p w14:paraId="6B5FCF88" w14:textId="77777777" w:rsidR="00B1546F" w:rsidRPr="00B1546F" w:rsidRDefault="00B1546F" w:rsidP="00B1546F">
      <w:pPr>
        <w:pStyle w:val="Prompt"/>
      </w:pPr>
      <w:r>
        <w:t>Select the correct option.</w:t>
      </w:r>
    </w:p>
    <w:p w14:paraId="55A99030" w14:textId="2C8A58A6" w:rsidR="00B1546F" w:rsidRPr="001D1A1A" w:rsidRDefault="00163F71" w:rsidP="00C53F72">
      <w:pPr>
        <w:pStyle w:val="Numberedlist2"/>
        <w:numPr>
          <w:ilvl w:val="0"/>
          <w:numId w:val="90"/>
        </w:numPr>
      </w:pPr>
      <w:bookmarkStart w:id="215" w:name="_Hlk25158319"/>
      <w:r>
        <w:t>Paste row data into a column</w:t>
      </w:r>
    </w:p>
    <w:p w14:paraId="650D750D" w14:textId="5277A807" w:rsidR="00B1546F" w:rsidRDefault="00163F71" w:rsidP="00C53F72">
      <w:pPr>
        <w:pStyle w:val="Numberedlist2"/>
        <w:numPr>
          <w:ilvl w:val="0"/>
          <w:numId w:val="90"/>
        </w:numPr>
      </w:pPr>
      <w:r>
        <w:t>Rearrange data in a range of cells</w:t>
      </w:r>
    </w:p>
    <w:p w14:paraId="505057FA" w14:textId="22DC399B" w:rsidR="00B1546F" w:rsidRDefault="00163F71" w:rsidP="00C53F72">
      <w:pPr>
        <w:pStyle w:val="Numberedlist2"/>
        <w:numPr>
          <w:ilvl w:val="0"/>
          <w:numId w:val="90"/>
        </w:numPr>
      </w:pPr>
      <w:r>
        <w:t>Change the orientation of axes in a chart</w:t>
      </w:r>
    </w:p>
    <w:p w14:paraId="354BED02" w14:textId="6FCDE5AF" w:rsidR="00B1546F" w:rsidRPr="008C4CA7" w:rsidRDefault="00163F71" w:rsidP="00C53F72">
      <w:pPr>
        <w:pStyle w:val="Numberedlist2"/>
        <w:numPr>
          <w:ilvl w:val="0"/>
          <w:numId w:val="90"/>
        </w:numPr>
      </w:pPr>
      <w:r>
        <w:t xml:space="preserve">Toggle </w:t>
      </w:r>
      <w:r w:rsidRPr="0072738E">
        <w:rPr>
          <w:rStyle w:val="Inlinebold"/>
        </w:rPr>
        <w:t>Axis Titles</w:t>
      </w:r>
      <w:r>
        <w:t xml:space="preserve"> off and on</w:t>
      </w:r>
    </w:p>
    <w:p w14:paraId="7CE55C17" w14:textId="22D04B1F" w:rsidR="008A4EB1" w:rsidRPr="008A4EB1" w:rsidRDefault="008A4EB1" w:rsidP="004A29B9">
      <w:pPr>
        <w:pStyle w:val="Numberedlist1"/>
      </w:pPr>
      <w:bookmarkStart w:id="216" w:name="_Hlk25158333"/>
      <w:bookmarkEnd w:id="215"/>
      <w:r w:rsidRPr="008A4EB1">
        <w:t xml:space="preserve">A </w:t>
      </w:r>
      <w:sdt>
        <w:sdtPr>
          <w:alias w:val="Question 3"/>
          <w:tag w:val="Question 3"/>
          <w:id w:val="-959175543"/>
          <w:lock w:val="sdtLocked"/>
          <w:placeholder>
            <w:docPart w:val="66B7CC85512345B2AEA71BF884E8D89D"/>
          </w:placeholder>
          <w:showingPlcHdr/>
          <w:text/>
        </w:sdtPr>
        <w:sdtEndPr/>
        <w:sdtContent>
          <w:r w:rsidR="0085144A">
            <w:rPr>
              <w:rStyle w:val="Inlinebold"/>
            </w:rPr>
            <w:t>Select here to enter text.</w:t>
          </w:r>
        </w:sdtContent>
      </w:sdt>
      <w:r w:rsidRPr="008A4EB1">
        <w:t>is a row or column of numbers in a worksheet that are plotted in a chart.</w:t>
      </w:r>
      <w:bookmarkEnd w:id="216"/>
    </w:p>
    <w:p w14:paraId="0F4901AC" w14:textId="77777777" w:rsidR="00BC04A2" w:rsidRPr="00BC04A2" w:rsidRDefault="00BC04A2" w:rsidP="005616A5">
      <w:r>
        <w:br w:type="page"/>
      </w:r>
    </w:p>
    <w:p w14:paraId="60366145" w14:textId="4CB678E7" w:rsidR="00F64E75" w:rsidRDefault="00F64E75" w:rsidP="00F64E75">
      <w:pPr>
        <w:pStyle w:val="Heading1"/>
      </w:pPr>
      <w:bookmarkStart w:id="217" w:name="_Toc37688256"/>
      <w:r>
        <w:lastRenderedPageBreak/>
        <w:t xml:space="preserve">Lesson 4: </w:t>
      </w:r>
      <w:r w:rsidR="009968BC">
        <w:t>Understanding c</w:t>
      </w:r>
      <w:r>
        <w:t xml:space="preserve">hart </w:t>
      </w:r>
      <w:r w:rsidR="00BF3375">
        <w:t>elements</w:t>
      </w:r>
      <w:bookmarkEnd w:id="217"/>
    </w:p>
    <w:p w14:paraId="213E7EEB" w14:textId="5A1A9B75" w:rsidR="00F64E75" w:rsidRPr="005B6C37" w:rsidRDefault="00F64E75" w:rsidP="00F64E75">
      <w:pPr>
        <w:pStyle w:val="Heading2"/>
      </w:pPr>
      <w:bookmarkStart w:id="218" w:name="_Toc37688257"/>
      <w:r w:rsidRPr="005B6C37">
        <w:t>Overview</w:t>
      </w:r>
      <w:bookmarkEnd w:id="218"/>
    </w:p>
    <w:p w14:paraId="7597B198" w14:textId="1424BC0E" w:rsidR="00F64E75" w:rsidRPr="00F64E75" w:rsidRDefault="00F64E75" w:rsidP="00F64E75">
      <w:r>
        <w:t>In this lesson, you</w:t>
      </w:r>
      <w:r w:rsidR="00BC04A2">
        <w:t>’</w:t>
      </w:r>
      <w:r>
        <w:t xml:space="preserve">ll </w:t>
      </w:r>
      <w:r w:rsidRPr="00F64E75">
        <w:t xml:space="preserve">work with the individual components that make up </w:t>
      </w:r>
      <w:r w:rsidR="009C7E25">
        <w:t>an Excel</w:t>
      </w:r>
      <w:r w:rsidRPr="00F64E75">
        <w:t xml:space="preserve"> chart. You</w:t>
      </w:r>
      <w:r w:rsidR="00BC04A2">
        <w:t>’</w:t>
      </w:r>
      <w:r w:rsidR="0069113B">
        <w:t>ll</w:t>
      </w:r>
      <w:r w:rsidRPr="00F64E75">
        <w:t xml:space="preserve"> learn to change these chart elements to make your visualizations clearer, such as making the title of the chart more descriptive. You</w:t>
      </w:r>
      <w:r w:rsidR="00BC04A2">
        <w:t>’</w:t>
      </w:r>
      <w:r w:rsidRPr="00F64E75">
        <w:t xml:space="preserve">ll </w:t>
      </w:r>
      <w:r w:rsidR="0069113B">
        <w:t xml:space="preserve">also </w:t>
      </w:r>
      <w:r w:rsidRPr="00F64E75">
        <w:t>learn to add and remove elements, including a legend and data labels.</w:t>
      </w:r>
    </w:p>
    <w:p w14:paraId="57850536" w14:textId="106377D6" w:rsidR="00F64E75" w:rsidRDefault="00F64E75" w:rsidP="00F64E75">
      <w:pPr>
        <w:pStyle w:val="Heading2"/>
      </w:pPr>
      <w:bookmarkStart w:id="219" w:name="_Toc37688258"/>
      <w:r>
        <w:t>Warm</w:t>
      </w:r>
      <w:r w:rsidR="00BC04A2">
        <w:t>-</w:t>
      </w:r>
      <w:r>
        <w:t>up</w:t>
      </w:r>
      <w:bookmarkEnd w:id="219"/>
    </w:p>
    <w:p w14:paraId="2525BF29" w14:textId="592B52EB" w:rsidR="00F64E75" w:rsidRPr="00F64E75" w:rsidRDefault="00F64E75" w:rsidP="00F64E75">
      <w:r>
        <w:t>Use these questions to find out what you already know about this lesson</w:t>
      </w:r>
      <w:r w:rsidR="00BC04A2">
        <w:t>’</w:t>
      </w:r>
      <w:r>
        <w:t>s topics:</w:t>
      </w:r>
    </w:p>
    <w:p w14:paraId="342359DE" w14:textId="4E68CF2A" w:rsidR="00F64E75" w:rsidRPr="00F64E75" w:rsidRDefault="009C7E25" w:rsidP="00C53F72">
      <w:pPr>
        <w:pStyle w:val="Numberedlist1"/>
        <w:numPr>
          <w:ilvl w:val="0"/>
          <w:numId w:val="41"/>
        </w:numPr>
      </w:pPr>
      <w:bookmarkStart w:id="220" w:name="_Hlk25158613"/>
      <w:r>
        <w:t>A</w:t>
      </w:r>
      <w:r w:rsidR="005656E6">
        <w:t xml:space="preserve"> Microsoft </w:t>
      </w:r>
      <w:r>
        <w:t>Excel</w:t>
      </w:r>
      <w:r w:rsidR="00F64E75" w:rsidRPr="00F64E75">
        <w:t xml:space="preserve"> chart is made up of multiple </w:t>
      </w:r>
      <w:sdt>
        <w:sdtPr>
          <w:alias w:val="Question 1"/>
          <w:tag w:val="Question 1"/>
          <w:id w:val="382372955"/>
          <w:lock w:val="sdtLocked"/>
          <w:placeholder>
            <w:docPart w:val="31F6C59E4E024581ADB9F017573CEA3E"/>
          </w:placeholder>
          <w:showingPlcHdr/>
        </w:sdtPr>
        <w:sdtEndPr/>
        <w:sdtContent>
          <w:r w:rsidR="0085144A">
            <w:rPr>
              <w:rStyle w:val="Inlinebold"/>
            </w:rPr>
            <w:t>Select here to enter text.</w:t>
          </w:r>
        </w:sdtContent>
      </w:sdt>
      <w:r w:rsidR="00F64E75" w:rsidRPr="00F64E75">
        <w:t xml:space="preserve"> which can be added, removed, and modified to customize the chart.</w:t>
      </w:r>
      <w:bookmarkEnd w:id="220"/>
    </w:p>
    <w:p w14:paraId="4126A6F7" w14:textId="3E090EA3" w:rsidR="00F64E75" w:rsidRDefault="00F64E75" w:rsidP="00F64E75">
      <w:pPr>
        <w:pStyle w:val="Numberedlist1"/>
      </w:pPr>
      <w:bookmarkStart w:id="221" w:name="_Hlk25158622"/>
      <w:r>
        <w:t>Which of the following terms describes a grid at the bottom of a chart that displays the values represented in the cha</w:t>
      </w:r>
      <w:r w:rsidR="0069113B">
        <w:t>r</w:t>
      </w:r>
      <w:r>
        <w:t>t?</w:t>
      </w:r>
      <w:bookmarkEnd w:id="221"/>
    </w:p>
    <w:p w14:paraId="02E01EFC" w14:textId="77777777" w:rsidR="00F64E75" w:rsidRPr="00F64E75" w:rsidRDefault="00F64E75" w:rsidP="00F64E75">
      <w:pPr>
        <w:pStyle w:val="Prompt"/>
      </w:pPr>
      <w:r>
        <w:t>Select the correct option.</w:t>
      </w:r>
    </w:p>
    <w:p w14:paraId="6B11676F" w14:textId="7ED1EF75" w:rsidR="00F64E75" w:rsidRPr="00F64E75" w:rsidRDefault="00F64E75" w:rsidP="00C53F72">
      <w:pPr>
        <w:pStyle w:val="Numberedlist2"/>
        <w:numPr>
          <w:ilvl w:val="0"/>
          <w:numId w:val="42"/>
        </w:numPr>
      </w:pPr>
      <w:bookmarkStart w:id="222" w:name="_Hlk25158633"/>
      <w:r>
        <w:t>Axes</w:t>
      </w:r>
    </w:p>
    <w:p w14:paraId="15BA0EE1" w14:textId="77777777" w:rsidR="00F64E75" w:rsidRPr="00F64E75" w:rsidRDefault="00F64E75" w:rsidP="00C53F72">
      <w:pPr>
        <w:pStyle w:val="Numberedlist2"/>
        <w:numPr>
          <w:ilvl w:val="0"/>
          <w:numId w:val="42"/>
        </w:numPr>
      </w:pPr>
      <w:r>
        <w:t>Data label</w:t>
      </w:r>
    </w:p>
    <w:p w14:paraId="1DD99A64" w14:textId="56DC62C0" w:rsidR="00F64E75" w:rsidRDefault="00F64E75" w:rsidP="00C53F72">
      <w:pPr>
        <w:pStyle w:val="Numberedlist2"/>
        <w:numPr>
          <w:ilvl w:val="0"/>
          <w:numId w:val="42"/>
        </w:numPr>
      </w:pPr>
      <w:r>
        <w:t>Data table</w:t>
      </w:r>
    </w:p>
    <w:p w14:paraId="4004C133" w14:textId="77777777" w:rsidR="00F64E75" w:rsidRPr="008C4CA7" w:rsidRDefault="00F64E75" w:rsidP="00C53F72">
      <w:pPr>
        <w:pStyle w:val="Numberedlist2"/>
        <w:numPr>
          <w:ilvl w:val="0"/>
          <w:numId w:val="42"/>
        </w:numPr>
      </w:pPr>
      <w:r>
        <w:t>Legend</w:t>
      </w:r>
    </w:p>
    <w:p w14:paraId="11749753" w14:textId="4D5C8A57" w:rsidR="00F64E75" w:rsidRDefault="009C7E25" w:rsidP="00F64E75">
      <w:pPr>
        <w:pStyle w:val="Numberedlist1"/>
      </w:pPr>
      <w:bookmarkStart w:id="223" w:name="_Hlk25158654"/>
      <w:bookmarkEnd w:id="222"/>
      <w:r>
        <w:t>A</w:t>
      </w:r>
      <w:r w:rsidR="005656E6">
        <w:t xml:space="preserve"> Microsoft</w:t>
      </w:r>
      <w:r>
        <w:t xml:space="preserve"> Excel</w:t>
      </w:r>
      <w:r w:rsidR="00F64E75">
        <w:t xml:space="preserve"> chart can contain the following titles:</w:t>
      </w:r>
      <w:bookmarkEnd w:id="223"/>
    </w:p>
    <w:p w14:paraId="40DDFDCE" w14:textId="77777777" w:rsidR="00F64E75" w:rsidRPr="00F64E75" w:rsidRDefault="00F64E75" w:rsidP="00F64E75">
      <w:pPr>
        <w:pStyle w:val="Prompt"/>
      </w:pPr>
      <w:r w:rsidRPr="00FD5A49">
        <w:t>Select all that apply.</w:t>
      </w:r>
    </w:p>
    <w:p w14:paraId="1F5E9996" w14:textId="5FC53458" w:rsidR="00F64E75" w:rsidRPr="00F64E75" w:rsidRDefault="00F64E75" w:rsidP="00C53F72">
      <w:pPr>
        <w:pStyle w:val="Numberedlist2"/>
        <w:numPr>
          <w:ilvl w:val="0"/>
          <w:numId w:val="43"/>
        </w:numPr>
      </w:pPr>
      <w:bookmarkStart w:id="224" w:name="_Hlk25158666"/>
      <w:r>
        <w:t>Axis</w:t>
      </w:r>
      <w:r w:rsidRPr="00F64E75">
        <w:t xml:space="preserve"> title(s)</w:t>
      </w:r>
    </w:p>
    <w:p w14:paraId="0B36C97E" w14:textId="2B75F095" w:rsidR="00F64E75" w:rsidRDefault="00F64E75" w:rsidP="00C53F72">
      <w:pPr>
        <w:pStyle w:val="Numberedlist2"/>
        <w:numPr>
          <w:ilvl w:val="0"/>
          <w:numId w:val="43"/>
        </w:numPr>
      </w:pPr>
      <w:r>
        <w:t>Chart title(s)</w:t>
      </w:r>
    </w:p>
    <w:p w14:paraId="23EB6F0B" w14:textId="14801955" w:rsidR="00F64E75" w:rsidRDefault="00F64E75" w:rsidP="00C53F72">
      <w:pPr>
        <w:pStyle w:val="Numberedlist2"/>
        <w:numPr>
          <w:ilvl w:val="0"/>
          <w:numId w:val="43"/>
        </w:numPr>
      </w:pPr>
      <w:r>
        <w:t xml:space="preserve">Column and </w:t>
      </w:r>
      <w:r w:rsidR="008921C1">
        <w:t>r</w:t>
      </w:r>
      <w:r>
        <w:t>ow title(s)</w:t>
      </w:r>
    </w:p>
    <w:p w14:paraId="5ABAB614" w14:textId="5F463851" w:rsidR="00F64E75" w:rsidRDefault="00F64E75" w:rsidP="00C53F72">
      <w:pPr>
        <w:pStyle w:val="Numberedlist2"/>
        <w:numPr>
          <w:ilvl w:val="0"/>
          <w:numId w:val="43"/>
        </w:numPr>
      </w:pPr>
      <w:r>
        <w:t>Data title(s)</w:t>
      </w:r>
    </w:p>
    <w:p w14:paraId="47E80C16" w14:textId="77777777" w:rsidR="00F64E75" w:rsidRDefault="00F64E75" w:rsidP="00C53F72">
      <w:pPr>
        <w:pStyle w:val="Numberedlist2"/>
        <w:numPr>
          <w:ilvl w:val="0"/>
          <w:numId w:val="43"/>
        </w:numPr>
      </w:pPr>
      <w:r>
        <w:t>Legend title(s)</w:t>
      </w:r>
      <w:bookmarkEnd w:id="224"/>
    </w:p>
    <w:p w14:paraId="2C247445" w14:textId="53A62CDD" w:rsidR="00F64E75" w:rsidRDefault="00F64E75" w:rsidP="00F64E75">
      <w:pPr>
        <w:pStyle w:val="Numberedlist1"/>
      </w:pPr>
      <w:bookmarkStart w:id="225" w:name="_Hlk25158680"/>
      <w:r>
        <w:t xml:space="preserve">A </w:t>
      </w:r>
      <w:sdt>
        <w:sdtPr>
          <w:alias w:val="Question 4"/>
          <w:tag w:val="Question 4"/>
          <w:id w:val="-973220803"/>
          <w:lock w:val="sdtLocked"/>
          <w:placeholder>
            <w:docPart w:val="ACFDF90E4F434AE7BFB1F29ADC3129EB"/>
          </w:placeholder>
          <w:showingPlcHdr/>
        </w:sdtPr>
        <w:sdtEndPr/>
        <w:sdtContent>
          <w:r w:rsidR="0085144A">
            <w:rPr>
              <w:rStyle w:val="Inlinebold"/>
            </w:rPr>
            <w:t>Select here to enter text.</w:t>
          </w:r>
        </w:sdtContent>
      </w:sdt>
      <w:r>
        <w:t>indicates the general pattern of a data series.</w:t>
      </w:r>
      <w:bookmarkEnd w:id="225"/>
    </w:p>
    <w:p w14:paraId="0D8D5176" w14:textId="34FE581A" w:rsidR="00F64E75" w:rsidRPr="00F64E75" w:rsidRDefault="00F64E75" w:rsidP="00F64E75">
      <w:pPr>
        <w:pStyle w:val="Prompt"/>
      </w:pPr>
    </w:p>
    <w:p w14:paraId="017ADFE8" w14:textId="173070F6" w:rsidR="00F64E75" w:rsidRDefault="00F64E75" w:rsidP="00F64E75">
      <w:pPr>
        <w:pStyle w:val="Heading2"/>
      </w:pPr>
      <w:bookmarkStart w:id="226" w:name="_Toc37688259"/>
      <w:r>
        <w:lastRenderedPageBreak/>
        <w:t xml:space="preserve">Topic 1: Add </w:t>
      </w:r>
      <w:r w:rsidR="00BF3375">
        <w:t>chart elements</w:t>
      </w:r>
      <w:bookmarkEnd w:id="226"/>
    </w:p>
    <w:p w14:paraId="61EC780F" w14:textId="0421A040" w:rsidR="00F64E75" w:rsidRPr="00F64E75" w:rsidRDefault="00F64E75" w:rsidP="00F64E75">
      <w:r w:rsidRPr="00F64E75">
        <w:rPr>
          <w:noProof/>
        </w:rPr>
        <w:drawing>
          <wp:inline distT="0" distB="0" distL="0" distR="0" wp14:anchorId="40584F92" wp14:editId="434CE7ED">
            <wp:extent cx="302554" cy="365587"/>
            <wp:effectExtent l="0" t="0" r="2540" b="0"/>
            <wp:docPr id="1490664154" name="Picture 14906641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F64E75">
        <w:t xml:space="preserve"> While the primary function of a chart is to display the data itself, </w:t>
      </w:r>
      <w:r w:rsidR="009C7E25">
        <w:t>Excel</w:t>
      </w:r>
      <w:r w:rsidRPr="00F64E75">
        <w:t xml:space="preserve"> offers a variety of elements </w:t>
      </w:r>
      <w:r w:rsidR="0069113B">
        <w:t xml:space="preserve">that </w:t>
      </w:r>
      <w:r w:rsidRPr="00F64E75">
        <w:t>you can add to a chart to make it more interesting and easier to understand. Titles, labels, legends, and more, can all be added, removed, and modified to make your chart more effective.</w:t>
      </w:r>
    </w:p>
    <w:p w14:paraId="47C6BACE" w14:textId="23CDDEE2" w:rsidR="00F64E75" w:rsidRDefault="00F64E75" w:rsidP="00F64E75">
      <w:r>
        <w:t xml:space="preserve">To </w:t>
      </w:r>
      <w:r w:rsidRPr="00F64E75">
        <w:t xml:space="preserve">add new elements, begin by selecting the chart. </w:t>
      </w:r>
      <w:r w:rsidR="0069113B">
        <w:t>Then</w:t>
      </w:r>
      <w:r w:rsidRPr="00F64E75">
        <w:t xml:space="preserve">, </w:t>
      </w:r>
      <w:r w:rsidR="0069113B">
        <w:t xml:space="preserve">next to the chart </w:t>
      </w:r>
      <w:r w:rsidRPr="00F64E75">
        <w:t>select</w:t>
      </w:r>
      <w:r w:rsidR="0069113B">
        <w:t xml:space="preserve"> the</w:t>
      </w:r>
      <w:r w:rsidRPr="00F64E75">
        <w:t xml:space="preserve"> </w:t>
      </w:r>
      <w:r w:rsidRPr="00F64E75">
        <w:rPr>
          <w:rStyle w:val="Inlinebold"/>
        </w:rPr>
        <w:t>Chart Elements</w:t>
      </w:r>
      <w:r w:rsidRPr="00F64E75">
        <w:t xml:space="preserve"> button, </w:t>
      </w:r>
      <w:r w:rsidR="0069113B">
        <w:t xml:space="preserve">as </w:t>
      </w:r>
      <w:r w:rsidRPr="00F64E75">
        <w:t xml:space="preserve">highlighted </w:t>
      </w:r>
      <w:r w:rsidR="0069113B">
        <w:t>in the following screenshot.</w:t>
      </w:r>
    </w:p>
    <w:p w14:paraId="2BEC3C4D" w14:textId="7910E3D0" w:rsidR="00691562" w:rsidRDefault="00691562" w:rsidP="00F64E75">
      <w:r>
        <w:rPr>
          <w:noProof/>
        </w:rPr>
        <w:drawing>
          <wp:inline distT="0" distB="0" distL="0" distR="0" wp14:anchorId="449F3AC6" wp14:editId="373DBE82">
            <wp:extent cx="3926841" cy="2329200"/>
            <wp:effectExtent l="19050" t="19050" r="16510" b="13970"/>
            <wp:docPr id="56" name="Picture 56" descr="Screenshot of a bar chart with the Chart Elements button next to it call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26841" cy="2329200"/>
                    </a:xfrm>
                    <a:prstGeom prst="rect">
                      <a:avLst/>
                    </a:prstGeom>
                    <a:noFill/>
                    <a:ln w="12700">
                      <a:solidFill>
                        <a:schemeClr val="tx1"/>
                      </a:solidFill>
                    </a:ln>
                  </pic:spPr>
                </pic:pic>
              </a:graphicData>
            </a:graphic>
          </wp:inline>
        </w:drawing>
      </w:r>
    </w:p>
    <w:p w14:paraId="5095B64D" w14:textId="77777777" w:rsidR="00F64E75" w:rsidRPr="00F64E75" w:rsidRDefault="00F64E75" w:rsidP="00EC7004">
      <w:pPr>
        <w:pStyle w:val="Caption"/>
      </w:pPr>
      <w:r>
        <w:t xml:space="preserve">Figure </w:t>
      </w:r>
      <w:r w:rsidRPr="00F64E75">
        <w:fldChar w:fldCharType="begin"/>
      </w:r>
      <w:r w:rsidRPr="00F64E75">
        <w:instrText xml:space="preserve"> SEQ Figure \* ARABIC </w:instrText>
      </w:r>
      <w:r w:rsidRPr="00F64E75">
        <w:fldChar w:fldCharType="separate"/>
      </w:r>
      <w:r w:rsidRPr="00F64E75">
        <w:t>22</w:t>
      </w:r>
      <w:r w:rsidRPr="00F64E75">
        <w:fldChar w:fldCharType="end"/>
      </w:r>
      <w:r w:rsidRPr="00F64E75">
        <w:t xml:space="preserve">: The </w:t>
      </w:r>
      <w:r w:rsidRPr="0069113B">
        <w:rPr>
          <w:rStyle w:val="Inlinebold"/>
        </w:rPr>
        <w:t>Chart Elements</w:t>
      </w:r>
      <w:r w:rsidRPr="00F64E75">
        <w:t xml:space="preserve"> button</w:t>
      </w:r>
    </w:p>
    <w:p w14:paraId="1A7F9512" w14:textId="4BDD89EF" w:rsidR="00F64E75" w:rsidRDefault="00F64E75" w:rsidP="00F64E75">
      <w:r>
        <w:t xml:space="preserve">After selecting </w:t>
      </w:r>
      <w:r w:rsidRPr="00F64E75">
        <w:t xml:space="preserve">the </w:t>
      </w:r>
      <w:r w:rsidRPr="00F64E75">
        <w:rPr>
          <w:rStyle w:val="Inlinebold"/>
        </w:rPr>
        <w:t>Chart Elements</w:t>
      </w:r>
      <w:r w:rsidR="0069113B">
        <w:t xml:space="preserve"> button,</w:t>
      </w:r>
      <w:r w:rsidRPr="00F64E75">
        <w:t xml:space="preserve"> </w:t>
      </w:r>
      <w:r w:rsidR="00620879">
        <w:t>you</w:t>
      </w:r>
      <w:r w:rsidR="00BC04A2">
        <w:t>’</w:t>
      </w:r>
      <w:r w:rsidR="00620879">
        <w:t>re</w:t>
      </w:r>
      <w:r w:rsidRPr="00F64E75">
        <w:t xml:space="preserve"> presented with the list of chart elements you can add</w:t>
      </w:r>
      <w:r w:rsidR="0069113B">
        <w:t xml:space="preserve">, as in </w:t>
      </w:r>
      <w:r w:rsidRPr="00F64E75">
        <w:t>the following screenshot</w:t>
      </w:r>
      <w:r w:rsidR="0069113B">
        <w:t>.</w:t>
      </w:r>
    </w:p>
    <w:p w14:paraId="6A67F1D1" w14:textId="07A3153E" w:rsidR="009C225C" w:rsidRPr="00F64E75" w:rsidRDefault="009C225C" w:rsidP="00F64E75">
      <w:r>
        <w:rPr>
          <w:noProof/>
        </w:rPr>
        <w:drawing>
          <wp:inline distT="0" distB="0" distL="0" distR="0" wp14:anchorId="6F8236A7" wp14:editId="487CD8E5">
            <wp:extent cx="2329180" cy="2357755"/>
            <wp:effectExtent l="19050" t="19050" r="13970" b="23495"/>
            <wp:docPr id="57" name="Picture 57" descr="Screenshot of the available Chart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29180" cy="2357755"/>
                    </a:xfrm>
                    <a:prstGeom prst="rect">
                      <a:avLst/>
                    </a:prstGeom>
                    <a:noFill/>
                    <a:ln w="12700">
                      <a:solidFill>
                        <a:schemeClr val="tx1"/>
                      </a:solidFill>
                    </a:ln>
                  </pic:spPr>
                </pic:pic>
              </a:graphicData>
            </a:graphic>
          </wp:inline>
        </w:drawing>
      </w:r>
    </w:p>
    <w:p w14:paraId="65A85716" w14:textId="375DD8FC" w:rsidR="00F64E75" w:rsidRPr="00F64E75" w:rsidRDefault="00F64E75" w:rsidP="00EC7004">
      <w:pPr>
        <w:pStyle w:val="Caption"/>
      </w:pPr>
      <w:r>
        <w:t xml:space="preserve">Figure </w:t>
      </w:r>
      <w:r w:rsidRPr="00F64E75">
        <w:fldChar w:fldCharType="begin"/>
      </w:r>
      <w:r w:rsidRPr="00F64E75">
        <w:instrText xml:space="preserve"> SEQ Figure \* ARABIC </w:instrText>
      </w:r>
      <w:r w:rsidRPr="00F64E75">
        <w:fldChar w:fldCharType="separate"/>
      </w:r>
      <w:r w:rsidRPr="00F64E75">
        <w:t>23</w:t>
      </w:r>
      <w:r w:rsidRPr="00F64E75">
        <w:fldChar w:fldCharType="end"/>
      </w:r>
      <w:r w:rsidRPr="00F64E75">
        <w:t xml:space="preserve">: </w:t>
      </w:r>
      <w:r w:rsidR="0069113B">
        <w:t>A</w:t>
      </w:r>
      <w:r w:rsidRPr="00F64E75">
        <w:t xml:space="preserve"> list of available </w:t>
      </w:r>
      <w:r w:rsidRPr="0069113B">
        <w:rPr>
          <w:rStyle w:val="Inlinebold"/>
        </w:rPr>
        <w:t>Chart Elements</w:t>
      </w:r>
      <w:r w:rsidR="0069113B">
        <w:t xml:space="preserve"> options</w:t>
      </w:r>
    </w:p>
    <w:p w14:paraId="0621C8C7" w14:textId="77777777" w:rsidR="00F64E75" w:rsidRPr="00F64E75" w:rsidRDefault="00F64E75" w:rsidP="00F64E75">
      <w:r>
        <w:lastRenderedPageBreak/>
        <w:t>Select the check boxes for all elements you want to add to the chart.</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F64E75" w14:paraId="72319CB4" w14:textId="77777777" w:rsidTr="00163F71">
        <w:tc>
          <w:tcPr>
            <w:tcW w:w="1703" w:type="dxa"/>
          </w:tcPr>
          <w:p w14:paraId="59202F57" w14:textId="77777777" w:rsidR="00F64E75" w:rsidRPr="00F64E75" w:rsidRDefault="00F64E75" w:rsidP="00F64E75">
            <w:r w:rsidRPr="00F64E75">
              <w:rPr>
                <w:noProof/>
              </w:rPr>
              <w:drawing>
                <wp:inline distT="0" distB="0" distL="0" distR="0" wp14:anchorId="712FEAC5" wp14:editId="16056B16">
                  <wp:extent cx="720000" cy="720000"/>
                  <wp:effectExtent l="0" t="0" r="4445" b="4445"/>
                  <wp:docPr id="1490664155"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42C50D86" w14:textId="77777777" w:rsidR="00F64E75" w:rsidRPr="00F64E75" w:rsidRDefault="00F64E75" w:rsidP="00F64E75">
            <w:pPr>
              <w:pStyle w:val="Readeraids"/>
            </w:pPr>
            <w:r>
              <w:t>Additional information</w:t>
            </w:r>
          </w:p>
          <w:p w14:paraId="1CA49D42" w14:textId="6E9C655A" w:rsidR="00F64E75" w:rsidRPr="00F64E75" w:rsidRDefault="00F64E75" w:rsidP="00F64E75">
            <w:r>
              <w:t>For more information</w:t>
            </w:r>
            <w:r w:rsidRPr="00F64E75">
              <w:t xml:space="preserve"> on adding chart elements, go to</w:t>
            </w:r>
            <w:r w:rsidR="00BC04A2">
              <w:t>:</w:t>
            </w:r>
            <w:r w:rsidRPr="00F64E75">
              <w:t xml:space="preserve"> </w:t>
            </w:r>
            <w:hyperlink r:id="rId67" w:history="1">
              <w:r w:rsidRPr="00F64E75">
                <w:rPr>
                  <w:rStyle w:val="Hyperlink"/>
                </w:rPr>
                <w:t>Add a legend to a chart</w:t>
              </w:r>
            </w:hyperlink>
          </w:p>
        </w:tc>
      </w:tr>
    </w:tbl>
    <w:p w14:paraId="6A8CBC0D" w14:textId="77777777" w:rsidR="00F64E75" w:rsidRDefault="00F64E75" w:rsidP="00F64E75">
      <w:pPr>
        <w:pStyle w:val="Heading3"/>
      </w:pPr>
      <w:bookmarkStart w:id="227" w:name="_Toc37688260"/>
      <w:r>
        <w:t>Activity: Show and Tell</w:t>
      </w:r>
      <w:bookmarkEnd w:id="227"/>
    </w:p>
    <w:p w14:paraId="34173423" w14:textId="0B875A09" w:rsidR="00F64E75" w:rsidRPr="00F64E75" w:rsidRDefault="00F64E75" w:rsidP="00F64E75">
      <w:r>
        <w:t xml:space="preserve">In this </w:t>
      </w:r>
      <w:r w:rsidRPr="00F64E75">
        <w:t>activity, students in the group will add a variety of elements to a chart on the teacher</w:t>
      </w:r>
      <w:r w:rsidR="00BC04A2">
        <w:t>’</w:t>
      </w:r>
      <w:r w:rsidRPr="00F64E75">
        <w:t>s computer.</w:t>
      </w:r>
    </w:p>
    <w:p w14:paraId="7937EE64" w14:textId="77777777" w:rsidR="00F64E75" w:rsidRDefault="00F64E75" w:rsidP="00F64E75">
      <w:pPr>
        <w:pStyle w:val="Heading4"/>
      </w:pPr>
      <w:r>
        <w:t>Resources required</w:t>
      </w:r>
    </w:p>
    <w:p w14:paraId="71C15DB3" w14:textId="080447BA" w:rsidR="00F64E75" w:rsidRPr="00F64E75" w:rsidRDefault="00620879" w:rsidP="00F64E75">
      <w:r>
        <w:t xml:space="preserve">You will need the following resource for </w:t>
      </w:r>
      <w:r w:rsidR="00F64E75">
        <w:t>this activity:</w:t>
      </w:r>
    </w:p>
    <w:p w14:paraId="2234811C" w14:textId="27B1E0D1" w:rsidR="00F64E75" w:rsidRDefault="00F64E75" w:rsidP="00F64E75">
      <w:pPr>
        <w:pStyle w:val="Bulletlevel1"/>
      </w:pPr>
      <w:r w:rsidRPr="00840DE1">
        <w:t xml:space="preserve">Open </w:t>
      </w:r>
      <w:r w:rsidRPr="00564448">
        <w:rPr>
          <w:rStyle w:val="Inlinebold"/>
        </w:rPr>
        <w:t>L4_T1_act_</w:t>
      </w:r>
      <w:r w:rsidR="00877411">
        <w:rPr>
          <w:rStyle w:val="Inlinebold"/>
        </w:rPr>
        <w:t>d</w:t>
      </w:r>
      <w:r w:rsidRPr="00564448">
        <w:rPr>
          <w:rStyle w:val="Inlinebold"/>
        </w:rPr>
        <w:t>aily_</w:t>
      </w:r>
      <w:r w:rsidR="00877411">
        <w:rPr>
          <w:rStyle w:val="Inlinebold"/>
        </w:rPr>
        <w:t>c</w:t>
      </w:r>
      <w:r w:rsidRPr="00564448">
        <w:rPr>
          <w:rStyle w:val="Inlinebold"/>
        </w:rPr>
        <w:t>ell_</w:t>
      </w:r>
      <w:r w:rsidR="00877411">
        <w:rPr>
          <w:rStyle w:val="Inlinebold"/>
        </w:rPr>
        <w:t>p</w:t>
      </w:r>
      <w:r w:rsidRPr="00564448">
        <w:rPr>
          <w:rStyle w:val="Inlinebold"/>
        </w:rPr>
        <w:t>roduction.xlsx</w:t>
      </w:r>
      <w:r w:rsidRPr="001D1A1A">
        <w:t xml:space="preserve"> </w:t>
      </w:r>
      <w:r w:rsidRPr="00840DE1">
        <w:t>in this lesson</w:t>
      </w:r>
      <w:r w:rsidR="00BC04A2">
        <w:t>’</w:t>
      </w:r>
      <w:r w:rsidRPr="00840DE1">
        <w:t>s Learning Activity Resources</w:t>
      </w:r>
      <w:r>
        <w:t>.</w:t>
      </w:r>
    </w:p>
    <w:p w14:paraId="5349C3FF" w14:textId="77777777" w:rsidR="00F64E75" w:rsidRDefault="00F64E75" w:rsidP="00F64E75">
      <w:pPr>
        <w:pStyle w:val="Heading4"/>
      </w:pPr>
      <w:r>
        <w:t>Activity instructions</w:t>
      </w:r>
    </w:p>
    <w:p w14:paraId="4FF0E9A6" w14:textId="77777777" w:rsidR="00F64E75" w:rsidRPr="00F64E75" w:rsidRDefault="00F64E75" w:rsidP="00F64E75">
      <w:r>
        <w:t>Participate in the activity by following these instructions:</w:t>
      </w:r>
    </w:p>
    <w:p w14:paraId="6840613D" w14:textId="6398C3BC" w:rsidR="00F64E75" w:rsidRPr="00F64E75" w:rsidRDefault="00F64E75" w:rsidP="000634C0">
      <w:pPr>
        <w:pStyle w:val="Bulletlevel1"/>
      </w:pPr>
      <w:r>
        <w:t xml:space="preserve">As directed by the teacher, </w:t>
      </w:r>
      <w:r w:rsidRPr="00F64E75">
        <w:t xml:space="preserve">participate when </w:t>
      </w:r>
      <w:r w:rsidR="00620879">
        <w:t>it</w:t>
      </w:r>
      <w:r w:rsidR="00BC04A2">
        <w:t>’</w:t>
      </w:r>
      <w:r w:rsidR="00620879">
        <w:t>s</w:t>
      </w:r>
      <w:r w:rsidRPr="00F64E75">
        <w:t xml:space="preserve"> your turn to add a single element to the chart on the teacher</w:t>
      </w:r>
      <w:r w:rsidR="00BC04A2">
        <w:t>’</w:t>
      </w:r>
      <w:r w:rsidRPr="00F64E75">
        <w:t>s computer.</w:t>
      </w:r>
    </w:p>
    <w:p w14:paraId="08DF5C7F" w14:textId="28336007" w:rsidR="00F64E75" w:rsidRPr="007E10CC" w:rsidRDefault="00F64E75" w:rsidP="00F64E75">
      <w:pPr>
        <w:pStyle w:val="Heading3"/>
      </w:pPr>
      <w:bookmarkStart w:id="228" w:name="_Toc37688261"/>
      <w:r>
        <w:t xml:space="preserve">Try-it: Add </w:t>
      </w:r>
      <w:r w:rsidR="00BF3375">
        <w:t>chart elements</w:t>
      </w:r>
      <w:bookmarkEnd w:id="228"/>
    </w:p>
    <w:p w14:paraId="7BEC26DC" w14:textId="0B23B298" w:rsidR="00F64E75" w:rsidRPr="00F64E75" w:rsidRDefault="00F64E75" w:rsidP="00F64E75">
      <w:r w:rsidRPr="00F64E75">
        <w:rPr>
          <w:noProof/>
        </w:rPr>
        <w:drawing>
          <wp:inline distT="0" distB="0" distL="0" distR="0" wp14:anchorId="3CD369C2" wp14:editId="68E9E56F">
            <wp:extent cx="300948" cy="300948"/>
            <wp:effectExtent l="0" t="0" r="4445" b="4445"/>
            <wp:docPr id="1490664158" name="Picture 14906641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F64E75">
        <w:t xml:space="preserve"> In this leveled try-it activity, </w:t>
      </w:r>
      <w:r w:rsidR="00620879">
        <w:t>you</w:t>
      </w:r>
      <w:r w:rsidR="00BC04A2">
        <w:t>’</w:t>
      </w:r>
      <w:r w:rsidR="00620879">
        <w:t>ll</w:t>
      </w:r>
      <w:r w:rsidRPr="00F64E75">
        <w:t xml:space="preserve"> add a variety of chart elements to different charts.</w:t>
      </w:r>
    </w:p>
    <w:p w14:paraId="2D9BC500" w14:textId="77777777" w:rsidR="00F64E75" w:rsidRDefault="00F64E75" w:rsidP="00F64E75">
      <w:pPr>
        <w:pStyle w:val="Heading3"/>
      </w:pPr>
      <w:bookmarkStart w:id="229" w:name="_Toc37688262"/>
      <w:r>
        <w:t>Try-it 1</w:t>
      </w:r>
      <w:bookmarkEnd w:id="229"/>
    </w:p>
    <w:p w14:paraId="4BE16D3C" w14:textId="77777777" w:rsidR="00F64E75" w:rsidRPr="00F64E75" w:rsidRDefault="00F64E75" w:rsidP="00F64E75">
      <w:r>
        <w:t xml:space="preserve">This try-it activity </w:t>
      </w:r>
      <w:r w:rsidRPr="00F64E75">
        <w:t>asks you to add a single element to a chart.</w:t>
      </w:r>
    </w:p>
    <w:p w14:paraId="222887A4" w14:textId="77777777" w:rsidR="00F64E75" w:rsidRDefault="00F64E75" w:rsidP="00F64E75">
      <w:pPr>
        <w:pStyle w:val="Heading4"/>
      </w:pPr>
      <w:r>
        <w:t>Resources</w:t>
      </w:r>
    </w:p>
    <w:p w14:paraId="07E86730" w14:textId="69371D1E" w:rsidR="00F64E75" w:rsidRPr="00F64E75" w:rsidRDefault="00620879" w:rsidP="00F64E75">
      <w:r>
        <w:t xml:space="preserve">You will need the following resource for </w:t>
      </w:r>
      <w:r w:rsidR="00F64E75">
        <w:t>this try-it:</w:t>
      </w:r>
    </w:p>
    <w:p w14:paraId="79CB5049" w14:textId="213EA1DB" w:rsidR="00F64E75" w:rsidRDefault="00F64E75" w:rsidP="00F64E75">
      <w:pPr>
        <w:pStyle w:val="Bulletlevel1"/>
      </w:pPr>
      <w:r w:rsidRPr="00840DE1">
        <w:t xml:space="preserve">Open </w:t>
      </w:r>
      <w:r w:rsidRPr="00E25FA7">
        <w:rPr>
          <w:rStyle w:val="Inlinebold"/>
        </w:rPr>
        <w:t>L4_T1_try1_</w:t>
      </w:r>
      <w:r w:rsidR="00144E50">
        <w:rPr>
          <w:rStyle w:val="Inlinebold"/>
        </w:rPr>
        <w:t>m</w:t>
      </w:r>
      <w:r w:rsidRPr="00E25FA7">
        <w:rPr>
          <w:rStyle w:val="Inlinebold"/>
        </w:rPr>
        <w:t>aintenance_</w:t>
      </w:r>
      <w:r w:rsidR="00144E50">
        <w:rPr>
          <w:rStyle w:val="Inlinebold"/>
        </w:rPr>
        <w:t>c</w:t>
      </w:r>
      <w:r>
        <w:rPr>
          <w:rStyle w:val="Inlinebold"/>
        </w:rPr>
        <w:t>osts_starter.xlsx</w:t>
      </w:r>
      <w:r w:rsidRPr="001D1A1A">
        <w:t xml:space="preserve"> </w:t>
      </w:r>
      <w:r w:rsidRPr="00840DE1">
        <w:t>in this lesson</w:t>
      </w:r>
      <w:r w:rsidR="00BC04A2">
        <w:t>’</w:t>
      </w:r>
      <w:r w:rsidRPr="00840DE1">
        <w:t>s Learning Activity Resources</w:t>
      </w:r>
      <w:r>
        <w:t>.</w:t>
      </w:r>
    </w:p>
    <w:p w14:paraId="07D3F509" w14:textId="77777777" w:rsidR="00F64E75" w:rsidRDefault="00F64E75" w:rsidP="00F64E75">
      <w:pPr>
        <w:pStyle w:val="Heading4"/>
      </w:pPr>
      <w:r>
        <w:t>Instructions</w:t>
      </w:r>
    </w:p>
    <w:p w14:paraId="696C1F20" w14:textId="37722A7D" w:rsidR="00F64E75" w:rsidRPr="00F64E75" w:rsidRDefault="001B1768" w:rsidP="00F64E75">
      <w:r>
        <w:t>You</w:t>
      </w:r>
      <w:r w:rsidR="00BC04A2">
        <w:t>’</w:t>
      </w:r>
      <w:r>
        <w:t>ll need to perform t</w:t>
      </w:r>
      <w:r w:rsidR="00F64E75">
        <w:t>he following task during this try-it:</w:t>
      </w:r>
    </w:p>
    <w:p w14:paraId="73F30C0D" w14:textId="77777777" w:rsidR="00F64E75" w:rsidRPr="00F64E75" w:rsidRDefault="00F64E75" w:rsidP="00010832">
      <w:pPr>
        <w:pStyle w:val="Bulletlevel1"/>
      </w:pPr>
      <w:r>
        <w:t>Add data labels to the 3D pie chart.</w:t>
      </w:r>
    </w:p>
    <w:p w14:paraId="4E225179" w14:textId="77777777" w:rsidR="00F64E75" w:rsidRPr="00CB08B9" w:rsidRDefault="00F64E75" w:rsidP="00F64E75">
      <w:pPr>
        <w:pStyle w:val="Heading3"/>
      </w:pPr>
      <w:bookmarkStart w:id="230" w:name="_Toc37688263"/>
      <w:r w:rsidRPr="00CB08B9">
        <w:lastRenderedPageBreak/>
        <w:t xml:space="preserve">Try-it </w:t>
      </w:r>
      <w:r>
        <w:t>2</w:t>
      </w:r>
      <w:bookmarkEnd w:id="230"/>
    </w:p>
    <w:p w14:paraId="159C6773" w14:textId="0C177B5C" w:rsidR="00F64E75" w:rsidRPr="00F64E75" w:rsidRDefault="00F64E75" w:rsidP="00F64E75">
      <w:r w:rsidRPr="00CB08B9">
        <w:t xml:space="preserve">This try-it activity </w:t>
      </w:r>
      <w:r w:rsidR="001B1768">
        <w:t>has</w:t>
      </w:r>
      <w:r w:rsidRPr="00CB08B9">
        <w:t xml:space="preserve"> you to add a single </w:t>
      </w:r>
      <w:r w:rsidRPr="00F64E75">
        <w:t>element to a chart.</w:t>
      </w:r>
    </w:p>
    <w:p w14:paraId="2C396E1C" w14:textId="77777777" w:rsidR="00F64E75" w:rsidRPr="00CB08B9" w:rsidRDefault="00F64E75" w:rsidP="00F64E75">
      <w:pPr>
        <w:pStyle w:val="Heading4"/>
      </w:pPr>
      <w:r w:rsidRPr="00CB08B9">
        <w:t>Resources</w:t>
      </w:r>
    </w:p>
    <w:p w14:paraId="3241FF04" w14:textId="347547BA" w:rsidR="00F64E75" w:rsidRPr="00F64E75" w:rsidRDefault="00620879" w:rsidP="00F64E75">
      <w:r>
        <w:t xml:space="preserve">You will need the following resource for </w:t>
      </w:r>
      <w:r w:rsidR="00F64E75" w:rsidRPr="00CB08B9">
        <w:t>this try-it:</w:t>
      </w:r>
    </w:p>
    <w:p w14:paraId="28E103F0" w14:textId="4A16A92B" w:rsidR="00F64E75" w:rsidRPr="00CB08B9" w:rsidRDefault="00F64E75" w:rsidP="00F64E75">
      <w:pPr>
        <w:pStyle w:val="Bulletlevel1"/>
      </w:pPr>
      <w:r w:rsidRPr="00CB08B9">
        <w:t xml:space="preserve">Open </w:t>
      </w:r>
      <w:r w:rsidRPr="00CB08B9">
        <w:rPr>
          <w:rStyle w:val="Inlinebold"/>
        </w:rPr>
        <w:t>L4_T1_try</w:t>
      </w:r>
      <w:r>
        <w:rPr>
          <w:rStyle w:val="Inlinebold"/>
        </w:rPr>
        <w:t>2</w:t>
      </w:r>
      <w:r w:rsidRPr="00CB08B9">
        <w:rPr>
          <w:rStyle w:val="Inlinebold"/>
        </w:rPr>
        <w:t>_</w:t>
      </w:r>
      <w:r w:rsidR="00144E50">
        <w:rPr>
          <w:rStyle w:val="Inlinebold"/>
        </w:rPr>
        <w:t>m</w:t>
      </w:r>
      <w:r>
        <w:rPr>
          <w:rStyle w:val="Inlinebold"/>
        </w:rPr>
        <w:t>onthly_</w:t>
      </w:r>
      <w:r w:rsidR="00144E50">
        <w:rPr>
          <w:rStyle w:val="Inlinebold"/>
        </w:rPr>
        <w:t>u</w:t>
      </w:r>
      <w:r>
        <w:rPr>
          <w:rStyle w:val="Inlinebold"/>
        </w:rPr>
        <w:t>sage_starter.xlsx</w:t>
      </w:r>
      <w:r w:rsidRPr="00CB08B9">
        <w:t xml:space="preserve"> in this lesson</w:t>
      </w:r>
      <w:r w:rsidR="00BC04A2">
        <w:t>’</w:t>
      </w:r>
      <w:r w:rsidRPr="00CB08B9">
        <w:t>s Learning Activity Resources.</w:t>
      </w:r>
    </w:p>
    <w:p w14:paraId="5B60CC9A" w14:textId="77777777" w:rsidR="00F64E75" w:rsidRPr="00CB08B9" w:rsidRDefault="00F64E75" w:rsidP="00F64E75">
      <w:pPr>
        <w:pStyle w:val="Heading4"/>
      </w:pPr>
      <w:r w:rsidRPr="00CB08B9">
        <w:t>Instructions</w:t>
      </w:r>
    </w:p>
    <w:p w14:paraId="2B96158D" w14:textId="72A196DA" w:rsidR="00F64E75" w:rsidRPr="00F64E75" w:rsidRDefault="00F64E75" w:rsidP="00F64E75">
      <w:r w:rsidRPr="00CB08B9">
        <w:t xml:space="preserve">The following </w:t>
      </w:r>
      <w:r w:rsidR="001B1768">
        <w:t xml:space="preserve">steps </w:t>
      </w:r>
      <w:r w:rsidRPr="00CB08B9">
        <w:t>are the general tasks that you need to perform during this try-it:</w:t>
      </w:r>
    </w:p>
    <w:p w14:paraId="37C58163" w14:textId="77777777" w:rsidR="00F64E75" w:rsidRPr="00F64E75" w:rsidRDefault="00F64E75" w:rsidP="00C53F72">
      <w:pPr>
        <w:pStyle w:val="Numberedlist1"/>
        <w:numPr>
          <w:ilvl w:val="0"/>
          <w:numId w:val="44"/>
        </w:numPr>
      </w:pPr>
      <w:r w:rsidRPr="00CB08B9">
        <w:t xml:space="preserve">Add </w:t>
      </w:r>
      <w:r w:rsidRPr="00F64E75">
        <w:t>a data table to the chart. Include legend keys in the data table.</w:t>
      </w:r>
    </w:p>
    <w:p w14:paraId="2F019187" w14:textId="390E1F17" w:rsidR="00F64E75" w:rsidRPr="00F64E75" w:rsidRDefault="00F64E75" w:rsidP="00C53F72">
      <w:pPr>
        <w:pStyle w:val="Numberedlist1"/>
        <w:numPr>
          <w:ilvl w:val="0"/>
          <w:numId w:val="44"/>
        </w:numPr>
      </w:pPr>
      <w:r>
        <w:t xml:space="preserve">Remove the </w:t>
      </w:r>
      <w:r w:rsidRPr="00F64E75">
        <w:t xml:space="preserve">legend </w:t>
      </w:r>
      <w:r w:rsidR="001B1768">
        <w:t>now that the</w:t>
      </w:r>
      <w:r w:rsidRPr="00F64E75">
        <w:t xml:space="preserve"> information is now provided by the data table.</w:t>
      </w:r>
    </w:p>
    <w:p w14:paraId="6A38A45C" w14:textId="7DC8C3F0" w:rsidR="00F64E75" w:rsidRPr="00D31154" w:rsidRDefault="00F64E75" w:rsidP="00F64E75">
      <w:pPr>
        <w:pStyle w:val="Heading3"/>
      </w:pPr>
      <w:bookmarkStart w:id="231" w:name="_Toc37688264"/>
      <w:r w:rsidRPr="00D31154">
        <w:t xml:space="preserve">Try-it </w:t>
      </w:r>
      <w:r>
        <w:t>3</w:t>
      </w:r>
      <w:bookmarkEnd w:id="231"/>
    </w:p>
    <w:p w14:paraId="1A063FBB" w14:textId="77777777" w:rsidR="00F64E75" w:rsidRPr="00F64E75" w:rsidRDefault="00F64E75" w:rsidP="00F64E75">
      <w:r w:rsidRPr="00D31154">
        <w:t>This try-it activity asks you to add a single element to a chart.</w:t>
      </w:r>
    </w:p>
    <w:p w14:paraId="7CC7A865" w14:textId="1D0F7473" w:rsidR="00F64E75" w:rsidRPr="00D31154" w:rsidRDefault="00F64E75" w:rsidP="00F64E75">
      <w:pPr>
        <w:pStyle w:val="Heading4"/>
      </w:pPr>
      <w:r w:rsidRPr="00D31154">
        <w:t>Resources</w:t>
      </w:r>
    </w:p>
    <w:p w14:paraId="12942521" w14:textId="42C3A2FB" w:rsidR="00F64E75" w:rsidRPr="00F64E75" w:rsidRDefault="00620879" w:rsidP="00F64E75">
      <w:r>
        <w:t xml:space="preserve">You will need the following resource for </w:t>
      </w:r>
      <w:r w:rsidR="00F64E75" w:rsidRPr="00D31154">
        <w:t>this try-it:</w:t>
      </w:r>
    </w:p>
    <w:p w14:paraId="58610EF8" w14:textId="4B653574" w:rsidR="00F64E75" w:rsidRPr="00D31154" w:rsidRDefault="00F64E75" w:rsidP="00F64E75">
      <w:pPr>
        <w:pStyle w:val="Bulletlevel1"/>
      </w:pPr>
      <w:r w:rsidRPr="00D31154">
        <w:t xml:space="preserve">Open </w:t>
      </w:r>
      <w:r w:rsidRPr="00D31154">
        <w:rPr>
          <w:rStyle w:val="Inlinebold"/>
        </w:rPr>
        <w:t>L4_T1_try</w:t>
      </w:r>
      <w:r>
        <w:rPr>
          <w:rStyle w:val="Inlinebold"/>
        </w:rPr>
        <w:t>3</w:t>
      </w:r>
      <w:r w:rsidRPr="00D31154">
        <w:rPr>
          <w:rStyle w:val="Inlinebold"/>
        </w:rPr>
        <w:t>_</w:t>
      </w:r>
      <w:r w:rsidR="00144E50">
        <w:rPr>
          <w:rStyle w:val="Inlinebold"/>
        </w:rPr>
        <w:t>d</w:t>
      </w:r>
      <w:r>
        <w:rPr>
          <w:rStyle w:val="Inlinebold"/>
        </w:rPr>
        <w:t>aily_</w:t>
      </w:r>
      <w:r w:rsidR="00144E50">
        <w:rPr>
          <w:rStyle w:val="Inlinebold"/>
        </w:rPr>
        <w:t>c</w:t>
      </w:r>
      <w:r>
        <w:rPr>
          <w:rStyle w:val="Inlinebold"/>
        </w:rPr>
        <w:t>ell_</w:t>
      </w:r>
      <w:r w:rsidR="00144E50">
        <w:rPr>
          <w:rStyle w:val="Inlinebold"/>
        </w:rPr>
        <w:t>p</w:t>
      </w:r>
      <w:r>
        <w:rPr>
          <w:rStyle w:val="Inlinebold"/>
        </w:rPr>
        <w:t>roduction_starter.xlsx</w:t>
      </w:r>
      <w:r w:rsidRPr="00D31154">
        <w:t xml:space="preserve"> in this lesson</w:t>
      </w:r>
      <w:r w:rsidR="00BC04A2">
        <w:t>’</w:t>
      </w:r>
      <w:r w:rsidRPr="00D31154">
        <w:t>s Learning Activity Resources.</w:t>
      </w:r>
    </w:p>
    <w:p w14:paraId="1E8831D6" w14:textId="77777777" w:rsidR="00F64E75" w:rsidRPr="00D31154" w:rsidRDefault="00F64E75" w:rsidP="00F64E75">
      <w:pPr>
        <w:pStyle w:val="Heading4"/>
      </w:pPr>
      <w:r w:rsidRPr="00D31154">
        <w:t>Instructions</w:t>
      </w:r>
    </w:p>
    <w:p w14:paraId="69ECAE3D" w14:textId="0EB8727F" w:rsidR="00F64E75" w:rsidRPr="00F64E75" w:rsidRDefault="00F64E75" w:rsidP="00F64E75">
      <w:r w:rsidRPr="00D31154">
        <w:t xml:space="preserve">The following </w:t>
      </w:r>
      <w:r w:rsidR="001B1768">
        <w:t xml:space="preserve">steps </w:t>
      </w:r>
      <w:r w:rsidRPr="00D31154">
        <w:t>are the general tasks that you need to perform during this try-it:</w:t>
      </w:r>
    </w:p>
    <w:p w14:paraId="37E54FA6" w14:textId="77777777" w:rsidR="00F64E75" w:rsidRPr="00F64E75" w:rsidRDefault="00F64E75" w:rsidP="00C53F72">
      <w:pPr>
        <w:pStyle w:val="Numberedlist1"/>
        <w:numPr>
          <w:ilvl w:val="0"/>
          <w:numId w:val="45"/>
        </w:numPr>
      </w:pPr>
      <w:r>
        <w:t>Add a data table (with legend keys) to the line chart.</w:t>
      </w:r>
    </w:p>
    <w:p w14:paraId="732D65F3" w14:textId="77777777" w:rsidR="00F64E75" w:rsidRPr="00F64E75" w:rsidRDefault="00F64E75" w:rsidP="00C53F72">
      <w:pPr>
        <w:pStyle w:val="Numberedlist1"/>
        <w:numPr>
          <w:ilvl w:val="0"/>
          <w:numId w:val="45"/>
        </w:numPr>
      </w:pPr>
      <w:r>
        <w:t>Remove the legend</w:t>
      </w:r>
      <w:r w:rsidRPr="00F64E75">
        <w:t xml:space="preserve"> from the chart.</w:t>
      </w:r>
    </w:p>
    <w:p w14:paraId="2FAD0288" w14:textId="77777777" w:rsidR="00F64E75" w:rsidRPr="00F64E75" w:rsidRDefault="00F64E75" w:rsidP="00C53F72">
      <w:pPr>
        <w:pStyle w:val="Numberedlist1"/>
        <w:numPr>
          <w:ilvl w:val="0"/>
          <w:numId w:val="45"/>
        </w:numPr>
      </w:pPr>
      <w:r>
        <w:t xml:space="preserve">Add a linear trend line </w:t>
      </w:r>
      <w:r w:rsidRPr="00F64E75">
        <w:t>based on the Friday data series.</w:t>
      </w:r>
    </w:p>
    <w:p w14:paraId="74387F76" w14:textId="77777777" w:rsidR="00704182" w:rsidRDefault="00704182">
      <w:pPr>
        <w:spacing w:after="160" w:line="259" w:lineRule="auto"/>
        <w:rPr>
          <w:rFonts w:ascii="Segoe UI Semibold" w:eastAsiaTheme="majorEastAsia" w:hAnsi="Segoe UI Semibold" w:cstheme="majorBidi"/>
          <w:sz w:val="52"/>
        </w:rPr>
      </w:pPr>
      <w:r>
        <w:br w:type="page"/>
      </w:r>
    </w:p>
    <w:p w14:paraId="1B46DA93" w14:textId="1C86A36E" w:rsidR="00F64E75" w:rsidRDefault="00F64E75" w:rsidP="00F64E75">
      <w:pPr>
        <w:pStyle w:val="Heading2"/>
      </w:pPr>
      <w:bookmarkStart w:id="232" w:name="_Toc37688265"/>
      <w:r>
        <w:lastRenderedPageBreak/>
        <w:t xml:space="preserve">Topic 2: Modify </w:t>
      </w:r>
      <w:r w:rsidR="00BF3375">
        <w:t>chart elements</w:t>
      </w:r>
      <w:bookmarkEnd w:id="232"/>
    </w:p>
    <w:p w14:paraId="083BF19A" w14:textId="278D773C" w:rsidR="00F64E75" w:rsidRPr="00F64E75" w:rsidRDefault="00F64E75" w:rsidP="00F64E75">
      <w:r w:rsidRPr="00F64E75">
        <w:rPr>
          <w:noProof/>
        </w:rPr>
        <w:drawing>
          <wp:inline distT="0" distB="0" distL="0" distR="0" wp14:anchorId="5F684766" wp14:editId="7013C73C">
            <wp:extent cx="302554" cy="365587"/>
            <wp:effectExtent l="0" t="0" r="2540" b="0"/>
            <wp:docPr id="55"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F64E75">
        <w:t xml:space="preserve"> </w:t>
      </w:r>
      <w:r w:rsidR="00AA54B0">
        <w:t>After</w:t>
      </w:r>
      <w:r w:rsidRPr="00F64E75">
        <w:t xml:space="preserve"> you</w:t>
      </w:r>
      <w:r w:rsidR="00BC04A2">
        <w:t>’</w:t>
      </w:r>
      <w:r w:rsidRPr="00F64E75">
        <w:t xml:space="preserve">ve added the necessary elements to your chart, you </w:t>
      </w:r>
      <w:r w:rsidR="00AA54B0">
        <w:t>might</w:t>
      </w:r>
      <w:r w:rsidRPr="00F64E75">
        <w:t xml:space="preserve"> notice Excel is not display them in the manner you want. For example, the chart title </w:t>
      </w:r>
      <w:r w:rsidR="00AA54B0">
        <w:t>might</w:t>
      </w:r>
      <w:r w:rsidRPr="00F64E75">
        <w:t xml:space="preserve"> just display </w:t>
      </w:r>
      <w:r w:rsidR="00BC04A2">
        <w:t>“</w:t>
      </w:r>
      <w:r w:rsidRPr="00F64E75">
        <w:t>Chart Title</w:t>
      </w:r>
      <w:r w:rsidR="00BC04A2">
        <w:t>”</w:t>
      </w:r>
      <w:r w:rsidRPr="00F64E75">
        <w:t xml:space="preserve">. Likewise, visual elements </w:t>
      </w:r>
      <w:r w:rsidR="008B10F8">
        <w:t>such as</w:t>
      </w:r>
      <w:r w:rsidRPr="00F64E75">
        <w:t xml:space="preserve"> grid lines </w:t>
      </w:r>
      <w:r w:rsidR="00AA54B0">
        <w:t>might</w:t>
      </w:r>
      <w:r w:rsidRPr="00F64E75">
        <w:t xml:space="preserve"> need to be adjusted. </w:t>
      </w:r>
      <w:r w:rsidR="009C7E25">
        <w:t>Excel</w:t>
      </w:r>
      <w:r w:rsidRPr="00F64E75">
        <w:t xml:space="preserve"> manages each element of a chart individually, allowing you to modify those individual components as you wish. Learning </w:t>
      </w:r>
      <w:r w:rsidR="008B10F8">
        <w:t xml:space="preserve">how </w:t>
      </w:r>
      <w:r w:rsidRPr="00F64E75">
        <w:t xml:space="preserve">to modify the individual elements of your charts will enable you to create charts that say and </w:t>
      </w:r>
      <w:r w:rsidR="008B10F8">
        <w:t>demonstrate</w:t>
      </w:r>
      <w:r w:rsidRPr="00F64E75">
        <w:t xml:space="preserve"> exactly what you want.</w:t>
      </w:r>
    </w:p>
    <w:p w14:paraId="7EB05D42" w14:textId="792411CF" w:rsidR="00F64E75" w:rsidRPr="00F64E75" w:rsidRDefault="008B10F8" w:rsidP="00F64E75">
      <w:r>
        <w:t>You modify d</w:t>
      </w:r>
      <w:r w:rsidR="00F64E75">
        <w:t xml:space="preserve">ifferent types of elements in different ways. </w:t>
      </w:r>
      <w:r w:rsidR="00F64E75" w:rsidRPr="00F64E75">
        <w:t>You can change the text of a chart or axis title to say whatever you want, for instance, but you can</w:t>
      </w:r>
      <w:r w:rsidR="00BC04A2">
        <w:t>’</w:t>
      </w:r>
      <w:r w:rsidR="00F64E75" w:rsidRPr="00F64E75">
        <w:t>t change the value of a data label.</w:t>
      </w:r>
    </w:p>
    <w:p w14:paraId="4EF6B5A5" w14:textId="4D061FC6" w:rsidR="00F64E75" w:rsidRDefault="00F64E75" w:rsidP="00F64E75">
      <w:pPr>
        <w:pStyle w:val="Heading3"/>
      </w:pPr>
      <w:bookmarkStart w:id="233" w:name="_Toc37688266"/>
      <w:r>
        <w:t xml:space="preserve">Edit the </w:t>
      </w:r>
      <w:r w:rsidR="00BD5B1F">
        <w:t>t</w:t>
      </w:r>
      <w:r>
        <w:t xml:space="preserve">ext of a </w:t>
      </w:r>
      <w:r w:rsidR="00BD5B1F">
        <w:t>t</w:t>
      </w:r>
      <w:r>
        <w:t xml:space="preserve">itle in a </w:t>
      </w:r>
      <w:r w:rsidR="00BD5B1F">
        <w:t>c</w:t>
      </w:r>
      <w:r>
        <w:t>hart</w:t>
      </w:r>
      <w:bookmarkEnd w:id="233"/>
    </w:p>
    <w:p w14:paraId="69A360C4" w14:textId="6084030A" w:rsidR="00F64E75" w:rsidRDefault="00F64E75" w:rsidP="00F64E75">
      <w:r>
        <w:t>T</w:t>
      </w:r>
      <w:r w:rsidRPr="00F64E75">
        <w:t>o change the contents of a chart or axis title, begin by selecting the title you wi</w:t>
      </w:r>
      <w:r w:rsidR="00357DFC">
        <w:t>s</w:t>
      </w:r>
      <w:r w:rsidRPr="00F64E75">
        <w:t xml:space="preserve">h to modify, and then </w:t>
      </w:r>
      <w:r w:rsidR="00357DFC">
        <w:t xml:space="preserve">select </w:t>
      </w:r>
      <w:r w:rsidRPr="00F64E75">
        <w:t xml:space="preserve">the title again to switch the title to editing mode. Now you can select the text you </w:t>
      </w:r>
      <w:r w:rsidR="008B10F8">
        <w:t>want</w:t>
      </w:r>
      <w:r w:rsidRPr="00F64E75">
        <w:t xml:space="preserve"> to </w:t>
      </w:r>
      <w:proofErr w:type="gramStart"/>
      <w:r w:rsidRPr="00F64E75">
        <w:t>change</w:t>
      </w:r>
      <w:r w:rsidR="008B10F8">
        <w:t>,</w:t>
      </w:r>
      <w:r w:rsidRPr="00F64E75">
        <w:t xml:space="preserve"> and</w:t>
      </w:r>
      <w:proofErr w:type="gramEnd"/>
      <w:r w:rsidRPr="00F64E75">
        <w:t xml:space="preserve"> enter the new text. You can place a line break in a title by pressing ENTER while in editing mode. The following screenshot </w:t>
      </w:r>
      <w:r w:rsidR="008B10F8">
        <w:t>has</w:t>
      </w:r>
      <w:r w:rsidRPr="00F64E75">
        <w:t xml:space="preserve"> a chart title in editing mode with the existing text selected</w:t>
      </w:r>
      <w:r w:rsidR="008B10F8">
        <w:t>.</w:t>
      </w:r>
    </w:p>
    <w:p w14:paraId="5B6E22BF" w14:textId="2B83D545" w:rsidR="00A030C9" w:rsidRDefault="00A030C9" w:rsidP="00F64E75">
      <w:r w:rsidRPr="00A030C9">
        <w:rPr>
          <w:noProof/>
        </w:rPr>
        <w:drawing>
          <wp:inline distT="0" distB="0" distL="0" distR="0" wp14:anchorId="7B997102" wp14:editId="4C671D46">
            <wp:extent cx="4420800" cy="2854800"/>
            <wp:effectExtent l="19050" t="19050" r="18415" b="22225"/>
            <wp:docPr id="35" name="Picture 34" descr="Screenshot of a chart title in editing mode with the existing text selected.">
              <a:extLst xmlns:a="http://schemas.openxmlformats.org/drawingml/2006/main">
                <a:ext uri="{FF2B5EF4-FFF2-40B4-BE49-F238E27FC236}">
                  <a16:creationId xmlns:a16="http://schemas.microsoft.com/office/drawing/2014/main" id="{22CB1204-5CEC-44F2-9AB8-E9DA39C66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22CB1204-5CEC-44F2-9AB8-E9DA39C66A74}"/>
                        </a:ext>
                      </a:extLst>
                    </pic:cNvPr>
                    <pic:cNvPicPr>
                      <a:picLocks noChangeAspect="1"/>
                    </pic:cNvPicPr>
                  </pic:nvPicPr>
                  <pic:blipFill rotWithShape="1">
                    <a:blip r:embed="rId68"/>
                    <a:srcRect l="3426" t="33095" r="38385" b="14762"/>
                    <a:stretch/>
                  </pic:blipFill>
                  <pic:spPr>
                    <a:xfrm>
                      <a:off x="0" y="0"/>
                      <a:ext cx="4420800" cy="2854800"/>
                    </a:xfrm>
                    <a:prstGeom prst="rect">
                      <a:avLst/>
                    </a:prstGeom>
                    <a:noFill/>
                    <a:ln w="12700">
                      <a:solidFill>
                        <a:schemeClr val="tx1"/>
                      </a:solidFill>
                    </a:ln>
                  </pic:spPr>
                </pic:pic>
              </a:graphicData>
            </a:graphic>
          </wp:inline>
        </w:drawing>
      </w:r>
    </w:p>
    <w:p w14:paraId="71E3F469" w14:textId="77777777" w:rsidR="00F64E75" w:rsidRPr="00F64E75" w:rsidRDefault="00F64E75" w:rsidP="00EC7004">
      <w:pPr>
        <w:pStyle w:val="Caption"/>
      </w:pPr>
      <w:r>
        <w:t xml:space="preserve">Figure </w:t>
      </w:r>
      <w:r w:rsidRPr="00F64E75">
        <w:fldChar w:fldCharType="begin"/>
      </w:r>
      <w:r w:rsidRPr="00F64E75">
        <w:instrText xml:space="preserve"> SEQ Figure \* ARABIC </w:instrText>
      </w:r>
      <w:r w:rsidRPr="00F64E75">
        <w:fldChar w:fldCharType="separate"/>
      </w:r>
      <w:r w:rsidRPr="00F64E75">
        <w:t>24</w:t>
      </w:r>
      <w:r w:rsidRPr="00F64E75">
        <w:fldChar w:fldCharType="end"/>
      </w:r>
      <w:r w:rsidRPr="00F64E75">
        <w:t>: A chart title in editing mode with the existing text selected</w:t>
      </w:r>
    </w:p>
    <w:p w14:paraId="512443F3" w14:textId="0253C927" w:rsidR="00F64E75" w:rsidRPr="00F64E75" w:rsidRDefault="00F64E75" w:rsidP="00F64E75">
      <w:r w:rsidRPr="00F64E75">
        <w:t>Titles for the chart and each axis can be edited independently by repeating this process.</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698"/>
        <w:gridCol w:w="7662"/>
      </w:tblGrid>
      <w:tr w:rsidR="00220FE4" w14:paraId="193D40D4" w14:textId="77777777" w:rsidTr="00BC04A2">
        <w:tc>
          <w:tcPr>
            <w:tcW w:w="1698" w:type="dxa"/>
          </w:tcPr>
          <w:p w14:paraId="2B874165" w14:textId="77777777" w:rsidR="00220FE4" w:rsidRPr="00F64E75" w:rsidRDefault="00220FE4" w:rsidP="005D5AA4">
            <w:r w:rsidRPr="00F64E75">
              <w:rPr>
                <w:noProof/>
              </w:rPr>
              <w:lastRenderedPageBreak/>
              <w:drawing>
                <wp:inline distT="0" distB="0" distL="0" distR="0" wp14:anchorId="5DECBD0F" wp14:editId="133933BA">
                  <wp:extent cx="719999" cy="669472"/>
                  <wp:effectExtent l="0" t="0" r="4445" b="0"/>
                  <wp:docPr id="1490664156"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19999" cy="669472"/>
                          </a:xfrm>
                          <a:prstGeom prst="rect">
                            <a:avLst/>
                          </a:prstGeom>
                        </pic:spPr>
                      </pic:pic>
                    </a:graphicData>
                  </a:graphic>
                </wp:inline>
              </w:drawing>
            </w:r>
          </w:p>
        </w:tc>
        <w:tc>
          <w:tcPr>
            <w:tcW w:w="7662" w:type="dxa"/>
          </w:tcPr>
          <w:p w14:paraId="7EE47CAE" w14:textId="77777777" w:rsidR="00220FE4" w:rsidRPr="00F64E75" w:rsidRDefault="00220FE4" w:rsidP="005D5AA4">
            <w:pPr>
              <w:pStyle w:val="Readeraids"/>
            </w:pPr>
            <w:r w:rsidRPr="0004745C">
              <w:t>Video</w:t>
            </w:r>
          </w:p>
          <w:p w14:paraId="1E9019DF" w14:textId="6E7FF921" w:rsidR="00220FE4" w:rsidRPr="00F64E75" w:rsidRDefault="00220FE4" w:rsidP="005D5AA4">
            <w:r>
              <w:t>To</w:t>
            </w:r>
            <w:r w:rsidRPr="00F64E75">
              <w:t xml:space="preserve"> review the video on </w:t>
            </w:r>
            <w:r>
              <w:t>editing chart titles</w:t>
            </w:r>
            <w:r w:rsidRPr="00F64E75">
              <w:t>, go to</w:t>
            </w:r>
            <w:r w:rsidR="00BC04A2">
              <w:t>:</w:t>
            </w:r>
            <w:r w:rsidRPr="00F64E75">
              <w:t xml:space="preserve"> </w:t>
            </w:r>
            <w:hyperlink r:id="rId69" w:history="1">
              <w:r w:rsidRPr="00F64E75">
                <w:rPr>
                  <w:rStyle w:val="Hyperlink"/>
                </w:rPr>
                <w:t>Add or remove titles in a chart</w:t>
              </w:r>
            </w:hyperlink>
          </w:p>
        </w:tc>
      </w:tr>
    </w:tbl>
    <w:p w14:paraId="774F9904" w14:textId="3EFE960C" w:rsidR="00F64E75" w:rsidRDefault="00F64E75" w:rsidP="00F64E75">
      <w:pPr>
        <w:pStyle w:val="Heading3"/>
      </w:pPr>
      <w:bookmarkStart w:id="234" w:name="_Toc37688267"/>
      <w:r>
        <w:t xml:space="preserve">Format a </w:t>
      </w:r>
      <w:r w:rsidR="00BD5B1F">
        <w:t>c</w:t>
      </w:r>
      <w:r>
        <w:t xml:space="preserve">hart </w:t>
      </w:r>
      <w:r w:rsidR="00BD5B1F">
        <w:t>e</w:t>
      </w:r>
      <w:r>
        <w:t>lement with the Format task pane</w:t>
      </w:r>
      <w:bookmarkEnd w:id="234"/>
    </w:p>
    <w:p w14:paraId="05E67EBE" w14:textId="3E855E80" w:rsidR="008B10F8" w:rsidRDefault="00F64E75" w:rsidP="00F64E75">
      <w:r>
        <w:t>Not every chart element has editable text</w:t>
      </w:r>
      <w:r w:rsidR="008B10F8">
        <w:t>—</w:t>
      </w:r>
      <w:r>
        <w:t xml:space="preserve">or any text at all! But every </w:t>
      </w:r>
      <w:r w:rsidRPr="00F64E75">
        <w:t>element can be formatted. One way to format an element is to use the</w:t>
      </w:r>
      <w:r w:rsidR="008B10F8">
        <w:t xml:space="preserve"> </w:t>
      </w:r>
      <w:r w:rsidR="008B10F8" w:rsidRPr="00BC04A2">
        <w:rPr>
          <w:rStyle w:val="Inlinebold"/>
        </w:rPr>
        <w:t>Format</w:t>
      </w:r>
      <w:r w:rsidR="008B10F8">
        <w:rPr>
          <w:rStyle w:val="Inlinebold"/>
        </w:rPr>
        <w:t xml:space="preserve"> </w:t>
      </w:r>
      <w:r w:rsidRPr="005616A5">
        <w:t>task</w:t>
      </w:r>
      <w:r w:rsidRPr="00F64E75">
        <w:t xml:space="preserve"> pane. To access it right-click </w:t>
      </w:r>
      <w:r w:rsidR="00357DFC" w:rsidRPr="00357DFC">
        <w:t xml:space="preserve">or access the context menu </w:t>
      </w:r>
      <w:r w:rsidRPr="00F64E75">
        <w:t>on a</w:t>
      </w:r>
      <w:r w:rsidR="008B10F8">
        <w:t xml:space="preserve"> chart</w:t>
      </w:r>
      <w:r w:rsidRPr="00F64E75">
        <w:t xml:space="preserve"> element</w:t>
      </w:r>
      <w:r w:rsidR="008B10F8">
        <w:t>,</w:t>
      </w:r>
      <w:r w:rsidRPr="00F64E75">
        <w:t xml:space="preserve"> and </w:t>
      </w:r>
      <w:r w:rsidR="008B10F8">
        <w:t xml:space="preserve">then </w:t>
      </w:r>
      <w:r w:rsidRPr="00F64E75">
        <w:t xml:space="preserve">select </w:t>
      </w:r>
      <w:r w:rsidRPr="00F64E75">
        <w:rPr>
          <w:rStyle w:val="Inlinebold"/>
        </w:rPr>
        <w:t>Format &lt;chart element&gt;</w:t>
      </w:r>
      <w:r w:rsidRPr="00F64E75">
        <w:t xml:space="preserve">. Notice that the context menu will indicate which type of element </w:t>
      </w:r>
      <w:r w:rsidR="00620879">
        <w:t>you</w:t>
      </w:r>
      <w:r w:rsidR="00BC04A2">
        <w:t>’</w:t>
      </w:r>
      <w:r w:rsidR="00620879">
        <w:t>re</w:t>
      </w:r>
      <w:r w:rsidRPr="00F64E75">
        <w:t xml:space="preserve"> modifying. For example, if you right-click </w:t>
      </w:r>
      <w:r w:rsidR="00357DFC" w:rsidRPr="00357DFC">
        <w:t xml:space="preserve">or access the context menu </w:t>
      </w:r>
      <w:r w:rsidRPr="00F64E75">
        <w:t xml:space="preserve">on a chart title, the context menu will list </w:t>
      </w:r>
      <w:r w:rsidRPr="00F64E75">
        <w:rPr>
          <w:rStyle w:val="Inlinebold"/>
        </w:rPr>
        <w:t>Format Chart Titl</w:t>
      </w:r>
      <w:r w:rsidRPr="007D2AE8">
        <w:rPr>
          <w:rStyle w:val="Inlinebold"/>
        </w:rPr>
        <w:t>e</w:t>
      </w:r>
      <w:r w:rsidRPr="00F64E75">
        <w:t xml:space="preserve"> as an option</w:t>
      </w:r>
      <w:r w:rsidR="008B10F8">
        <w:t>. T</w:t>
      </w:r>
      <w:r w:rsidRPr="00F64E75">
        <w:t xml:space="preserve">his changes to </w:t>
      </w:r>
      <w:r w:rsidRPr="00F64E75">
        <w:rPr>
          <w:rStyle w:val="Inlinebold"/>
        </w:rPr>
        <w:t>Format Data Labels</w:t>
      </w:r>
      <w:r w:rsidRPr="00F64E75">
        <w:t xml:space="preserve"> if you right-click </w:t>
      </w:r>
      <w:r w:rsidR="00357DFC" w:rsidRPr="00357DFC">
        <w:t xml:space="preserve">or access the context menu </w:t>
      </w:r>
      <w:r w:rsidRPr="00F64E75">
        <w:t>on a data label.</w:t>
      </w:r>
    </w:p>
    <w:p w14:paraId="43AE2331" w14:textId="3E29B1A8" w:rsidR="00F64E75" w:rsidRPr="00F64E75" w:rsidRDefault="00AA54B0" w:rsidP="00F64E75">
      <w:r>
        <w:t>After</w:t>
      </w:r>
      <w:r w:rsidR="00F64E75" w:rsidRPr="00F64E75">
        <w:t xml:space="preserve"> the </w:t>
      </w:r>
      <w:r w:rsidR="00F64E75" w:rsidRPr="00BC04A2">
        <w:rPr>
          <w:rStyle w:val="Inlinebold"/>
        </w:rPr>
        <w:t xml:space="preserve">Format </w:t>
      </w:r>
      <w:r w:rsidR="00F64E75" w:rsidRPr="005616A5">
        <w:t>task</w:t>
      </w:r>
      <w:r w:rsidR="00F64E75" w:rsidRPr="00F64E75">
        <w:t xml:space="preserve"> pane open</w:t>
      </w:r>
      <w:r w:rsidR="008B10F8">
        <w:t>s</w:t>
      </w:r>
      <w:r w:rsidR="00F64E75" w:rsidRPr="00F64E75">
        <w:t xml:space="preserve">, you can select any element in the chart and the task pane will automatically update to reflect the new element. The following screenshot depicts the </w:t>
      </w:r>
      <w:r w:rsidR="00F64E75" w:rsidRPr="00BC04A2">
        <w:rPr>
          <w:rStyle w:val="Inlinebold"/>
        </w:rPr>
        <w:t xml:space="preserve">Format </w:t>
      </w:r>
      <w:r w:rsidR="00F64E75" w:rsidRPr="005616A5">
        <w:t>task</w:t>
      </w:r>
      <w:r w:rsidR="00F64E75" w:rsidRPr="00F64E75">
        <w:t xml:space="preserve"> pane when an axis title is selected</w:t>
      </w:r>
      <w:r w:rsidR="008B10F8">
        <w:t>.</w:t>
      </w:r>
    </w:p>
    <w:p w14:paraId="7CECC2B4" w14:textId="3C397787" w:rsidR="001C7B03" w:rsidRPr="00F64E75" w:rsidRDefault="00520628" w:rsidP="00F64E75">
      <w:r w:rsidRPr="00520628">
        <w:rPr>
          <w:noProof/>
        </w:rPr>
        <w:drawing>
          <wp:inline distT="0" distB="0" distL="0" distR="0" wp14:anchorId="03AB5AE7" wp14:editId="436B66DA">
            <wp:extent cx="2163600" cy="1501200"/>
            <wp:effectExtent l="19050" t="19050" r="27305" b="22860"/>
            <wp:docPr id="202" name="Picture 9" descr="Screenshot of the Format task pane when an axis title is selected.">
              <a:extLst xmlns:a="http://schemas.openxmlformats.org/drawingml/2006/main">
                <a:ext uri="{FF2B5EF4-FFF2-40B4-BE49-F238E27FC236}">
                  <a16:creationId xmlns:a16="http://schemas.microsoft.com/office/drawing/2014/main" id="{1A62B5C2-7CBC-4B0C-B034-C25C3B9A11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A62B5C2-7CBC-4B0C-B034-C25C3B9A1133}"/>
                        </a:ext>
                      </a:extLst>
                    </pic:cNvPr>
                    <pic:cNvPicPr/>
                  </pic:nvPicPr>
                  <pic:blipFill rotWithShape="1">
                    <a:blip r:embed="rId70"/>
                    <a:srcRect l="72756" t="27549" b="46221"/>
                    <a:stretch/>
                  </pic:blipFill>
                  <pic:spPr>
                    <a:xfrm>
                      <a:off x="0" y="0"/>
                      <a:ext cx="2163600" cy="1501200"/>
                    </a:xfrm>
                    <a:prstGeom prst="rect">
                      <a:avLst/>
                    </a:prstGeom>
                    <a:noFill/>
                    <a:ln w="12700">
                      <a:solidFill>
                        <a:schemeClr val="tx1"/>
                      </a:solidFill>
                    </a:ln>
                  </pic:spPr>
                </pic:pic>
              </a:graphicData>
            </a:graphic>
          </wp:inline>
        </w:drawing>
      </w:r>
    </w:p>
    <w:p w14:paraId="4151AD40" w14:textId="21B2DDC8" w:rsidR="00F64E75" w:rsidRPr="00F64E75" w:rsidRDefault="00F64E75" w:rsidP="00EC7004">
      <w:pPr>
        <w:pStyle w:val="Caption"/>
      </w:pPr>
      <w:r>
        <w:t xml:space="preserve">Figure </w:t>
      </w:r>
      <w:r w:rsidRPr="00F64E75">
        <w:fldChar w:fldCharType="begin"/>
      </w:r>
      <w:r w:rsidRPr="00F64E75">
        <w:instrText xml:space="preserve"> SEQ Figure \* ARABIC </w:instrText>
      </w:r>
      <w:r w:rsidRPr="00F64E75">
        <w:fldChar w:fldCharType="separate"/>
      </w:r>
      <w:r w:rsidRPr="00F64E75">
        <w:t>25</w:t>
      </w:r>
      <w:r w:rsidRPr="00F64E75">
        <w:fldChar w:fldCharType="end"/>
      </w:r>
      <w:r w:rsidRPr="00F64E75">
        <w:t xml:space="preserve">: The </w:t>
      </w:r>
      <w:r w:rsidRPr="00BC04A2">
        <w:rPr>
          <w:rStyle w:val="Inlinebold"/>
        </w:rPr>
        <w:t xml:space="preserve">Format </w:t>
      </w:r>
      <w:r w:rsidRPr="005616A5">
        <w:t>task</w:t>
      </w:r>
      <w:r w:rsidRPr="00F64E75">
        <w:t xml:space="preserve"> pane when an axis title is selected</w:t>
      </w:r>
    </w:p>
    <w:p w14:paraId="757049A3" w14:textId="6300344D" w:rsidR="00F64E75" w:rsidRPr="00F64E75" w:rsidRDefault="00F64E75" w:rsidP="00F64E75">
      <w:r>
        <w:t xml:space="preserve">Selecting the small icons at the top of the </w:t>
      </w:r>
      <w:r w:rsidRPr="00BC04A2">
        <w:rPr>
          <w:rStyle w:val="Inlinebold"/>
        </w:rPr>
        <w:t xml:space="preserve">Format </w:t>
      </w:r>
      <w:r w:rsidRPr="005616A5">
        <w:t>task</w:t>
      </w:r>
      <w:r>
        <w:t xml:space="preserve"> pane </w:t>
      </w:r>
      <w:r w:rsidRPr="00F64E75">
        <w:t xml:space="preserve">presents corresponding options for formatting the element. </w:t>
      </w:r>
      <w:r w:rsidR="00AA54B0">
        <w:t>After</w:t>
      </w:r>
      <w:r w:rsidRPr="00F64E75">
        <w:t xml:space="preserve"> </w:t>
      </w:r>
      <w:r w:rsidR="00620879">
        <w:t>you</w:t>
      </w:r>
      <w:r w:rsidR="00216A7D">
        <w:t xml:space="preserve"> </w:t>
      </w:r>
      <w:r w:rsidRPr="00F64E75">
        <w:t>finish</w:t>
      </w:r>
      <w:r w:rsidR="00216A7D">
        <w:t xml:space="preserve"> your formatting</w:t>
      </w:r>
      <w:r w:rsidRPr="00F64E75">
        <w:t xml:space="preserve">, you can close the </w:t>
      </w:r>
      <w:r w:rsidRPr="00BC04A2">
        <w:rPr>
          <w:rStyle w:val="Inlinebold"/>
        </w:rPr>
        <w:t xml:space="preserve">Format </w:t>
      </w:r>
      <w:r w:rsidRPr="005616A5">
        <w:t>task</w:t>
      </w:r>
      <w:r w:rsidRPr="00F64E75">
        <w:t xml:space="preserve"> pane, or leave it open if </w:t>
      </w:r>
      <w:r w:rsidR="00620879">
        <w:t>you</w:t>
      </w:r>
      <w:r w:rsidR="00BC04A2">
        <w:t>’</w:t>
      </w:r>
      <w:r w:rsidR="00620879">
        <w:t>re</w:t>
      </w:r>
      <w:r w:rsidRPr="00F64E75">
        <w:t xml:space="preserve"> going to format other elements.</w:t>
      </w:r>
    </w:p>
    <w:p w14:paraId="6FC5E6CD" w14:textId="0CE2D286" w:rsidR="00F64E75" w:rsidRDefault="00F64E75" w:rsidP="00F64E75">
      <w:pPr>
        <w:pStyle w:val="Heading3"/>
      </w:pPr>
      <w:bookmarkStart w:id="235" w:name="_Toc37688268"/>
      <w:r>
        <w:t xml:space="preserve">Format a </w:t>
      </w:r>
      <w:r w:rsidR="00BD5B1F">
        <w:t>c</w:t>
      </w:r>
      <w:r>
        <w:t xml:space="preserve">hart </w:t>
      </w:r>
      <w:r w:rsidR="00BD5B1F">
        <w:t>e</w:t>
      </w:r>
      <w:r>
        <w:t xml:space="preserve">lement with the Chart Tools </w:t>
      </w:r>
      <w:r w:rsidR="008837B8">
        <w:t>tab</w:t>
      </w:r>
      <w:bookmarkEnd w:id="235"/>
    </w:p>
    <w:p w14:paraId="16343897" w14:textId="5D2F8699" w:rsidR="00F64E75" w:rsidRDefault="00F64E75" w:rsidP="00F64E75">
      <w:r>
        <w:t xml:space="preserve">In addition to the </w:t>
      </w:r>
      <w:r w:rsidRPr="00BC04A2">
        <w:rPr>
          <w:rStyle w:val="Inlinebold"/>
        </w:rPr>
        <w:t xml:space="preserve">Format </w:t>
      </w:r>
      <w:r w:rsidRPr="005616A5">
        <w:t>task</w:t>
      </w:r>
      <w:r>
        <w:t xml:space="preserve"> pane, you can also modify a chart element using </w:t>
      </w:r>
      <w:r w:rsidRPr="00F64E75">
        <w:t xml:space="preserve">the </w:t>
      </w:r>
      <w:r w:rsidR="008837B8" w:rsidRPr="005616A5">
        <w:t>ribbon</w:t>
      </w:r>
      <w:r w:rsidRPr="00F64E75">
        <w:t xml:space="preserve">. Select the element you </w:t>
      </w:r>
      <w:r w:rsidR="00216A7D">
        <w:t>want</w:t>
      </w:r>
      <w:r w:rsidRPr="00F64E75">
        <w:t xml:space="preserve"> to modify</w:t>
      </w:r>
      <w:r w:rsidR="00216A7D">
        <w:t xml:space="preserve">, which </w:t>
      </w:r>
      <w:r w:rsidRPr="00F64E75">
        <w:t xml:space="preserve">will add the </w:t>
      </w:r>
      <w:r w:rsidRPr="00F64E75">
        <w:rPr>
          <w:rStyle w:val="Inlinebold"/>
        </w:rPr>
        <w:t xml:space="preserve">Chart Tools </w:t>
      </w:r>
      <w:r w:rsidR="008837B8" w:rsidRPr="005616A5">
        <w:t xml:space="preserve">tab </w:t>
      </w:r>
      <w:r w:rsidRPr="00F64E75">
        <w:t xml:space="preserve">if it was not already available. Within the </w:t>
      </w:r>
      <w:r w:rsidRPr="00F64E75">
        <w:rPr>
          <w:rStyle w:val="Inlinebold"/>
        </w:rPr>
        <w:t xml:space="preserve">Chart Tools </w:t>
      </w:r>
      <w:r w:rsidR="008837B8" w:rsidRPr="005616A5">
        <w:t>tab</w:t>
      </w:r>
      <w:r w:rsidRPr="00F64E75">
        <w:t xml:space="preserve">, select </w:t>
      </w:r>
      <w:r w:rsidRPr="00F64E75">
        <w:rPr>
          <w:rStyle w:val="Inlinebold"/>
        </w:rPr>
        <w:t>Format</w:t>
      </w:r>
      <w:r w:rsidRPr="00F64E75">
        <w:t xml:space="preserve">. The </w:t>
      </w:r>
      <w:r w:rsidR="008837B8">
        <w:t>r</w:t>
      </w:r>
      <w:r w:rsidRPr="005616A5">
        <w:t>ibbon</w:t>
      </w:r>
      <w:r w:rsidRPr="00F64E75">
        <w:t xml:space="preserve"> now presents a variety of tools for modifying the selected chart element. For example, the </w:t>
      </w:r>
      <w:r w:rsidRPr="00F64E75">
        <w:rPr>
          <w:rStyle w:val="Inlinebold"/>
        </w:rPr>
        <w:t>Shape Styles</w:t>
      </w:r>
      <w:r w:rsidRPr="00F64E75">
        <w:t xml:space="preserve"> group includes </w:t>
      </w:r>
      <w:r w:rsidR="00216A7D">
        <w:t>the</w:t>
      </w:r>
      <w:r w:rsidRPr="00F64E75">
        <w:t xml:space="preserve"> </w:t>
      </w:r>
      <w:r w:rsidRPr="00F64E75">
        <w:rPr>
          <w:rStyle w:val="Inlinebold"/>
        </w:rPr>
        <w:t>Shape Fill</w:t>
      </w:r>
      <w:r w:rsidRPr="00F64E75">
        <w:t xml:space="preserve">, </w:t>
      </w:r>
      <w:r w:rsidRPr="00F64E75">
        <w:rPr>
          <w:rStyle w:val="Inlinebold"/>
        </w:rPr>
        <w:t>Shape Outline</w:t>
      </w:r>
      <w:r w:rsidRPr="00F64E75">
        <w:t xml:space="preserve">, and </w:t>
      </w:r>
      <w:r w:rsidRPr="00F64E75">
        <w:rPr>
          <w:rStyle w:val="Inlinebold"/>
        </w:rPr>
        <w:t>Shape Effects</w:t>
      </w:r>
      <w:r w:rsidRPr="00F64E75">
        <w:t xml:space="preserve"> buttons within the </w:t>
      </w:r>
      <w:r w:rsidRPr="00F64E75">
        <w:rPr>
          <w:rStyle w:val="Inlinebold"/>
        </w:rPr>
        <w:t>Shape Styles</w:t>
      </w:r>
      <w:r w:rsidRPr="00F64E75">
        <w:t xml:space="preserve"> group</w:t>
      </w:r>
      <w:r w:rsidR="00216A7D">
        <w:t>, as</w:t>
      </w:r>
      <w:r w:rsidRPr="00F64E75">
        <w:t xml:space="preserve"> depicted in the following </w:t>
      </w:r>
      <w:r w:rsidR="00216A7D">
        <w:t>screenshot.</w:t>
      </w:r>
    </w:p>
    <w:p w14:paraId="034B8516" w14:textId="141F22FA" w:rsidR="008D24ED" w:rsidRPr="00F64E75" w:rsidRDefault="008D24ED" w:rsidP="00F64E75">
      <w:r>
        <w:rPr>
          <w:noProof/>
        </w:rPr>
        <w:lastRenderedPageBreak/>
        <w:drawing>
          <wp:inline distT="0" distB="0" distL="0" distR="0" wp14:anchorId="1D6FBE49" wp14:editId="1FC70169">
            <wp:extent cx="3386455" cy="1019175"/>
            <wp:effectExtent l="19050" t="19050" r="23495" b="28575"/>
            <wp:docPr id="62" name="Picture 62" descr="Screenshot of the Shape Fill, Shape Outline, and Shape Effects buttons within the Shape Style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6455" cy="1019175"/>
                    </a:xfrm>
                    <a:prstGeom prst="rect">
                      <a:avLst/>
                    </a:prstGeom>
                    <a:noFill/>
                    <a:ln w="12700">
                      <a:solidFill>
                        <a:schemeClr val="tx1"/>
                      </a:solidFill>
                    </a:ln>
                  </pic:spPr>
                </pic:pic>
              </a:graphicData>
            </a:graphic>
          </wp:inline>
        </w:drawing>
      </w:r>
    </w:p>
    <w:p w14:paraId="7D6DE021" w14:textId="65F30E9B" w:rsidR="00F64E75" w:rsidRPr="00F64E75" w:rsidRDefault="00F64E75" w:rsidP="00EC7004">
      <w:pPr>
        <w:pStyle w:val="Caption"/>
      </w:pPr>
      <w:r>
        <w:t xml:space="preserve">Figure </w:t>
      </w:r>
      <w:r w:rsidRPr="00F64E75">
        <w:fldChar w:fldCharType="begin"/>
      </w:r>
      <w:r w:rsidRPr="00F64E75">
        <w:instrText xml:space="preserve"> SEQ Figure \* ARABIC </w:instrText>
      </w:r>
      <w:r w:rsidRPr="00F64E75">
        <w:fldChar w:fldCharType="separate"/>
      </w:r>
      <w:r w:rsidRPr="00F64E75">
        <w:t>26</w:t>
      </w:r>
      <w:r w:rsidRPr="00F64E75">
        <w:fldChar w:fldCharType="end"/>
      </w:r>
      <w:r w:rsidRPr="00F64E75">
        <w:t xml:space="preserve">: The </w:t>
      </w:r>
      <w:r w:rsidRPr="00216A7D">
        <w:rPr>
          <w:rStyle w:val="Inlinebold"/>
        </w:rPr>
        <w:t>Shape Fill</w:t>
      </w:r>
      <w:r w:rsidRPr="00F64E75">
        <w:t xml:space="preserve">, </w:t>
      </w:r>
      <w:r w:rsidRPr="00216A7D">
        <w:rPr>
          <w:rStyle w:val="Inlinebold"/>
        </w:rPr>
        <w:t>Shape Outline</w:t>
      </w:r>
      <w:r w:rsidRPr="00F64E75">
        <w:t xml:space="preserve">, and </w:t>
      </w:r>
      <w:r w:rsidRPr="00216A7D">
        <w:rPr>
          <w:rStyle w:val="Inlinebold"/>
        </w:rPr>
        <w:t>Shape Effects</w:t>
      </w:r>
      <w:r w:rsidRPr="00F64E75">
        <w:t xml:space="preserve"> buttons within the </w:t>
      </w:r>
      <w:r w:rsidRPr="00216A7D">
        <w:rPr>
          <w:rStyle w:val="Inlinebold"/>
        </w:rPr>
        <w:t>Shape Styles</w:t>
      </w:r>
      <w:r w:rsidRPr="00F64E75">
        <w:t xml:space="preserve"> group</w:t>
      </w:r>
    </w:p>
    <w:p w14:paraId="7B3C48E5" w14:textId="55C3073E" w:rsidR="00F64E75" w:rsidRPr="00F64E75" w:rsidRDefault="00F64E75" w:rsidP="00F64E75">
      <w:r>
        <w:t>Use t</w:t>
      </w:r>
      <w:r w:rsidRPr="00F64E75">
        <w:t xml:space="preserve">he tools the </w:t>
      </w:r>
      <w:r w:rsidRPr="00BC04A2">
        <w:rPr>
          <w:rStyle w:val="Inlinebold"/>
        </w:rPr>
        <w:t>Shapes Styles</w:t>
      </w:r>
      <w:r w:rsidRPr="00F64E75">
        <w:t xml:space="preserve"> group to modify the fill, outline, or effects individually</w:t>
      </w:r>
      <w:r w:rsidR="00216A7D">
        <w:t>,</w:t>
      </w:r>
      <w:r w:rsidRPr="00F64E75">
        <w:t xml:space="preserve"> </w:t>
      </w:r>
      <w:r w:rsidR="00554F74" w:rsidRPr="00F64E75">
        <w:t>or</w:t>
      </w:r>
      <w:r w:rsidRPr="00F64E75">
        <w:t xml:space="preserve"> choose one of the predefined shape styles.</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F64E75" w14:paraId="33EF8831" w14:textId="77777777" w:rsidTr="00163F71">
        <w:tc>
          <w:tcPr>
            <w:tcW w:w="1703" w:type="dxa"/>
          </w:tcPr>
          <w:p w14:paraId="52C58395" w14:textId="77777777" w:rsidR="00F64E75" w:rsidRPr="00F64E75" w:rsidRDefault="00F64E75" w:rsidP="00F64E75">
            <w:r w:rsidRPr="00F64E75">
              <w:rPr>
                <w:noProof/>
              </w:rPr>
              <w:drawing>
                <wp:inline distT="0" distB="0" distL="0" distR="0" wp14:anchorId="70D34FFB" wp14:editId="6291FDCA">
                  <wp:extent cx="720000" cy="720000"/>
                  <wp:effectExtent l="0" t="0" r="4445" b="4445"/>
                  <wp:docPr id="51"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7E55D7D9" w14:textId="77777777" w:rsidR="00F64E75" w:rsidRPr="00F64E75" w:rsidRDefault="00F64E75" w:rsidP="00F64E75">
            <w:pPr>
              <w:pStyle w:val="Readeraids"/>
            </w:pPr>
            <w:r>
              <w:t>Additional information</w:t>
            </w:r>
          </w:p>
          <w:p w14:paraId="3E468F2D" w14:textId="646BA3E6" w:rsidR="00F64E75" w:rsidRPr="00F64E75" w:rsidRDefault="00F64E75" w:rsidP="00F64E75">
            <w:r>
              <w:t xml:space="preserve">For more information </w:t>
            </w:r>
            <w:r w:rsidRPr="00F64E75">
              <w:t xml:space="preserve">on </w:t>
            </w:r>
            <w:r w:rsidR="00B90ADC">
              <w:t>formatting</w:t>
            </w:r>
            <w:r w:rsidRPr="00F64E75">
              <w:t xml:space="preserve"> chart elements, go to</w:t>
            </w:r>
            <w:r w:rsidR="00BC04A2">
              <w:t>:</w:t>
            </w:r>
            <w:r w:rsidRPr="00F64E75">
              <w:t xml:space="preserve"> </w:t>
            </w:r>
            <w:hyperlink r:id="rId72" w:history="1">
              <w:r w:rsidRPr="00F64E75">
                <w:rPr>
                  <w:rStyle w:val="Hyperlink"/>
                </w:rPr>
                <w:t>Format elements of a chart</w:t>
              </w:r>
            </w:hyperlink>
          </w:p>
        </w:tc>
      </w:tr>
    </w:tbl>
    <w:p w14:paraId="07488749" w14:textId="52102179" w:rsidR="00F64E75" w:rsidRDefault="00F64E75" w:rsidP="00F64E75">
      <w:pPr>
        <w:pStyle w:val="Heading3"/>
      </w:pPr>
      <w:bookmarkStart w:id="236" w:name="_Toc37688269"/>
      <w:r>
        <w:t>Activity: Discuss and Learn</w:t>
      </w:r>
      <w:bookmarkEnd w:id="236"/>
    </w:p>
    <w:p w14:paraId="047AB9F0" w14:textId="77777777" w:rsidR="00F64E75" w:rsidRPr="00F64E75" w:rsidRDefault="00F64E75" w:rsidP="00F64E75">
      <w:r>
        <w:t xml:space="preserve">Engage in the discussion with the teacher </w:t>
      </w:r>
      <w:r w:rsidRPr="00F64E75">
        <w:t>about selecting chart elements.</w:t>
      </w:r>
    </w:p>
    <w:p w14:paraId="733BEB6D" w14:textId="77777777" w:rsidR="00F64E75" w:rsidRDefault="00F64E75" w:rsidP="00F64E75">
      <w:pPr>
        <w:pStyle w:val="Heading4"/>
      </w:pPr>
      <w:r>
        <w:t>Resources required</w:t>
      </w:r>
    </w:p>
    <w:p w14:paraId="5CC39A20" w14:textId="31FF07D4" w:rsidR="00F64E75" w:rsidRPr="00F64E75" w:rsidRDefault="00620879" w:rsidP="00F64E75">
      <w:r>
        <w:t xml:space="preserve">You will need the following resource for </w:t>
      </w:r>
      <w:r w:rsidR="00F64E75">
        <w:t>this activity:</w:t>
      </w:r>
    </w:p>
    <w:p w14:paraId="56FC9C42" w14:textId="41888E3D" w:rsidR="00F64E75" w:rsidRDefault="00F64E75" w:rsidP="00F64E75">
      <w:pPr>
        <w:pStyle w:val="Bulletlevel1"/>
      </w:pPr>
      <w:r w:rsidRPr="00840DE1">
        <w:t>Open</w:t>
      </w:r>
      <w:r>
        <w:t xml:space="preserve"> </w:t>
      </w:r>
      <w:r w:rsidRPr="002615EF">
        <w:rPr>
          <w:rStyle w:val="Inlinebold"/>
        </w:rPr>
        <w:t>L4_T2_act_</w:t>
      </w:r>
      <w:r w:rsidR="00BD497F">
        <w:rPr>
          <w:rStyle w:val="Inlinebold"/>
        </w:rPr>
        <w:t>d</w:t>
      </w:r>
      <w:r w:rsidRPr="002615EF">
        <w:rPr>
          <w:rStyle w:val="Inlinebold"/>
        </w:rPr>
        <w:t>aily_</w:t>
      </w:r>
      <w:r w:rsidR="00BD497F">
        <w:rPr>
          <w:rStyle w:val="Inlinebold"/>
        </w:rPr>
        <w:t>c</w:t>
      </w:r>
      <w:r w:rsidRPr="002615EF">
        <w:rPr>
          <w:rStyle w:val="Inlinebold"/>
        </w:rPr>
        <w:t>ell_</w:t>
      </w:r>
      <w:r w:rsidR="00BD497F">
        <w:rPr>
          <w:rStyle w:val="Inlinebold"/>
        </w:rPr>
        <w:t>p</w:t>
      </w:r>
      <w:r w:rsidRPr="002615EF">
        <w:rPr>
          <w:rStyle w:val="Inlinebold"/>
        </w:rPr>
        <w:t>roduction.xlsx</w:t>
      </w:r>
      <w:r>
        <w:t xml:space="preserve"> </w:t>
      </w:r>
      <w:r w:rsidRPr="00840DE1">
        <w:t>in this lesson</w:t>
      </w:r>
      <w:r w:rsidR="00BC04A2">
        <w:t>’</w:t>
      </w:r>
      <w:r w:rsidRPr="00840DE1">
        <w:t>s Learning Activity Resources</w:t>
      </w:r>
      <w:r>
        <w:t>.</w:t>
      </w:r>
    </w:p>
    <w:p w14:paraId="340379A0" w14:textId="77777777" w:rsidR="00F64E75" w:rsidRDefault="00F64E75" w:rsidP="00F64E75">
      <w:pPr>
        <w:pStyle w:val="Heading4"/>
      </w:pPr>
      <w:r>
        <w:t>Activity instructions</w:t>
      </w:r>
    </w:p>
    <w:p w14:paraId="045DCD50" w14:textId="77777777" w:rsidR="00F64E75" w:rsidRPr="00F64E75" w:rsidRDefault="00F64E75" w:rsidP="00F64E75">
      <w:r>
        <w:t>Participate in the teacher-</w:t>
      </w:r>
      <w:r w:rsidRPr="00F64E75">
        <w:t>led discussion and make the corresponding adjustments to the chart elements on your computer.</w:t>
      </w:r>
    </w:p>
    <w:p w14:paraId="1D9A35E7" w14:textId="5D1958F2" w:rsidR="00F64E75" w:rsidRPr="007E10CC" w:rsidRDefault="00F64E75" w:rsidP="00F64E75">
      <w:pPr>
        <w:pStyle w:val="Heading3"/>
      </w:pPr>
      <w:bookmarkStart w:id="237" w:name="_Toc37688270"/>
      <w:r>
        <w:t xml:space="preserve">Try-it: Modify </w:t>
      </w:r>
      <w:r w:rsidR="00BF3375">
        <w:t>chart elements</w:t>
      </w:r>
      <w:bookmarkEnd w:id="237"/>
    </w:p>
    <w:p w14:paraId="4012AF77" w14:textId="6F131B6B" w:rsidR="00F64E75" w:rsidRPr="00F64E75" w:rsidRDefault="00F64E75" w:rsidP="00F64E75">
      <w:r w:rsidRPr="00F64E75">
        <w:rPr>
          <w:noProof/>
        </w:rPr>
        <w:drawing>
          <wp:inline distT="0" distB="0" distL="0" distR="0" wp14:anchorId="078A3D68" wp14:editId="15C2217A">
            <wp:extent cx="300948" cy="300948"/>
            <wp:effectExtent l="0" t="0" r="4445" b="4445"/>
            <wp:docPr id="54"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F64E75">
        <w:t xml:space="preserve"> In this series of leveled try-it activities, </w:t>
      </w:r>
      <w:r w:rsidR="00620879">
        <w:t>you</w:t>
      </w:r>
      <w:r w:rsidR="00BC04A2">
        <w:t>’</w:t>
      </w:r>
      <w:r w:rsidR="00620879">
        <w:t>ll</w:t>
      </w:r>
      <w:r w:rsidRPr="00F64E75">
        <w:t xml:space="preserve"> modify a variety of chart elements.</w:t>
      </w:r>
    </w:p>
    <w:p w14:paraId="27E24C30" w14:textId="77777777" w:rsidR="00F64E75" w:rsidRDefault="00F64E75" w:rsidP="00F64E75">
      <w:pPr>
        <w:pStyle w:val="Heading3"/>
      </w:pPr>
      <w:bookmarkStart w:id="238" w:name="_Toc37688271"/>
      <w:r>
        <w:t>Try-it 1</w:t>
      </w:r>
      <w:bookmarkEnd w:id="238"/>
    </w:p>
    <w:p w14:paraId="2F918CC1" w14:textId="352CB8C3" w:rsidR="00F64E75" w:rsidRPr="00F64E75" w:rsidRDefault="00F64E75" w:rsidP="00F64E75">
      <w:r>
        <w:t xml:space="preserve">In this try-it activity, </w:t>
      </w:r>
      <w:r w:rsidR="00620879">
        <w:t>you</w:t>
      </w:r>
      <w:r w:rsidR="00BC04A2">
        <w:t>’</w:t>
      </w:r>
      <w:r w:rsidR="00620879">
        <w:t>ll</w:t>
      </w:r>
      <w:r>
        <w:t xml:space="preserve"> </w:t>
      </w:r>
      <w:r w:rsidRPr="00F64E75">
        <w:t>edit the text of a chart title.</w:t>
      </w:r>
    </w:p>
    <w:p w14:paraId="783838C9" w14:textId="77777777" w:rsidR="00704182" w:rsidRDefault="00704182">
      <w:pPr>
        <w:spacing w:after="160" w:line="259" w:lineRule="auto"/>
        <w:rPr>
          <w:rFonts w:ascii="Segoe UI Semibold" w:eastAsiaTheme="majorEastAsia" w:hAnsi="Segoe UI Semibold" w:cstheme="majorBidi"/>
          <w:iCs/>
          <w:sz w:val="32"/>
          <w:szCs w:val="24"/>
        </w:rPr>
      </w:pPr>
      <w:r>
        <w:br w:type="page"/>
      </w:r>
    </w:p>
    <w:p w14:paraId="7DD18E3E" w14:textId="72887688" w:rsidR="00F64E75" w:rsidRDefault="00F64E75" w:rsidP="00F64E75">
      <w:pPr>
        <w:pStyle w:val="Heading4"/>
      </w:pPr>
      <w:r>
        <w:lastRenderedPageBreak/>
        <w:t>Resources</w:t>
      </w:r>
    </w:p>
    <w:p w14:paraId="6B4AE153" w14:textId="59224C0D" w:rsidR="00F64E75" w:rsidRPr="00F64E75" w:rsidRDefault="00620879" w:rsidP="00F64E75">
      <w:r>
        <w:t xml:space="preserve">You will need the following resource for </w:t>
      </w:r>
      <w:r w:rsidR="00F64E75">
        <w:t>this try-it:</w:t>
      </w:r>
    </w:p>
    <w:p w14:paraId="32B31049" w14:textId="440D0703" w:rsidR="00F64E75" w:rsidRDefault="00F64E75" w:rsidP="00F64E75">
      <w:pPr>
        <w:pStyle w:val="Bulletlevel1"/>
      </w:pPr>
      <w:r w:rsidRPr="00840DE1">
        <w:t xml:space="preserve">Open </w:t>
      </w:r>
      <w:r w:rsidRPr="008E157F">
        <w:rPr>
          <w:rStyle w:val="Inlinebold"/>
        </w:rPr>
        <w:t>L4_T2_try1_</w:t>
      </w:r>
      <w:r w:rsidR="007D04C9">
        <w:rPr>
          <w:rStyle w:val="Inlinebold"/>
        </w:rPr>
        <w:t>e</w:t>
      </w:r>
      <w:r w:rsidRPr="008E157F">
        <w:rPr>
          <w:rStyle w:val="Inlinebold"/>
        </w:rPr>
        <w:t>nergy_</w:t>
      </w:r>
      <w:r w:rsidR="007D04C9">
        <w:rPr>
          <w:rStyle w:val="Inlinebold"/>
        </w:rPr>
        <w:t>n</w:t>
      </w:r>
      <w:r w:rsidRPr="008E157F">
        <w:rPr>
          <w:rStyle w:val="Inlinebold"/>
        </w:rPr>
        <w:t>eeds_</w:t>
      </w:r>
      <w:r w:rsidR="007D04C9">
        <w:rPr>
          <w:rStyle w:val="Inlinebold"/>
        </w:rPr>
        <w:t>m</w:t>
      </w:r>
      <w:r>
        <w:rPr>
          <w:rStyle w:val="Inlinebold"/>
        </w:rPr>
        <w:t>et_starter.xlsx</w:t>
      </w:r>
      <w:r w:rsidRPr="001D1A1A">
        <w:t xml:space="preserve"> </w:t>
      </w:r>
      <w:r w:rsidRPr="00840DE1">
        <w:t>in this lesson</w:t>
      </w:r>
      <w:r w:rsidR="00BC04A2">
        <w:t>’</w:t>
      </w:r>
      <w:r w:rsidRPr="00840DE1">
        <w:t>s Learning Activity Resources</w:t>
      </w:r>
      <w:r>
        <w:t>.</w:t>
      </w:r>
    </w:p>
    <w:p w14:paraId="1A847FFD" w14:textId="77777777" w:rsidR="00F64E75" w:rsidRDefault="00F64E75" w:rsidP="00F64E75">
      <w:pPr>
        <w:pStyle w:val="Heading4"/>
      </w:pPr>
      <w:r>
        <w:t>Instructions</w:t>
      </w:r>
    </w:p>
    <w:p w14:paraId="682EBA9D" w14:textId="17E6F5FA" w:rsidR="00F64E75" w:rsidRPr="00F64E75" w:rsidRDefault="00F64E75" w:rsidP="00F64E75">
      <w:r>
        <w:t xml:space="preserve">The following </w:t>
      </w:r>
      <w:r w:rsidR="00786D5C">
        <w:t xml:space="preserve">steps </w:t>
      </w:r>
      <w:r>
        <w:t>are the general tasks that you need to perform during this try-it:</w:t>
      </w:r>
    </w:p>
    <w:p w14:paraId="63BA1198" w14:textId="6540FF3A" w:rsidR="00F64E75" w:rsidRPr="00F64E75" w:rsidRDefault="00F64E75" w:rsidP="00C53F72">
      <w:pPr>
        <w:pStyle w:val="Numberedlist1"/>
        <w:numPr>
          <w:ilvl w:val="0"/>
          <w:numId w:val="46"/>
        </w:numPr>
      </w:pPr>
      <w:r>
        <w:t xml:space="preserve">On the </w:t>
      </w:r>
      <w:r w:rsidR="001E3662" w:rsidRPr="00BC04A2">
        <w:rPr>
          <w:rStyle w:val="Inlinebold"/>
        </w:rPr>
        <w:t>Monthly</w:t>
      </w:r>
      <w:r w:rsidR="001E3662">
        <w:t xml:space="preserve"> </w:t>
      </w:r>
      <w:r w:rsidR="00150D0A">
        <w:t>worksheet</w:t>
      </w:r>
      <w:r w:rsidRPr="00F64E75">
        <w:t xml:space="preserve">, change the text of the line chart title to </w:t>
      </w:r>
      <w:r w:rsidRPr="00786D5C">
        <w:rPr>
          <w:rStyle w:val="Inlinebold"/>
        </w:rPr>
        <w:t>Percentage of Electrical Needs Met by Solar Array</w:t>
      </w:r>
      <w:r w:rsidRPr="00F64E75">
        <w:t>.</w:t>
      </w:r>
    </w:p>
    <w:p w14:paraId="7441D805" w14:textId="1B6FFB6D" w:rsidR="00F64E75" w:rsidRPr="001D1A1A" w:rsidRDefault="00F64E75" w:rsidP="00C53F72">
      <w:pPr>
        <w:pStyle w:val="Numberedlist1"/>
        <w:numPr>
          <w:ilvl w:val="0"/>
          <w:numId w:val="46"/>
        </w:numPr>
      </w:pPr>
      <w:r>
        <w:t xml:space="preserve">On the </w:t>
      </w:r>
      <w:r w:rsidRPr="00BC04A2">
        <w:rPr>
          <w:rStyle w:val="Inlinebold"/>
        </w:rPr>
        <w:t>Averages</w:t>
      </w:r>
      <w:r>
        <w:t xml:space="preserve"> </w:t>
      </w:r>
      <w:r w:rsidR="00150D0A">
        <w:t>worksheet</w:t>
      </w:r>
      <w:r>
        <w:t xml:space="preserve">, change the text of the 3D pie chart title to </w:t>
      </w:r>
      <w:r w:rsidRPr="00786D5C">
        <w:rPr>
          <w:rStyle w:val="Inlinebold"/>
        </w:rPr>
        <w:t>Average Percentage of Needs Met</w:t>
      </w:r>
      <w:r w:rsidR="00786D5C">
        <w:t>.</w:t>
      </w:r>
    </w:p>
    <w:p w14:paraId="1D0935EC" w14:textId="4CA1250B" w:rsidR="00F64E75" w:rsidRDefault="00F64E75" w:rsidP="00F64E75">
      <w:pPr>
        <w:pStyle w:val="Heading3"/>
      </w:pPr>
      <w:bookmarkStart w:id="239" w:name="_Toc37688272"/>
      <w:r>
        <w:t>Try-it 2</w:t>
      </w:r>
      <w:bookmarkEnd w:id="239"/>
    </w:p>
    <w:p w14:paraId="05666D30" w14:textId="77777777" w:rsidR="00F64E75" w:rsidRPr="00F64E75" w:rsidRDefault="00F64E75" w:rsidP="00F64E75">
      <w:r>
        <w:t xml:space="preserve">This activity will prompt you to </w:t>
      </w:r>
      <w:r w:rsidRPr="00F64E75">
        <w:t>remove chart elements and edit title text.</w:t>
      </w:r>
    </w:p>
    <w:p w14:paraId="457784BB" w14:textId="0608AC86" w:rsidR="00F64E75" w:rsidRDefault="00F64E75" w:rsidP="00F64E75">
      <w:pPr>
        <w:pStyle w:val="Heading4"/>
      </w:pPr>
      <w:r>
        <w:t>Resources</w:t>
      </w:r>
    </w:p>
    <w:p w14:paraId="152BDFEA" w14:textId="281B5CB7" w:rsidR="00F64E75" w:rsidRPr="00F64E75" w:rsidRDefault="00620879" w:rsidP="00F64E75">
      <w:r>
        <w:t xml:space="preserve">You will need the following resource for </w:t>
      </w:r>
      <w:r w:rsidR="00F64E75">
        <w:t>this try-it:</w:t>
      </w:r>
    </w:p>
    <w:p w14:paraId="4F39CFA6" w14:textId="2E3F70CC" w:rsidR="00F64E75" w:rsidRDefault="00C0702D" w:rsidP="00F64E75">
      <w:pPr>
        <w:pStyle w:val="Bulletlevel1"/>
      </w:pPr>
      <w:r>
        <w:t>O</w:t>
      </w:r>
      <w:r w:rsidR="00F64E75" w:rsidRPr="00840DE1">
        <w:t>pen</w:t>
      </w:r>
      <w:r w:rsidR="00F64E75">
        <w:t xml:space="preserve"> </w:t>
      </w:r>
      <w:r w:rsidR="00F64E75" w:rsidRPr="00F75990">
        <w:rPr>
          <w:rStyle w:val="Inlinebold"/>
        </w:rPr>
        <w:t>L4_T2_try2_</w:t>
      </w:r>
      <w:r w:rsidR="00144E50">
        <w:rPr>
          <w:rStyle w:val="Inlinebold"/>
        </w:rPr>
        <w:t>e</w:t>
      </w:r>
      <w:r w:rsidR="00F64E75" w:rsidRPr="00F75990">
        <w:rPr>
          <w:rStyle w:val="Inlinebold"/>
        </w:rPr>
        <w:t>nergy_</w:t>
      </w:r>
      <w:r w:rsidR="00144E50">
        <w:rPr>
          <w:rStyle w:val="Inlinebold"/>
        </w:rPr>
        <w:t>n</w:t>
      </w:r>
      <w:r w:rsidR="00F64E75" w:rsidRPr="00F75990">
        <w:rPr>
          <w:rStyle w:val="Inlinebold"/>
        </w:rPr>
        <w:t>eeds_</w:t>
      </w:r>
      <w:r w:rsidR="00144E50">
        <w:rPr>
          <w:rStyle w:val="Inlinebold"/>
        </w:rPr>
        <w:t>m</w:t>
      </w:r>
      <w:r w:rsidR="00F64E75">
        <w:rPr>
          <w:rStyle w:val="Inlinebold"/>
        </w:rPr>
        <w:t>et_starter.xlsx</w:t>
      </w:r>
      <w:r w:rsidR="00F64E75" w:rsidRPr="00840DE1">
        <w:t xml:space="preserve"> in this lesson</w:t>
      </w:r>
      <w:r w:rsidR="00BC04A2">
        <w:t>’</w:t>
      </w:r>
      <w:r w:rsidR="00F64E75" w:rsidRPr="00840DE1">
        <w:t>s Learning Activity Resources</w:t>
      </w:r>
      <w:r w:rsidR="00F64E75">
        <w:t>.</w:t>
      </w:r>
    </w:p>
    <w:p w14:paraId="77E0039E" w14:textId="77777777" w:rsidR="00F64E75" w:rsidRDefault="00F64E75" w:rsidP="00F64E75">
      <w:pPr>
        <w:pStyle w:val="Heading4"/>
      </w:pPr>
      <w:r>
        <w:t>Instructions</w:t>
      </w:r>
    </w:p>
    <w:p w14:paraId="67F7CF50" w14:textId="7E3C03AA" w:rsidR="00F64E75" w:rsidRPr="00F64E75" w:rsidRDefault="00F64E75" w:rsidP="00F64E75">
      <w:r>
        <w:t xml:space="preserve">The following </w:t>
      </w:r>
      <w:r w:rsidR="001E3662">
        <w:t xml:space="preserve">steps </w:t>
      </w:r>
      <w:r>
        <w:t>are the general tasks that you need to perform during this try-it:</w:t>
      </w:r>
    </w:p>
    <w:p w14:paraId="28D92746" w14:textId="62768D8E" w:rsidR="00F64E75" w:rsidRPr="00F64E75" w:rsidRDefault="00F64E75" w:rsidP="00C53F72">
      <w:pPr>
        <w:pStyle w:val="Numberedlist1"/>
        <w:numPr>
          <w:ilvl w:val="0"/>
          <w:numId w:val="47"/>
        </w:numPr>
      </w:pPr>
      <w:r>
        <w:t xml:space="preserve">On the </w:t>
      </w:r>
      <w:r w:rsidRPr="00BC04A2">
        <w:rPr>
          <w:rStyle w:val="Inlinebold"/>
        </w:rPr>
        <w:t>Monthly</w:t>
      </w:r>
      <w:r w:rsidRPr="00F64E75">
        <w:t xml:space="preserve"> </w:t>
      </w:r>
      <w:r w:rsidR="001E3662">
        <w:t>worksheet</w:t>
      </w:r>
      <w:r w:rsidRPr="00F64E75">
        <w:t>, remove the data labels from the line chart.</w:t>
      </w:r>
    </w:p>
    <w:p w14:paraId="2DC481E5" w14:textId="5B6376F9" w:rsidR="00F64E75" w:rsidRPr="00F64E75" w:rsidRDefault="001E3662" w:rsidP="00C53F72">
      <w:pPr>
        <w:pStyle w:val="Numberedlist1"/>
        <w:numPr>
          <w:ilvl w:val="0"/>
          <w:numId w:val="47"/>
        </w:numPr>
      </w:pPr>
      <w:r>
        <w:t>Change</w:t>
      </w:r>
      <w:r w:rsidR="00F64E75">
        <w:t xml:space="preserve"> the </w:t>
      </w:r>
      <w:r w:rsidR="00F64E75" w:rsidRPr="00F64E75">
        <w:t xml:space="preserve">text of the vertical axis title to </w:t>
      </w:r>
      <w:r w:rsidR="00F64E75" w:rsidRPr="001E3662">
        <w:rPr>
          <w:rStyle w:val="Inlinebold"/>
        </w:rPr>
        <w:t>Percentage Met</w:t>
      </w:r>
      <w:r w:rsidR="00F64E75" w:rsidRPr="00F64E75">
        <w:t>.</w:t>
      </w:r>
    </w:p>
    <w:p w14:paraId="66B80362" w14:textId="03D63888" w:rsidR="00F64E75" w:rsidRPr="00F64E75" w:rsidRDefault="000F4502" w:rsidP="00C53F72">
      <w:pPr>
        <w:pStyle w:val="Numberedlist1"/>
        <w:numPr>
          <w:ilvl w:val="0"/>
          <w:numId w:val="47"/>
        </w:numPr>
      </w:pPr>
      <w:r>
        <w:t>Change</w:t>
      </w:r>
      <w:r w:rsidR="00F64E75">
        <w:t xml:space="preserve"> the horizontal axis </w:t>
      </w:r>
      <w:r w:rsidR="00F64E75" w:rsidRPr="00F64E75">
        <w:t xml:space="preserve">title text to </w:t>
      </w:r>
      <w:r w:rsidR="00F64E75" w:rsidRPr="000F4502">
        <w:rPr>
          <w:rStyle w:val="Inlinebold"/>
        </w:rPr>
        <w:t>Month</w:t>
      </w:r>
      <w:r w:rsidR="00F64E75" w:rsidRPr="00F64E75">
        <w:t>.</w:t>
      </w:r>
    </w:p>
    <w:p w14:paraId="3C66B499" w14:textId="77777777" w:rsidR="00F64E75" w:rsidRPr="000D728E" w:rsidRDefault="00F64E75" w:rsidP="00C53F72">
      <w:pPr>
        <w:pStyle w:val="Numberedlist1"/>
        <w:numPr>
          <w:ilvl w:val="0"/>
          <w:numId w:val="47"/>
        </w:numPr>
      </w:pPr>
      <w:r>
        <w:t>Remove the trendline.</w:t>
      </w:r>
    </w:p>
    <w:p w14:paraId="4B2B1DEF" w14:textId="14D009FD" w:rsidR="00F64E75" w:rsidRDefault="00F64E75" w:rsidP="00F64E75">
      <w:pPr>
        <w:pStyle w:val="Heading3"/>
      </w:pPr>
      <w:bookmarkStart w:id="240" w:name="_Toc37688273"/>
      <w:r>
        <w:t>Try-it 3</w:t>
      </w:r>
      <w:bookmarkEnd w:id="240"/>
    </w:p>
    <w:p w14:paraId="5028372F" w14:textId="1FC2BD30" w:rsidR="00F64E75" w:rsidRPr="00F64E75" w:rsidRDefault="00F64E75" w:rsidP="00F64E75">
      <w:r>
        <w:t>In this try-it activity, you</w:t>
      </w:r>
      <w:r w:rsidR="00BC04A2">
        <w:t>’</w:t>
      </w:r>
      <w:r>
        <w:t xml:space="preserve">ll </w:t>
      </w:r>
      <w:r w:rsidRPr="00F64E75">
        <w:t>change data labels.</w:t>
      </w:r>
    </w:p>
    <w:p w14:paraId="31D9EC5A" w14:textId="77777777" w:rsidR="00F64E75" w:rsidRDefault="00F64E75" w:rsidP="00F64E75">
      <w:pPr>
        <w:pStyle w:val="Heading4"/>
      </w:pPr>
      <w:r>
        <w:t>Resources</w:t>
      </w:r>
    </w:p>
    <w:p w14:paraId="104D1037" w14:textId="421F23AB" w:rsidR="00F64E75" w:rsidRPr="00F64E75" w:rsidRDefault="00620879" w:rsidP="00F64E75">
      <w:r>
        <w:t xml:space="preserve">You will need the following resource for </w:t>
      </w:r>
      <w:r w:rsidR="00F64E75">
        <w:t>this try-it:</w:t>
      </w:r>
    </w:p>
    <w:p w14:paraId="7773C773" w14:textId="1E7772C2" w:rsidR="00F64E75" w:rsidRDefault="00C0702D" w:rsidP="00F64E75">
      <w:pPr>
        <w:pStyle w:val="Bulletlevel1"/>
      </w:pPr>
      <w:r>
        <w:t>O</w:t>
      </w:r>
      <w:r w:rsidR="00F64E75" w:rsidRPr="008E64FC">
        <w:t xml:space="preserve">pen </w:t>
      </w:r>
      <w:r w:rsidR="00F64E75" w:rsidRPr="008E64FC">
        <w:rPr>
          <w:rStyle w:val="Inlinebold"/>
        </w:rPr>
        <w:t>L4_T2_try</w:t>
      </w:r>
      <w:r w:rsidR="00F64E75">
        <w:rPr>
          <w:rStyle w:val="Inlinebold"/>
        </w:rPr>
        <w:t>3</w:t>
      </w:r>
      <w:r w:rsidR="00F64E75" w:rsidRPr="008E64FC">
        <w:rPr>
          <w:rStyle w:val="Inlinebold"/>
        </w:rPr>
        <w:t>_</w:t>
      </w:r>
      <w:r w:rsidR="00144E50">
        <w:rPr>
          <w:rStyle w:val="Inlinebold"/>
        </w:rPr>
        <w:t>e</w:t>
      </w:r>
      <w:r w:rsidR="00F64E75" w:rsidRPr="008E64FC">
        <w:rPr>
          <w:rStyle w:val="Inlinebold"/>
        </w:rPr>
        <w:t>nergy_</w:t>
      </w:r>
      <w:r w:rsidR="00144E50">
        <w:rPr>
          <w:rStyle w:val="Inlinebold"/>
        </w:rPr>
        <w:t>n</w:t>
      </w:r>
      <w:r w:rsidR="00F64E75" w:rsidRPr="008E64FC">
        <w:rPr>
          <w:rStyle w:val="Inlinebold"/>
        </w:rPr>
        <w:t>eeds_</w:t>
      </w:r>
      <w:r w:rsidR="00144E50">
        <w:rPr>
          <w:rStyle w:val="Inlinebold"/>
        </w:rPr>
        <w:t>m</w:t>
      </w:r>
      <w:r w:rsidR="00F64E75">
        <w:rPr>
          <w:rStyle w:val="Inlinebold"/>
        </w:rPr>
        <w:t>et_starter.xlsx</w:t>
      </w:r>
      <w:r w:rsidR="00F64E75" w:rsidRPr="008E64FC">
        <w:t xml:space="preserve"> in this lesson</w:t>
      </w:r>
      <w:r w:rsidR="00BC04A2">
        <w:t>’</w:t>
      </w:r>
      <w:r w:rsidR="00F64E75" w:rsidRPr="008E64FC">
        <w:t>s Learning Activity Resources</w:t>
      </w:r>
      <w:r w:rsidR="00F64E75">
        <w:t>.</w:t>
      </w:r>
    </w:p>
    <w:p w14:paraId="2FB76CD5" w14:textId="77777777" w:rsidR="00F64E75" w:rsidRDefault="00F64E75" w:rsidP="00F64E75">
      <w:pPr>
        <w:pStyle w:val="Heading4"/>
      </w:pPr>
      <w:r>
        <w:lastRenderedPageBreak/>
        <w:t>Instructions</w:t>
      </w:r>
    </w:p>
    <w:p w14:paraId="2AD6EA24" w14:textId="2302D19E" w:rsidR="00F64E75" w:rsidRPr="00F64E75" w:rsidRDefault="00F64E75" w:rsidP="00F64E75">
      <w:r>
        <w:t xml:space="preserve">The following </w:t>
      </w:r>
      <w:r w:rsidR="000F4502">
        <w:t xml:space="preserve">steps </w:t>
      </w:r>
      <w:r>
        <w:t xml:space="preserve">are the general tasks that </w:t>
      </w:r>
      <w:r w:rsidRPr="00F64E75">
        <w:t>you need to perform during this try-it:</w:t>
      </w:r>
    </w:p>
    <w:p w14:paraId="11E13ADA" w14:textId="40144C73" w:rsidR="00F64E75" w:rsidRPr="00F64E75" w:rsidRDefault="00F64E75" w:rsidP="00C53F72">
      <w:pPr>
        <w:pStyle w:val="Numberedlist1"/>
        <w:numPr>
          <w:ilvl w:val="0"/>
          <w:numId w:val="48"/>
        </w:numPr>
      </w:pPr>
      <w:r>
        <w:t>Select</w:t>
      </w:r>
      <w:r w:rsidRPr="00F64E75">
        <w:t xml:space="preserve"> the </w:t>
      </w:r>
      <w:r w:rsidRPr="00F64E75">
        <w:rPr>
          <w:rStyle w:val="Inlinebold"/>
        </w:rPr>
        <w:t>Averages</w:t>
      </w:r>
      <w:r w:rsidRPr="00F64E75">
        <w:t xml:space="preserve"> worksheet</w:t>
      </w:r>
      <w:r w:rsidR="001B2270">
        <w:t>.</w:t>
      </w:r>
    </w:p>
    <w:p w14:paraId="089B7386" w14:textId="77777777" w:rsidR="00F64E75" w:rsidRPr="00F64E75" w:rsidRDefault="00F64E75" w:rsidP="00C53F72">
      <w:pPr>
        <w:pStyle w:val="Numberedlist1"/>
        <w:numPr>
          <w:ilvl w:val="0"/>
          <w:numId w:val="48"/>
        </w:numPr>
      </w:pPr>
      <w:r>
        <w:t>C</w:t>
      </w:r>
      <w:r w:rsidRPr="00F64E75">
        <w:t>hange the data labels on the 3D pie chart to display only the percentage on the outside end.</w:t>
      </w:r>
    </w:p>
    <w:p w14:paraId="4EAB833E" w14:textId="4D426F83" w:rsidR="00F64E75" w:rsidRDefault="00F64E75" w:rsidP="00F64E75">
      <w:pPr>
        <w:pStyle w:val="Heading2"/>
      </w:pPr>
      <w:bookmarkStart w:id="241" w:name="_Toc37688274"/>
      <w:r>
        <w:t>Wrap</w:t>
      </w:r>
      <w:r w:rsidR="00BC04A2">
        <w:t>-</w:t>
      </w:r>
      <w:r>
        <w:t>up</w:t>
      </w:r>
      <w:bookmarkEnd w:id="241"/>
    </w:p>
    <w:p w14:paraId="24D6B7C5" w14:textId="77777777" w:rsidR="00F64E75" w:rsidRPr="00F64E75" w:rsidRDefault="00F64E75" w:rsidP="00F64E75">
      <w:r>
        <w:t xml:space="preserve">Use these questions to check what you learned in this lesson: </w:t>
      </w:r>
    </w:p>
    <w:p w14:paraId="5C54B6AA" w14:textId="58DE6F29" w:rsidR="00F64E75" w:rsidRPr="00F64E75" w:rsidRDefault="00F64E75" w:rsidP="00C53F72">
      <w:pPr>
        <w:pStyle w:val="Numberedlist1"/>
        <w:numPr>
          <w:ilvl w:val="0"/>
          <w:numId w:val="94"/>
        </w:numPr>
      </w:pPr>
      <w:bookmarkStart w:id="242" w:name="_Hlk25158772"/>
      <w:r>
        <w:t>Which chart element displays a grid of the chart</w:t>
      </w:r>
      <w:r w:rsidR="00BC04A2">
        <w:t>’</w:t>
      </w:r>
      <w:r>
        <w:t>s underlying data?</w:t>
      </w:r>
      <w:bookmarkEnd w:id="242"/>
    </w:p>
    <w:p w14:paraId="38F07724" w14:textId="77777777" w:rsidR="00F64E75" w:rsidRPr="00F64E75" w:rsidRDefault="00F64E75" w:rsidP="00F64E75">
      <w:pPr>
        <w:pStyle w:val="Prompt"/>
      </w:pPr>
      <w:r>
        <w:t>Select the correct option.</w:t>
      </w:r>
    </w:p>
    <w:p w14:paraId="7C1782AE" w14:textId="77777777" w:rsidR="00F64E75" w:rsidRPr="00F64E75" w:rsidRDefault="00F64E75" w:rsidP="00C53F72">
      <w:pPr>
        <w:pStyle w:val="Numberedlist2"/>
        <w:numPr>
          <w:ilvl w:val="0"/>
          <w:numId w:val="49"/>
        </w:numPr>
      </w:pPr>
      <w:bookmarkStart w:id="243" w:name="_Hlk25158783"/>
      <w:r>
        <w:t>Legend</w:t>
      </w:r>
    </w:p>
    <w:p w14:paraId="2CFD4EEA" w14:textId="107B99EE" w:rsidR="00F64E75" w:rsidRDefault="00F64E75" w:rsidP="00C53F72">
      <w:pPr>
        <w:pStyle w:val="Numberedlist2"/>
        <w:numPr>
          <w:ilvl w:val="0"/>
          <w:numId w:val="49"/>
        </w:numPr>
      </w:pPr>
      <w:r>
        <w:t>Data table</w:t>
      </w:r>
    </w:p>
    <w:p w14:paraId="0CC92AAC" w14:textId="77777777" w:rsidR="00F64E75" w:rsidRDefault="00F64E75" w:rsidP="00C53F72">
      <w:pPr>
        <w:pStyle w:val="Numberedlist2"/>
        <w:numPr>
          <w:ilvl w:val="0"/>
          <w:numId w:val="49"/>
        </w:numPr>
      </w:pPr>
      <w:r>
        <w:t>Data labels</w:t>
      </w:r>
    </w:p>
    <w:p w14:paraId="1C76BCC9" w14:textId="77777777" w:rsidR="00F64E75" w:rsidRPr="008C4CA7" w:rsidRDefault="00F64E75" w:rsidP="00C53F72">
      <w:pPr>
        <w:pStyle w:val="Numberedlist2"/>
        <w:numPr>
          <w:ilvl w:val="0"/>
          <w:numId w:val="49"/>
        </w:numPr>
      </w:pPr>
      <w:r>
        <w:t>Trendline</w:t>
      </w:r>
    </w:p>
    <w:p w14:paraId="12353C9F" w14:textId="77777777" w:rsidR="00F64E75" w:rsidRDefault="00F64E75" w:rsidP="00F64E75">
      <w:pPr>
        <w:pStyle w:val="Numberedlist1"/>
      </w:pPr>
      <w:bookmarkStart w:id="244" w:name="_Hlk25158805"/>
      <w:bookmarkEnd w:id="243"/>
      <w:r>
        <w:t>Which chart element displays details about a data series and/or individual data points?</w:t>
      </w:r>
      <w:bookmarkEnd w:id="244"/>
    </w:p>
    <w:p w14:paraId="1F634BD2" w14:textId="77777777" w:rsidR="00F64E75" w:rsidRPr="00F64E75" w:rsidRDefault="00F64E75" w:rsidP="00F64E75">
      <w:pPr>
        <w:pStyle w:val="Prompt"/>
      </w:pPr>
      <w:r>
        <w:t>Select the correct option.</w:t>
      </w:r>
    </w:p>
    <w:p w14:paraId="3F6089A3" w14:textId="77777777" w:rsidR="00F64E75" w:rsidRPr="00F64E75" w:rsidRDefault="00F64E75" w:rsidP="00C53F72">
      <w:pPr>
        <w:pStyle w:val="Numberedlist2"/>
        <w:numPr>
          <w:ilvl w:val="0"/>
          <w:numId w:val="50"/>
        </w:numPr>
      </w:pPr>
      <w:bookmarkStart w:id="245" w:name="_Hlk25158815"/>
      <w:r>
        <w:t>Trendline</w:t>
      </w:r>
    </w:p>
    <w:p w14:paraId="758CFD97" w14:textId="77777777" w:rsidR="00F64E75" w:rsidRDefault="00F64E75" w:rsidP="00C53F72">
      <w:pPr>
        <w:pStyle w:val="Numberedlist2"/>
        <w:numPr>
          <w:ilvl w:val="0"/>
          <w:numId w:val="50"/>
        </w:numPr>
      </w:pPr>
      <w:r>
        <w:t>Axes</w:t>
      </w:r>
    </w:p>
    <w:p w14:paraId="3CE97FB8" w14:textId="77777777" w:rsidR="00F64E75" w:rsidRDefault="00F64E75" w:rsidP="00C53F72">
      <w:pPr>
        <w:pStyle w:val="Numberedlist2"/>
        <w:numPr>
          <w:ilvl w:val="0"/>
          <w:numId w:val="50"/>
        </w:numPr>
      </w:pPr>
      <w:r>
        <w:t>Chart Title</w:t>
      </w:r>
    </w:p>
    <w:p w14:paraId="64D5850B" w14:textId="70CCFE19" w:rsidR="00F64E75" w:rsidRDefault="00F64E75" w:rsidP="00C53F72">
      <w:pPr>
        <w:pStyle w:val="Numberedlist2"/>
        <w:numPr>
          <w:ilvl w:val="0"/>
          <w:numId w:val="50"/>
        </w:numPr>
      </w:pPr>
      <w:r>
        <w:t>Data labels</w:t>
      </w:r>
    </w:p>
    <w:p w14:paraId="6E5DD09C" w14:textId="77777777" w:rsidR="00F64E75" w:rsidRPr="008C4CA7" w:rsidRDefault="00F64E75" w:rsidP="00C53F72">
      <w:pPr>
        <w:pStyle w:val="Numberedlist2"/>
        <w:numPr>
          <w:ilvl w:val="0"/>
          <w:numId w:val="50"/>
        </w:numPr>
      </w:pPr>
      <w:r>
        <w:t>Data titles</w:t>
      </w:r>
    </w:p>
    <w:p w14:paraId="2018D3CE" w14:textId="46349B26" w:rsidR="00F64E75" w:rsidRDefault="00F64E75" w:rsidP="00F64E75">
      <w:pPr>
        <w:pStyle w:val="Numberedlist1"/>
      </w:pPr>
      <w:bookmarkStart w:id="246" w:name="_Hlk25158842"/>
      <w:bookmarkEnd w:id="245"/>
      <w:r>
        <w:t xml:space="preserve">Which of the following </w:t>
      </w:r>
      <w:r w:rsidR="000F4502">
        <w:t xml:space="preserve">options </w:t>
      </w:r>
      <w:r>
        <w:t>allow you to modify chart elements?</w:t>
      </w:r>
      <w:bookmarkEnd w:id="246"/>
    </w:p>
    <w:p w14:paraId="7382454C" w14:textId="77777777" w:rsidR="00F64E75" w:rsidRPr="00F64E75" w:rsidRDefault="00F64E75" w:rsidP="00F64E75">
      <w:pPr>
        <w:pStyle w:val="Prompt"/>
      </w:pPr>
      <w:r>
        <w:t>Select all that apply.</w:t>
      </w:r>
    </w:p>
    <w:p w14:paraId="67A96F0A" w14:textId="033CFF98" w:rsidR="00F64E75" w:rsidRPr="00F64E75" w:rsidRDefault="00F64E75" w:rsidP="00C53F72">
      <w:pPr>
        <w:pStyle w:val="Numberedlist2"/>
        <w:numPr>
          <w:ilvl w:val="0"/>
          <w:numId w:val="51"/>
        </w:numPr>
      </w:pPr>
      <w:bookmarkStart w:id="247" w:name="_Hlk25158853"/>
      <w:r>
        <w:t xml:space="preserve">The </w:t>
      </w:r>
      <w:r w:rsidRPr="00A40688">
        <w:rPr>
          <w:rStyle w:val="Inlinebold"/>
        </w:rPr>
        <w:t>Format</w:t>
      </w:r>
      <w:r>
        <w:t xml:space="preserve"> task pane</w:t>
      </w:r>
    </w:p>
    <w:p w14:paraId="6A15CB57" w14:textId="0F370860" w:rsidR="00F64E75" w:rsidRPr="00F64E75" w:rsidRDefault="00F64E75" w:rsidP="00C53F72">
      <w:pPr>
        <w:pStyle w:val="Numberedlist2"/>
        <w:numPr>
          <w:ilvl w:val="0"/>
          <w:numId w:val="51"/>
        </w:numPr>
      </w:pPr>
      <w:r>
        <w:t xml:space="preserve">The </w:t>
      </w:r>
      <w:r w:rsidRPr="000F4502">
        <w:rPr>
          <w:rStyle w:val="Inlinebold"/>
        </w:rPr>
        <w:t>Data</w:t>
      </w:r>
      <w:r>
        <w:t xml:space="preserve"> </w:t>
      </w:r>
      <w:r w:rsidRPr="00F64E75">
        <w:t xml:space="preserve">tab on the </w:t>
      </w:r>
      <w:r w:rsidR="00BC04A2">
        <w:t>r</w:t>
      </w:r>
      <w:r w:rsidRPr="00F64E75">
        <w:t>ibbon</w:t>
      </w:r>
    </w:p>
    <w:p w14:paraId="6126BA58" w14:textId="06E4D6C1" w:rsidR="00F64E75" w:rsidRPr="00F64E75" w:rsidRDefault="00F64E75" w:rsidP="00C53F72">
      <w:pPr>
        <w:pStyle w:val="Numberedlist2"/>
        <w:numPr>
          <w:ilvl w:val="0"/>
          <w:numId w:val="51"/>
        </w:numPr>
      </w:pPr>
      <w:r>
        <w:t xml:space="preserve">The </w:t>
      </w:r>
      <w:r w:rsidRPr="000F4502">
        <w:rPr>
          <w:rStyle w:val="Inlinebold"/>
        </w:rPr>
        <w:t>Page Layout</w:t>
      </w:r>
      <w:r w:rsidRPr="00F64E75">
        <w:t xml:space="preserve"> tab on the </w:t>
      </w:r>
      <w:r w:rsidR="00BC04A2">
        <w:t>r</w:t>
      </w:r>
      <w:r w:rsidRPr="00F64E75">
        <w:t>ibbon</w:t>
      </w:r>
    </w:p>
    <w:p w14:paraId="25C7B7D5" w14:textId="140F6C81" w:rsidR="00F64E75" w:rsidRDefault="00F64E75" w:rsidP="00C53F72">
      <w:pPr>
        <w:pStyle w:val="Numberedlist2"/>
        <w:numPr>
          <w:ilvl w:val="0"/>
          <w:numId w:val="51"/>
        </w:numPr>
      </w:pPr>
      <w:r>
        <w:t xml:space="preserve">The </w:t>
      </w:r>
      <w:r w:rsidRPr="005616A5">
        <w:rPr>
          <w:rStyle w:val="Inlinebold"/>
        </w:rPr>
        <w:t>Chart Tools</w:t>
      </w:r>
      <w:r>
        <w:t xml:space="preserve"> </w:t>
      </w:r>
      <w:r w:rsidR="008837B8">
        <w:t>tab</w:t>
      </w:r>
    </w:p>
    <w:p w14:paraId="79E43580" w14:textId="77777777" w:rsidR="00F64E75" w:rsidRDefault="00F64E75" w:rsidP="00C53F72">
      <w:pPr>
        <w:pStyle w:val="Numberedlist2"/>
        <w:numPr>
          <w:ilvl w:val="0"/>
          <w:numId w:val="51"/>
        </w:numPr>
      </w:pPr>
      <w:r>
        <w:t xml:space="preserve">The </w:t>
      </w:r>
      <w:r w:rsidRPr="00B5483E">
        <w:rPr>
          <w:rStyle w:val="Inlinebold"/>
        </w:rPr>
        <w:t>Chart Elements</w:t>
      </w:r>
      <w:r>
        <w:t xml:space="preserve"> task pane</w:t>
      </w:r>
    </w:p>
    <w:bookmarkStart w:id="248" w:name="_Hlk25158870"/>
    <w:bookmarkEnd w:id="247"/>
    <w:p w14:paraId="42E56882" w14:textId="5197911E" w:rsidR="00F64E75" w:rsidRDefault="00730A8B" w:rsidP="00F64E75">
      <w:pPr>
        <w:pStyle w:val="Numberedlist1"/>
      </w:pPr>
      <w:sdt>
        <w:sdtPr>
          <w:alias w:val="Question 4"/>
          <w:tag w:val="Question 4"/>
          <w:id w:val="1048414963"/>
          <w:lock w:val="sdtLocked"/>
          <w:placeholder>
            <w:docPart w:val="C56EF71B19C5475CA16A843BD06DFC2F"/>
          </w:placeholder>
          <w:showingPlcHdr/>
        </w:sdtPr>
        <w:sdtEndPr/>
        <w:sdtContent>
          <w:r w:rsidR="0085144A">
            <w:rPr>
              <w:rStyle w:val="Inlinebold"/>
            </w:rPr>
            <w:t>Select here to enter text.</w:t>
          </w:r>
        </w:sdtContent>
      </w:sdt>
      <w:r w:rsidR="0085144A">
        <w:t xml:space="preserve"> </w:t>
      </w:r>
      <w:r w:rsidR="00F64E75">
        <w:t>make a chart easier to read by providing regularly spaced reference lines for comparison.</w:t>
      </w:r>
      <w:bookmarkEnd w:id="248"/>
    </w:p>
    <w:p w14:paraId="75E72A8D" w14:textId="670BFA8B" w:rsidR="00251341" w:rsidRDefault="00251341" w:rsidP="00F64E75">
      <w:pPr>
        <w:pStyle w:val="Prompt"/>
      </w:pPr>
    </w:p>
    <w:p w14:paraId="035F5FE7" w14:textId="77777777" w:rsidR="00BC04A2" w:rsidRPr="00BC04A2" w:rsidRDefault="00BC04A2" w:rsidP="005616A5">
      <w:r>
        <w:br w:type="page"/>
      </w:r>
    </w:p>
    <w:p w14:paraId="0471F441" w14:textId="6D62D3AC" w:rsidR="00537611" w:rsidRDefault="00537611" w:rsidP="00537611">
      <w:pPr>
        <w:pStyle w:val="Heading1"/>
      </w:pPr>
      <w:bookmarkStart w:id="249" w:name="_Toc37688275"/>
      <w:r>
        <w:lastRenderedPageBreak/>
        <w:t xml:space="preserve">Lesson 5: </w:t>
      </w:r>
      <w:r w:rsidR="009968BC">
        <w:t>Understanding c</w:t>
      </w:r>
      <w:r>
        <w:t xml:space="preserve">hart </w:t>
      </w:r>
      <w:r w:rsidR="00BD5B1F">
        <w:t>s</w:t>
      </w:r>
      <w:r>
        <w:t xml:space="preserve">tyles and </w:t>
      </w:r>
      <w:r w:rsidR="00BD5B1F">
        <w:t>l</w:t>
      </w:r>
      <w:r>
        <w:t>ayouts</w:t>
      </w:r>
      <w:bookmarkEnd w:id="249"/>
    </w:p>
    <w:p w14:paraId="22B40C79" w14:textId="77777777" w:rsidR="00537611" w:rsidRPr="005B6C37" w:rsidRDefault="00537611" w:rsidP="00537611">
      <w:pPr>
        <w:pStyle w:val="Heading2"/>
      </w:pPr>
      <w:bookmarkStart w:id="250" w:name="_Toc37688276"/>
      <w:r w:rsidRPr="005B6C37">
        <w:t>Overview</w:t>
      </w:r>
      <w:bookmarkEnd w:id="250"/>
    </w:p>
    <w:p w14:paraId="704F53E6" w14:textId="18D2ACBD" w:rsidR="00537611" w:rsidRPr="00537611" w:rsidRDefault="00537611" w:rsidP="00537611">
      <w:r>
        <w:t>In this lesson, you</w:t>
      </w:r>
      <w:r w:rsidR="00BC04A2">
        <w:t>’</w:t>
      </w:r>
      <w:r>
        <w:t xml:space="preserve">ll </w:t>
      </w:r>
      <w:r w:rsidRPr="00537611">
        <w:t xml:space="preserve">focus on making your charts impactful and attractive by changing their layout and appearance. </w:t>
      </w:r>
      <w:r w:rsidR="00620879">
        <w:t>You</w:t>
      </w:r>
      <w:r w:rsidR="00BC04A2">
        <w:t>’</w:t>
      </w:r>
      <w:r w:rsidR="00620879">
        <w:t>ll</w:t>
      </w:r>
      <w:r w:rsidRPr="00537611">
        <w:t xml:space="preserve"> learn how to use layouts and styles that are predefined in </w:t>
      </w:r>
      <w:r w:rsidR="009C7E25">
        <w:t>Excel</w:t>
      </w:r>
      <w:r w:rsidRPr="00537611">
        <w:t>, and you</w:t>
      </w:r>
      <w:r w:rsidR="00BC04A2">
        <w:t>’</w:t>
      </w:r>
      <w:r w:rsidRPr="00537611">
        <w:t>ll also discover how to change the color scheme of chart.</w:t>
      </w:r>
    </w:p>
    <w:p w14:paraId="2E528582" w14:textId="38D74FFF" w:rsidR="00537611" w:rsidRDefault="00537611" w:rsidP="00537611">
      <w:pPr>
        <w:pStyle w:val="Heading2"/>
      </w:pPr>
      <w:bookmarkStart w:id="251" w:name="_Toc37688277"/>
      <w:r>
        <w:t>Warm</w:t>
      </w:r>
      <w:r w:rsidR="00BC04A2">
        <w:t>-</w:t>
      </w:r>
      <w:r>
        <w:t>up</w:t>
      </w:r>
      <w:bookmarkEnd w:id="251"/>
    </w:p>
    <w:p w14:paraId="2ED895E2" w14:textId="6E053F0F" w:rsidR="00537611" w:rsidRPr="00537611" w:rsidRDefault="00537611" w:rsidP="00537611">
      <w:r>
        <w:t>Use these questions to find out what you already know about this lesson</w:t>
      </w:r>
      <w:r w:rsidR="00BC04A2">
        <w:t>’</w:t>
      </w:r>
      <w:r>
        <w:t>s topics:</w:t>
      </w:r>
    </w:p>
    <w:p w14:paraId="45FAC7C8" w14:textId="10BCE272" w:rsidR="00537611" w:rsidRPr="00537611" w:rsidRDefault="00537611" w:rsidP="00C53F72">
      <w:pPr>
        <w:pStyle w:val="Numberedlist1"/>
        <w:numPr>
          <w:ilvl w:val="0"/>
          <w:numId w:val="52"/>
        </w:numPr>
      </w:pPr>
      <w:bookmarkStart w:id="252" w:name="_Hlk25159353"/>
      <w:r>
        <w:t xml:space="preserve">A </w:t>
      </w:r>
      <w:sdt>
        <w:sdtPr>
          <w:alias w:val="Question 1"/>
          <w:tag w:val="Question 1"/>
          <w:id w:val="-1254811303"/>
          <w:lock w:val="sdtLocked"/>
          <w:placeholder>
            <w:docPart w:val="5E5BFC4CD7044F5EA744778B31AA0925"/>
          </w:placeholder>
          <w:showingPlcHdr/>
        </w:sdtPr>
        <w:sdtEndPr/>
        <w:sdtContent>
          <w:r w:rsidR="0085144A">
            <w:rPr>
              <w:rStyle w:val="Inlinebold"/>
            </w:rPr>
            <w:t>Select here to enter text.</w:t>
          </w:r>
        </w:sdtContent>
      </w:sdt>
      <w:r>
        <w:t>is an arrangement of</w:t>
      </w:r>
      <w:r w:rsidRPr="00537611">
        <w:t xml:space="preserve"> chart elements within a chart.</w:t>
      </w:r>
    </w:p>
    <w:p w14:paraId="65C51622" w14:textId="293DBC34" w:rsidR="00537611" w:rsidRDefault="00537611" w:rsidP="00537611">
      <w:pPr>
        <w:pStyle w:val="Numberedlist1"/>
      </w:pPr>
      <w:bookmarkStart w:id="253" w:name="_Hlk25159390"/>
      <w:bookmarkEnd w:id="252"/>
      <w:r>
        <w:t xml:space="preserve">Which of the following are </w:t>
      </w:r>
      <w:r w:rsidR="00FF68C7" w:rsidRPr="005616A5">
        <w:rPr>
          <w:rStyle w:val="Inlineitalic"/>
        </w:rPr>
        <w:t xml:space="preserve">not </w:t>
      </w:r>
      <w:r>
        <w:t>changed when you select a style?</w:t>
      </w:r>
      <w:bookmarkEnd w:id="253"/>
    </w:p>
    <w:p w14:paraId="54EF01DF" w14:textId="77777777" w:rsidR="00537611" w:rsidRPr="00537611" w:rsidRDefault="00537611" w:rsidP="00537611">
      <w:pPr>
        <w:pStyle w:val="Prompt"/>
      </w:pPr>
      <w:r>
        <w:t>Select the correct option.</w:t>
      </w:r>
    </w:p>
    <w:p w14:paraId="7027BAF3" w14:textId="77777777" w:rsidR="00537611" w:rsidRPr="00537611" w:rsidRDefault="00537611" w:rsidP="00C53F72">
      <w:pPr>
        <w:pStyle w:val="Numberedlist2"/>
        <w:numPr>
          <w:ilvl w:val="0"/>
          <w:numId w:val="53"/>
        </w:numPr>
      </w:pPr>
      <w:bookmarkStart w:id="254" w:name="_Hlk25159408"/>
      <w:r>
        <w:t>The f</w:t>
      </w:r>
      <w:r w:rsidRPr="00537611">
        <w:t>ont(s) used in text elements</w:t>
      </w:r>
    </w:p>
    <w:p w14:paraId="3F3BEE8B" w14:textId="7CEEE27A" w:rsidR="00537611" w:rsidRDefault="00537611" w:rsidP="00C53F72">
      <w:pPr>
        <w:pStyle w:val="Numberedlist2"/>
        <w:numPr>
          <w:ilvl w:val="0"/>
          <w:numId w:val="53"/>
        </w:numPr>
      </w:pPr>
      <w:r>
        <w:t>The position of elements</w:t>
      </w:r>
    </w:p>
    <w:p w14:paraId="793B247B" w14:textId="77777777" w:rsidR="00537611" w:rsidRDefault="00537611" w:rsidP="00C53F72">
      <w:pPr>
        <w:pStyle w:val="Numberedlist2"/>
        <w:numPr>
          <w:ilvl w:val="0"/>
          <w:numId w:val="53"/>
        </w:numPr>
      </w:pPr>
      <w:r>
        <w:t>Shadows and glows</w:t>
      </w:r>
    </w:p>
    <w:p w14:paraId="55CE662D" w14:textId="580DE030" w:rsidR="00537611" w:rsidRDefault="00537611" w:rsidP="00537611">
      <w:pPr>
        <w:pStyle w:val="Numberedlist1"/>
      </w:pPr>
      <w:bookmarkStart w:id="255" w:name="_Hlk25159466"/>
      <w:bookmarkEnd w:id="254"/>
      <w:r>
        <w:t xml:space="preserve">Which of the following statements is true </w:t>
      </w:r>
      <w:r w:rsidR="00176A06">
        <w:t>about</w:t>
      </w:r>
      <w:r>
        <w:t xml:space="preserve"> predefined chart layouts?</w:t>
      </w:r>
      <w:bookmarkEnd w:id="255"/>
    </w:p>
    <w:p w14:paraId="6A32C1C2" w14:textId="77777777" w:rsidR="00537611" w:rsidRPr="00537611" w:rsidRDefault="00537611" w:rsidP="00537611">
      <w:pPr>
        <w:pStyle w:val="Prompt"/>
      </w:pPr>
      <w:r>
        <w:t>Select the correct option</w:t>
      </w:r>
      <w:r w:rsidRPr="00537611">
        <w:t>.</w:t>
      </w:r>
    </w:p>
    <w:p w14:paraId="38402185" w14:textId="027E4B76" w:rsidR="00537611" w:rsidRPr="00537611" w:rsidRDefault="00537611" w:rsidP="00C53F72">
      <w:pPr>
        <w:pStyle w:val="Numberedlist2"/>
        <w:numPr>
          <w:ilvl w:val="0"/>
          <w:numId w:val="54"/>
        </w:numPr>
      </w:pPr>
      <w:bookmarkStart w:id="256" w:name="_Hlk25159475"/>
      <w:r>
        <w:t>They</w:t>
      </w:r>
      <w:r w:rsidRPr="00537611">
        <w:t xml:space="preserve"> can only be applied to a chart once</w:t>
      </w:r>
      <w:r w:rsidR="0060776F">
        <w:t>.</w:t>
      </w:r>
    </w:p>
    <w:p w14:paraId="0F52B054" w14:textId="4221A2B1" w:rsidR="00537611" w:rsidRDefault="00537611" w:rsidP="00C53F72">
      <w:pPr>
        <w:pStyle w:val="Numberedlist2"/>
        <w:numPr>
          <w:ilvl w:val="0"/>
          <w:numId w:val="54"/>
        </w:numPr>
      </w:pPr>
      <w:r>
        <w:t>They must be created by the user</w:t>
      </w:r>
      <w:r w:rsidR="0060776F">
        <w:t>.</w:t>
      </w:r>
    </w:p>
    <w:p w14:paraId="72434527" w14:textId="1F6B3C51" w:rsidR="00537611" w:rsidRDefault="00537611" w:rsidP="00C53F72">
      <w:pPr>
        <w:pStyle w:val="Numberedlist2"/>
        <w:numPr>
          <w:ilvl w:val="0"/>
          <w:numId w:val="54"/>
        </w:numPr>
      </w:pPr>
      <w:r>
        <w:t>They can only be applied to column charts</w:t>
      </w:r>
      <w:r w:rsidR="0060776F">
        <w:t>.</w:t>
      </w:r>
    </w:p>
    <w:p w14:paraId="19C0E3AE" w14:textId="5B93CD96" w:rsidR="00537611" w:rsidRDefault="00537611" w:rsidP="00C53F72">
      <w:pPr>
        <w:pStyle w:val="Numberedlist2"/>
        <w:numPr>
          <w:ilvl w:val="0"/>
          <w:numId w:val="54"/>
        </w:numPr>
      </w:pPr>
      <w:r>
        <w:t xml:space="preserve">They arrange the position of chart </w:t>
      </w:r>
      <w:bookmarkEnd w:id="256"/>
      <w:r w:rsidR="000E17C8">
        <w:t>elements.</w:t>
      </w:r>
    </w:p>
    <w:p w14:paraId="17EB3D17" w14:textId="2128EBA8" w:rsidR="00537611" w:rsidRDefault="00537611" w:rsidP="00537611">
      <w:pPr>
        <w:pStyle w:val="Numberedlist1"/>
      </w:pPr>
      <w:bookmarkStart w:id="257" w:name="_Hlk25159503"/>
      <w:r>
        <w:t>Excel offers predefine</w:t>
      </w:r>
      <w:r w:rsidR="00986BD9">
        <w:t>d</w:t>
      </w:r>
      <w:r>
        <w:t xml:space="preserve"> </w:t>
      </w:r>
      <w:sdt>
        <w:sdtPr>
          <w:alias w:val="Question 4"/>
          <w:tag w:val="Question 4"/>
          <w:id w:val="-2143104825"/>
          <w:lock w:val="sdtLocked"/>
          <w:placeholder>
            <w:docPart w:val="E0A14AFC737247C2B1A1E5BC292968E7"/>
          </w:placeholder>
          <w:showingPlcHdr/>
        </w:sdtPr>
        <w:sdtEndPr/>
        <w:sdtContent>
          <w:r w:rsidR="0085144A">
            <w:rPr>
              <w:rStyle w:val="Inlinebold"/>
            </w:rPr>
            <w:t>Select here to enter text.</w:t>
          </w:r>
        </w:sdtContent>
      </w:sdt>
      <w:r>
        <w:t xml:space="preserve"> for charts rather than forcing you to pick individual colors.</w:t>
      </w:r>
      <w:bookmarkEnd w:id="257"/>
    </w:p>
    <w:p w14:paraId="36935BA5" w14:textId="40C76147" w:rsidR="00537611" w:rsidRPr="00537611" w:rsidRDefault="00537611" w:rsidP="00537611">
      <w:pPr>
        <w:pStyle w:val="Prompt"/>
      </w:pPr>
    </w:p>
    <w:p w14:paraId="08FD42D1" w14:textId="77777777" w:rsidR="00270CCA" w:rsidRDefault="00270CCA" w:rsidP="00037D17">
      <w:r>
        <w:br w:type="page"/>
      </w:r>
    </w:p>
    <w:p w14:paraId="4E2F9CEF" w14:textId="6AEFB4F0" w:rsidR="00537611" w:rsidRDefault="00537611" w:rsidP="00537611">
      <w:pPr>
        <w:pStyle w:val="Heading2"/>
      </w:pPr>
      <w:bookmarkStart w:id="258" w:name="_Toc37688278"/>
      <w:r>
        <w:lastRenderedPageBreak/>
        <w:t xml:space="preserve">Topic 1: Apply </w:t>
      </w:r>
      <w:r w:rsidR="00BD5B1F">
        <w:t>l</w:t>
      </w:r>
      <w:r>
        <w:t>ayouts</w:t>
      </w:r>
      <w:bookmarkEnd w:id="258"/>
    </w:p>
    <w:p w14:paraId="13A46E6B" w14:textId="715F7A9F" w:rsidR="00537611" w:rsidRPr="00537611" w:rsidRDefault="00537611" w:rsidP="00537611">
      <w:r w:rsidRPr="00537611">
        <w:rPr>
          <w:noProof/>
        </w:rPr>
        <w:drawing>
          <wp:inline distT="0" distB="0" distL="0" distR="0" wp14:anchorId="493ADEFF" wp14:editId="538AF8CC">
            <wp:extent cx="302554" cy="365587"/>
            <wp:effectExtent l="0" t="0" r="2540" b="0"/>
            <wp:docPr id="1490664160" name="Picture 14906641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537611">
        <w:t xml:space="preserve"> A chart can consist of many individual chart elements, each of which </w:t>
      </w:r>
      <w:r w:rsidR="008475B7">
        <w:t xml:space="preserve">you </w:t>
      </w:r>
      <w:r w:rsidRPr="00537611">
        <w:t>can modif</w:t>
      </w:r>
      <w:r w:rsidR="008475B7">
        <w:t>y</w:t>
      </w:r>
      <w:r w:rsidRPr="00537611">
        <w:t xml:space="preserve"> and customize extensively. While this give</w:t>
      </w:r>
      <w:r w:rsidR="008475B7">
        <w:t>s</w:t>
      </w:r>
      <w:r w:rsidRPr="00537611">
        <w:t xml:space="preserve"> you a great deal of flexibility, it can also lead to endless tinkering as you try different combinations in search of just the right arrangement. To help with this, </w:t>
      </w:r>
      <w:r w:rsidR="009C7E25">
        <w:t>Excel</w:t>
      </w:r>
      <w:r w:rsidRPr="00537611">
        <w:t xml:space="preserve"> offers a variety of predefined layouts </w:t>
      </w:r>
      <w:r w:rsidR="008475B7">
        <w:t xml:space="preserve">that </w:t>
      </w:r>
      <w:r w:rsidRPr="00537611">
        <w:t xml:space="preserve">you can use to quickly </w:t>
      </w:r>
      <w:r w:rsidR="006E64AA">
        <w:t>view</w:t>
      </w:r>
      <w:r w:rsidRPr="00537611">
        <w:t xml:space="preserve"> different ways of organizing chart elements. </w:t>
      </w:r>
      <w:r w:rsidR="00AA54B0">
        <w:t>After</w:t>
      </w:r>
      <w:r w:rsidRPr="00537611">
        <w:t xml:space="preserve"> you select </w:t>
      </w:r>
      <w:r w:rsidR="008475B7">
        <w:t>the</w:t>
      </w:r>
      <w:r w:rsidRPr="00537611">
        <w:t xml:space="preserve"> quick layout </w:t>
      </w:r>
      <w:r w:rsidR="008475B7">
        <w:t xml:space="preserve">that </w:t>
      </w:r>
      <w:r w:rsidRPr="00537611">
        <w:t>you like, you can still adjust individual elements to get exactly the layout you want.</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2030"/>
        <w:gridCol w:w="7330"/>
      </w:tblGrid>
      <w:tr w:rsidR="00537611" w14:paraId="17C82576" w14:textId="77777777" w:rsidTr="00163F71">
        <w:tc>
          <w:tcPr>
            <w:tcW w:w="2030" w:type="dxa"/>
          </w:tcPr>
          <w:p w14:paraId="262CC06F" w14:textId="77777777" w:rsidR="00537611" w:rsidRPr="00537611" w:rsidRDefault="00537611" w:rsidP="00537611">
            <w:r w:rsidRPr="00537611">
              <w:rPr>
                <w:noProof/>
              </w:rPr>
              <w:drawing>
                <wp:inline distT="0" distB="0" distL="0" distR="0" wp14:anchorId="2B2115DA" wp14:editId="15777BC9">
                  <wp:extent cx="968756" cy="1748795"/>
                  <wp:effectExtent l="0" t="0" r="3175" b="3810"/>
                  <wp:docPr id="1490664150" name="Picture 14906641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968756" cy="1748795"/>
                          </a:xfrm>
                          <a:prstGeom prst="rect">
                            <a:avLst/>
                          </a:prstGeom>
                        </pic:spPr>
                      </pic:pic>
                    </a:graphicData>
                  </a:graphic>
                </wp:inline>
              </w:drawing>
            </w:r>
          </w:p>
        </w:tc>
        <w:tc>
          <w:tcPr>
            <w:tcW w:w="7330" w:type="dxa"/>
          </w:tcPr>
          <w:p w14:paraId="1DDF39B1" w14:textId="77777777" w:rsidR="00537611" w:rsidRPr="00537611" w:rsidRDefault="00537611" w:rsidP="00537611">
            <w:pPr>
              <w:pStyle w:val="Readeraids"/>
            </w:pPr>
            <w:r w:rsidRPr="0071048A">
              <w:t>Did you know?</w:t>
            </w:r>
          </w:p>
          <w:p w14:paraId="17B50D33" w14:textId="56A3AD3E" w:rsidR="00537611" w:rsidRPr="00537611" w:rsidRDefault="00537611" w:rsidP="00537611">
            <w:r>
              <w:t xml:space="preserve">In Excel, </w:t>
            </w:r>
            <w:r w:rsidR="008475B7" w:rsidRPr="005616A5">
              <w:rPr>
                <w:rStyle w:val="Inlineitalic"/>
              </w:rPr>
              <w:t xml:space="preserve">chart </w:t>
            </w:r>
            <w:r w:rsidRPr="005616A5">
              <w:rPr>
                <w:rStyle w:val="Inlineitalic"/>
              </w:rPr>
              <w:t>layout</w:t>
            </w:r>
            <w:r>
              <w:t xml:space="preserve"> refers t</w:t>
            </w:r>
            <w:r w:rsidRPr="00537611">
              <w:t xml:space="preserve">o which chart elements are </w:t>
            </w:r>
            <w:r w:rsidR="008475B7">
              <w:t>included,</w:t>
            </w:r>
            <w:r w:rsidR="008475B7" w:rsidRPr="00537611">
              <w:t xml:space="preserve"> </w:t>
            </w:r>
            <w:r w:rsidRPr="00537611">
              <w:t xml:space="preserve">and the position of those elements. Fonts and colors are not part of the </w:t>
            </w:r>
            <w:r w:rsidR="008475B7">
              <w:t xml:space="preserve">chart </w:t>
            </w:r>
            <w:r w:rsidRPr="00537611">
              <w:t xml:space="preserve">layout </w:t>
            </w:r>
            <w:r w:rsidR="005A5ADC" w:rsidRPr="00537611">
              <w:t>and</w:t>
            </w:r>
            <w:r w:rsidRPr="00537611">
              <w:t xml:space="preserve"> are applied separately.</w:t>
            </w:r>
          </w:p>
        </w:tc>
      </w:tr>
    </w:tbl>
    <w:p w14:paraId="044D8FD0" w14:textId="79CFB4E1" w:rsidR="00537611" w:rsidRDefault="00473638" w:rsidP="00BC04A2">
      <w:pPr>
        <w:spacing w:before="120"/>
      </w:pPr>
      <w:r>
        <w:t>You access t</w:t>
      </w:r>
      <w:r w:rsidR="00537611">
        <w:t xml:space="preserve">he </w:t>
      </w:r>
      <w:r w:rsidR="00537611" w:rsidRPr="00537611">
        <w:rPr>
          <w:rStyle w:val="Inlinebold"/>
        </w:rPr>
        <w:t>Quick Layout</w:t>
      </w:r>
      <w:r w:rsidR="00537611" w:rsidRPr="00537611">
        <w:t xml:space="preserve"> tool from the </w:t>
      </w:r>
      <w:r w:rsidR="00BC04A2" w:rsidRPr="00EC7004">
        <w:t>r</w:t>
      </w:r>
      <w:r w:rsidR="00537611" w:rsidRPr="00EC7004">
        <w:t>ibbon</w:t>
      </w:r>
      <w:r w:rsidR="00537611" w:rsidRPr="00537611">
        <w:t xml:space="preserve">. First, select the chart you want to </w:t>
      </w:r>
      <w:r>
        <w:t>edit</w:t>
      </w:r>
      <w:r w:rsidR="00537611" w:rsidRPr="00537611">
        <w:t xml:space="preserve">. This will make </w:t>
      </w:r>
      <w:r w:rsidR="00537611" w:rsidRPr="00537611">
        <w:rPr>
          <w:rStyle w:val="Inlinebold"/>
        </w:rPr>
        <w:t>Chart Tools</w:t>
      </w:r>
      <w:r w:rsidR="00537611" w:rsidRPr="00537611">
        <w:t xml:space="preserve"> available on the </w:t>
      </w:r>
      <w:r w:rsidR="00BC04A2" w:rsidRPr="00EC7004">
        <w:t>r</w:t>
      </w:r>
      <w:r w:rsidR="00537611" w:rsidRPr="00EC7004">
        <w:t>ibbon</w:t>
      </w:r>
      <w:r w:rsidR="00537611" w:rsidRPr="00537611">
        <w:t>.</w:t>
      </w:r>
      <w:r>
        <w:t xml:space="preserve"> S</w:t>
      </w:r>
      <w:r w:rsidR="00537611" w:rsidRPr="00537611">
        <w:t xml:space="preserve">elect the </w:t>
      </w:r>
      <w:r w:rsidR="00537611" w:rsidRPr="00537611">
        <w:rPr>
          <w:rStyle w:val="Inlinebold"/>
        </w:rPr>
        <w:t>Design</w:t>
      </w:r>
      <w:r w:rsidR="00537611" w:rsidRPr="00537611">
        <w:t xml:space="preserve"> tab, </w:t>
      </w:r>
      <w:r w:rsidR="00244915">
        <w:t xml:space="preserve">and then </w:t>
      </w:r>
      <w:r w:rsidR="00537611" w:rsidRPr="00537611">
        <w:t xml:space="preserve">in the </w:t>
      </w:r>
      <w:r w:rsidR="00537611" w:rsidRPr="00537611">
        <w:rPr>
          <w:rStyle w:val="Inlinebold"/>
        </w:rPr>
        <w:t>Chart Layouts</w:t>
      </w:r>
      <w:r w:rsidR="00537611" w:rsidRPr="00537611">
        <w:t xml:space="preserve"> group, select </w:t>
      </w:r>
      <w:r w:rsidR="00537611" w:rsidRPr="00537611">
        <w:rPr>
          <w:rStyle w:val="Inlinebold"/>
        </w:rPr>
        <w:t>Quick Layout</w:t>
      </w:r>
      <w:r w:rsidR="00537611" w:rsidRPr="00537611">
        <w:t xml:space="preserve">. This will make the predefined </w:t>
      </w:r>
      <w:r w:rsidR="00537611" w:rsidRPr="00473638">
        <w:rPr>
          <w:rStyle w:val="Inlinebold"/>
        </w:rPr>
        <w:t>Quick Layout</w:t>
      </w:r>
      <w:r w:rsidR="00537611" w:rsidRPr="00537611">
        <w:t xml:space="preserve"> options</w:t>
      </w:r>
      <w:r w:rsidRPr="00473638">
        <w:t xml:space="preserve"> available</w:t>
      </w:r>
      <w:r>
        <w:t>, which are in t</w:t>
      </w:r>
      <w:r w:rsidR="00537611" w:rsidRPr="00537611">
        <w:t>he following screenshot</w:t>
      </w:r>
      <w:r>
        <w:t>.</w:t>
      </w:r>
    </w:p>
    <w:p w14:paraId="0BCD4F56" w14:textId="14010D4D" w:rsidR="008D24ED" w:rsidRPr="00537611" w:rsidRDefault="008D24ED" w:rsidP="00537611">
      <w:r>
        <w:rPr>
          <w:noProof/>
        </w:rPr>
        <w:lastRenderedPageBreak/>
        <w:drawing>
          <wp:inline distT="0" distB="0" distL="0" distR="0" wp14:anchorId="1ECBA01B" wp14:editId="66C4121A">
            <wp:extent cx="2000250" cy="3119755"/>
            <wp:effectExtent l="19050" t="19050" r="19050" b="23495"/>
            <wp:docPr id="64" name="Picture 64" descr="Screenshot of the Quick Layout tool in the Chart Layout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0250" cy="3119755"/>
                    </a:xfrm>
                    <a:prstGeom prst="rect">
                      <a:avLst/>
                    </a:prstGeom>
                    <a:noFill/>
                    <a:ln w="12700">
                      <a:solidFill>
                        <a:schemeClr val="tx1"/>
                      </a:solidFill>
                    </a:ln>
                  </pic:spPr>
                </pic:pic>
              </a:graphicData>
            </a:graphic>
          </wp:inline>
        </w:drawing>
      </w:r>
    </w:p>
    <w:p w14:paraId="53AD02FE" w14:textId="38843F0E"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27</w:t>
      </w:r>
      <w:r w:rsidRPr="00537611">
        <w:fldChar w:fldCharType="end"/>
      </w:r>
      <w:r w:rsidRPr="00537611">
        <w:t xml:space="preserve">: The </w:t>
      </w:r>
      <w:r w:rsidRPr="00473638">
        <w:rPr>
          <w:rStyle w:val="Inlinebold"/>
        </w:rPr>
        <w:t>Quick Layout</w:t>
      </w:r>
      <w:r w:rsidRPr="00537611">
        <w:t xml:space="preserve"> options for a chart</w:t>
      </w:r>
    </w:p>
    <w:p w14:paraId="2F589C2C" w14:textId="305B2755" w:rsidR="00537611" w:rsidRPr="00537611" w:rsidRDefault="00537611" w:rsidP="00537611">
      <w:r>
        <w:t xml:space="preserve">As you navigate over the choices, </w:t>
      </w:r>
      <w:r w:rsidRPr="00537611">
        <w:t xml:space="preserve">Excel updates your chart to </w:t>
      </w:r>
      <w:r w:rsidR="00473638">
        <w:t>display</w:t>
      </w:r>
      <w:r w:rsidRPr="00537611">
        <w:t xml:space="preserve"> a preview of the layout</w:t>
      </w:r>
      <w:r w:rsidR="00473638">
        <w:t>. It also</w:t>
      </w:r>
      <w:r w:rsidRPr="00537611">
        <w:t xml:space="preserve"> displays a window with the layout number</w:t>
      </w:r>
      <w:r w:rsidR="00473638">
        <w:t>,</w:t>
      </w:r>
      <w:r w:rsidRPr="00537611">
        <w:t xml:space="preserve"> and a list of elements include</w:t>
      </w:r>
      <w:r w:rsidR="00473638">
        <w:t xml:space="preserve">d </w:t>
      </w:r>
      <w:r w:rsidRPr="00537611">
        <w:t xml:space="preserve">in the layout. </w:t>
      </w:r>
      <w:r w:rsidR="00473638">
        <w:t>From here you can s</w:t>
      </w:r>
      <w:r w:rsidRPr="00537611">
        <w:t>elect the layout you want.</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7657"/>
      </w:tblGrid>
      <w:tr w:rsidR="00537611" w14:paraId="7D43A821" w14:textId="77777777" w:rsidTr="00163F71">
        <w:tc>
          <w:tcPr>
            <w:tcW w:w="1703" w:type="dxa"/>
          </w:tcPr>
          <w:p w14:paraId="756C0BEA" w14:textId="77777777" w:rsidR="00537611" w:rsidRPr="00537611" w:rsidRDefault="00537611" w:rsidP="00537611">
            <w:r w:rsidRPr="00537611">
              <w:rPr>
                <w:noProof/>
              </w:rPr>
              <w:drawing>
                <wp:inline distT="0" distB="0" distL="0" distR="0" wp14:anchorId="39D51BA8" wp14:editId="5E63813E">
                  <wp:extent cx="720000" cy="720000"/>
                  <wp:effectExtent l="0" t="0" r="4445" b="4445"/>
                  <wp:docPr id="1490664161"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tcPr>
          <w:p w14:paraId="4D11F83C" w14:textId="77777777" w:rsidR="00537611" w:rsidRPr="00537611" w:rsidRDefault="00537611" w:rsidP="00537611">
            <w:pPr>
              <w:pStyle w:val="Readeraids"/>
            </w:pPr>
            <w:r>
              <w:t>Additional information</w:t>
            </w:r>
          </w:p>
          <w:p w14:paraId="456CE2C0" w14:textId="189F295A" w:rsidR="00537611" w:rsidRPr="00537611" w:rsidRDefault="00537611" w:rsidP="00537611">
            <w:r>
              <w:t xml:space="preserve">For more information on </w:t>
            </w:r>
            <w:r w:rsidRPr="00537611">
              <w:t>changing the layout of a chart, go to</w:t>
            </w:r>
            <w:r w:rsidR="00BC04A2">
              <w:t>:</w:t>
            </w:r>
            <w:r w:rsidRPr="00537611">
              <w:t xml:space="preserve"> </w:t>
            </w:r>
            <w:hyperlink r:id="rId76" w:history="1">
              <w:r w:rsidRPr="00537611">
                <w:rPr>
                  <w:rStyle w:val="Hyperlink"/>
                </w:rPr>
                <w:t>Change the layout or style of a chart</w:t>
              </w:r>
            </w:hyperlink>
          </w:p>
        </w:tc>
      </w:tr>
    </w:tbl>
    <w:p w14:paraId="2795E5A9" w14:textId="77777777" w:rsidR="00537611" w:rsidRDefault="00537611" w:rsidP="00537611">
      <w:pPr>
        <w:pStyle w:val="Heading3"/>
      </w:pPr>
      <w:bookmarkStart w:id="259" w:name="_Toc37688279"/>
      <w:r>
        <w:t>Activity: Demo</w:t>
      </w:r>
      <w:bookmarkEnd w:id="259"/>
    </w:p>
    <w:p w14:paraId="3C985EFC" w14:textId="4C92371A" w:rsidR="00537611" w:rsidRPr="00537611" w:rsidRDefault="00537611" w:rsidP="00537611">
      <w:r>
        <w:t xml:space="preserve">In this activity, the teacher will demonstrate </w:t>
      </w:r>
      <w:r w:rsidRPr="00537611">
        <w:t xml:space="preserve">the </w:t>
      </w:r>
      <w:r w:rsidRPr="00473638">
        <w:rPr>
          <w:rStyle w:val="Inlinebold"/>
        </w:rPr>
        <w:t>Quick Layout</w:t>
      </w:r>
      <w:r w:rsidRPr="00537611">
        <w:t xml:space="preserve"> tool.</w:t>
      </w:r>
    </w:p>
    <w:p w14:paraId="3C80B42D" w14:textId="77777777" w:rsidR="00537611" w:rsidRDefault="00537611" w:rsidP="00537611">
      <w:pPr>
        <w:pStyle w:val="Heading4"/>
      </w:pPr>
      <w:r>
        <w:t>Resources required</w:t>
      </w:r>
    </w:p>
    <w:p w14:paraId="308CF8E4" w14:textId="307415AC" w:rsidR="00537611" w:rsidRPr="00537611" w:rsidRDefault="00620879" w:rsidP="00537611">
      <w:r>
        <w:t xml:space="preserve">You will need the following resource for </w:t>
      </w:r>
      <w:r w:rsidR="00537611">
        <w:t>this activity:</w:t>
      </w:r>
    </w:p>
    <w:p w14:paraId="2B3514CD" w14:textId="75AE1235" w:rsidR="00537611" w:rsidRDefault="00537611" w:rsidP="00537611">
      <w:pPr>
        <w:pStyle w:val="Bulletlevel1"/>
      </w:pPr>
      <w:r w:rsidRPr="00840DE1">
        <w:t xml:space="preserve">Open </w:t>
      </w:r>
      <w:r w:rsidRPr="00B9550A">
        <w:rPr>
          <w:rStyle w:val="Inlinebold"/>
        </w:rPr>
        <w:t>L5_T1_act_</w:t>
      </w:r>
      <w:r w:rsidR="00144E50">
        <w:rPr>
          <w:rStyle w:val="Inlinebold"/>
        </w:rPr>
        <w:t>d</w:t>
      </w:r>
      <w:r w:rsidRPr="00B9550A">
        <w:rPr>
          <w:rStyle w:val="Inlinebold"/>
        </w:rPr>
        <w:t>aily</w:t>
      </w:r>
      <w:r w:rsidR="00144E50">
        <w:rPr>
          <w:rStyle w:val="Inlinebold"/>
        </w:rPr>
        <w:t>_c</w:t>
      </w:r>
      <w:r w:rsidRPr="00B9550A">
        <w:rPr>
          <w:rStyle w:val="Inlinebold"/>
        </w:rPr>
        <w:t>ell_</w:t>
      </w:r>
      <w:r w:rsidR="00144E50">
        <w:rPr>
          <w:rStyle w:val="Inlinebold"/>
        </w:rPr>
        <w:t>p</w:t>
      </w:r>
      <w:r w:rsidRPr="00B9550A">
        <w:rPr>
          <w:rStyle w:val="Inlinebold"/>
        </w:rPr>
        <w:t>roduction.xlsx</w:t>
      </w:r>
      <w:r>
        <w:t xml:space="preserve"> </w:t>
      </w:r>
      <w:r w:rsidRPr="00840DE1">
        <w:t>in this lesson</w:t>
      </w:r>
      <w:r w:rsidR="00BC04A2">
        <w:t>’</w:t>
      </w:r>
      <w:r w:rsidRPr="00840DE1">
        <w:t>s Learning Activity Resources</w:t>
      </w:r>
      <w:r>
        <w:t>.</w:t>
      </w:r>
    </w:p>
    <w:p w14:paraId="2E6BCB60" w14:textId="77777777" w:rsidR="00537611" w:rsidRDefault="00537611" w:rsidP="00537611">
      <w:pPr>
        <w:pStyle w:val="Heading4"/>
      </w:pPr>
      <w:r>
        <w:t>Activity instructions</w:t>
      </w:r>
    </w:p>
    <w:p w14:paraId="7865DF9D" w14:textId="77777777" w:rsidR="00537611" w:rsidRPr="00537611" w:rsidRDefault="00537611" w:rsidP="00537611">
      <w:r>
        <w:t xml:space="preserve">Follow along as the teacher demonstrates </w:t>
      </w:r>
      <w:r w:rsidRPr="00537611">
        <w:t>a variety of layouts.</w:t>
      </w:r>
    </w:p>
    <w:p w14:paraId="4AA1561F" w14:textId="77777777" w:rsidR="00270CCA" w:rsidRDefault="00270CCA" w:rsidP="00037D17">
      <w:r>
        <w:br w:type="page"/>
      </w:r>
    </w:p>
    <w:p w14:paraId="77407DA5" w14:textId="76F9077E" w:rsidR="00537611" w:rsidRPr="007E10CC" w:rsidRDefault="00537611" w:rsidP="00537611">
      <w:pPr>
        <w:pStyle w:val="Heading3"/>
      </w:pPr>
      <w:bookmarkStart w:id="260" w:name="_Toc37688280"/>
      <w:r>
        <w:lastRenderedPageBreak/>
        <w:t xml:space="preserve">Try-it: Apply </w:t>
      </w:r>
      <w:r w:rsidR="00BD5B1F">
        <w:t>l</w:t>
      </w:r>
      <w:r>
        <w:t>ayouts</w:t>
      </w:r>
      <w:bookmarkEnd w:id="260"/>
    </w:p>
    <w:p w14:paraId="00212DA3" w14:textId="44EF2BA6" w:rsidR="00537611" w:rsidRPr="00537611" w:rsidRDefault="00537611" w:rsidP="00537611">
      <w:r w:rsidRPr="00537611">
        <w:rPr>
          <w:noProof/>
        </w:rPr>
        <w:drawing>
          <wp:inline distT="0" distB="0" distL="0" distR="0" wp14:anchorId="7E82A4EC" wp14:editId="2A6219DE">
            <wp:extent cx="365748" cy="365748"/>
            <wp:effectExtent l="0" t="0" r="0" b="0"/>
            <wp:docPr id="1490664163" name="Picture 14906641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365748" cy="365748"/>
                    </a:xfrm>
                    <a:prstGeom prst="rect">
                      <a:avLst/>
                    </a:prstGeom>
                  </pic:spPr>
                </pic:pic>
              </a:graphicData>
            </a:graphic>
          </wp:inline>
        </w:drawing>
      </w:r>
      <w:r w:rsidR="00F54EF7">
        <w:t xml:space="preserve"> </w:t>
      </w:r>
      <w:r w:rsidRPr="00537611">
        <w:t>This standalone try-it activity allows you to practice applying a predefined layout to a chart.</w:t>
      </w:r>
    </w:p>
    <w:p w14:paraId="13E08216" w14:textId="77777777" w:rsidR="00537611" w:rsidRDefault="00537611" w:rsidP="00537611">
      <w:pPr>
        <w:pStyle w:val="Heading4"/>
      </w:pPr>
      <w:r>
        <w:t>Resources</w:t>
      </w:r>
    </w:p>
    <w:p w14:paraId="26EB3E7E" w14:textId="1C4D8CEC" w:rsidR="00537611" w:rsidRPr="00537611" w:rsidRDefault="00620879" w:rsidP="00537611">
      <w:r>
        <w:t xml:space="preserve">You will need the following resource for </w:t>
      </w:r>
      <w:r w:rsidR="00537611">
        <w:t xml:space="preserve">this </w:t>
      </w:r>
      <w:r w:rsidR="00537611" w:rsidRPr="00537611">
        <w:t>try-it:</w:t>
      </w:r>
    </w:p>
    <w:p w14:paraId="29C927F8" w14:textId="63C6B136" w:rsidR="00537611" w:rsidRDefault="00537611" w:rsidP="00537611">
      <w:pPr>
        <w:pStyle w:val="Bulletlevel1"/>
      </w:pPr>
      <w:r w:rsidRPr="00840DE1">
        <w:t xml:space="preserve">Open </w:t>
      </w:r>
      <w:r w:rsidRPr="00EB2F24">
        <w:rPr>
          <w:rStyle w:val="Inlinebold"/>
        </w:rPr>
        <w:t>L5_T1_try_</w:t>
      </w:r>
      <w:r w:rsidR="00E1729B">
        <w:rPr>
          <w:rStyle w:val="Inlinebold"/>
        </w:rPr>
        <w:t>e</w:t>
      </w:r>
      <w:r w:rsidRPr="00EB2F24">
        <w:rPr>
          <w:rStyle w:val="Inlinebold"/>
        </w:rPr>
        <w:t>nergy_</w:t>
      </w:r>
      <w:r w:rsidR="00E1729B">
        <w:rPr>
          <w:rStyle w:val="Inlinebold"/>
        </w:rPr>
        <w:t>n</w:t>
      </w:r>
      <w:r w:rsidRPr="00EB2F24">
        <w:rPr>
          <w:rStyle w:val="Inlinebold"/>
        </w:rPr>
        <w:t>eeds_</w:t>
      </w:r>
      <w:r w:rsidR="00E1729B">
        <w:rPr>
          <w:rStyle w:val="Inlinebold"/>
        </w:rPr>
        <w:t>m</w:t>
      </w:r>
      <w:r>
        <w:rPr>
          <w:rStyle w:val="Inlinebold"/>
        </w:rPr>
        <w:t>et_starter.xlsx</w:t>
      </w:r>
      <w:r>
        <w:t xml:space="preserve"> </w:t>
      </w:r>
      <w:r w:rsidRPr="00840DE1">
        <w:t>in this lesson</w:t>
      </w:r>
      <w:r w:rsidR="00BC04A2">
        <w:t>’</w:t>
      </w:r>
      <w:r w:rsidRPr="00840DE1">
        <w:t>s Learning Activity Resources</w:t>
      </w:r>
      <w:r>
        <w:t>.</w:t>
      </w:r>
    </w:p>
    <w:p w14:paraId="250F29FD" w14:textId="77777777" w:rsidR="00537611" w:rsidRDefault="00537611" w:rsidP="00537611">
      <w:pPr>
        <w:pStyle w:val="Heading4"/>
      </w:pPr>
      <w:r>
        <w:t>Instructions</w:t>
      </w:r>
    </w:p>
    <w:p w14:paraId="51CAA108" w14:textId="782070D1" w:rsidR="00537611" w:rsidRPr="00537611" w:rsidRDefault="00537611" w:rsidP="00537611">
      <w:r>
        <w:t xml:space="preserve">The following </w:t>
      </w:r>
      <w:r w:rsidR="00160142">
        <w:t xml:space="preserve">steps </w:t>
      </w:r>
      <w:r>
        <w:t>are the general tasks that you need to perform during this try-it:</w:t>
      </w:r>
    </w:p>
    <w:p w14:paraId="65908CBE" w14:textId="52D8512C" w:rsidR="00537611" w:rsidRPr="00537611" w:rsidRDefault="00537611" w:rsidP="00C53F72">
      <w:pPr>
        <w:pStyle w:val="Numberedlist1"/>
        <w:numPr>
          <w:ilvl w:val="0"/>
          <w:numId w:val="55"/>
        </w:numPr>
      </w:pPr>
      <w:r>
        <w:t xml:space="preserve">On the </w:t>
      </w:r>
      <w:r w:rsidRPr="00537611">
        <w:rPr>
          <w:rStyle w:val="Inlinebold"/>
        </w:rPr>
        <w:t>Monthly</w:t>
      </w:r>
      <w:r w:rsidRPr="00537611">
        <w:t xml:space="preserve"> </w:t>
      </w:r>
      <w:r w:rsidR="00150D0A">
        <w:t>worksheet</w:t>
      </w:r>
      <w:r w:rsidRPr="00537611">
        <w:t xml:space="preserve">, apply </w:t>
      </w:r>
      <w:r w:rsidRPr="00537611">
        <w:rPr>
          <w:rStyle w:val="Inlinebold"/>
        </w:rPr>
        <w:t>Layout 5</w:t>
      </w:r>
      <w:r w:rsidRPr="00537611">
        <w:t xml:space="preserve"> to the line chart.</w:t>
      </w:r>
    </w:p>
    <w:p w14:paraId="757430E2" w14:textId="54D27086" w:rsidR="00537611" w:rsidRDefault="00537611" w:rsidP="00C53F72">
      <w:pPr>
        <w:pStyle w:val="Numberedlist1"/>
        <w:numPr>
          <w:ilvl w:val="0"/>
          <w:numId w:val="55"/>
        </w:numPr>
      </w:pPr>
      <w:r w:rsidRPr="007E6ECD">
        <w:t xml:space="preserve">On the </w:t>
      </w:r>
      <w:r>
        <w:rPr>
          <w:rStyle w:val="Inlinebold"/>
        </w:rPr>
        <w:t>Averages</w:t>
      </w:r>
      <w:r w:rsidRPr="007E6ECD">
        <w:t xml:space="preserve"> </w:t>
      </w:r>
      <w:r w:rsidR="00150D0A">
        <w:t>worksheet</w:t>
      </w:r>
      <w:r w:rsidRPr="007E6ECD">
        <w:t xml:space="preserve">, apply </w:t>
      </w:r>
      <w:r w:rsidRPr="007E6ECD">
        <w:rPr>
          <w:rStyle w:val="Inlinebold"/>
        </w:rPr>
        <w:t xml:space="preserve">Layout </w:t>
      </w:r>
      <w:r w:rsidR="00D94C30">
        <w:rPr>
          <w:rStyle w:val="Inlinebold"/>
        </w:rPr>
        <w:t>1</w:t>
      </w:r>
      <w:r w:rsidRPr="007E6ECD">
        <w:t xml:space="preserve"> to the </w:t>
      </w:r>
      <w:r>
        <w:t>3D pie</w:t>
      </w:r>
      <w:r w:rsidRPr="007E6ECD">
        <w:t xml:space="preserve"> chart</w:t>
      </w:r>
      <w:r>
        <w:t>.</w:t>
      </w:r>
    </w:p>
    <w:p w14:paraId="05844278" w14:textId="61D2F597" w:rsidR="00537611" w:rsidRDefault="00537611" w:rsidP="00537611">
      <w:pPr>
        <w:pStyle w:val="Heading2"/>
      </w:pPr>
      <w:bookmarkStart w:id="261" w:name="_Toc37688281"/>
      <w:r>
        <w:t xml:space="preserve">Topic 2: Apply </w:t>
      </w:r>
      <w:r w:rsidR="00BD5B1F">
        <w:t>s</w:t>
      </w:r>
      <w:r>
        <w:t xml:space="preserve">tyles </w:t>
      </w:r>
      <w:r w:rsidR="009968BC">
        <w:t>and</w:t>
      </w:r>
      <w:r>
        <w:t xml:space="preserve"> </w:t>
      </w:r>
      <w:r w:rsidR="00BD5B1F">
        <w:t>c</w:t>
      </w:r>
      <w:r>
        <w:t>olors</w:t>
      </w:r>
      <w:bookmarkEnd w:id="261"/>
    </w:p>
    <w:p w14:paraId="3DF6AC84" w14:textId="37C1C364" w:rsidR="00537611" w:rsidRPr="00537611" w:rsidRDefault="00537611" w:rsidP="00537611">
      <w:r w:rsidRPr="00537611">
        <w:rPr>
          <w:noProof/>
        </w:rPr>
        <w:drawing>
          <wp:inline distT="0" distB="0" distL="0" distR="0" wp14:anchorId="4D3D15AD" wp14:editId="1087142C">
            <wp:extent cx="302554" cy="365587"/>
            <wp:effectExtent l="0" t="0" r="2540" b="0"/>
            <wp:docPr id="61" name="Picture 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537611">
        <w:t xml:space="preserve"> </w:t>
      </w:r>
      <w:r w:rsidR="00AA54B0">
        <w:t>After</w:t>
      </w:r>
      <w:r w:rsidRPr="00537611">
        <w:t xml:space="preserve"> you</w:t>
      </w:r>
      <w:r w:rsidR="00BC04A2">
        <w:t>’</w:t>
      </w:r>
      <w:r w:rsidRPr="00537611">
        <w:t xml:space="preserve">ve chosen </w:t>
      </w:r>
      <w:r w:rsidR="00470EBA">
        <w:t>a chart</w:t>
      </w:r>
      <w:r w:rsidRPr="00537611">
        <w:t xml:space="preserve"> layout</w:t>
      </w:r>
      <w:r w:rsidR="00470EBA">
        <w:t xml:space="preserve">, including </w:t>
      </w:r>
      <w:r w:rsidRPr="00537611">
        <w:t>the chart elements you</w:t>
      </w:r>
      <w:r w:rsidR="00BC04A2">
        <w:t>’</w:t>
      </w:r>
      <w:r w:rsidRPr="00537611">
        <w:t>ll include and their positions within the cha</w:t>
      </w:r>
      <w:r w:rsidR="00D55482">
        <w:t>r</w:t>
      </w:r>
      <w:r w:rsidRPr="00537611">
        <w:t>t</w:t>
      </w:r>
      <w:r w:rsidR="00470EBA">
        <w:t xml:space="preserve">, </w:t>
      </w:r>
      <w:r w:rsidRPr="00537611">
        <w:t>you</w:t>
      </w:r>
      <w:r w:rsidR="00BC04A2">
        <w:t>’</w:t>
      </w:r>
      <w:r w:rsidRPr="00537611">
        <w:t xml:space="preserve">ll want to add the finishing touches. To make sure your chart is eye-catching, you can apply </w:t>
      </w:r>
      <w:r w:rsidR="00D55482">
        <w:t>a</w:t>
      </w:r>
      <w:r w:rsidR="00D55482" w:rsidRPr="00537611">
        <w:t xml:space="preserve"> </w:t>
      </w:r>
      <w:r w:rsidRPr="00537611">
        <w:t xml:space="preserve">style and colors. </w:t>
      </w:r>
    </w:p>
    <w:p w14:paraId="3B452343" w14:textId="65219268" w:rsidR="00537611" w:rsidRPr="00537611" w:rsidRDefault="00470EBA" w:rsidP="00537611">
      <w:r>
        <w:t>A chart</w:t>
      </w:r>
      <w:r w:rsidR="00BC04A2">
        <w:t>’</w:t>
      </w:r>
      <w:r>
        <w:t>s</w:t>
      </w:r>
      <w:r w:rsidR="00537611">
        <w:t xml:space="preserve"> style </w:t>
      </w:r>
      <w:r w:rsidR="00537611" w:rsidRPr="00537611">
        <w:t xml:space="preserve">determines the fonts used for text elements, </w:t>
      </w:r>
      <w:r>
        <w:t xml:space="preserve">and </w:t>
      </w:r>
      <w:r w:rsidR="00537611" w:rsidRPr="00537611">
        <w:t xml:space="preserve">how the color scheme is applied to all elements. </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2420"/>
        <w:gridCol w:w="6940"/>
      </w:tblGrid>
      <w:tr w:rsidR="00537611" w14:paraId="5D7BB85D" w14:textId="77777777" w:rsidTr="00163F71">
        <w:tc>
          <w:tcPr>
            <w:tcW w:w="2420" w:type="dxa"/>
          </w:tcPr>
          <w:p w14:paraId="66669CFA" w14:textId="77777777" w:rsidR="00537611" w:rsidRPr="00537611" w:rsidRDefault="00537611" w:rsidP="00537611">
            <w:r w:rsidRPr="00537611">
              <w:rPr>
                <w:noProof/>
              </w:rPr>
              <w:drawing>
                <wp:inline distT="0" distB="0" distL="0" distR="0" wp14:anchorId="21D85F75" wp14:editId="291D8A24">
                  <wp:extent cx="969750" cy="1750587"/>
                  <wp:effectExtent l="0" t="0" r="1905" b="2540"/>
                  <wp:docPr id="1490664151" name="Picture 14906641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969750" cy="1750587"/>
                          </a:xfrm>
                          <a:prstGeom prst="rect">
                            <a:avLst/>
                          </a:prstGeom>
                        </pic:spPr>
                      </pic:pic>
                    </a:graphicData>
                  </a:graphic>
                </wp:inline>
              </w:drawing>
            </w:r>
          </w:p>
        </w:tc>
        <w:tc>
          <w:tcPr>
            <w:tcW w:w="6940" w:type="dxa"/>
          </w:tcPr>
          <w:p w14:paraId="09A10248" w14:textId="77777777" w:rsidR="00537611" w:rsidRPr="00537611" w:rsidRDefault="00537611" w:rsidP="00537611">
            <w:pPr>
              <w:pStyle w:val="Readeraids"/>
            </w:pPr>
            <w:r w:rsidRPr="0053387B">
              <w:t>Did you know?</w:t>
            </w:r>
          </w:p>
          <w:p w14:paraId="00E1475F" w14:textId="4DA4AF12" w:rsidR="00537611" w:rsidRPr="00537611" w:rsidRDefault="00537611" w:rsidP="00537611">
            <w:r>
              <w:t>A chart makes use of many different colors</w:t>
            </w:r>
            <w:r w:rsidR="00470EBA">
              <w:t>—</w:t>
            </w:r>
            <w:r w:rsidRPr="00537611">
              <w:t xml:space="preserve">they are a big part of what makes a chart so useful! Rather than requiring you to choose each of the individual colors to use in your chart, Excel allows you to pick a color scheme. A </w:t>
            </w:r>
            <w:r w:rsidRPr="005616A5">
              <w:rPr>
                <w:rStyle w:val="Inlineitalic"/>
              </w:rPr>
              <w:t>color scheme</w:t>
            </w:r>
            <w:r w:rsidRPr="00537611">
              <w:t xml:space="preserve"> is a collection of colors specifically chosen to look great and offer enough contrast to make your charts easy to see.</w:t>
            </w:r>
          </w:p>
        </w:tc>
      </w:tr>
    </w:tbl>
    <w:p w14:paraId="6A3148DD" w14:textId="77777777" w:rsidR="00EC7004" w:rsidRDefault="00EC7004" w:rsidP="005616A5">
      <w:r>
        <w:br w:type="page"/>
      </w:r>
    </w:p>
    <w:p w14:paraId="6E5CB21B" w14:textId="7F653F10" w:rsidR="00537611" w:rsidRDefault="00537611" w:rsidP="00537611">
      <w:pPr>
        <w:pStyle w:val="Heading3"/>
      </w:pPr>
      <w:bookmarkStart w:id="262" w:name="_Toc37688282"/>
      <w:r>
        <w:lastRenderedPageBreak/>
        <w:t xml:space="preserve">Apply a Quick Style from the </w:t>
      </w:r>
      <w:r w:rsidR="00BD5B1F">
        <w:t>r</w:t>
      </w:r>
      <w:r>
        <w:t>ibbon</w:t>
      </w:r>
      <w:bookmarkEnd w:id="262"/>
    </w:p>
    <w:p w14:paraId="7529B7CE" w14:textId="5859ED2A" w:rsidR="00537611" w:rsidRDefault="00537611" w:rsidP="00537611">
      <w:r>
        <w:t xml:space="preserve">You can access </w:t>
      </w:r>
      <w:r w:rsidRPr="00537611">
        <w:t xml:space="preserve">predefined chart styles from the </w:t>
      </w:r>
      <w:r w:rsidR="00BC04A2" w:rsidRPr="00EC7004">
        <w:t>r</w:t>
      </w:r>
      <w:r w:rsidRPr="00EC7004">
        <w:t>ibbon</w:t>
      </w:r>
      <w:r w:rsidRPr="00537611">
        <w:t xml:space="preserve">. Begin by selecting the chart you want to adjust so that </w:t>
      </w:r>
      <w:r w:rsidRPr="00537611">
        <w:rPr>
          <w:rStyle w:val="Inlinebold"/>
        </w:rPr>
        <w:t>Chart Tools</w:t>
      </w:r>
      <w:r w:rsidRPr="00537611">
        <w:t xml:space="preserve"> is added to the </w:t>
      </w:r>
      <w:r w:rsidR="00BC04A2" w:rsidRPr="00EC7004">
        <w:t>r</w:t>
      </w:r>
      <w:r w:rsidRPr="00EC7004">
        <w:t>ibbon</w:t>
      </w:r>
      <w:r w:rsidRPr="00537611">
        <w:t>.</w:t>
      </w:r>
      <w:r w:rsidR="00470EBA">
        <w:t xml:space="preserve"> From there,</w:t>
      </w:r>
      <w:r w:rsidRPr="00537611">
        <w:t xml:space="preserve"> select the </w:t>
      </w:r>
      <w:r w:rsidRPr="00537611">
        <w:rPr>
          <w:rStyle w:val="Inlinebold"/>
        </w:rPr>
        <w:t>Design</w:t>
      </w:r>
      <w:r w:rsidRPr="00537611">
        <w:t xml:space="preserve"> tab, </w:t>
      </w:r>
      <w:r w:rsidR="00244915">
        <w:t xml:space="preserve">and then </w:t>
      </w:r>
      <w:r w:rsidRPr="00537611">
        <w:t xml:space="preserve">in the </w:t>
      </w:r>
      <w:r w:rsidRPr="00537611">
        <w:rPr>
          <w:rStyle w:val="Inlinebold"/>
        </w:rPr>
        <w:t>Chart Styles</w:t>
      </w:r>
      <w:r w:rsidRPr="00537611">
        <w:t xml:space="preserve"> group, select a predefined </w:t>
      </w:r>
      <w:r w:rsidRPr="00537611">
        <w:rPr>
          <w:rStyle w:val="Inlinebold"/>
        </w:rPr>
        <w:t>Chart Quick Style</w:t>
      </w:r>
      <w:r w:rsidRPr="00537611">
        <w:t xml:space="preserve">. Select </w:t>
      </w:r>
      <w:r w:rsidRPr="00537611">
        <w:rPr>
          <w:rStyle w:val="Inlinebold"/>
        </w:rPr>
        <w:t>More</w:t>
      </w:r>
      <w:r w:rsidRPr="00537611">
        <w:t xml:space="preserve"> to display all available styles</w:t>
      </w:r>
      <w:r w:rsidR="00470EBA">
        <w:t>, as called out in t</w:t>
      </w:r>
      <w:r w:rsidRPr="00537611">
        <w:t>he following screenshot</w:t>
      </w:r>
      <w:r w:rsidR="00470EBA">
        <w:t>.</w:t>
      </w:r>
    </w:p>
    <w:p w14:paraId="17AF6CD3" w14:textId="629D6A90" w:rsidR="00EE464E" w:rsidRDefault="00EE464E" w:rsidP="00537611">
      <w:r>
        <w:rPr>
          <w:noProof/>
        </w:rPr>
        <w:drawing>
          <wp:inline distT="0" distB="0" distL="0" distR="0" wp14:anchorId="404A1334" wp14:editId="6CD19A20">
            <wp:extent cx="5634355" cy="862330"/>
            <wp:effectExtent l="19050" t="19050" r="23495" b="13970"/>
            <wp:docPr id="65" name="Picture 65" descr="Screenshot of the Chart Style gallery with the More ic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34355" cy="862330"/>
                    </a:xfrm>
                    <a:prstGeom prst="rect">
                      <a:avLst/>
                    </a:prstGeom>
                    <a:noFill/>
                    <a:ln w="12700">
                      <a:solidFill>
                        <a:schemeClr val="tx1"/>
                      </a:solidFill>
                    </a:ln>
                  </pic:spPr>
                </pic:pic>
              </a:graphicData>
            </a:graphic>
          </wp:inline>
        </w:drawing>
      </w:r>
    </w:p>
    <w:p w14:paraId="50CE798D" w14:textId="086466CE"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28</w:t>
      </w:r>
      <w:r w:rsidRPr="00537611">
        <w:fldChar w:fldCharType="end"/>
      </w:r>
      <w:r w:rsidRPr="00537611">
        <w:t xml:space="preserve">: The gallery of </w:t>
      </w:r>
      <w:r w:rsidRPr="00470EBA">
        <w:rPr>
          <w:rStyle w:val="Inlinebold"/>
        </w:rPr>
        <w:t>Chart Quick Style</w:t>
      </w:r>
      <w:r w:rsidRPr="00537611">
        <w:t xml:space="preserve"> options with </w:t>
      </w:r>
      <w:r w:rsidR="00470EBA">
        <w:t xml:space="preserve">the </w:t>
      </w:r>
      <w:r w:rsidRPr="00470EBA">
        <w:rPr>
          <w:rStyle w:val="Inlinebold"/>
        </w:rPr>
        <w:t>More</w:t>
      </w:r>
      <w:r w:rsidRPr="00537611">
        <w:t xml:space="preserve"> </w:t>
      </w:r>
      <w:r w:rsidR="00470EBA">
        <w:t xml:space="preserve">icon </w:t>
      </w:r>
      <w:r w:rsidRPr="00537611">
        <w:t>highlighted</w:t>
      </w:r>
    </w:p>
    <w:p w14:paraId="1C19F04A" w14:textId="617534E8" w:rsidR="00537611" w:rsidRPr="00537611" w:rsidRDefault="00537611" w:rsidP="00537611">
      <w:r>
        <w:t xml:space="preserve">As you navigate over the choices, Excel updates your chart </w:t>
      </w:r>
      <w:r w:rsidR="00DA6341">
        <w:t>and</w:t>
      </w:r>
      <w:r>
        <w:t xml:space="preserve"> </w:t>
      </w:r>
      <w:r w:rsidR="00DA6341">
        <w:t>displays</w:t>
      </w:r>
      <w:r>
        <w:t xml:space="preserve"> a preview of the style </w:t>
      </w:r>
      <w:r w:rsidR="00DA6341">
        <w:t>along with</w:t>
      </w:r>
      <w:r>
        <w:t xml:space="preserve"> a </w:t>
      </w:r>
      <w:r w:rsidRPr="00537611">
        <w:t xml:space="preserve">tooltip </w:t>
      </w:r>
      <w:r w:rsidR="00DA6341">
        <w:t>containing</w:t>
      </w:r>
      <w:r w:rsidRPr="00537611">
        <w:t xml:space="preserve"> the style number. Select the style you want.</w:t>
      </w:r>
    </w:p>
    <w:p w14:paraId="2A240719" w14:textId="7B79512D" w:rsidR="00537611" w:rsidRDefault="00537611" w:rsidP="00537611">
      <w:pPr>
        <w:pStyle w:val="Heading3"/>
      </w:pPr>
      <w:bookmarkStart w:id="263" w:name="_Toc37688283"/>
      <w:r>
        <w:t xml:space="preserve">Apply a </w:t>
      </w:r>
      <w:r w:rsidR="00BD5B1F">
        <w:t>q</w:t>
      </w:r>
      <w:r>
        <w:t xml:space="preserve">uick </w:t>
      </w:r>
      <w:r w:rsidR="00BD5B1F">
        <w:t>s</w:t>
      </w:r>
      <w:r>
        <w:t>tyle with Chart Styles</w:t>
      </w:r>
      <w:bookmarkEnd w:id="263"/>
    </w:p>
    <w:p w14:paraId="4331171C" w14:textId="0CEC43A5" w:rsidR="00537611" w:rsidRDefault="00537611" w:rsidP="00537611">
      <w:r>
        <w:t xml:space="preserve">You can also </w:t>
      </w:r>
      <w:r w:rsidRPr="00537611">
        <w:t xml:space="preserve">apply a predetermined style using </w:t>
      </w:r>
      <w:r w:rsidRPr="00537611">
        <w:rPr>
          <w:rStyle w:val="Inlinebold"/>
        </w:rPr>
        <w:t>Chart Styles</w:t>
      </w:r>
      <w:r w:rsidRPr="00537611">
        <w:t xml:space="preserve">. First, select the chart. </w:t>
      </w:r>
      <w:r w:rsidR="00397D9C">
        <w:t>Then</w:t>
      </w:r>
      <w:r w:rsidRPr="00537611">
        <w:t xml:space="preserve"> select </w:t>
      </w:r>
      <w:r w:rsidRPr="00537611">
        <w:rPr>
          <w:rStyle w:val="Inlinebold"/>
        </w:rPr>
        <w:t>Chart Styles</w:t>
      </w:r>
      <w:r w:rsidRPr="00537611">
        <w:t xml:space="preserve"> next to the chart</w:t>
      </w:r>
      <w:r w:rsidR="00F7793F">
        <w:t>, as called out in t</w:t>
      </w:r>
      <w:r w:rsidRPr="00537611">
        <w:t>he following screenshot</w:t>
      </w:r>
      <w:r w:rsidR="00F7793F">
        <w:t>.</w:t>
      </w:r>
    </w:p>
    <w:p w14:paraId="70F85F84" w14:textId="5A1E5387" w:rsidR="00574C35" w:rsidRDefault="00574C35" w:rsidP="00537611">
      <w:r w:rsidRPr="00574C35">
        <w:rPr>
          <w:noProof/>
        </w:rPr>
        <w:drawing>
          <wp:inline distT="0" distB="0" distL="0" distR="0" wp14:anchorId="58775B0D" wp14:editId="74AB506A">
            <wp:extent cx="4626000" cy="2988000"/>
            <wp:effectExtent l="19050" t="19050" r="22225" b="22225"/>
            <wp:docPr id="198" name="Picture 4" descr="Screenshot of a bar chart with the Chart Styles button highlighted.">
              <a:extLst xmlns:a="http://schemas.openxmlformats.org/drawingml/2006/main">
                <a:ext uri="{FF2B5EF4-FFF2-40B4-BE49-F238E27FC236}">
                  <a16:creationId xmlns:a16="http://schemas.microsoft.com/office/drawing/2014/main" id="{0F96857B-71F3-432B-8599-12E6542076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96857B-71F3-432B-8599-12E6542076EF}"/>
                        </a:ext>
                      </a:extLst>
                    </pic:cNvPr>
                    <pic:cNvPicPr>
                      <a:picLocks noChangeAspect="1"/>
                    </pic:cNvPicPr>
                  </pic:nvPicPr>
                  <pic:blipFill rotWithShape="1">
                    <a:blip r:embed="rId78"/>
                    <a:srcRect l="74866" t="21170" r="2634" b="43879"/>
                    <a:stretch/>
                  </pic:blipFill>
                  <pic:spPr>
                    <a:xfrm>
                      <a:off x="0" y="0"/>
                      <a:ext cx="4626000" cy="2988000"/>
                    </a:xfrm>
                    <a:prstGeom prst="rect">
                      <a:avLst/>
                    </a:prstGeom>
                    <a:noFill/>
                    <a:ln w="12700">
                      <a:solidFill>
                        <a:schemeClr val="tx1"/>
                      </a:solidFill>
                    </a:ln>
                  </pic:spPr>
                </pic:pic>
              </a:graphicData>
            </a:graphic>
          </wp:inline>
        </w:drawing>
      </w:r>
    </w:p>
    <w:p w14:paraId="1EFA41DF" w14:textId="4473C165"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29</w:t>
      </w:r>
      <w:r w:rsidRPr="00537611">
        <w:fldChar w:fldCharType="end"/>
      </w:r>
      <w:r w:rsidRPr="00537611">
        <w:t xml:space="preserve">: The </w:t>
      </w:r>
      <w:r w:rsidRPr="00BC04A2">
        <w:rPr>
          <w:rStyle w:val="Inlinebold"/>
        </w:rPr>
        <w:t>Chart Styles</w:t>
      </w:r>
      <w:r w:rsidRPr="00537611">
        <w:t xml:space="preserve"> button, highlighted in red</w:t>
      </w:r>
    </w:p>
    <w:p w14:paraId="01BDBC8A" w14:textId="77777777" w:rsidR="00537611" w:rsidRPr="00537611" w:rsidRDefault="00537611" w:rsidP="00537611">
      <w:r>
        <w:t xml:space="preserve">A window will display with </w:t>
      </w:r>
      <w:r w:rsidRPr="00537611">
        <w:t>a gallery of Quick Style choices. As you navigate over the choices, Excel updates your chart to show a preview of the style and displays a tooltip with the style number. Select the style you want.</w:t>
      </w:r>
    </w:p>
    <w:p w14:paraId="66F6BA45" w14:textId="1FDC2327" w:rsidR="00537611" w:rsidRDefault="00537611" w:rsidP="00537611">
      <w:pPr>
        <w:pStyle w:val="Heading3"/>
      </w:pPr>
      <w:bookmarkStart w:id="264" w:name="_Toc37688284"/>
      <w:r>
        <w:lastRenderedPageBreak/>
        <w:t xml:space="preserve">Apply a </w:t>
      </w:r>
      <w:r w:rsidR="00BD5B1F">
        <w:t>c</w:t>
      </w:r>
      <w:r>
        <w:t xml:space="preserve">olor </w:t>
      </w:r>
      <w:r w:rsidR="00BD5B1F">
        <w:t>s</w:t>
      </w:r>
      <w:r>
        <w:t xml:space="preserve">cheme from the </w:t>
      </w:r>
      <w:r w:rsidR="00BD5B1F">
        <w:t>r</w:t>
      </w:r>
      <w:r>
        <w:t>ibbon</w:t>
      </w:r>
      <w:bookmarkEnd w:id="264"/>
    </w:p>
    <w:p w14:paraId="2254D57E" w14:textId="4C4D516A" w:rsidR="00537611" w:rsidRDefault="00537611" w:rsidP="00537611">
      <w:r>
        <w:t xml:space="preserve">To select a color scheme </w:t>
      </w:r>
      <w:r w:rsidRPr="00537611">
        <w:t xml:space="preserve">from the </w:t>
      </w:r>
      <w:r w:rsidR="00BC04A2" w:rsidRPr="00EC7004">
        <w:t>r</w:t>
      </w:r>
      <w:r w:rsidRPr="00EC7004">
        <w:t>ibbon</w:t>
      </w:r>
      <w:r w:rsidRPr="00537611">
        <w:t xml:space="preserve">, begin by selecting the chart you want to adjust so that </w:t>
      </w:r>
      <w:r w:rsidRPr="00537611">
        <w:rPr>
          <w:rStyle w:val="Inlinebold"/>
        </w:rPr>
        <w:t>Chart Tools</w:t>
      </w:r>
      <w:r w:rsidRPr="00537611">
        <w:t xml:space="preserve"> is added to the </w:t>
      </w:r>
      <w:r w:rsidR="00BC04A2" w:rsidRPr="00EC7004">
        <w:t>r</w:t>
      </w:r>
      <w:r w:rsidRPr="00EC7004">
        <w:t>ibbon</w:t>
      </w:r>
      <w:r w:rsidRPr="00537611">
        <w:t xml:space="preserve">. </w:t>
      </w:r>
      <w:r w:rsidR="00A93E72">
        <w:t>Then</w:t>
      </w:r>
      <w:r w:rsidRPr="00537611">
        <w:t xml:space="preserve"> select the </w:t>
      </w:r>
      <w:r w:rsidRPr="00537611">
        <w:rPr>
          <w:rStyle w:val="Inlinebold"/>
        </w:rPr>
        <w:t>Design</w:t>
      </w:r>
      <w:r w:rsidRPr="00537611">
        <w:t xml:space="preserve"> tab, </w:t>
      </w:r>
      <w:r w:rsidR="00244915">
        <w:t xml:space="preserve">and then </w:t>
      </w:r>
      <w:r w:rsidRPr="00537611">
        <w:t xml:space="preserve">in the </w:t>
      </w:r>
      <w:r w:rsidRPr="00537611">
        <w:rPr>
          <w:rStyle w:val="Inlinebold"/>
        </w:rPr>
        <w:t>Chart Styles</w:t>
      </w:r>
      <w:r w:rsidRPr="00537611">
        <w:t xml:space="preserve"> group, select </w:t>
      </w:r>
      <w:r w:rsidRPr="00537611">
        <w:rPr>
          <w:rStyle w:val="Inlinebold"/>
        </w:rPr>
        <w:t>Change Colors</w:t>
      </w:r>
      <w:r w:rsidRPr="00537611">
        <w:t>. The following screenshot depicts the gallery of color schemes</w:t>
      </w:r>
      <w:r w:rsidR="00A93E72">
        <w:t>.</w:t>
      </w:r>
    </w:p>
    <w:p w14:paraId="69D2C129" w14:textId="2F2101BF" w:rsidR="00EE464E" w:rsidRPr="00537611" w:rsidRDefault="00EE464E" w:rsidP="00537611">
      <w:r>
        <w:rPr>
          <w:noProof/>
        </w:rPr>
        <w:drawing>
          <wp:inline distT="0" distB="0" distL="0" distR="0" wp14:anchorId="003F1969" wp14:editId="5E80C9E0">
            <wp:extent cx="2243455" cy="4043680"/>
            <wp:effectExtent l="19050" t="19050" r="23495" b="13970"/>
            <wp:docPr id="67" name="Picture 67" descr="Screenshot of the Change Colors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43455" cy="4043680"/>
                    </a:xfrm>
                    <a:prstGeom prst="rect">
                      <a:avLst/>
                    </a:prstGeom>
                    <a:noFill/>
                    <a:ln w="12700">
                      <a:solidFill>
                        <a:schemeClr val="tx1"/>
                      </a:solidFill>
                    </a:ln>
                  </pic:spPr>
                </pic:pic>
              </a:graphicData>
            </a:graphic>
          </wp:inline>
        </w:drawing>
      </w:r>
    </w:p>
    <w:p w14:paraId="2907EA37" w14:textId="27CF1A35"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30</w:t>
      </w:r>
      <w:r w:rsidRPr="00537611">
        <w:fldChar w:fldCharType="end"/>
      </w:r>
      <w:r w:rsidRPr="00537611">
        <w:t>: The gallery of color schemes</w:t>
      </w:r>
    </w:p>
    <w:p w14:paraId="2FB0F8DA" w14:textId="03B7659D" w:rsidR="00537611" w:rsidRPr="00537611" w:rsidRDefault="00537611" w:rsidP="00537611">
      <w:r>
        <w:t xml:space="preserve">As you navigate over the choices, Excel updates your chart to </w:t>
      </w:r>
      <w:r w:rsidR="00A93E72">
        <w:t>display</w:t>
      </w:r>
      <w:r>
        <w:t xml:space="preserve"> a preview of the </w:t>
      </w:r>
      <w:r w:rsidRPr="00537611">
        <w:t>scheme and displays a tooltip identifying the scheme palette number. Select the scheme you want.</w:t>
      </w:r>
    </w:p>
    <w:p w14:paraId="334797DE" w14:textId="5F76A325" w:rsidR="00537611" w:rsidRDefault="00537611" w:rsidP="00537611">
      <w:pPr>
        <w:pStyle w:val="Heading3"/>
      </w:pPr>
      <w:bookmarkStart w:id="265" w:name="_Toc37688285"/>
      <w:r>
        <w:t xml:space="preserve">Apply a </w:t>
      </w:r>
      <w:r w:rsidR="00BD5B1F">
        <w:t>c</w:t>
      </w:r>
      <w:r>
        <w:t xml:space="preserve">olor </w:t>
      </w:r>
      <w:r w:rsidR="00BD5B1F">
        <w:t>s</w:t>
      </w:r>
      <w:r>
        <w:t>cheme with Chart Styles</w:t>
      </w:r>
      <w:bookmarkEnd w:id="265"/>
    </w:p>
    <w:p w14:paraId="5C99DCDD" w14:textId="1CE0E4F5" w:rsidR="00537611" w:rsidRDefault="00537611" w:rsidP="00537611">
      <w:r>
        <w:t xml:space="preserve">You can also apply a </w:t>
      </w:r>
      <w:r w:rsidRPr="00537611">
        <w:t xml:space="preserve">color scheme using </w:t>
      </w:r>
      <w:r w:rsidRPr="00537611">
        <w:rPr>
          <w:rStyle w:val="Inlinebold"/>
        </w:rPr>
        <w:t>Chart Styles</w:t>
      </w:r>
      <w:r w:rsidRPr="00537611">
        <w:t xml:space="preserve">. First, select the chart. Next, select </w:t>
      </w:r>
      <w:r w:rsidR="00A93E72">
        <w:t xml:space="preserve">the </w:t>
      </w:r>
      <w:r w:rsidRPr="00537611">
        <w:rPr>
          <w:rStyle w:val="Inlinebold"/>
        </w:rPr>
        <w:t>Chart Styles</w:t>
      </w:r>
      <w:r w:rsidRPr="00537611">
        <w:t xml:space="preserve"> </w:t>
      </w:r>
      <w:r w:rsidR="00A93E72">
        <w:t xml:space="preserve">icon </w:t>
      </w:r>
      <w:r w:rsidRPr="00537611">
        <w:t>next to the chart</w:t>
      </w:r>
      <w:r w:rsidR="00A93E72">
        <w:t>,</w:t>
      </w:r>
      <w:r w:rsidRPr="00537611">
        <w:t xml:space="preserve"> and </w:t>
      </w:r>
      <w:r w:rsidR="00A93E72">
        <w:t xml:space="preserve">select </w:t>
      </w:r>
      <w:r w:rsidRPr="00537611">
        <w:t xml:space="preserve">the </w:t>
      </w:r>
      <w:r w:rsidRPr="00537611">
        <w:rPr>
          <w:rStyle w:val="Inlinebold"/>
        </w:rPr>
        <w:t>Color</w:t>
      </w:r>
      <w:r w:rsidRPr="00537611">
        <w:t xml:space="preserve"> option</w:t>
      </w:r>
      <w:r w:rsidR="00A93E72">
        <w:t>, as in t</w:t>
      </w:r>
      <w:r w:rsidRPr="00537611">
        <w:t>he following screenshot</w:t>
      </w:r>
      <w:r w:rsidR="00A93E72">
        <w:t>.</w:t>
      </w:r>
    </w:p>
    <w:p w14:paraId="3E9B30E2" w14:textId="6CBD1A11" w:rsidR="00574C35" w:rsidRDefault="00574C35" w:rsidP="00537611">
      <w:r w:rsidRPr="00574C35">
        <w:rPr>
          <w:noProof/>
        </w:rPr>
        <w:lastRenderedPageBreak/>
        <w:drawing>
          <wp:inline distT="0" distB="0" distL="0" distR="0" wp14:anchorId="2D9DF28A" wp14:editId="473221ED">
            <wp:extent cx="2726873" cy="4098471"/>
            <wp:effectExtent l="19050" t="19050" r="16510" b="16510"/>
            <wp:docPr id="194" name="Picture 4" descr="Screenshot of Chart Styles with the Color option selected.">
              <a:extLst xmlns:a="http://schemas.openxmlformats.org/drawingml/2006/main">
                <a:ext uri="{FF2B5EF4-FFF2-40B4-BE49-F238E27FC236}">
                  <a16:creationId xmlns:a16="http://schemas.microsoft.com/office/drawing/2014/main" id="{D91F1050-2EB8-43DE-932B-47517D77C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1F1050-2EB8-43DE-932B-47517D77C3DE}"/>
                        </a:ext>
                      </a:extLst>
                    </pic:cNvPr>
                    <pic:cNvPicPr>
                      <a:picLocks noChangeAspect="1"/>
                    </pic:cNvPicPr>
                  </pic:nvPicPr>
                  <pic:blipFill rotWithShape="1">
                    <a:blip r:embed="rId80"/>
                    <a:srcRect l="51487" t="33334" r="19847" b="6904"/>
                    <a:stretch/>
                  </pic:blipFill>
                  <pic:spPr>
                    <a:xfrm>
                      <a:off x="0" y="0"/>
                      <a:ext cx="2726873" cy="4098471"/>
                    </a:xfrm>
                    <a:prstGeom prst="rect">
                      <a:avLst/>
                    </a:prstGeom>
                    <a:noFill/>
                    <a:ln w="12700">
                      <a:solidFill>
                        <a:schemeClr val="tx1"/>
                      </a:solidFill>
                    </a:ln>
                  </pic:spPr>
                </pic:pic>
              </a:graphicData>
            </a:graphic>
          </wp:inline>
        </w:drawing>
      </w:r>
    </w:p>
    <w:p w14:paraId="401BB6C9" w14:textId="4F2D26EA"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31</w:t>
      </w:r>
      <w:r w:rsidRPr="00537611">
        <w:fldChar w:fldCharType="end"/>
      </w:r>
      <w:r w:rsidRPr="00537611">
        <w:t xml:space="preserve">: </w:t>
      </w:r>
      <w:r w:rsidRPr="00A93E72">
        <w:rPr>
          <w:rStyle w:val="Inlinebold"/>
        </w:rPr>
        <w:t>Chart Styles</w:t>
      </w:r>
      <w:r w:rsidRPr="00537611">
        <w:t xml:space="preserve"> with the </w:t>
      </w:r>
      <w:r w:rsidRPr="00A93E72">
        <w:rPr>
          <w:rStyle w:val="Inlinebold"/>
        </w:rPr>
        <w:t>Color</w:t>
      </w:r>
      <w:r w:rsidRPr="00537611">
        <w:t xml:space="preserve"> option selected</w:t>
      </w:r>
    </w:p>
    <w:p w14:paraId="02401597" w14:textId="640B35B4" w:rsidR="00537611" w:rsidRPr="00537611" w:rsidRDefault="00537611" w:rsidP="00537611">
      <w:r>
        <w:t xml:space="preserve">A window will display with a gallery of </w:t>
      </w:r>
      <w:r w:rsidRPr="00537611">
        <w:t xml:space="preserve">color scheme choices. As you navigate over the choices, Excel updates your chart to </w:t>
      </w:r>
      <w:r w:rsidR="00A93E72">
        <w:t>display</w:t>
      </w:r>
      <w:r w:rsidRPr="00537611">
        <w:t xml:space="preserve"> a preview of the color scheme</w:t>
      </w:r>
      <w:r w:rsidR="00A93E72">
        <w:t>, in addition to</w:t>
      </w:r>
      <w:r w:rsidRPr="00537611">
        <w:t xml:space="preserve"> a tooltip identifying the name of the color scheme. Select the scheme you want.</w:t>
      </w:r>
    </w:p>
    <w:p w14:paraId="6F88E9CA" w14:textId="5557EFC6" w:rsidR="00537611" w:rsidRDefault="00537611" w:rsidP="00537611">
      <w:pPr>
        <w:pStyle w:val="Heading3"/>
      </w:pPr>
      <w:bookmarkStart w:id="266" w:name="_Toc37688286"/>
      <w:r>
        <w:t xml:space="preserve">Activity: Discuss and </w:t>
      </w:r>
      <w:r w:rsidR="00BD5B1F">
        <w:t>l</w:t>
      </w:r>
      <w:r>
        <w:t>earn</w:t>
      </w:r>
      <w:bookmarkEnd w:id="266"/>
    </w:p>
    <w:p w14:paraId="727DE377" w14:textId="77777777" w:rsidR="00537611" w:rsidRPr="00537611" w:rsidRDefault="00537611" w:rsidP="00537611">
      <w:r>
        <w:t xml:space="preserve">Engage in the discussion with the teacher about </w:t>
      </w:r>
      <w:r w:rsidRPr="00537611">
        <w:t>applying colors and styles to a chart.</w:t>
      </w:r>
    </w:p>
    <w:p w14:paraId="628C5187" w14:textId="77777777" w:rsidR="00537611" w:rsidRDefault="00537611" w:rsidP="00537611">
      <w:pPr>
        <w:pStyle w:val="Heading4"/>
      </w:pPr>
      <w:r>
        <w:t>Resources required</w:t>
      </w:r>
    </w:p>
    <w:p w14:paraId="3C208747" w14:textId="0F5513FE" w:rsidR="00537611" w:rsidRPr="00537611" w:rsidRDefault="00620879" w:rsidP="00537611">
      <w:r>
        <w:t xml:space="preserve">You will need the following resource for </w:t>
      </w:r>
      <w:r w:rsidR="00537611">
        <w:t>this activity:</w:t>
      </w:r>
    </w:p>
    <w:p w14:paraId="46F28376" w14:textId="4D26A2C4" w:rsidR="00537611" w:rsidRDefault="00537611" w:rsidP="00537611">
      <w:pPr>
        <w:pStyle w:val="Bulletlevel1"/>
      </w:pPr>
      <w:r w:rsidRPr="00840DE1">
        <w:t xml:space="preserve">Open </w:t>
      </w:r>
      <w:r w:rsidRPr="0075576F">
        <w:rPr>
          <w:rStyle w:val="Inlinebold"/>
        </w:rPr>
        <w:t>L5_T2_act_</w:t>
      </w:r>
      <w:r w:rsidR="00E1729B">
        <w:rPr>
          <w:rStyle w:val="Inlinebold"/>
        </w:rPr>
        <w:t>d</w:t>
      </w:r>
      <w:r w:rsidRPr="0075576F">
        <w:rPr>
          <w:rStyle w:val="Inlinebold"/>
        </w:rPr>
        <w:t>aily_</w:t>
      </w:r>
      <w:r w:rsidR="00E1729B">
        <w:rPr>
          <w:rStyle w:val="Inlinebold"/>
        </w:rPr>
        <w:t>c</w:t>
      </w:r>
      <w:r w:rsidRPr="0075576F">
        <w:rPr>
          <w:rStyle w:val="Inlinebold"/>
        </w:rPr>
        <w:t>ell_</w:t>
      </w:r>
      <w:r w:rsidR="00E1729B">
        <w:rPr>
          <w:rStyle w:val="Inlinebold"/>
        </w:rPr>
        <w:t>p</w:t>
      </w:r>
      <w:r w:rsidRPr="0075576F">
        <w:rPr>
          <w:rStyle w:val="Inlinebold"/>
        </w:rPr>
        <w:t>roduction.xlsx</w:t>
      </w:r>
      <w:r w:rsidRPr="001D1A1A">
        <w:t xml:space="preserve"> </w:t>
      </w:r>
      <w:r w:rsidRPr="00840DE1">
        <w:t>in this lesson</w:t>
      </w:r>
      <w:r w:rsidR="00BC04A2">
        <w:t>’</w:t>
      </w:r>
      <w:r w:rsidRPr="00840DE1">
        <w:t>s Learning Activity Resources</w:t>
      </w:r>
      <w:r>
        <w:t>.</w:t>
      </w:r>
    </w:p>
    <w:p w14:paraId="60AA2972" w14:textId="77777777" w:rsidR="00537611" w:rsidRDefault="00537611" w:rsidP="00537611">
      <w:pPr>
        <w:pStyle w:val="Heading4"/>
      </w:pPr>
      <w:r>
        <w:t>Activity instructions</w:t>
      </w:r>
    </w:p>
    <w:p w14:paraId="7B04E39C" w14:textId="01B08B5C" w:rsidR="00537611" w:rsidRPr="00537611" w:rsidRDefault="00537611" w:rsidP="00537611">
      <w:r w:rsidRPr="0075576F">
        <w:t>Participate in the teacher-led discussion</w:t>
      </w:r>
      <w:r w:rsidR="00F00F6B">
        <w:t>,</w:t>
      </w:r>
      <w:r w:rsidRPr="0075576F">
        <w:t xml:space="preserve"> and </w:t>
      </w:r>
      <w:r w:rsidR="00F00F6B">
        <w:t xml:space="preserve">then </w:t>
      </w:r>
      <w:r w:rsidRPr="00537611">
        <w:t>apply the styles and color schemes to the chart on your computer.</w:t>
      </w:r>
    </w:p>
    <w:p w14:paraId="059CD8C7" w14:textId="5ACE3B92" w:rsidR="00537611" w:rsidRPr="007E10CC" w:rsidRDefault="00537611" w:rsidP="00537611">
      <w:pPr>
        <w:pStyle w:val="Heading3"/>
      </w:pPr>
      <w:bookmarkStart w:id="267" w:name="_Toc37688287"/>
      <w:r>
        <w:lastRenderedPageBreak/>
        <w:t xml:space="preserve">Try-it: Apply </w:t>
      </w:r>
      <w:r w:rsidR="00BD5B1F">
        <w:t>s</w:t>
      </w:r>
      <w:r>
        <w:t xml:space="preserve">tyles </w:t>
      </w:r>
      <w:r w:rsidR="009968BC">
        <w:t>and</w:t>
      </w:r>
      <w:r>
        <w:t xml:space="preserve"> </w:t>
      </w:r>
      <w:r w:rsidR="00BD5B1F">
        <w:t>c</w:t>
      </w:r>
      <w:r>
        <w:t>olors</w:t>
      </w:r>
      <w:bookmarkEnd w:id="267"/>
    </w:p>
    <w:p w14:paraId="6D34FC91" w14:textId="36B028D0" w:rsidR="00537611" w:rsidRPr="00537611" w:rsidRDefault="00537611" w:rsidP="00537611">
      <w:r w:rsidRPr="00537611">
        <w:rPr>
          <w:noProof/>
        </w:rPr>
        <w:drawing>
          <wp:inline distT="0" distB="0" distL="0" distR="0" wp14:anchorId="34FF62CF" wp14:editId="0740F467">
            <wp:extent cx="300948" cy="300948"/>
            <wp:effectExtent l="0" t="0" r="4445" b="4445"/>
            <wp:docPr id="59"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537611">
        <w:t xml:space="preserve"> In this leveled try-it activity, you</w:t>
      </w:r>
      <w:r w:rsidR="00BC04A2">
        <w:t>’</w:t>
      </w:r>
      <w:r w:rsidRPr="00537611">
        <w:t>ll apply predefined styles and color schemes to charts.</w:t>
      </w:r>
    </w:p>
    <w:p w14:paraId="24CA424F" w14:textId="77777777" w:rsidR="00537611" w:rsidRDefault="00537611" w:rsidP="00537611">
      <w:pPr>
        <w:pStyle w:val="Heading3"/>
      </w:pPr>
      <w:bookmarkStart w:id="268" w:name="_Toc37688288"/>
      <w:r>
        <w:t>Try-it 1</w:t>
      </w:r>
      <w:bookmarkEnd w:id="268"/>
    </w:p>
    <w:p w14:paraId="7E5E9F72" w14:textId="57BB2515" w:rsidR="00537611" w:rsidRPr="00537611" w:rsidRDefault="00537611" w:rsidP="00537611">
      <w:r>
        <w:t xml:space="preserve">In this activity, </w:t>
      </w:r>
      <w:r w:rsidR="00620879">
        <w:t>you</w:t>
      </w:r>
      <w:r w:rsidR="00BC04A2">
        <w:t>’</w:t>
      </w:r>
      <w:r w:rsidR="00620879">
        <w:t>ll</w:t>
      </w:r>
      <w:r>
        <w:t xml:space="preserve"> practice applying a Quick Style </w:t>
      </w:r>
      <w:r w:rsidRPr="00537611">
        <w:t>and a color scheme to a chart.</w:t>
      </w:r>
    </w:p>
    <w:p w14:paraId="0F17D4F3" w14:textId="77777777" w:rsidR="00537611" w:rsidRDefault="00537611" w:rsidP="00537611">
      <w:pPr>
        <w:pStyle w:val="Heading4"/>
      </w:pPr>
      <w:r>
        <w:t>Resources</w:t>
      </w:r>
    </w:p>
    <w:p w14:paraId="20511D8F" w14:textId="0E6D3640" w:rsidR="00537611" w:rsidRPr="00537611" w:rsidRDefault="00620879" w:rsidP="00537611">
      <w:r>
        <w:t xml:space="preserve">You will need the following resource for </w:t>
      </w:r>
      <w:r w:rsidR="00537611">
        <w:t>this try-it:</w:t>
      </w:r>
    </w:p>
    <w:p w14:paraId="62E7C207" w14:textId="77B8D560" w:rsidR="00537611" w:rsidRDefault="00537611" w:rsidP="00537611">
      <w:pPr>
        <w:pStyle w:val="Bulletlevel1"/>
      </w:pPr>
      <w:r w:rsidRPr="00840DE1">
        <w:t xml:space="preserve">Open </w:t>
      </w:r>
      <w:r w:rsidRPr="00A40FC9">
        <w:rPr>
          <w:rStyle w:val="Inlinebold"/>
        </w:rPr>
        <w:t>L5_T2_try1_</w:t>
      </w:r>
      <w:r w:rsidR="00E1729B">
        <w:rPr>
          <w:rStyle w:val="Inlinebold"/>
        </w:rPr>
        <w:t>e</w:t>
      </w:r>
      <w:r w:rsidRPr="00A40FC9">
        <w:rPr>
          <w:rStyle w:val="Inlinebold"/>
        </w:rPr>
        <w:t>nergy_</w:t>
      </w:r>
      <w:r w:rsidR="00E1729B">
        <w:rPr>
          <w:rStyle w:val="Inlinebold"/>
        </w:rPr>
        <w:t>n</w:t>
      </w:r>
      <w:r w:rsidRPr="00A40FC9">
        <w:rPr>
          <w:rStyle w:val="Inlinebold"/>
        </w:rPr>
        <w:t>eeds_</w:t>
      </w:r>
      <w:r w:rsidR="00E1729B">
        <w:rPr>
          <w:rStyle w:val="Inlinebold"/>
        </w:rPr>
        <w:t>m</w:t>
      </w:r>
      <w:r>
        <w:rPr>
          <w:rStyle w:val="Inlinebold"/>
        </w:rPr>
        <w:t>et_starter.xlsx</w:t>
      </w:r>
      <w:r w:rsidRPr="00A40FC9">
        <w:t xml:space="preserve"> </w:t>
      </w:r>
      <w:r w:rsidRPr="00840DE1">
        <w:t>in this lesson</w:t>
      </w:r>
      <w:r w:rsidR="00BC04A2">
        <w:t>’</w:t>
      </w:r>
      <w:r w:rsidRPr="00840DE1">
        <w:t>s Learning Activity Resources</w:t>
      </w:r>
      <w:r>
        <w:t>.</w:t>
      </w:r>
    </w:p>
    <w:p w14:paraId="700B6087" w14:textId="77777777" w:rsidR="00537611" w:rsidRDefault="00537611" w:rsidP="00537611">
      <w:pPr>
        <w:pStyle w:val="Heading4"/>
      </w:pPr>
      <w:r>
        <w:t>Instructions</w:t>
      </w:r>
    </w:p>
    <w:p w14:paraId="7F832103" w14:textId="79D0B2B7" w:rsidR="00537611" w:rsidRPr="00537611" w:rsidRDefault="00537611" w:rsidP="00537611">
      <w:r>
        <w:t xml:space="preserve">The following </w:t>
      </w:r>
      <w:r w:rsidR="00F00F6B">
        <w:t xml:space="preserve">steps </w:t>
      </w:r>
      <w:r>
        <w:t>are the general tasks that you need to perform during this try-it:</w:t>
      </w:r>
    </w:p>
    <w:p w14:paraId="64966799" w14:textId="2B4D9650" w:rsidR="00537611" w:rsidRPr="00537611" w:rsidRDefault="00537611" w:rsidP="00C53F72">
      <w:pPr>
        <w:pStyle w:val="Numberedlist1"/>
        <w:numPr>
          <w:ilvl w:val="0"/>
          <w:numId w:val="56"/>
        </w:numPr>
      </w:pPr>
      <w:r w:rsidRPr="00FD3481">
        <w:t xml:space="preserve">On the </w:t>
      </w:r>
      <w:r w:rsidRPr="00537611">
        <w:rPr>
          <w:rStyle w:val="Inlinebold"/>
        </w:rPr>
        <w:t>Averages</w:t>
      </w:r>
      <w:r w:rsidRPr="00537611">
        <w:t xml:space="preserve"> </w:t>
      </w:r>
      <w:r w:rsidR="00150D0A">
        <w:t>worksheet</w:t>
      </w:r>
      <w:r w:rsidRPr="00537611">
        <w:t>, choose a predefined style and apply it to the 3D pie chart.</w:t>
      </w:r>
    </w:p>
    <w:p w14:paraId="79114DFE" w14:textId="77777777" w:rsidR="00537611" w:rsidRDefault="00537611" w:rsidP="00C53F72">
      <w:pPr>
        <w:pStyle w:val="Numberedlist1"/>
        <w:numPr>
          <w:ilvl w:val="0"/>
          <w:numId w:val="56"/>
        </w:numPr>
      </w:pPr>
      <w:r w:rsidRPr="00FD3481">
        <w:t xml:space="preserve">Choose and apply a predefined color scheme to the </w:t>
      </w:r>
      <w:r>
        <w:t xml:space="preserve">3D pie </w:t>
      </w:r>
      <w:r w:rsidRPr="00FD3481">
        <w:t>chart</w:t>
      </w:r>
      <w:r>
        <w:t>.</w:t>
      </w:r>
    </w:p>
    <w:p w14:paraId="27E9FB51" w14:textId="4634AB50" w:rsidR="00537611" w:rsidRPr="00CB4AF4" w:rsidRDefault="00537611" w:rsidP="00537611">
      <w:pPr>
        <w:pStyle w:val="Heading3"/>
      </w:pPr>
      <w:bookmarkStart w:id="269" w:name="_Toc37688289"/>
      <w:r w:rsidRPr="00CB4AF4">
        <w:t xml:space="preserve">Try-it </w:t>
      </w:r>
      <w:r>
        <w:t>2</w:t>
      </w:r>
      <w:bookmarkEnd w:id="269"/>
    </w:p>
    <w:p w14:paraId="565B1795" w14:textId="61D64A76" w:rsidR="00537611" w:rsidRPr="00537611" w:rsidRDefault="00537611" w:rsidP="00537611">
      <w:r w:rsidRPr="00CB4AF4">
        <w:t xml:space="preserve">In this activity, </w:t>
      </w:r>
      <w:r w:rsidR="00620879">
        <w:t>you</w:t>
      </w:r>
      <w:r w:rsidR="00BC04A2">
        <w:t>’</w:t>
      </w:r>
      <w:r w:rsidR="00620879">
        <w:t>ll</w:t>
      </w:r>
      <w:r w:rsidRPr="00CB4AF4">
        <w:t xml:space="preserve"> practice applying a Quick Style</w:t>
      </w:r>
      <w:r w:rsidRPr="00537611">
        <w:t xml:space="preserve"> and a color scheme to a chart.</w:t>
      </w:r>
    </w:p>
    <w:p w14:paraId="7FA4A211" w14:textId="77777777" w:rsidR="00537611" w:rsidRPr="00CB4AF4" w:rsidRDefault="00537611" w:rsidP="00537611">
      <w:pPr>
        <w:pStyle w:val="Heading4"/>
      </w:pPr>
      <w:r w:rsidRPr="00CB4AF4">
        <w:t>Resources</w:t>
      </w:r>
    </w:p>
    <w:p w14:paraId="69EA5870" w14:textId="7E87C880" w:rsidR="00537611" w:rsidRPr="00537611" w:rsidRDefault="00620879" w:rsidP="00537611">
      <w:r>
        <w:t xml:space="preserve">You will need the following resource for </w:t>
      </w:r>
      <w:r w:rsidR="00537611" w:rsidRPr="00CB4AF4">
        <w:t>this try-it:</w:t>
      </w:r>
    </w:p>
    <w:p w14:paraId="5E4FC10A" w14:textId="3B98F92C" w:rsidR="00537611" w:rsidRPr="00CB4AF4" w:rsidRDefault="00C0702D" w:rsidP="00537611">
      <w:pPr>
        <w:pStyle w:val="Bulletlevel1"/>
      </w:pPr>
      <w:r>
        <w:t>O</w:t>
      </w:r>
      <w:r w:rsidR="00537611">
        <w:t xml:space="preserve">pen </w:t>
      </w:r>
      <w:r w:rsidR="00537611" w:rsidRPr="00E9095C">
        <w:rPr>
          <w:rStyle w:val="Inlinebold"/>
        </w:rPr>
        <w:t>L5_T2_try2_</w:t>
      </w:r>
      <w:r w:rsidR="00E1729B">
        <w:rPr>
          <w:rStyle w:val="Inlinebold"/>
        </w:rPr>
        <w:t>e</w:t>
      </w:r>
      <w:r w:rsidR="00537611" w:rsidRPr="00E9095C">
        <w:rPr>
          <w:rStyle w:val="Inlinebold"/>
        </w:rPr>
        <w:t>nergy_</w:t>
      </w:r>
      <w:r w:rsidR="00E1729B">
        <w:rPr>
          <w:rStyle w:val="Inlinebold"/>
        </w:rPr>
        <w:t>n</w:t>
      </w:r>
      <w:r w:rsidR="00537611" w:rsidRPr="00E9095C">
        <w:rPr>
          <w:rStyle w:val="Inlinebold"/>
        </w:rPr>
        <w:t>eeds_</w:t>
      </w:r>
      <w:r w:rsidR="00E1729B">
        <w:rPr>
          <w:rStyle w:val="Inlinebold"/>
        </w:rPr>
        <w:t>m</w:t>
      </w:r>
      <w:r w:rsidR="00537611">
        <w:rPr>
          <w:rStyle w:val="Inlinebold"/>
        </w:rPr>
        <w:t>et_starter.xlsx</w:t>
      </w:r>
      <w:r w:rsidR="00537611">
        <w:t xml:space="preserve"> </w:t>
      </w:r>
      <w:r w:rsidR="00537611" w:rsidRPr="00CB4AF4">
        <w:t>in this lesson</w:t>
      </w:r>
      <w:r w:rsidR="00BC04A2">
        <w:t>’</w:t>
      </w:r>
      <w:r w:rsidR="00537611" w:rsidRPr="00CB4AF4">
        <w:t>s Learning Activity Resources.</w:t>
      </w:r>
    </w:p>
    <w:p w14:paraId="34AD7C3E" w14:textId="77777777" w:rsidR="00537611" w:rsidRPr="00CB4AF4" w:rsidRDefault="00537611" w:rsidP="00537611">
      <w:pPr>
        <w:pStyle w:val="Heading4"/>
      </w:pPr>
      <w:r w:rsidRPr="00CB4AF4">
        <w:t>Instructions</w:t>
      </w:r>
    </w:p>
    <w:p w14:paraId="7E8427AB" w14:textId="37BCBE97" w:rsidR="00537611" w:rsidRPr="00537611" w:rsidRDefault="00537611" w:rsidP="00537611">
      <w:r w:rsidRPr="00CB4AF4">
        <w:t xml:space="preserve">The following </w:t>
      </w:r>
      <w:r w:rsidR="00F00F6B">
        <w:t xml:space="preserve">steps </w:t>
      </w:r>
      <w:r w:rsidRPr="00CB4AF4">
        <w:t>are the general tasks that you need to perform during this try-it:</w:t>
      </w:r>
    </w:p>
    <w:p w14:paraId="2EF2C076" w14:textId="0FE9415D" w:rsidR="00537611" w:rsidRPr="00537611" w:rsidRDefault="00537611" w:rsidP="00C53F72">
      <w:pPr>
        <w:pStyle w:val="Numberedlist1"/>
        <w:numPr>
          <w:ilvl w:val="0"/>
          <w:numId w:val="57"/>
        </w:numPr>
      </w:pPr>
      <w:r w:rsidRPr="00CB4AF4">
        <w:t xml:space="preserve">On the </w:t>
      </w:r>
      <w:r w:rsidRPr="00537611">
        <w:rPr>
          <w:rStyle w:val="Inlinebold"/>
        </w:rPr>
        <w:t>Monthly</w:t>
      </w:r>
      <w:r w:rsidRPr="00537611">
        <w:t xml:space="preserve"> </w:t>
      </w:r>
      <w:r w:rsidR="00150D0A">
        <w:t>worksheet</w:t>
      </w:r>
      <w:r w:rsidRPr="00537611">
        <w:t xml:space="preserve">, apply </w:t>
      </w:r>
      <w:r w:rsidRPr="00537611">
        <w:rPr>
          <w:rStyle w:val="Inlinebold"/>
        </w:rPr>
        <w:t xml:space="preserve">Style </w:t>
      </w:r>
      <w:r w:rsidR="005E3E86">
        <w:rPr>
          <w:rStyle w:val="Inlinebold"/>
        </w:rPr>
        <w:t>11</w:t>
      </w:r>
      <w:r w:rsidRPr="00537611">
        <w:t xml:space="preserve"> to the line chart.</w:t>
      </w:r>
    </w:p>
    <w:p w14:paraId="31CE33BA" w14:textId="77777777" w:rsidR="00537611" w:rsidRPr="00CB4AF4" w:rsidRDefault="00537611" w:rsidP="00C53F72">
      <w:pPr>
        <w:pStyle w:val="Numberedlist1"/>
        <w:numPr>
          <w:ilvl w:val="0"/>
          <w:numId w:val="57"/>
        </w:numPr>
      </w:pPr>
      <w:r>
        <w:t>A</w:t>
      </w:r>
      <w:r w:rsidRPr="00CB4AF4">
        <w:t xml:space="preserve">pply </w:t>
      </w:r>
      <w:r w:rsidRPr="002F5DF4">
        <w:rPr>
          <w:rStyle w:val="Inlinebold"/>
        </w:rPr>
        <w:t>Monochromatic Palette 2</w:t>
      </w:r>
      <w:r w:rsidRPr="00CB4AF4">
        <w:t xml:space="preserve"> to the </w:t>
      </w:r>
      <w:r>
        <w:t xml:space="preserve">line </w:t>
      </w:r>
      <w:r w:rsidRPr="00CB4AF4">
        <w:t>chart.</w:t>
      </w:r>
    </w:p>
    <w:p w14:paraId="4AE0E11A" w14:textId="77777777" w:rsidR="00EC7004" w:rsidRPr="005616A5" w:rsidRDefault="00EC7004" w:rsidP="005616A5">
      <w:pPr>
        <w:rPr>
          <w:rStyle w:val="Inlinebold"/>
        </w:rPr>
      </w:pPr>
      <w:r>
        <w:br w:type="page"/>
      </w:r>
    </w:p>
    <w:p w14:paraId="4EA33DA3" w14:textId="7FC53074" w:rsidR="00537611" w:rsidRDefault="00537611" w:rsidP="00537611">
      <w:pPr>
        <w:pStyle w:val="Heading2"/>
      </w:pPr>
      <w:bookmarkStart w:id="270" w:name="_Toc37688290"/>
      <w:r>
        <w:lastRenderedPageBreak/>
        <w:t>Wrap</w:t>
      </w:r>
      <w:r w:rsidR="00BC04A2">
        <w:t>-</w:t>
      </w:r>
      <w:r>
        <w:t>up</w:t>
      </w:r>
      <w:bookmarkEnd w:id="270"/>
    </w:p>
    <w:p w14:paraId="67807299" w14:textId="77777777" w:rsidR="00537611" w:rsidRPr="00537611" w:rsidRDefault="00537611" w:rsidP="00537611">
      <w:r>
        <w:t xml:space="preserve">Use these questions to check what you learned in this lesson: </w:t>
      </w:r>
    </w:p>
    <w:p w14:paraId="45B9565C" w14:textId="77777777" w:rsidR="00537611" w:rsidRPr="00537611" w:rsidRDefault="00537611" w:rsidP="00C53F72">
      <w:pPr>
        <w:pStyle w:val="Numberedlist1"/>
        <w:numPr>
          <w:ilvl w:val="0"/>
          <w:numId w:val="58"/>
        </w:numPr>
      </w:pPr>
      <w:r>
        <w:t xml:space="preserve">How can you find the name of a </w:t>
      </w:r>
      <w:r w:rsidRPr="00537611">
        <w:t>predefined chart layout?</w:t>
      </w:r>
    </w:p>
    <w:p w14:paraId="7232EE25" w14:textId="77777777" w:rsidR="00537611" w:rsidRPr="00537611" w:rsidRDefault="00537611" w:rsidP="00537611">
      <w:pPr>
        <w:pStyle w:val="Prompt"/>
      </w:pPr>
      <w:r>
        <w:t xml:space="preserve">Select the correct </w:t>
      </w:r>
      <w:r w:rsidRPr="00537611">
        <w:t>option.</w:t>
      </w:r>
    </w:p>
    <w:p w14:paraId="26E702C5" w14:textId="77777777" w:rsidR="00537611" w:rsidRPr="00537611" w:rsidRDefault="00537611" w:rsidP="00C53F72">
      <w:pPr>
        <w:pStyle w:val="Numberedlist2"/>
        <w:numPr>
          <w:ilvl w:val="0"/>
          <w:numId w:val="59"/>
        </w:numPr>
      </w:pPr>
      <w:r>
        <w:t xml:space="preserve">By opening the </w:t>
      </w:r>
      <w:r w:rsidRPr="00537611">
        <w:rPr>
          <w:rStyle w:val="Inlinebold"/>
        </w:rPr>
        <w:t>Format</w:t>
      </w:r>
      <w:r w:rsidRPr="00537611">
        <w:t xml:space="preserve"> task pane</w:t>
      </w:r>
    </w:p>
    <w:p w14:paraId="076206D4" w14:textId="77777777" w:rsidR="00537611" w:rsidRDefault="00537611" w:rsidP="00C53F72">
      <w:pPr>
        <w:pStyle w:val="Numberedlist2"/>
        <w:numPr>
          <w:ilvl w:val="0"/>
          <w:numId w:val="59"/>
        </w:numPr>
      </w:pPr>
      <w:r>
        <w:t>By viewing the workbook properties</w:t>
      </w:r>
    </w:p>
    <w:p w14:paraId="56AC9C86" w14:textId="77777777" w:rsidR="00537611" w:rsidRDefault="00537611" w:rsidP="00C53F72">
      <w:pPr>
        <w:pStyle w:val="Numberedlist2"/>
        <w:numPr>
          <w:ilvl w:val="0"/>
          <w:numId w:val="59"/>
        </w:numPr>
      </w:pPr>
      <w:r>
        <w:t xml:space="preserve">By opening </w:t>
      </w:r>
      <w:r w:rsidRPr="00C832CB">
        <w:rPr>
          <w:rStyle w:val="Inlinebold"/>
        </w:rPr>
        <w:t>Chart Elements</w:t>
      </w:r>
    </w:p>
    <w:p w14:paraId="36FDB2A6" w14:textId="4D39254D" w:rsidR="00537611" w:rsidRPr="008C4CA7" w:rsidRDefault="00537611" w:rsidP="00C53F72">
      <w:pPr>
        <w:pStyle w:val="Numberedlist2"/>
        <w:numPr>
          <w:ilvl w:val="0"/>
          <w:numId w:val="59"/>
        </w:numPr>
      </w:pPr>
      <w:r>
        <w:t>By hovering over a selection in the gallery</w:t>
      </w:r>
    </w:p>
    <w:p w14:paraId="3DBB4859" w14:textId="6A8C9AC3" w:rsidR="00537611" w:rsidRDefault="00537611" w:rsidP="00537611">
      <w:pPr>
        <w:pStyle w:val="Numberedlist1"/>
      </w:pPr>
      <w:r>
        <w:t xml:space="preserve">A </w:t>
      </w:r>
      <w:sdt>
        <w:sdtPr>
          <w:alias w:val="Question 2"/>
          <w:tag w:val="Question 2"/>
          <w:id w:val="1918819544"/>
          <w:lock w:val="sdtLocked"/>
          <w:placeholder>
            <w:docPart w:val="7711DA266F2F41A5B73731EAE5545A55"/>
          </w:placeholder>
          <w:showingPlcHdr/>
        </w:sdtPr>
        <w:sdtEndPr/>
        <w:sdtContent>
          <w:r w:rsidR="0085144A">
            <w:rPr>
              <w:rStyle w:val="Inlinebold"/>
            </w:rPr>
            <w:t>Select here to enter text.</w:t>
          </w:r>
        </w:sdtContent>
      </w:sdt>
      <w:r>
        <w:t>rearranges chart elements but does not alter their appearance.</w:t>
      </w:r>
    </w:p>
    <w:p w14:paraId="4775097D" w14:textId="77777777" w:rsidR="00537611" w:rsidRDefault="00537611" w:rsidP="00537611">
      <w:pPr>
        <w:pStyle w:val="Numberedlist1"/>
      </w:pPr>
      <w:r>
        <w:t xml:space="preserve">Where can you access </w:t>
      </w:r>
      <w:r w:rsidRPr="004402FD">
        <w:rPr>
          <w:rStyle w:val="Inlinebold"/>
        </w:rPr>
        <w:t>Chart Styles</w:t>
      </w:r>
      <w:r>
        <w:t>?</w:t>
      </w:r>
    </w:p>
    <w:p w14:paraId="6FF9DD18" w14:textId="77777777" w:rsidR="00537611" w:rsidRPr="00537611" w:rsidRDefault="00537611" w:rsidP="00537611">
      <w:pPr>
        <w:pStyle w:val="Prompt"/>
      </w:pPr>
      <w:r>
        <w:t>Select all that apply.</w:t>
      </w:r>
    </w:p>
    <w:p w14:paraId="1BD1AA91" w14:textId="7EC962A7" w:rsidR="00FF733C" w:rsidRPr="00026259" w:rsidRDefault="00FF733C" w:rsidP="00FF733C">
      <w:pPr>
        <w:pStyle w:val="Numberedlist2"/>
        <w:numPr>
          <w:ilvl w:val="0"/>
          <w:numId w:val="60"/>
        </w:numPr>
      </w:pPr>
      <w:r w:rsidRPr="00026259">
        <w:t>As a button to the right of a selected chart</w:t>
      </w:r>
      <w:r>
        <w:t>.</w:t>
      </w:r>
    </w:p>
    <w:p w14:paraId="2B55E0F8" w14:textId="558935B2" w:rsidR="00537611" w:rsidRDefault="00FF733C" w:rsidP="00FF733C">
      <w:pPr>
        <w:pStyle w:val="Numberedlist2"/>
        <w:numPr>
          <w:ilvl w:val="0"/>
          <w:numId w:val="60"/>
        </w:numPr>
      </w:pPr>
      <w:r w:rsidRPr="00026259">
        <w:t xml:space="preserve">On the context menu after </w:t>
      </w:r>
      <w:r>
        <w:t>selecting</w:t>
      </w:r>
      <w:r w:rsidRPr="00026259">
        <w:t xml:space="preserve"> a chart</w:t>
      </w:r>
      <w:r>
        <w:t>.</w:t>
      </w:r>
    </w:p>
    <w:p w14:paraId="18A4668F" w14:textId="75547194" w:rsidR="00537611" w:rsidRPr="00270CCA" w:rsidRDefault="00537611" w:rsidP="00C53F72">
      <w:pPr>
        <w:pStyle w:val="Numberedlist2"/>
        <w:numPr>
          <w:ilvl w:val="0"/>
          <w:numId w:val="60"/>
        </w:numPr>
      </w:pPr>
      <w:r>
        <w:t xml:space="preserve">In the </w:t>
      </w:r>
      <w:r w:rsidRPr="00AF08EB">
        <w:rPr>
          <w:rStyle w:val="Inlinebold"/>
        </w:rPr>
        <w:t>Data</w:t>
      </w:r>
      <w:r>
        <w:t xml:space="preserve"> tab of the </w:t>
      </w:r>
      <w:r w:rsidR="00BC04A2" w:rsidRPr="00EC7004">
        <w:t>r</w:t>
      </w:r>
      <w:r w:rsidRPr="00EC7004">
        <w:t>ibbon</w:t>
      </w:r>
    </w:p>
    <w:p w14:paraId="75FF34F7" w14:textId="7569AD86" w:rsidR="00537611" w:rsidRDefault="00537611" w:rsidP="00C53F72">
      <w:pPr>
        <w:pStyle w:val="Numberedlist2"/>
        <w:numPr>
          <w:ilvl w:val="0"/>
          <w:numId w:val="60"/>
        </w:numPr>
      </w:pPr>
      <w:r w:rsidRPr="004F7E32">
        <w:t xml:space="preserve">In the </w:t>
      </w:r>
      <w:r w:rsidRPr="004F7E32">
        <w:rPr>
          <w:rStyle w:val="Inlinebold"/>
        </w:rPr>
        <w:t xml:space="preserve">Chart Tools </w:t>
      </w:r>
      <w:r>
        <w:rPr>
          <w:rStyle w:val="Inlinebold"/>
        </w:rPr>
        <w:t>Format</w:t>
      </w:r>
      <w:r w:rsidRPr="004F7E32">
        <w:t xml:space="preserve"> tab in the </w:t>
      </w:r>
      <w:r w:rsidR="00BC04A2" w:rsidRPr="00EC7004">
        <w:t>r</w:t>
      </w:r>
      <w:r w:rsidRPr="00EC7004">
        <w:t>ibbon</w:t>
      </w:r>
    </w:p>
    <w:p w14:paraId="5A9FF0B3" w14:textId="7535217E" w:rsidR="00A12486" w:rsidRDefault="00537611" w:rsidP="00C53F72">
      <w:pPr>
        <w:pStyle w:val="Numberedlist2"/>
        <w:numPr>
          <w:ilvl w:val="0"/>
          <w:numId w:val="60"/>
        </w:numPr>
      </w:pPr>
      <w:r>
        <w:t xml:space="preserve">In the </w:t>
      </w:r>
      <w:r w:rsidRPr="00AF08EB">
        <w:rPr>
          <w:rStyle w:val="Inlinebold"/>
        </w:rPr>
        <w:t>Chart Tools Design</w:t>
      </w:r>
      <w:r>
        <w:t xml:space="preserve"> tab in the </w:t>
      </w:r>
      <w:r w:rsidR="00BC04A2" w:rsidRPr="00EC7004">
        <w:t>r</w:t>
      </w:r>
      <w:r w:rsidRPr="00EC7004">
        <w:t>ibbon</w:t>
      </w:r>
    </w:p>
    <w:p w14:paraId="0F2A1B31" w14:textId="77777777" w:rsidR="00BC04A2" w:rsidRPr="00BC04A2" w:rsidRDefault="00BC04A2" w:rsidP="005616A5">
      <w:r>
        <w:br w:type="page"/>
      </w:r>
    </w:p>
    <w:p w14:paraId="44E1DE5D" w14:textId="1252D7B6" w:rsidR="00537611" w:rsidRDefault="00537611" w:rsidP="00537611">
      <w:pPr>
        <w:pStyle w:val="Heading1"/>
      </w:pPr>
      <w:bookmarkStart w:id="271" w:name="_Toc37688291"/>
      <w:r>
        <w:lastRenderedPageBreak/>
        <w:t xml:space="preserve">Lesson 6: </w:t>
      </w:r>
      <w:r w:rsidR="009968BC">
        <w:t>Understanding s</w:t>
      </w:r>
      <w:r>
        <w:t>parklines</w:t>
      </w:r>
      <w:bookmarkEnd w:id="271"/>
    </w:p>
    <w:p w14:paraId="281C7FBC" w14:textId="77777777" w:rsidR="00537611" w:rsidRPr="005B6C37" w:rsidRDefault="00537611" w:rsidP="00537611">
      <w:pPr>
        <w:pStyle w:val="Heading2"/>
      </w:pPr>
      <w:bookmarkStart w:id="272" w:name="_Toc37688292"/>
      <w:r w:rsidRPr="005B6C37">
        <w:t>Overview</w:t>
      </w:r>
      <w:bookmarkEnd w:id="272"/>
    </w:p>
    <w:p w14:paraId="685D22FD" w14:textId="352A2B8D" w:rsidR="00537611" w:rsidRPr="00537611" w:rsidRDefault="00537611" w:rsidP="00537611">
      <w:r>
        <w:t xml:space="preserve">In this lesson, </w:t>
      </w:r>
      <w:r w:rsidR="00620879">
        <w:t>you</w:t>
      </w:r>
      <w:r w:rsidR="00BC04A2">
        <w:t>’</w:t>
      </w:r>
      <w:r w:rsidR="00620879">
        <w:t>ll</w:t>
      </w:r>
      <w:r>
        <w:t xml:space="preserve"> learn </w:t>
      </w:r>
      <w:r w:rsidRPr="00537611">
        <w:t>how to insert sparklines to give a visual representation of a trend in your data. You</w:t>
      </w:r>
      <w:r w:rsidR="00BC04A2">
        <w:t>’</w:t>
      </w:r>
      <w:r w:rsidRPr="00537611">
        <w:t xml:space="preserve">ll also explore the different chart types available as sparklines, and </w:t>
      </w:r>
      <w:r w:rsidR="00620879">
        <w:t>you</w:t>
      </w:r>
      <w:r w:rsidR="00BC04A2">
        <w:t>’</w:t>
      </w:r>
      <w:r w:rsidR="00620879">
        <w:t>ll</w:t>
      </w:r>
      <w:r w:rsidRPr="00537611">
        <w:t xml:space="preserve"> learn how to modify the format of a sparkline.</w:t>
      </w:r>
    </w:p>
    <w:p w14:paraId="58143FFE" w14:textId="1502184F" w:rsidR="00537611" w:rsidRDefault="00537611" w:rsidP="00537611">
      <w:pPr>
        <w:pStyle w:val="Heading2"/>
      </w:pPr>
      <w:bookmarkStart w:id="273" w:name="_Toc37688293"/>
      <w:r>
        <w:t>Warm</w:t>
      </w:r>
      <w:r w:rsidR="00BC04A2">
        <w:t>-</w:t>
      </w:r>
      <w:r>
        <w:t>up</w:t>
      </w:r>
      <w:bookmarkEnd w:id="273"/>
    </w:p>
    <w:p w14:paraId="1BE7C553" w14:textId="7536B87C" w:rsidR="00537611" w:rsidRPr="00537611" w:rsidRDefault="00537611" w:rsidP="00537611">
      <w:r>
        <w:t>Use these questions to find out what you already know about this lesson</w:t>
      </w:r>
      <w:r w:rsidR="00BC04A2">
        <w:t>’</w:t>
      </w:r>
      <w:r>
        <w:t>s topics:</w:t>
      </w:r>
    </w:p>
    <w:p w14:paraId="2589B0A9" w14:textId="77777777" w:rsidR="00537611" w:rsidRPr="00537611" w:rsidRDefault="00537611" w:rsidP="00C53F72">
      <w:pPr>
        <w:pStyle w:val="Numberedlist1"/>
        <w:numPr>
          <w:ilvl w:val="0"/>
          <w:numId w:val="63"/>
        </w:numPr>
      </w:pPr>
      <w:r>
        <w:t xml:space="preserve">What are the different chart </w:t>
      </w:r>
      <w:r w:rsidRPr="00537611">
        <w:t>types for sparklines?</w:t>
      </w:r>
    </w:p>
    <w:p w14:paraId="2E4AFD04" w14:textId="77777777" w:rsidR="00537611" w:rsidRPr="00537611" w:rsidRDefault="00537611" w:rsidP="00537611">
      <w:pPr>
        <w:pStyle w:val="Prompt"/>
      </w:pPr>
      <w:r>
        <w:t xml:space="preserve">Select </w:t>
      </w:r>
      <w:r w:rsidRPr="00537611">
        <w:t>all that apply.</w:t>
      </w:r>
    </w:p>
    <w:p w14:paraId="0DD95015" w14:textId="77777777" w:rsidR="00537611" w:rsidRPr="00537611" w:rsidRDefault="00537611" w:rsidP="00C53F72">
      <w:pPr>
        <w:pStyle w:val="Numberedlist2"/>
        <w:numPr>
          <w:ilvl w:val="0"/>
          <w:numId w:val="61"/>
        </w:numPr>
      </w:pPr>
      <w:r>
        <w:t>Bar</w:t>
      </w:r>
    </w:p>
    <w:p w14:paraId="64E1EFFF" w14:textId="5D61D182" w:rsidR="00537611" w:rsidRPr="00537611" w:rsidRDefault="00537611" w:rsidP="00C53F72">
      <w:pPr>
        <w:pStyle w:val="Numberedlist2"/>
        <w:numPr>
          <w:ilvl w:val="0"/>
          <w:numId w:val="61"/>
        </w:numPr>
      </w:pPr>
      <w:r>
        <w:t>Column</w:t>
      </w:r>
    </w:p>
    <w:p w14:paraId="4AC0F695" w14:textId="0CAF5699" w:rsidR="00537611" w:rsidRDefault="00537611" w:rsidP="00C53F72">
      <w:pPr>
        <w:pStyle w:val="Numberedlist2"/>
        <w:numPr>
          <w:ilvl w:val="0"/>
          <w:numId w:val="61"/>
        </w:numPr>
      </w:pPr>
      <w:r>
        <w:t>Line</w:t>
      </w:r>
    </w:p>
    <w:p w14:paraId="67C09003" w14:textId="77777777" w:rsidR="00537611" w:rsidRDefault="00537611" w:rsidP="00C53F72">
      <w:pPr>
        <w:pStyle w:val="Numberedlist2"/>
        <w:numPr>
          <w:ilvl w:val="0"/>
          <w:numId w:val="61"/>
        </w:numPr>
      </w:pPr>
      <w:r>
        <w:t>Pie</w:t>
      </w:r>
    </w:p>
    <w:p w14:paraId="6161B3C8" w14:textId="3D99F46A" w:rsidR="00537611" w:rsidRDefault="00537611" w:rsidP="00C53F72">
      <w:pPr>
        <w:pStyle w:val="Numberedlist2"/>
        <w:numPr>
          <w:ilvl w:val="0"/>
          <w:numId w:val="61"/>
        </w:numPr>
      </w:pPr>
      <w:r>
        <w:t>Win/Loss</w:t>
      </w:r>
    </w:p>
    <w:p w14:paraId="7C3AE0AF" w14:textId="76C880E1" w:rsidR="00537611" w:rsidRPr="006656D0" w:rsidRDefault="00537611" w:rsidP="00537611">
      <w:pPr>
        <w:pStyle w:val="Numberedlist1"/>
      </w:pPr>
      <w:r>
        <w:t xml:space="preserve">Sparklines are often used to emphasize a(n) </w:t>
      </w:r>
      <w:sdt>
        <w:sdtPr>
          <w:alias w:val="Question 2"/>
          <w:tag w:val="Question 2"/>
          <w:id w:val="79489173"/>
          <w:lock w:val="sdtLocked"/>
          <w:placeholder>
            <w:docPart w:val="43CD4EC37A7748608AFCEEEAC626EA4D"/>
          </w:placeholder>
          <w:showingPlcHdr/>
        </w:sdtPr>
        <w:sdtEndPr/>
        <w:sdtContent>
          <w:r w:rsidR="0085144A">
            <w:rPr>
              <w:rStyle w:val="Inlinebold"/>
            </w:rPr>
            <w:t>Select here to enter text.</w:t>
          </w:r>
        </w:sdtContent>
      </w:sdt>
      <w:r>
        <w:t>in a data series.</w:t>
      </w:r>
    </w:p>
    <w:p w14:paraId="6DC4CA3D" w14:textId="379E1622" w:rsidR="00537611" w:rsidRDefault="00537611" w:rsidP="00537611">
      <w:pPr>
        <w:pStyle w:val="Numberedlist1"/>
      </w:pPr>
      <w:r>
        <w:t xml:space="preserve">Which of the following </w:t>
      </w:r>
      <w:r w:rsidR="00F34AE8">
        <w:t xml:space="preserve">options </w:t>
      </w:r>
      <w:r>
        <w:t xml:space="preserve">can </w:t>
      </w:r>
      <w:r w:rsidR="00F34AE8">
        <w:t>you</w:t>
      </w:r>
      <w:r>
        <w:t xml:space="preserve"> use to emphasize data points on a sparkline?</w:t>
      </w:r>
    </w:p>
    <w:p w14:paraId="318F865D" w14:textId="77777777" w:rsidR="00537611" w:rsidRPr="00537611" w:rsidRDefault="00537611" w:rsidP="00537611">
      <w:pPr>
        <w:pStyle w:val="Prompt"/>
      </w:pPr>
      <w:r>
        <w:t>Select the correct option.</w:t>
      </w:r>
    </w:p>
    <w:p w14:paraId="6A226F88" w14:textId="77777777" w:rsidR="00537611" w:rsidRPr="00537611" w:rsidRDefault="00537611" w:rsidP="00C53F72">
      <w:pPr>
        <w:pStyle w:val="Numberedlist2"/>
        <w:numPr>
          <w:ilvl w:val="0"/>
          <w:numId w:val="62"/>
        </w:numPr>
      </w:pPr>
      <w:r>
        <w:t>Data labels</w:t>
      </w:r>
    </w:p>
    <w:p w14:paraId="461D94C4" w14:textId="77777777" w:rsidR="00537611" w:rsidRDefault="00537611" w:rsidP="00C53F72">
      <w:pPr>
        <w:pStyle w:val="Numberedlist2"/>
        <w:numPr>
          <w:ilvl w:val="0"/>
          <w:numId w:val="62"/>
        </w:numPr>
      </w:pPr>
      <w:r>
        <w:t>Markers</w:t>
      </w:r>
    </w:p>
    <w:p w14:paraId="77E0ED4E" w14:textId="77777777" w:rsidR="00537611" w:rsidRDefault="00537611" w:rsidP="00C53F72">
      <w:pPr>
        <w:pStyle w:val="Numberedlist2"/>
        <w:numPr>
          <w:ilvl w:val="0"/>
          <w:numId w:val="62"/>
        </w:numPr>
      </w:pPr>
      <w:r>
        <w:t>Callouts</w:t>
      </w:r>
    </w:p>
    <w:p w14:paraId="0AFCBBD4" w14:textId="77777777" w:rsidR="00537611" w:rsidRPr="008C4CA7" w:rsidRDefault="00537611" w:rsidP="00C53F72">
      <w:pPr>
        <w:pStyle w:val="Numberedlist2"/>
        <w:numPr>
          <w:ilvl w:val="0"/>
          <w:numId w:val="62"/>
        </w:numPr>
      </w:pPr>
      <w:r>
        <w:t>Gridlines</w:t>
      </w:r>
    </w:p>
    <w:p w14:paraId="1CBE7C79" w14:textId="1A23DA8C" w:rsidR="00537611" w:rsidRDefault="00537611" w:rsidP="00537611">
      <w:pPr>
        <w:pStyle w:val="Numberedlist1"/>
      </w:pPr>
      <w:r>
        <w:t xml:space="preserve">Use a predefined </w:t>
      </w:r>
      <w:sdt>
        <w:sdtPr>
          <w:alias w:val="Question 4"/>
          <w:tag w:val="Question 4"/>
          <w:id w:val="-1791660712"/>
          <w:lock w:val="sdtLocked"/>
          <w:placeholder>
            <w:docPart w:val="A3ECE36923C04A27872573AFA1EC3228"/>
          </w:placeholder>
        </w:sdtPr>
        <w:sdtEndPr/>
        <w:sdtContent>
          <w:r w:rsidR="0085144A">
            <w:rPr>
              <w:rStyle w:val="Inlinebold"/>
            </w:rPr>
            <w:t>Select here to enter text.</w:t>
          </w:r>
        </w:sdtContent>
      </w:sdt>
      <w:r>
        <w:t>to quickly modify settings related to the appearance of sparklines</w:t>
      </w:r>
      <w:r w:rsidR="00BC04A2">
        <w:t>.</w:t>
      </w:r>
    </w:p>
    <w:p w14:paraId="52B9FA3C" w14:textId="1C13BFF7" w:rsidR="00537611" w:rsidRPr="00537611" w:rsidRDefault="00537611" w:rsidP="00537611">
      <w:pPr>
        <w:pStyle w:val="Prompt"/>
      </w:pPr>
    </w:p>
    <w:p w14:paraId="43C1A630" w14:textId="433BDB02" w:rsidR="00537611" w:rsidRDefault="00537611" w:rsidP="00537611">
      <w:pPr>
        <w:pStyle w:val="Heading2"/>
      </w:pPr>
      <w:bookmarkStart w:id="274" w:name="_Toc37688294"/>
      <w:r>
        <w:lastRenderedPageBreak/>
        <w:t xml:space="preserve">Topic 1: Insert </w:t>
      </w:r>
      <w:r w:rsidR="00BD5B1F">
        <w:t>s</w:t>
      </w:r>
      <w:r>
        <w:t>parklines</w:t>
      </w:r>
      <w:bookmarkEnd w:id="274"/>
    </w:p>
    <w:p w14:paraId="771169D5" w14:textId="58516677" w:rsidR="00537611" w:rsidRPr="00537611" w:rsidRDefault="00537611" w:rsidP="00537611">
      <w:r w:rsidRPr="00537611">
        <w:rPr>
          <w:noProof/>
        </w:rPr>
        <w:drawing>
          <wp:inline distT="0" distB="0" distL="0" distR="0" wp14:anchorId="427D8BBD" wp14:editId="61ECBC41">
            <wp:extent cx="302554" cy="365587"/>
            <wp:effectExtent l="0" t="0" r="2540" b="0"/>
            <wp:docPr id="1490664165" name="Picture 14906641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537611">
        <w:t xml:space="preserve"> Charts provide a valuable tool for displaying data in a large, easy-to-read format</w:t>
      </w:r>
      <w:r w:rsidR="00426BA9">
        <w:t>,</w:t>
      </w:r>
      <w:r w:rsidRPr="00537611">
        <w:t xml:space="preserve"> </w:t>
      </w:r>
      <w:r w:rsidR="00426BA9">
        <w:t>which</w:t>
      </w:r>
      <w:r w:rsidRPr="00537611">
        <w:t xml:space="preserve"> can present a great deal of information. However, a chart does take up a large space on a worksheet, and there are times when </w:t>
      </w:r>
      <w:r w:rsidR="00620879">
        <w:t>you</w:t>
      </w:r>
      <w:r w:rsidR="00BC04A2">
        <w:t>’</w:t>
      </w:r>
      <w:r w:rsidR="00620879">
        <w:t>ll</w:t>
      </w:r>
      <w:r w:rsidRPr="00537611">
        <w:t xml:space="preserve"> just want a simple, clear indication of one aspect of your data. </w:t>
      </w:r>
      <w:r w:rsidR="009C7E25">
        <w:t>Excel</w:t>
      </w:r>
      <w:r w:rsidRPr="00537611">
        <w:t xml:space="preserve"> allows you to add a sparkline, which is a small visualization of data</w:t>
      </w:r>
      <w:r w:rsidR="00426BA9">
        <w:t>—</w:t>
      </w:r>
      <w:r w:rsidRPr="00537611">
        <w:t xml:space="preserve">so small, in fact, that it fits in a single cell! Sparklines are most useful when they are used to </w:t>
      </w:r>
      <w:r w:rsidR="00426BA9">
        <w:t>demonstrate</w:t>
      </w:r>
      <w:r w:rsidRPr="00537611">
        <w:t xml:space="preserve"> a trend in your data</w:t>
      </w:r>
      <w:r w:rsidR="00426BA9">
        <w:t>,</w:t>
      </w:r>
      <w:r w:rsidRPr="00537611">
        <w:t xml:space="preserve"> and work best when placed near the data they represent.</w:t>
      </w:r>
    </w:p>
    <w:p w14:paraId="72160DE2" w14:textId="60C2EE88" w:rsidR="00537611" w:rsidRPr="00537611" w:rsidRDefault="00537611" w:rsidP="00537611">
      <w:r>
        <w:t xml:space="preserve">Imagine tracking your grades </w:t>
      </w:r>
      <w:r w:rsidRPr="00537611">
        <w:t xml:space="preserve">each week </w:t>
      </w:r>
      <w:r w:rsidR="00426BA9">
        <w:t>for</w:t>
      </w:r>
      <w:r w:rsidRPr="00537611">
        <w:t xml:space="preserve"> each of your classes. Each course could fill a </w:t>
      </w:r>
      <w:r w:rsidR="00426BA9">
        <w:t>r</w:t>
      </w:r>
      <w:r w:rsidRPr="00537611">
        <w:t xml:space="preserve">ow, with a </w:t>
      </w:r>
      <w:r w:rsidR="00426BA9">
        <w:t>c</w:t>
      </w:r>
      <w:r w:rsidRPr="00537611">
        <w:t xml:space="preserve">olumn for each week. Sparklines would be a great way to </w:t>
      </w:r>
      <w:r w:rsidR="00426BA9">
        <w:t>display</w:t>
      </w:r>
      <w:r w:rsidRPr="00537611">
        <w:t xml:space="preserve"> how your grade is trending over the weeks in each course. With just a glance, you could </w:t>
      </w:r>
      <w:r w:rsidR="0039376C">
        <w:t>find</w:t>
      </w:r>
      <w:r w:rsidRPr="00537611">
        <w:t xml:space="preserve"> which grades are improving and which classes need more attention.</w:t>
      </w:r>
    </w:p>
    <w:p w14:paraId="531F7A88" w14:textId="69A8F63A" w:rsidR="00537611" w:rsidRDefault="00537611" w:rsidP="00537611">
      <w:r>
        <w:t>To insert a sparklin</w:t>
      </w:r>
      <w:r w:rsidRPr="00537611">
        <w:t xml:space="preserve">e, select an empty cell near the data you want to represent. </w:t>
      </w:r>
      <w:bookmarkStart w:id="275" w:name="_Hlk24715888"/>
      <w:r w:rsidRPr="00537611">
        <w:t xml:space="preserve">On the </w:t>
      </w:r>
      <w:r w:rsidR="00BC04A2" w:rsidRPr="00EC7004">
        <w:t>r</w:t>
      </w:r>
      <w:r w:rsidRPr="00EC7004">
        <w:t>ibbon</w:t>
      </w:r>
      <w:r w:rsidRPr="00537611">
        <w:t xml:space="preserve">, select the </w:t>
      </w:r>
      <w:r w:rsidRPr="00537611">
        <w:rPr>
          <w:rStyle w:val="Inlinebold"/>
        </w:rPr>
        <w:t>Insert</w:t>
      </w:r>
      <w:r w:rsidRPr="00537611">
        <w:t xml:space="preserve"> tab, </w:t>
      </w:r>
      <w:r w:rsidR="00244915">
        <w:t xml:space="preserve">and then </w:t>
      </w:r>
      <w:r w:rsidRPr="00537611">
        <w:t xml:space="preserve">in the </w:t>
      </w:r>
      <w:r w:rsidRPr="00537611">
        <w:rPr>
          <w:rStyle w:val="Inlinebold"/>
        </w:rPr>
        <w:t>Sparklines</w:t>
      </w:r>
      <w:r w:rsidRPr="00537611">
        <w:t xml:space="preserve"> group, select </w:t>
      </w:r>
      <w:bookmarkEnd w:id="275"/>
      <w:r w:rsidRPr="00537611">
        <w:t xml:space="preserve">the type of sparkline you want: </w:t>
      </w:r>
      <w:r w:rsidRPr="00537611">
        <w:rPr>
          <w:rStyle w:val="Inlinebold"/>
        </w:rPr>
        <w:t>Line</w:t>
      </w:r>
      <w:r w:rsidRPr="00537611">
        <w:t xml:space="preserve">, </w:t>
      </w:r>
      <w:r w:rsidRPr="00537611">
        <w:rPr>
          <w:rStyle w:val="Inlinebold"/>
        </w:rPr>
        <w:t>Column</w:t>
      </w:r>
      <w:r w:rsidRPr="00537611">
        <w:t xml:space="preserve">, or </w:t>
      </w:r>
      <w:r w:rsidRPr="00537611">
        <w:rPr>
          <w:rStyle w:val="Inlinebold"/>
        </w:rPr>
        <w:t>Win/Loss</w:t>
      </w:r>
      <w:r w:rsidR="00426BA9">
        <w:t>,</w:t>
      </w:r>
      <w:r w:rsidRPr="00537611">
        <w:t xml:space="preserve"> </w:t>
      </w:r>
      <w:r w:rsidR="00426BA9">
        <w:t>as in t</w:t>
      </w:r>
      <w:r w:rsidRPr="00537611">
        <w:t>he following screenshot</w:t>
      </w:r>
      <w:r w:rsidR="00426BA9">
        <w:t>.</w:t>
      </w:r>
    </w:p>
    <w:p w14:paraId="7DF4FB78" w14:textId="04ACA33F" w:rsidR="00EE464E" w:rsidRPr="00537611" w:rsidRDefault="00EE464E" w:rsidP="00537611">
      <w:r>
        <w:rPr>
          <w:noProof/>
        </w:rPr>
        <w:drawing>
          <wp:inline distT="0" distB="0" distL="0" distR="0" wp14:anchorId="6D1D8701" wp14:editId="38921805">
            <wp:extent cx="962025" cy="1009650"/>
            <wp:effectExtent l="19050" t="19050" r="28575" b="19050"/>
            <wp:docPr id="69" name="Picture 69" descr="Screenshot of the Sparkline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62025" cy="1009650"/>
                    </a:xfrm>
                    <a:prstGeom prst="rect">
                      <a:avLst/>
                    </a:prstGeom>
                    <a:noFill/>
                    <a:ln w="12700">
                      <a:solidFill>
                        <a:schemeClr val="tx1"/>
                      </a:solidFill>
                    </a:ln>
                  </pic:spPr>
                </pic:pic>
              </a:graphicData>
            </a:graphic>
          </wp:inline>
        </w:drawing>
      </w:r>
    </w:p>
    <w:p w14:paraId="6BECF8F8" w14:textId="3DC7ABA7"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32</w:t>
      </w:r>
      <w:r w:rsidRPr="00537611">
        <w:fldChar w:fldCharType="end"/>
      </w:r>
      <w:r w:rsidRPr="00537611">
        <w:t xml:space="preserve">: The </w:t>
      </w:r>
      <w:r w:rsidRPr="00426BA9">
        <w:rPr>
          <w:rStyle w:val="Inlinebold"/>
        </w:rPr>
        <w:t>Sparklines</w:t>
      </w:r>
      <w:r w:rsidRPr="00537611">
        <w:t xml:space="preserve"> group</w:t>
      </w:r>
    </w:p>
    <w:p w14:paraId="7D183C4C" w14:textId="0A8FFDDE" w:rsidR="00537611" w:rsidRPr="00537611" w:rsidRDefault="00537611" w:rsidP="00537611">
      <w:r>
        <w:t xml:space="preserve">The </w:t>
      </w:r>
      <w:r w:rsidRPr="00537611">
        <w:rPr>
          <w:rStyle w:val="Inlinebold"/>
        </w:rPr>
        <w:t>Create Sparklines</w:t>
      </w:r>
      <w:r w:rsidRPr="00537611">
        <w:t xml:space="preserve"> dialog box prompts you for the information to create the sparkline. In the </w:t>
      </w:r>
      <w:r w:rsidRPr="00537611">
        <w:rPr>
          <w:rStyle w:val="Inlinebold"/>
        </w:rPr>
        <w:t>Data Range</w:t>
      </w:r>
      <w:r w:rsidRPr="00537611">
        <w:t xml:space="preserve"> box, enter the range of cells with data for the sparkline. The </w:t>
      </w:r>
      <w:r w:rsidRPr="00537611">
        <w:rPr>
          <w:rStyle w:val="Inlinebold"/>
        </w:rPr>
        <w:t>Location Range</w:t>
      </w:r>
      <w:r w:rsidRPr="00537611">
        <w:t xml:space="preserve"> specifies the cell or cells in which the sparklines will be </w:t>
      </w:r>
      <w:proofErr w:type="gramStart"/>
      <w:r w:rsidRPr="00537611">
        <w:t>placed</w:t>
      </w:r>
      <w:r w:rsidR="0002051A">
        <w:t>,</w:t>
      </w:r>
      <w:r w:rsidRPr="00537611">
        <w:t xml:space="preserve"> and</w:t>
      </w:r>
      <w:proofErr w:type="gramEnd"/>
      <w:r w:rsidRPr="00537611">
        <w:t xml:space="preserve"> will already be populated with the cell you selected. </w:t>
      </w:r>
      <w:r w:rsidR="00AA54B0">
        <w:t>After</w:t>
      </w:r>
      <w:r w:rsidRPr="00537611">
        <w:t xml:space="preserve"> the </w:t>
      </w:r>
      <w:r w:rsidRPr="0002051A">
        <w:rPr>
          <w:rStyle w:val="Inlinebold"/>
        </w:rPr>
        <w:t>Data Range</w:t>
      </w:r>
      <w:r w:rsidRPr="00537611">
        <w:t xml:space="preserve"> box is selected, you can either enter the cell range or you can select the desired cell range in the worksheet. The following screenshot depicts the </w:t>
      </w:r>
      <w:r w:rsidRPr="00537611">
        <w:rPr>
          <w:rStyle w:val="Inlinebold"/>
        </w:rPr>
        <w:t>Create Sparklines</w:t>
      </w:r>
      <w:r w:rsidRPr="00537611">
        <w:t xml:space="preserve"> dialog box next to a selected range of data</w:t>
      </w:r>
      <w:r w:rsidR="00C138B3">
        <w:t>.</w:t>
      </w:r>
    </w:p>
    <w:p w14:paraId="25CE39B4" w14:textId="77777777" w:rsidR="00537611" w:rsidRPr="00537611" w:rsidRDefault="00537611" w:rsidP="00537611">
      <w:r w:rsidRPr="00537611">
        <w:rPr>
          <w:noProof/>
        </w:rPr>
        <w:lastRenderedPageBreak/>
        <w:drawing>
          <wp:inline distT="0" distB="0" distL="0" distR="0" wp14:anchorId="155A6132" wp14:editId="474F73BC">
            <wp:extent cx="5939155" cy="2033905"/>
            <wp:effectExtent l="19050" t="19050" r="23495" b="23495"/>
            <wp:docPr id="1095928898" name="Picture 1095928898" descr="Screenshot of the Create Sparklines dialog box next to a selected range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9155" cy="2033905"/>
                    </a:xfrm>
                    <a:prstGeom prst="rect">
                      <a:avLst/>
                    </a:prstGeom>
                    <a:noFill/>
                    <a:ln w="12700">
                      <a:solidFill>
                        <a:schemeClr val="tx1"/>
                      </a:solidFill>
                    </a:ln>
                  </pic:spPr>
                </pic:pic>
              </a:graphicData>
            </a:graphic>
          </wp:inline>
        </w:drawing>
      </w:r>
    </w:p>
    <w:p w14:paraId="73887F3C" w14:textId="71F1CD14"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33</w:t>
      </w:r>
      <w:r w:rsidRPr="00537611">
        <w:fldChar w:fldCharType="end"/>
      </w:r>
      <w:r w:rsidRPr="00537611">
        <w:t xml:space="preserve">: The </w:t>
      </w:r>
      <w:r w:rsidRPr="00BC04A2">
        <w:rPr>
          <w:rStyle w:val="Inlinebold"/>
        </w:rPr>
        <w:t>Create Sparklines</w:t>
      </w:r>
      <w:r w:rsidRPr="00537611">
        <w:t xml:space="preserve"> dialog box next to a selected range of data</w:t>
      </w:r>
    </w:p>
    <w:p w14:paraId="568620A0" w14:textId="7E96A348" w:rsidR="00537611" w:rsidRPr="00537611" w:rsidRDefault="00537611" w:rsidP="00537611">
      <w:r>
        <w:t xml:space="preserve">If you </w:t>
      </w:r>
      <w:r w:rsidRPr="00537611">
        <w:t xml:space="preserve">want sparklines for additional rows of data, </w:t>
      </w:r>
      <w:r w:rsidR="0002051A">
        <w:t xml:space="preserve">you can </w:t>
      </w:r>
      <w:r w:rsidR="00BD497F">
        <w:t xml:space="preserve">select and </w:t>
      </w:r>
      <w:r w:rsidRPr="00537611">
        <w:t>drag the autofill handle to the additional rows.</w:t>
      </w:r>
      <w:r w:rsidR="00B90ADC">
        <w:t xml:space="preserve"> Alternatively, </w:t>
      </w:r>
      <w:r w:rsidR="0002051A">
        <w:t xml:space="preserve">you can </w:t>
      </w:r>
      <w:r w:rsidR="00B90ADC">
        <w:t xml:space="preserve">select the sparkline plus the additional cells and press </w:t>
      </w:r>
      <w:r w:rsidR="00B90ADC" w:rsidRPr="00BC04A2">
        <w:t>Ctrl+D</w:t>
      </w:r>
      <w:r w:rsidR="00B90ADC">
        <w:t xml:space="preserve"> to fill the </w:t>
      </w:r>
      <w:r w:rsidR="0002051A">
        <w:t xml:space="preserve">other </w:t>
      </w:r>
      <w:r w:rsidR="00B90ADC">
        <w:t>sparklines.</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1703"/>
        <w:gridCol w:w="327"/>
        <w:gridCol w:w="7330"/>
      </w:tblGrid>
      <w:tr w:rsidR="00537611" w14:paraId="40966B00" w14:textId="77777777" w:rsidTr="00163F71">
        <w:tc>
          <w:tcPr>
            <w:tcW w:w="2030" w:type="dxa"/>
            <w:gridSpan w:val="2"/>
          </w:tcPr>
          <w:p w14:paraId="729E6F77" w14:textId="77777777" w:rsidR="00537611" w:rsidRPr="00537611" w:rsidRDefault="00537611" w:rsidP="00537611">
            <w:r w:rsidRPr="00537611">
              <w:rPr>
                <w:noProof/>
              </w:rPr>
              <w:drawing>
                <wp:inline distT="0" distB="0" distL="0" distR="0" wp14:anchorId="4E17D275" wp14:editId="28A4D6E0">
                  <wp:extent cx="969749" cy="1750587"/>
                  <wp:effectExtent l="0" t="0" r="1905" b="2540"/>
                  <wp:docPr id="1095928901" name="Picture 10959289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969749" cy="1750587"/>
                          </a:xfrm>
                          <a:prstGeom prst="rect">
                            <a:avLst/>
                          </a:prstGeom>
                        </pic:spPr>
                      </pic:pic>
                    </a:graphicData>
                  </a:graphic>
                </wp:inline>
              </w:drawing>
            </w:r>
          </w:p>
        </w:tc>
        <w:tc>
          <w:tcPr>
            <w:tcW w:w="7330" w:type="dxa"/>
          </w:tcPr>
          <w:p w14:paraId="43272429" w14:textId="77777777" w:rsidR="00537611" w:rsidRPr="00537611" w:rsidRDefault="00537611" w:rsidP="00537611">
            <w:pPr>
              <w:pStyle w:val="Readeraids"/>
            </w:pPr>
            <w:r>
              <w:t>Did you know?</w:t>
            </w:r>
          </w:p>
          <w:p w14:paraId="4FA32384" w14:textId="5E5C866A" w:rsidR="00537611" w:rsidRPr="00537611" w:rsidRDefault="00537611" w:rsidP="00537611">
            <w:r>
              <w:t>If you place a sparkline in a cell with text, the sparkline will serve as a background for that cell</w:t>
            </w:r>
            <w:r w:rsidRPr="00537611">
              <w:t xml:space="preserve">. While this can be useful, you </w:t>
            </w:r>
            <w:r w:rsidR="00B574FC" w:rsidRPr="00537611">
              <w:t>must</w:t>
            </w:r>
            <w:r w:rsidRPr="00537611">
              <w:t xml:space="preserve"> be careful: background sparklines can make text difficult to read!</w:t>
            </w:r>
          </w:p>
        </w:tc>
      </w:tr>
      <w:tr w:rsidR="00537611" w14:paraId="2FCF9F13" w14:textId="77777777" w:rsidTr="00163F71">
        <w:tc>
          <w:tcPr>
            <w:tcW w:w="1703" w:type="dxa"/>
          </w:tcPr>
          <w:p w14:paraId="6EB9A6B0" w14:textId="77777777" w:rsidR="00537611" w:rsidRPr="00537611" w:rsidRDefault="00537611" w:rsidP="00537611">
            <w:r w:rsidRPr="00537611">
              <w:rPr>
                <w:noProof/>
              </w:rPr>
              <w:drawing>
                <wp:inline distT="0" distB="0" distL="0" distR="0" wp14:anchorId="0A9BD298" wp14:editId="53E9D848">
                  <wp:extent cx="720000" cy="720000"/>
                  <wp:effectExtent l="0" t="0" r="4445" b="4445"/>
                  <wp:docPr id="1490664166"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20000" cy="720000"/>
                          </a:xfrm>
                          <a:prstGeom prst="rect">
                            <a:avLst/>
                          </a:prstGeom>
                        </pic:spPr>
                      </pic:pic>
                    </a:graphicData>
                  </a:graphic>
                </wp:inline>
              </w:drawing>
            </w:r>
          </w:p>
        </w:tc>
        <w:tc>
          <w:tcPr>
            <w:tcW w:w="7657" w:type="dxa"/>
            <w:gridSpan w:val="2"/>
          </w:tcPr>
          <w:p w14:paraId="633CB0D6" w14:textId="77777777" w:rsidR="00537611" w:rsidRPr="00537611" w:rsidRDefault="00537611" w:rsidP="00537611">
            <w:pPr>
              <w:pStyle w:val="Readeraids"/>
            </w:pPr>
            <w:r>
              <w:t>Additional information</w:t>
            </w:r>
          </w:p>
          <w:p w14:paraId="2A58E82C" w14:textId="62589DB8" w:rsidR="00537611" w:rsidRPr="00537611" w:rsidRDefault="00537611" w:rsidP="00537611">
            <w:r>
              <w:t>For additional information</w:t>
            </w:r>
            <w:r w:rsidRPr="00537611">
              <w:t xml:space="preserve"> on sparklines, go to</w:t>
            </w:r>
            <w:r w:rsidR="00BC04A2">
              <w:t>:</w:t>
            </w:r>
            <w:r w:rsidRPr="00537611">
              <w:t xml:space="preserve"> </w:t>
            </w:r>
            <w:hyperlink r:id="rId84" w:history="1">
              <w:r w:rsidRPr="00537611">
                <w:rPr>
                  <w:rStyle w:val="Hyperlink"/>
                </w:rPr>
                <w:t>Analyze trends in data using sparklines</w:t>
              </w:r>
            </w:hyperlink>
          </w:p>
        </w:tc>
      </w:tr>
      <w:tr w:rsidR="00537611" w14:paraId="16F0A3C0" w14:textId="77777777" w:rsidTr="006F543C">
        <w:tc>
          <w:tcPr>
            <w:tcW w:w="1703" w:type="dxa"/>
          </w:tcPr>
          <w:p w14:paraId="37598F93" w14:textId="77777777" w:rsidR="00537611" w:rsidRPr="00537611" w:rsidRDefault="00537611" w:rsidP="00537611">
            <w:r w:rsidRPr="00537611">
              <w:rPr>
                <w:noProof/>
              </w:rPr>
              <w:drawing>
                <wp:inline distT="0" distB="0" distL="0" distR="0" wp14:anchorId="49C7AF77" wp14:editId="27B40D48">
                  <wp:extent cx="719999" cy="669472"/>
                  <wp:effectExtent l="0" t="0" r="4445" b="0"/>
                  <wp:docPr id="1490664167"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19999" cy="669472"/>
                          </a:xfrm>
                          <a:prstGeom prst="rect">
                            <a:avLst/>
                          </a:prstGeom>
                        </pic:spPr>
                      </pic:pic>
                    </a:graphicData>
                  </a:graphic>
                </wp:inline>
              </w:drawing>
            </w:r>
          </w:p>
        </w:tc>
        <w:tc>
          <w:tcPr>
            <w:tcW w:w="7657" w:type="dxa"/>
            <w:gridSpan w:val="2"/>
          </w:tcPr>
          <w:p w14:paraId="01E5DC56" w14:textId="77777777" w:rsidR="00537611" w:rsidRPr="00537611" w:rsidRDefault="00537611" w:rsidP="00537611">
            <w:pPr>
              <w:pStyle w:val="Readeraids"/>
            </w:pPr>
            <w:r w:rsidRPr="0004745C">
              <w:t>Video</w:t>
            </w:r>
          </w:p>
          <w:p w14:paraId="6A42923A" w14:textId="4248CA7E" w:rsidR="00537611" w:rsidRPr="00537611" w:rsidRDefault="00537611" w:rsidP="00537611">
            <w:r>
              <w:t>To</w:t>
            </w:r>
            <w:r w:rsidRPr="00537611">
              <w:t xml:space="preserve"> review the video on sparklines, go to</w:t>
            </w:r>
            <w:r w:rsidR="00BC04A2">
              <w:t>:</w:t>
            </w:r>
            <w:r w:rsidRPr="00537611">
              <w:t xml:space="preserve"> </w:t>
            </w:r>
            <w:hyperlink r:id="rId85" w:history="1">
              <w:r w:rsidRPr="00537611">
                <w:rPr>
                  <w:rStyle w:val="Hyperlink"/>
                </w:rPr>
                <w:t>Use sparklines to show data trends</w:t>
              </w:r>
            </w:hyperlink>
          </w:p>
        </w:tc>
      </w:tr>
    </w:tbl>
    <w:p w14:paraId="3E448D13" w14:textId="77777777" w:rsidR="00963E9C" w:rsidRDefault="00963E9C">
      <w:pPr>
        <w:spacing w:after="160" w:line="259" w:lineRule="auto"/>
        <w:rPr>
          <w:rFonts w:ascii="Segoe UI Semibold" w:eastAsiaTheme="majorEastAsia" w:hAnsi="Segoe UI Semibold" w:cstheme="majorBidi"/>
          <w:iCs/>
          <w:sz w:val="40"/>
          <w:szCs w:val="24"/>
        </w:rPr>
      </w:pPr>
      <w:r>
        <w:br w:type="page"/>
      </w:r>
    </w:p>
    <w:p w14:paraId="28C6BDB7" w14:textId="2ABD6125" w:rsidR="00537611" w:rsidRDefault="00537611" w:rsidP="00537611">
      <w:pPr>
        <w:pStyle w:val="Heading3"/>
      </w:pPr>
      <w:bookmarkStart w:id="276" w:name="_Toc37688295"/>
      <w:r>
        <w:lastRenderedPageBreak/>
        <w:t xml:space="preserve">Activity: Tell a </w:t>
      </w:r>
      <w:r w:rsidR="00BD5B1F">
        <w:t>s</w:t>
      </w:r>
      <w:r>
        <w:t>tory</w:t>
      </w:r>
      <w:bookmarkEnd w:id="276"/>
    </w:p>
    <w:p w14:paraId="6B68DB76" w14:textId="77777777" w:rsidR="00537611" w:rsidRPr="00537611" w:rsidRDefault="00537611" w:rsidP="00537611">
      <w:r>
        <w:t xml:space="preserve">In this activity, the </w:t>
      </w:r>
      <w:r w:rsidRPr="00537611">
        <w:t>teacher will lead you through inserting sparklines to emphasize data trends.</w:t>
      </w:r>
    </w:p>
    <w:p w14:paraId="30B830BC" w14:textId="77777777" w:rsidR="00537611" w:rsidRDefault="00537611" w:rsidP="00537611">
      <w:pPr>
        <w:pStyle w:val="Heading4"/>
      </w:pPr>
      <w:r>
        <w:t>Resources required</w:t>
      </w:r>
    </w:p>
    <w:p w14:paraId="2532614F" w14:textId="0A021F63" w:rsidR="00537611" w:rsidRPr="00537611" w:rsidRDefault="00620879" w:rsidP="00537611">
      <w:r>
        <w:t xml:space="preserve">You will need the following resource for </w:t>
      </w:r>
      <w:r w:rsidR="00537611">
        <w:t>this activity:</w:t>
      </w:r>
    </w:p>
    <w:p w14:paraId="18CBD258" w14:textId="100F6E90" w:rsidR="00537611" w:rsidRDefault="00537611" w:rsidP="00537611">
      <w:pPr>
        <w:pStyle w:val="Bulletlevel1"/>
      </w:pPr>
      <w:r w:rsidRPr="00840DE1">
        <w:t xml:space="preserve">Open </w:t>
      </w:r>
      <w:bookmarkStart w:id="277" w:name="_Hlk24717478"/>
      <w:r w:rsidRPr="000115C0">
        <w:rPr>
          <w:rStyle w:val="Inlinebold"/>
        </w:rPr>
        <w:t>L6_T1_act_</w:t>
      </w:r>
      <w:r w:rsidR="00E1729B">
        <w:rPr>
          <w:rStyle w:val="Inlinebold"/>
        </w:rPr>
        <w:t>d</w:t>
      </w:r>
      <w:r w:rsidRPr="000115C0">
        <w:rPr>
          <w:rStyle w:val="Inlinebold"/>
        </w:rPr>
        <w:t>aily_</w:t>
      </w:r>
      <w:r w:rsidR="00E1729B">
        <w:rPr>
          <w:rStyle w:val="Inlinebold"/>
        </w:rPr>
        <w:t>c</w:t>
      </w:r>
      <w:r w:rsidRPr="000115C0">
        <w:rPr>
          <w:rStyle w:val="Inlinebold"/>
        </w:rPr>
        <w:t>ell_</w:t>
      </w:r>
      <w:r w:rsidR="00E1729B">
        <w:rPr>
          <w:rStyle w:val="Inlinebold"/>
        </w:rPr>
        <w:t>p</w:t>
      </w:r>
      <w:r w:rsidRPr="000115C0">
        <w:rPr>
          <w:rStyle w:val="Inlinebold"/>
        </w:rPr>
        <w:t>roduction</w:t>
      </w:r>
      <w:bookmarkEnd w:id="277"/>
      <w:r w:rsidRPr="000115C0">
        <w:rPr>
          <w:rStyle w:val="Inlinebold"/>
        </w:rPr>
        <w:t>.xlsx</w:t>
      </w:r>
      <w:r w:rsidRPr="001D1A1A">
        <w:t xml:space="preserve"> </w:t>
      </w:r>
      <w:r w:rsidRPr="00840DE1">
        <w:t>in this lesson</w:t>
      </w:r>
      <w:r w:rsidR="00BC04A2">
        <w:t>’</w:t>
      </w:r>
      <w:r w:rsidRPr="00840DE1">
        <w:t>s Learning Activity Resources</w:t>
      </w:r>
      <w:r>
        <w:t>.</w:t>
      </w:r>
    </w:p>
    <w:p w14:paraId="5E5127C0" w14:textId="77777777" w:rsidR="00537611" w:rsidRDefault="00537611" w:rsidP="00537611">
      <w:pPr>
        <w:pStyle w:val="Heading4"/>
      </w:pPr>
      <w:r>
        <w:t>Activity instructions</w:t>
      </w:r>
    </w:p>
    <w:p w14:paraId="6A6EC9EA" w14:textId="77777777" w:rsidR="00537611" w:rsidRPr="00537611" w:rsidRDefault="00537611" w:rsidP="00537611">
      <w:r>
        <w:t xml:space="preserve">Add sparklines </w:t>
      </w:r>
      <w:r w:rsidRPr="00537611">
        <w:t>to the worksheets as directed by the teacher.</w:t>
      </w:r>
    </w:p>
    <w:p w14:paraId="3744F5B1" w14:textId="11E2D6C6" w:rsidR="00537611" w:rsidRPr="007E10CC" w:rsidRDefault="00537611" w:rsidP="00537611">
      <w:pPr>
        <w:pStyle w:val="Heading3"/>
      </w:pPr>
      <w:bookmarkStart w:id="278" w:name="_Toc37688296"/>
      <w:r>
        <w:t xml:space="preserve">Try-it: Insert </w:t>
      </w:r>
      <w:r w:rsidR="00BD5B1F">
        <w:t>s</w:t>
      </w:r>
      <w:r>
        <w:t>parklines</w:t>
      </w:r>
      <w:bookmarkEnd w:id="278"/>
    </w:p>
    <w:p w14:paraId="696356B9" w14:textId="22873D02" w:rsidR="00537611" w:rsidRPr="00537611" w:rsidRDefault="00537611" w:rsidP="00537611">
      <w:r w:rsidRPr="00537611">
        <w:rPr>
          <w:noProof/>
        </w:rPr>
        <w:drawing>
          <wp:inline distT="0" distB="0" distL="0" distR="0" wp14:anchorId="6D6B56D9" wp14:editId="51FEE33A">
            <wp:extent cx="300948" cy="300948"/>
            <wp:effectExtent l="0" t="0" r="4445" b="4445"/>
            <wp:docPr id="1490664169" name="Picture 14906641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537611">
        <w:t xml:space="preserve"> In this leveled try-it activity, you</w:t>
      </w:r>
      <w:r w:rsidR="00BC04A2">
        <w:t>’</w:t>
      </w:r>
      <w:r w:rsidRPr="00537611">
        <w:t>ll add two different types of sparklines to a workbook.</w:t>
      </w:r>
    </w:p>
    <w:p w14:paraId="2302E2BB" w14:textId="77777777" w:rsidR="00537611" w:rsidRDefault="00537611" w:rsidP="00537611">
      <w:pPr>
        <w:pStyle w:val="Heading3"/>
      </w:pPr>
      <w:bookmarkStart w:id="279" w:name="_Toc37688297"/>
      <w:r>
        <w:t>Try-it 1</w:t>
      </w:r>
      <w:bookmarkEnd w:id="279"/>
    </w:p>
    <w:p w14:paraId="40C0EC83" w14:textId="77777777" w:rsidR="00537611" w:rsidRPr="00537611" w:rsidRDefault="00537611" w:rsidP="00537611">
      <w:r>
        <w:t>T</w:t>
      </w:r>
      <w:r w:rsidRPr="00537611">
        <w:t xml:space="preserve">his activity will have you practice inserting </w:t>
      </w:r>
      <w:r w:rsidRPr="00537611">
        <w:rPr>
          <w:rStyle w:val="Inlinebold"/>
        </w:rPr>
        <w:t>Line</w:t>
      </w:r>
      <w:r w:rsidRPr="00537611">
        <w:t xml:space="preserve"> sparklines to emphasize data trends.</w:t>
      </w:r>
    </w:p>
    <w:p w14:paraId="443E297E" w14:textId="77777777" w:rsidR="00537611" w:rsidRDefault="00537611" w:rsidP="00537611">
      <w:pPr>
        <w:pStyle w:val="Heading4"/>
      </w:pPr>
      <w:r>
        <w:t>Resources</w:t>
      </w:r>
    </w:p>
    <w:p w14:paraId="1FCAA0B1" w14:textId="15F99422" w:rsidR="00537611" w:rsidRPr="00537611" w:rsidRDefault="00620879" w:rsidP="00537611">
      <w:r>
        <w:t xml:space="preserve">You will need the following resource for </w:t>
      </w:r>
      <w:r w:rsidR="00537611">
        <w:t>this try-it:</w:t>
      </w:r>
    </w:p>
    <w:p w14:paraId="3B835894" w14:textId="5910277E" w:rsidR="00537611" w:rsidRDefault="00537611" w:rsidP="00537611">
      <w:pPr>
        <w:pStyle w:val="Bulletlevel1"/>
      </w:pPr>
      <w:r w:rsidRPr="00840DE1">
        <w:t xml:space="preserve">Open </w:t>
      </w:r>
      <w:bookmarkStart w:id="280" w:name="_Hlk24715832"/>
      <w:r w:rsidRPr="003F40C9">
        <w:rPr>
          <w:rStyle w:val="Inlinebold"/>
        </w:rPr>
        <w:t>L6_T1_try1_</w:t>
      </w:r>
      <w:r w:rsidR="00E1729B">
        <w:rPr>
          <w:rStyle w:val="Inlinebold"/>
        </w:rPr>
        <w:t>w</w:t>
      </w:r>
      <w:r w:rsidRPr="003F40C9">
        <w:rPr>
          <w:rStyle w:val="Inlinebold"/>
        </w:rPr>
        <w:t>eekly_</w:t>
      </w:r>
      <w:r w:rsidR="00E1729B">
        <w:rPr>
          <w:rStyle w:val="Inlinebold"/>
        </w:rPr>
        <w:t>c</w:t>
      </w:r>
      <w:r w:rsidRPr="003F40C9">
        <w:rPr>
          <w:rStyle w:val="Inlinebold"/>
        </w:rPr>
        <w:t>ell_</w:t>
      </w:r>
      <w:r w:rsidR="00E1729B">
        <w:rPr>
          <w:rStyle w:val="Inlinebold"/>
        </w:rPr>
        <w:t>p</w:t>
      </w:r>
      <w:r>
        <w:rPr>
          <w:rStyle w:val="Inlinebold"/>
        </w:rPr>
        <w:t>roduction_starter.xlsx</w:t>
      </w:r>
      <w:bookmarkEnd w:id="280"/>
      <w:r w:rsidRPr="001D1A1A">
        <w:t xml:space="preserve"> </w:t>
      </w:r>
      <w:r w:rsidRPr="00840DE1">
        <w:t>in this lesson</w:t>
      </w:r>
      <w:r w:rsidR="00BC04A2">
        <w:t>’</w:t>
      </w:r>
      <w:r w:rsidRPr="00840DE1">
        <w:t>s Learning Activity Resources</w:t>
      </w:r>
      <w:r>
        <w:t>.</w:t>
      </w:r>
    </w:p>
    <w:p w14:paraId="38E9FB09" w14:textId="77777777" w:rsidR="00537611" w:rsidRDefault="00537611" w:rsidP="00537611">
      <w:pPr>
        <w:pStyle w:val="Heading4"/>
      </w:pPr>
      <w:r>
        <w:t>Instructions</w:t>
      </w:r>
    </w:p>
    <w:p w14:paraId="035056E0" w14:textId="77777777" w:rsidR="00537611" w:rsidRPr="00537611" w:rsidRDefault="00537611" w:rsidP="00537611">
      <w:r>
        <w:t xml:space="preserve">The following are the general tasks that </w:t>
      </w:r>
      <w:r w:rsidRPr="00537611">
        <w:t>you need to perform during this try-it:</w:t>
      </w:r>
    </w:p>
    <w:p w14:paraId="3C21713E" w14:textId="77777777" w:rsidR="00537611" w:rsidRPr="00537611" w:rsidRDefault="00537611" w:rsidP="00C53F72">
      <w:pPr>
        <w:pStyle w:val="Numberedlist1"/>
        <w:numPr>
          <w:ilvl w:val="0"/>
          <w:numId w:val="64"/>
        </w:numPr>
      </w:pPr>
      <w:r>
        <w:t>On</w:t>
      </w:r>
      <w:r w:rsidRPr="00537611">
        <w:t xml:space="preserve"> </w:t>
      </w:r>
      <w:bookmarkStart w:id="281" w:name="_Hlk24715847"/>
      <w:r w:rsidRPr="00537611">
        <w:t xml:space="preserve">the </w:t>
      </w:r>
      <w:proofErr w:type="spellStart"/>
      <w:r w:rsidRPr="00537611">
        <w:rPr>
          <w:rStyle w:val="Inlinebold"/>
        </w:rPr>
        <w:t>AngleAdjustments</w:t>
      </w:r>
      <w:proofErr w:type="spellEnd"/>
      <w:r w:rsidRPr="00537611">
        <w:t xml:space="preserve"> worksheet</w:t>
      </w:r>
      <w:bookmarkEnd w:id="281"/>
      <w:r w:rsidRPr="00537611">
        <w:t xml:space="preserve">, create a </w:t>
      </w:r>
      <w:r w:rsidRPr="00537611">
        <w:rPr>
          <w:rStyle w:val="Inlinebold"/>
        </w:rPr>
        <w:t>Line</w:t>
      </w:r>
      <w:r w:rsidRPr="00537611">
        <w:t xml:space="preserve"> sparkline in cell </w:t>
      </w:r>
      <w:r w:rsidRPr="00C71ECD">
        <w:rPr>
          <w:rStyle w:val="Inlinebold"/>
        </w:rPr>
        <w:t>H4</w:t>
      </w:r>
      <w:r w:rsidRPr="00537611">
        <w:t xml:space="preserve">. Include the data in cells </w:t>
      </w:r>
      <w:r w:rsidRPr="00C71ECD">
        <w:rPr>
          <w:rStyle w:val="Inlinebold"/>
        </w:rPr>
        <w:t>B4</w:t>
      </w:r>
      <w:r w:rsidRPr="00537611">
        <w:t>:</w:t>
      </w:r>
      <w:r w:rsidRPr="00C71ECD">
        <w:rPr>
          <w:rStyle w:val="Inlinebold"/>
        </w:rPr>
        <w:t>G4</w:t>
      </w:r>
      <w:r w:rsidRPr="00537611">
        <w:t>.</w:t>
      </w:r>
    </w:p>
    <w:p w14:paraId="6A023542" w14:textId="77777777" w:rsidR="00537611" w:rsidRDefault="00537611" w:rsidP="00537611">
      <w:pPr>
        <w:pStyle w:val="Numberedlist1"/>
      </w:pPr>
      <w:r>
        <w:t>Fill the sparkline down to the rest of the rows of data on the worksheet.</w:t>
      </w:r>
    </w:p>
    <w:p w14:paraId="71C21EBB" w14:textId="639B419B" w:rsidR="00537611" w:rsidRDefault="00537611" w:rsidP="00537611">
      <w:pPr>
        <w:pStyle w:val="Numberedlist1"/>
      </w:pPr>
      <w:r>
        <w:t xml:space="preserve">In cell </w:t>
      </w:r>
      <w:r w:rsidRPr="00C71ECD">
        <w:rPr>
          <w:rStyle w:val="Inlinebold"/>
        </w:rPr>
        <w:t>H3</w:t>
      </w:r>
      <w:r>
        <w:t xml:space="preserve">, enter the text </w:t>
      </w:r>
      <w:r w:rsidRPr="00BC04A2">
        <w:rPr>
          <w:rStyle w:val="Inlinebold"/>
        </w:rPr>
        <w:t>Performance</w:t>
      </w:r>
      <w:r>
        <w:t>.</w:t>
      </w:r>
    </w:p>
    <w:p w14:paraId="79681058" w14:textId="77777777" w:rsidR="00963E9C" w:rsidRDefault="00963E9C">
      <w:pPr>
        <w:spacing w:after="160" w:line="259" w:lineRule="auto"/>
        <w:rPr>
          <w:rFonts w:ascii="Segoe UI Semibold" w:eastAsiaTheme="majorEastAsia" w:hAnsi="Segoe UI Semibold" w:cstheme="majorBidi"/>
          <w:iCs/>
          <w:sz w:val="40"/>
          <w:szCs w:val="24"/>
        </w:rPr>
      </w:pPr>
      <w:r>
        <w:br w:type="page"/>
      </w:r>
    </w:p>
    <w:p w14:paraId="3F21F281" w14:textId="66E4FA6D" w:rsidR="00537611" w:rsidRPr="00DB4BF1" w:rsidRDefault="00537611" w:rsidP="00537611">
      <w:pPr>
        <w:pStyle w:val="Heading3"/>
      </w:pPr>
      <w:bookmarkStart w:id="282" w:name="_Toc37688298"/>
      <w:r w:rsidRPr="00DB4BF1">
        <w:lastRenderedPageBreak/>
        <w:t xml:space="preserve">Try-it </w:t>
      </w:r>
      <w:r>
        <w:t>2</w:t>
      </w:r>
      <w:bookmarkEnd w:id="282"/>
    </w:p>
    <w:p w14:paraId="14612166" w14:textId="77777777" w:rsidR="00537611" w:rsidRPr="00537611" w:rsidRDefault="00537611" w:rsidP="00537611">
      <w:r w:rsidRPr="005210DB">
        <w:t xml:space="preserve">This activity will have you practice inserting </w:t>
      </w:r>
      <w:r w:rsidRPr="00537611">
        <w:rPr>
          <w:rStyle w:val="Inlinebold"/>
        </w:rPr>
        <w:t>Win/Loss</w:t>
      </w:r>
      <w:r w:rsidRPr="00537611">
        <w:t xml:space="preserve"> sparklines to emphasize data trends.</w:t>
      </w:r>
    </w:p>
    <w:p w14:paraId="6D4AF40F" w14:textId="77777777" w:rsidR="00537611" w:rsidRPr="00DB4BF1" w:rsidRDefault="00537611" w:rsidP="00537611">
      <w:pPr>
        <w:pStyle w:val="Heading4"/>
      </w:pPr>
      <w:r w:rsidRPr="00DB4BF1">
        <w:t>Resources</w:t>
      </w:r>
    </w:p>
    <w:p w14:paraId="6F81D184" w14:textId="0679CD1C" w:rsidR="00537611" w:rsidRPr="00537611" w:rsidRDefault="00620879" w:rsidP="00537611">
      <w:r>
        <w:t xml:space="preserve">You will need the following resource for </w:t>
      </w:r>
      <w:r w:rsidR="00537611" w:rsidRPr="00DB4BF1">
        <w:t>this try-it:</w:t>
      </w:r>
    </w:p>
    <w:p w14:paraId="624FAEB6" w14:textId="233F54A9" w:rsidR="00537611" w:rsidRPr="00DB4BF1" w:rsidRDefault="00C0702D" w:rsidP="00537611">
      <w:pPr>
        <w:pStyle w:val="Bulletlevel1"/>
      </w:pPr>
      <w:r>
        <w:t>O</w:t>
      </w:r>
      <w:r w:rsidR="00537611" w:rsidRPr="00DB4BF1">
        <w:t xml:space="preserve">pen </w:t>
      </w:r>
      <w:r w:rsidR="00537611" w:rsidRPr="0018316D">
        <w:rPr>
          <w:rStyle w:val="Inlinebold"/>
        </w:rPr>
        <w:t>L6_T1_try</w:t>
      </w:r>
      <w:r w:rsidR="00537611">
        <w:rPr>
          <w:rStyle w:val="Inlinebold"/>
        </w:rPr>
        <w:t>2</w:t>
      </w:r>
      <w:r w:rsidR="00537611" w:rsidRPr="0018316D">
        <w:rPr>
          <w:rStyle w:val="Inlinebold"/>
        </w:rPr>
        <w:t>_</w:t>
      </w:r>
      <w:r w:rsidR="00E1729B">
        <w:rPr>
          <w:rStyle w:val="Inlinebold"/>
        </w:rPr>
        <w:t>w</w:t>
      </w:r>
      <w:r w:rsidR="00537611" w:rsidRPr="0018316D">
        <w:rPr>
          <w:rStyle w:val="Inlinebold"/>
        </w:rPr>
        <w:t>eekly_</w:t>
      </w:r>
      <w:r w:rsidR="00E1729B">
        <w:rPr>
          <w:rStyle w:val="Inlinebold"/>
        </w:rPr>
        <w:t>c</w:t>
      </w:r>
      <w:r w:rsidR="00537611" w:rsidRPr="0018316D">
        <w:rPr>
          <w:rStyle w:val="Inlinebold"/>
        </w:rPr>
        <w:t>ell_</w:t>
      </w:r>
      <w:r w:rsidR="00E1729B">
        <w:rPr>
          <w:rStyle w:val="Inlinebold"/>
        </w:rPr>
        <w:t>p</w:t>
      </w:r>
      <w:r w:rsidR="00537611">
        <w:rPr>
          <w:rStyle w:val="Inlinebold"/>
        </w:rPr>
        <w:t>roduction_starter.xlsx</w:t>
      </w:r>
      <w:r w:rsidR="00537611" w:rsidRPr="00DB4BF1">
        <w:t xml:space="preserve"> in this lesson</w:t>
      </w:r>
      <w:r w:rsidR="00BC04A2">
        <w:t>’</w:t>
      </w:r>
      <w:r w:rsidR="00537611" w:rsidRPr="00DB4BF1">
        <w:t>s Learning Activity Resources.</w:t>
      </w:r>
    </w:p>
    <w:p w14:paraId="25EE5C67" w14:textId="77777777" w:rsidR="00537611" w:rsidRPr="00DB4BF1" w:rsidRDefault="00537611" w:rsidP="00537611">
      <w:pPr>
        <w:pStyle w:val="Heading4"/>
      </w:pPr>
      <w:r w:rsidRPr="00DB4BF1">
        <w:t>Instructions</w:t>
      </w:r>
    </w:p>
    <w:p w14:paraId="445B9E8E" w14:textId="1D4061DD" w:rsidR="00537611" w:rsidRPr="00537611" w:rsidRDefault="00537611" w:rsidP="00537611">
      <w:r w:rsidRPr="00DB4BF1">
        <w:t xml:space="preserve">The following </w:t>
      </w:r>
      <w:r w:rsidR="009C2C14">
        <w:t xml:space="preserve">steps </w:t>
      </w:r>
      <w:r w:rsidRPr="00DB4BF1">
        <w:t>are the general tasks that you need to perform during this try-it:</w:t>
      </w:r>
    </w:p>
    <w:p w14:paraId="09DE7DD6" w14:textId="77777777" w:rsidR="00537611" w:rsidRPr="00537611" w:rsidRDefault="00537611" w:rsidP="00C53F72">
      <w:pPr>
        <w:pStyle w:val="Numberedlist1"/>
        <w:numPr>
          <w:ilvl w:val="0"/>
          <w:numId w:val="65"/>
        </w:numPr>
      </w:pPr>
      <w:r w:rsidRPr="00CD0E43">
        <w:t xml:space="preserve">On the </w:t>
      </w:r>
      <w:proofErr w:type="spellStart"/>
      <w:r w:rsidRPr="00537611">
        <w:rPr>
          <w:rStyle w:val="Inlinebold"/>
        </w:rPr>
        <w:t>SurplusEnergy</w:t>
      </w:r>
      <w:proofErr w:type="spellEnd"/>
      <w:r w:rsidRPr="00537611">
        <w:rPr>
          <w:rStyle w:val="Inlinebold"/>
        </w:rPr>
        <w:t xml:space="preserve"> </w:t>
      </w:r>
      <w:r w:rsidRPr="00537611">
        <w:t xml:space="preserve">worksheet, create a </w:t>
      </w:r>
      <w:r w:rsidRPr="00537611">
        <w:rPr>
          <w:rStyle w:val="Inlinebold"/>
        </w:rPr>
        <w:t>Win/Loss</w:t>
      </w:r>
      <w:r w:rsidRPr="00537611">
        <w:t xml:space="preserve"> sparkline in cell </w:t>
      </w:r>
      <w:r w:rsidRPr="00C71ECD">
        <w:rPr>
          <w:rStyle w:val="Inlinebold"/>
        </w:rPr>
        <w:t>H4</w:t>
      </w:r>
      <w:r w:rsidRPr="00537611">
        <w:t xml:space="preserve">. Include the data in cells </w:t>
      </w:r>
      <w:r w:rsidRPr="00C71ECD">
        <w:rPr>
          <w:rStyle w:val="Inlinebold"/>
        </w:rPr>
        <w:t>B4</w:t>
      </w:r>
      <w:r w:rsidRPr="00537611">
        <w:t>:</w:t>
      </w:r>
      <w:r w:rsidRPr="00C71ECD">
        <w:rPr>
          <w:rStyle w:val="Inlinebold"/>
        </w:rPr>
        <w:t>G4</w:t>
      </w:r>
      <w:r w:rsidRPr="00537611">
        <w:t>.</w:t>
      </w:r>
    </w:p>
    <w:p w14:paraId="378E42D3" w14:textId="79FFEBE8" w:rsidR="00537611" w:rsidRPr="00CD0E43" w:rsidRDefault="00537611" w:rsidP="00C53F72">
      <w:pPr>
        <w:pStyle w:val="Numberedlist1"/>
        <w:numPr>
          <w:ilvl w:val="0"/>
          <w:numId w:val="65"/>
        </w:numPr>
      </w:pPr>
      <w:r w:rsidRPr="00CD0E43">
        <w:t xml:space="preserve">Fill the sparkline </w:t>
      </w:r>
      <w:r w:rsidR="009C2C14">
        <w:t>in</w:t>
      </w:r>
      <w:r w:rsidRPr="00CD0E43">
        <w:t xml:space="preserve"> the rest of the rows of data on the worksheet.</w:t>
      </w:r>
    </w:p>
    <w:p w14:paraId="67A66873" w14:textId="1E2EC9C4" w:rsidR="00537611" w:rsidRPr="00DB4BF1" w:rsidRDefault="00537611" w:rsidP="00C53F72">
      <w:pPr>
        <w:pStyle w:val="Numberedlist1"/>
        <w:numPr>
          <w:ilvl w:val="0"/>
          <w:numId w:val="65"/>
        </w:numPr>
      </w:pPr>
      <w:r w:rsidRPr="00CD0E43">
        <w:t xml:space="preserve">In cell </w:t>
      </w:r>
      <w:r w:rsidRPr="00C71ECD">
        <w:rPr>
          <w:rStyle w:val="Inlinebold"/>
        </w:rPr>
        <w:t>H3</w:t>
      </w:r>
      <w:r w:rsidRPr="00CD0E43">
        <w:t xml:space="preserve">, enter the text </w:t>
      </w:r>
      <w:r w:rsidRPr="009C2C14">
        <w:rPr>
          <w:rStyle w:val="Inlinebold"/>
        </w:rPr>
        <w:t>Surplus/Deficit</w:t>
      </w:r>
      <w:r>
        <w:t>.</w:t>
      </w:r>
    </w:p>
    <w:p w14:paraId="7601EEC6" w14:textId="568A1C35" w:rsidR="00537611" w:rsidRDefault="00537611" w:rsidP="00537611">
      <w:pPr>
        <w:pStyle w:val="Heading2"/>
      </w:pPr>
      <w:bookmarkStart w:id="283" w:name="_Toc37688299"/>
      <w:r>
        <w:t xml:space="preserve">Topic 2: Modify </w:t>
      </w:r>
      <w:r w:rsidR="00BD5B1F">
        <w:t>s</w:t>
      </w:r>
      <w:r>
        <w:t>parklines</w:t>
      </w:r>
      <w:bookmarkEnd w:id="283"/>
    </w:p>
    <w:p w14:paraId="43320A74" w14:textId="3903A323" w:rsidR="00537611" w:rsidRPr="00537611" w:rsidRDefault="00537611" w:rsidP="00537611">
      <w:r w:rsidRPr="00537611">
        <w:rPr>
          <w:noProof/>
        </w:rPr>
        <w:drawing>
          <wp:inline distT="0" distB="0" distL="0" distR="0" wp14:anchorId="09A1F57E" wp14:editId="3A600B33">
            <wp:extent cx="302554" cy="365587"/>
            <wp:effectExtent l="0" t="0" r="2540" b="0"/>
            <wp:docPr id="60" name="Picture 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537611">
        <w:t xml:space="preserve"> Due to their small size and their focus on single sets of data, you can</w:t>
      </w:r>
      <w:r w:rsidR="00BC04A2">
        <w:t>’</w:t>
      </w:r>
      <w:r w:rsidRPr="00537611">
        <w:t xml:space="preserve">t customize sparklines to the same degree as charts. However, </w:t>
      </w:r>
      <w:r w:rsidR="009C7E25">
        <w:t>Excel</w:t>
      </w:r>
      <w:r w:rsidRPr="00537611">
        <w:t xml:space="preserve"> does offer a robust set of options for customizing sparklines. As with charts, familiarizing yourself with these options will help you create effective sparklines.</w:t>
      </w:r>
    </w:p>
    <w:p w14:paraId="71C7ECF6" w14:textId="0DC16EE2" w:rsidR="00537611" w:rsidRDefault="00537611" w:rsidP="00537611">
      <w:pPr>
        <w:pStyle w:val="Heading3"/>
      </w:pPr>
      <w:bookmarkStart w:id="284" w:name="_Toc37688300"/>
      <w:r>
        <w:t xml:space="preserve">Show </w:t>
      </w:r>
      <w:r w:rsidR="00BD5B1F">
        <w:t>s</w:t>
      </w:r>
      <w:r>
        <w:t xml:space="preserve">parkline </w:t>
      </w:r>
      <w:r w:rsidR="00BD5B1F">
        <w:t>m</w:t>
      </w:r>
      <w:r>
        <w:t xml:space="preserve">arkers and </w:t>
      </w:r>
      <w:r w:rsidR="00BD5B1F">
        <w:t>h</w:t>
      </w:r>
      <w:r>
        <w:t>ighlights</w:t>
      </w:r>
      <w:bookmarkEnd w:id="284"/>
    </w:p>
    <w:p w14:paraId="1DDA9DFE" w14:textId="3114E525" w:rsidR="00537611" w:rsidRPr="00537611" w:rsidRDefault="00537611" w:rsidP="00537611">
      <w:r>
        <w:t>Sparklines don</w:t>
      </w:r>
      <w:r w:rsidR="00BC04A2">
        <w:t>’</w:t>
      </w:r>
      <w:r>
        <w:t xml:space="preserve">t have enough space to </w:t>
      </w:r>
      <w:r w:rsidRPr="00537611">
        <w:t>label data with values, but you do have some options for emphasizing particularly significant individual values, such as the highest and lowest values.</w:t>
      </w:r>
    </w:p>
    <w:p w14:paraId="66EBE03A" w14:textId="26170FC9" w:rsidR="00537611" w:rsidRPr="00537611" w:rsidRDefault="00537611" w:rsidP="00537611">
      <w:r>
        <w:t>Select the sparkline</w:t>
      </w:r>
      <w:r w:rsidRPr="00537611">
        <w:t xml:space="preserve">s you want to modify to add </w:t>
      </w:r>
      <w:r w:rsidR="00457492">
        <w:t xml:space="preserve">the </w:t>
      </w:r>
      <w:r w:rsidRPr="00537611">
        <w:rPr>
          <w:rStyle w:val="Inlinebold"/>
        </w:rPr>
        <w:t xml:space="preserve">Sparkline </w:t>
      </w:r>
      <w:r w:rsidRPr="00537611">
        <w:t xml:space="preserve">tab to the </w:t>
      </w:r>
      <w:r w:rsidR="00BC04A2" w:rsidRPr="00EC7004">
        <w:t>r</w:t>
      </w:r>
      <w:r w:rsidRPr="00EC7004">
        <w:t>ibbon</w:t>
      </w:r>
      <w:r w:rsidRPr="00537611">
        <w:t xml:space="preserve">, and then select the </w:t>
      </w:r>
      <w:r w:rsidRPr="00537611">
        <w:rPr>
          <w:rStyle w:val="Inlinebold"/>
        </w:rPr>
        <w:t>Design</w:t>
      </w:r>
      <w:r w:rsidRPr="00537611">
        <w:t xml:space="preserve"> tab. A series of check boxes in the </w:t>
      </w:r>
      <w:r w:rsidRPr="00537611">
        <w:rPr>
          <w:rStyle w:val="Inlinebold"/>
        </w:rPr>
        <w:t>Show</w:t>
      </w:r>
      <w:r w:rsidRPr="00537611">
        <w:t xml:space="preserve"> group allow you to select which individual data points to emphasize. In </w:t>
      </w:r>
      <w:r w:rsidRPr="00537611">
        <w:rPr>
          <w:rStyle w:val="Inlinebold"/>
        </w:rPr>
        <w:t>Line</w:t>
      </w:r>
      <w:r w:rsidRPr="00537611">
        <w:t xml:space="preserve"> sparklines, selecting </w:t>
      </w:r>
      <w:r w:rsidRPr="00537611">
        <w:rPr>
          <w:rStyle w:val="Inlinebold"/>
        </w:rPr>
        <w:t>Markers</w:t>
      </w:r>
      <w:r w:rsidRPr="00537611">
        <w:t xml:space="preserve"> will add a marker to all datapoints; this option is not available for </w:t>
      </w:r>
      <w:r w:rsidRPr="00537611">
        <w:rPr>
          <w:rStyle w:val="Inlinebold"/>
        </w:rPr>
        <w:t>Column</w:t>
      </w:r>
      <w:r w:rsidRPr="00537611">
        <w:t xml:space="preserve"> and </w:t>
      </w:r>
      <w:r w:rsidRPr="00537611">
        <w:rPr>
          <w:rStyle w:val="Inlinebold"/>
        </w:rPr>
        <w:t>Win/Loss</w:t>
      </w:r>
      <w:r w:rsidRPr="00537611">
        <w:t xml:space="preserve"> sparklines. </w:t>
      </w:r>
      <w:r w:rsidRPr="00537611">
        <w:rPr>
          <w:rStyle w:val="Inlinebold"/>
        </w:rPr>
        <w:t>High Point</w:t>
      </w:r>
      <w:r w:rsidRPr="00537611">
        <w:t xml:space="preserve"> and </w:t>
      </w:r>
      <w:r w:rsidRPr="00537611">
        <w:rPr>
          <w:rStyle w:val="Inlinebold"/>
        </w:rPr>
        <w:t>Low Point</w:t>
      </w:r>
      <w:r w:rsidRPr="00537611">
        <w:t xml:space="preserve"> add markers or highlights to the highest and lowest values, respectively. </w:t>
      </w:r>
      <w:r w:rsidRPr="00537611">
        <w:rPr>
          <w:rStyle w:val="Inlinebold"/>
        </w:rPr>
        <w:t>First Point</w:t>
      </w:r>
      <w:r w:rsidRPr="00537611">
        <w:t xml:space="preserve"> and </w:t>
      </w:r>
      <w:r w:rsidRPr="00537611">
        <w:rPr>
          <w:rStyle w:val="Inlinebold"/>
        </w:rPr>
        <w:t>Last Point</w:t>
      </w:r>
      <w:r w:rsidRPr="00537611">
        <w:t xml:space="preserve"> emphasize the first and last data points in the series, respectively, and </w:t>
      </w:r>
      <w:r w:rsidRPr="00537611">
        <w:rPr>
          <w:rStyle w:val="Inlinebold"/>
        </w:rPr>
        <w:t>Negative Points</w:t>
      </w:r>
      <w:r w:rsidRPr="00537611">
        <w:t xml:space="preserve"> will highlight and values below zero. The following screenshot depicts the </w:t>
      </w:r>
      <w:r w:rsidRPr="00537611">
        <w:rPr>
          <w:rStyle w:val="Inlinebold"/>
        </w:rPr>
        <w:t>Show</w:t>
      </w:r>
      <w:r w:rsidRPr="00537611">
        <w:t xml:space="preserve"> group with </w:t>
      </w:r>
      <w:r w:rsidRPr="00537611">
        <w:rPr>
          <w:rStyle w:val="Inlinebold"/>
        </w:rPr>
        <w:t>High Point</w:t>
      </w:r>
      <w:r w:rsidRPr="00537611">
        <w:t xml:space="preserve"> and </w:t>
      </w:r>
      <w:r w:rsidRPr="00537611">
        <w:rPr>
          <w:rStyle w:val="Inlinebold"/>
        </w:rPr>
        <w:t>Low Point</w:t>
      </w:r>
      <w:r w:rsidRPr="00537611">
        <w:t xml:space="preserve"> selected</w:t>
      </w:r>
      <w:r w:rsidR="000B6C01">
        <w:t>.</w:t>
      </w:r>
    </w:p>
    <w:p w14:paraId="020611CD" w14:textId="77777777" w:rsidR="00537611" w:rsidRPr="00537611" w:rsidRDefault="00537611" w:rsidP="00537611">
      <w:r w:rsidRPr="00537611">
        <w:rPr>
          <w:noProof/>
        </w:rPr>
        <w:lastRenderedPageBreak/>
        <w:drawing>
          <wp:inline distT="0" distB="0" distL="0" distR="0" wp14:anchorId="1247CBF8" wp14:editId="6768A363">
            <wp:extent cx="1962150" cy="2719705"/>
            <wp:effectExtent l="19050" t="19050" r="19050" b="23495"/>
            <wp:docPr id="1095928902" name="Picture 1095928902" descr="Screenshot of the Show group with High Point and Low Poin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62150" cy="2719705"/>
                    </a:xfrm>
                    <a:prstGeom prst="rect">
                      <a:avLst/>
                    </a:prstGeom>
                    <a:noFill/>
                    <a:ln w="12700">
                      <a:solidFill>
                        <a:schemeClr val="tx1"/>
                      </a:solidFill>
                    </a:ln>
                  </pic:spPr>
                </pic:pic>
              </a:graphicData>
            </a:graphic>
          </wp:inline>
        </w:drawing>
      </w:r>
    </w:p>
    <w:p w14:paraId="3DE59B32" w14:textId="6455710C"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34</w:t>
      </w:r>
      <w:r w:rsidRPr="00537611">
        <w:fldChar w:fldCharType="end"/>
      </w:r>
      <w:r w:rsidRPr="00537611">
        <w:t xml:space="preserve">: The </w:t>
      </w:r>
      <w:r w:rsidRPr="00BC04A2">
        <w:rPr>
          <w:rStyle w:val="Inlinebold"/>
        </w:rPr>
        <w:t>Show</w:t>
      </w:r>
      <w:r w:rsidRPr="00537611">
        <w:t xml:space="preserve"> group with </w:t>
      </w:r>
      <w:r w:rsidRPr="00BC04A2">
        <w:rPr>
          <w:rStyle w:val="Inlinebold"/>
        </w:rPr>
        <w:t>High Point</w:t>
      </w:r>
      <w:r w:rsidRPr="00537611">
        <w:t xml:space="preserve"> and </w:t>
      </w:r>
      <w:r w:rsidRPr="00BC04A2">
        <w:rPr>
          <w:rStyle w:val="Inlinebold"/>
        </w:rPr>
        <w:t>Low Point</w:t>
      </w:r>
      <w:r w:rsidRPr="00537611">
        <w:t xml:space="preserve"> selected</w:t>
      </w:r>
    </w:p>
    <w:p w14:paraId="2C7FB013" w14:textId="42B8E9BD" w:rsidR="00537611" w:rsidRDefault="00537611" w:rsidP="00537611">
      <w:pPr>
        <w:pStyle w:val="Heading3"/>
      </w:pPr>
      <w:bookmarkStart w:id="285" w:name="_Toc37688301"/>
      <w:r>
        <w:t xml:space="preserve">Apply a </w:t>
      </w:r>
      <w:r w:rsidR="00BD5B1F">
        <w:t>s</w:t>
      </w:r>
      <w:r>
        <w:t xml:space="preserve">tyle to </w:t>
      </w:r>
      <w:r w:rsidR="00BD5B1F">
        <w:t>s</w:t>
      </w:r>
      <w:r>
        <w:t>parklines</w:t>
      </w:r>
      <w:bookmarkEnd w:id="285"/>
    </w:p>
    <w:p w14:paraId="7150B429" w14:textId="6E037FE6" w:rsidR="00811527" w:rsidRDefault="009C7E25" w:rsidP="00537611">
      <w:r>
        <w:t>Excel</w:t>
      </w:r>
      <w:r w:rsidR="00537611">
        <w:t xml:space="preserve"> includes </w:t>
      </w:r>
      <w:r w:rsidR="00537611" w:rsidRPr="00537611">
        <w:t xml:space="preserve">predefined sparklines styles to help you find just the right appearance for your sparklines. You can also modify </w:t>
      </w:r>
      <w:r w:rsidR="00811527">
        <w:t xml:space="preserve">their </w:t>
      </w:r>
      <w:r w:rsidR="00537611" w:rsidRPr="00537611">
        <w:t xml:space="preserve">colors. Select the sparklines you want to modify to add the </w:t>
      </w:r>
      <w:r w:rsidR="00537611" w:rsidRPr="00537611">
        <w:rPr>
          <w:rStyle w:val="Inlinebold"/>
        </w:rPr>
        <w:t xml:space="preserve">Sparkline </w:t>
      </w:r>
      <w:r w:rsidR="00537611" w:rsidRPr="00537611">
        <w:t xml:space="preserve">tab to the </w:t>
      </w:r>
      <w:r w:rsidR="00BC04A2" w:rsidRPr="00EC7004">
        <w:t>r</w:t>
      </w:r>
      <w:r w:rsidR="00537611" w:rsidRPr="00EC7004">
        <w:t>ibbon</w:t>
      </w:r>
      <w:r w:rsidR="00537611" w:rsidRPr="00537611">
        <w:t xml:space="preserve">, and then select the </w:t>
      </w:r>
      <w:r w:rsidR="00537611" w:rsidRPr="00537611">
        <w:rPr>
          <w:rStyle w:val="Inlinebold"/>
        </w:rPr>
        <w:t>Design</w:t>
      </w:r>
      <w:r w:rsidR="00537611" w:rsidRPr="00537611">
        <w:t xml:space="preserve"> tab. The </w:t>
      </w:r>
      <w:r w:rsidR="00537611" w:rsidRPr="00537611">
        <w:rPr>
          <w:rStyle w:val="Inlinebold"/>
        </w:rPr>
        <w:t>Style</w:t>
      </w:r>
      <w:r w:rsidR="00537611" w:rsidRPr="00537611">
        <w:t xml:space="preserve"> group includes a gallery of </w:t>
      </w:r>
      <w:r w:rsidR="00537611" w:rsidRPr="00537611">
        <w:rPr>
          <w:rStyle w:val="Inlinebold"/>
        </w:rPr>
        <w:t>Quick Styles</w:t>
      </w:r>
      <w:r w:rsidR="00537611" w:rsidRPr="00537611">
        <w:t xml:space="preserve">. Navigating to a quick style will update the sparklines on your worksheet </w:t>
      </w:r>
      <w:r w:rsidR="00811527">
        <w:t>and display</w:t>
      </w:r>
      <w:r w:rsidR="00537611" w:rsidRPr="00537611">
        <w:t xml:space="preserve"> a preview of the settings.</w:t>
      </w:r>
    </w:p>
    <w:p w14:paraId="39928A64" w14:textId="0BE3489C" w:rsidR="00537611" w:rsidRDefault="00537611" w:rsidP="00537611">
      <w:r w:rsidRPr="00537611">
        <w:t xml:space="preserve">The </w:t>
      </w:r>
      <w:r w:rsidRPr="00537611">
        <w:rPr>
          <w:rStyle w:val="Inlinebold"/>
        </w:rPr>
        <w:t>Style</w:t>
      </w:r>
      <w:r w:rsidRPr="00537611">
        <w:t xml:space="preserve"> group </w:t>
      </w:r>
      <w:r w:rsidR="00811527">
        <w:t xml:space="preserve">(displayed in the following screenshot) </w:t>
      </w:r>
      <w:r w:rsidRPr="00537611">
        <w:t xml:space="preserve">also </w:t>
      </w:r>
      <w:r w:rsidR="00811527">
        <w:t>includes a</w:t>
      </w:r>
      <w:r w:rsidRPr="00537611">
        <w:t xml:space="preserve"> </w:t>
      </w:r>
      <w:r w:rsidRPr="00537611">
        <w:rPr>
          <w:rStyle w:val="Inlinebold"/>
        </w:rPr>
        <w:t>Sparkline Color</w:t>
      </w:r>
      <w:r w:rsidRPr="00537611">
        <w:t xml:space="preserve"> </w:t>
      </w:r>
      <w:r w:rsidR="00811527">
        <w:t xml:space="preserve">option </w:t>
      </w:r>
      <w:r w:rsidRPr="00537611">
        <w:t>to change the primary color of your sparklines</w:t>
      </w:r>
      <w:r w:rsidR="00811527">
        <w:t>,</w:t>
      </w:r>
      <w:r w:rsidRPr="00537611">
        <w:t xml:space="preserve"> and </w:t>
      </w:r>
      <w:r w:rsidR="00811527">
        <w:t xml:space="preserve">a </w:t>
      </w:r>
      <w:r w:rsidRPr="00537611">
        <w:rPr>
          <w:rStyle w:val="Inlinebold"/>
        </w:rPr>
        <w:t>Marker Color</w:t>
      </w:r>
      <w:r w:rsidRPr="00537611">
        <w:t xml:space="preserve"> </w:t>
      </w:r>
      <w:r w:rsidR="00811527">
        <w:t xml:space="preserve">option </w:t>
      </w:r>
      <w:r w:rsidRPr="00537611">
        <w:t>to customize how markers and highlights are presented.</w:t>
      </w:r>
    </w:p>
    <w:p w14:paraId="296547C3" w14:textId="06FCAC88" w:rsidR="00EE464E" w:rsidRPr="00537611" w:rsidRDefault="00EE464E" w:rsidP="00537611">
      <w:r>
        <w:rPr>
          <w:noProof/>
        </w:rPr>
        <w:drawing>
          <wp:inline distT="0" distB="0" distL="0" distR="0" wp14:anchorId="525019FD" wp14:editId="75819E72">
            <wp:extent cx="4543425" cy="981075"/>
            <wp:effectExtent l="19050" t="19050" r="28575" b="28575"/>
            <wp:docPr id="70" name="Picture 70" descr="Screenshot of the Style group within the Sparkline Tools Desig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43425" cy="981075"/>
                    </a:xfrm>
                    <a:prstGeom prst="rect">
                      <a:avLst/>
                    </a:prstGeom>
                    <a:noFill/>
                    <a:ln w="12700">
                      <a:solidFill>
                        <a:schemeClr val="tx1"/>
                      </a:solidFill>
                    </a:ln>
                  </pic:spPr>
                </pic:pic>
              </a:graphicData>
            </a:graphic>
          </wp:inline>
        </w:drawing>
      </w:r>
    </w:p>
    <w:p w14:paraId="6E7A2B96" w14:textId="243F9885"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35</w:t>
      </w:r>
      <w:r w:rsidRPr="00537611">
        <w:fldChar w:fldCharType="end"/>
      </w:r>
      <w:r w:rsidRPr="00537611">
        <w:t xml:space="preserve">: The </w:t>
      </w:r>
      <w:r w:rsidRPr="00811527">
        <w:rPr>
          <w:rStyle w:val="Inlinebold"/>
        </w:rPr>
        <w:t>Style</w:t>
      </w:r>
      <w:r w:rsidRPr="00537611">
        <w:t xml:space="preserve"> group within the</w:t>
      </w:r>
      <w:r w:rsidR="00042053">
        <w:t xml:space="preserve"> </w:t>
      </w:r>
      <w:r w:rsidR="00042053" w:rsidRPr="00811527">
        <w:rPr>
          <w:rStyle w:val="Inlinebold"/>
        </w:rPr>
        <w:t>Design</w:t>
      </w:r>
      <w:r w:rsidR="00042053" w:rsidRPr="00537611">
        <w:t xml:space="preserve"> </w:t>
      </w:r>
      <w:r w:rsidR="00042053">
        <w:t>tab in</w:t>
      </w:r>
      <w:r w:rsidRPr="00537611">
        <w:t xml:space="preserve"> </w:t>
      </w:r>
      <w:r w:rsidRPr="00811527">
        <w:rPr>
          <w:rStyle w:val="Inlinebold"/>
        </w:rPr>
        <w:t>Sparkline Tools</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2030"/>
        <w:gridCol w:w="7330"/>
      </w:tblGrid>
      <w:tr w:rsidR="00537611" w14:paraId="1103C47F" w14:textId="77777777" w:rsidTr="00163F71">
        <w:tc>
          <w:tcPr>
            <w:tcW w:w="2030" w:type="dxa"/>
          </w:tcPr>
          <w:p w14:paraId="5FE70769" w14:textId="77777777" w:rsidR="00537611" w:rsidRPr="00537611" w:rsidRDefault="00537611" w:rsidP="00537611">
            <w:r w:rsidRPr="00537611">
              <w:rPr>
                <w:noProof/>
              </w:rPr>
              <w:lastRenderedPageBreak/>
              <w:drawing>
                <wp:inline distT="0" distB="0" distL="0" distR="0" wp14:anchorId="2600DCE8" wp14:editId="1A7A088D">
                  <wp:extent cx="969749" cy="1750587"/>
                  <wp:effectExtent l="0" t="0" r="1905" b="2540"/>
                  <wp:docPr id="1095928903" name="Picture 10959289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969749" cy="1750587"/>
                          </a:xfrm>
                          <a:prstGeom prst="rect">
                            <a:avLst/>
                          </a:prstGeom>
                        </pic:spPr>
                      </pic:pic>
                    </a:graphicData>
                  </a:graphic>
                </wp:inline>
              </w:drawing>
            </w:r>
          </w:p>
        </w:tc>
        <w:tc>
          <w:tcPr>
            <w:tcW w:w="7330" w:type="dxa"/>
          </w:tcPr>
          <w:p w14:paraId="3D1432F8" w14:textId="77777777" w:rsidR="00537611" w:rsidRPr="00537611" w:rsidRDefault="00537611" w:rsidP="00537611">
            <w:pPr>
              <w:pStyle w:val="Readeraids"/>
            </w:pPr>
            <w:r>
              <w:t>Did you know?</w:t>
            </w:r>
          </w:p>
          <w:p w14:paraId="4AF4162E" w14:textId="55B83C0D" w:rsidR="00537611" w:rsidRPr="00537611" w:rsidRDefault="00537611" w:rsidP="00537611">
            <w:r>
              <w:t xml:space="preserve">When you </w:t>
            </w:r>
            <w:r w:rsidRPr="00537611">
              <w:t xml:space="preserve">copy a sparkline to other rows, </w:t>
            </w:r>
            <w:r w:rsidR="009C7E25">
              <w:t>Excel</w:t>
            </w:r>
            <w:r w:rsidRPr="00537611">
              <w:t xml:space="preserve"> groups those sparklines together. This grouping allows you to modify all related sparklines at once</w:t>
            </w:r>
            <w:r w:rsidR="00042053">
              <w:t xml:space="preserve">, </w:t>
            </w:r>
            <w:r w:rsidRPr="00537611">
              <w:t>making it eas</w:t>
            </w:r>
            <w:r w:rsidR="00042053">
              <w:t>ier</w:t>
            </w:r>
            <w:r w:rsidRPr="00537611">
              <w:t xml:space="preserve"> to ensure that your sparklines are consistent. If you want to modify the sparklines individually, use </w:t>
            </w:r>
            <w:r w:rsidRPr="00537611">
              <w:rPr>
                <w:rStyle w:val="Inlinebold"/>
              </w:rPr>
              <w:t>Ungroup</w:t>
            </w:r>
            <w:r w:rsidRPr="00537611">
              <w:t xml:space="preserve"> from the </w:t>
            </w:r>
            <w:r w:rsidRPr="00537611">
              <w:rPr>
                <w:rStyle w:val="Inlinebold"/>
              </w:rPr>
              <w:t>Group</w:t>
            </w:r>
            <w:r w:rsidRPr="00537611">
              <w:t xml:space="preserve"> </w:t>
            </w:r>
            <w:proofErr w:type="spellStart"/>
            <w:r w:rsidRPr="00537611">
              <w:t>group</w:t>
            </w:r>
            <w:proofErr w:type="spellEnd"/>
            <w:r w:rsidR="00042053">
              <w:t>,</w:t>
            </w:r>
            <w:r w:rsidRPr="00537611">
              <w:t xml:space="preserve"> </w:t>
            </w:r>
            <w:r w:rsidR="00042053">
              <w:t xml:space="preserve">on the </w:t>
            </w:r>
            <w:r w:rsidR="00042053" w:rsidRPr="00537611">
              <w:rPr>
                <w:rStyle w:val="Inlinebold"/>
              </w:rPr>
              <w:t>Design</w:t>
            </w:r>
            <w:r w:rsidR="00042053" w:rsidRPr="00537611">
              <w:t xml:space="preserve"> tab </w:t>
            </w:r>
            <w:r w:rsidRPr="00537611">
              <w:t xml:space="preserve">in </w:t>
            </w:r>
            <w:r w:rsidRPr="00537611">
              <w:rPr>
                <w:rStyle w:val="Inlinebold"/>
              </w:rPr>
              <w:t>Sparkline Tools</w:t>
            </w:r>
            <w:r w:rsidRPr="00537611">
              <w:t>.</w:t>
            </w:r>
          </w:p>
        </w:tc>
      </w:tr>
    </w:tbl>
    <w:p w14:paraId="5895F12F" w14:textId="510C74B4" w:rsidR="00537611" w:rsidRDefault="00537611" w:rsidP="00537611">
      <w:pPr>
        <w:pStyle w:val="Heading3"/>
      </w:pPr>
      <w:bookmarkStart w:id="286" w:name="_Toc37688302"/>
      <w:r>
        <w:t xml:space="preserve">Activity: Continue the </w:t>
      </w:r>
      <w:r w:rsidR="00BD5B1F">
        <w:t>s</w:t>
      </w:r>
      <w:r>
        <w:t>tory</w:t>
      </w:r>
      <w:bookmarkEnd w:id="286"/>
    </w:p>
    <w:p w14:paraId="0B5288FF" w14:textId="77777777" w:rsidR="00537611" w:rsidRPr="00537611" w:rsidRDefault="00537611" w:rsidP="00537611">
      <w:r>
        <w:t xml:space="preserve">This teacher-led activity will </w:t>
      </w:r>
      <w:r w:rsidRPr="00537611">
        <w:t>guide you as you explore some of the options available for modifying sparklines.</w:t>
      </w:r>
    </w:p>
    <w:p w14:paraId="785E47D8" w14:textId="77777777" w:rsidR="00537611" w:rsidRDefault="00537611" w:rsidP="00537611">
      <w:pPr>
        <w:pStyle w:val="Heading4"/>
      </w:pPr>
      <w:r>
        <w:t>Resources required</w:t>
      </w:r>
    </w:p>
    <w:p w14:paraId="53F725EC" w14:textId="68AEE78D" w:rsidR="00537611" w:rsidRPr="00537611" w:rsidRDefault="00620879" w:rsidP="00537611">
      <w:r>
        <w:t xml:space="preserve">You will need the following resource for </w:t>
      </w:r>
      <w:r w:rsidR="00537611">
        <w:t>this activity:</w:t>
      </w:r>
    </w:p>
    <w:p w14:paraId="4B76C3B2" w14:textId="7DB2F486" w:rsidR="00537611" w:rsidRDefault="00537611" w:rsidP="00537611">
      <w:pPr>
        <w:pStyle w:val="Bulletlevel1"/>
      </w:pPr>
      <w:bookmarkStart w:id="287" w:name="_Hlk24790903"/>
      <w:r>
        <w:t>O</w:t>
      </w:r>
      <w:r w:rsidRPr="00840DE1">
        <w:t xml:space="preserve">pen </w:t>
      </w:r>
      <w:r w:rsidRPr="00BB381E">
        <w:rPr>
          <w:rStyle w:val="Inlinebold"/>
        </w:rPr>
        <w:t>L6_T2_</w:t>
      </w:r>
      <w:r>
        <w:rPr>
          <w:rStyle w:val="Inlinebold"/>
        </w:rPr>
        <w:t>act</w:t>
      </w:r>
      <w:r w:rsidRPr="00BB381E">
        <w:rPr>
          <w:rStyle w:val="Inlinebold"/>
        </w:rPr>
        <w:t>_</w:t>
      </w:r>
      <w:r w:rsidR="00E1729B">
        <w:rPr>
          <w:rStyle w:val="Inlinebold"/>
        </w:rPr>
        <w:t>m</w:t>
      </w:r>
      <w:r>
        <w:rPr>
          <w:rStyle w:val="Inlinebold"/>
        </w:rPr>
        <w:t>onth</w:t>
      </w:r>
      <w:r w:rsidRPr="00BB381E">
        <w:rPr>
          <w:rStyle w:val="Inlinebold"/>
        </w:rPr>
        <w:t>ly_</w:t>
      </w:r>
      <w:r w:rsidR="00E1729B">
        <w:rPr>
          <w:rStyle w:val="Inlinebold"/>
        </w:rPr>
        <w:t>c</w:t>
      </w:r>
      <w:r w:rsidRPr="00BB381E">
        <w:rPr>
          <w:rStyle w:val="Inlinebold"/>
        </w:rPr>
        <w:t>ell_</w:t>
      </w:r>
      <w:r w:rsidR="00E1729B">
        <w:rPr>
          <w:rStyle w:val="Inlinebold"/>
        </w:rPr>
        <w:t>p</w:t>
      </w:r>
      <w:r w:rsidRPr="00BB381E">
        <w:rPr>
          <w:rStyle w:val="Inlinebold"/>
        </w:rPr>
        <w:t>roduction.xlsx</w:t>
      </w:r>
      <w:r w:rsidRPr="001D1A1A">
        <w:t xml:space="preserve"> </w:t>
      </w:r>
      <w:r w:rsidRPr="00840DE1">
        <w:t xml:space="preserve">in </w:t>
      </w:r>
      <w:bookmarkEnd w:id="287"/>
      <w:r w:rsidRPr="00840DE1">
        <w:t>this lesson</w:t>
      </w:r>
      <w:r w:rsidR="00BC04A2">
        <w:t>’</w:t>
      </w:r>
      <w:r w:rsidRPr="00840DE1">
        <w:t>s Learning Activity Resources</w:t>
      </w:r>
      <w:r>
        <w:t>.</w:t>
      </w:r>
    </w:p>
    <w:p w14:paraId="263E7243" w14:textId="77777777" w:rsidR="00537611" w:rsidRDefault="00537611" w:rsidP="00537611">
      <w:pPr>
        <w:pStyle w:val="Heading4"/>
      </w:pPr>
      <w:r>
        <w:t>Activity instructions</w:t>
      </w:r>
    </w:p>
    <w:p w14:paraId="44B22BB6" w14:textId="76E981FD" w:rsidR="00537611" w:rsidRPr="00537611" w:rsidRDefault="00537611" w:rsidP="00537611">
      <w:r>
        <w:t xml:space="preserve">Modify the sparklines in </w:t>
      </w:r>
      <w:r w:rsidR="004A1F54">
        <w:t>the</w:t>
      </w:r>
      <w:r>
        <w:t xml:space="preserve"> workbook as directed by the teacher.</w:t>
      </w:r>
    </w:p>
    <w:p w14:paraId="0243C7E0" w14:textId="440ACFEE" w:rsidR="00537611" w:rsidRPr="007E10CC" w:rsidRDefault="00537611" w:rsidP="00537611">
      <w:pPr>
        <w:pStyle w:val="Heading3"/>
      </w:pPr>
      <w:bookmarkStart w:id="288" w:name="_Toc37688303"/>
      <w:r>
        <w:t xml:space="preserve">Try-it: Modify </w:t>
      </w:r>
      <w:r w:rsidR="00BD5B1F">
        <w:t>s</w:t>
      </w:r>
      <w:r>
        <w:t>parklines</w:t>
      </w:r>
      <w:bookmarkEnd w:id="288"/>
    </w:p>
    <w:p w14:paraId="7D579F48" w14:textId="77777777" w:rsidR="00537611" w:rsidRPr="00537611" w:rsidRDefault="00537611" w:rsidP="00537611">
      <w:r w:rsidRPr="00537611">
        <w:rPr>
          <w:noProof/>
        </w:rPr>
        <w:drawing>
          <wp:inline distT="0" distB="0" distL="0" distR="0" wp14:anchorId="25C5E8A8" wp14:editId="119A8948">
            <wp:extent cx="300948" cy="300948"/>
            <wp:effectExtent l="0" t="0" r="4445" b="4445"/>
            <wp:docPr id="1490664128" name="Picture 14906641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537611">
        <w:t xml:space="preserve"> This series of leveled Try-It activities will prompt you to practice modifying sparklines.</w:t>
      </w:r>
    </w:p>
    <w:p w14:paraId="2586953B" w14:textId="77777777" w:rsidR="00537611" w:rsidRDefault="00537611" w:rsidP="00537611">
      <w:pPr>
        <w:pStyle w:val="Heading3"/>
      </w:pPr>
      <w:bookmarkStart w:id="289" w:name="_Toc37688304"/>
      <w:r>
        <w:t>Try-it 1</w:t>
      </w:r>
      <w:bookmarkEnd w:id="289"/>
    </w:p>
    <w:p w14:paraId="3717BD98" w14:textId="386C4378" w:rsidR="00537611" w:rsidRPr="00537611" w:rsidRDefault="00537611" w:rsidP="00537611">
      <w:r>
        <w:t>In this activi</w:t>
      </w:r>
      <w:r w:rsidRPr="00537611">
        <w:t xml:space="preserve">ty, </w:t>
      </w:r>
      <w:r w:rsidR="00620879">
        <w:t>you</w:t>
      </w:r>
      <w:r w:rsidR="00BC04A2">
        <w:t>’</w:t>
      </w:r>
      <w:r w:rsidR="00620879">
        <w:t>ll</w:t>
      </w:r>
      <w:r w:rsidRPr="00537611">
        <w:t xml:space="preserve"> apply markers to sparklines.</w:t>
      </w:r>
    </w:p>
    <w:p w14:paraId="24D13CCC" w14:textId="77777777" w:rsidR="00537611" w:rsidRDefault="00537611" w:rsidP="00537611">
      <w:pPr>
        <w:pStyle w:val="Heading4"/>
      </w:pPr>
      <w:r>
        <w:t>Resources</w:t>
      </w:r>
    </w:p>
    <w:p w14:paraId="0A162A04" w14:textId="2E848E98" w:rsidR="00537611" w:rsidRPr="00537611" w:rsidRDefault="00620879" w:rsidP="00537611">
      <w:r>
        <w:t xml:space="preserve">You will need the following resource for </w:t>
      </w:r>
      <w:r w:rsidR="00537611">
        <w:t>this try-it:</w:t>
      </w:r>
    </w:p>
    <w:p w14:paraId="0F568F02" w14:textId="41BC809B" w:rsidR="00537611" w:rsidRDefault="00C0702D" w:rsidP="00537611">
      <w:pPr>
        <w:pStyle w:val="Bulletlevel1"/>
      </w:pPr>
      <w:r>
        <w:t>O</w:t>
      </w:r>
      <w:r w:rsidR="00537611" w:rsidRPr="00F44B60">
        <w:t xml:space="preserve">pen </w:t>
      </w:r>
      <w:r w:rsidR="00537611" w:rsidRPr="00F44B60">
        <w:rPr>
          <w:rStyle w:val="Inlinebold"/>
        </w:rPr>
        <w:t>L6_T2_try</w:t>
      </w:r>
      <w:r w:rsidR="000B11B8">
        <w:rPr>
          <w:rStyle w:val="Inlinebold"/>
        </w:rPr>
        <w:t>1</w:t>
      </w:r>
      <w:r w:rsidR="00537611" w:rsidRPr="00F44B60">
        <w:rPr>
          <w:rStyle w:val="Inlinebold"/>
        </w:rPr>
        <w:t>_</w:t>
      </w:r>
      <w:r w:rsidR="00E1729B">
        <w:rPr>
          <w:rStyle w:val="Inlinebold"/>
        </w:rPr>
        <w:t>w</w:t>
      </w:r>
      <w:r w:rsidR="00537611" w:rsidRPr="00F44B60">
        <w:rPr>
          <w:rStyle w:val="Inlinebold"/>
        </w:rPr>
        <w:t>eekly_</w:t>
      </w:r>
      <w:r w:rsidR="00E1729B">
        <w:rPr>
          <w:rStyle w:val="Inlinebold"/>
        </w:rPr>
        <w:t>c</w:t>
      </w:r>
      <w:r w:rsidR="00537611" w:rsidRPr="00F44B60">
        <w:rPr>
          <w:rStyle w:val="Inlinebold"/>
        </w:rPr>
        <w:t>ell_</w:t>
      </w:r>
      <w:r w:rsidR="00E1729B">
        <w:rPr>
          <w:rStyle w:val="Inlinebold"/>
        </w:rPr>
        <w:t>p</w:t>
      </w:r>
      <w:r w:rsidR="00537611">
        <w:rPr>
          <w:rStyle w:val="Inlinebold"/>
        </w:rPr>
        <w:t>roduction_starter.xlsx</w:t>
      </w:r>
      <w:r w:rsidR="00537611" w:rsidRPr="00F44B60">
        <w:t xml:space="preserve"> in this lesson</w:t>
      </w:r>
      <w:r w:rsidR="00BC04A2">
        <w:t>’</w:t>
      </w:r>
      <w:r w:rsidR="00537611" w:rsidRPr="00F44B60">
        <w:t>s Learning Activity Resources</w:t>
      </w:r>
      <w:r w:rsidR="00537611">
        <w:t>.</w:t>
      </w:r>
    </w:p>
    <w:p w14:paraId="24A6C07A" w14:textId="77777777" w:rsidR="00270CCA" w:rsidRDefault="00270CCA" w:rsidP="00037D17">
      <w:r>
        <w:br w:type="page"/>
      </w:r>
    </w:p>
    <w:p w14:paraId="06B8F202" w14:textId="6865CE43" w:rsidR="00537611" w:rsidRDefault="00537611" w:rsidP="00537611">
      <w:pPr>
        <w:pStyle w:val="Heading4"/>
      </w:pPr>
      <w:r>
        <w:lastRenderedPageBreak/>
        <w:t>Instructions</w:t>
      </w:r>
    </w:p>
    <w:p w14:paraId="0028E5A3" w14:textId="643D1F44" w:rsidR="00537611" w:rsidRPr="00537611" w:rsidRDefault="00537611" w:rsidP="00537611">
      <w:r>
        <w:t xml:space="preserve">The following </w:t>
      </w:r>
      <w:r w:rsidR="004A1F54">
        <w:t xml:space="preserve">steps </w:t>
      </w:r>
      <w:r>
        <w:t>are the general tasks that you need to perform during this try-it:</w:t>
      </w:r>
    </w:p>
    <w:p w14:paraId="3BFE4674" w14:textId="77777777" w:rsidR="00537611" w:rsidRPr="00537611" w:rsidRDefault="00537611" w:rsidP="00030A06">
      <w:pPr>
        <w:pStyle w:val="Bulletlevel1"/>
      </w:pPr>
      <w:r w:rsidRPr="00F44B60">
        <w:t xml:space="preserve">On the </w:t>
      </w:r>
      <w:proofErr w:type="spellStart"/>
      <w:r w:rsidRPr="00537611">
        <w:rPr>
          <w:rStyle w:val="Inlinebold"/>
        </w:rPr>
        <w:t>AngleAdjustments</w:t>
      </w:r>
      <w:proofErr w:type="spellEnd"/>
      <w:r w:rsidRPr="00537611">
        <w:t xml:space="preserve"> worksheet, add </w:t>
      </w:r>
      <w:r w:rsidRPr="00537611">
        <w:rPr>
          <w:rStyle w:val="Inlinebold"/>
        </w:rPr>
        <w:t>High Point</w:t>
      </w:r>
      <w:r w:rsidRPr="00537611">
        <w:t xml:space="preserve"> markers to the </w:t>
      </w:r>
      <w:r w:rsidRPr="00537611">
        <w:rPr>
          <w:rStyle w:val="Inlinebold"/>
        </w:rPr>
        <w:t>Line</w:t>
      </w:r>
      <w:r w:rsidRPr="00537611">
        <w:t xml:space="preserve"> sparklines.</w:t>
      </w:r>
    </w:p>
    <w:p w14:paraId="24E19860" w14:textId="77777777" w:rsidR="00537611" w:rsidRPr="00290C62" w:rsidRDefault="00537611" w:rsidP="00537611">
      <w:pPr>
        <w:pStyle w:val="Heading3"/>
      </w:pPr>
      <w:bookmarkStart w:id="290" w:name="_Toc37688305"/>
      <w:r w:rsidRPr="00290C62">
        <w:t xml:space="preserve">Try-it </w:t>
      </w:r>
      <w:r>
        <w:t>2</w:t>
      </w:r>
      <w:bookmarkEnd w:id="290"/>
    </w:p>
    <w:p w14:paraId="7D9F60A1" w14:textId="77777777" w:rsidR="00537611" w:rsidRPr="00537611" w:rsidRDefault="00537611" w:rsidP="00537611">
      <w:r>
        <w:t xml:space="preserve">This activity will give you the opportunity to practice </w:t>
      </w:r>
      <w:r w:rsidRPr="00537611">
        <w:t>customizing sparkline markers.</w:t>
      </w:r>
    </w:p>
    <w:p w14:paraId="664B04CF" w14:textId="77777777" w:rsidR="00537611" w:rsidRPr="00290C62" w:rsidRDefault="00537611" w:rsidP="00537611">
      <w:pPr>
        <w:pStyle w:val="Heading4"/>
      </w:pPr>
      <w:r w:rsidRPr="00290C62">
        <w:t>Resources</w:t>
      </w:r>
    </w:p>
    <w:p w14:paraId="67047102" w14:textId="15AAADCE" w:rsidR="00537611" w:rsidRPr="00537611" w:rsidRDefault="00620879" w:rsidP="00537611">
      <w:r>
        <w:t xml:space="preserve">You will need the following resource for </w:t>
      </w:r>
      <w:r w:rsidR="00537611" w:rsidRPr="00290C62">
        <w:t>this try-it:</w:t>
      </w:r>
    </w:p>
    <w:p w14:paraId="30704493" w14:textId="1AD419E6" w:rsidR="00537611" w:rsidRPr="00290C62" w:rsidRDefault="00C0702D" w:rsidP="00537611">
      <w:pPr>
        <w:pStyle w:val="Bulletlevel1"/>
      </w:pPr>
      <w:r>
        <w:t>O</w:t>
      </w:r>
      <w:r w:rsidR="00537611" w:rsidRPr="00F44B60">
        <w:t xml:space="preserve">pen </w:t>
      </w:r>
      <w:r w:rsidR="00537611" w:rsidRPr="00F44B60">
        <w:rPr>
          <w:rStyle w:val="Inlinebold"/>
        </w:rPr>
        <w:t>L6_T2_try2_</w:t>
      </w:r>
      <w:r w:rsidR="00E1729B">
        <w:rPr>
          <w:rStyle w:val="Inlinebold"/>
        </w:rPr>
        <w:t>w</w:t>
      </w:r>
      <w:r w:rsidR="00537611" w:rsidRPr="00F44B60">
        <w:rPr>
          <w:rStyle w:val="Inlinebold"/>
        </w:rPr>
        <w:t>eekly_</w:t>
      </w:r>
      <w:r w:rsidR="00E1729B">
        <w:rPr>
          <w:rStyle w:val="Inlinebold"/>
        </w:rPr>
        <w:t>c</w:t>
      </w:r>
      <w:r w:rsidR="00537611" w:rsidRPr="00F44B60">
        <w:rPr>
          <w:rStyle w:val="Inlinebold"/>
        </w:rPr>
        <w:t>ell_</w:t>
      </w:r>
      <w:r w:rsidR="00E1729B">
        <w:rPr>
          <w:rStyle w:val="Inlinebold"/>
        </w:rPr>
        <w:t>p</w:t>
      </w:r>
      <w:r w:rsidR="00537611">
        <w:rPr>
          <w:rStyle w:val="Inlinebold"/>
        </w:rPr>
        <w:t>roduction_starter.xlsx</w:t>
      </w:r>
      <w:r w:rsidR="00537611" w:rsidRPr="00F44B60">
        <w:t xml:space="preserve"> in this lesson</w:t>
      </w:r>
      <w:r w:rsidR="00BC04A2">
        <w:t>’</w:t>
      </w:r>
      <w:r w:rsidR="00537611" w:rsidRPr="00F44B60">
        <w:t>s Learning Activity Resources</w:t>
      </w:r>
      <w:r w:rsidR="00537611">
        <w:t>.</w:t>
      </w:r>
    </w:p>
    <w:p w14:paraId="5E0395FD" w14:textId="77777777" w:rsidR="00537611" w:rsidRPr="00290C62" w:rsidRDefault="00537611" w:rsidP="00537611">
      <w:pPr>
        <w:pStyle w:val="Heading4"/>
      </w:pPr>
      <w:r w:rsidRPr="00290C62">
        <w:t>Instructions</w:t>
      </w:r>
    </w:p>
    <w:p w14:paraId="4A9DFBE7" w14:textId="1C0E3A64" w:rsidR="00537611" w:rsidRPr="00537611" w:rsidRDefault="00537611" w:rsidP="00537611">
      <w:r w:rsidRPr="00290C62">
        <w:t xml:space="preserve">The following </w:t>
      </w:r>
      <w:r w:rsidR="004A1F54">
        <w:t xml:space="preserve">steps </w:t>
      </w:r>
      <w:r w:rsidRPr="00290C62">
        <w:t>are the general tasks that you need to perform during this try-it:</w:t>
      </w:r>
    </w:p>
    <w:p w14:paraId="29D5A376" w14:textId="77777777" w:rsidR="00537611" w:rsidRPr="00537611" w:rsidRDefault="00537611" w:rsidP="00C53F72">
      <w:pPr>
        <w:pStyle w:val="Numberedlist1"/>
        <w:numPr>
          <w:ilvl w:val="0"/>
          <w:numId w:val="66"/>
        </w:numPr>
      </w:pPr>
      <w:r w:rsidRPr="00F44B60">
        <w:t>On</w:t>
      </w:r>
      <w:r w:rsidRPr="00537611">
        <w:t xml:space="preserve"> the </w:t>
      </w:r>
      <w:proofErr w:type="spellStart"/>
      <w:r w:rsidRPr="00537611">
        <w:rPr>
          <w:rStyle w:val="Inlinebold"/>
        </w:rPr>
        <w:t>AngleAdjustments</w:t>
      </w:r>
      <w:proofErr w:type="spellEnd"/>
      <w:r w:rsidRPr="00537611">
        <w:t xml:space="preserve"> worksheet, add </w:t>
      </w:r>
      <w:r w:rsidRPr="00537611">
        <w:rPr>
          <w:rStyle w:val="Inlinebold"/>
        </w:rPr>
        <w:t>Low Point</w:t>
      </w:r>
      <w:r w:rsidRPr="00537611">
        <w:t xml:space="preserve"> markers to the </w:t>
      </w:r>
      <w:r w:rsidRPr="00537611">
        <w:rPr>
          <w:rStyle w:val="Inlinebold"/>
        </w:rPr>
        <w:t>Line</w:t>
      </w:r>
      <w:r w:rsidRPr="00537611">
        <w:t xml:space="preserve"> sparklines.</w:t>
      </w:r>
    </w:p>
    <w:p w14:paraId="03ECB7D8" w14:textId="68E2C6E6" w:rsidR="00537611" w:rsidRPr="00290C62" w:rsidRDefault="00537611" w:rsidP="00C53F72">
      <w:pPr>
        <w:pStyle w:val="Numberedlist1"/>
        <w:numPr>
          <w:ilvl w:val="0"/>
          <w:numId w:val="66"/>
        </w:numPr>
      </w:pPr>
      <w:r>
        <w:t xml:space="preserve">On the same sparklines, change </w:t>
      </w:r>
      <w:r w:rsidRPr="004A1F54">
        <w:rPr>
          <w:rStyle w:val="Inlinebold"/>
        </w:rPr>
        <w:t>High Point</w:t>
      </w:r>
      <w:r>
        <w:t xml:space="preserve"> markers to green</w:t>
      </w:r>
      <w:r w:rsidR="004A1F54">
        <w:t>,</w:t>
      </w:r>
      <w:r>
        <w:t xml:space="preserve"> and set the </w:t>
      </w:r>
      <w:r w:rsidRPr="004A1F54">
        <w:rPr>
          <w:rStyle w:val="Inlinebold"/>
        </w:rPr>
        <w:t>Low Point</w:t>
      </w:r>
      <w:r>
        <w:t xml:space="preserve"> markers to red. </w:t>
      </w:r>
    </w:p>
    <w:p w14:paraId="2B558202" w14:textId="3A707178" w:rsidR="00537611" w:rsidRPr="00760EC7" w:rsidRDefault="00537611" w:rsidP="00537611">
      <w:pPr>
        <w:pStyle w:val="Heading3"/>
      </w:pPr>
      <w:bookmarkStart w:id="291" w:name="_Toc37688306"/>
      <w:r w:rsidRPr="00760EC7">
        <w:t xml:space="preserve">Try-it </w:t>
      </w:r>
      <w:r>
        <w:t>3</w:t>
      </w:r>
      <w:bookmarkEnd w:id="291"/>
    </w:p>
    <w:p w14:paraId="0A694479" w14:textId="4DA59581" w:rsidR="00537611" w:rsidRPr="00537611" w:rsidRDefault="00537611" w:rsidP="00537611">
      <w:r>
        <w:t xml:space="preserve">In this </w:t>
      </w:r>
      <w:r w:rsidR="00B21208">
        <w:t>t</w:t>
      </w:r>
      <w:r w:rsidRPr="00537611">
        <w:t>ry-</w:t>
      </w:r>
      <w:r w:rsidR="00B21208">
        <w:t>i</w:t>
      </w:r>
      <w:r w:rsidRPr="00537611">
        <w:t xml:space="preserve">t activity, </w:t>
      </w:r>
      <w:r w:rsidR="00620879">
        <w:t>you</w:t>
      </w:r>
      <w:r w:rsidR="00BC04A2">
        <w:t>’</w:t>
      </w:r>
      <w:r w:rsidR="00620879">
        <w:t>ll</w:t>
      </w:r>
      <w:r w:rsidRPr="00537611">
        <w:t xml:space="preserve"> practice modifying individual sparklines.</w:t>
      </w:r>
    </w:p>
    <w:p w14:paraId="03747CD9" w14:textId="77777777" w:rsidR="00537611" w:rsidRPr="00760EC7" w:rsidRDefault="00537611" w:rsidP="00537611">
      <w:pPr>
        <w:pStyle w:val="Heading4"/>
      </w:pPr>
      <w:r w:rsidRPr="00760EC7">
        <w:t>Resources</w:t>
      </w:r>
    </w:p>
    <w:p w14:paraId="26E64EBA" w14:textId="0B89F443" w:rsidR="00537611" w:rsidRPr="00537611" w:rsidRDefault="00620879" w:rsidP="00537611">
      <w:r>
        <w:t xml:space="preserve">You will need the following resource for </w:t>
      </w:r>
      <w:r w:rsidR="00537611" w:rsidRPr="00760EC7">
        <w:t>this try-it:</w:t>
      </w:r>
    </w:p>
    <w:p w14:paraId="6C66EA64" w14:textId="1D08C591" w:rsidR="00537611" w:rsidRPr="00760EC7" w:rsidRDefault="00C0702D" w:rsidP="00537611">
      <w:pPr>
        <w:pStyle w:val="Bulletlevel1"/>
      </w:pPr>
      <w:r>
        <w:t>O</w:t>
      </w:r>
      <w:r w:rsidR="00537611" w:rsidRPr="00F44B60">
        <w:t xml:space="preserve">pen </w:t>
      </w:r>
      <w:r w:rsidR="00537611" w:rsidRPr="00F44B60">
        <w:rPr>
          <w:rStyle w:val="Inlinebold"/>
        </w:rPr>
        <w:t>L6_T2_try</w:t>
      </w:r>
      <w:r w:rsidR="00537611">
        <w:rPr>
          <w:rStyle w:val="Inlinebold"/>
        </w:rPr>
        <w:t>3</w:t>
      </w:r>
      <w:r w:rsidR="00537611" w:rsidRPr="00F44B60">
        <w:rPr>
          <w:rStyle w:val="Inlinebold"/>
        </w:rPr>
        <w:t>_</w:t>
      </w:r>
      <w:r w:rsidR="00E1729B">
        <w:rPr>
          <w:rStyle w:val="Inlinebold"/>
        </w:rPr>
        <w:t>w</w:t>
      </w:r>
      <w:r w:rsidR="00537611" w:rsidRPr="00F44B60">
        <w:rPr>
          <w:rStyle w:val="Inlinebold"/>
        </w:rPr>
        <w:t>eekly_</w:t>
      </w:r>
      <w:r w:rsidR="00E1729B">
        <w:rPr>
          <w:rStyle w:val="Inlinebold"/>
        </w:rPr>
        <w:t>c</w:t>
      </w:r>
      <w:r w:rsidR="00537611" w:rsidRPr="00F44B60">
        <w:rPr>
          <w:rStyle w:val="Inlinebold"/>
        </w:rPr>
        <w:t>ell_</w:t>
      </w:r>
      <w:r w:rsidR="00E1729B">
        <w:rPr>
          <w:rStyle w:val="Inlinebold"/>
        </w:rPr>
        <w:t>p</w:t>
      </w:r>
      <w:r w:rsidR="00537611">
        <w:rPr>
          <w:rStyle w:val="Inlinebold"/>
        </w:rPr>
        <w:t>roduction_starter.xlsx</w:t>
      </w:r>
      <w:r w:rsidR="00537611" w:rsidRPr="00F44B60">
        <w:t xml:space="preserve"> in this lesson</w:t>
      </w:r>
      <w:r w:rsidR="00BC04A2">
        <w:t>’</w:t>
      </w:r>
      <w:r w:rsidR="00537611" w:rsidRPr="00F44B60">
        <w:t>s Learning Activity Resources</w:t>
      </w:r>
      <w:r w:rsidR="00537611" w:rsidRPr="00760EC7">
        <w:t>.</w:t>
      </w:r>
    </w:p>
    <w:p w14:paraId="433B00B4" w14:textId="2C32BD85" w:rsidR="00537611" w:rsidRPr="00760EC7" w:rsidRDefault="00537611" w:rsidP="00537611">
      <w:pPr>
        <w:pStyle w:val="Heading4"/>
      </w:pPr>
      <w:r w:rsidRPr="00760EC7">
        <w:t>Instructions</w:t>
      </w:r>
    </w:p>
    <w:p w14:paraId="4996D554" w14:textId="2FB91E7D" w:rsidR="00537611" w:rsidRPr="00537611" w:rsidRDefault="00537611" w:rsidP="00537611">
      <w:r w:rsidRPr="00760EC7">
        <w:t xml:space="preserve">The following </w:t>
      </w:r>
      <w:r w:rsidR="00D90EA8">
        <w:t xml:space="preserve">steps </w:t>
      </w:r>
      <w:r w:rsidRPr="00760EC7">
        <w:t>are the general tasks that you need to perform during this try-it:</w:t>
      </w:r>
    </w:p>
    <w:p w14:paraId="3A82CC7C" w14:textId="77777777" w:rsidR="00537611" w:rsidRPr="00537611" w:rsidRDefault="00537611" w:rsidP="00C53F72">
      <w:pPr>
        <w:pStyle w:val="Numberedlist1"/>
        <w:numPr>
          <w:ilvl w:val="0"/>
          <w:numId w:val="67"/>
        </w:numPr>
      </w:pPr>
      <w:r w:rsidRPr="00F44B60">
        <w:t>On</w:t>
      </w:r>
      <w:r w:rsidRPr="00537611">
        <w:t xml:space="preserve"> the </w:t>
      </w:r>
      <w:proofErr w:type="spellStart"/>
      <w:r w:rsidRPr="00537611">
        <w:rPr>
          <w:rStyle w:val="Inlinebold"/>
        </w:rPr>
        <w:t>AngleAdjustments</w:t>
      </w:r>
      <w:proofErr w:type="spellEnd"/>
      <w:r w:rsidRPr="00537611">
        <w:t xml:space="preserve"> worksheet, remove the </w:t>
      </w:r>
      <w:r w:rsidRPr="00537611">
        <w:rPr>
          <w:rStyle w:val="Inlinebold"/>
        </w:rPr>
        <w:t>High Point</w:t>
      </w:r>
      <w:r w:rsidRPr="00537611">
        <w:t xml:space="preserve"> and </w:t>
      </w:r>
      <w:r w:rsidRPr="00537611">
        <w:rPr>
          <w:rStyle w:val="Inlinebold"/>
        </w:rPr>
        <w:t>Low Point</w:t>
      </w:r>
      <w:r w:rsidRPr="00537611">
        <w:t xml:space="preserve"> markers to the </w:t>
      </w:r>
      <w:r w:rsidRPr="00537611">
        <w:rPr>
          <w:rStyle w:val="Inlinebold"/>
        </w:rPr>
        <w:t>Line</w:t>
      </w:r>
      <w:r w:rsidRPr="00537611">
        <w:t xml:space="preserve"> sparklines.</w:t>
      </w:r>
    </w:p>
    <w:p w14:paraId="46EB8A23" w14:textId="77777777" w:rsidR="00537611" w:rsidRDefault="00537611" w:rsidP="00C53F72">
      <w:pPr>
        <w:pStyle w:val="Numberedlist1"/>
        <w:numPr>
          <w:ilvl w:val="0"/>
          <w:numId w:val="67"/>
        </w:numPr>
      </w:pPr>
      <w:r>
        <w:t xml:space="preserve">Ungroup </w:t>
      </w:r>
      <w:r w:rsidRPr="00F90882">
        <w:t>the</w:t>
      </w:r>
      <w:r>
        <w:t xml:space="preserve"> first three</w:t>
      </w:r>
      <w:r w:rsidRPr="00F90882">
        <w:t xml:space="preserve"> </w:t>
      </w:r>
      <w:r w:rsidRPr="00F90882">
        <w:rPr>
          <w:rStyle w:val="Inlinebold"/>
        </w:rPr>
        <w:t>Line</w:t>
      </w:r>
      <w:r w:rsidRPr="00F90882">
        <w:t xml:space="preserve"> sparklines</w:t>
      </w:r>
      <w:r>
        <w:t xml:space="preserve"> so that you can modify them individually.</w:t>
      </w:r>
    </w:p>
    <w:p w14:paraId="551F396E" w14:textId="7927CF43" w:rsidR="00537611" w:rsidRDefault="00537611" w:rsidP="00C53F72">
      <w:pPr>
        <w:pStyle w:val="Numberedlist1"/>
        <w:numPr>
          <w:ilvl w:val="0"/>
          <w:numId w:val="67"/>
        </w:numPr>
      </w:pPr>
      <w:r>
        <w:t xml:space="preserve">Apply orange </w:t>
      </w:r>
      <w:r w:rsidRPr="00FE2109">
        <w:rPr>
          <w:rStyle w:val="Inlinebold"/>
        </w:rPr>
        <w:t>High Point</w:t>
      </w:r>
      <w:r>
        <w:t xml:space="preserve"> markers to each of the first three sparklines.</w:t>
      </w:r>
    </w:p>
    <w:p w14:paraId="29EB0D33" w14:textId="77777777" w:rsidR="00537611" w:rsidRPr="00760EC7" w:rsidRDefault="00537611" w:rsidP="00C53F72">
      <w:pPr>
        <w:pStyle w:val="Numberedlist1"/>
        <w:numPr>
          <w:ilvl w:val="0"/>
          <w:numId w:val="67"/>
        </w:numPr>
      </w:pPr>
      <w:r>
        <w:t>Apply black markers to all datapoints in the remaining four sparklines.</w:t>
      </w:r>
    </w:p>
    <w:p w14:paraId="39662802" w14:textId="1ADAE935" w:rsidR="00537611" w:rsidRDefault="00537611" w:rsidP="00537611">
      <w:pPr>
        <w:pStyle w:val="Heading2"/>
      </w:pPr>
      <w:bookmarkStart w:id="292" w:name="_Toc37688307"/>
      <w:r>
        <w:lastRenderedPageBreak/>
        <w:t>Wrap</w:t>
      </w:r>
      <w:r w:rsidR="00BC04A2">
        <w:t>-</w:t>
      </w:r>
      <w:r>
        <w:t>up</w:t>
      </w:r>
      <w:bookmarkEnd w:id="292"/>
    </w:p>
    <w:p w14:paraId="1F199D56" w14:textId="77777777" w:rsidR="00537611" w:rsidRPr="00537611" w:rsidRDefault="00537611" w:rsidP="00537611">
      <w:r>
        <w:t xml:space="preserve">Use these questions to check what you learned in this lesson: </w:t>
      </w:r>
    </w:p>
    <w:p w14:paraId="34B5A018" w14:textId="3C69E3BF" w:rsidR="00537611" w:rsidRPr="00537611" w:rsidRDefault="00537611" w:rsidP="00C53F72">
      <w:pPr>
        <w:pStyle w:val="Numberedlist1"/>
        <w:numPr>
          <w:ilvl w:val="0"/>
          <w:numId w:val="68"/>
        </w:numPr>
      </w:pPr>
      <w:r>
        <w:t xml:space="preserve">By default, </w:t>
      </w:r>
      <w:r w:rsidRPr="00537611">
        <w:t xml:space="preserve">related sparklines are managed together in a </w:t>
      </w:r>
      <w:sdt>
        <w:sdtPr>
          <w:rPr>
            <w:rStyle w:val="Inlinebold"/>
          </w:rPr>
          <w:alias w:val="Question 1"/>
          <w:tag w:val="Question 1"/>
          <w:id w:val="454143402"/>
          <w:lock w:val="sdtLocked"/>
          <w:placeholder>
            <w:docPart w:val="1B0CF4F4EE0048F79969B6D9F910DA0C"/>
          </w:placeholder>
          <w:showingPlcHdr/>
        </w:sdtPr>
        <w:sdtEndPr>
          <w:rPr>
            <w:rStyle w:val="DefaultParagraphFont"/>
            <w:b w:val="0"/>
          </w:r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rsidRPr="00537611">
        <w:t>.</w:t>
      </w:r>
    </w:p>
    <w:p w14:paraId="3901DDCC" w14:textId="12B2373D" w:rsidR="00537611" w:rsidRDefault="00537611" w:rsidP="00537611">
      <w:pPr>
        <w:pStyle w:val="Numberedlist1"/>
      </w:pPr>
      <w:r>
        <w:t>Which of the following</w:t>
      </w:r>
      <w:r w:rsidR="00D90EA8">
        <w:t xml:space="preserve"> options</w:t>
      </w:r>
      <w:r>
        <w:t xml:space="preserve"> is used to emphasize the largest value in a data series?</w:t>
      </w:r>
    </w:p>
    <w:p w14:paraId="17A6AB36" w14:textId="77777777" w:rsidR="00537611" w:rsidRPr="00537611" w:rsidRDefault="00537611" w:rsidP="00537611">
      <w:pPr>
        <w:pStyle w:val="Prompt"/>
      </w:pPr>
      <w:r>
        <w:t>Select the correct option.</w:t>
      </w:r>
    </w:p>
    <w:p w14:paraId="7002F0C2" w14:textId="77777777" w:rsidR="00537611" w:rsidRPr="00963E9C" w:rsidRDefault="00537611" w:rsidP="00C53F72">
      <w:pPr>
        <w:pStyle w:val="Numberedlist2"/>
        <w:numPr>
          <w:ilvl w:val="0"/>
          <w:numId w:val="69"/>
        </w:numPr>
      </w:pPr>
      <w:r w:rsidRPr="00D90EA8">
        <w:rPr>
          <w:rStyle w:val="Inlinebold"/>
        </w:rPr>
        <w:t>First Point</w:t>
      </w:r>
    </w:p>
    <w:p w14:paraId="3BDB40E2" w14:textId="3D6B9809" w:rsidR="00537611" w:rsidRPr="00963E9C" w:rsidRDefault="00537611" w:rsidP="00C53F72">
      <w:pPr>
        <w:pStyle w:val="Numberedlist2"/>
        <w:numPr>
          <w:ilvl w:val="0"/>
          <w:numId w:val="69"/>
        </w:numPr>
      </w:pPr>
      <w:r w:rsidRPr="00D90EA8">
        <w:rPr>
          <w:rStyle w:val="Inlinebold"/>
        </w:rPr>
        <w:t>High Point</w:t>
      </w:r>
    </w:p>
    <w:p w14:paraId="6554E20F" w14:textId="77777777" w:rsidR="00537611" w:rsidRPr="00963E9C" w:rsidRDefault="00537611" w:rsidP="00C53F72">
      <w:pPr>
        <w:pStyle w:val="Numberedlist2"/>
        <w:numPr>
          <w:ilvl w:val="0"/>
          <w:numId w:val="69"/>
        </w:numPr>
      </w:pPr>
      <w:r w:rsidRPr="00D90EA8">
        <w:rPr>
          <w:rStyle w:val="Inlinebold"/>
        </w:rPr>
        <w:t>Last Point</w:t>
      </w:r>
    </w:p>
    <w:p w14:paraId="04714FFD" w14:textId="77777777" w:rsidR="00537611" w:rsidRPr="00963E9C" w:rsidRDefault="00537611" w:rsidP="00C53F72">
      <w:pPr>
        <w:pStyle w:val="Numberedlist2"/>
        <w:numPr>
          <w:ilvl w:val="0"/>
          <w:numId w:val="69"/>
        </w:numPr>
      </w:pPr>
      <w:r w:rsidRPr="00D90EA8">
        <w:rPr>
          <w:rStyle w:val="Inlinebold"/>
        </w:rPr>
        <w:t>Low Point</w:t>
      </w:r>
    </w:p>
    <w:p w14:paraId="0A165E07" w14:textId="1871413A" w:rsidR="00537611" w:rsidRDefault="00537611" w:rsidP="00537611">
      <w:pPr>
        <w:pStyle w:val="Numberedlist1"/>
      </w:pPr>
      <w:r>
        <w:t xml:space="preserve">To modify an individual sparkline, you must first </w:t>
      </w:r>
      <w:r w:rsidR="00116E17">
        <w:t>__________________</w:t>
      </w:r>
      <w:r>
        <w:t xml:space="preserve"> it.</w:t>
      </w:r>
    </w:p>
    <w:p w14:paraId="1721E01A" w14:textId="77777777" w:rsidR="00537611" w:rsidRPr="00537611" w:rsidRDefault="00537611" w:rsidP="00537611">
      <w:pPr>
        <w:pStyle w:val="Prompt"/>
      </w:pPr>
      <w:r>
        <w:t>Select all that apply.</w:t>
      </w:r>
    </w:p>
    <w:p w14:paraId="099F09B5" w14:textId="77777777" w:rsidR="00537611" w:rsidRPr="00537611" w:rsidRDefault="00537611" w:rsidP="00C53F72">
      <w:pPr>
        <w:pStyle w:val="Numberedlist2"/>
        <w:numPr>
          <w:ilvl w:val="0"/>
          <w:numId w:val="70"/>
        </w:numPr>
      </w:pPr>
      <w:r>
        <w:t>Clear</w:t>
      </w:r>
    </w:p>
    <w:p w14:paraId="35442A70" w14:textId="77777777" w:rsidR="00537611" w:rsidRPr="00373922" w:rsidRDefault="00537611" w:rsidP="00C53F72">
      <w:pPr>
        <w:pStyle w:val="Numberedlist2"/>
        <w:numPr>
          <w:ilvl w:val="0"/>
          <w:numId w:val="70"/>
        </w:numPr>
      </w:pPr>
      <w:r>
        <w:t>Detach</w:t>
      </w:r>
    </w:p>
    <w:p w14:paraId="131CE1AF" w14:textId="77777777" w:rsidR="00537611" w:rsidRDefault="00537611" w:rsidP="00C53F72">
      <w:pPr>
        <w:pStyle w:val="Numberedlist2"/>
        <w:numPr>
          <w:ilvl w:val="0"/>
          <w:numId w:val="70"/>
        </w:numPr>
      </w:pPr>
      <w:r>
        <w:t>Select</w:t>
      </w:r>
    </w:p>
    <w:p w14:paraId="560AA5A1" w14:textId="77777777" w:rsidR="00537611" w:rsidRDefault="00537611" w:rsidP="00C53F72">
      <w:pPr>
        <w:pStyle w:val="Numberedlist2"/>
        <w:numPr>
          <w:ilvl w:val="0"/>
          <w:numId w:val="70"/>
        </w:numPr>
      </w:pPr>
      <w:r>
        <w:t>Ungroup</w:t>
      </w:r>
    </w:p>
    <w:p w14:paraId="7180EE06" w14:textId="0C1FF16A" w:rsidR="00537611" w:rsidRDefault="00537611" w:rsidP="00537611">
      <w:pPr>
        <w:pStyle w:val="Numberedlist1"/>
      </w:pPr>
      <w:r>
        <w:t xml:space="preserve">The </w:t>
      </w:r>
      <w:sdt>
        <w:sdtPr>
          <w:alias w:val="Question 4"/>
          <w:tag w:val="Question 4"/>
          <w:id w:val="-521241629"/>
          <w:lock w:val="sdtLocked"/>
          <w:placeholder>
            <w:docPart w:val="1C138A1A062B4D1083C17C17D6BCC953"/>
          </w:placeholder>
          <w:showingPlcHdr/>
        </w:sdt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t xml:space="preserve"> chart type emphasizes the difference between positive and negative values in the data series.</w:t>
      </w:r>
    </w:p>
    <w:p w14:paraId="7A384287" w14:textId="1AF07804" w:rsidR="00B67159" w:rsidRDefault="00B67159" w:rsidP="00537611">
      <w:pPr>
        <w:pStyle w:val="Prompt"/>
      </w:pPr>
    </w:p>
    <w:p w14:paraId="0F510663" w14:textId="77777777" w:rsidR="00704182" w:rsidRDefault="00704182">
      <w:pPr>
        <w:spacing w:after="160" w:line="259" w:lineRule="auto"/>
        <w:rPr>
          <w:rFonts w:ascii="Segoe UI Semibold" w:eastAsiaTheme="majorEastAsia" w:hAnsi="Segoe UI Semibold" w:cstheme="majorBidi"/>
          <w:sz w:val="64"/>
          <w:szCs w:val="36"/>
        </w:rPr>
      </w:pPr>
      <w:r>
        <w:br w:type="page"/>
      </w:r>
    </w:p>
    <w:p w14:paraId="5B5D3A0A" w14:textId="1FE7811D" w:rsidR="00537611" w:rsidRDefault="00537611" w:rsidP="00537611">
      <w:pPr>
        <w:pStyle w:val="Heading1"/>
      </w:pPr>
      <w:bookmarkStart w:id="293" w:name="_Toc37688308"/>
      <w:r>
        <w:lastRenderedPageBreak/>
        <w:t xml:space="preserve">Lesson 7: </w:t>
      </w:r>
      <w:r w:rsidR="009968BC">
        <w:t xml:space="preserve">Understanding the </w:t>
      </w:r>
      <w:r>
        <w:t xml:space="preserve">Quick </w:t>
      </w:r>
      <w:r w:rsidR="009968BC">
        <w:t>A</w:t>
      </w:r>
      <w:r>
        <w:t>nalysis</w:t>
      </w:r>
      <w:r w:rsidR="009968BC">
        <w:t xml:space="preserve"> feature</w:t>
      </w:r>
      <w:bookmarkEnd w:id="293"/>
    </w:p>
    <w:p w14:paraId="22887B5C" w14:textId="77777777" w:rsidR="00537611" w:rsidRPr="005B6C37" w:rsidRDefault="00537611" w:rsidP="00537611">
      <w:pPr>
        <w:pStyle w:val="Heading2"/>
      </w:pPr>
      <w:bookmarkStart w:id="294" w:name="_Toc37688309"/>
      <w:r w:rsidRPr="005B6C37">
        <w:t>Overview</w:t>
      </w:r>
      <w:bookmarkEnd w:id="294"/>
    </w:p>
    <w:p w14:paraId="68F13736" w14:textId="336B1CA3" w:rsidR="00537611" w:rsidRPr="00537611" w:rsidRDefault="00537611" w:rsidP="00537611">
      <w:r>
        <w:t xml:space="preserve">This lesson will explore a useful </w:t>
      </w:r>
      <w:r w:rsidRPr="00537611">
        <w:t xml:space="preserve">tool for quickly and easily transforming, visualizing, and analyzing data. The </w:t>
      </w:r>
      <w:r w:rsidRPr="003F2CDB">
        <w:rPr>
          <w:rStyle w:val="Inlinebold"/>
        </w:rPr>
        <w:t>Quick Analysis</w:t>
      </w:r>
      <w:r w:rsidRPr="00537611">
        <w:t xml:space="preserve"> feature lets you add visualizations such as charts, sparklines, and conditional formatting. It also automates </w:t>
      </w:r>
      <w:r w:rsidR="003F2CDB">
        <w:t>the process of adding</w:t>
      </w:r>
      <w:r w:rsidRPr="00537611">
        <w:t xml:space="preserve"> useful formulas to total or average your data.</w:t>
      </w:r>
    </w:p>
    <w:p w14:paraId="08DFF4B4" w14:textId="0D8B1F58" w:rsidR="00537611" w:rsidRDefault="00537611" w:rsidP="00537611">
      <w:pPr>
        <w:pStyle w:val="Heading2"/>
      </w:pPr>
      <w:bookmarkStart w:id="295" w:name="_Toc37688310"/>
      <w:r>
        <w:t>Warm</w:t>
      </w:r>
      <w:r w:rsidR="00BC04A2">
        <w:t>-</w:t>
      </w:r>
      <w:r>
        <w:t>up</w:t>
      </w:r>
      <w:bookmarkEnd w:id="295"/>
    </w:p>
    <w:p w14:paraId="12BB47F4" w14:textId="547E3E5B" w:rsidR="00537611" w:rsidRPr="00537611" w:rsidRDefault="00537611" w:rsidP="00537611">
      <w:r>
        <w:t>Use these questions to find out what you already know about this lesson</w:t>
      </w:r>
      <w:r w:rsidR="00BC04A2">
        <w:t>’</w:t>
      </w:r>
      <w:r>
        <w:t>s topics:</w:t>
      </w:r>
    </w:p>
    <w:p w14:paraId="35C415B6" w14:textId="77777777" w:rsidR="00537611" w:rsidRPr="00537611" w:rsidRDefault="00537611" w:rsidP="00C53F72">
      <w:pPr>
        <w:pStyle w:val="Numberedlist1"/>
        <w:numPr>
          <w:ilvl w:val="0"/>
          <w:numId w:val="75"/>
        </w:numPr>
      </w:pPr>
      <w:bookmarkStart w:id="296" w:name="_Hlk25160514"/>
      <w:r>
        <w:t xml:space="preserve">How can you access the </w:t>
      </w:r>
      <w:r w:rsidRPr="00537611">
        <w:rPr>
          <w:rStyle w:val="Inlinebold"/>
        </w:rPr>
        <w:t>Quick Analysis</w:t>
      </w:r>
      <w:r w:rsidRPr="00537611">
        <w:t xml:space="preserve"> tool?</w:t>
      </w:r>
      <w:bookmarkEnd w:id="296"/>
    </w:p>
    <w:p w14:paraId="3E81B831" w14:textId="77777777" w:rsidR="00537611" w:rsidRPr="00537611" w:rsidRDefault="00537611" w:rsidP="00537611">
      <w:pPr>
        <w:pStyle w:val="Prompt"/>
      </w:pPr>
      <w:r>
        <w:t>Select the correct option.</w:t>
      </w:r>
    </w:p>
    <w:p w14:paraId="1183F7CF" w14:textId="57853E1E" w:rsidR="00537611" w:rsidRPr="00537611" w:rsidRDefault="00537611" w:rsidP="00C53F72">
      <w:pPr>
        <w:pStyle w:val="Numberedlist2"/>
        <w:numPr>
          <w:ilvl w:val="0"/>
          <w:numId w:val="71"/>
        </w:numPr>
      </w:pPr>
      <w:bookmarkStart w:id="297" w:name="_Hlk25160580"/>
      <w:r>
        <w:t xml:space="preserve">Navigate to </w:t>
      </w:r>
      <w:r w:rsidRPr="00537611">
        <w:t xml:space="preserve">the </w:t>
      </w:r>
      <w:r w:rsidRPr="00537611">
        <w:rPr>
          <w:rStyle w:val="Inlinebold"/>
        </w:rPr>
        <w:t>Data</w:t>
      </w:r>
      <w:r w:rsidRPr="00537611">
        <w:t xml:space="preserve"> tab on the </w:t>
      </w:r>
      <w:r w:rsidR="00BC04A2" w:rsidRPr="00EC7004">
        <w:t>r</w:t>
      </w:r>
      <w:r w:rsidRPr="00EC7004">
        <w:t>ibbon</w:t>
      </w:r>
      <w:r w:rsidR="00822321" w:rsidRPr="00537611">
        <w:t>.</w:t>
      </w:r>
    </w:p>
    <w:p w14:paraId="0EC68908" w14:textId="5C4CA6BB" w:rsidR="00537611" w:rsidRPr="00537611" w:rsidRDefault="00537611" w:rsidP="00C53F72">
      <w:pPr>
        <w:pStyle w:val="Numberedlist2"/>
        <w:numPr>
          <w:ilvl w:val="0"/>
          <w:numId w:val="71"/>
        </w:numPr>
      </w:pPr>
      <w:r>
        <w:t xml:space="preserve">Right-click </w:t>
      </w:r>
      <w:r w:rsidR="00357DFC" w:rsidRPr="00357DFC">
        <w:t xml:space="preserve">or access the context menu </w:t>
      </w:r>
      <w:r>
        <w:t xml:space="preserve">on </w:t>
      </w:r>
      <w:r w:rsidRPr="00537611">
        <w:t>a chart or sparkline</w:t>
      </w:r>
      <w:r w:rsidR="00822321" w:rsidRPr="00537611">
        <w:t>.</w:t>
      </w:r>
    </w:p>
    <w:p w14:paraId="7183C0A9" w14:textId="03A5387E" w:rsidR="00537611" w:rsidRPr="00537611" w:rsidRDefault="00537611" w:rsidP="00C53F72">
      <w:pPr>
        <w:pStyle w:val="Numberedlist2"/>
        <w:numPr>
          <w:ilvl w:val="0"/>
          <w:numId w:val="71"/>
        </w:numPr>
      </w:pPr>
      <w:r>
        <w:t>Select a range of cells</w:t>
      </w:r>
      <w:r w:rsidR="00822321" w:rsidRPr="00537611">
        <w:t>.</w:t>
      </w:r>
    </w:p>
    <w:p w14:paraId="6682FB8B" w14:textId="5C4B85EF" w:rsidR="00537611" w:rsidRDefault="00537611" w:rsidP="00C53F72">
      <w:pPr>
        <w:pStyle w:val="Numberedlist2"/>
        <w:numPr>
          <w:ilvl w:val="0"/>
          <w:numId w:val="71"/>
        </w:numPr>
      </w:pPr>
      <w:r>
        <w:t xml:space="preserve">Select </w:t>
      </w:r>
      <w:r w:rsidRPr="00AA656F">
        <w:rPr>
          <w:rStyle w:val="Inlinebold"/>
        </w:rPr>
        <w:t>Conditional Formatting</w:t>
      </w:r>
      <w:r>
        <w:t xml:space="preserve"> </w:t>
      </w:r>
      <w:r w:rsidR="00822321">
        <w:t>from</w:t>
      </w:r>
      <w:r>
        <w:t xml:space="preserve"> the </w:t>
      </w:r>
      <w:r w:rsidRPr="00AA656F">
        <w:rPr>
          <w:rStyle w:val="Inlinebold"/>
        </w:rPr>
        <w:t>Home</w:t>
      </w:r>
      <w:r>
        <w:t xml:space="preserve"> tab on the </w:t>
      </w:r>
      <w:r w:rsidR="00BC04A2" w:rsidRPr="00EC7004">
        <w:t>r</w:t>
      </w:r>
      <w:r w:rsidRPr="00EC7004">
        <w:t>ibbon</w:t>
      </w:r>
      <w:r w:rsidR="00822321" w:rsidRPr="00537611">
        <w:t>.</w:t>
      </w:r>
    </w:p>
    <w:p w14:paraId="49F8EFEB" w14:textId="77777777" w:rsidR="00537611" w:rsidRDefault="00537611" w:rsidP="00537611">
      <w:pPr>
        <w:pStyle w:val="Numberedlist1"/>
      </w:pPr>
      <w:bookmarkStart w:id="298" w:name="_Hlk25160605"/>
      <w:bookmarkEnd w:id="297"/>
      <w:r>
        <w:t>Which of the following can you add using Quick Analysis?</w:t>
      </w:r>
      <w:bookmarkEnd w:id="298"/>
    </w:p>
    <w:p w14:paraId="6E18DDD7" w14:textId="77777777" w:rsidR="00537611" w:rsidRPr="00537611" w:rsidRDefault="00537611" w:rsidP="00537611">
      <w:pPr>
        <w:pStyle w:val="Prompt"/>
      </w:pPr>
      <w:r>
        <w:t xml:space="preserve">Select </w:t>
      </w:r>
      <w:r w:rsidRPr="00537611">
        <w:t>all that apply.</w:t>
      </w:r>
    </w:p>
    <w:p w14:paraId="4B036848" w14:textId="585E088D" w:rsidR="00537611" w:rsidRPr="00537611" w:rsidRDefault="00537611" w:rsidP="00C53F72">
      <w:pPr>
        <w:pStyle w:val="Numberedlist2"/>
        <w:numPr>
          <w:ilvl w:val="0"/>
          <w:numId w:val="72"/>
        </w:numPr>
      </w:pPr>
      <w:bookmarkStart w:id="299" w:name="_Hlk25160617"/>
      <w:r>
        <w:t>A c</w:t>
      </w:r>
      <w:r w:rsidRPr="00537611">
        <w:t xml:space="preserve">olor </w:t>
      </w:r>
      <w:proofErr w:type="gramStart"/>
      <w:r w:rsidRPr="00537611">
        <w:t>scale</w:t>
      </w:r>
      <w:proofErr w:type="gramEnd"/>
    </w:p>
    <w:p w14:paraId="5CC470A4" w14:textId="2A7AE430" w:rsidR="00537611" w:rsidRDefault="00537611" w:rsidP="00C53F72">
      <w:pPr>
        <w:pStyle w:val="Numberedlist2"/>
        <w:numPr>
          <w:ilvl w:val="0"/>
          <w:numId w:val="72"/>
        </w:numPr>
      </w:pPr>
      <w:r>
        <w:t>A chart</w:t>
      </w:r>
    </w:p>
    <w:p w14:paraId="77221F4A" w14:textId="77777777" w:rsidR="00537611" w:rsidRDefault="00537611" w:rsidP="00C53F72">
      <w:pPr>
        <w:pStyle w:val="Numberedlist2"/>
        <w:numPr>
          <w:ilvl w:val="0"/>
          <w:numId w:val="72"/>
        </w:numPr>
      </w:pPr>
      <w:r>
        <w:t>A trendline</w:t>
      </w:r>
    </w:p>
    <w:p w14:paraId="7317404F" w14:textId="77777777" w:rsidR="00537611" w:rsidRPr="008C4CA7" w:rsidRDefault="00537611" w:rsidP="00C53F72">
      <w:pPr>
        <w:pStyle w:val="Numberedlist2"/>
        <w:numPr>
          <w:ilvl w:val="0"/>
          <w:numId w:val="72"/>
        </w:numPr>
      </w:pPr>
      <w:r>
        <w:t xml:space="preserve">A predefined color </w:t>
      </w:r>
      <w:proofErr w:type="gramStart"/>
      <w:r>
        <w:t>scheme</w:t>
      </w:r>
      <w:bookmarkEnd w:id="299"/>
      <w:proofErr w:type="gramEnd"/>
    </w:p>
    <w:p w14:paraId="455EF144" w14:textId="77777777" w:rsidR="00EC7004" w:rsidRDefault="00EC7004" w:rsidP="005616A5">
      <w:pPr>
        <w:rPr>
          <w:szCs w:val="24"/>
        </w:rPr>
      </w:pPr>
      <w:bookmarkStart w:id="300" w:name="_Hlk25160666"/>
      <w:r>
        <w:br w:type="page"/>
      </w:r>
    </w:p>
    <w:p w14:paraId="5E0AFC3A" w14:textId="5078CD0B" w:rsidR="00537611" w:rsidRDefault="00537611" w:rsidP="00537611">
      <w:pPr>
        <w:pStyle w:val="Numberedlist1"/>
      </w:pPr>
      <w:r>
        <w:lastRenderedPageBreak/>
        <w:t xml:space="preserve">Where are </w:t>
      </w:r>
      <w:r w:rsidRPr="00822321">
        <w:rPr>
          <w:rStyle w:val="Inlinebold"/>
        </w:rPr>
        <w:t>Totals</w:t>
      </w:r>
      <w:r>
        <w:t xml:space="preserve"> calculations placed when added using</w:t>
      </w:r>
      <w:r w:rsidR="00822321">
        <w:t xml:space="preserve"> the</w:t>
      </w:r>
      <w:r>
        <w:t xml:space="preserve"> </w:t>
      </w:r>
      <w:r w:rsidRPr="00822321">
        <w:rPr>
          <w:rStyle w:val="Inlinebold"/>
        </w:rPr>
        <w:t>Quick Analysis</w:t>
      </w:r>
      <w:r w:rsidR="00822321">
        <w:rPr>
          <w:rStyle w:val="Inlinebold"/>
        </w:rPr>
        <w:t xml:space="preserve"> </w:t>
      </w:r>
      <w:r w:rsidR="00822321">
        <w:t>feature</w:t>
      </w:r>
      <w:r>
        <w:t>?</w:t>
      </w:r>
      <w:bookmarkEnd w:id="300"/>
    </w:p>
    <w:p w14:paraId="667B1BB4" w14:textId="77777777" w:rsidR="00537611" w:rsidRPr="00537611" w:rsidRDefault="00537611" w:rsidP="00537611">
      <w:pPr>
        <w:pStyle w:val="Prompt"/>
      </w:pPr>
      <w:r w:rsidRPr="00FD5A49">
        <w:t>Select all that apply.</w:t>
      </w:r>
    </w:p>
    <w:p w14:paraId="1BE2B20B" w14:textId="06776430" w:rsidR="00537611" w:rsidRPr="00537611" w:rsidRDefault="00537611" w:rsidP="00C53F72">
      <w:pPr>
        <w:pStyle w:val="Numberedlist2"/>
        <w:numPr>
          <w:ilvl w:val="0"/>
          <w:numId w:val="73"/>
        </w:numPr>
      </w:pPr>
      <w:bookmarkStart w:id="301" w:name="_Hlk25160679"/>
      <w:r>
        <w:t xml:space="preserve">On a new </w:t>
      </w:r>
      <w:r w:rsidR="00150D0A">
        <w:t>worksheet</w:t>
      </w:r>
    </w:p>
    <w:p w14:paraId="62D507D1" w14:textId="77777777" w:rsidR="00537611" w:rsidRDefault="00537611" w:rsidP="00C53F72">
      <w:pPr>
        <w:pStyle w:val="Numberedlist2"/>
        <w:numPr>
          <w:ilvl w:val="0"/>
          <w:numId w:val="73"/>
        </w:numPr>
      </w:pPr>
      <w:r>
        <w:t xml:space="preserve">Beginning at cell </w:t>
      </w:r>
      <w:r w:rsidRPr="00C71ECD">
        <w:rPr>
          <w:rStyle w:val="Inlinebold"/>
        </w:rPr>
        <w:t>A1</w:t>
      </w:r>
    </w:p>
    <w:p w14:paraId="2199C321" w14:textId="77777777" w:rsidR="00537611" w:rsidRDefault="00537611" w:rsidP="00C53F72">
      <w:pPr>
        <w:pStyle w:val="Numberedlist2"/>
        <w:numPr>
          <w:ilvl w:val="0"/>
          <w:numId w:val="73"/>
        </w:numPr>
      </w:pPr>
      <w:r>
        <w:t>On the last row visible on the screen</w:t>
      </w:r>
    </w:p>
    <w:p w14:paraId="22DF998A" w14:textId="43655916" w:rsidR="00537611" w:rsidRDefault="003B15D5" w:rsidP="00C53F72">
      <w:pPr>
        <w:pStyle w:val="Numberedlist2"/>
        <w:numPr>
          <w:ilvl w:val="0"/>
          <w:numId w:val="73"/>
        </w:numPr>
      </w:pPr>
      <w:r>
        <w:t>Adjacent</w:t>
      </w:r>
      <w:r w:rsidR="00537611">
        <w:t xml:space="preserve"> to the data range</w:t>
      </w:r>
    </w:p>
    <w:p w14:paraId="771200B9" w14:textId="4A94B646" w:rsidR="00537611" w:rsidRDefault="00537611" w:rsidP="00537611">
      <w:pPr>
        <w:pStyle w:val="Numberedlist1"/>
      </w:pPr>
      <w:bookmarkStart w:id="302" w:name="_Hlk25160722"/>
      <w:bookmarkEnd w:id="301"/>
      <w:r>
        <w:t xml:space="preserve">Which of the following </w:t>
      </w:r>
      <w:r w:rsidR="00822321">
        <w:t xml:space="preserve">options </w:t>
      </w:r>
      <w:r>
        <w:t xml:space="preserve">best describes the role of the </w:t>
      </w:r>
      <w:r w:rsidRPr="00822321">
        <w:rPr>
          <w:rStyle w:val="Inlinebold"/>
        </w:rPr>
        <w:t>Quick Analysis</w:t>
      </w:r>
      <w:r>
        <w:t xml:space="preserve"> feature?</w:t>
      </w:r>
      <w:bookmarkEnd w:id="302"/>
    </w:p>
    <w:p w14:paraId="08B29EE3" w14:textId="77777777" w:rsidR="00537611" w:rsidRPr="00537611" w:rsidRDefault="00537611" w:rsidP="00537611">
      <w:pPr>
        <w:pStyle w:val="Prompt"/>
      </w:pPr>
      <w:r>
        <w:t>Select the correct option</w:t>
      </w:r>
      <w:r w:rsidRPr="00537611">
        <w:t>.</w:t>
      </w:r>
    </w:p>
    <w:p w14:paraId="478630AC" w14:textId="1CC72163" w:rsidR="00537611" w:rsidRPr="00537611" w:rsidRDefault="00537611" w:rsidP="00C53F72">
      <w:pPr>
        <w:pStyle w:val="Numberedlist2"/>
        <w:numPr>
          <w:ilvl w:val="0"/>
          <w:numId w:val="74"/>
        </w:numPr>
      </w:pPr>
      <w:bookmarkStart w:id="303" w:name="_Hlk25160734"/>
      <w:r>
        <w:t>Quickly g</w:t>
      </w:r>
      <w:r w:rsidRPr="00537611">
        <w:t>enerate new values based on existing data</w:t>
      </w:r>
      <w:r w:rsidR="00822321">
        <w:t>.</w:t>
      </w:r>
    </w:p>
    <w:p w14:paraId="020617E5" w14:textId="659F91CC" w:rsidR="00537611" w:rsidRPr="00537611" w:rsidRDefault="00537611" w:rsidP="00C53F72">
      <w:pPr>
        <w:pStyle w:val="Numberedlist2"/>
        <w:numPr>
          <w:ilvl w:val="0"/>
          <w:numId w:val="74"/>
        </w:numPr>
      </w:pPr>
      <w:r>
        <w:t>Forecast</w:t>
      </w:r>
      <w:r w:rsidRPr="00537611">
        <w:t xml:space="preserve"> or project </w:t>
      </w:r>
      <w:r w:rsidR="00822321">
        <w:t xml:space="preserve">a </w:t>
      </w:r>
      <w:r w:rsidRPr="00537611">
        <w:t>future value</w:t>
      </w:r>
      <w:r w:rsidR="00822321">
        <w:t>.</w:t>
      </w:r>
    </w:p>
    <w:p w14:paraId="3ECF64C3" w14:textId="14D14394" w:rsidR="00537611" w:rsidRPr="00537611" w:rsidRDefault="00537611" w:rsidP="00C53F72">
      <w:pPr>
        <w:pStyle w:val="Numberedlist2"/>
        <w:numPr>
          <w:ilvl w:val="0"/>
          <w:numId w:val="74"/>
        </w:numPr>
      </w:pPr>
      <w:r>
        <w:t>Analyze data a</w:t>
      </w:r>
      <w:r w:rsidR="00822321">
        <w:t>nd</w:t>
      </w:r>
      <w:r>
        <w:t xml:space="preserve"> generate a </w:t>
      </w:r>
      <w:r w:rsidRPr="00537611">
        <w:t>text-based report</w:t>
      </w:r>
      <w:r w:rsidR="00822321">
        <w:t>.</w:t>
      </w:r>
    </w:p>
    <w:p w14:paraId="35596C01" w14:textId="4790CC8B" w:rsidR="00537611" w:rsidRPr="00537611" w:rsidRDefault="00537611" w:rsidP="00C53F72">
      <w:pPr>
        <w:pStyle w:val="Numberedlist2"/>
        <w:numPr>
          <w:ilvl w:val="0"/>
          <w:numId w:val="74"/>
        </w:numPr>
      </w:pPr>
      <w:r>
        <w:t>Quick</w:t>
      </w:r>
      <w:r w:rsidRPr="00537611">
        <w:t>ly generate totals and visualizations</w:t>
      </w:r>
      <w:r w:rsidR="00822321">
        <w:t>.</w:t>
      </w:r>
      <w:bookmarkEnd w:id="303"/>
    </w:p>
    <w:p w14:paraId="429120B4" w14:textId="5537FF41" w:rsidR="00537611" w:rsidRDefault="00537611" w:rsidP="00537611">
      <w:pPr>
        <w:pStyle w:val="Heading2"/>
      </w:pPr>
      <w:bookmarkStart w:id="304" w:name="_Toc37688311"/>
      <w:r>
        <w:t xml:space="preserve">Topic 1: </w:t>
      </w:r>
      <w:r w:rsidR="009968BC">
        <w:t xml:space="preserve">Use </w:t>
      </w:r>
      <w:r>
        <w:t xml:space="preserve">Quick </w:t>
      </w:r>
      <w:r w:rsidR="009968BC">
        <w:t>A</w:t>
      </w:r>
      <w:r>
        <w:t>nalysis</w:t>
      </w:r>
      <w:r w:rsidR="009968BC">
        <w:t xml:space="preserve"> to format data</w:t>
      </w:r>
      <w:bookmarkEnd w:id="304"/>
    </w:p>
    <w:p w14:paraId="54A07806" w14:textId="5E23E64E" w:rsidR="00537611" w:rsidRPr="00537611" w:rsidRDefault="00537611" w:rsidP="00537611">
      <w:r>
        <w:t>There are</w:t>
      </w:r>
      <w:r w:rsidRPr="00537611">
        <w:t xml:space="preserve"> many options for visualizing and analyzing data in a spreadsheet, and </w:t>
      </w:r>
      <w:r w:rsidR="009C7E25">
        <w:t>Excel</w:t>
      </w:r>
      <w:r w:rsidRPr="00537611">
        <w:t xml:space="preserve"> give</w:t>
      </w:r>
      <w:r w:rsidR="00620D01">
        <w:t>s</w:t>
      </w:r>
      <w:r w:rsidRPr="00537611">
        <w:t xml:space="preserve"> you a </w:t>
      </w:r>
      <w:r w:rsidR="00620D01">
        <w:t>large</w:t>
      </w:r>
      <w:r w:rsidRPr="00537611">
        <w:t xml:space="preserve"> variety of tools to present your data in exactly the right way. The </w:t>
      </w:r>
      <w:r w:rsidRPr="00620D01">
        <w:rPr>
          <w:rStyle w:val="Inlinebold"/>
        </w:rPr>
        <w:t>Quick Analysis</w:t>
      </w:r>
      <w:r w:rsidRPr="00537611">
        <w:t xml:space="preserve"> feature gives you a speedy way to do some of the most common analysis and visualization tasks in Excel. </w:t>
      </w:r>
      <w:r w:rsidR="00620D01">
        <w:t>You might</w:t>
      </w:r>
      <w:r w:rsidRPr="00537611">
        <w:t xml:space="preserve"> use </w:t>
      </w:r>
      <w:r w:rsidRPr="00620D01">
        <w:rPr>
          <w:rStyle w:val="Inlinebold"/>
        </w:rPr>
        <w:t>Quick Analysis</w:t>
      </w:r>
      <w:r w:rsidRPr="00537611">
        <w:t xml:space="preserve"> to answer a quick question</w:t>
      </w:r>
      <w:r w:rsidR="00620D01" w:rsidRPr="00620D01">
        <w:t xml:space="preserve"> </w:t>
      </w:r>
      <w:r w:rsidR="00620D01">
        <w:t xml:space="preserve">in a </w:t>
      </w:r>
      <w:r w:rsidR="00620D01" w:rsidRPr="00537611">
        <w:t>workbook</w:t>
      </w:r>
      <w:r w:rsidRPr="00537611">
        <w:t xml:space="preserve">, then delete those additions from the workbook. With data that </w:t>
      </w:r>
      <w:r w:rsidR="00620D01">
        <w:t>you are sharing with</w:t>
      </w:r>
      <w:r w:rsidRPr="00537611">
        <w:t xml:space="preserve"> other people, Quick Analysis can give you a jump start when adding visualizations to make the data easier for others to understand.</w:t>
      </w:r>
    </w:p>
    <w:p w14:paraId="2B2967D5" w14:textId="3ACA7352" w:rsidR="00537611" w:rsidRPr="00537611" w:rsidRDefault="00537611" w:rsidP="00537611">
      <w:r>
        <w:t>To use</w:t>
      </w:r>
      <w:r w:rsidR="00620D01">
        <w:t xml:space="preserve"> the</w:t>
      </w:r>
      <w:r>
        <w:t xml:space="preserve"> </w:t>
      </w:r>
      <w:r w:rsidRPr="00537611">
        <w:rPr>
          <w:rStyle w:val="Inlinebold"/>
        </w:rPr>
        <w:t>Quick Analysis</w:t>
      </w:r>
      <w:r w:rsidR="00620D01">
        <w:rPr>
          <w:rStyle w:val="Inlinebold"/>
        </w:rPr>
        <w:t xml:space="preserve"> </w:t>
      </w:r>
      <w:r w:rsidR="00620D01">
        <w:t>feature</w:t>
      </w:r>
      <w:r w:rsidRPr="00537611">
        <w:t xml:space="preserve">, select a range of cells you want to analyze; this will make the </w:t>
      </w:r>
      <w:r w:rsidRPr="00620D01">
        <w:rPr>
          <w:rStyle w:val="Inlinebold"/>
        </w:rPr>
        <w:t>Quick Analysis</w:t>
      </w:r>
      <w:r w:rsidRPr="00537611">
        <w:t xml:space="preserve"> </w:t>
      </w:r>
      <w:r w:rsidR="00620D01">
        <w:t>icon</w:t>
      </w:r>
      <w:r w:rsidRPr="00537611">
        <w:t xml:space="preserve"> available at the bottom</w:t>
      </w:r>
      <w:r w:rsidR="00620D01">
        <w:t xml:space="preserve">, </w:t>
      </w:r>
      <w:r w:rsidRPr="00537611">
        <w:t>right corner of your selected range</w:t>
      </w:r>
      <w:r w:rsidR="00620D01">
        <w:t>, as called out in t</w:t>
      </w:r>
      <w:r w:rsidRPr="00537611">
        <w:t>he following</w:t>
      </w:r>
      <w:r w:rsidR="00C138B3">
        <w:t>.</w:t>
      </w:r>
    </w:p>
    <w:p w14:paraId="13E07A2E" w14:textId="3D7FA81D" w:rsidR="00992296" w:rsidRDefault="00992296" w:rsidP="00537611">
      <w:r w:rsidRPr="00992296">
        <w:rPr>
          <w:noProof/>
        </w:rPr>
        <w:lastRenderedPageBreak/>
        <w:drawing>
          <wp:inline distT="0" distB="0" distL="0" distR="0" wp14:anchorId="65614529" wp14:editId="063CED5D">
            <wp:extent cx="4690800" cy="1825200"/>
            <wp:effectExtent l="19050" t="19050" r="14605" b="22860"/>
            <wp:docPr id="1490664189" name="Picture 9" descr="Screenshot of a selection of cells with the Quick Analysis icon highlighted.">
              <a:extLst xmlns:a="http://schemas.openxmlformats.org/drawingml/2006/main">
                <a:ext uri="{FF2B5EF4-FFF2-40B4-BE49-F238E27FC236}">
                  <a16:creationId xmlns:a16="http://schemas.microsoft.com/office/drawing/2014/main" id="{D5928781-D504-4B44-9505-A490CE3F2F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5928781-D504-4B44-9505-A490CE3F2F6A}"/>
                        </a:ext>
                      </a:extLst>
                    </pic:cNvPr>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90800" cy="1825200"/>
                    </a:xfrm>
                    <a:prstGeom prst="rect">
                      <a:avLst/>
                    </a:prstGeom>
                    <a:noFill/>
                    <a:ln w="12700">
                      <a:solidFill>
                        <a:schemeClr val="tx1"/>
                      </a:solidFill>
                    </a:ln>
                  </pic:spPr>
                </pic:pic>
              </a:graphicData>
            </a:graphic>
          </wp:inline>
        </w:drawing>
      </w:r>
    </w:p>
    <w:p w14:paraId="680AA0BA" w14:textId="7B3BBFAB"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36</w:t>
      </w:r>
      <w:r w:rsidRPr="00537611">
        <w:fldChar w:fldCharType="end"/>
      </w:r>
      <w:r w:rsidRPr="00537611">
        <w:t xml:space="preserve">: A selection of cells with </w:t>
      </w:r>
      <w:r w:rsidR="00620D01">
        <w:t xml:space="preserve">the </w:t>
      </w:r>
      <w:r w:rsidRPr="00620D01">
        <w:rPr>
          <w:rStyle w:val="Inlinebold"/>
        </w:rPr>
        <w:t>Quick Analysis</w:t>
      </w:r>
      <w:r w:rsidRPr="00537611">
        <w:t xml:space="preserve"> </w:t>
      </w:r>
      <w:r w:rsidR="00620D01">
        <w:t xml:space="preserve">icon </w:t>
      </w:r>
      <w:r w:rsidRPr="00537611">
        <w:t>highlighted in red</w:t>
      </w:r>
    </w:p>
    <w:p w14:paraId="7AC4F67A" w14:textId="1903D8CD" w:rsidR="00537611" w:rsidRDefault="00537611" w:rsidP="00537611">
      <w:pPr>
        <w:pStyle w:val="Heading3"/>
      </w:pPr>
      <w:bookmarkStart w:id="305" w:name="_Toc37688312"/>
      <w:r>
        <w:t xml:space="preserve">Add </w:t>
      </w:r>
      <w:r w:rsidR="00BD5B1F">
        <w:t>c</w:t>
      </w:r>
      <w:r>
        <w:t xml:space="preserve">onditional </w:t>
      </w:r>
      <w:r w:rsidR="00BD5B1F">
        <w:t>f</w:t>
      </w:r>
      <w:r>
        <w:t>ormatting using Quick Analysis</w:t>
      </w:r>
      <w:bookmarkEnd w:id="305"/>
    </w:p>
    <w:p w14:paraId="7130B0A3" w14:textId="3DE02341" w:rsidR="00537611" w:rsidRPr="00537611" w:rsidRDefault="00B60CBE" w:rsidP="00537611">
      <w:r>
        <w:t>To add conditional formatting, s</w:t>
      </w:r>
      <w:r w:rsidR="00537611">
        <w:t>elect</w:t>
      </w:r>
      <w:r w:rsidR="00537611" w:rsidRPr="00537611">
        <w:t xml:space="preserve"> a range of data, select </w:t>
      </w:r>
      <w:r>
        <w:t xml:space="preserve">the </w:t>
      </w:r>
      <w:r w:rsidR="00537611" w:rsidRPr="00537611">
        <w:rPr>
          <w:rStyle w:val="Inlinebold"/>
        </w:rPr>
        <w:t>Quick Analysis</w:t>
      </w:r>
      <w:r>
        <w:rPr>
          <w:rStyle w:val="Inlinebold"/>
        </w:rPr>
        <w:t xml:space="preserve"> </w:t>
      </w:r>
      <w:r>
        <w:t>icon,</w:t>
      </w:r>
      <w:r w:rsidRPr="00B60CBE">
        <w:t xml:space="preserve"> </w:t>
      </w:r>
      <w:r w:rsidRPr="00537611">
        <w:t>and then</w:t>
      </w:r>
      <w:r>
        <w:t xml:space="preserve"> select the </w:t>
      </w:r>
      <w:r w:rsidR="00537611" w:rsidRPr="00537611">
        <w:rPr>
          <w:rStyle w:val="Inlinebold"/>
        </w:rPr>
        <w:t>Formatting</w:t>
      </w:r>
      <w:r>
        <w:rPr>
          <w:rStyle w:val="Inlinebold"/>
        </w:rPr>
        <w:t xml:space="preserve"> </w:t>
      </w:r>
      <w:r>
        <w:t>tab</w:t>
      </w:r>
      <w:r w:rsidR="00537611" w:rsidRPr="00537611">
        <w:t xml:space="preserve">. By navigating to an option in the gallery, the worksheet updates to display a preview of </w:t>
      </w:r>
      <w:r>
        <w:t>using the formatting option you chose</w:t>
      </w:r>
      <w:r w:rsidR="00537611" w:rsidRPr="00537611">
        <w:t xml:space="preserve">. The following screenshot depicts the </w:t>
      </w:r>
      <w:r w:rsidR="00537611" w:rsidRPr="00537611">
        <w:rPr>
          <w:rStyle w:val="Inlinebold"/>
        </w:rPr>
        <w:t>Formatting</w:t>
      </w:r>
      <w:r w:rsidR="00537611" w:rsidRPr="00537611">
        <w:t xml:space="preserve"> options in </w:t>
      </w:r>
      <w:r w:rsidR="00537611" w:rsidRPr="00537611">
        <w:rPr>
          <w:rStyle w:val="Inlinebold"/>
        </w:rPr>
        <w:t>Quick Analysis</w:t>
      </w:r>
      <w:r w:rsidR="00C138B3">
        <w:t>.</w:t>
      </w:r>
    </w:p>
    <w:p w14:paraId="7542E629" w14:textId="2A55119C" w:rsidR="00A445F6" w:rsidRDefault="00A445F6" w:rsidP="00537611">
      <w:r w:rsidRPr="00A445F6">
        <w:rPr>
          <w:noProof/>
        </w:rPr>
        <w:drawing>
          <wp:inline distT="0" distB="0" distL="0" distR="0" wp14:anchorId="1C915B26" wp14:editId="5E810450">
            <wp:extent cx="3892551" cy="1460501"/>
            <wp:effectExtent l="19050" t="19050" r="12700" b="25400"/>
            <wp:docPr id="1490664184" name="Picture 4" descr="Screenshot of the Formatting options in Quick Analysis.">
              <a:extLst xmlns:a="http://schemas.openxmlformats.org/drawingml/2006/main">
                <a:ext uri="{FF2B5EF4-FFF2-40B4-BE49-F238E27FC236}">
                  <a16:creationId xmlns:a16="http://schemas.microsoft.com/office/drawing/2014/main" id="{94EEE341-6292-41C8-A212-E91571924B0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4EEE341-6292-41C8-A212-E91571924B03}"/>
                        </a:ext>
                      </a:extLst>
                    </pic:cNvPr>
                    <pic:cNvPicPr/>
                  </pic:nvPicPr>
                  <pic:blipFill rotWithShape="1">
                    <a:blip r:embed="rId89"/>
                    <a:srcRect l="3273" t="7875" r="3425" b="7875"/>
                    <a:stretch/>
                  </pic:blipFill>
                  <pic:spPr>
                    <a:xfrm>
                      <a:off x="0" y="0"/>
                      <a:ext cx="3892551" cy="1460501"/>
                    </a:xfrm>
                    <a:prstGeom prst="rect">
                      <a:avLst/>
                    </a:prstGeom>
                    <a:noFill/>
                    <a:ln w="12700">
                      <a:solidFill>
                        <a:schemeClr val="tx1"/>
                      </a:solidFill>
                    </a:ln>
                  </pic:spPr>
                </pic:pic>
              </a:graphicData>
            </a:graphic>
          </wp:inline>
        </w:drawing>
      </w:r>
    </w:p>
    <w:p w14:paraId="2319D125" w14:textId="2833FECE"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37</w:t>
      </w:r>
      <w:r w:rsidRPr="00537611">
        <w:fldChar w:fldCharType="end"/>
      </w:r>
      <w:r w:rsidRPr="00537611">
        <w:t xml:space="preserve">: </w:t>
      </w:r>
      <w:r w:rsidRPr="00B60CBE">
        <w:rPr>
          <w:rStyle w:val="Inlinebold"/>
        </w:rPr>
        <w:t>Formatting</w:t>
      </w:r>
      <w:r w:rsidRPr="00537611">
        <w:t xml:space="preserve"> </w:t>
      </w:r>
      <w:r w:rsidR="00B60CBE">
        <w:t xml:space="preserve">tab </w:t>
      </w:r>
      <w:r w:rsidR="00B80D7A" w:rsidRPr="00537611">
        <w:t xml:space="preserve">options in </w:t>
      </w:r>
      <w:r w:rsidR="00B80D7A" w:rsidRPr="00B80D7A">
        <w:rPr>
          <w:rStyle w:val="Inlinebold"/>
        </w:rPr>
        <w:t>Quick Analysis</w:t>
      </w:r>
    </w:p>
    <w:p w14:paraId="30792B52" w14:textId="77777777" w:rsidR="00537611" w:rsidRPr="00537611" w:rsidRDefault="00537611" w:rsidP="00537611">
      <w:r>
        <w:t>Select a choice to add that conditional formatting to the data range.</w:t>
      </w:r>
    </w:p>
    <w:p w14:paraId="337FA914" w14:textId="461C3628" w:rsidR="00537611" w:rsidRDefault="00537611" w:rsidP="00537611">
      <w:pPr>
        <w:pStyle w:val="Heading3"/>
      </w:pPr>
      <w:bookmarkStart w:id="306" w:name="_Toc37688313"/>
      <w:r>
        <w:t xml:space="preserve">Add </w:t>
      </w:r>
      <w:r w:rsidR="00BD5B1F">
        <w:t>a</w:t>
      </w:r>
      <w:r>
        <w:t xml:space="preserve"> </w:t>
      </w:r>
      <w:r w:rsidR="00BD5B1F">
        <w:t>c</w:t>
      </w:r>
      <w:r>
        <w:t xml:space="preserve">hart or </w:t>
      </w:r>
      <w:r w:rsidR="00BD5B1F">
        <w:t>s</w:t>
      </w:r>
      <w:r>
        <w:t>parklines using Quick Analysis</w:t>
      </w:r>
      <w:bookmarkEnd w:id="306"/>
    </w:p>
    <w:p w14:paraId="43863843" w14:textId="501A457C" w:rsidR="00537611" w:rsidRPr="00537611" w:rsidRDefault="00B80D7A" w:rsidP="00537611">
      <w:pPr>
        <w:rPr>
          <w:rStyle w:val="Inlinebold"/>
        </w:rPr>
      </w:pPr>
      <w:r>
        <w:t>To add a chart or sparklines, s</w:t>
      </w:r>
      <w:r w:rsidR="00537611">
        <w:t xml:space="preserve">elect a range of data, select </w:t>
      </w:r>
      <w:r>
        <w:t xml:space="preserve">the </w:t>
      </w:r>
      <w:r w:rsidR="00537611" w:rsidRPr="00537611">
        <w:rPr>
          <w:rStyle w:val="Inlinebold"/>
        </w:rPr>
        <w:t>Quick Analysis</w:t>
      </w:r>
      <w:r>
        <w:rPr>
          <w:rStyle w:val="Inlinebold"/>
        </w:rPr>
        <w:t xml:space="preserve"> </w:t>
      </w:r>
      <w:r>
        <w:t>icon,</w:t>
      </w:r>
      <w:r w:rsidRPr="00B80D7A">
        <w:t xml:space="preserve"> </w:t>
      </w:r>
      <w:r>
        <w:t>and then select either</w:t>
      </w:r>
      <w:r w:rsidR="00537611" w:rsidRPr="00537611">
        <w:t xml:space="preserve"> </w:t>
      </w:r>
      <w:r>
        <w:t xml:space="preserve">the </w:t>
      </w:r>
      <w:r w:rsidR="00537611" w:rsidRPr="00537611">
        <w:rPr>
          <w:rStyle w:val="Inlinebold"/>
        </w:rPr>
        <w:t>Charts</w:t>
      </w:r>
      <w:r w:rsidR="00537611" w:rsidRPr="00537611">
        <w:t xml:space="preserve"> or </w:t>
      </w:r>
      <w:r w:rsidR="00537611" w:rsidRPr="00537611">
        <w:rPr>
          <w:rStyle w:val="Inlinebold"/>
        </w:rPr>
        <w:t>Sparklines</w:t>
      </w:r>
      <w:r>
        <w:rPr>
          <w:rStyle w:val="Inlinebold"/>
        </w:rPr>
        <w:t xml:space="preserve"> </w:t>
      </w:r>
      <w:r>
        <w:t>tab</w:t>
      </w:r>
      <w:r w:rsidR="00537611" w:rsidRPr="00537611">
        <w:t xml:space="preserve">. </w:t>
      </w:r>
      <w:r>
        <w:t>As you navigate to options</w:t>
      </w:r>
      <w:r w:rsidR="00537611" w:rsidRPr="00537611">
        <w:t xml:space="preserve">, the worksheet updates to display a preview of the choice. Note that the options offered in the gallery are based on the </w:t>
      </w:r>
      <w:r w:rsidR="00537611" w:rsidRPr="00B80D7A">
        <w:rPr>
          <w:rStyle w:val="Inlinebold"/>
        </w:rPr>
        <w:t>Recommended Charts</w:t>
      </w:r>
      <w:r w:rsidR="00537611" w:rsidRPr="00537611">
        <w:t xml:space="preserve"> feature and </w:t>
      </w:r>
      <w:r w:rsidR="003E44A2">
        <w:t>could</w:t>
      </w:r>
      <w:r w:rsidR="00537611" w:rsidRPr="00537611">
        <w:t xml:space="preserve"> vary from the example </w:t>
      </w:r>
      <w:r>
        <w:t>in the following screenshot</w:t>
      </w:r>
      <w:r w:rsidR="00537611" w:rsidRPr="00537611">
        <w:t>.</w:t>
      </w:r>
    </w:p>
    <w:p w14:paraId="4B7CE45E" w14:textId="299C0EA7" w:rsidR="00356ACE" w:rsidRDefault="00356ACE" w:rsidP="00537611">
      <w:r w:rsidRPr="00356ACE">
        <w:rPr>
          <w:noProof/>
        </w:rPr>
        <w:lastRenderedPageBreak/>
        <w:drawing>
          <wp:inline distT="0" distB="0" distL="0" distR="0" wp14:anchorId="62EAE2E0" wp14:editId="15356EA5">
            <wp:extent cx="3832861" cy="1478280"/>
            <wp:effectExtent l="19050" t="19050" r="15240" b="26670"/>
            <wp:docPr id="1490664182" name="Picture 3" descr="Screenshot of the Charts options in Quick Analysis.">
              <a:extLst xmlns:a="http://schemas.openxmlformats.org/drawingml/2006/main">
                <a:ext uri="{FF2B5EF4-FFF2-40B4-BE49-F238E27FC236}">
                  <a16:creationId xmlns:a16="http://schemas.microsoft.com/office/drawing/2014/main" id="{EBA35AB9-0E9F-4793-B407-20FA7108848E}"/>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A35AB9-0E9F-4793-B407-20FA7108848E}"/>
                        </a:ext>
                      </a:extLst>
                    </pic:cNvPr>
                    <pic:cNvPicPr/>
                  </pic:nvPicPr>
                  <pic:blipFill rotWithShape="1">
                    <a:blip r:embed="rId90"/>
                    <a:srcRect l="3894" t="6374" r="4234" b="8352"/>
                    <a:stretch/>
                  </pic:blipFill>
                  <pic:spPr>
                    <a:xfrm>
                      <a:off x="0" y="0"/>
                      <a:ext cx="3832861" cy="1478280"/>
                    </a:xfrm>
                    <a:prstGeom prst="rect">
                      <a:avLst/>
                    </a:prstGeom>
                    <a:noFill/>
                    <a:ln w="12700">
                      <a:solidFill>
                        <a:schemeClr val="tx1"/>
                      </a:solidFill>
                    </a:ln>
                  </pic:spPr>
                </pic:pic>
              </a:graphicData>
            </a:graphic>
          </wp:inline>
        </w:drawing>
      </w:r>
    </w:p>
    <w:p w14:paraId="39C5FB9A" w14:textId="66D62D8F"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38</w:t>
      </w:r>
      <w:r w:rsidRPr="00537611">
        <w:fldChar w:fldCharType="end"/>
      </w:r>
      <w:r w:rsidRPr="00537611">
        <w:t xml:space="preserve">: </w:t>
      </w:r>
      <w:r w:rsidRPr="00B80D7A">
        <w:rPr>
          <w:rStyle w:val="Inlinebold"/>
        </w:rPr>
        <w:t>Charts</w:t>
      </w:r>
      <w:r w:rsidRPr="00537611">
        <w:t xml:space="preserve"> </w:t>
      </w:r>
      <w:r w:rsidR="00B80D7A">
        <w:t xml:space="preserve">tab </w:t>
      </w:r>
      <w:r w:rsidRPr="00537611">
        <w:t xml:space="preserve">options in </w:t>
      </w:r>
      <w:r w:rsidRPr="00B80D7A">
        <w:rPr>
          <w:rStyle w:val="Inlinebold"/>
        </w:rPr>
        <w:t>Quick Analysis</w:t>
      </w:r>
    </w:p>
    <w:p w14:paraId="7B521A4F" w14:textId="77777777" w:rsidR="00537611" w:rsidRPr="00537611" w:rsidRDefault="00537611" w:rsidP="00537611">
      <w:r>
        <w:t xml:space="preserve">Select your desired </w:t>
      </w:r>
      <w:r w:rsidRPr="00537611">
        <w:t>chart or sparklines to insert it into the worksheet.</w:t>
      </w:r>
    </w:p>
    <w:p w14:paraId="17C840F6" w14:textId="1CA209EE" w:rsidR="00537611" w:rsidRDefault="00537611" w:rsidP="00537611">
      <w:pPr>
        <w:pStyle w:val="Heading3"/>
      </w:pPr>
      <w:bookmarkStart w:id="307" w:name="_Toc37688314"/>
      <w:r>
        <w:t xml:space="preserve">Add </w:t>
      </w:r>
      <w:r w:rsidR="00BD5B1F">
        <w:t>t</w:t>
      </w:r>
      <w:r>
        <w:t xml:space="preserve">otals for </w:t>
      </w:r>
      <w:r w:rsidR="00BD5B1F">
        <w:t>d</w:t>
      </w:r>
      <w:r>
        <w:t>ata using Quick Analysis</w:t>
      </w:r>
      <w:bookmarkEnd w:id="307"/>
    </w:p>
    <w:p w14:paraId="7870E55F" w14:textId="7E995134" w:rsidR="00537611" w:rsidRPr="00537611" w:rsidRDefault="00537611" w:rsidP="00537611">
      <w:r>
        <w:t xml:space="preserve">The </w:t>
      </w:r>
      <w:r w:rsidRPr="00DC057D">
        <w:rPr>
          <w:rStyle w:val="Inlinebold"/>
        </w:rPr>
        <w:t>Totals</w:t>
      </w:r>
      <w:r>
        <w:t xml:space="preserve"> </w:t>
      </w:r>
      <w:r w:rsidR="00DC057D">
        <w:t>tab options</w:t>
      </w:r>
      <w:r w:rsidRPr="00537611">
        <w:t xml:space="preserve"> in </w:t>
      </w:r>
      <w:r w:rsidRPr="00DC057D">
        <w:rPr>
          <w:rStyle w:val="Inlinebold"/>
        </w:rPr>
        <w:t xml:space="preserve">Quick Analysis </w:t>
      </w:r>
      <w:r w:rsidRPr="00537611">
        <w:t>makes calculations based on your numbers and adds the results in the cells next to or below your data.</w:t>
      </w:r>
    </w:p>
    <w:p w14:paraId="1E1C5CB5" w14:textId="66E448CC" w:rsidR="00537611" w:rsidRPr="00537611" w:rsidRDefault="00DC057D" w:rsidP="00537611">
      <w:r>
        <w:t>To add totals for data, s</w:t>
      </w:r>
      <w:r w:rsidR="00537611">
        <w:t>elect</w:t>
      </w:r>
      <w:r w:rsidR="00537611" w:rsidRPr="00537611">
        <w:t xml:space="preserve"> a range of data, select </w:t>
      </w:r>
      <w:r w:rsidR="00537611" w:rsidRPr="00537611">
        <w:rPr>
          <w:rStyle w:val="Inlinebold"/>
        </w:rPr>
        <w:t>Quick Analysis</w:t>
      </w:r>
      <w:r>
        <w:t xml:space="preserve">, </w:t>
      </w:r>
      <w:r w:rsidRPr="00537611">
        <w:t>and then</w:t>
      </w:r>
      <w:r w:rsidR="00537611" w:rsidRPr="00537611">
        <w:t xml:space="preserve"> </w:t>
      </w:r>
      <w:r>
        <w:t>s</w:t>
      </w:r>
      <w:r w:rsidR="00537611" w:rsidRPr="00537611">
        <w:t xml:space="preserve">elect the </w:t>
      </w:r>
      <w:r w:rsidR="00537611" w:rsidRPr="00537611">
        <w:rPr>
          <w:rStyle w:val="Inlinebold"/>
        </w:rPr>
        <w:t>Totals</w:t>
      </w:r>
      <w:r w:rsidR="00537611" w:rsidRPr="00537611">
        <w:t xml:space="preserve"> option. By navigating to a</w:t>
      </w:r>
      <w:r>
        <w:t xml:space="preserve"> calculations</w:t>
      </w:r>
      <w:r w:rsidR="00537611" w:rsidRPr="00537611">
        <w:t xml:space="preserve"> option in the gallery</w:t>
      </w:r>
      <w:r w:rsidR="000D0298">
        <w:t xml:space="preserve"> (as displayed in the following screenshot)</w:t>
      </w:r>
      <w:r w:rsidR="00537611" w:rsidRPr="00537611">
        <w:t>, the worksheet updates to display a preview of the choice.</w:t>
      </w:r>
    </w:p>
    <w:p w14:paraId="1F5242A6" w14:textId="5B63C550" w:rsidR="00356ACE" w:rsidRDefault="00356ACE" w:rsidP="00537611">
      <w:r w:rsidRPr="00356ACE">
        <w:rPr>
          <w:noProof/>
        </w:rPr>
        <w:drawing>
          <wp:inline distT="0" distB="0" distL="0" distR="0" wp14:anchorId="1D9577A4" wp14:editId="32FA1798">
            <wp:extent cx="3917950" cy="1460500"/>
            <wp:effectExtent l="19050" t="19050" r="25400" b="25400"/>
            <wp:docPr id="1490664181" name="Picture 3" descr="Screenshot of the Totals options in Quick Analysis.">
              <a:extLst xmlns:a="http://schemas.openxmlformats.org/drawingml/2006/main">
                <a:ext uri="{FF2B5EF4-FFF2-40B4-BE49-F238E27FC236}">
                  <a16:creationId xmlns:a16="http://schemas.microsoft.com/office/drawing/2014/main" id="{9DDAE977-7A18-45FE-BA9E-205C81B6F113}"/>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DAE977-7A18-45FE-BA9E-205C81B6F113}"/>
                        </a:ext>
                      </a:extLst>
                    </pic:cNvPr>
                    <pic:cNvPicPr/>
                  </pic:nvPicPr>
                  <pic:blipFill rotWithShape="1">
                    <a:blip r:embed="rId91"/>
                    <a:srcRect l="3144" t="7538" r="2945" b="7748"/>
                    <a:stretch/>
                  </pic:blipFill>
                  <pic:spPr>
                    <a:xfrm>
                      <a:off x="0" y="0"/>
                      <a:ext cx="3917950" cy="1460500"/>
                    </a:xfrm>
                    <a:prstGeom prst="rect">
                      <a:avLst/>
                    </a:prstGeom>
                    <a:noFill/>
                    <a:ln w="12700">
                      <a:solidFill>
                        <a:schemeClr val="tx1"/>
                      </a:solidFill>
                    </a:ln>
                  </pic:spPr>
                </pic:pic>
              </a:graphicData>
            </a:graphic>
          </wp:inline>
        </w:drawing>
      </w:r>
    </w:p>
    <w:p w14:paraId="1D3FE761" w14:textId="77072823"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39</w:t>
      </w:r>
      <w:r w:rsidRPr="00537611">
        <w:fldChar w:fldCharType="end"/>
      </w:r>
      <w:r w:rsidRPr="00537611">
        <w:t xml:space="preserve">: </w:t>
      </w:r>
      <w:r w:rsidR="00B80D7A">
        <w:rPr>
          <w:rStyle w:val="Inlinebold"/>
        </w:rPr>
        <w:t>Totals</w:t>
      </w:r>
      <w:r w:rsidR="00B80D7A" w:rsidRPr="00537611">
        <w:t xml:space="preserve"> </w:t>
      </w:r>
      <w:r w:rsidR="00B80D7A">
        <w:t xml:space="preserve">tab </w:t>
      </w:r>
      <w:r w:rsidR="00B80D7A" w:rsidRPr="00537611">
        <w:t xml:space="preserve">options in </w:t>
      </w:r>
      <w:r w:rsidR="00B80D7A" w:rsidRPr="00B80D7A">
        <w:rPr>
          <w:rStyle w:val="Inlinebold"/>
        </w:rPr>
        <w:t>Quick Analysis</w:t>
      </w:r>
    </w:p>
    <w:p w14:paraId="379C3A26" w14:textId="3C7F5BE7" w:rsidR="00537611" w:rsidRPr="00537611" w:rsidRDefault="00537611" w:rsidP="00537611">
      <w:r>
        <w:t xml:space="preserve">Select </w:t>
      </w:r>
      <w:r w:rsidRPr="00537611">
        <w:t xml:space="preserve">a calculation to add the corresponding formulas to your </w:t>
      </w:r>
      <w:r w:rsidR="00150D0A">
        <w:t>worksheet</w:t>
      </w:r>
      <w:r w:rsidRPr="00537611">
        <w:t>.</w:t>
      </w:r>
    </w:p>
    <w:tbl>
      <w:tblPr>
        <w:tblW w:w="5000" w:type="pct"/>
        <w:tblBorders>
          <w:bottom w:val="single" w:sz="18" w:space="0" w:color="6B2929"/>
        </w:tblBorders>
        <w:tblCellMar>
          <w:top w:w="142" w:type="dxa"/>
          <w:left w:w="85" w:type="dxa"/>
          <w:bottom w:w="142" w:type="dxa"/>
          <w:right w:w="85" w:type="dxa"/>
        </w:tblCellMar>
        <w:tblLook w:val="04A0" w:firstRow="1" w:lastRow="0" w:firstColumn="1" w:lastColumn="0" w:noHBand="0" w:noVBand="1"/>
      </w:tblPr>
      <w:tblGrid>
        <w:gridCol w:w="2030"/>
        <w:gridCol w:w="390"/>
        <w:gridCol w:w="6940"/>
      </w:tblGrid>
      <w:tr w:rsidR="00537611" w14:paraId="33BD30D2" w14:textId="77777777" w:rsidTr="00163F71">
        <w:tc>
          <w:tcPr>
            <w:tcW w:w="2420" w:type="dxa"/>
            <w:gridSpan w:val="2"/>
          </w:tcPr>
          <w:p w14:paraId="7F6F8956" w14:textId="77777777" w:rsidR="00537611" w:rsidRPr="00537611" w:rsidRDefault="00537611" w:rsidP="00537611">
            <w:r w:rsidRPr="00537611">
              <w:rPr>
                <w:noProof/>
              </w:rPr>
              <w:drawing>
                <wp:inline distT="0" distB="0" distL="0" distR="0" wp14:anchorId="27407C50" wp14:editId="171E1022">
                  <wp:extent cx="969749" cy="1750587"/>
                  <wp:effectExtent l="0" t="0" r="1905" b="2540"/>
                  <wp:docPr id="1095928910" name="Picture 10959289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ot_illustration_did_you_know.png"/>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969749" cy="1750587"/>
                          </a:xfrm>
                          <a:prstGeom prst="rect">
                            <a:avLst/>
                          </a:prstGeom>
                        </pic:spPr>
                      </pic:pic>
                    </a:graphicData>
                  </a:graphic>
                </wp:inline>
              </w:drawing>
            </w:r>
          </w:p>
        </w:tc>
        <w:tc>
          <w:tcPr>
            <w:tcW w:w="6940" w:type="dxa"/>
          </w:tcPr>
          <w:p w14:paraId="74F497A8" w14:textId="77777777" w:rsidR="00537611" w:rsidRPr="00537611" w:rsidRDefault="00537611" w:rsidP="00537611">
            <w:pPr>
              <w:pStyle w:val="Readeraids"/>
            </w:pPr>
            <w:r>
              <w:t>Did you know?</w:t>
            </w:r>
          </w:p>
          <w:p w14:paraId="666B0C21" w14:textId="6AD3BBBD" w:rsidR="00537611" w:rsidRPr="00537611" w:rsidRDefault="00837F11" w:rsidP="00537611">
            <w:r>
              <w:t xml:space="preserve">Everything added with </w:t>
            </w:r>
            <w:r w:rsidRPr="00213F7D">
              <w:rPr>
                <w:rStyle w:val="Inlinebold"/>
              </w:rPr>
              <w:t>Quick Analysis</w:t>
            </w:r>
            <w:r>
              <w:t xml:space="preserve"> is </w:t>
            </w:r>
            <w:r w:rsidR="00537611" w:rsidRPr="00537611">
              <w:t xml:space="preserve">just like any other part of your workbook. For example, a chart created with </w:t>
            </w:r>
            <w:r w:rsidR="00537611" w:rsidRPr="00213F7D">
              <w:rPr>
                <w:rStyle w:val="Inlinebold"/>
              </w:rPr>
              <w:t>Quick Analysis</w:t>
            </w:r>
            <w:r w:rsidR="00537611" w:rsidRPr="00537611">
              <w:t xml:space="preserve"> is just like a chart created from the </w:t>
            </w:r>
            <w:r w:rsidR="00EC7004">
              <w:t>r</w:t>
            </w:r>
            <w:r w:rsidR="00537611" w:rsidRPr="00537611">
              <w:t>ibbon</w:t>
            </w:r>
            <w:r w:rsidR="00213F7D">
              <w:t>—</w:t>
            </w:r>
            <w:r w:rsidR="00537611" w:rsidRPr="00537611">
              <w:t xml:space="preserve">you can modify it just like any other chart. This is true for everything </w:t>
            </w:r>
            <w:r w:rsidR="00537611" w:rsidRPr="00213F7D">
              <w:rPr>
                <w:rStyle w:val="Inlinebold"/>
              </w:rPr>
              <w:t>Quick Analysis</w:t>
            </w:r>
            <w:r w:rsidR="00537611" w:rsidRPr="00537611">
              <w:t xml:space="preserve"> offers.</w:t>
            </w:r>
          </w:p>
        </w:tc>
      </w:tr>
      <w:tr w:rsidR="00537611" w14:paraId="71074AEE" w14:textId="77777777" w:rsidTr="00163F71">
        <w:tc>
          <w:tcPr>
            <w:tcW w:w="2030" w:type="dxa"/>
          </w:tcPr>
          <w:p w14:paraId="27EDF935" w14:textId="77777777" w:rsidR="00537611" w:rsidRPr="00537611" w:rsidRDefault="00537611" w:rsidP="00537611">
            <w:r w:rsidRPr="00537611">
              <w:rPr>
                <w:noProof/>
              </w:rPr>
              <w:lastRenderedPageBreak/>
              <w:drawing>
                <wp:inline distT="0" distB="0" distL="0" distR="0" wp14:anchorId="10D68FBF" wp14:editId="56A39783">
                  <wp:extent cx="719999" cy="669472"/>
                  <wp:effectExtent l="0" t="0" r="4445" b="0"/>
                  <wp:docPr id="1490664172"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19999" cy="669472"/>
                          </a:xfrm>
                          <a:prstGeom prst="rect">
                            <a:avLst/>
                          </a:prstGeom>
                        </pic:spPr>
                      </pic:pic>
                    </a:graphicData>
                  </a:graphic>
                </wp:inline>
              </w:drawing>
            </w:r>
          </w:p>
        </w:tc>
        <w:tc>
          <w:tcPr>
            <w:tcW w:w="7330" w:type="dxa"/>
            <w:gridSpan w:val="2"/>
          </w:tcPr>
          <w:p w14:paraId="6F7E3B25" w14:textId="77777777" w:rsidR="00537611" w:rsidRPr="00537611" w:rsidRDefault="00537611" w:rsidP="00537611">
            <w:pPr>
              <w:pStyle w:val="Readeraids"/>
            </w:pPr>
            <w:r w:rsidRPr="0004745C">
              <w:t>Video</w:t>
            </w:r>
          </w:p>
          <w:p w14:paraId="58AFF2ED" w14:textId="0D6FBD4C" w:rsidR="00537611" w:rsidRPr="00537611" w:rsidRDefault="00537611" w:rsidP="00537611">
            <w:r>
              <w:t>To</w:t>
            </w:r>
            <w:r w:rsidRPr="00537611">
              <w:t xml:space="preserve"> review the video on Quick Analysis, go to</w:t>
            </w:r>
            <w:r w:rsidR="00BC04A2">
              <w:t>:</w:t>
            </w:r>
            <w:r w:rsidRPr="00537611">
              <w:t xml:space="preserve"> </w:t>
            </w:r>
            <w:hyperlink r:id="rId92" w:history="1">
              <w:r w:rsidRPr="00537611">
                <w:rPr>
                  <w:rStyle w:val="Hyperlink"/>
                </w:rPr>
                <w:t>Analyze your data instantly</w:t>
              </w:r>
            </w:hyperlink>
          </w:p>
        </w:tc>
      </w:tr>
    </w:tbl>
    <w:p w14:paraId="3FD28EB0" w14:textId="7C23E638" w:rsidR="00537611" w:rsidRDefault="00537611" w:rsidP="00537611">
      <w:pPr>
        <w:pStyle w:val="Heading3"/>
      </w:pPr>
      <w:bookmarkStart w:id="308" w:name="_Toc37688315"/>
      <w:r>
        <w:t xml:space="preserve">Activity: Demo and </w:t>
      </w:r>
      <w:r w:rsidR="00BD5B1F">
        <w:t>e</w:t>
      </w:r>
      <w:r>
        <w:t>xperiment</w:t>
      </w:r>
      <w:bookmarkEnd w:id="308"/>
    </w:p>
    <w:p w14:paraId="0BB8C417" w14:textId="2EE185D0" w:rsidR="00537611" w:rsidRPr="00537611" w:rsidRDefault="00537611" w:rsidP="00537611">
      <w:r>
        <w:t xml:space="preserve">In this activity, the teacher will demonstrate </w:t>
      </w:r>
      <w:r w:rsidRPr="00537611">
        <w:t xml:space="preserve">the </w:t>
      </w:r>
      <w:r w:rsidRPr="00537611">
        <w:rPr>
          <w:rStyle w:val="Inlinebold"/>
        </w:rPr>
        <w:t>Quick Analysis</w:t>
      </w:r>
      <w:r w:rsidRPr="00537611">
        <w:t xml:space="preserve"> feature. After the demonstration, </w:t>
      </w:r>
      <w:r w:rsidR="00620879">
        <w:t>you</w:t>
      </w:r>
      <w:r w:rsidR="00BC04A2">
        <w:t>’</w:t>
      </w:r>
      <w:r w:rsidR="00620879">
        <w:t>ll</w:t>
      </w:r>
      <w:r w:rsidRPr="00537611">
        <w:t xml:space="preserve"> practice using </w:t>
      </w:r>
      <w:r w:rsidRPr="00537611">
        <w:rPr>
          <w:rStyle w:val="Inlinebold"/>
        </w:rPr>
        <w:t>Quick Analysis</w:t>
      </w:r>
      <w:r w:rsidRPr="00537611">
        <w:t>.</w:t>
      </w:r>
    </w:p>
    <w:p w14:paraId="4A476B24" w14:textId="77777777" w:rsidR="00537611" w:rsidRDefault="00537611" w:rsidP="00537611">
      <w:pPr>
        <w:pStyle w:val="Heading4"/>
      </w:pPr>
      <w:r>
        <w:t>Resources required</w:t>
      </w:r>
    </w:p>
    <w:p w14:paraId="30E6142D" w14:textId="45F18C1C" w:rsidR="00537611" w:rsidRPr="00537611" w:rsidRDefault="00620879" w:rsidP="00537611">
      <w:r>
        <w:t xml:space="preserve">You will need the following resource for </w:t>
      </w:r>
      <w:r w:rsidR="00537611">
        <w:t>this activity:</w:t>
      </w:r>
    </w:p>
    <w:p w14:paraId="05A0E2DC" w14:textId="0CE3B60A" w:rsidR="00537611" w:rsidRDefault="00537611" w:rsidP="00537611">
      <w:pPr>
        <w:pStyle w:val="Bulletlevel1"/>
      </w:pPr>
      <w:bookmarkStart w:id="309" w:name="_Hlk24795153"/>
      <w:r w:rsidRPr="00840DE1">
        <w:t xml:space="preserve">Open </w:t>
      </w:r>
      <w:r w:rsidRPr="00B13727">
        <w:rPr>
          <w:rStyle w:val="Inlinebold"/>
        </w:rPr>
        <w:t>L7_T1_act_</w:t>
      </w:r>
      <w:r w:rsidR="006E64AA">
        <w:rPr>
          <w:rStyle w:val="Inlinebold"/>
        </w:rPr>
        <w:t>m</w:t>
      </w:r>
      <w:r w:rsidRPr="00B13727">
        <w:rPr>
          <w:rStyle w:val="Inlinebold"/>
        </w:rPr>
        <w:t>onthly_</w:t>
      </w:r>
      <w:r w:rsidR="006E64AA">
        <w:rPr>
          <w:rStyle w:val="Inlinebold"/>
        </w:rPr>
        <w:t>c</w:t>
      </w:r>
      <w:r w:rsidRPr="00B13727">
        <w:rPr>
          <w:rStyle w:val="Inlinebold"/>
        </w:rPr>
        <w:t>ell_</w:t>
      </w:r>
      <w:r w:rsidR="006E64AA">
        <w:rPr>
          <w:rStyle w:val="Inlinebold"/>
        </w:rPr>
        <w:t>p</w:t>
      </w:r>
      <w:r w:rsidRPr="00B13727">
        <w:rPr>
          <w:rStyle w:val="Inlinebold"/>
        </w:rPr>
        <w:t>roduction.xlsx</w:t>
      </w:r>
      <w:r w:rsidRPr="001D1A1A">
        <w:t xml:space="preserve"> </w:t>
      </w:r>
      <w:r w:rsidRPr="00840DE1">
        <w:t xml:space="preserve">in </w:t>
      </w:r>
      <w:bookmarkEnd w:id="309"/>
      <w:r w:rsidRPr="00840DE1">
        <w:t>this lesson</w:t>
      </w:r>
      <w:r w:rsidR="00BC04A2">
        <w:t>’</w:t>
      </w:r>
      <w:r w:rsidRPr="00840DE1">
        <w:t>s Learning Activity Resources</w:t>
      </w:r>
      <w:r>
        <w:t>.</w:t>
      </w:r>
    </w:p>
    <w:p w14:paraId="082BC39A" w14:textId="77777777" w:rsidR="00537611" w:rsidRDefault="00537611" w:rsidP="00537611">
      <w:pPr>
        <w:pStyle w:val="Heading4"/>
      </w:pPr>
      <w:r>
        <w:t>Activity instructions</w:t>
      </w:r>
    </w:p>
    <w:p w14:paraId="11FBAED5" w14:textId="77777777" w:rsidR="00537611" w:rsidRPr="00537611" w:rsidRDefault="00537611" w:rsidP="00537611">
      <w:r>
        <w:t>Participate in the activity by following these instructions:</w:t>
      </w:r>
    </w:p>
    <w:p w14:paraId="7F6EEA95" w14:textId="77777777" w:rsidR="00537611" w:rsidRPr="00537611" w:rsidRDefault="00537611" w:rsidP="00C53F72">
      <w:pPr>
        <w:pStyle w:val="Numberedlist1"/>
        <w:numPr>
          <w:ilvl w:val="0"/>
          <w:numId w:val="76"/>
        </w:numPr>
      </w:pPr>
      <w:r>
        <w:t>Par</w:t>
      </w:r>
      <w:r w:rsidRPr="00537611">
        <w:t>ticipate in the demonstration led by the teacher</w:t>
      </w:r>
      <w:bookmarkStart w:id="310" w:name="_Hlk28112343"/>
      <w:r w:rsidRPr="00537611">
        <w:t>.</w:t>
      </w:r>
      <w:bookmarkEnd w:id="310"/>
    </w:p>
    <w:p w14:paraId="5D2A41B9" w14:textId="514F6CAF" w:rsidR="00537611" w:rsidRDefault="00537611" w:rsidP="00C53F72">
      <w:pPr>
        <w:pStyle w:val="Numberedlist1"/>
        <w:numPr>
          <w:ilvl w:val="0"/>
          <w:numId w:val="76"/>
        </w:numPr>
      </w:pPr>
      <w:r>
        <w:t xml:space="preserve">Try out a variety of </w:t>
      </w:r>
      <w:r w:rsidRPr="007542B9">
        <w:rPr>
          <w:rStyle w:val="Inlinebold"/>
        </w:rPr>
        <w:t>Quick Analysis</w:t>
      </w:r>
      <w:r>
        <w:t xml:space="preserve"> tools. Be sure to try different selections to </w:t>
      </w:r>
      <w:r w:rsidR="00F40AA8">
        <w:t xml:space="preserve">observe </w:t>
      </w:r>
      <w:r>
        <w:t>how the options change.</w:t>
      </w:r>
    </w:p>
    <w:p w14:paraId="3928501E" w14:textId="6A1F54AA" w:rsidR="00537611" w:rsidRPr="002F5835" w:rsidRDefault="00537611" w:rsidP="00537611">
      <w:pPr>
        <w:pStyle w:val="Heading3"/>
      </w:pPr>
      <w:bookmarkStart w:id="311" w:name="_Toc37688316"/>
      <w:r>
        <w:t>Try-it: Quick Analysis</w:t>
      </w:r>
      <w:bookmarkEnd w:id="311"/>
      <w:r>
        <w:t xml:space="preserve"> </w:t>
      </w:r>
    </w:p>
    <w:p w14:paraId="5A9656AE" w14:textId="13A551CF" w:rsidR="00537611" w:rsidRPr="00537611" w:rsidRDefault="00537611" w:rsidP="00537611">
      <w:r w:rsidRPr="001D1A1A">
        <w:t xml:space="preserve"> </w:t>
      </w:r>
      <w:r w:rsidRPr="00537611">
        <w:rPr>
          <w:noProof/>
        </w:rPr>
        <w:drawing>
          <wp:inline distT="0" distB="0" distL="0" distR="0" wp14:anchorId="6A8E962A" wp14:editId="70915C41">
            <wp:extent cx="300948" cy="300948"/>
            <wp:effectExtent l="0" t="0" r="4445" b="4445"/>
            <wp:docPr id="1490664174" name="Picture 14906641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levelled.pn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00948" cy="300948"/>
                    </a:xfrm>
                    <a:prstGeom prst="rect">
                      <a:avLst/>
                    </a:prstGeom>
                  </pic:spPr>
                </pic:pic>
              </a:graphicData>
            </a:graphic>
          </wp:inline>
        </w:drawing>
      </w:r>
      <w:r w:rsidRPr="00537611">
        <w:t xml:space="preserve"> In these leveled Try-It activities, you</w:t>
      </w:r>
      <w:r w:rsidR="00BC04A2">
        <w:t>’</w:t>
      </w:r>
      <w:r w:rsidRPr="00537611">
        <w:t xml:space="preserve">ll practice using different </w:t>
      </w:r>
      <w:r w:rsidRPr="00B21208">
        <w:rPr>
          <w:rStyle w:val="Inlinebold"/>
        </w:rPr>
        <w:t>Quick Analysis</w:t>
      </w:r>
      <w:r w:rsidRPr="00537611">
        <w:t xml:space="preserve"> tools.</w:t>
      </w:r>
    </w:p>
    <w:p w14:paraId="54882B80" w14:textId="77777777" w:rsidR="00537611" w:rsidRDefault="00537611" w:rsidP="00537611">
      <w:pPr>
        <w:pStyle w:val="Heading3"/>
      </w:pPr>
      <w:bookmarkStart w:id="312" w:name="_Toc37688317"/>
      <w:r>
        <w:t>Try-it 1</w:t>
      </w:r>
      <w:bookmarkEnd w:id="312"/>
    </w:p>
    <w:p w14:paraId="06F9A29F" w14:textId="6122E1CF" w:rsidR="00537611" w:rsidRPr="00537611" w:rsidRDefault="00537611" w:rsidP="00537611">
      <w:r>
        <w:t xml:space="preserve">In this </w:t>
      </w:r>
      <w:r w:rsidR="00B21208">
        <w:t>t</w:t>
      </w:r>
      <w:r>
        <w:t>ry-</w:t>
      </w:r>
      <w:r w:rsidR="00B21208">
        <w:t>i</w:t>
      </w:r>
      <w:r>
        <w:t xml:space="preserve">t, </w:t>
      </w:r>
      <w:r w:rsidR="00620879">
        <w:t>you</w:t>
      </w:r>
      <w:r w:rsidR="00BC04A2">
        <w:t>’</w:t>
      </w:r>
      <w:r w:rsidR="00620879">
        <w:t>ll</w:t>
      </w:r>
      <w:r w:rsidRPr="00537611">
        <w:t xml:space="preserve"> use </w:t>
      </w:r>
      <w:r w:rsidRPr="00B21208">
        <w:rPr>
          <w:rStyle w:val="Inlinebold"/>
        </w:rPr>
        <w:t>Quick Analysis</w:t>
      </w:r>
      <w:r w:rsidRPr="00537611">
        <w:t xml:space="preserve"> to add averages to a range of data.</w:t>
      </w:r>
    </w:p>
    <w:p w14:paraId="31E06E6D" w14:textId="77777777" w:rsidR="00537611" w:rsidRDefault="00537611" w:rsidP="00537611">
      <w:pPr>
        <w:pStyle w:val="Heading4"/>
      </w:pPr>
      <w:r>
        <w:t>Resources</w:t>
      </w:r>
    </w:p>
    <w:p w14:paraId="09F91C13" w14:textId="28718AA3" w:rsidR="00537611" w:rsidRPr="00537611" w:rsidRDefault="00620879" w:rsidP="00537611">
      <w:r>
        <w:t xml:space="preserve">You will need the following resource for </w:t>
      </w:r>
      <w:r w:rsidR="00537611">
        <w:t>this try-it:</w:t>
      </w:r>
    </w:p>
    <w:p w14:paraId="34B6BB87" w14:textId="640D5578" w:rsidR="00537611" w:rsidRDefault="00537611" w:rsidP="00537611">
      <w:pPr>
        <w:pStyle w:val="Bulletlevel1"/>
      </w:pPr>
      <w:bookmarkStart w:id="313" w:name="_Hlk24793924"/>
      <w:r w:rsidRPr="00840DE1">
        <w:t xml:space="preserve">Open </w:t>
      </w:r>
      <w:r w:rsidRPr="00E0367D">
        <w:rPr>
          <w:rStyle w:val="Inlinebold"/>
        </w:rPr>
        <w:t>L7_T1_try1_</w:t>
      </w:r>
      <w:r w:rsidR="006E64AA">
        <w:rPr>
          <w:rStyle w:val="Inlinebold"/>
        </w:rPr>
        <w:t>w</w:t>
      </w:r>
      <w:r w:rsidRPr="00E0367D">
        <w:rPr>
          <w:rStyle w:val="Inlinebold"/>
        </w:rPr>
        <w:t>eekly_</w:t>
      </w:r>
      <w:r w:rsidR="006E64AA">
        <w:rPr>
          <w:rStyle w:val="Inlinebold"/>
        </w:rPr>
        <w:t>c</w:t>
      </w:r>
      <w:r w:rsidRPr="00E0367D">
        <w:rPr>
          <w:rStyle w:val="Inlinebold"/>
        </w:rPr>
        <w:t>ell_</w:t>
      </w:r>
      <w:r w:rsidR="006E64AA">
        <w:rPr>
          <w:rStyle w:val="Inlinebold"/>
        </w:rPr>
        <w:t>p</w:t>
      </w:r>
      <w:r>
        <w:rPr>
          <w:rStyle w:val="Inlinebold"/>
        </w:rPr>
        <w:t>roduction_starter.xlsx</w:t>
      </w:r>
      <w:r w:rsidRPr="001D1A1A">
        <w:t xml:space="preserve"> </w:t>
      </w:r>
      <w:r w:rsidRPr="00840DE1">
        <w:t xml:space="preserve">in </w:t>
      </w:r>
      <w:bookmarkEnd w:id="313"/>
      <w:r w:rsidRPr="00840DE1">
        <w:t>this lesson</w:t>
      </w:r>
      <w:r w:rsidR="00BC04A2">
        <w:t>’</w:t>
      </w:r>
      <w:r w:rsidRPr="00840DE1">
        <w:t>s Learning Activity Resources</w:t>
      </w:r>
      <w:r>
        <w:t>.</w:t>
      </w:r>
    </w:p>
    <w:p w14:paraId="70C80482" w14:textId="77777777" w:rsidR="00270CCA" w:rsidRDefault="00270CCA" w:rsidP="00037D17">
      <w:r>
        <w:br w:type="page"/>
      </w:r>
    </w:p>
    <w:p w14:paraId="6144ED7A" w14:textId="7A60DB3F" w:rsidR="00537611" w:rsidRDefault="00537611" w:rsidP="00537611">
      <w:pPr>
        <w:pStyle w:val="Heading4"/>
      </w:pPr>
      <w:r>
        <w:lastRenderedPageBreak/>
        <w:t>Instructions</w:t>
      </w:r>
    </w:p>
    <w:p w14:paraId="2C574D72" w14:textId="361D965F" w:rsidR="00537611" w:rsidRPr="00537611" w:rsidRDefault="00537611" w:rsidP="00537611">
      <w:r>
        <w:t xml:space="preserve">The following </w:t>
      </w:r>
      <w:r w:rsidR="00B21208">
        <w:t xml:space="preserve">steps </w:t>
      </w:r>
      <w:r>
        <w:t>are the general tasks that you need to perform during this try-it:</w:t>
      </w:r>
    </w:p>
    <w:p w14:paraId="2C42C603" w14:textId="6EECB86D" w:rsidR="00537611" w:rsidRPr="00537611" w:rsidRDefault="00537611" w:rsidP="00C53F72">
      <w:pPr>
        <w:pStyle w:val="Numberedlist1"/>
        <w:numPr>
          <w:ilvl w:val="0"/>
          <w:numId w:val="77"/>
        </w:numPr>
      </w:pPr>
      <w:bookmarkStart w:id="314" w:name="_Hlk24793933"/>
      <w:r w:rsidRPr="00EF679B">
        <w:t xml:space="preserve">On the </w:t>
      </w:r>
      <w:proofErr w:type="spellStart"/>
      <w:r w:rsidRPr="00537611">
        <w:rPr>
          <w:rStyle w:val="Inlinebold"/>
        </w:rPr>
        <w:t>AngleAdjustments</w:t>
      </w:r>
      <w:proofErr w:type="spellEnd"/>
      <w:r w:rsidRPr="00537611">
        <w:t xml:space="preserve"> </w:t>
      </w:r>
      <w:r w:rsidR="00150D0A">
        <w:t>worksheet</w:t>
      </w:r>
      <w:r w:rsidRPr="00537611">
        <w:t xml:space="preserve">, use </w:t>
      </w:r>
      <w:r w:rsidRPr="00537611">
        <w:rPr>
          <w:rStyle w:val="Inlinebold"/>
        </w:rPr>
        <w:t>Quick Analysis</w:t>
      </w:r>
      <w:r w:rsidRPr="00537611">
        <w:t xml:space="preserve"> to add averages to</w:t>
      </w:r>
      <w:r w:rsidR="00B90ADC">
        <w:t xml:space="preserve"> row </w:t>
      </w:r>
      <w:r w:rsidR="00B90ADC" w:rsidRPr="00EC7004">
        <w:rPr>
          <w:rStyle w:val="Inlinebold"/>
        </w:rPr>
        <w:t>11</w:t>
      </w:r>
      <w:r w:rsidR="00B90ADC">
        <w:t xml:space="preserve"> for</w:t>
      </w:r>
      <w:r w:rsidRPr="00537611">
        <w:t xml:space="preserve"> </w:t>
      </w:r>
      <w:r w:rsidR="00B90ADC">
        <w:t xml:space="preserve">columns </w:t>
      </w:r>
      <w:r w:rsidR="00B90ADC" w:rsidRPr="00EC7004">
        <w:rPr>
          <w:rStyle w:val="Inlinebold"/>
        </w:rPr>
        <w:t>B</w:t>
      </w:r>
      <w:r w:rsidR="00B90ADC">
        <w:t xml:space="preserve"> through </w:t>
      </w:r>
      <w:r w:rsidR="00B90ADC" w:rsidRPr="00EC7004">
        <w:rPr>
          <w:rStyle w:val="Inlinebold"/>
        </w:rPr>
        <w:t>G</w:t>
      </w:r>
      <w:r w:rsidRPr="00537611">
        <w:t>.</w:t>
      </w:r>
    </w:p>
    <w:p w14:paraId="18B33264" w14:textId="71EF712F" w:rsidR="00537611" w:rsidRPr="001D1A1A" w:rsidRDefault="00537611" w:rsidP="00C53F72">
      <w:pPr>
        <w:pStyle w:val="Numberedlist1"/>
        <w:numPr>
          <w:ilvl w:val="0"/>
          <w:numId w:val="77"/>
        </w:numPr>
      </w:pPr>
      <w:r w:rsidRPr="00C34031">
        <w:t xml:space="preserve">On the </w:t>
      </w:r>
      <w:proofErr w:type="spellStart"/>
      <w:r>
        <w:rPr>
          <w:rStyle w:val="Inlinebold"/>
        </w:rPr>
        <w:t>SurplusEnergy</w:t>
      </w:r>
      <w:proofErr w:type="spellEnd"/>
      <w:r w:rsidRPr="00C34031">
        <w:t xml:space="preserve"> </w:t>
      </w:r>
      <w:r w:rsidR="00150D0A">
        <w:t>worksheet</w:t>
      </w:r>
      <w:r w:rsidRPr="00C34031">
        <w:t xml:space="preserve">, use </w:t>
      </w:r>
      <w:r w:rsidRPr="00EC7004">
        <w:rPr>
          <w:rStyle w:val="Inlinebold"/>
        </w:rPr>
        <w:t>Quick Analysis</w:t>
      </w:r>
      <w:r w:rsidRPr="00C34031">
        <w:t xml:space="preserve"> to add averages to the </w:t>
      </w:r>
      <w:r>
        <w:t>right</w:t>
      </w:r>
      <w:r w:rsidRPr="00C34031">
        <w:t xml:space="preserve"> of each </w:t>
      </w:r>
      <w:r>
        <w:t>row</w:t>
      </w:r>
      <w:r w:rsidRPr="00C34031">
        <w:t xml:space="preserve"> of data.</w:t>
      </w:r>
    </w:p>
    <w:p w14:paraId="2DA0DCE1" w14:textId="21676177" w:rsidR="00537611" w:rsidRPr="005A637E" w:rsidRDefault="00537611" w:rsidP="00537611">
      <w:pPr>
        <w:pStyle w:val="Heading3"/>
      </w:pPr>
      <w:bookmarkStart w:id="315" w:name="_Toc37688318"/>
      <w:bookmarkEnd w:id="314"/>
      <w:r w:rsidRPr="005A637E">
        <w:t xml:space="preserve">Try-it </w:t>
      </w:r>
      <w:r>
        <w:t>2</w:t>
      </w:r>
      <w:bookmarkEnd w:id="315"/>
    </w:p>
    <w:p w14:paraId="0F466035" w14:textId="5F57963F" w:rsidR="00537611" w:rsidRPr="00537611" w:rsidRDefault="00B21208" w:rsidP="00537611">
      <w:r>
        <w:t>In this t</w:t>
      </w:r>
      <w:r w:rsidR="00537611">
        <w:t>ry-it activity</w:t>
      </w:r>
      <w:r>
        <w:t>, you</w:t>
      </w:r>
      <w:r w:rsidR="00BC04A2">
        <w:t>’</w:t>
      </w:r>
      <w:r>
        <w:t xml:space="preserve">ll </w:t>
      </w:r>
      <w:r w:rsidR="00537611" w:rsidRPr="00537611">
        <w:t>practice adding visualizations using Quick Analysis.</w:t>
      </w:r>
    </w:p>
    <w:p w14:paraId="19E59B23" w14:textId="77777777" w:rsidR="00537611" w:rsidRPr="005A637E" w:rsidRDefault="00537611" w:rsidP="00537611">
      <w:pPr>
        <w:pStyle w:val="Heading4"/>
      </w:pPr>
      <w:r w:rsidRPr="005A637E">
        <w:t>Resources</w:t>
      </w:r>
    </w:p>
    <w:p w14:paraId="187D44F1" w14:textId="0908BCD3" w:rsidR="00537611" w:rsidRPr="00537611" w:rsidRDefault="00620879" w:rsidP="00537611">
      <w:r>
        <w:t xml:space="preserve">You will need the following resource for </w:t>
      </w:r>
      <w:r w:rsidR="00537611" w:rsidRPr="005A637E">
        <w:t>this try-it:</w:t>
      </w:r>
    </w:p>
    <w:p w14:paraId="18CA8002" w14:textId="32D14173" w:rsidR="00537611" w:rsidRPr="005A637E" w:rsidRDefault="00C0702D" w:rsidP="00537611">
      <w:pPr>
        <w:pStyle w:val="Bulletlevel1"/>
      </w:pPr>
      <w:bookmarkStart w:id="316" w:name="_Hlk24794749"/>
      <w:r>
        <w:t>O</w:t>
      </w:r>
      <w:r w:rsidR="00537611" w:rsidRPr="00BC126F">
        <w:t xml:space="preserve">pen </w:t>
      </w:r>
      <w:r w:rsidR="00537611" w:rsidRPr="00E0367D">
        <w:rPr>
          <w:rStyle w:val="Inlinebold"/>
        </w:rPr>
        <w:t>L7_T1_try2_</w:t>
      </w:r>
      <w:r w:rsidR="006E64AA">
        <w:rPr>
          <w:rStyle w:val="Inlinebold"/>
        </w:rPr>
        <w:t>w</w:t>
      </w:r>
      <w:r w:rsidR="00537611" w:rsidRPr="00E0367D">
        <w:rPr>
          <w:rStyle w:val="Inlinebold"/>
        </w:rPr>
        <w:t>eekly_</w:t>
      </w:r>
      <w:r w:rsidR="006E64AA">
        <w:rPr>
          <w:rStyle w:val="Inlinebold"/>
        </w:rPr>
        <w:t>c</w:t>
      </w:r>
      <w:r w:rsidR="00537611" w:rsidRPr="00E0367D">
        <w:rPr>
          <w:rStyle w:val="Inlinebold"/>
        </w:rPr>
        <w:t>ell_</w:t>
      </w:r>
      <w:r w:rsidR="006E64AA">
        <w:rPr>
          <w:rStyle w:val="Inlinebold"/>
        </w:rPr>
        <w:t>p</w:t>
      </w:r>
      <w:r w:rsidR="00537611">
        <w:rPr>
          <w:rStyle w:val="Inlinebold"/>
        </w:rPr>
        <w:t>roduction_starter.xlsx</w:t>
      </w:r>
      <w:r w:rsidR="00537611" w:rsidRPr="00BC126F">
        <w:t xml:space="preserve"> in </w:t>
      </w:r>
      <w:bookmarkEnd w:id="316"/>
      <w:r w:rsidR="00537611" w:rsidRPr="00BC126F">
        <w:t>this lesson</w:t>
      </w:r>
      <w:r w:rsidR="00BC04A2">
        <w:t>’</w:t>
      </w:r>
      <w:r w:rsidR="00537611" w:rsidRPr="00BC126F">
        <w:t>s Learning Activity Resources</w:t>
      </w:r>
      <w:r w:rsidR="00537611" w:rsidRPr="005A637E">
        <w:t>.</w:t>
      </w:r>
    </w:p>
    <w:p w14:paraId="2B9D97E2" w14:textId="77777777" w:rsidR="00537611" w:rsidRPr="005A637E" w:rsidRDefault="00537611" w:rsidP="00537611">
      <w:pPr>
        <w:pStyle w:val="Heading4"/>
      </w:pPr>
      <w:r w:rsidRPr="005A637E">
        <w:t>Instructions</w:t>
      </w:r>
    </w:p>
    <w:p w14:paraId="57D873B2" w14:textId="56CA80AF" w:rsidR="00537611" w:rsidRPr="00537611" w:rsidRDefault="00537611" w:rsidP="00537611">
      <w:r w:rsidRPr="005A637E">
        <w:t xml:space="preserve">The following </w:t>
      </w:r>
      <w:r w:rsidR="00B21208">
        <w:t xml:space="preserve">steps </w:t>
      </w:r>
      <w:r w:rsidRPr="005A637E">
        <w:t>are the general tasks that you need to perform during this try-it:</w:t>
      </w:r>
    </w:p>
    <w:p w14:paraId="25DB4F27" w14:textId="713C9395" w:rsidR="00537611" w:rsidRPr="00537611" w:rsidRDefault="00537611" w:rsidP="00C53F72">
      <w:pPr>
        <w:pStyle w:val="Numberedlist1"/>
        <w:numPr>
          <w:ilvl w:val="0"/>
          <w:numId w:val="78"/>
        </w:numPr>
      </w:pPr>
      <w:bookmarkStart w:id="317" w:name="_Hlk24794764"/>
      <w:r w:rsidRPr="008257F3">
        <w:t xml:space="preserve">On the </w:t>
      </w:r>
      <w:proofErr w:type="spellStart"/>
      <w:r w:rsidRPr="00537611">
        <w:rPr>
          <w:rStyle w:val="Inlinebold"/>
        </w:rPr>
        <w:t>AngleAdjustments</w:t>
      </w:r>
      <w:proofErr w:type="spellEnd"/>
      <w:r w:rsidRPr="00537611">
        <w:t xml:space="preserve"> </w:t>
      </w:r>
      <w:r w:rsidR="00150D0A">
        <w:t>worksheet</w:t>
      </w:r>
      <w:r w:rsidRPr="00537611">
        <w:t xml:space="preserve">, use </w:t>
      </w:r>
      <w:r w:rsidRPr="00B21208">
        <w:rPr>
          <w:rStyle w:val="Inlinebold"/>
        </w:rPr>
        <w:t>Quick Analysis</w:t>
      </w:r>
      <w:r w:rsidRPr="00537611">
        <w:t xml:space="preserve"> to highlight all cells with values greater than 3.0. Use a yellow fill with dark yellow text.</w:t>
      </w:r>
    </w:p>
    <w:p w14:paraId="69785CB0" w14:textId="559F6589" w:rsidR="00537611" w:rsidRPr="005A637E" w:rsidRDefault="00537611" w:rsidP="00C53F72">
      <w:pPr>
        <w:pStyle w:val="Numberedlist1"/>
        <w:numPr>
          <w:ilvl w:val="0"/>
          <w:numId w:val="78"/>
        </w:numPr>
      </w:pPr>
      <w:r w:rsidRPr="008257F3">
        <w:t xml:space="preserve">On the </w:t>
      </w:r>
      <w:proofErr w:type="spellStart"/>
      <w:r w:rsidRPr="008257F3">
        <w:rPr>
          <w:rStyle w:val="Inlinebold"/>
        </w:rPr>
        <w:t>SurplusEnergy</w:t>
      </w:r>
      <w:proofErr w:type="spellEnd"/>
      <w:r w:rsidRPr="008257F3">
        <w:t xml:space="preserve"> </w:t>
      </w:r>
      <w:r w:rsidR="00150D0A">
        <w:t>worksheet</w:t>
      </w:r>
      <w:r w:rsidRPr="008257F3">
        <w:t xml:space="preserve">, use </w:t>
      </w:r>
      <w:r w:rsidRPr="00B21208">
        <w:rPr>
          <w:rStyle w:val="Inlinebold"/>
        </w:rPr>
        <w:t>Quick Analysis</w:t>
      </w:r>
      <w:r w:rsidRPr="008257F3">
        <w:t xml:space="preserve"> to add </w:t>
      </w:r>
      <w:r w:rsidR="00B21208">
        <w:t>a</w:t>
      </w:r>
      <w:r>
        <w:t xml:space="preserve"> color scale to the</w:t>
      </w:r>
      <w:r w:rsidRPr="008257F3">
        <w:t xml:space="preserve"> data.</w:t>
      </w:r>
    </w:p>
    <w:p w14:paraId="4988BDC1" w14:textId="4EE26450" w:rsidR="00537611" w:rsidRDefault="00537611" w:rsidP="00537611">
      <w:pPr>
        <w:pStyle w:val="Heading2"/>
      </w:pPr>
      <w:bookmarkStart w:id="318" w:name="_Toc37688319"/>
      <w:bookmarkEnd w:id="317"/>
      <w:r>
        <w:t xml:space="preserve">Topic 2: Disable </w:t>
      </w:r>
      <w:r w:rsidR="00904B18">
        <w:t xml:space="preserve">the </w:t>
      </w:r>
      <w:r>
        <w:t>Quick Analysis</w:t>
      </w:r>
      <w:r w:rsidR="009968BC">
        <w:t xml:space="preserve"> feature</w:t>
      </w:r>
      <w:bookmarkEnd w:id="318"/>
    </w:p>
    <w:p w14:paraId="1DE46B95" w14:textId="66258620" w:rsidR="00537611" w:rsidRPr="00537611" w:rsidRDefault="00537611" w:rsidP="00537611">
      <w:r w:rsidRPr="00537611">
        <w:rPr>
          <w:noProof/>
        </w:rPr>
        <w:drawing>
          <wp:inline distT="0" distB="0" distL="0" distR="0" wp14:anchorId="24AFDFAA" wp14:editId="138D264C">
            <wp:extent cx="302554" cy="365587"/>
            <wp:effectExtent l="0" t="0" r="2540" b="0"/>
            <wp:docPr id="1490664129" name="Picture 14906641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02554" cy="365587"/>
                    </a:xfrm>
                    <a:prstGeom prst="rect">
                      <a:avLst/>
                    </a:prstGeom>
                  </pic:spPr>
                </pic:pic>
              </a:graphicData>
            </a:graphic>
          </wp:inline>
        </w:drawing>
      </w:r>
      <w:r w:rsidRPr="00537611">
        <w:t xml:space="preserve"> Part of the flexibility available to Excel users is the ability to </w:t>
      </w:r>
      <w:r w:rsidR="00904B18">
        <w:t>customize</w:t>
      </w:r>
      <w:r w:rsidRPr="00537611">
        <w:t xml:space="preserve"> which tools you use and how </w:t>
      </w:r>
      <w:r w:rsidR="00904B18">
        <w:t>you implement them</w:t>
      </w:r>
      <w:r w:rsidRPr="00537611">
        <w:t xml:space="preserve">. While </w:t>
      </w:r>
      <w:r w:rsidRPr="00904B18">
        <w:rPr>
          <w:rStyle w:val="Inlinebold"/>
        </w:rPr>
        <w:t>Quick Analysis</w:t>
      </w:r>
      <w:r w:rsidRPr="00537611">
        <w:t xml:space="preserve"> makes it convenient to access some commonly used features, you </w:t>
      </w:r>
      <w:r w:rsidR="003E44A2">
        <w:t>might</w:t>
      </w:r>
      <w:r w:rsidRPr="00537611">
        <w:t xml:space="preserve"> </w:t>
      </w:r>
      <w:r w:rsidR="0013670B">
        <w:t>want</w:t>
      </w:r>
      <w:r w:rsidRPr="00537611">
        <w:t xml:space="preserve"> to disable it.</w:t>
      </w:r>
    </w:p>
    <w:p w14:paraId="5EFFFE21" w14:textId="589FB637" w:rsidR="00537611" w:rsidRPr="00537611" w:rsidRDefault="00537611" w:rsidP="00537611">
      <w:r>
        <w:t xml:space="preserve">The setting to </w:t>
      </w:r>
      <w:r w:rsidRPr="00537611">
        <w:t xml:space="preserve">disable </w:t>
      </w:r>
      <w:r w:rsidRPr="00537611">
        <w:rPr>
          <w:rStyle w:val="Inlinebold"/>
        </w:rPr>
        <w:t>Quick Analysis</w:t>
      </w:r>
      <w:r w:rsidRPr="00537611">
        <w:t xml:space="preserve"> is in the Excel </w:t>
      </w:r>
      <w:r w:rsidRPr="00537611">
        <w:rPr>
          <w:rStyle w:val="Inlinebold"/>
        </w:rPr>
        <w:t>Options</w:t>
      </w:r>
      <w:r w:rsidRPr="00537611">
        <w:t xml:space="preserve"> window. </w:t>
      </w:r>
      <w:bookmarkStart w:id="319" w:name="_Hlk24796142"/>
      <w:r w:rsidRPr="00537611">
        <w:t xml:space="preserve">Select </w:t>
      </w:r>
      <w:r w:rsidRPr="00537611">
        <w:rPr>
          <w:rStyle w:val="Inlinebold"/>
        </w:rPr>
        <w:t>File</w:t>
      </w:r>
      <w:r w:rsidRPr="00537611">
        <w:t xml:space="preserve"> on the </w:t>
      </w:r>
      <w:r w:rsidR="00EC7004">
        <w:t>r</w:t>
      </w:r>
      <w:r w:rsidRPr="00537611">
        <w:t xml:space="preserve">ibbon, and then select </w:t>
      </w:r>
      <w:r w:rsidRPr="00537611">
        <w:rPr>
          <w:rStyle w:val="Inlinebold"/>
        </w:rPr>
        <w:t>Options</w:t>
      </w:r>
      <w:r w:rsidRPr="00537611">
        <w:t xml:space="preserve">. The </w:t>
      </w:r>
      <w:r w:rsidRPr="00537611">
        <w:rPr>
          <w:rStyle w:val="Inlinebold"/>
        </w:rPr>
        <w:t>Show Quick Analysis options on selection</w:t>
      </w:r>
      <w:r w:rsidRPr="00537611">
        <w:t xml:space="preserve"> check box allows you to enable or disable the feature. </w:t>
      </w:r>
      <w:bookmarkEnd w:id="319"/>
      <w:r w:rsidRPr="00537611">
        <w:t xml:space="preserve">The following screenshot depicts the </w:t>
      </w:r>
      <w:r w:rsidRPr="00537611">
        <w:rPr>
          <w:rStyle w:val="Inlinebold"/>
        </w:rPr>
        <w:t>Options</w:t>
      </w:r>
      <w:r w:rsidRPr="00537611">
        <w:t xml:space="preserve"> window with the </w:t>
      </w:r>
      <w:r w:rsidRPr="00537611">
        <w:rPr>
          <w:rStyle w:val="Inlinebold"/>
        </w:rPr>
        <w:t>Show Quick Analysis options on selection</w:t>
      </w:r>
      <w:r w:rsidRPr="00537611">
        <w:t xml:space="preserve"> check box </w:t>
      </w:r>
      <w:r w:rsidR="0013670B">
        <w:t>selected</w:t>
      </w:r>
      <w:r w:rsidR="00C138B3">
        <w:t>.</w:t>
      </w:r>
    </w:p>
    <w:p w14:paraId="1DC53160" w14:textId="77777777" w:rsidR="00537611" w:rsidRPr="00537611" w:rsidRDefault="00537611" w:rsidP="00537611">
      <w:r w:rsidRPr="00537611">
        <w:rPr>
          <w:noProof/>
        </w:rPr>
        <w:lastRenderedPageBreak/>
        <w:drawing>
          <wp:inline distT="0" distB="0" distL="0" distR="0" wp14:anchorId="2D4F11F3" wp14:editId="7CE76E24">
            <wp:extent cx="4752975" cy="3895725"/>
            <wp:effectExtent l="19050" t="19050" r="28575" b="28575"/>
            <wp:docPr id="63" name="Picture 63" descr="Screenshot of the Excel Options window with General selected, and within the General pane, Show Quick Analysis option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52975" cy="3895725"/>
                    </a:xfrm>
                    <a:prstGeom prst="rect">
                      <a:avLst/>
                    </a:prstGeom>
                    <a:noFill/>
                    <a:ln w="12700">
                      <a:solidFill>
                        <a:schemeClr val="tx1"/>
                      </a:solidFill>
                    </a:ln>
                  </pic:spPr>
                </pic:pic>
              </a:graphicData>
            </a:graphic>
          </wp:inline>
        </w:drawing>
      </w:r>
    </w:p>
    <w:p w14:paraId="3103ED3E" w14:textId="582310FF" w:rsidR="00537611" w:rsidRPr="00537611" w:rsidRDefault="00537611" w:rsidP="00EC7004">
      <w:pPr>
        <w:pStyle w:val="Caption"/>
      </w:pPr>
      <w:r>
        <w:t xml:space="preserve">Figure </w:t>
      </w:r>
      <w:r w:rsidRPr="00537611">
        <w:fldChar w:fldCharType="begin"/>
      </w:r>
      <w:r w:rsidRPr="00537611">
        <w:instrText xml:space="preserve"> SEQ Figure \* ARABIC </w:instrText>
      </w:r>
      <w:r w:rsidRPr="00537611">
        <w:fldChar w:fldCharType="separate"/>
      </w:r>
      <w:r w:rsidRPr="00537611">
        <w:t>40</w:t>
      </w:r>
      <w:r w:rsidRPr="00537611">
        <w:fldChar w:fldCharType="end"/>
      </w:r>
      <w:r w:rsidRPr="00537611">
        <w:t xml:space="preserve">: The </w:t>
      </w:r>
      <w:r w:rsidRPr="00EC7004">
        <w:rPr>
          <w:rStyle w:val="Inlinebold"/>
        </w:rPr>
        <w:t>Options</w:t>
      </w:r>
      <w:r w:rsidRPr="00537611">
        <w:t xml:space="preserve"> window with the </w:t>
      </w:r>
      <w:r w:rsidRPr="0013670B">
        <w:rPr>
          <w:rStyle w:val="Inlinebold"/>
        </w:rPr>
        <w:t>Show Quick Analysis options on selection</w:t>
      </w:r>
      <w:r w:rsidRPr="00537611">
        <w:t xml:space="preserve"> check box </w:t>
      </w:r>
      <w:r w:rsidR="0013670B">
        <w:t>selected</w:t>
      </w:r>
    </w:p>
    <w:p w14:paraId="7EB1344B" w14:textId="021E2F88" w:rsidR="00537611" w:rsidRPr="00537611" w:rsidRDefault="00537611" w:rsidP="00537611">
      <w:r>
        <w:t xml:space="preserve">To disable the feature, ensure that </w:t>
      </w:r>
      <w:r w:rsidRPr="00537611">
        <w:t xml:space="preserve">the check box is </w:t>
      </w:r>
      <w:r w:rsidR="00AF3DFC">
        <w:t>cleared</w:t>
      </w:r>
      <w:r w:rsidRPr="00537611">
        <w:t>.</w:t>
      </w:r>
    </w:p>
    <w:p w14:paraId="23665733" w14:textId="77777777" w:rsidR="00537611" w:rsidRDefault="00537611" w:rsidP="00537611">
      <w:pPr>
        <w:pStyle w:val="Heading3"/>
      </w:pPr>
      <w:bookmarkStart w:id="320" w:name="_Toc37688320"/>
      <w:r>
        <w:t>Activity: Discuss</w:t>
      </w:r>
      <w:bookmarkEnd w:id="320"/>
    </w:p>
    <w:p w14:paraId="282C0DD4" w14:textId="77777777" w:rsidR="00537611" w:rsidRPr="00537611" w:rsidRDefault="00537611" w:rsidP="00537611">
      <w:r>
        <w:t xml:space="preserve">In this activity, the teacher will </w:t>
      </w:r>
      <w:r w:rsidRPr="00537611">
        <w:t xml:space="preserve">lead a discussion about </w:t>
      </w:r>
      <w:r w:rsidRPr="00AF3DFC">
        <w:rPr>
          <w:rStyle w:val="Inlinebold"/>
        </w:rPr>
        <w:t>Quick Analysis</w:t>
      </w:r>
      <w:r w:rsidRPr="00537611">
        <w:t>.</w:t>
      </w:r>
    </w:p>
    <w:p w14:paraId="3D1B50BD" w14:textId="131A070D" w:rsidR="00537611" w:rsidRDefault="00537611" w:rsidP="00537611">
      <w:pPr>
        <w:pStyle w:val="Heading4"/>
      </w:pPr>
      <w:r>
        <w:t>Resources required</w:t>
      </w:r>
    </w:p>
    <w:p w14:paraId="688D291B" w14:textId="585B28B9" w:rsidR="00AF3DFC" w:rsidRPr="00AF3DFC" w:rsidRDefault="00AF3DFC" w:rsidP="00AF3DFC">
      <w:r>
        <w:t>You will not need any resources for this try-it.</w:t>
      </w:r>
    </w:p>
    <w:p w14:paraId="5888479D" w14:textId="77777777" w:rsidR="00537611" w:rsidRDefault="00537611" w:rsidP="00537611">
      <w:pPr>
        <w:pStyle w:val="Heading4"/>
      </w:pPr>
      <w:r>
        <w:t>Activity instructions</w:t>
      </w:r>
    </w:p>
    <w:p w14:paraId="7F30396F" w14:textId="77777777" w:rsidR="00537611" w:rsidRPr="00537611" w:rsidRDefault="00537611" w:rsidP="00537611">
      <w:r>
        <w:t xml:space="preserve">Participate in </w:t>
      </w:r>
      <w:r w:rsidRPr="00537611">
        <w:t>the group discussion.</w:t>
      </w:r>
    </w:p>
    <w:p w14:paraId="6CD9AE20" w14:textId="77777777" w:rsidR="00963E9C" w:rsidRDefault="00963E9C">
      <w:pPr>
        <w:spacing w:after="160" w:line="259" w:lineRule="auto"/>
        <w:rPr>
          <w:rFonts w:ascii="Segoe UI Semibold" w:eastAsiaTheme="majorEastAsia" w:hAnsi="Segoe UI Semibold" w:cstheme="majorBidi"/>
          <w:iCs/>
          <w:sz w:val="40"/>
          <w:szCs w:val="24"/>
        </w:rPr>
      </w:pPr>
      <w:r>
        <w:br w:type="page"/>
      </w:r>
    </w:p>
    <w:p w14:paraId="78184AA3" w14:textId="2847FDA0" w:rsidR="00537611" w:rsidRPr="007E10CC" w:rsidRDefault="00537611" w:rsidP="00537611">
      <w:pPr>
        <w:pStyle w:val="Heading3"/>
      </w:pPr>
      <w:bookmarkStart w:id="321" w:name="_Toc37688321"/>
      <w:r>
        <w:lastRenderedPageBreak/>
        <w:t xml:space="preserve">Try-it: Disable </w:t>
      </w:r>
      <w:r w:rsidR="00B843D2">
        <w:t xml:space="preserve">the </w:t>
      </w:r>
      <w:r>
        <w:t xml:space="preserve">Quick Analysis </w:t>
      </w:r>
      <w:r w:rsidR="00BD5B1F">
        <w:t>f</w:t>
      </w:r>
      <w:r>
        <w:t>eature</w:t>
      </w:r>
      <w:bookmarkEnd w:id="321"/>
    </w:p>
    <w:p w14:paraId="56F43E08" w14:textId="59608CCF" w:rsidR="00537611" w:rsidRPr="00537611" w:rsidRDefault="00537611" w:rsidP="00537611">
      <w:r w:rsidRPr="00537611">
        <w:rPr>
          <w:noProof/>
        </w:rPr>
        <w:drawing>
          <wp:inline distT="0" distB="0" distL="0" distR="0" wp14:anchorId="68F35425" wp14:editId="2902EEAD">
            <wp:extent cx="365748" cy="365748"/>
            <wp:effectExtent l="0" t="0" r="0" b="0"/>
            <wp:docPr id="1490664132" name="Picture 14906641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stand alone.pn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365748" cy="365748"/>
                    </a:xfrm>
                    <a:prstGeom prst="rect">
                      <a:avLst/>
                    </a:prstGeom>
                  </pic:spPr>
                </pic:pic>
              </a:graphicData>
            </a:graphic>
          </wp:inline>
        </w:drawing>
      </w:r>
      <w:r w:rsidR="00F54EF7">
        <w:t xml:space="preserve"> </w:t>
      </w:r>
      <w:r w:rsidRPr="00537611">
        <w:t>In this activity, the teacher will present the group with a challenge. Do your best to complete the challenge as directed.</w:t>
      </w:r>
    </w:p>
    <w:p w14:paraId="72FCAB9E" w14:textId="77777777" w:rsidR="00537611" w:rsidRDefault="00537611" w:rsidP="00537611">
      <w:pPr>
        <w:pStyle w:val="Heading4"/>
      </w:pPr>
      <w:r>
        <w:t>Resources</w:t>
      </w:r>
    </w:p>
    <w:p w14:paraId="514D1BB0" w14:textId="038C97FE" w:rsidR="00537611" w:rsidRDefault="00620879" w:rsidP="00AF3DFC">
      <w:r>
        <w:t xml:space="preserve">You will </w:t>
      </w:r>
      <w:r w:rsidR="00AF3DFC">
        <w:t xml:space="preserve">not </w:t>
      </w:r>
      <w:r>
        <w:t xml:space="preserve">need </w:t>
      </w:r>
      <w:r w:rsidR="00AF3DFC">
        <w:t xml:space="preserve">any </w:t>
      </w:r>
      <w:r>
        <w:t>resource</w:t>
      </w:r>
      <w:r w:rsidR="00AF3DFC">
        <w:t>s</w:t>
      </w:r>
      <w:r>
        <w:t xml:space="preserve"> for </w:t>
      </w:r>
      <w:r w:rsidR="00537611">
        <w:t>this try-it</w:t>
      </w:r>
      <w:r w:rsidR="00AF3DFC">
        <w:t>.</w:t>
      </w:r>
    </w:p>
    <w:p w14:paraId="162C1465" w14:textId="77777777" w:rsidR="00537611" w:rsidRDefault="00537611" w:rsidP="00537611">
      <w:pPr>
        <w:pStyle w:val="Heading4"/>
      </w:pPr>
      <w:r>
        <w:t>Instructions</w:t>
      </w:r>
    </w:p>
    <w:p w14:paraId="341717EC" w14:textId="4461DC8C" w:rsidR="00537611" w:rsidRPr="00537611" w:rsidRDefault="00537611" w:rsidP="00537611">
      <w:r w:rsidRPr="00537611">
        <w:t>Complete the group challenge as directed by the teacher.</w:t>
      </w:r>
    </w:p>
    <w:p w14:paraId="74FD792B" w14:textId="1169E89F" w:rsidR="00537611" w:rsidRDefault="00537611" w:rsidP="00537611">
      <w:pPr>
        <w:pStyle w:val="Heading2"/>
      </w:pPr>
      <w:bookmarkStart w:id="322" w:name="_Toc37688322"/>
      <w:r>
        <w:t>Wrap</w:t>
      </w:r>
      <w:r w:rsidR="00BC04A2">
        <w:t>-</w:t>
      </w:r>
      <w:r>
        <w:t>up</w:t>
      </w:r>
      <w:bookmarkEnd w:id="322"/>
    </w:p>
    <w:p w14:paraId="3B1E6EEB" w14:textId="77777777" w:rsidR="00537611" w:rsidRPr="00537611" w:rsidRDefault="00537611" w:rsidP="00537611">
      <w:r>
        <w:t xml:space="preserve">Use these questions to check what you learned in this lesson: </w:t>
      </w:r>
    </w:p>
    <w:p w14:paraId="1991F06F" w14:textId="77777777" w:rsidR="00537611" w:rsidRPr="00537611" w:rsidRDefault="00537611" w:rsidP="00C53F72">
      <w:pPr>
        <w:pStyle w:val="Numberedlist1"/>
        <w:numPr>
          <w:ilvl w:val="0"/>
          <w:numId w:val="79"/>
        </w:numPr>
      </w:pPr>
      <w:r>
        <w:t xml:space="preserve">Which of the following statements is true of </w:t>
      </w:r>
      <w:r w:rsidRPr="00537611">
        <w:rPr>
          <w:rStyle w:val="Inlinebold"/>
        </w:rPr>
        <w:t xml:space="preserve">Quick </w:t>
      </w:r>
      <w:r w:rsidRPr="004B6CA4">
        <w:rPr>
          <w:rStyle w:val="Inlinebold"/>
        </w:rPr>
        <w:t>Analysis</w:t>
      </w:r>
      <w:r w:rsidRPr="00537611">
        <w:t xml:space="preserve"> charts?</w:t>
      </w:r>
    </w:p>
    <w:p w14:paraId="0EC19B9B" w14:textId="77777777" w:rsidR="00537611" w:rsidRPr="00537611" w:rsidRDefault="00537611" w:rsidP="00537611">
      <w:pPr>
        <w:pStyle w:val="Prompt"/>
      </w:pPr>
      <w:r>
        <w:t>Select the correct option.</w:t>
      </w:r>
    </w:p>
    <w:p w14:paraId="347B5583" w14:textId="5B1215D3" w:rsidR="00537611" w:rsidRPr="00537611" w:rsidRDefault="00537611" w:rsidP="00C53F72">
      <w:pPr>
        <w:pStyle w:val="Numberedlist2"/>
        <w:numPr>
          <w:ilvl w:val="0"/>
          <w:numId w:val="80"/>
        </w:numPr>
      </w:pPr>
      <w:r>
        <w:t>Chart type choices vary depending on the selection</w:t>
      </w:r>
      <w:r w:rsidR="00987A44">
        <w:t>.</w:t>
      </w:r>
    </w:p>
    <w:p w14:paraId="7A8C5203" w14:textId="62B79F4C" w:rsidR="00537611" w:rsidRDefault="00537611" w:rsidP="00C53F72">
      <w:pPr>
        <w:pStyle w:val="Numberedlist2"/>
        <w:numPr>
          <w:ilvl w:val="0"/>
          <w:numId w:val="80"/>
        </w:numPr>
      </w:pPr>
      <w:r>
        <w:t>Only a few of the most popular charts types are available</w:t>
      </w:r>
      <w:r w:rsidR="00987A44">
        <w:t>.</w:t>
      </w:r>
    </w:p>
    <w:p w14:paraId="74332B9B" w14:textId="39671BF3" w:rsidR="00537611" w:rsidRDefault="00537611" w:rsidP="00C53F72">
      <w:pPr>
        <w:pStyle w:val="Numberedlist2"/>
        <w:numPr>
          <w:ilvl w:val="0"/>
          <w:numId w:val="80"/>
        </w:numPr>
      </w:pPr>
      <w:r>
        <w:t>Generated charts cannot be customized</w:t>
      </w:r>
      <w:r w:rsidR="00987A44">
        <w:t>.</w:t>
      </w:r>
    </w:p>
    <w:p w14:paraId="6A1CD683" w14:textId="1EC79C0B" w:rsidR="00537611" w:rsidRPr="008C4CA7" w:rsidRDefault="00537611" w:rsidP="00C53F72">
      <w:pPr>
        <w:pStyle w:val="Numberedlist2"/>
        <w:numPr>
          <w:ilvl w:val="0"/>
          <w:numId w:val="80"/>
        </w:numPr>
      </w:pPr>
      <w:r>
        <w:t xml:space="preserve">The list of chart types can be customized in the </w:t>
      </w:r>
      <w:r w:rsidRPr="003F2C05">
        <w:rPr>
          <w:rStyle w:val="Inlinebold"/>
        </w:rPr>
        <w:t>Options</w:t>
      </w:r>
      <w:r>
        <w:t xml:space="preserve"> window</w:t>
      </w:r>
      <w:r w:rsidR="00987A44">
        <w:t>.</w:t>
      </w:r>
    </w:p>
    <w:p w14:paraId="6F5E4D82" w14:textId="5BD583F1" w:rsidR="00537611" w:rsidRDefault="00537611" w:rsidP="00537611">
      <w:pPr>
        <w:pStyle w:val="Numberedlist1"/>
      </w:pPr>
      <w:r>
        <w:t>Which of the following can</w:t>
      </w:r>
      <w:r w:rsidR="00987A44">
        <w:t>not</w:t>
      </w:r>
      <w:r>
        <w:t xml:space="preserve"> be added </w:t>
      </w:r>
      <w:r w:rsidR="00987A44">
        <w:t>using</w:t>
      </w:r>
      <w:r>
        <w:t xml:space="preserve"> </w:t>
      </w:r>
      <w:r w:rsidRPr="003F2C05">
        <w:rPr>
          <w:rStyle w:val="Inlinebold"/>
        </w:rPr>
        <w:t>Quick Analysis</w:t>
      </w:r>
      <w:r>
        <w:t>?</w:t>
      </w:r>
    </w:p>
    <w:p w14:paraId="0FD05FFA" w14:textId="77777777" w:rsidR="00537611" w:rsidRPr="00537611" w:rsidRDefault="00537611" w:rsidP="00537611">
      <w:pPr>
        <w:pStyle w:val="Prompt"/>
      </w:pPr>
      <w:r>
        <w:t>Select the correct option.</w:t>
      </w:r>
    </w:p>
    <w:p w14:paraId="47FEB517" w14:textId="77777777" w:rsidR="00537611" w:rsidRPr="00537611" w:rsidRDefault="00537611" w:rsidP="00C53F72">
      <w:pPr>
        <w:pStyle w:val="Numberedlist2"/>
        <w:numPr>
          <w:ilvl w:val="0"/>
          <w:numId w:val="81"/>
        </w:numPr>
      </w:pPr>
      <w:r>
        <w:t>Charts</w:t>
      </w:r>
    </w:p>
    <w:p w14:paraId="117600D6" w14:textId="5FDC19F1" w:rsidR="00537611" w:rsidRDefault="00537611" w:rsidP="00C53F72">
      <w:pPr>
        <w:pStyle w:val="Numberedlist2"/>
        <w:numPr>
          <w:ilvl w:val="0"/>
          <w:numId w:val="81"/>
        </w:numPr>
      </w:pPr>
      <w:r>
        <w:t xml:space="preserve">Cell </w:t>
      </w:r>
      <w:r w:rsidR="00987A44">
        <w:t>s</w:t>
      </w:r>
      <w:r>
        <w:t>tyles</w:t>
      </w:r>
    </w:p>
    <w:p w14:paraId="770ABE2C" w14:textId="77777777" w:rsidR="00537611" w:rsidRDefault="00537611" w:rsidP="00C53F72">
      <w:pPr>
        <w:pStyle w:val="Numberedlist2"/>
        <w:numPr>
          <w:ilvl w:val="0"/>
          <w:numId w:val="81"/>
        </w:numPr>
      </w:pPr>
      <w:r>
        <w:t>Sparklines</w:t>
      </w:r>
    </w:p>
    <w:p w14:paraId="722E932B" w14:textId="77777777" w:rsidR="00537611" w:rsidRDefault="00537611" w:rsidP="00C53F72">
      <w:pPr>
        <w:pStyle w:val="Numberedlist2"/>
        <w:numPr>
          <w:ilvl w:val="0"/>
          <w:numId w:val="81"/>
        </w:numPr>
      </w:pPr>
      <w:r>
        <w:t>Conditional formatting</w:t>
      </w:r>
    </w:p>
    <w:p w14:paraId="7FD0DC1E" w14:textId="77777777" w:rsidR="00537611" w:rsidRPr="008C4CA7" w:rsidRDefault="00537611" w:rsidP="00C53F72">
      <w:pPr>
        <w:pStyle w:val="Numberedlist2"/>
        <w:numPr>
          <w:ilvl w:val="0"/>
          <w:numId w:val="81"/>
        </w:numPr>
      </w:pPr>
      <w:r>
        <w:t>Averages</w:t>
      </w:r>
    </w:p>
    <w:p w14:paraId="0A9962B6" w14:textId="2BD5E162" w:rsidR="00537611" w:rsidRDefault="00987A44" w:rsidP="00537611">
      <w:pPr>
        <w:pStyle w:val="Numberedlist1"/>
      </w:pPr>
      <w:r>
        <w:t xml:space="preserve">You can disable the </w:t>
      </w:r>
      <w:r w:rsidR="00537611">
        <w:t xml:space="preserve">Quick Analysis </w:t>
      </w:r>
      <w:r>
        <w:t>feature from</w:t>
      </w:r>
      <w:r w:rsidR="00537611">
        <w:t xml:space="preserve"> the </w:t>
      </w:r>
      <w:sdt>
        <w:sdtPr>
          <w:alias w:val="Question 3"/>
          <w:tag w:val="Question 3"/>
          <w:id w:val="-513302233"/>
          <w:lock w:val="sdtLocked"/>
          <w:placeholder>
            <w:docPart w:val="FA9BD74C19FB4766ACA9ED3A8E8F619C"/>
          </w:placeholder>
          <w:showingPlcHdr/>
        </w:sdt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rsidR="00AA007D">
        <w:t xml:space="preserve"> </w:t>
      </w:r>
      <w:r w:rsidR="00537611">
        <w:t>window.</w:t>
      </w:r>
    </w:p>
    <w:p w14:paraId="322A18B0" w14:textId="77777777" w:rsidR="0030129B" w:rsidRDefault="0030129B" w:rsidP="005616A5">
      <w:r>
        <w:br w:type="page"/>
      </w:r>
    </w:p>
    <w:p w14:paraId="17F66268" w14:textId="77777777" w:rsidR="00537611" w:rsidRPr="0071271B" w:rsidRDefault="00537611" w:rsidP="00537611">
      <w:pPr>
        <w:pStyle w:val="Heading1"/>
      </w:pPr>
      <w:bookmarkStart w:id="323" w:name="_Toc37688323"/>
      <w:r>
        <w:lastRenderedPageBreak/>
        <w:t>Glossary</w:t>
      </w:r>
      <w:bookmarkEnd w:id="323"/>
    </w:p>
    <w:tbl>
      <w:tblPr>
        <w:tblW w:w="5497" w:type="pct"/>
        <w:tblCellSpacing w:w="43" w:type="dxa"/>
        <w:tblCellMar>
          <w:top w:w="86" w:type="dxa"/>
          <w:left w:w="144" w:type="dxa"/>
          <w:bottom w:w="86" w:type="dxa"/>
          <w:right w:w="144" w:type="dxa"/>
        </w:tblCellMar>
        <w:tblLook w:val="04A0" w:firstRow="1" w:lastRow="0" w:firstColumn="1" w:lastColumn="0" w:noHBand="0" w:noVBand="1"/>
      </w:tblPr>
      <w:tblGrid>
        <w:gridCol w:w="2521"/>
        <w:gridCol w:w="7769"/>
      </w:tblGrid>
      <w:tr w:rsidR="00537611" w14:paraId="179AC5ED" w14:textId="77777777" w:rsidTr="00163F71">
        <w:trPr>
          <w:trHeight w:val="360"/>
          <w:tblCellSpacing w:w="43" w:type="dxa"/>
        </w:trPr>
        <w:tc>
          <w:tcPr>
            <w:tcW w:w="1162" w:type="pct"/>
          </w:tcPr>
          <w:p w14:paraId="6229F649" w14:textId="77777777" w:rsidR="00537611" w:rsidRPr="00537611" w:rsidRDefault="00537611" w:rsidP="00537611">
            <w:pPr>
              <w:pStyle w:val="TableRowHeader"/>
            </w:pPr>
            <w:r>
              <w:t>Alt Text</w:t>
            </w:r>
          </w:p>
        </w:tc>
        <w:tc>
          <w:tcPr>
            <w:tcW w:w="3712" w:type="pct"/>
          </w:tcPr>
          <w:p w14:paraId="7EDA4BCC" w14:textId="77777777" w:rsidR="00537611" w:rsidRPr="00537611" w:rsidRDefault="00537611" w:rsidP="0030129B">
            <w:pPr>
              <w:pStyle w:val="TableContent"/>
            </w:pPr>
            <w:r>
              <w:t xml:space="preserve">A </w:t>
            </w:r>
            <w:r w:rsidRPr="00537611">
              <w:t>description of a graphic element used by screen readers to describe the information included in a visual object.</w:t>
            </w:r>
          </w:p>
        </w:tc>
      </w:tr>
      <w:tr w:rsidR="00537611" w14:paraId="7DA09D3B" w14:textId="77777777" w:rsidTr="00163F71">
        <w:trPr>
          <w:trHeight w:val="360"/>
          <w:tblCellSpacing w:w="43" w:type="dxa"/>
        </w:trPr>
        <w:tc>
          <w:tcPr>
            <w:tcW w:w="1162" w:type="pct"/>
          </w:tcPr>
          <w:p w14:paraId="27A7CF78" w14:textId="77777777" w:rsidR="00537611" w:rsidRPr="00537611" w:rsidRDefault="00537611" w:rsidP="00537611">
            <w:pPr>
              <w:pStyle w:val="TableRowHeader"/>
            </w:pPr>
            <w:r>
              <w:t>Chart</w:t>
            </w:r>
          </w:p>
        </w:tc>
        <w:tc>
          <w:tcPr>
            <w:tcW w:w="3712" w:type="pct"/>
          </w:tcPr>
          <w:p w14:paraId="6BCEF52D" w14:textId="77777777" w:rsidR="00537611" w:rsidRPr="00537611" w:rsidRDefault="00537611" w:rsidP="0030129B">
            <w:pPr>
              <w:pStyle w:val="TableContent"/>
            </w:pPr>
            <w:r>
              <w:t xml:space="preserve">A visual representation </w:t>
            </w:r>
            <w:r w:rsidRPr="00537611">
              <w:t>of one or more data series.</w:t>
            </w:r>
          </w:p>
        </w:tc>
      </w:tr>
      <w:tr w:rsidR="00537611" w14:paraId="64EFEE3F" w14:textId="77777777" w:rsidTr="00163F71">
        <w:trPr>
          <w:trHeight w:val="360"/>
          <w:tblCellSpacing w:w="43" w:type="dxa"/>
        </w:trPr>
        <w:tc>
          <w:tcPr>
            <w:tcW w:w="1162" w:type="pct"/>
          </w:tcPr>
          <w:p w14:paraId="15BCD134" w14:textId="421A1A16" w:rsidR="00537611" w:rsidRPr="00537611" w:rsidRDefault="00537611" w:rsidP="00537611">
            <w:pPr>
              <w:pStyle w:val="TableRowHeader"/>
            </w:pPr>
            <w:r>
              <w:t xml:space="preserve">Chart </w:t>
            </w:r>
            <w:r w:rsidR="004D435D">
              <w:t>e</w:t>
            </w:r>
            <w:r>
              <w:t>lement</w:t>
            </w:r>
          </w:p>
        </w:tc>
        <w:tc>
          <w:tcPr>
            <w:tcW w:w="3712" w:type="pct"/>
          </w:tcPr>
          <w:p w14:paraId="07B2799B" w14:textId="77777777" w:rsidR="00537611" w:rsidRPr="00537611" w:rsidRDefault="00537611" w:rsidP="0030129B">
            <w:pPr>
              <w:pStyle w:val="TableContent"/>
            </w:pPr>
            <w:r>
              <w:t>An individual element of a chart</w:t>
            </w:r>
            <w:r w:rsidRPr="00537611">
              <w:t>, such as a title or legend.</w:t>
            </w:r>
          </w:p>
        </w:tc>
      </w:tr>
      <w:tr w:rsidR="00537611" w14:paraId="0850A08E" w14:textId="77777777" w:rsidTr="00163F71">
        <w:trPr>
          <w:trHeight w:val="360"/>
          <w:tblCellSpacing w:w="43" w:type="dxa"/>
        </w:trPr>
        <w:tc>
          <w:tcPr>
            <w:tcW w:w="1162" w:type="pct"/>
          </w:tcPr>
          <w:p w14:paraId="6393D6E7" w14:textId="77777777" w:rsidR="00537611" w:rsidRPr="00537611" w:rsidRDefault="00537611" w:rsidP="00537611">
            <w:pPr>
              <w:pStyle w:val="TableRowHeader"/>
            </w:pPr>
            <w:r w:rsidRPr="009D58C3">
              <w:t xml:space="preserve">Conditional </w:t>
            </w:r>
            <w:r w:rsidRPr="00537611">
              <w:t>Formatting</w:t>
            </w:r>
          </w:p>
        </w:tc>
        <w:tc>
          <w:tcPr>
            <w:tcW w:w="3712" w:type="pct"/>
          </w:tcPr>
          <w:p w14:paraId="39A84AF6" w14:textId="77777777" w:rsidR="00537611" w:rsidRPr="00537611" w:rsidRDefault="00537611" w:rsidP="0030129B">
            <w:pPr>
              <w:pStyle w:val="TableContent"/>
            </w:pPr>
            <w:r w:rsidRPr="009D58C3">
              <w:t>A feature that applies cell formatting based on the value of that cell.</w:t>
            </w:r>
          </w:p>
        </w:tc>
      </w:tr>
      <w:tr w:rsidR="00537611" w14:paraId="7D575581" w14:textId="77777777" w:rsidTr="00163F71">
        <w:trPr>
          <w:trHeight w:val="360"/>
          <w:tblCellSpacing w:w="43" w:type="dxa"/>
        </w:trPr>
        <w:tc>
          <w:tcPr>
            <w:tcW w:w="1162" w:type="pct"/>
          </w:tcPr>
          <w:p w14:paraId="182C0B41" w14:textId="00EFC9E7" w:rsidR="00537611" w:rsidRPr="00537611" w:rsidRDefault="00537611" w:rsidP="00537611">
            <w:pPr>
              <w:pStyle w:val="TableRowHeader"/>
            </w:pPr>
            <w:r>
              <w:t xml:space="preserve">Data </w:t>
            </w:r>
            <w:r w:rsidR="004D435D">
              <w:t>s</w:t>
            </w:r>
            <w:r>
              <w:t>eries</w:t>
            </w:r>
          </w:p>
        </w:tc>
        <w:tc>
          <w:tcPr>
            <w:tcW w:w="3712" w:type="pct"/>
          </w:tcPr>
          <w:p w14:paraId="6CB881C5" w14:textId="77777777" w:rsidR="00537611" w:rsidRPr="00537611" w:rsidRDefault="00537611" w:rsidP="0030129B">
            <w:pPr>
              <w:pStyle w:val="TableContent"/>
            </w:pPr>
            <w:r>
              <w:t xml:space="preserve">A row </w:t>
            </w:r>
            <w:r w:rsidRPr="00537611">
              <w:t>or column of related values in a worksheet.</w:t>
            </w:r>
          </w:p>
        </w:tc>
      </w:tr>
      <w:tr w:rsidR="00537611" w14:paraId="47375136" w14:textId="77777777" w:rsidTr="00163F71">
        <w:trPr>
          <w:trHeight w:val="360"/>
          <w:tblCellSpacing w:w="43" w:type="dxa"/>
        </w:trPr>
        <w:tc>
          <w:tcPr>
            <w:tcW w:w="1162" w:type="pct"/>
          </w:tcPr>
          <w:p w14:paraId="1A782848" w14:textId="77777777" w:rsidR="00537611" w:rsidRPr="00537611" w:rsidRDefault="00537611" w:rsidP="00537611">
            <w:pPr>
              <w:pStyle w:val="TableRowHeader"/>
            </w:pPr>
            <w:r w:rsidRPr="009D58C3">
              <w:t>Rules Manager</w:t>
            </w:r>
          </w:p>
        </w:tc>
        <w:tc>
          <w:tcPr>
            <w:tcW w:w="3712" w:type="pct"/>
          </w:tcPr>
          <w:p w14:paraId="0EAE13B9" w14:textId="52FEBDC6" w:rsidR="00537611" w:rsidRPr="00537611" w:rsidRDefault="00537611" w:rsidP="0030129B">
            <w:pPr>
              <w:pStyle w:val="TableContent"/>
            </w:pPr>
            <w:r w:rsidRPr="009D58C3">
              <w:t xml:space="preserve">A tool that allows you to add, remove, </w:t>
            </w:r>
            <w:r w:rsidR="00554F74" w:rsidRPr="009D58C3">
              <w:t>edit,</w:t>
            </w:r>
            <w:r w:rsidRPr="009D58C3">
              <w:t xml:space="preserve"> and prioritize conditional formatting rules.</w:t>
            </w:r>
          </w:p>
        </w:tc>
      </w:tr>
      <w:tr w:rsidR="00537611" w14:paraId="34093F54" w14:textId="77777777" w:rsidTr="00163F71">
        <w:trPr>
          <w:trHeight w:val="360"/>
          <w:tblCellSpacing w:w="43" w:type="dxa"/>
        </w:trPr>
        <w:tc>
          <w:tcPr>
            <w:tcW w:w="1162" w:type="pct"/>
          </w:tcPr>
          <w:p w14:paraId="30335684" w14:textId="77777777" w:rsidR="00537611" w:rsidRPr="00537611" w:rsidRDefault="00537611" w:rsidP="00537611">
            <w:pPr>
              <w:pStyle w:val="TableRowHeader"/>
            </w:pPr>
            <w:r>
              <w:t>Quick Analysis</w:t>
            </w:r>
          </w:p>
        </w:tc>
        <w:tc>
          <w:tcPr>
            <w:tcW w:w="3712" w:type="pct"/>
          </w:tcPr>
          <w:p w14:paraId="3C8ACDE3" w14:textId="77777777" w:rsidR="00537611" w:rsidRPr="00537611" w:rsidRDefault="00537611" w:rsidP="0030129B">
            <w:pPr>
              <w:pStyle w:val="TableContent"/>
            </w:pPr>
            <w:r>
              <w:t xml:space="preserve">A feature that </w:t>
            </w:r>
            <w:r w:rsidRPr="00537611">
              <w:t>provides previews of analysis and visualization tools.</w:t>
            </w:r>
          </w:p>
        </w:tc>
      </w:tr>
      <w:tr w:rsidR="00537611" w14:paraId="24769F3E" w14:textId="77777777" w:rsidTr="00163F71">
        <w:trPr>
          <w:trHeight w:val="360"/>
          <w:tblCellSpacing w:w="43" w:type="dxa"/>
        </w:trPr>
        <w:tc>
          <w:tcPr>
            <w:tcW w:w="1162" w:type="pct"/>
          </w:tcPr>
          <w:p w14:paraId="61CF4664" w14:textId="77777777" w:rsidR="00537611" w:rsidRPr="00537611" w:rsidRDefault="00537611" w:rsidP="00537611">
            <w:pPr>
              <w:pStyle w:val="TableRowHeader"/>
            </w:pPr>
            <w:r>
              <w:t>Quick Style</w:t>
            </w:r>
          </w:p>
        </w:tc>
        <w:tc>
          <w:tcPr>
            <w:tcW w:w="3712" w:type="pct"/>
          </w:tcPr>
          <w:p w14:paraId="67CC521A" w14:textId="77777777" w:rsidR="00537611" w:rsidRPr="00537611" w:rsidRDefault="00537611" w:rsidP="0030129B">
            <w:pPr>
              <w:pStyle w:val="TableContent"/>
            </w:pPr>
            <w:r>
              <w:t xml:space="preserve">A predefined collection of </w:t>
            </w:r>
            <w:r w:rsidRPr="00537611">
              <w:t>settings used to configure a visual element, such as a chart or sparkline.</w:t>
            </w:r>
          </w:p>
        </w:tc>
      </w:tr>
      <w:tr w:rsidR="00537611" w14:paraId="0141BD97" w14:textId="77777777" w:rsidTr="00163F71">
        <w:trPr>
          <w:trHeight w:val="360"/>
          <w:tblCellSpacing w:w="43" w:type="dxa"/>
        </w:trPr>
        <w:tc>
          <w:tcPr>
            <w:tcW w:w="1162" w:type="pct"/>
          </w:tcPr>
          <w:p w14:paraId="75C7C14C" w14:textId="77777777" w:rsidR="00537611" w:rsidRPr="00537611" w:rsidRDefault="00537611" w:rsidP="00537611">
            <w:pPr>
              <w:pStyle w:val="TableRowHeader"/>
            </w:pPr>
            <w:r>
              <w:t>Quick Layout</w:t>
            </w:r>
          </w:p>
        </w:tc>
        <w:tc>
          <w:tcPr>
            <w:tcW w:w="3712" w:type="pct"/>
          </w:tcPr>
          <w:p w14:paraId="0B4F6E28" w14:textId="77777777" w:rsidR="00537611" w:rsidRPr="00537611" w:rsidRDefault="00537611" w:rsidP="0030129B">
            <w:pPr>
              <w:pStyle w:val="TableContent"/>
            </w:pPr>
            <w:r>
              <w:t>A predefined arrangement</w:t>
            </w:r>
            <w:r w:rsidRPr="00537611">
              <w:t xml:space="preserve"> of chart elements.</w:t>
            </w:r>
          </w:p>
        </w:tc>
      </w:tr>
      <w:tr w:rsidR="00537611" w14:paraId="6F37597F" w14:textId="77777777" w:rsidTr="00163F71">
        <w:trPr>
          <w:trHeight w:val="360"/>
          <w:tblCellSpacing w:w="43" w:type="dxa"/>
        </w:trPr>
        <w:tc>
          <w:tcPr>
            <w:tcW w:w="1162" w:type="pct"/>
          </w:tcPr>
          <w:p w14:paraId="52130127" w14:textId="77777777" w:rsidR="00537611" w:rsidRPr="00537611" w:rsidRDefault="00537611" w:rsidP="00537611">
            <w:pPr>
              <w:pStyle w:val="TableRowHeader"/>
            </w:pPr>
            <w:r w:rsidRPr="009D58C3">
              <w:t>Sparkline</w:t>
            </w:r>
          </w:p>
        </w:tc>
        <w:tc>
          <w:tcPr>
            <w:tcW w:w="3712" w:type="pct"/>
          </w:tcPr>
          <w:p w14:paraId="3E2010F5" w14:textId="0A215520" w:rsidR="00537611" w:rsidRPr="00537611" w:rsidRDefault="00537611" w:rsidP="0030129B">
            <w:pPr>
              <w:pStyle w:val="TableContent"/>
            </w:pPr>
            <w:r w:rsidRPr="009D58C3">
              <w:t>A miniature chart that occupies a single cell and provides a visual representation of data</w:t>
            </w:r>
            <w:r w:rsidR="004D435D">
              <w:t>.</w:t>
            </w:r>
            <w:r w:rsidRPr="009D58C3">
              <w:t xml:space="preserve"> </w:t>
            </w:r>
          </w:p>
        </w:tc>
      </w:tr>
    </w:tbl>
    <w:p w14:paraId="71EED4E1" w14:textId="116B86A3" w:rsidR="0030129B" w:rsidRDefault="00537611" w:rsidP="00EC7004">
      <w:pPr>
        <w:pStyle w:val="Caption"/>
      </w:pPr>
      <w:r>
        <w:t xml:space="preserve">Table </w:t>
      </w:r>
      <w:r w:rsidRPr="00537611">
        <w:fldChar w:fldCharType="begin"/>
      </w:r>
      <w:r w:rsidRPr="00537611">
        <w:instrText xml:space="preserve"> SEQ Table \* ARABIC </w:instrText>
      </w:r>
      <w:r w:rsidRPr="00537611">
        <w:fldChar w:fldCharType="separate"/>
      </w:r>
      <w:r w:rsidR="0072785B">
        <w:rPr>
          <w:noProof/>
        </w:rPr>
        <w:t>2</w:t>
      </w:r>
      <w:r w:rsidRPr="00537611">
        <w:fldChar w:fldCharType="end"/>
      </w:r>
      <w:r w:rsidRPr="00537611">
        <w:t xml:space="preserve">: </w:t>
      </w:r>
      <w:bookmarkStart w:id="324" w:name="_Hlk27634302"/>
      <w:r w:rsidRPr="00537611">
        <w:t>Glossary terms and definitions</w:t>
      </w:r>
      <w:bookmarkEnd w:id="324"/>
    </w:p>
    <w:p w14:paraId="667908B6" w14:textId="77777777" w:rsidR="00EC7004" w:rsidRPr="00EC7004" w:rsidRDefault="00EC7004" w:rsidP="005616A5">
      <w:r>
        <w:br w:type="page"/>
      </w:r>
    </w:p>
    <w:p w14:paraId="59344E26" w14:textId="2C918A72" w:rsidR="00537611" w:rsidRPr="001B1B6A" w:rsidRDefault="00537611" w:rsidP="00537611">
      <w:pPr>
        <w:pStyle w:val="Heading1"/>
      </w:pPr>
      <w:bookmarkStart w:id="325" w:name="_Toc37688324"/>
      <w:r w:rsidRPr="001B1B6A">
        <w:lastRenderedPageBreak/>
        <w:t>Cornerstone</w:t>
      </w:r>
      <w:bookmarkEnd w:id="325"/>
    </w:p>
    <w:p w14:paraId="46A6DE7F" w14:textId="77777777" w:rsidR="00537611" w:rsidRPr="005B6C37" w:rsidRDefault="00537611" w:rsidP="00537611">
      <w:pPr>
        <w:pStyle w:val="Heading2"/>
      </w:pPr>
      <w:bookmarkStart w:id="326" w:name="_Toc37688325"/>
      <w:r>
        <w:t>Overview</w:t>
      </w:r>
      <w:bookmarkEnd w:id="326"/>
    </w:p>
    <w:p w14:paraId="0AB28E0C" w14:textId="6426BEF8" w:rsidR="00537611" w:rsidRPr="00537611" w:rsidRDefault="00537611" w:rsidP="00537611">
      <w:bookmarkStart w:id="327" w:name="_Hlk24797294"/>
      <w:r>
        <w:t xml:space="preserve">In this cornerstone, </w:t>
      </w:r>
      <w:r w:rsidR="00620879">
        <w:t>you</w:t>
      </w:r>
      <w:r w:rsidR="00BC04A2">
        <w:t>’</w:t>
      </w:r>
      <w:r w:rsidR="00620879">
        <w:t>ll</w:t>
      </w:r>
      <w:r w:rsidRPr="00537611">
        <w:t xml:space="preserve"> improve on and add to visualizations in a workbook with data related to the solar array installed last year at Munson</w:t>
      </w:r>
      <w:r w:rsidR="00BC04A2">
        <w:t>’</w:t>
      </w:r>
      <w:r w:rsidRPr="00537611">
        <w:t>s Pickles and Preserves Farm. You</w:t>
      </w:r>
      <w:r w:rsidR="00BC04A2">
        <w:t>’</w:t>
      </w:r>
      <w:r w:rsidRPr="00537611">
        <w:t>ll remove and add conditional formatting</w:t>
      </w:r>
      <w:r w:rsidR="00CD06E9">
        <w:t xml:space="preserve">, </w:t>
      </w:r>
      <w:r w:rsidRPr="00537611">
        <w:t xml:space="preserve">add charts and sparklines, and make changes to a chart already in the workbook. </w:t>
      </w:r>
      <w:r w:rsidR="00620879">
        <w:t>You</w:t>
      </w:r>
      <w:r w:rsidR="00BC04A2">
        <w:t>’</w:t>
      </w:r>
      <w:r w:rsidR="00620879">
        <w:t>ll</w:t>
      </w:r>
      <w:r w:rsidRPr="00537611">
        <w:t xml:space="preserve"> also use layouts, styles, and colors to alter the appearance of these visualizations.</w:t>
      </w:r>
    </w:p>
    <w:p w14:paraId="7F002903" w14:textId="77777777" w:rsidR="00537611" w:rsidRDefault="00537611" w:rsidP="00537611">
      <w:pPr>
        <w:pStyle w:val="Heading2"/>
      </w:pPr>
      <w:bookmarkStart w:id="328" w:name="_Toc17841396"/>
      <w:bookmarkStart w:id="329" w:name="_Toc18356519"/>
      <w:bookmarkStart w:id="330" w:name="_Toc37688326"/>
      <w:bookmarkEnd w:id="327"/>
      <w:r>
        <w:t>Objectives</w:t>
      </w:r>
      <w:bookmarkEnd w:id="328"/>
      <w:bookmarkEnd w:id="329"/>
      <w:bookmarkEnd w:id="330"/>
    </w:p>
    <w:p w14:paraId="4432634F" w14:textId="77777777" w:rsidR="00537611" w:rsidRPr="00537611" w:rsidRDefault="00537611" w:rsidP="00537611">
      <w:r>
        <w:t>The following table outlines the Cornerstone objectives and their corresponding MOS exam objectives.</w:t>
      </w:r>
    </w:p>
    <w:tbl>
      <w:tblPr>
        <w:tblW w:w="5003" w:type="pct"/>
        <w:tblCellSpacing w:w="43" w:type="dxa"/>
        <w:tblCellMar>
          <w:top w:w="86" w:type="dxa"/>
          <w:left w:w="144" w:type="dxa"/>
          <w:bottom w:w="86" w:type="dxa"/>
          <w:right w:w="144" w:type="dxa"/>
        </w:tblCellMar>
        <w:tblLook w:val="04A0" w:firstRow="1" w:lastRow="0" w:firstColumn="1" w:lastColumn="0" w:noHBand="0" w:noVBand="1"/>
      </w:tblPr>
      <w:tblGrid>
        <w:gridCol w:w="2517"/>
        <w:gridCol w:w="6849"/>
      </w:tblGrid>
      <w:tr w:rsidR="00537611" w14:paraId="1AC8DC94" w14:textId="77777777" w:rsidTr="00163F71">
        <w:trPr>
          <w:trHeight w:val="20"/>
          <w:tblCellSpacing w:w="43" w:type="dxa"/>
        </w:trPr>
        <w:tc>
          <w:tcPr>
            <w:tcW w:w="1275" w:type="pct"/>
          </w:tcPr>
          <w:p w14:paraId="5C18940E" w14:textId="3C1BDB00" w:rsidR="00537611" w:rsidRPr="00537611" w:rsidRDefault="00537611" w:rsidP="00D0017A">
            <w:pPr>
              <w:pStyle w:val="TableRowHeader"/>
            </w:pPr>
            <w:r>
              <w:t>A</w:t>
            </w:r>
            <w:r w:rsidRPr="00537611">
              <w:t>pply and remove conditional formatting</w:t>
            </w:r>
          </w:p>
        </w:tc>
        <w:tc>
          <w:tcPr>
            <w:tcW w:w="3587" w:type="pct"/>
          </w:tcPr>
          <w:p w14:paraId="35F4CC6E" w14:textId="77777777" w:rsidR="00537611" w:rsidRPr="00537611" w:rsidRDefault="00537611" w:rsidP="00D0017A">
            <w:pPr>
              <w:pStyle w:val="Tablelistbullet1"/>
            </w:pPr>
            <w:r>
              <w:t>2.4.2:</w:t>
            </w:r>
            <w:r w:rsidRPr="00537611">
              <w:t xml:space="preserve"> Apply built-in conditional formatting</w:t>
            </w:r>
          </w:p>
          <w:p w14:paraId="0B536EA8" w14:textId="77777777" w:rsidR="00537611" w:rsidRPr="00537611" w:rsidRDefault="00537611" w:rsidP="00D0017A">
            <w:pPr>
              <w:pStyle w:val="Tablelistbullet1"/>
            </w:pPr>
            <w:r>
              <w:t>2.4.3</w:t>
            </w:r>
            <w:r w:rsidRPr="00537611">
              <w:t>: Remove conditional formatting</w:t>
            </w:r>
          </w:p>
        </w:tc>
      </w:tr>
      <w:tr w:rsidR="00537611" w14:paraId="5D892EC7" w14:textId="77777777" w:rsidTr="00163F71">
        <w:trPr>
          <w:trHeight w:val="20"/>
          <w:tblCellSpacing w:w="43" w:type="dxa"/>
        </w:trPr>
        <w:tc>
          <w:tcPr>
            <w:tcW w:w="1275" w:type="pct"/>
          </w:tcPr>
          <w:p w14:paraId="26C2E06D" w14:textId="13AD6240" w:rsidR="00537611" w:rsidRPr="00537611" w:rsidRDefault="00537611" w:rsidP="00D0017A">
            <w:pPr>
              <w:pStyle w:val="TableRowHeader"/>
            </w:pPr>
            <w:r>
              <w:t>C</w:t>
            </w:r>
            <w:r w:rsidRPr="00537611">
              <w:t>reate and move charts</w:t>
            </w:r>
          </w:p>
        </w:tc>
        <w:tc>
          <w:tcPr>
            <w:tcW w:w="3587" w:type="pct"/>
          </w:tcPr>
          <w:p w14:paraId="1D287417" w14:textId="77777777" w:rsidR="00537611" w:rsidRPr="00537611" w:rsidRDefault="00537611" w:rsidP="00D0017A">
            <w:pPr>
              <w:pStyle w:val="Tablelistbullet1"/>
            </w:pPr>
            <w:r>
              <w:t>5.1.1</w:t>
            </w:r>
            <w:r w:rsidRPr="00537611">
              <w:t>: Create charts</w:t>
            </w:r>
          </w:p>
          <w:p w14:paraId="33FA5C90" w14:textId="77777777" w:rsidR="00537611" w:rsidRPr="00537611" w:rsidRDefault="00537611" w:rsidP="00D0017A">
            <w:pPr>
              <w:pStyle w:val="Tablelistbullet1"/>
            </w:pPr>
            <w:r>
              <w:t>5.1.2</w:t>
            </w:r>
            <w:r w:rsidRPr="00537611">
              <w:t>: Create chart sheets</w:t>
            </w:r>
          </w:p>
          <w:p w14:paraId="26BDE1B9" w14:textId="77777777" w:rsidR="00537611" w:rsidRPr="00537611" w:rsidRDefault="00537611" w:rsidP="00D0017A">
            <w:pPr>
              <w:pStyle w:val="Tablelistbullet1"/>
            </w:pPr>
            <w:r>
              <w:t>5.3</w:t>
            </w:r>
            <w:r w:rsidRPr="00537611">
              <w:t>.3: Add alternative text to charts for accessibility</w:t>
            </w:r>
          </w:p>
        </w:tc>
      </w:tr>
      <w:tr w:rsidR="00537611" w14:paraId="6530D488" w14:textId="77777777" w:rsidTr="00163F71">
        <w:trPr>
          <w:trHeight w:val="20"/>
          <w:tblCellSpacing w:w="43" w:type="dxa"/>
        </w:trPr>
        <w:tc>
          <w:tcPr>
            <w:tcW w:w="1275" w:type="pct"/>
          </w:tcPr>
          <w:p w14:paraId="72D46773" w14:textId="77777777" w:rsidR="00537611" w:rsidRPr="00537611" w:rsidRDefault="00537611" w:rsidP="00D0017A">
            <w:pPr>
              <w:pStyle w:val="TableRowHeader"/>
            </w:pPr>
            <w:r>
              <w:t xml:space="preserve">Add a data </w:t>
            </w:r>
            <w:r w:rsidRPr="00537611">
              <w:t>series to a chart</w:t>
            </w:r>
          </w:p>
        </w:tc>
        <w:tc>
          <w:tcPr>
            <w:tcW w:w="3587" w:type="pct"/>
          </w:tcPr>
          <w:p w14:paraId="59919AD7" w14:textId="77777777" w:rsidR="00537611" w:rsidRPr="00537611" w:rsidRDefault="00537611" w:rsidP="00D0017A">
            <w:pPr>
              <w:pStyle w:val="Tablelistbullet1"/>
            </w:pPr>
            <w:r>
              <w:t>5.2.1</w:t>
            </w:r>
            <w:r w:rsidRPr="00537611">
              <w:t>: Add data series to charts</w:t>
            </w:r>
          </w:p>
          <w:p w14:paraId="41EE11E2" w14:textId="77777777" w:rsidR="00537611" w:rsidRPr="00537611" w:rsidRDefault="00537611" w:rsidP="00D0017A">
            <w:pPr>
              <w:pStyle w:val="Tablelistbullet1"/>
            </w:pPr>
            <w:r>
              <w:t>5</w:t>
            </w:r>
            <w:r w:rsidRPr="00537611">
              <w:t>.2.2: Switch between rows and columns in source data</w:t>
            </w:r>
          </w:p>
        </w:tc>
      </w:tr>
      <w:tr w:rsidR="00537611" w14:paraId="2F585FE7" w14:textId="77777777" w:rsidTr="00163F71">
        <w:trPr>
          <w:trHeight w:val="20"/>
          <w:tblCellSpacing w:w="43" w:type="dxa"/>
        </w:trPr>
        <w:tc>
          <w:tcPr>
            <w:tcW w:w="1275" w:type="pct"/>
          </w:tcPr>
          <w:p w14:paraId="1D563F8C" w14:textId="77777777" w:rsidR="00537611" w:rsidRPr="00537611" w:rsidRDefault="00537611" w:rsidP="00D0017A">
            <w:pPr>
              <w:pStyle w:val="TableRowHeader"/>
            </w:pPr>
            <w:r>
              <w:t>Add and remove chart e</w:t>
            </w:r>
            <w:r w:rsidRPr="00537611">
              <w:t>lements from a chart</w:t>
            </w:r>
          </w:p>
        </w:tc>
        <w:tc>
          <w:tcPr>
            <w:tcW w:w="3587" w:type="pct"/>
          </w:tcPr>
          <w:p w14:paraId="10D0A50B" w14:textId="77777777" w:rsidR="00537611" w:rsidRPr="00537611" w:rsidRDefault="00537611" w:rsidP="00D0017A">
            <w:pPr>
              <w:pStyle w:val="Tablelistbullet1"/>
            </w:pPr>
            <w:r>
              <w:t>5.2.3</w:t>
            </w:r>
            <w:r w:rsidRPr="00537611">
              <w:t>: Add and modify chart elements</w:t>
            </w:r>
          </w:p>
        </w:tc>
      </w:tr>
      <w:tr w:rsidR="00537611" w14:paraId="308CEC4F" w14:textId="77777777" w:rsidTr="00163F71">
        <w:trPr>
          <w:trHeight w:val="20"/>
          <w:tblCellSpacing w:w="43" w:type="dxa"/>
        </w:trPr>
        <w:tc>
          <w:tcPr>
            <w:tcW w:w="1275" w:type="pct"/>
          </w:tcPr>
          <w:p w14:paraId="6C63F0A4" w14:textId="7D9EDD28" w:rsidR="00537611" w:rsidRPr="00537611" w:rsidRDefault="00537611" w:rsidP="00D0017A">
            <w:pPr>
              <w:pStyle w:val="TableRowHeader"/>
            </w:pPr>
            <w:r>
              <w:t>Apply la</w:t>
            </w:r>
            <w:r w:rsidRPr="00537611">
              <w:t>youts, styles</w:t>
            </w:r>
            <w:r w:rsidR="00C07F70">
              <w:t>,</w:t>
            </w:r>
            <w:r w:rsidRPr="00537611">
              <w:t xml:space="preserve"> and colors to charts</w:t>
            </w:r>
          </w:p>
        </w:tc>
        <w:tc>
          <w:tcPr>
            <w:tcW w:w="3587" w:type="pct"/>
          </w:tcPr>
          <w:p w14:paraId="5113A79B" w14:textId="77777777" w:rsidR="00537611" w:rsidRPr="00537611" w:rsidRDefault="00537611" w:rsidP="00D0017A">
            <w:pPr>
              <w:pStyle w:val="Tablelistbullet1"/>
            </w:pPr>
            <w:r>
              <w:t>5.3.1</w:t>
            </w:r>
            <w:r w:rsidRPr="00537611">
              <w:t>: Apply chart layouts</w:t>
            </w:r>
          </w:p>
          <w:p w14:paraId="7A11D207" w14:textId="77777777" w:rsidR="00537611" w:rsidRPr="00537611" w:rsidRDefault="00537611" w:rsidP="00D0017A">
            <w:pPr>
              <w:pStyle w:val="Tablelistbullet1"/>
            </w:pPr>
            <w:r>
              <w:t xml:space="preserve">5.3.2: </w:t>
            </w:r>
            <w:r w:rsidRPr="00537611">
              <w:t>Apply chart styles</w:t>
            </w:r>
          </w:p>
          <w:p w14:paraId="18B345E4" w14:textId="77777777" w:rsidR="00537611" w:rsidRPr="00537611" w:rsidRDefault="00537611" w:rsidP="00D0017A">
            <w:pPr>
              <w:pStyle w:val="Tablelistbullet1"/>
            </w:pPr>
            <w:r>
              <w:t>5.3.</w:t>
            </w:r>
            <w:r w:rsidRPr="00537611">
              <w:t>3: Add alternative text to charts for accessibility</w:t>
            </w:r>
          </w:p>
        </w:tc>
      </w:tr>
      <w:tr w:rsidR="00537611" w14:paraId="45405003" w14:textId="77777777" w:rsidTr="00163F71">
        <w:trPr>
          <w:trHeight w:val="20"/>
          <w:tblCellSpacing w:w="43" w:type="dxa"/>
        </w:trPr>
        <w:tc>
          <w:tcPr>
            <w:tcW w:w="1275" w:type="pct"/>
          </w:tcPr>
          <w:p w14:paraId="29525A2F" w14:textId="77777777" w:rsidR="00537611" w:rsidRPr="00537611" w:rsidRDefault="00537611" w:rsidP="00D0017A">
            <w:pPr>
              <w:pStyle w:val="TableRowHeader"/>
            </w:pPr>
            <w:r>
              <w:t>Insert and mo</w:t>
            </w:r>
            <w:r w:rsidRPr="00537611">
              <w:t>dify sparklines</w:t>
            </w:r>
          </w:p>
        </w:tc>
        <w:tc>
          <w:tcPr>
            <w:tcW w:w="3587" w:type="pct"/>
          </w:tcPr>
          <w:p w14:paraId="575A7B7D" w14:textId="77777777" w:rsidR="00537611" w:rsidRPr="00537611" w:rsidRDefault="00537611" w:rsidP="00D0017A">
            <w:pPr>
              <w:pStyle w:val="Tablelistbullet1"/>
            </w:pPr>
            <w:r>
              <w:t>2.4.1</w:t>
            </w:r>
            <w:r w:rsidRPr="00537611">
              <w:t>: Insert Sparklines</w:t>
            </w:r>
          </w:p>
        </w:tc>
      </w:tr>
    </w:tbl>
    <w:p w14:paraId="0B3CD7E4" w14:textId="168CB65A" w:rsidR="0072785B" w:rsidRPr="0072785B" w:rsidRDefault="0072785B" w:rsidP="00EC7004">
      <w:pPr>
        <w:pStyle w:val="Caption"/>
      </w:pPr>
      <w:bookmarkStart w:id="331" w:name="_Toc17841397"/>
      <w:bookmarkStart w:id="332" w:name="_Toc18356520"/>
      <w:r>
        <w:t xml:space="preserve">Table </w:t>
      </w:r>
      <w:r>
        <w:fldChar w:fldCharType="begin"/>
      </w:r>
      <w:r>
        <w:instrText xml:space="preserve"> SEQ Table \* ARABIC </w:instrText>
      </w:r>
      <w:r>
        <w:fldChar w:fldCharType="separate"/>
      </w:r>
      <w:r>
        <w:rPr>
          <w:noProof/>
        </w:rPr>
        <w:t>3</w:t>
      </w:r>
      <w:r>
        <w:fldChar w:fldCharType="end"/>
      </w:r>
      <w:r w:rsidRPr="00117AB7">
        <w:t>: Cornerstone objectives</w:t>
      </w:r>
    </w:p>
    <w:p w14:paraId="749C53F4" w14:textId="77777777" w:rsidR="00537611" w:rsidRDefault="00537611" w:rsidP="00537611">
      <w:pPr>
        <w:pStyle w:val="Heading2"/>
      </w:pPr>
      <w:bookmarkStart w:id="333" w:name="_Toc37688327"/>
      <w:r>
        <w:lastRenderedPageBreak/>
        <w:t>Duration</w:t>
      </w:r>
      <w:bookmarkEnd w:id="331"/>
      <w:bookmarkEnd w:id="332"/>
      <w:bookmarkEnd w:id="333"/>
    </w:p>
    <w:p w14:paraId="2C4DC0B0" w14:textId="77777777" w:rsidR="00537611" w:rsidRPr="00537611" w:rsidRDefault="00537611" w:rsidP="003F4633">
      <w:bookmarkStart w:id="334" w:name="_Toc17841398"/>
      <w:r>
        <w:t>50</w:t>
      </w:r>
      <w:r w:rsidRPr="00537611">
        <w:t xml:space="preserve"> minutes</w:t>
      </w:r>
    </w:p>
    <w:p w14:paraId="3DE5DBF5" w14:textId="77777777" w:rsidR="00537611" w:rsidRPr="007E5A27" w:rsidRDefault="00537611" w:rsidP="00537611">
      <w:pPr>
        <w:pStyle w:val="Heading2"/>
      </w:pPr>
      <w:bookmarkStart w:id="335" w:name="_Toc18356521"/>
      <w:bookmarkStart w:id="336" w:name="_Toc37688328"/>
      <w:bookmarkEnd w:id="334"/>
      <w:r w:rsidRPr="007E5A27">
        <w:t>Instructions</w:t>
      </w:r>
      <w:bookmarkEnd w:id="335"/>
      <w:bookmarkEnd w:id="336"/>
    </w:p>
    <w:p w14:paraId="36340C70" w14:textId="7CE277EA" w:rsidR="00537611" w:rsidRPr="00537611" w:rsidRDefault="00537611" w:rsidP="009277B8">
      <w:r>
        <w:t>Complete the</w:t>
      </w:r>
      <w:r w:rsidR="003F4633">
        <w:t xml:space="preserve"> following</w:t>
      </w:r>
      <w:r>
        <w:t xml:space="preserve"> tasks</w:t>
      </w:r>
      <w:r w:rsidRPr="00537611">
        <w:t xml:space="preserve"> for each file</w:t>
      </w:r>
      <w:r w:rsidR="003F4633">
        <w:t>:</w:t>
      </w:r>
    </w:p>
    <w:p w14:paraId="05CDF4A4" w14:textId="4C500B07" w:rsidR="00537611" w:rsidRPr="00537611" w:rsidRDefault="00537611" w:rsidP="00C53F72">
      <w:pPr>
        <w:pStyle w:val="Numberedlist1"/>
        <w:numPr>
          <w:ilvl w:val="0"/>
          <w:numId w:val="82"/>
        </w:numPr>
      </w:pPr>
      <w:r>
        <w:t xml:space="preserve">When saving your file, add your name to the end of the filename, </w:t>
      </w:r>
      <w:r w:rsidRPr="00537611">
        <w:t>for example: “</w:t>
      </w:r>
      <w:proofErr w:type="spellStart"/>
      <w:r w:rsidRPr="00537611">
        <w:t>Cornerstone_Solar_Array_Data_Dwayne_Espino</w:t>
      </w:r>
      <w:proofErr w:type="spellEnd"/>
      <w:r w:rsidR="003F4633">
        <w:t>.</w:t>
      </w:r>
      <w:r w:rsidRPr="00537611">
        <w:t>” Follow your teacher</w:t>
      </w:r>
      <w:r w:rsidR="00BC04A2">
        <w:t>’</w:t>
      </w:r>
      <w:r w:rsidRPr="00537611">
        <w:t>s directions for where to save your files.</w:t>
      </w:r>
    </w:p>
    <w:p w14:paraId="492EE3C9" w14:textId="5BF891FD" w:rsidR="00537611" w:rsidRDefault="00537611" w:rsidP="00C53F72">
      <w:pPr>
        <w:pStyle w:val="Numberedlist1"/>
        <w:numPr>
          <w:ilvl w:val="0"/>
          <w:numId w:val="82"/>
        </w:numPr>
      </w:pPr>
      <w:r>
        <w:t>When you</w:t>
      </w:r>
      <w:r w:rsidR="00BC04A2">
        <w:t>’</w:t>
      </w:r>
      <w:r>
        <w:t xml:space="preserve">re done with the Cornerstone, assess your </w:t>
      </w:r>
      <w:r w:rsidR="003F4633">
        <w:t>completed product,</w:t>
      </w:r>
      <w:r>
        <w:t xml:space="preserve"> and enter the points you think you earned within the task lists below. You can take the help of your teacher if required.</w:t>
      </w:r>
    </w:p>
    <w:p w14:paraId="26E5764E" w14:textId="11EB5966" w:rsidR="00537611" w:rsidRDefault="00537611" w:rsidP="00537611">
      <w:pPr>
        <w:pStyle w:val="Heading2"/>
      </w:pPr>
      <w:bookmarkStart w:id="337" w:name="_Toc37688329"/>
      <w:r>
        <w:t>Tasks</w:t>
      </w:r>
      <w:bookmarkEnd w:id="337"/>
    </w:p>
    <w:p w14:paraId="4BF85179" w14:textId="6E6CDFCA" w:rsidR="00537611" w:rsidRPr="00537611" w:rsidRDefault="00620879" w:rsidP="00537611">
      <w:r>
        <w:t>You</w:t>
      </w:r>
      <w:r w:rsidR="00BC04A2">
        <w:t>’</w:t>
      </w:r>
      <w:r>
        <w:t>ll</w:t>
      </w:r>
      <w:r w:rsidR="00537611">
        <w:t xml:space="preserve"> work with </w:t>
      </w:r>
      <w:r w:rsidR="00B24072">
        <w:t>one</w:t>
      </w:r>
      <w:r w:rsidR="00537611" w:rsidRPr="00537611">
        <w:t xml:space="preserve"> file in this Cornerstone. The following </w:t>
      </w:r>
      <w:r w:rsidR="00B24072">
        <w:t xml:space="preserve">steps </w:t>
      </w:r>
      <w:r w:rsidR="00537611" w:rsidRPr="00537611">
        <w:t xml:space="preserve">are the tasks you need to </w:t>
      </w:r>
      <w:r w:rsidR="00B24072">
        <w:t>complete</w:t>
      </w:r>
      <w:r w:rsidR="00537611" w:rsidRPr="00537611">
        <w:t xml:space="preserve"> within the file.</w:t>
      </w:r>
    </w:p>
    <w:p w14:paraId="105A5F35" w14:textId="35C3EE60" w:rsidR="00537611" w:rsidRDefault="00537611" w:rsidP="00537611">
      <w:pPr>
        <w:pStyle w:val="Heading3"/>
      </w:pPr>
      <w:bookmarkStart w:id="338" w:name="_Toc37688330"/>
      <w:r>
        <w:t>File</w:t>
      </w:r>
      <w:r w:rsidRPr="00EB0A26">
        <w:t xml:space="preserve"> 1</w:t>
      </w:r>
      <w:r>
        <w:t xml:space="preserve">: </w:t>
      </w:r>
      <w:proofErr w:type="spellStart"/>
      <w:r w:rsidRPr="00384B66">
        <w:t>Cornerstone_</w:t>
      </w:r>
      <w:r w:rsidR="003D2E3F">
        <w:t>s</w:t>
      </w:r>
      <w:r w:rsidRPr="00384B66">
        <w:t>olar_</w:t>
      </w:r>
      <w:r w:rsidR="003D2E3F">
        <w:t>a</w:t>
      </w:r>
      <w:r w:rsidRPr="00384B66">
        <w:t>rray_</w:t>
      </w:r>
      <w:r w:rsidR="003D2E3F">
        <w:t>d</w:t>
      </w:r>
      <w:r w:rsidRPr="00384B66">
        <w:t>ata_</w:t>
      </w:r>
      <w:proofErr w:type="gramStart"/>
      <w:r w:rsidRPr="00384B66">
        <w:t>starter.xlslx</w:t>
      </w:r>
      <w:bookmarkEnd w:id="338"/>
      <w:proofErr w:type="spellEnd"/>
      <w:proofErr w:type="gramEnd"/>
    </w:p>
    <w:p w14:paraId="76033C55" w14:textId="25CC0D1C" w:rsidR="00537611" w:rsidRPr="00367995" w:rsidRDefault="00537611" w:rsidP="00537611">
      <w:pPr>
        <w:pStyle w:val="Heading4"/>
      </w:pPr>
      <w:r>
        <w:t>Task: Apply and remove conditional formatting (4 points)</w:t>
      </w:r>
    </w:p>
    <w:p w14:paraId="752E7F0A" w14:textId="7B845931" w:rsidR="00537611" w:rsidRPr="00537611" w:rsidRDefault="00537611" w:rsidP="00C53F72">
      <w:pPr>
        <w:pStyle w:val="Numberedlist1"/>
        <w:numPr>
          <w:ilvl w:val="0"/>
          <w:numId w:val="83"/>
        </w:numPr>
      </w:pPr>
      <w:bookmarkStart w:id="339" w:name="_Hlk28096805"/>
      <w:r>
        <w:t xml:space="preserve">Open </w:t>
      </w:r>
      <w:bookmarkStart w:id="340" w:name="_Hlk24798794"/>
      <w:proofErr w:type="spellStart"/>
      <w:r w:rsidRPr="00537611">
        <w:rPr>
          <w:rStyle w:val="Inlinebold"/>
        </w:rPr>
        <w:t>Cornerstone_</w:t>
      </w:r>
      <w:r w:rsidR="003D2E3F">
        <w:rPr>
          <w:rStyle w:val="Inlinebold"/>
        </w:rPr>
        <w:t>s</w:t>
      </w:r>
      <w:r w:rsidRPr="00537611">
        <w:rPr>
          <w:rStyle w:val="Inlinebold"/>
        </w:rPr>
        <w:t>olar_</w:t>
      </w:r>
      <w:r w:rsidR="003D2E3F">
        <w:rPr>
          <w:rStyle w:val="Inlinebold"/>
        </w:rPr>
        <w:t>a</w:t>
      </w:r>
      <w:r w:rsidRPr="00537611">
        <w:rPr>
          <w:rStyle w:val="Inlinebold"/>
        </w:rPr>
        <w:t>rray_</w:t>
      </w:r>
      <w:r w:rsidR="003D2E3F">
        <w:rPr>
          <w:rStyle w:val="Inlinebold"/>
        </w:rPr>
        <w:t>d</w:t>
      </w:r>
      <w:r w:rsidRPr="00537611">
        <w:rPr>
          <w:rStyle w:val="Inlinebold"/>
        </w:rPr>
        <w:t>ata_</w:t>
      </w:r>
      <w:proofErr w:type="gramStart"/>
      <w:r w:rsidRPr="00537611">
        <w:rPr>
          <w:rStyle w:val="Inlinebold"/>
        </w:rPr>
        <w:t>starter.xlslx</w:t>
      </w:r>
      <w:proofErr w:type="spellEnd"/>
      <w:proofErr w:type="gramEnd"/>
      <w:r w:rsidRPr="00537611">
        <w:t xml:space="preserve"> </w:t>
      </w:r>
      <w:bookmarkEnd w:id="340"/>
      <w:r w:rsidRPr="00537611">
        <w:t xml:space="preserve">and select the </w:t>
      </w:r>
      <w:proofErr w:type="spellStart"/>
      <w:r w:rsidRPr="00537611">
        <w:rPr>
          <w:rStyle w:val="Inlinebold"/>
        </w:rPr>
        <w:t>MonthlyUsage</w:t>
      </w:r>
      <w:proofErr w:type="spellEnd"/>
      <w:r w:rsidRPr="00537611">
        <w:t xml:space="preserve"> </w:t>
      </w:r>
      <w:r w:rsidR="00150D0A">
        <w:t>worksheet</w:t>
      </w:r>
      <w:r w:rsidRPr="00537611">
        <w:t>. Remove all the conditional formatting. (2 points) (Exam objective 2.4.3)</w:t>
      </w:r>
    </w:p>
    <w:p w14:paraId="13CC8DB5" w14:textId="5D140477" w:rsidR="00537611" w:rsidRPr="00537611" w:rsidRDefault="00537611" w:rsidP="00C53F72">
      <w:pPr>
        <w:pStyle w:val="Numberedlist1"/>
        <w:numPr>
          <w:ilvl w:val="0"/>
          <w:numId w:val="83"/>
        </w:numPr>
      </w:pPr>
      <w:r>
        <w:t xml:space="preserve">Apply a conditional formatting rule that </w:t>
      </w:r>
      <w:r w:rsidRPr="00537611">
        <w:t xml:space="preserve">adds a </w:t>
      </w:r>
      <w:r w:rsidRPr="00B24072">
        <w:rPr>
          <w:rStyle w:val="Inlinebold"/>
        </w:rPr>
        <w:t>Red - Yellow</w:t>
      </w:r>
      <w:r w:rsidRPr="00537611">
        <w:t xml:space="preserve"> </w:t>
      </w:r>
      <w:r w:rsidR="008002E9">
        <w:t xml:space="preserve">- </w:t>
      </w:r>
      <w:r w:rsidR="008002E9" w:rsidRPr="00B24072">
        <w:rPr>
          <w:rStyle w:val="Inlinebold"/>
        </w:rPr>
        <w:t xml:space="preserve">Green </w:t>
      </w:r>
      <w:r w:rsidRPr="00537611">
        <w:t>color scale, so that the months with the highest usage are shaded red. (2 points) (Exam objective 2.4.2)</w:t>
      </w:r>
      <w:bookmarkEnd w:id="339"/>
    </w:p>
    <w:p w14:paraId="296521F6" w14:textId="634463C5" w:rsidR="00537611" w:rsidRPr="00537611" w:rsidRDefault="00537611" w:rsidP="005616A5">
      <w:r w:rsidRPr="00AE65C6">
        <w:t xml:space="preserve">Points scored: </w:t>
      </w:r>
      <w:sdt>
        <w:sdtPr>
          <w:alias w:val="Points code"/>
          <w:tag w:val="Points code"/>
          <w:id w:val="32005402"/>
          <w:lock w:val="sdtLocked"/>
          <w:placeholder>
            <w:docPart w:val="736EB951C4124FC288CD40B59BFD8AEA"/>
          </w:placeholder>
          <w:showingPlcHdr/>
        </w:sdt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rsidRPr="00AE65C6">
        <w:t>/</w:t>
      </w:r>
      <w:r w:rsidRPr="00537611">
        <w:t>4</w:t>
      </w:r>
    </w:p>
    <w:p w14:paraId="27D49F9A" w14:textId="77777777" w:rsidR="00537611" w:rsidRPr="00367995" w:rsidRDefault="00537611" w:rsidP="00537611">
      <w:pPr>
        <w:pStyle w:val="Heading4"/>
      </w:pPr>
      <w:r>
        <w:t>Task: Insert sparklines (5 points)</w:t>
      </w:r>
    </w:p>
    <w:p w14:paraId="22FBAA7E" w14:textId="0CB8815B" w:rsidR="00537611" w:rsidRPr="00537611" w:rsidRDefault="00537611" w:rsidP="00C53F72">
      <w:pPr>
        <w:pStyle w:val="Numberedlist1"/>
        <w:numPr>
          <w:ilvl w:val="0"/>
          <w:numId w:val="84"/>
        </w:numPr>
      </w:pPr>
      <w:bookmarkStart w:id="341" w:name="_Hlk28096906"/>
      <w:r>
        <w:t xml:space="preserve">On the </w:t>
      </w:r>
      <w:proofErr w:type="spellStart"/>
      <w:r w:rsidRPr="00537611">
        <w:rPr>
          <w:rStyle w:val="Inlinebold"/>
        </w:rPr>
        <w:t>MonthlyUsage</w:t>
      </w:r>
      <w:proofErr w:type="spellEnd"/>
      <w:r w:rsidRPr="00537611">
        <w:t xml:space="preserve"> </w:t>
      </w:r>
      <w:r w:rsidR="00150D0A">
        <w:t>worksheet</w:t>
      </w:r>
      <w:r w:rsidRPr="00537611">
        <w:t xml:space="preserve">, add a </w:t>
      </w:r>
      <w:r w:rsidRPr="00B24072">
        <w:rPr>
          <w:rStyle w:val="Inlinebold"/>
        </w:rPr>
        <w:t>Line</w:t>
      </w:r>
      <w:r w:rsidRPr="00537611">
        <w:t xml:space="preserve"> sparkline to the </w:t>
      </w:r>
      <w:r w:rsidRPr="00EC7004">
        <w:rPr>
          <w:rStyle w:val="Inlinebold"/>
        </w:rPr>
        <w:t>January</w:t>
      </w:r>
      <w:r w:rsidRPr="00537611">
        <w:t xml:space="preserve"> row next to the value for </w:t>
      </w:r>
      <w:r w:rsidRPr="00EC7004">
        <w:rPr>
          <w:rStyle w:val="Inlinebold"/>
        </w:rPr>
        <w:t>2019</w:t>
      </w:r>
      <w:r w:rsidRPr="00537611">
        <w:t>. (2 points) (Exam objective 2.4.1)</w:t>
      </w:r>
    </w:p>
    <w:p w14:paraId="2BC86B8E" w14:textId="77777777" w:rsidR="00537611" w:rsidRPr="00537611" w:rsidRDefault="00537611" w:rsidP="00C53F72">
      <w:pPr>
        <w:pStyle w:val="Numberedlist1"/>
        <w:numPr>
          <w:ilvl w:val="0"/>
          <w:numId w:val="84"/>
        </w:numPr>
      </w:pPr>
      <w:r>
        <w:t>Fill that sparkline t</w:t>
      </w:r>
      <w:r w:rsidRPr="00537611">
        <w:t xml:space="preserve">hrough the </w:t>
      </w:r>
      <w:r w:rsidRPr="00EC7004">
        <w:rPr>
          <w:rStyle w:val="Inlinebold"/>
        </w:rPr>
        <w:t>December</w:t>
      </w:r>
      <w:r w:rsidRPr="00537611">
        <w:t xml:space="preserve"> row. (1 point) (Exam objective 2.4.1)</w:t>
      </w:r>
    </w:p>
    <w:p w14:paraId="42D300E0" w14:textId="0C573DD2" w:rsidR="00537611" w:rsidRPr="00537611" w:rsidRDefault="00537611" w:rsidP="00C53F72">
      <w:pPr>
        <w:pStyle w:val="Numberedlist1"/>
        <w:numPr>
          <w:ilvl w:val="0"/>
          <w:numId w:val="84"/>
        </w:numPr>
      </w:pPr>
      <w:r>
        <w:t xml:space="preserve">Modify all sparklines to </w:t>
      </w:r>
      <w:r w:rsidRPr="00537611">
        <w:t>indicate the high point for each row</w:t>
      </w:r>
      <w:r w:rsidR="00B24072">
        <w:t>.</w:t>
      </w:r>
      <w:r w:rsidRPr="00537611">
        <w:t xml:space="preserve"> (2 points) (Exam objective 2.4.1)</w:t>
      </w:r>
      <w:bookmarkEnd w:id="341"/>
    </w:p>
    <w:p w14:paraId="33D5667F" w14:textId="50CA19D3" w:rsidR="00537611" w:rsidRPr="00537611" w:rsidRDefault="00537611" w:rsidP="00537611">
      <w:r>
        <w:t xml:space="preserve">Points scored: </w:t>
      </w:r>
      <w:sdt>
        <w:sdtPr>
          <w:alias w:val="Points code"/>
          <w:tag w:val="Points code"/>
          <w:id w:val="1828778682"/>
          <w:lock w:val="sdtLocked"/>
          <w:placeholder>
            <w:docPart w:val="C82BA607E8C04B89B93667A167936897"/>
          </w:placeholder>
          <w:showingPlcHdr/>
        </w:sdt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t>/</w:t>
      </w:r>
      <w:r w:rsidRPr="00537611">
        <w:t>5</w:t>
      </w:r>
    </w:p>
    <w:p w14:paraId="1CC9D6CD" w14:textId="342B15A8" w:rsidR="00537611" w:rsidRPr="00367995" w:rsidRDefault="00537611" w:rsidP="00014EA3">
      <w:pPr>
        <w:pStyle w:val="Heading4"/>
        <w:tabs>
          <w:tab w:val="left" w:pos="8479"/>
        </w:tabs>
      </w:pPr>
      <w:r>
        <w:lastRenderedPageBreak/>
        <w:t>Task: Add a data series to a chart (3 points)</w:t>
      </w:r>
    </w:p>
    <w:p w14:paraId="064246F3" w14:textId="4E4C0F0E" w:rsidR="00537611" w:rsidRPr="00537611" w:rsidRDefault="00537611" w:rsidP="00C53F72">
      <w:pPr>
        <w:pStyle w:val="Numberedlist1"/>
        <w:numPr>
          <w:ilvl w:val="0"/>
          <w:numId w:val="85"/>
        </w:numPr>
      </w:pPr>
      <w:bookmarkStart w:id="342" w:name="_Hlk28096931"/>
      <w:r>
        <w:t xml:space="preserve">On the </w:t>
      </w:r>
      <w:proofErr w:type="spellStart"/>
      <w:r w:rsidRPr="00537611">
        <w:rPr>
          <w:rStyle w:val="Inlinebold"/>
        </w:rPr>
        <w:t>MonthlySurplus</w:t>
      </w:r>
      <w:proofErr w:type="spellEnd"/>
      <w:r w:rsidRPr="00537611">
        <w:t xml:space="preserve"> </w:t>
      </w:r>
      <w:r w:rsidR="00150D0A">
        <w:t>worksheet</w:t>
      </w:r>
      <w:r w:rsidRPr="00537611">
        <w:t>, switch the row and column on the pie chart. (1 point) (Exam objective 5.2.2)</w:t>
      </w:r>
    </w:p>
    <w:p w14:paraId="37A88EE7" w14:textId="77777777" w:rsidR="00537611" w:rsidRPr="00537611" w:rsidRDefault="00537611" w:rsidP="00C53F72">
      <w:pPr>
        <w:pStyle w:val="Numberedlist1"/>
        <w:numPr>
          <w:ilvl w:val="0"/>
          <w:numId w:val="85"/>
        </w:numPr>
      </w:pPr>
      <w:r>
        <w:t xml:space="preserve">Add the data </w:t>
      </w:r>
      <w:r w:rsidRPr="00537611">
        <w:t xml:space="preserve">for </w:t>
      </w:r>
      <w:r w:rsidRPr="00EC7004">
        <w:rPr>
          <w:rStyle w:val="Inlinebold"/>
        </w:rPr>
        <w:t>October</w:t>
      </w:r>
      <w:r w:rsidRPr="00537611">
        <w:t xml:space="preserve">, </w:t>
      </w:r>
      <w:r w:rsidRPr="00EC7004">
        <w:rPr>
          <w:rStyle w:val="Inlinebold"/>
        </w:rPr>
        <w:t>November</w:t>
      </w:r>
      <w:r w:rsidRPr="00537611">
        <w:t xml:space="preserve">, and </w:t>
      </w:r>
      <w:r w:rsidRPr="00EC7004">
        <w:rPr>
          <w:rStyle w:val="Inlinebold"/>
        </w:rPr>
        <w:t>December</w:t>
      </w:r>
      <w:r w:rsidRPr="00537611">
        <w:t xml:space="preserve"> to the pie chart. (2 point) (Exam objective 5.2.1)</w:t>
      </w:r>
      <w:bookmarkEnd w:id="342"/>
    </w:p>
    <w:p w14:paraId="587EF75A" w14:textId="16AEA48F" w:rsidR="00537611" w:rsidRPr="00537611" w:rsidRDefault="00537611" w:rsidP="00537611">
      <w:r>
        <w:t xml:space="preserve">Points scored: </w:t>
      </w:r>
      <w:sdt>
        <w:sdtPr>
          <w:alias w:val="Points code"/>
          <w:tag w:val="Points code"/>
          <w:id w:val="278544523"/>
          <w:lock w:val="sdtLocked"/>
          <w:placeholder>
            <w:docPart w:val="D2C43FF98E094341B451E2BE068B86CB"/>
          </w:placeholder>
          <w:showingPlcHdr/>
        </w:sdt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t>/</w:t>
      </w:r>
      <w:r w:rsidRPr="00537611">
        <w:t>3</w:t>
      </w:r>
    </w:p>
    <w:p w14:paraId="19E423D2" w14:textId="77777777" w:rsidR="00537611" w:rsidRDefault="00537611" w:rsidP="00537611">
      <w:pPr>
        <w:pStyle w:val="Heading4"/>
      </w:pPr>
      <w:r>
        <w:t>Task: Modify a chart (4 points)</w:t>
      </w:r>
    </w:p>
    <w:p w14:paraId="603EE6E2" w14:textId="1F25C58C" w:rsidR="00537611" w:rsidRPr="00537611" w:rsidRDefault="00537611" w:rsidP="00C53F72">
      <w:pPr>
        <w:pStyle w:val="Numberedlist1"/>
        <w:numPr>
          <w:ilvl w:val="0"/>
          <w:numId w:val="86"/>
        </w:numPr>
      </w:pPr>
      <w:bookmarkStart w:id="343" w:name="_Hlk28096956"/>
      <w:r>
        <w:t xml:space="preserve">Move the pie chart </w:t>
      </w:r>
      <w:r w:rsidRPr="00537611">
        <w:t xml:space="preserve">to a new chart </w:t>
      </w:r>
      <w:r w:rsidR="00150D0A">
        <w:t>worksheet</w:t>
      </w:r>
      <w:r w:rsidRPr="00537611">
        <w:t xml:space="preserve"> named </w:t>
      </w:r>
      <w:proofErr w:type="spellStart"/>
      <w:r w:rsidRPr="00537611">
        <w:rPr>
          <w:rStyle w:val="Inlinebold"/>
        </w:rPr>
        <w:t>SurplusEnergy</w:t>
      </w:r>
      <w:proofErr w:type="spellEnd"/>
      <w:r w:rsidR="00B24072" w:rsidRPr="00537611">
        <w:t>.</w:t>
      </w:r>
      <w:r w:rsidRPr="00537611">
        <w:t xml:space="preserve"> (2 points) (Exam objective 5.1.2)</w:t>
      </w:r>
    </w:p>
    <w:p w14:paraId="682C63C3" w14:textId="7FB311F6" w:rsidR="00537611" w:rsidRPr="00537611" w:rsidRDefault="00537611" w:rsidP="00C53F72">
      <w:pPr>
        <w:pStyle w:val="Numberedlist1"/>
        <w:numPr>
          <w:ilvl w:val="0"/>
          <w:numId w:val="86"/>
        </w:numPr>
      </w:pPr>
      <w:r>
        <w:t xml:space="preserve">Change the color scheme for the chart to </w:t>
      </w:r>
      <w:r w:rsidRPr="00B24072">
        <w:rPr>
          <w:rStyle w:val="Inlinebold"/>
        </w:rPr>
        <w:t>Colorful Palette 3</w:t>
      </w:r>
      <w:r w:rsidR="00B24072">
        <w:t>.</w:t>
      </w:r>
      <w:r w:rsidRPr="00537611">
        <w:t xml:space="preserve"> (2 point) </w:t>
      </w:r>
      <w:bookmarkEnd w:id="343"/>
    </w:p>
    <w:p w14:paraId="09FC0CC1" w14:textId="54744497" w:rsidR="00537611" w:rsidRPr="00537611" w:rsidRDefault="00537611" w:rsidP="00537611">
      <w:r>
        <w:t xml:space="preserve">Points scored: </w:t>
      </w:r>
      <w:sdt>
        <w:sdtPr>
          <w:alias w:val="Points code"/>
          <w:tag w:val="Points code"/>
          <w:id w:val="159511914"/>
          <w:lock w:val="sdtLocked"/>
          <w:placeholder>
            <w:docPart w:val="F88A84C8A9FF44319E06E5E70124A4C7"/>
          </w:placeholder>
          <w:showingPlcHdr/>
        </w:sdt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t>/</w:t>
      </w:r>
      <w:r w:rsidRPr="00537611">
        <w:t>4</w:t>
      </w:r>
    </w:p>
    <w:p w14:paraId="25820495" w14:textId="77777777" w:rsidR="00537611" w:rsidRPr="00367995" w:rsidRDefault="00537611" w:rsidP="00537611">
      <w:pPr>
        <w:pStyle w:val="Heading4"/>
      </w:pPr>
      <w:r>
        <w:t>Task: Create and modify a chart (4 points)</w:t>
      </w:r>
    </w:p>
    <w:p w14:paraId="07F69203" w14:textId="7A449F32" w:rsidR="00537611" w:rsidRPr="00537611" w:rsidRDefault="00537611" w:rsidP="00C53F72">
      <w:pPr>
        <w:pStyle w:val="Numberedlist1"/>
        <w:numPr>
          <w:ilvl w:val="0"/>
          <w:numId w:val="87"/>
        </w:numPr>
      </w:pPr>
      <w:bookmarkStart w:id="344" w:name="_Hlk28096984"/>
      <w:r>
        <w:t xml:space="preserve">On the </w:t>
      </w:r>
      <w:proofErr w:type="spellStart"/>
      <w:r w:rsidRPr="00537611">
        <w:rPr>
          <w:rStyle w:val="Inlinebold"/>
        </w:rPr>
        <w:t>MonthlyUsage</w:t>
      </w:r>
      <w:proofErr w:type="spellEnd"/>
      <w:r w:rsidRPr="00537611">
        <w:t xml:space="preserve"> </w:t>
      </w:r>
      <w:r w:rsidR="00150D0A">
        <w:t>worksheet</w:t>
      </w:r>
      <w:r w:rsidRPr="00537611">
        <w:t xml:space="preserve">, create a clustered column chart with </w:t>
      </w:r>
      <w:r w:rsidR="00B574FC" w:rsidRPr="00537611">
        <w:t>all</w:t>
      </w:r>
      <w:r w:rsidRPr="00537611">
        <w:t xml:space="preserve"> the numeric data on the worksheet. Position it below the data</w:t>
      </w:r>
      <w:r w:rsidR="00D86F10">
        <w:t>.</w:t>
      </w:r>
      <w:r w:rsidRPr="00537611">
        <w:t xml:space="preserve"> (2 points) (Exam objective 5.1.1)</w:t>
      </w:r>
    </w:p>
    <w:p w14:paraId="194C3451" w14:textId="37F16477" w:rsidR="00537611" w:rsidRPr="00537611" w:rsidRDefault="00537611" w:rsidP="00C53F72">
      <w:pPr>
        <w:pStyle w:val="Numberedlist1"/>
        <w:numPr>
          <w:ilvl w:val="0"/>
          <w:numId w:val="87"/>
        </w:numPr>
      </w:pPr>
      <w:r>
        <w:t xml:space="preserve">Apply </w:t>
      </w:r>
      <w:r w:rsidRPr="00D86F10">
        <w:rPr>
          <w:rStyle w:val="Inlinebold"/>
        </w:rPr>
        <w:t>Layout 2</w:t>
      </w:r>
      <w:r w:rsidR="00D86F10">
        <w:t>.</w:t>
      </w:r>
      <w:r w:rsidRPr="00537611">
        <w:t xml:space="preserve"> (1 point) (Exam objective 5.3.1)</w:t>
      </w:r>
    </w:p>
    <w:p w14:paraId="1B7FB5E2" w14:textId="512709D0" w:rsidR="00537611" w:rsidRPr="00537611" w:rsidRDefault="00537611" w:rsidP="00C53F72">
      <w:pPr>
        <w:pStyle w:val="Numberedlist1"/>
        <w:numPr>
          <w:ilvl w:val="0"/>
          <w:numId w:val="87"/>
        </w:numPr>
      </w:pPr>
      <w:r>
        <w:t>Edit the chart title to</w:t>
      </w:r>
      <w:r w:rsidRPr="00537611">
        <w:t xml:space="preserve"> </w:t>
      </w:r>
      <w:r w:rsidRPr="00D86F10">
        <w:rPr>
          <w:rStyle w:val="Inlinebold"/>
        </w:rPr>
        <w:t>Monthly Usage</w:t>
      </w:r>
      <w:r w:rsidR="00D86F10" w:rsidRPr="00537611">
        <w:t>.</w:t>
      </w:r>
      <w:r w:rsidRPr="00537611">
        <w:t xml:space="preserve"> (1 points) (Exam objective 5.2.3)</w:t>
      </w:r>
      <w:bookmarkEnd w:id="344"/>
    </w:p>
    <w:p w14:paraId="0D716A42" w14:textId="385DA2D3" w:rsidR="00537611" w:rsidRPr="00537611" w:rsidRDefault="00537611" w:rsidP="005616A5">
      <w:r>
        <w:t xml:space="preserve">Points scored: </w:t>
      </w:r>
      <w:sdt>
        <w:sdtPr>
          <w:alias w:val="Points code"/>
          <w:tag w:val="Points code"/>
          <w:id w:val="-1446072782"/>
          <w:lock w:val="sdtLocked"/>
          <w:placeholder>
            <w:docPart w:val="1994B297ECF843269D9678F58147F335"/>
          </w:placeholder>
          <w:showingPlcHdr/>
        </w:sdt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t>/</w:t>
      </w:r>
      <w:r w:rsidRPr="00537611">
        <w:t>4</w:t>
      </w:r>
    </w:p>
    <w:p w14:paraId="53062092" w14:textId="77777777" w:rsidR="00537611" w:rsidRPr="00367995" w:rsidRDefault="00537611" w:rsidP="00537611">
      <w:pPr>
        <w:pStyle w:val="Heading4"/>
      </w:pPr>
      <w:r>
        <w:t>Task: Add and remove chart elements from a chart (7 points)</w:t>
      </w:r>
    </w:p>
    <w:p w14:paraId="2D1C5C87" w14:textId="1FD6EC00" w:rsidR="00537611" w:rsidRPr="00537611" w:rsidRDefault="00537611" w:rsidP="00C53F72">
      <w:pPr>
        <w:pStyle w:val="Numberedlist1"/>
        <w:numPr>
          <w:ilvl w:val="0"/>
          <w:numId w:val="88"/>
        </w:numPr>
      </w:pPr>
      <w:bookmarkStart w:id="345" w:name="_Hlk28097007"/>
      <w:r>
        <w:t xml:space="preserve">On the </w:t>
      </w:r>
      <w:proofErr w:type="spellStart"/>
      <w:r w:rsidRPr="00537611">
        <w:rPr>
          <w:rStyle w:val="Inlinebold"/>
        </w:rPr>
        <w:t>MonthlyUsage</w:t>
      </w:r>
      <w:proofErr w:type="spellEnd"/>
      <w:r w:rsidRPr="00537611">
        <w:t xml:space="preserve"> </w:t>
      </w:r>
      <w:r w:rsidR="00150D0A">
        <w:t>worksheet</w:t>
      </w:r>
      <w:r w:rsidRPr="00537611">
        <w:t>, remove the data labels from the clustered column chart</w:t>
      </w:r>
      <w:r w:rsidR="00D86F10">
        <w:t>.</w:t>
      </w:r>
      <w:r w:rsidRPr="00537611">
        <w:t xml:space="preserve"> (2 points) (Exam objective 5.2.3)</w:t>
      </w:r>
    </w:p>
    <w:p w14:paraId="34167891" w14:textId="13287F5D" w:rsidR="00537611" w:rsidRPr="00537611" w:rsidRDefault="00537611" w:rsidP="00C53F72">
      <w:pPr>
        <w:pStyle w:val="Numberedlist1"/>
        <w:numPr>
          <w:ilvl w:val="0"/>
          <w:numId w:val="88"/>
        </w:numPr>
      </w:pPr>
      <w:r>
        <w:t xml:space="preserve">Add </w:t>
      </w:r>
      <w:r w:rsidRPr="00537611">
        <w:t>primary major horizontal gridlines</w:t>
      </w:r>
      <w:r w:rsidR="00D86F10">
        <w:t>.</w:t>
      </w:r>
      <w:r w:rsidRPr="00537611">
        <w:t xml:space="preserve"> (3 points) (Exam objective 5.2.3)</w:t>
      </w:r>
    </w:p>
    <w:p w14:paraId="5D1C1E21" w14:textId="13AAD194" w:rsidR="00537611" w:rsidRPr="00537611" w:rsidRDefault="00537611" w:rsidP="00C53F72">
      <w:pPr>
        <w:pStyle w:val="Numberedlist1"/>
        <w:numPr>
          <w:ilvl w:val="0"/>
          <w:numId w:val="88"/>
        </w:numPr>
      </w:pPr>
      <w:r>
        <w:t xml:space="preserve">On the </w:t>
      </w:r>
      <w:proofErr w:type="spellStart"/>
      <w:r w:rsidRPr="00537611">
        <w:rPr>
          <w:rStyle w:val="Inlinebold"/>
        </w:rPr>
        <w:t>SurplusEnergy</w:t>
      </w:r>
      <w:proofErr w:type="spellEnd"/>
      <w:r w:rsidRPr="00537611">
        <w:t xml:space="preserve"> </w:t>
      </w:r>
      <w:r w:rsidR="00150D0A">
        <w:t>worksheet</w:t>
      </w:r>
      <w:r w:rsidRPr="00537611">
        <w:t>, add data labels with data callouts. Remove the legend. (2 points) (Exam objective 5.2.3)</w:t>
      </w:r>
      <w:bookmarkEnd w:id="345"/>
    </w:p>
    <w:p w14:paraId="1ABCAE75" w14:textId="600352C9" w:rsidR="00537611" w:rsidRPr="00537611" w:rsidRDefault="00537611" w:rsidP="00537611">
      <w:r>
        <w:t xml:space="preserve">Points scored: </w:t>
      </w:r>
      <w:sdt>
        <w:sdtPr>
          <w:alias w:val="Points code"/>
          <w:tag w:val="Points code"/>
          <w:id w:val="1990133987"/>
          <w:lock w:val="sdtLocked"/>
          <w:placeholder>
            <w:docPart w:val="2743326AE9BC46A6AFFBB83DF7EFE216"/>
          </w:placeholder>
          <w:showingPlcHdr/>
        </w:sdt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t>/</w:t>
      </w:r>
      <w:r w:rsidRPr="00537611">
        <w:t>7</w:t>
      </w:r>
    </w:p>
    <w:p w14:paraId="3EFE23F1" w14:textId="77777777" w:rsidR="00EC7004" w:rsidRDefault="00EC7004" w:rsidP="005616A5">
      <w:r>
        <w:br w:type="page"/>
      </w:r>
    </w:p>
    <w:p w14:paraId="537D8982" w14:textId="665AA879" w:rsidR="00537611" w:rsidRPr="00367995" w:rsidRDefault="00537611" w:rsidP="00537611">
      <w:pPr>
        <w:pStyle w:val="Heading4"/>
      </w:pPr>
      <w:r>
        <w:lastRenderedPageBreak/>
        <w:t>Task: Add Alt Text (2 points)</w:t>
      </w:r>
    </w:p>
    <w:p w14:paraId="12111340" w14:textId="689DB9A2" w:rsidR="00537611" w:rsidRPr="00537611" w:rsidRDefault="00537611" w:rsidP="00C53F72">
      <w:pPr>
        <w:pStyle w:val="Numberedlist1"/>
        <w:numPr>
          <w:ilvl w:val="0"/>
          <w:numId w:val="89"/>
        </w:numPr>
      </w:pPr>
      <w:bookmarkStart w:id="346" w:name="_Hlk28097028"/>
      <w:r w:rsidRPr="00B14FDE">
        <w:t xml:space="preserve">On the </w:t>
      </w:r>
      <w:proofErr w:type="spellStart"/>
      <w:r w:rsidRPr="00537611">
        <w:rPr>
          <w:rStyle w:val="Inlinebold"/>
        </w:rPr>
        <w:t>MonthlyUsage</w:t>
      </w:r>
      <w:proofErr w:type="spellEnd"/>
      <w:r w:rsidRPr="00537611">
        <w:t xml:space="preserve"> </w:t>
      </w:r>
      <w:r w:rsidR="00150D0A">
        <w:t>worksheet</w:t>
      </w:r>
      <w:r w:rsidRPr="00537611">
        <w:t xml:space="preserve">, add </w:t>
      </w:r>
      <w:r w:rsidRPr="00EC7004">
        <w:rPr>
          <w:rStyle w:val="Inlinebold"/>
        </w:rPr>
        <w:t>Alt</w:t>
      </w:r>
      <w:r w:rsidR="00D86F10" w:rsidRPr="00EC7004">
        <w:rPr>
          <w:rStyle w:val="Inlinebold"/>
        </w:rPr>
        <w:t xml:space="preserve"> T</w:t>
      </w:r>
      <w:r w:rsidRPr="00EC7004">
        <w:rPr>
          <w:rStyle w:val="Inlinebold"/>
        </w:rPr>
        <w:t>ext</w:t>
      </w:r>
      <w:r w:rsidRPr="00537611">
        <w:t xml:space="preserve"> to the clustered column chart.</w:t>
      </w:r>
      <w:r w:rsidR="00F54EF7">
        <w:t xml:space="preserve"> </w:t>
      </w:r>
      <w:r w:rsidRPr="00537611">
        <w:t>(1 points) (Exam objective 5.3.3)</w:t>
      </w:r>
    </w:p>
    <w:p w14:paraId="341C3B9E" w14:textId="54D8A459" w:rsidR="00537611" w:rsidRPr="00537611" w:rsidRDefault="00537611" w:rsidP="00C53F72">
      <w:pPr>
        <w:pStyle w:val="Numberedlist1"/>
        <w:numPr>
          <w:ilvl w:val="0"/>
          <w:numId w:val="89"/>
        </w:numPr>
      </w:pPr>
      <w:r w:rsidRPr="007F0AB5">
        <w:t xml:space="preserve">On the </w:t>
      </w:r>
      <w:proofErr w:type="spellStart"/>
      <w:r w:rsidRPr="00537611">
        <w:rPr>
          <w:rStyle w:val="Inlinebold"/>
        </w:rPr>
        <w:t>SurplusEnergy</w:t>
      </w:r>
      <w:proofErr w:type="spellEnd"/>
      <w:r w:rsidRPr="00537611">
        <w:t xml:space="preserve"> </w:t>
      </w:r>
      <w:r w:rsidR="00150D0A">
        <w:t>worksheet</w:t>
      </w:r>
      <w:r w:rsidRPr="00537611">
        <w:t xml:space="preserve">, add </w:t>
      </w:r>
      <w:r w:rsidRPr="00EC7004">
        <w:rPr>
          <w:rStyle w:val="Inlinebold"/>
        </w:rPr>
        <w:t xml:space="preserve">Alt </w:t>
      </w:r>
      <w:r w:rsidR="00D86F10" w:rsidRPr="00EC7004">
        <w:rPr>
          <w:rStyle w:val="Inlinebold"/>
        </w:rPr>
        <w:t>T</w:t>
      </w:r>
      <w:r w:rsidRPr="00EC7004">
        <w:rPr>
          <w:rStyle w:val="Inlinebold"/>
        </w:rPr>
        <w:t>ext</w:t>
      </w:r>
      <w:r w:rsidRPr="00537611">
        <w:t xml:space="preserve"> to the pie chart.</w:t>
      </w:r>
      <w:r w:rsidR="00F54EF7">
        <w:t xml:space="preserve"> </w:t>
      </w:r>
      <w:r w:rsidRPr="00537611">
        <w:t>(1 points) (Exam objective 5.3.3)</w:t>
      </w:r>
      <w:bookmarkEnd w:id="346"/>
    </w:p>
    <w:p w14:paraId="3A27ED2C" w14:textId="4CE27F9C" w:rsidR="00537611" w:rsidRPr="00537611" w:rsidRDefault="00537611" w:rsidP="00537611">
      <w:r>
        <w:t xml:space="preserve">Points scored: </w:t>
      </w:r>
      <w:sdt>
        <w:sdtPr>
          <w:alias w:val="Points code"/>
          <w:tag w:val="Points code"/>
          <w:id w:val="399633812"/>
          <w:lock w:val="sdtLocked"/>
          <w:placeholder>
            <w:docPart w:val="0DF8154CB11D49EBB89A5F7BFBDD6B48"/>
          </w:placeholder>
          <w:showingPlcHdr/>
        </w:sdt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t>/</w:t>
      </w:r>
      <w:r w:rsidRPr="00537611">
        <w:t>2</w:t>
      </w:r>
    </w:p>
    <w:p w14:paraId="28C2837B" w14:textId="2953B740" w:rsidR="00537611" w:rsidRPr="00537611" w:rsidRDefault="00537611" w:rsidP="00537611">
      <w:r>
        <w:t xml:space="preserve">FILE </w:t>
      </w:r>
      <w:r w:rsidRPr="00537611">
        <w:t>1 TOTAL POINTS:</w:t>
      </w:r>
      <w:r w:rsidR="00F54EF7">
        <w:t xml:space="preserve"> </w:t>
      </w:r>
      <w:sdt>
        <w:sdtPr>
          <w:alias w:val="Points code"/>
          <w:tag w:val="Points code"/>
          <w:id w:val="-630554355"/>
          <w:lock w:val="sdtLocked"/>
          <w:placeholder>
            <w:docPart w:val="74383DDBE892450D868375660897B169"/>
          </w:placeholder>
          <w:showingPlcHdr/>
        </w:sdtPr>
        <w:sdtEndPr/>
        <w:sdtContent>
          <w:r w:rsidR="00AA007D" w:rsidRPr="00AA007D">
            <w:rPr>
              <w:rStyle w:val="Inlinebold"/>
            </w:rPr>
            <w:t>Select her</w:t>
          </w:r>
          <w:r w:rsidR="00AA007D">
            <w:rPr>
              <w:rStyle w:val="Inlinebold"/>
            </w:rPr>
            <w:t>e</w:t>
          </w:r>
          <w:r w:rsidR="00AA007D" w:rsidRPr="00AA007D">
            <w:rPr>
              <w:rStyle w:val="Inlinebold"/>
            </w:rPr>
            <w:t xml:space="preserve"> to enter text</w:t>
          </w:r>
          <w:r w:rsidR="00AA007D">
            <w:rPr>
              <w:rStyle w:val="Inlinebold"/>
            </w:rPr>
            <w:t>.</w:t>
          </w:r>
        </w:sdtContent>
      </w:sdt>
      <w:r w:rsidRPr="00537611">
        <w:t>/29</w:t>
      </w:r>
      <w:bookmarkEnd w:id="117"/>
      <w:bookmarkEnd w:id="118"/>
    </w:p>
    <w:sectPr w:rsidR="00537611" w:rsidRPr="00537611" w:rsidSect="00785574">
      <w:type w:val="continuous"/>
      <w:pgSz w:w="12240" w:h="15840" w:code="1"/>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72C9A" w14:textId="77777777" w:rsidR="00730A8B" w:rsidRDefault="00730A8B" w:rsidP="004F14C0">
      <w:pPr>
        <w:spacing w:after="0"/>
      </w:pPr>
      <w:r>
        <w:separator/>
      </w:r>
    </w:p>
  </w:endnote>
  <w:endnote w:type="continuationSeparator" w:id="0">
    <w:p w14:paraId="398AC652" w14:textId="77777777" w:rsidR="00730A8B" w:rsidRDefault="00730A8B" w:rsidP="004F14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w:altName w:val="Segoe UI"/>
    <w:panose1 w:val="020B0502040504020203"/>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20" w:name="_Hlk28895653" w:displacedByCustomXml="next"/>
  <w:bookmarkStart w:id="21" w:name="_Hlk28895652" w:displacedByCustomXml="next"/>
  <w:bookmarkStart w:id="22" w:name="_Hlk28895647" w:displacedByCustomXml="next"/>
  <w:bookmarkStart w:id="23" w:name="_Hlk28895646" w:displacedByCustomXml="next"/>
  <w:bookmarkStart w:id="24" w:name="_Hlk28894928" w:displacedByCustomXml="next"/>
  <w:bookmarkStart w:id="25" w:name="_Hlk28894927" w:displacedByCustomXml="next"/>
  <w:bookmarkStart w:id="26" w:name="_Hlk28894922" w:displacedByCustomXml="next"/>
  <w:bookmarkStart w:id="27" w:name="_Hlk28894921" w:displacedByCustomXml="next"/>
  <w:bookmarkStart w:id="28" w:name="_Hlk28893863" w:displacedByCustomXml="next"/>
  <w:bookmarkStart w:id="29" w:name="_Hlk28893862" w:displacedByCustomXml="next"/>
  <w:bookmarkStart w:id="30" w:name="_Hlk28893857" w:displacedByCustomXml="next"/>
  <w:bookmarkStart w:id="31" w:name="_Hlk28893856" w:displacedByCustomXml="next"/>
  <w:bookmarkStart w:id="32" w:name="_Hlk28890532" w:displacedByCustomXml="next"/>
  <w:bookmarkStart w:id="33" w:name="_Hlk28890531" w:displacedByCustomXml="next"/>
  <w:bookmarkStart w:id="34" w:name="_Hlk28890526" w:displacedByCustomXml="next"/>
  <w:bookmarkStart w:id="35" w:name="_Hlk28890525" w:displacedByCustomXml="next"/>
  <w:bookmarkStart w:id="36" w:name="_Hlk28888600" w:displacedByCustomXml="next"/>
  <w:bookmarkStart w:id="37" w:name="_Hlk28888599" w:displacedByCustomXml="next"/>
  <w:bookmarkStart w:id="38" w:name="_Hlk28888593" w:displacedByCustomXml="next"/>
  <w:bookmarkStart w:id="39" w:name="_Hlk28888592" w:displacedByCustomXml="next"/>
  <w:bookmarkStart w:id="40" w:name="_Hlk28880551" w:displacedByCustomXml="next"/>
  <w:bookmarkStart w:id="41" w:name="_Hlk28880550" w:displacedByCustomXml="next"/>
  <w:bookmarkStart w:id="42" w:name="_Hlk28877155" w:displacedByCustomXml="next"/>
  <w:bookmarkStart w:id="43" w:name="_Hlk28877154" w:displacedByCustomXml="next"/>
  <w:bookmarkStart w:id="44" w:name="_Hlk28877146" w:displacedByCustomXml="next"/>
  <w:bookmarkStart w:id="45" w:name="_Hlk28877145" w:displacedByCustomXml="next"/>
  <w:bookmarkStart w:id="46" w:name="_Hlk28875145" w:displacedByCustomXml="next"/>
  <w:bookmarkStart w:id="47" w:name="_Hlk28875144" w:displacedByCustomXml="next"/>
  <w:bookmarkStart w:id="48" w:name="_Hlk28875140" w:displacedByCustomXml="next"/>
  <w:bookmarkStart w:id="49" w:name="_Hlk28875139" w:displacedByCustomXml="next"/>
  <w:bookmarkStart w:id="50" w:name="_Hlk28864322" w:displacedByCustomXml="next"/>
  <w:bookmarkStart w:id="51" w:name="_Hlk28864321" w:displacedByCustomXml="next"/>
  <w:bookmarkStart w:id="52" w:name="_Hlk28856098" w:displacedByCustomXml="next"/>
  <w:bookmarkStart w:id="53" w:name="_Hlk28856097" w:displacedByCustomXml="next"/>
  <w:bookmarkStart w:id="54" w:name="_Hlk28856090" w:displacedByCustomXml="next"/>
  <w:bookmarkStart w:id="55" w:name="_Hlk28856089" w:displacedByCustomXml="next"/>
  <w:bookmarkStart w:id="56" w:name="_Hlk28850669" w:displacedByCustomXml="next"/>
  <w:bookmarkStart w:id="57" w:name="_Hlk28850668" w:displacedByCustomXml="next"/>
  <w:bookmarkStart w:id="58" w:name="_Hlk28850660" w:displacedByCustomXml="next"/>
  <w:bookmarkStart w:id="59" w:name="_Hlk28850659" w:displacedByCustomXml="next"/>
  <w:bookmarkStart w:id="60" w:name="_Hlk28794716" w:displacedByCustomXml="next"/>
  <w:bookmarkStart w:id="61" w:name="_Hlk28794715" w:displacedByCustomXml="next"/>
  <w:bookmarkStart w:id="62" w:name="_Hlk28793156" w:displacedByCustomXml="next"/>
  <w:bookmarkStart w:id="63" w:name="_Hlk28793155" w:displacedByCustomXml="next"/>
  <w:bookmarkStart w:id="64" w:name="_Hlk28793150" w:displacedByCustomXml="next"/>
  <w:bookmarkStart w:id="65" w:name="_Hlk28793149" w:displacedByCustomXml="next"/>
  <w:bookmarkStart w:id="66" w:name="_Hlk28785947" w:displacedByCustomXml="next"/>
  <w:bookmarkStart w:id="67" w:name="_Hlk28785946" w:displacedByCustomXml="next"/>
  <w:bookmarkStart w:id="68" w:name="_Hlk28784106" w:displacedByCustomXml="next"/>
  <w:bookmarkStart w:id="69" w:name="_Hlk28784105" w:displacedByCustomXml="next"/>
  <w:bookmarkStart w:id="70" w:name="_Hlk28784095" w:displacedByCustomXml="next"/>
  <w:bookmarkStart w:id="71" w:name="_Hlk28784094" w:displacedByCustomXml="next"/>
  <w:bookmarkStart w:id="72" w:name="_Hlk28782303" w:displacedByCustomXml="next"/>
  <w:bookmarkStart w:id="73" w:name="_Hlk28782302" w:displacedByCustomXml="next"/>
  <w:bookmarkStart w:id="74" w:name="_Hlk28782297" w:displacedByCustomXml="next"/>
  <w:bookmarkStart w:id="75" w:name="_Hlk28782296" w:displacedByCustomXml="next"/>
  <w:bookmarkStart w:id="76" w:name="_Hlk28780853" w:displacedByCustomXml="next"/>
  <w:bookmarkStart w:id="77" w:name="_Hlk28780852" w:displacedByCustomXml="next"/>
  <w:bookmarkStart w:id="78" w:name="_Hlk28771069" w:displacedByCustomXml="next"/>
  <w:bookmarkStart w:id="79" w:name="_Hlk28771068" w:displacedByCustomXml="next"/>
  <w:bookmarkStart w:id="80" w:name="_Hlk28771058" w:displacedByCustomXml="next"/>
  <w:bookmarkStart w:id="81" w:name="_Hlk28771057" w:displacedByCustomXml="next"/>
  <w:bookmarkStart w:id="82" w:name="_Hlk28767721" w:displacedByCustomXml="next"/>
  <w:bookmarkStart w:id="83" w:name="_Hlk28767720" w:displacedByCustomXml="next"/>
  <w:bookmarkStart w:id="84" w:name="_Hlk28767716" w:displacedByCustomXml="next"/>
  <w:bookmarkStart w:id="85" w:name="_Hlk28767715" w:displacedByCustomXml="next"/>
  <w:bookmarkStart w:id="86" w:name="_Hlk28699464" w:displacedByCustomXml="next"/>
  <w:bookmarkStart w:id="87" w:name="_Hlk28699463" w:displacedByCustomXml="next"/>
  <w:bookmarkStart w:id="88" w:name="_Hlk28699459" w:displacedByCustomXml="next"/>
  <w:bookmarkStart w:id="89" w:name="_Hlk28699458" w:displacedByCustomXml="next"/>
  <w:bookmarkStart w:id="90" w:name="_Hlk28698043" w:displacedByCustomXml="next"/>
  <w:bookmarkStart w:id="91" w:name="_Hlk28698042" w:displacedByCustomXml="next"/>
  <w:bookmarkStart w:id="92" w:name="_Hlk28528176" w:displacedByCustomXml="next"/>
  <w:bookmarkStart w:id="93" w:name="_Hlk28528175" w:displacedByCustomXml="next"/>
  <w:bookmarkStart w:id="94" w:name="_Hlk28528170" w:displacedByCustomXml="next"/>
  <w:bookmarkStart w:id="95" w:name="_Hlk28528169" w:displacedByCustomXml="next"/>
  <w:bookmarkStart w:id="96" w:name="_Hlk28527387" w:displacedByCustomXml="next"/>
  <w:bookmarkStart w:id="97" w:name="_Hlk28527386" w:displacedByCustomXml="next"/>
  <w:bookmarkStart w:id="98" w:name="_Hlk28527379" w:displacedByCustomXml="next"/>
  <w:bookmarkStart w:id="99" w:name="_Hlk28527378" w:displacedByCustomXml="next"/>
  <w:bookmarkStart w:id="100" w:name="_Hlk28527080" w:displacedByCustomXml="next"/>
  <w:bookmarkStart w:id="101" w:name="_Hlk28527079" w:displacedByCustomXml="next"/>
  <w:bookmarkStart w:id="102" w:name="_Hlk28527072" w:displacedByCustomXml="next"/>
  <w:bookmarkStart w:id="103" w:name="_Hlk28527071" w:displacedByCustomXml="next"/>
  <w:bookmarkStart w:id="104" w:name="_Hlk28525446" w:displacedByCustomXml="next"/>
  <w:bookmarkStart w:id="105" w:name="_Hlk28525445" w:displacedByCustomXml="next"/>
  <w:bookmarkStart w:id="106" w:name="_Hlk28525420" w:displacedByCustomXml="next"/>
  <w:bookmarkStart w:id="107" w:name="_Hlk28525419" w:displacedByCustomXml="next"/>
  <w:sdt>
    <w:sdtPr>
      <w:id w:val="-1154285361"/>
      <w:docPartObj>
        <w:docPartGallery w:val="Page Numbers (Bottom of Page)"/>
        <w:docPartUnique/>
      </w:docPartObj>
    </w:sdtPr>
    <w:sdtEndPr>
      <w:rPr>
        <w:noProof/>
      </w:rPr>
    </w:sdtEndPr>
    <w:sdtContent>
      <w:p w14:paraId="2376E475" w14:textId="77777777" w:rsidR="000F4C9E" w:rsidRDefault="000F4C9E" w:rsidP="005616A5">
        <w:pPr>
          <w:pStyle w:val="Footer"/>
          <w:jc w:val="right"/>
        </w:pPr>
        <w:r w:rsidRPr="00217DDE">
          <w:rPr>
            <w:noProof/>
          </w:rPr>
          <w:drawing>
            <wp:anchor distT="0" distB="0" distL="114300" distR="114300" simplePos="0" relativeHeight="251659264" behindDoc="0" locked="0" layoutInCell="1" allowOverlap="1" wp14:anchorId="23271F6B" wp14:editId="2EED0737">
              <wp:simplePos x="0" y="0"/>
              <wp:positionH relativeFrom="margin">
                <wp:posOffset>0</wp:posOffset>
              </wp:positionH>
              <wp:positionV relativeFrom="paragraph">
                <wp:posOffset>-635</wp:posOffset>
              </wp:positionV>
              <wp:extent cx="1708785" cy="336550"/>
              <wp:effectExtent l="0" t="0" r="0" b="6350"/>
              <wp:wrapNone/>
              <wp:docPr id="6" name="Picture 6" descr="&quot;&quot;">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
                        <a:extLst>
                          <a:ext uri="{28A0092B-C50C-407E-A947-70E740481C1C}">
                            <a14:useLocalDpi xmlns:a14="http://schemas.microsoft.com/office/drawing/2010/main" val="0"/>
                          </a:ext>
                        </a:extLst>
                      </a:blip>
                      <a:srcRect t="27297" b="28859"/>
                      <a:stretch/>
                    </pic:blipFill>
                    <pic:spPr bwMode="auto">
                      <a:xfrm>
                        <a:off x="0" y="0"/>
                        <a:ext cx="1708785" cy="33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7DDE">
          <w:rPr>
            <w:noProof/>
          </w:rPr>
          <mc:AlternateContent>
            <mc:Choice Requires="wps">
              <w:drawing>
                <wp:inline distT="0" distB="0" distL="0" distR="0" wp14:anchorId="563A9D6C" wp14:editId="21B62D46">
                  <wp:extent cx="425885" cy="338202"/>
                  <wp:effectExtent l="0" t="0" r="0" b="5080"/>
                  <wp:docPr id="3" name="Text Box 3"/>
                  <wp:cNvGraphicFramePr/>
                  <a:graphic xmlns:a="http://schemas.openxmlformats.org/drawingml/2006/main">
                    <a:graphicData uri="http://schemas.microsoft.com/office/word/2010/wordprocessingShape">
                      <wps:wsp>
                        <wps:cNvSpPr txBox="1"/>
                        <wps:spPr>
                          <a:xfrm>
                            <a:off x="0" y="0"/>
                            <a:ext cx="425885" cy="338202"/>
                          </a:xfrm>
                          <a:prstGeom prst="rect">
                            <a:avLst/>
                          </a:prstGeom>
                          <a:solidFill>
                            <a:schemeClr val="lt1"/>
                          </a:solidFill>
                          <a:ln w="6350">
                            <a:noFill/>
                          </a:ln>
                        </wps:spPr>
                        <wps:txbx>
                          <w:txbxContent>
                            <w:p w14:paraId="75143660" w14:textId="77777777" w:rsidR="000F4C9E" w:rsidRDefault="000F4C9E" w:rsidP="005616A5">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3A9D6C" id="_x0000_t202" coordsize="21600,21600" o:spt="202" path="m,l,21600r21600,l21600,xe">
                  <v:stroke joinstyle="miter"/>
                  <v:path gradientshapeok="t" o:connecttype="rect"/>
                </v:shapetype>
                <v:shape id="Text Box 3" o:spid="_x0000_s1027" type="#_x0000_t202" style="width:33.55pt;height:2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" fillcolor="white [3201]" stroked="f" strokeweight=".5pt">
                  <v:textbox>
                    <w:txbxContent>
                      <w:p w14:paraId="75143660" w14:textId="77777777" w:rsidR="000F4C9E" w:rsidRDefault="000F4C9E" w:rsidP="005616A5">
                        <w:r>
                          <w:fldChar w:fldCharType="begin"/>
                        </w:r>
                        <w:r>
                          <w:instrText xml:space="preserve"> PAGE   \* MERGEFORMAT </w:instrText>
                        </w:r>
                        <w:r>
                          <w:fldChar w:fldCharType="separate"/>
                        </w:r>
                        <w:r>
                          <w:rPr>
                            <w:noProof/>
                          </w:rPr>
                          <w:t>1</w:t>
                        </w:r>
                        <w:r>
                          <w:rPr>
                            <w:noProof/>
                          </w:rPr>
                          <w:fldChar w:fldCharType="end"/>
                        </w:r>
                      </w:p>
                    </w:txbxContent>
                  </v:textbox>
                  <w10:anchorlock/>
                </v:shape>
              </w:pict>
            </mc:Fallback>
          </mc:AlternateContent>
        </w:r>
      </w:p>
    </w:sdtContent>
  </w:sdt>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bookmarkEnd w:id="51" w:displacedByCustomXml="prev"/>
  <w:bookmarkEnd w:id="52" w:displacedByCustomXml="prev"/>
  <w:bookmarkEnd w:id="53" w:displacedByCustomXml="prev"/>
  <w:bookmarkEnd w:id="54" w:displacedByCustomXml="prev"/>
  <w:bookmarkEnd w:id="55" w:displacedByCustomXml="prev"/>
  <w:bookmarkEnd w:id="56" w:displacedByCustomXml="prev"/>
  <w:bookmarkEnd w:id="57" w:displacedByCustomXml="prev"/>
  <w:bookmarkEnd w:id="58" w:displacedByCustomXml="prev"/>
  <w:bookmarkEnd w:id="59" w:displacedByCustomXml="prev"/>
  <w:bookmarkEnd w:id="60" w:displacedByCustomXml="prev"/>
  <w:bookmarkEnd w:id="61" w:displacedByCustomXml="prev"/>
  <w:bookmarkEnd w:id="62" w:displacedByCustomXml="prev"/>
  <w:bookmarkEnd w:id="63" w:displacedByCustomXml="prev"/>
  <w:bookmarkEnd w:id="64" w:displacedByCustomXml="prev"/>
  <w:bookmarkEnd w:id="65" w:displacedByCustomXml="prev"/>
  <w:bookmarkEnd w:id="66" w:displacedByCustomXml="prev"/>
  <w:bookmarkEnd w:id="67" w:displacedByCustomXml="prev"/>
  <w:bookmarkEnd w:id="68" w:displacedByCustomXml="prev"/>
  <w:bookmarkEnd w:id="69" w:displacedByCustomXml="prev"/>
  <w:bookmarkEnd w:id="70" w:displacedByCustomXml="prev"/>
  <w:bookmarkEnd w:id="71" w:displacedByCustomXml="prev"/>
  <w:bookmarkEnd w:id="72" w:displacedByCustomXml="prev"/>
  <w:bookmarkEnd w:id="73" w:displacedByCustomXml="prev"/>
  <w:bookmarkEnd w:id="74" w:displacedByCustomXml="prev"/>
  <w:bookmarkEnd w:id="75" w:displacedByCustomXml="prev"/>
  <w:bookmarkEnd w:id="76" w:displacedByCustomXml="prev"/>
  <w:bookmarkEnd w:id="77" w:displacedByCustomXml="prev"/>
  <w:bookmarkEnd w:id="78" w:displacedByCustomXml="prev"/>
  <w:bookmarkEnd w:id="79" w:displacedByCustomXml="prev"/>
  <w:bookmarkEnd w:id="80" w:displacedByCustomXml="prev"/>
  <w:bookmarkEnd w:id="81" w:displacedByCustomXml="prev"/>
  <w:bookmarkEnd w:id="82" w:displacedByCustomXml="prev"/>
  <w:bookmarkEnd w:id="83" w:displacedByCustomXml="prev"/>
  <w:bookmarkEnd w:id="84" w:displacedByCustomXml="prev"/>
  <w:bookmarkEnd w:id="85" w:displacedByCustomXml="prev"/>
  <w:bookmarkEnd w:id="86" w:displacedByCustomXml="prev"/>
  <w:bookmarkEnd w:id="87" w:displacedByCustomXml="prev"/>
  <w:bookmarkEnd w:id="88" w:displacedByCustomXml="prev"/>
  <w:bookmarkEnd w:id="89" w:displacedByCustomXml="prev"/>
  <w:bookmarkEnd w:id="90" w:displacedByCustomXml="prev"/>
  <w:bookmarkEnd w:id="91" w:displacedByCustomXml="prev"/>
  <w:bookmarkEnd w:id="92" w:displacedByCustomXml="prev"/>
  <w:bookmarkEnd w:id="93" w:displacedByCustomXml="prev"/>
  <w:bookmarkEnd w:id="94" w:displacedByCustomXml="prev"/>
  <w:bookmarkEnd w:id="95" w:displacedByCustomXml="prev"/>
  <w:bookmarkEnd w:id="96" w:displacedByCustomXml="prev"/>
  <w:bookmarkEnd w:id="97" w:displacedByCustomXml="prev"/>
  <w:bookmarkEnd w:id="98" w:displacedByCustomXml="prev"/>
  <w:bookmarkEnd w:id="99" w:displacedByCustomXml="prev"/>
  <w:bookmarkEnd w:id="100" w:displacedByCustomXml="prev"/>
  <w:bookmarkEnd w:id="101" w:displacedByCustomXml="prev"/>
  <w:bookmarkEnd w:id="102" w:displacedByCustomXml="prev"/>
  <w:bookmarkEnd w:id="103" w:displacedByCustomXml="prev"/>
  <w:bookmarkEnd w:id="104" w:displacedByCustomXml="prev"/>
  <w:bookmarkEnd w:id="105" w:displacedByCustomXml="prev"/>
  <w:bookmarkEnd w:id="106" w:displacedByCustomXml="prev"/>
  <w:bookmarkEnd w:id="107" w:displacedByCustomXml="prev"/>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6D36D" w14:textId="77777777" w:rsidR="00730A8B" w:rsidRDefault="00730A8B" w:rsidP="004F14C0">
      <w:pPr>
        <w:spacing w:after="0"/>
      </w:pPr>
      <w:r>
        <w:separator/>
      </w:r>
    </w:p>
  </w:footnote>
  <w:footnote w:type="continuationSeparator" w:id="0">
    <w:p w14:paraId="365FD7D8" w14:textId="77777777" w:rsidR="00730A8B" w:rsidRDefault="00730A8B" w:rsidP="004F14C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52587" w14:textId="5BAAFC7F" w:rsidR="000F4C9E" w:rsidRDefault="000F4C9E" w:rsidP="005616A5">
    <w:pPr>
      <w:jc w:val="right"/>
    </w:pPr>
    <w:r>
      <w:t>Visualizing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54pt;height:84pt" o:bullet="t">
        <v:imagedata r:id="rId1" o:title="leaf@0"/>
      </v:shape>
    </w:pict>
  </w:numPicBullet>
  <w:abstractNum w:abstractNumId="0" w15:restartNumberingAfterBreak="0">
    <w:nsid w:val="068C4F45"/>
    <w:multiLevelType w:val="hybridMultilevel"/>
    <w:tmpl w:val="58868884"/>
    <w:lvl w:ilvl="0" w:tplc="BB68FAD4">
      <w:start w:val="1"/>
      <w:numFmt w:val="bullet"/>
      <w:pStyle w:val="Bulletlevel1"/>
      <w:lvlText w:val=""/>
      <w:lvlJc w:val="left"/>
      <w:pPr>
        <w:ind w:left="360" w:hanging="360"/>
      </w:pPr>
      <w:rPr>
        <w:rFonts w:ascii="Symbol" w:hAnsi="Symbol" w:hint="default"/>
      </w:rPr>
    </w:lvl>
    <w:lvl w:ilvl="1" w:tplc="B00AEE28">
      <w:start w:val="1"/>
      <w:numFmt w:val="bullet"/>
      <w:pStyle w:val="Bulletlevel2"/>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81252E"/>
    <w:multiLevelType w:val="hybridMultilevel"/>
    <w:tmpl w:val="5EDECE3E"/>
    <w:lvl w:ilvl="0" w:tplc="AD7AA8FE">
      <w:start w:val="1"/>
      <w:numFmt w:val="lowerLetter"/>
      <w:pStyle w:val="Numbered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C7B4F"/>
    <w:multiLevelType w:val="hybridMultilevel"/>
    <w:tmpl w:val="5A3045A8"/>
    <w:lvl w:ilvl="0" w:tplc="C0BC8796">
      <w:start w:val="1"/>
      <w:numFmt w:val="bullet"/>
      <w:pStyle w:val="GuidancetoSME"/>
      <w:lvlText w:val=""/>
      <w:lvlJc w:val="left"/>
      <w:pPr>
        <w:ind w:left="720" w:hanging="360"/>
      </w:pPr>
      <w:rPr>
        <w:rFonts w:ascii="Wingdings 2" w:hAnsi="Wingdings 2" w:hint="default"/>
        <w:color w:val="C45911"/>
        <w:sz w:val="14"/>
      </w:rPr>
    </w:lvl>
    <w:lvl w:ilvl="1" w:tplc="2CAE63E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F4B1E"/>
    <w:multiLevelType w:val="hybridMultilevel"/>
    <w:tmpl w:val="8B2225F4"/>
    <w:lvl w:ilvl="0" w:tplc="5FD84858">
      <w:start w:val="1"/>
      <w:numFmt w:val="bullet"/>
      <w:pStyle w:val="Heading5"/>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122FFA"/>
    <w:multiLevelType w:val="hybridMultilevel"/>
    <w:tmpl w:val="C932027C"/>
    <w:lvl w:ilvl="0" w:tplc="9FB69488">
      <w:start w:val="1"/>
      <w:numFmt w:val="bullet"/>
      <w:pStyle w:val="GuidancetoSMEsecondlevel"/>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C26182"/>
    <w:multiLevelType w:val="hybridMultilevel"/>
    <w:tmpl w:val="2B9412C6"/>
    <w:lvl w:ilvl="0" w:tplc="3210F9A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F08C9"/>
    <w:multiLevelType w:val="hybridMultilevel"/>
    <w:tmpl w:val="7744D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D256A"/>
    <w:multiLevelType w:val="hybridMultilevel"/>
    <w:tmpl w:val="0B5E9592"/>
    <w:lvl w:ilvl="0" w:tplc="D6DA0812">
      <w:start w:val="1"/>
      <w:numFmt w:val="decimal"/>
      <w:pStyle w:val="Numberedlist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71F0112"/>
    <w:multiLevelType w:val="hybridMultilevel"/>
    <w:tmpl w:val="FC6430CE"/>
    <w:lvl w:ilvl="0" w:tplc="94DE732C">
      <w:start w:val="1"/>
      <w:numFmt w:val="bullet"/>
      <w:pStyle w:val="Authornoteintabl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6EF2B5C"/>
    <w:multiLevelType w:val="multilevel"/>
    <w:tmpl w:val="447CD5E6"/>
    <w:lvl w:ilvl="0">
      <w:start w:val="1"/>
      <w:numFmt w:val="lowerLetter"/>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B6E2DC0"/>
    <w:multiLevelType w:val="multilevel"/>
    <w:tmpl w:val="AA925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CCE6197"/>
    <w:multiLevelType w:val="hybridMultilevel"/>
    <w:tmpl w:val="4FB2C7D8"/>
    <w:lvl w:ilvl="0" w:tplc="1C5E9D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FB762D"/>
    <w:multiLevelType w:val="multilevel"/>
    <w:tmpl w:val="C7660700"/>
    <w:lvl w:ilvl="0">
      <w:start w:val="1"/>
      <w:numFmt w:val="bullet"/>
      <w:pStyle w:val="Bulletlevel3"/>
      <w:lvlText w:val=""/>
      <w:lvlJc w:val="left"/>
      <w:pPr>
        <w:ind w:left="1211" w:hanging="360"/>
      </w:pPr>
      <w:rPr>
        <w:rFonts w:ascii="Wingdings 2" w:hAnsi="Wingdings 2" w:hint="default"/>
        <w:sz w:val="1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1"/>
  </w:num>
  <w:num w:numId="4">
    <w:abstractNumId w:val="0"/>
  </w:num>
  <w:num w:numId="5">
    <w:abstractNumId w:val="12"/>
  </w:num>
  <w:num w:numId="6">
    <w:abstractNumId w:val="3"/>
  </w:num>
  <w:num w:numId="7">
    <w:abstractNumId w:val="7"/>
    <w:lvlOverride w:ilvl="0">
      <w:startOverride w:val="1"/>
    </w:lvlOverride>
  </w:num>
  <w:num w:numId="8">
    <w:abstractNumId w:val="1"/>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7"/>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7"/>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7"/>
    <w:lvlOverride w:ilvl="0">
      <w:startOverride w:val="1"/>
    </w:lvlOverride>
  </w:num>
  <w:num w:numId="40">
    <w:abstractNumId w:val="1"/>
    <w:lvlOverride w:ilvl="0">
      <w:startOverride w:val="1"/>
    </w:lvlOverride>
  </w:num>
  <w:num w:numId="41">
    <w:abstractNumId w:val="7"/>
    <w:lvlOverride w:ilvl="0">
      <w:startOverride w:val="1"/>
    </w:lvlOverride>
  </w:num>
  <w:num w:numId="42">
    <w:abstractNumId w:val="1"/>
    <w:lvlOverride w:ilvl="0">
      <w:startOverride w:val="1"/>
    </w:lvlOverride>
  </w:num>
  <w:num w:numId="43">
    <w:abstractNumId w:val="1"/>
    <w:lvlOverride w:ilvl="0">
      <w:startOverride w:val="1"/>
    </w:lvlOverride>
  </w:num>
  <w:num w:numId="44">
    <w:abstractNumId w:val="7"/>
    <w:lvlOverride w:ilvl="0">
      <w:startOverride w:val="1"/>
    </w:lvlOverride>
  </w:num>
  <w:num w:numId="45">
    <w:abstractNumId w:val="7"/>
    <w:lvlOverride w:ilvl="0">
      <w:startOverride w:val="1"/>
    </w:lvlOverride>
  </w:num>
  <w:num w:numId="46">
    <w:abstractNumId w:val="7"/>
    <w:lvlOverride w:ilvl="0">
      <w:startOverride w:val="1"/>
    </w:lvlOverride>
  </w:num>
  <w:num w:numId="47">
    <w:abstractNumId w:val="7"/>
    <w:lvlOverride w:ilvl="0">
      <w:startOverride w:val="1"/>
    </w:lvlOverride>
  </w:num>
  <w:num w:numId="48">
    <w:abstractNumId w:val="7"/>
    <w:lvlOverride w:ilvl="0">
      <w:startOverride w:val="1"/>
    </w:lvlOverride>
  </w:num>
  <w:num w:numId="49">
    <w:abstractNumId w:val="1"/>
    <w:lvlOverride w:ilvl="0">
      <w:startOverride w:val="1"/>
    </w:lvlOverride>
  </w:num>
  <w:num w:numId="50">
    <w:abstractNumId w:val="1"/>
    <w:lvlOverride w:ilvl="0">
      <w:startOverride w:val="1"/>
    </w:lvlOverride>
  </w:num>
  <w:num w:numId="51">
    <w:abstractNumId w:val="1"/>
    <w:lvlOverride w:ilvl="0">
      <w:startOverride w:val="1"/>
    </w:lvlOverride>
  </w:num>
  <w:num w:numId="52">
    <w:abstractNumId w:val="7"/>
    <w:lvlOverride w:ilvl="0">
      <w:startOverride w:val="1"/>
    </w:lvlOverride>
  </w:num>
  <w:num w:numId="53">
    <w:abstractNumId w:val="1"/>
    <w:lvlOverride w:ilvl="0">
      <w:startOverride w:val="1"/>
    </w:lvlOverride>
  </w:num>
  <w:num w:numId="54">
    <w:abstractNumId w:val="1"/>
    <w:lvlOverride w:ilvl="0">
      <w:startOverride w:val="1"/>
    </w:lvlOverride>
  </w:num>
  <w:num w:numId="55">
    <w:abstractNumId w:val="7"/>
    <w:lvlOverride w:ilvl="0">
      <w:startOverride w:val="1"/>
    </w:lvlOverride>
  </w:num>
  <w:num w:numId="56">
    <w:abstractNumId w:val="7"/>
    <w:lvlOverride w:ilvl="0">
      <w:startOverride w:val="1"/>
    </w:lvlOverride>
  </w:num>
  <w:num w:numId="57">
    <w:abstractNumId w:val="7"/>
    <w:lvlOverride w:ilvl="0">
      <w:startOverride w:val="1"/>
    </w:lvlOverride>
  </w:num>
  <w:num w:numId="58">
    <w:abstractNumId w:val="7"/>
    <w:lvlOverride w:ilvl="0">
      <w:startOverride w:val="1"/>
    </w:lvlOverride>
  </w:num>
  <w:num w:numId="59">
    <w:abstractNumId w:val="1"/>
    <w:lvlOverride w:ilvl="0">
      <w:startOverride w:val="1"/>
    </w:lvlOverride>
  </w:num>
  <w:num w:numId="60">
    <w:abstractNumId w:val="1"/>
    <w:lvlOverride w:ilvl="0">
      <w:startOverride w:val="1"/>
    </w:lvlOverride>
  </w:num>
  <w:num w:numId="61">
    <w:abstractNumId w:val="1"/>
    <w:lvlOverride w:ilvl="0">
      <w:startOverride w:val="1"/>
    </w:lvlOverride>
  </w:num>
  <w:num w:numId="62">
    <w:abstractNumId w:val="1"/>
    <w:lvlOverride w:ilvl="0">
      <w:startOverride w:val="1"/>
    </w:lvlOverride>
  </w:num>
  <w:num w:numId="63">
    <w:abstractNumId w:val="7"/>
    <w:lvlOverride w:ilvl="0">
      <w:startOverride w:val="1"/>
    </w:lvlOverride>
  </w:num>
  <w:num w:numId="64">
    <w:abstractNumId w:val="7"/>
    <w:lvlOverride w:ilvl="0">
      <w:startOverride w:val="1"/>
    </w:lvlOverride>
  </w:num>
  <w:num w:numId="65">
    <w:abstractNumId w:val="7"/>
    <w:lvlOverride w:ilvl="0">
      <w:startOverride w:val="1"/>
    </w:lvlOverride>
  </w:num>
  <w:num w:numId="66">
    <w:abstractNumId w:val="7"/>
    <w:lvlOverride w:ilvl="0">
      <w:startOverride w:val="1"/>
    </w:lvlOverride>
  </w:num>
  <w:num w:numId="67">
    <w:abstractNumId w:val="7"/>
    <w:lvlOverride w:ilvl="0">
      <w:startOverride w:val="1"/>
    </w:lvlOverride>
  </w:num>
  <w:num w:numId="68">
    <w:abstractNumId w:val="7"/>
    <w:lvlOverride w:ilvl="0">
      <w:startOverride w:val="1"/>
    </w:lvlOverride>
  </w:num>
  <w:num w:numId="69">
    <w:abstractNumId w:val="1"/>
    <w:lvlOverride w:ilvl="0">
      <w:startOverride w:val="1"/>
    </w:lvlOverride>
  </w:num>
  <w:num w:numId="70">
    <w:abstractNumId w:val="1"/>
    <w:lvlOverride w:ilvl="0">
      <w:startOverride w:val="1"/>
    </w:lvlOverride>
  </w:num>
  <w:num w:numId="71">
    <w:abstractNumId w:val="1"/>
    <w:lvlOverride w:ilvl="0">
      <w:startOverride w:val="1"/>
    </w:lvlOverride>
  </w:num>
  <w:num w:numId="72">
    <w:abstractNumId w:val="1"/>
    <w:lvlOverride w:ilvl="0">
      <w:startOverride w:val="1"/>
    </w:lvlOverride>
  </w:num>
  <w:num w:numId="73">
    <w:abstractNumId w:val="1"/>
    <w:lvlOverride w:ilvl="0">
      <w:startOverride w:val="1"/>
    </w:lvlOverride>
  </w:num>
  <w:num w:numId="74">
    <w:abstractNumId w:val="1"/>
    <w:lvlOverride w:ilvl="0">
      <w:startOverride w:val="1"/>
    </w:lvlOverride>
  </w:num>
  <w:num w:numId="75">
    <w:abstractNumId w:val="7"/>
    <w:lvlOverride w:ilvl="0">
      <w:startOverride w:val="1"/>
    </w:lvlOverride>
  </w:num>
  <w:num w:numId="76">
    <w:abstractNumId w:val="7"/>
    <w:lvlOverride w:ilvl="0">
      <w:startOverride w:val="1"/>
    </w:lvlOverride>
  </w:num>
  <w:num w:numId="77">
    <w:abstractNumId w:val="7"/>
    <w:lvlOverride w:ilvl="0">
      <w:startOverride w:val="1"/>
    </w:lvlOverride>
  </w:num>
  <w:num w:numId="78">
    <w:abstractNumId w:val="7"/>
    <w:lvlOverride w:ilvl="0">
      <w:startOverride w:val="1"/>
    </w:lvlOverride>
  </w:num>
  <w:num w:numId="79">
    <w:abstractNumId w:val="7"/>
    <w:lvlOverride w:ilvl="0">
      <w:startOverride w:val="1"/>
    </w:lvlOverride>
  </w:num>
  <w:num w:numId="80">
    <w:abstractNumId w:val="1"/>
    <w:lvlOverride w:ilvl="0">
      <w:startOverride w:val="1"/>
    </w:lvlOverride>
  </w:num>
  <w:num w:numId="81">
    <w:abstractNumId w:val="1"/>
    <w:lvlOverride w:ilvl="0">
      <w:startOverride w:val="1"/>
    </w:lvlOverride>
  </w:num>
  <w:num w:numId="82">
    <w:abstractNumId w:val="7"/>
    <w:lvlOverride w:ilvl="0">
      <w:startOverride w:val="1"/>
    </w:lvlOverride>
  </w:num>
  <w:num w:numId="83">
    <w:abstractNumId w:val="7"/>
    <w:lvlOverride w:ilvl="0">
      <w:startOverride w:val="1"/>
    </w:lvlOverride>
  </w:num>
  <w:num w:numId="84">
    <w:abstractNumId w:val="7"/>
    <w:lvlOverride w:ilvl="0">
      <w:startOverride w:val="1"/>
    </w:lvlOverride>
  </w:num>
  <w:num w:numId="85">
    <w:abstractNumId w:val="7"/>
    <w:lvlOverride w:ilvl="0">
      <w:startOverride w:val="1"/>
    </w:lvlOverride>
  </w:num>
  <w:num w:numId="86">
    <w:abstractNumId w:val="7"/>
    <w:lvlOverride w:ilvl="0">
      <w:startOverride w:val="1"/>
    </w:lvlOverride>
  </w:num>
  <w:num w:numId="87">
    <w:abstractNumId w:val="7"/>
    <w:lvlOverride w:ilvl="0">
      <w:startOverride w:val="1"/>
    </w:lvlOverride>
  </w:num>
  <w:num w:numId="88">
    <w:abstractNumId w:val="7"/>
    <w:lvlOverride w:ilvl="0">
      <w:startOverride w:val="1"/>
    </w:lvlOverride>
  </w:num>
  <w:num w:numId="89">
    <w:abstractNumId w:val="7"/>
    <w:lvlOverride w:ilvl="0">
      <w:startOverride w:val="1"/>
    </w:lvlOverride>
  </w:num>
  <w:num w:numId="90">
    <w:abstractNumId w:val="1"/>
    <w:lvlOverride w:ilvl="0">
      <w:startOverride w:val="1"/>
    </w:lvlOverride>
  </w:num>
  <w:num w:numId="91">
    <w:abstractNumId w:val="7"/>
    <w:lvlOverride w:ilvl="0">
      <w:startOverride w:val="1"/>
    </w:lvlOverride>
  </w:num>
  <w:num w:numId="92">
    <w:abstractNumId w:val="1"/>
    <w:lvlOverride w:ilvl="0">
      <w:startOverride w:val="1"/>
    </w:lvlOverride>
  </w:num>
  <w:num w:numId="93">
    <w:abstractNumId w:val="1"/>
    <w:lvlOverride w:ilvl="0">
      <w:startOverride w:val="1"/>
    </w:lvlOverride>
  </w:num>
  <w:num w:numId="94">
    <w:abstractNumId w:val="7"/>
    <w:lvlOverride w:ilvl="0">
      <w:startOverride w:val="1"/>
    </w:lvlOverride>
  </w:num>
  <w:num w:numId="95">
    <w:abstractNumId w:val="1"/>
    <w:lvlOverride w:ilvl="0">
      <w:startOverride w:val="1"/>
    </w:lvlOverride>
  </w:num>
  <w:num w:numId="96">
    <w:abstractNumId w:val="4"/>
  </w:num>
  <w:num w:numId="97">
    <w:abstractNumId w:val="6"/>
  </w:num>
  <w:num w:numId="98">
    <w:abstractNumId w:val="5"/>
  </w:num>
  <w:num w:numId="99">
    <w:abstractNumId w:val="2"/>
  </w:num>
  <w:num w:numId="100">
    <w:abstractNumId w:val="11"/>
  </w:num>
  <w:num w:numId="101">
    <w:abstractNumId w:val="9"/>
  </w:num>
  <w:num w:numId="102">
    <w:abstractNumId w:val="10"/>
  </w:num>
  <w:num w:numId="103">
    <w:abstractNumId w:val="7"/>
    <w:lvlOverride w:ilvl="0">
      <w:startOverride w:val="1"/>
    </w:lvlOverride>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mirrorMargins/>
  <w:proofState w:spelling="clean" w:grammar="clean"/>
  <w:attachedTemplate r:id="rId1"/>
  <w:linkStyles/>
  <w:stylePaneFormatFilter w:val="9308" w:allStyles="0" w:customStyles="0" w:latentStyles="0" w:stylesInUse="1" w:headingStyles="0" w:numberingStyles="0" w:tableStyles="0" w:directFormattingOnRuns="1" w:directFormattingOnParagraphs="1" w:directFormattingOnNumbering="0" w:directFormattingOnTables="0" w:clearFormatting="1" w:top3HeadingStyles="0" w:visibleStyles="0" w:alternateStyleNames="1"/>
  <w:stylePaneSortMethod w:val="000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53B"/>
    <w:rsid w:val="000023E5"/>
    <w:rsid w:val="00002DED"/>
    <w:rsid w:val="0000519C"/>
    <w:rsid w:val="00010832"/>
    <w:rsid w:val="00011B43"/>
    <w:rsid w:val="0001346E"/>
    <w:rsid w:val="00014EA3"/>
    <w:rsid w:val="00014F93"/>
    <w:rsid w:val="000164ED"/>
    <w:rsid w:val="0002051A"/>
    <w:rsid w:val="00022933"/>
    <w:rsid w:val="000254D7"/>
    <w:rsid w:val="00030A06"/>
    <w:rsid w:val="00031963"/>
    <w:rsid w:val="000330B8"/>
    <w:rsid w:val="0003358E"/>
    <w:rsid w:val="00037D17"/>
    <w:rsid w:val="000410C1"/>
    <w:rsid w:val="00042053"/>
    <w:rsid w:val="00042FF2"/>
    <w:rsid w:val="000448A1"/>
    <w:rsid w:val="000454E9"/>
    <w:rsid w:val="00045664"/>
    <w:rsid w:val="00045BEA"/>
    <w:rsid w:val="00047408"/>
    <w:rsid w:val="0004745C"/>
    <w:rsid w:val="00052152"/>
    <w:rsid w:val="00060494"/>
    <w:rsid w:val="00062572"/>
    <w:rsid w:val="000634C0"/>
    <w:rsid w:val="000656DE"/>
    <w:rsid w:val="00066CDC"/>
    <w:rsid w:val="00071A42"/>
    <w:rsid w:val="00076FB6"/>
    <w:rsid w:val="00077942"/>
    <w:rsid w:val="000822B2"/>
    <w:rsid w:val="00085277"/>
    <w:rsid w:val="000864E4"/>
    <w:rsid w:val="0008725A"/>
    <w:rsid w:val="00092442"/>
    <w:rsid w:val="00095D41"/>
    <w:rsid w:val="00096757"/>
    <w:rsid w:val="000969E5"/>
    <w:rsid w:val="000A0FE1"/>
    <w:rsid w:val="000A2E2D"/>
    <w:rsid w:val="000A5418"/>
    <w:rsid w:val="000A6838"/>
    <w:rsid w:val="000A6CCB"/>
    <w:rsid w:val="000B0945"/>
    <w:rsid w:val="000B11B8"/>
    <w:rsid w:val="000B1792"/>
    <w:rsid w:val="000B495E"/>
    <w:rsid w:val="000B5074"/>
    <w:rsid w:val="000B6C01"/>
    <w:rsid w:val="000B728E"/>
    <w:rsid w:val="000B781A"/>
    <w:rsid w:val="000C013E"/>
    <w:rsid w:val="000C259F"/>
    <w:rsid w:val="000C3B12"/>
    <w:rsid w:val="000C562C"/>
    <w:rsid w:val="000C7E6C"/>
    <w:rsid w:val="000D0298"/>
    <w:rsid w:val="000D2362"/>
    <w:rsid w:val="000D5939"/>
    <w:rsid w:val="000D6616"/>
    <w:rsid w:val="000D71C5"/>
    <w:rsid w:val="000D7640"/>
    <w:rsid w:val="000E042F"/>
    <w:rsid w:val="000E17C8"/>
    <w:rsid w:val="000E260F"/>
    <w:rsid w:val="000E3D40"/>
    <w:rsid w:val="000E4EAB"/>
    <w:rsid w:val="000E7D3E"/>
    <w:rsid w:val="000F1EF5"/>
    <w:rsid w:val="000F2ED6"/>
    <w:rsid w:val="000F3A70"/>
    <w:rsid w:val="000F4502"/>
    <w:rsid w:val="000F4C9E"/>
    <w:rsid w:val="000F5994"/>
    <w:rsid w:val="000F6089"/>
    <w:rsid w:val="00102337"/>
    <w:rsid w:val="00102DFD"/>
    <w:rsid w:val="00104695"/>
    <w:rsid w:val="00105855"/>
    <w:rsid w:val="001062A1"/>
    <w:rsid w:val="00106604"/>
    <w:rsid w:val="00116E17"/>
    <w:rsid w:val="00117AB7"/>
    <w:rsid w:val="00121542"/>
    <w:rsid w:val="001242AF"/>
    <w:rsid w:val="0012587D"/>
    <w:rsid w:val="00125CC1"/>
    <w:rsid w:val="00130282"/>
    <w:rsid w:val="00130B96"/>
    <w:rsid w:val="00131382"/>
    <w:rsid w:val="0013670B"/>
    <w:rsid w:val="00136FA5"/>
    <w:rsid w:val="00137C03"/>
    <w:rsid w:val="0014069E"/>
    <w:rsid w:val="00141BB7"/>
    <w:rsid w:val="00142998"/>
    <w:rsid w:val="00144E50"/>
    <w:rsid w:val="001453BB"/>
    <w:rsid w:val="00146D5F"/>
    <w:rsid w:val="00150D0A"/>
    <w:rsid w:val="00151BB3"/>
    <w:rsid w:val="00152EFF"/>
    <w:rsid w:val="00153C50"/>
    <w:rsid w:val="00154504"/>
    <w:rsid w:val="00154AC2"/>
    <w:rsid w:val="00156C9D"/>
    <w:rsid w:val="00160142"/>
    <w:rsid w:val="00160CBB"/>
    <w:rsid w:val="00163F71"/>
    <w:rsid w:val="0016492D"/>
    <w:rsid w:val="0016526E"/>
    <w:rsid w:val="00165A6C"/>
    <w:rsid w:val="0016780E"/>
    <w:rsid w:val="00172B3F"/>
    <w:rsid w:val="00176A06"/>
    <w:rsid w:val="00176AF5"/>
    <w:rsid w:val="00180E87"/>
    <w:rsid w:val="00185BE8"/>
    <w:rsid w:val="00190B55"/>
    <w:rsid w:val="00192E87"/>
    <w:rsid w:val="0019413D"/>
    <w:rsid w:val="0019445C"/>
    <w:rsid w:val="001959C4"/>
    <w:rsid w:val="00195BE0"/>
    <w:rsid w:val="00197256"/>
    <w:rsid w:val="001A0FB6"/>
    <w:rsid w:val="001A2BCE"/>
    <w:rsid w:val="001A4BC9"/>
    <w:rsid w:val="001A7FC1"/>
    <w:rsid w:val="001B1768"/>
    <w:rsid w:val="001B1B6A"/>
    <w:rsid w:val="001B2270"/>
    <w:rsid w:val="001B67AB"/>
    <w:rsid w:val="001B6BF0"/>
    <w:rsid w:val="001B709E"/>
    <w:rsid w:val="001B7E43"/>
    <w:rsid w:val="001C0C74"/>
    <w:rsid w:val="001C0CD1"/>
    <w:rsid w:val="001C157E"/>
    <w:rsid w:val="001C2EEE"/>
    <w:rsid w:val="001C7B03"/>
    <w:rsid w:val="001D1676"/>
    <w:rsid w:val="001D2974"/>
    <w:rsid w:val="001D3DD2"/>
    <w:rsid w:val="001D40F1"/>
    <w:rsid w:val="001E019F"/>
    <w:rsid w:val="001E1052"/>
    <w:rsid w:val="001E34E9"/>
    <w:rsid w:val="001E3662"/>
    <w:rsid w:val="001E4784"/>
    <w:rsid w:val="001F1CEA"/>
    <w:rsid w:val="001F6D86"/>
    <w:rsid w:val="0020021F"/>
    <w:rsid w:val="0020107A"/>
    <w:rsid w:val="0020140D"/>
    <w:rsid w:val="002065D6"/>
    <w:rsid w:val="002137C1"/>
    <w:rsid w:val="00213F7D"/>
    <w:rsid w:val="00215F3D"/>
    <w:rsid w:val="00216A7D"/>
    <w:rsid w:val="002175AD"/>
    <w:rsid w:val="00217D49"/>
    <w:rsid w:val="00220F23"/>
    <w:rsid w:val="00220FBA"/>
    <w:rsid w:val="00220FE4"/>
    <w:rsid w:val="0022173E"/>
    <w:rsid w:val="00223D6C"/>
    <w:rsid w:val="002255FA"/>
    <w:rsid w:val="002256F3"/>
    <w:rsid w:val="0022638D"/>
    <w:rsid w:val="0022756B"/>
    <w:rsid w:val="00227EAE"/>
    <w:rsid w:val="00236866"/>
    <w:rsid w:val="00240620"/>
    <w:rsid w:val="00241D3B"/>
    <w:rsid w:val="00243406"/>
    <w:rsid w:val="0024358E"/>
    <w:rsid w:val="00243928"/>
    <w:rsid w:val="00244915"/>
    <w:rsid w:val="00250148"/>
    <w:rsid w:val="002503B7"/>
    <w:rsid w:val="00250ADD"/>
    <w:rsid w:val="00251341"/>
    <w:rsid w:val="002539F7"/>
    <w:rsid w:val="00254666"/>
    <w:rsid w:val="00261F81"/>
    <w:rsid w:val="00267B6C"/>
    <w:rsid w:val="00270AD7"/>
    <w:rsid w:val="00270CCA"/>
    <w:rsid w:val="00272DC0"/>
    <w:rsid w:val="00273F09"/>
    <w:rsid w:val="0027411A"/>
    <w:rsid w:val="00275502"/>
    <w:rsid w:val="00276D0B"/>
    <w:rsid w:val="00281398"/>
    <w:rsid w:val="00282DCD"/>
    <w:rsid w:val="0028369A"/>
    <w:rsid w:val="002849A3"/>
    <w:rsid w:val="002879FC"/>
    <w:rsid w:val="00287E44"/>
    <w:rsid w:val="002919B6"/>
    <w:rsid w:val="002928E3"/>
    <w:rsid w:val="002946AF"/>
    <w:rsid w:val="00295430"/>
    <w:rsid w:val="002A0562"/>
    <w:rsid w:val="002A3852"/>
    <w:rsid w:val="002A765E"/>
    <w:rsid w:val="002A7D56"/>
    <w:rsid w:val="002B0E83"/>
    <w:rsid w:val="002B577A"/>
    <w:rsid w:val="002B5ECA"/>
    <w:rsid w:val="002C23BA"/>
    <w:rsid w:val="002C493A"/>
    <w:rsid w:val="002D0207"/>
    <w:rsid w:val="002D0476"/>
    <w:rsid w:val="002D04B0"/>
    <w:rsid w:val="002D3516"/>
    <w:rsid w:val="002D7065"/>
    <w:rsid w:val="002D7E42"/>
    <w:rsid w:val="002E35E7"/>
    <w:rsid w:val="002F1397"/>
    <w:rsid w:val="002F3033"/>
    <w:rsid w:val="002F54C8"/>
    <w:rsid w:val="002F68E6"/>
    <w:rsid w:val="0030129B"/>
    <w:rsid w:val="00302A9D"/>
    <w:rsid w:val="003117D4"/>
    <w:rsid w:val="00313948"/>
    <w:rsid w:val="00320A11"/>
    <w:rsid w:val="0032316B"/>
    <w:rsid w:val="00331CB3"/>
    <w:rsid w:val="0033210C"/>
    <w:rsid w:val="003350EA"/>
    <w:rsid w:val="00344CE1"/>
    <w:rsid w:val="0034574D"/>
    <w:rsid w:val="00350CAF"/>
    <w:rsid w:val="0035231B"/>
    <w:rsid w:val="00352CA7"/>
    <w:rsid w:val="00353CCD"/>
    <w:rsid w:val="00356ACE"/>
    <w:rsid w:val="00357DFC"/>
    <w:rsid w:val="003640E4"/>
    <w:rsid w:val="003655ED"/>
    <w:rsid w:val="003669ED"/>
    <w:rsid w:val="00367995"/>
    <w:rsid w:val="003735A3"/>
    <w:rsid w:val="00373CEE"/>
    <w:rsid w:val="00374C45"/>
    <w:rsid w:val="003805BE"/>
    <w:rsid w:val="00380BEB"/>
    <w:rsid w:val="00381216"/>
    <w:rsid w:val="003827C0"/>
    <w:rsid w:val="00386BC6"/>
    <w:rsid w:val="00386F9A"/>
    <w:rsid w:val="00391D96"/>
    <w:rsid w:val="003934B4"/>
    <w:rsid w:val="0039376C"/>
    <w:rsid w:val="00397D9C"/>
    <w:rsid w:val="003A1710"/>
    <w:rsid w:val="003A20C9"/>
    <w:rsid w:val="003A3879"/>
    <w:rsid w:val="003A4873"/>
    <w:rsid w:val="003A64DE"/>
    <w:rsid w:val="003B15D5"/>
    <w:rsid w:val="003B2676"/>
    <w:rsid w:val="003B47A7"/>
    <w:rsid w:val="003B571E"/>
    <w:rsid w:val="003C067C"/>
    <w:rsid w:val="003C189E"/>
    <w:rsid w:val="003C4729"/>
    <w:rsid w:val="003C7A62"/>
    <w:rsid w:val="003C7B70"/>
    <w:rsid w:val="003D22E1"/>
    <w:rsid w:val="003D2908"/>
    <w:rsid w:val="003D2E3F"/>
    <w:rsid w:val="003D600E"/>
    <w:rsid w:val="003D6677"/>
    <w:rsid w:val="003E2FD9"/>
    <w:rsid w:val="003E44A2"/>
    <w:rsid w:val="003E614F"/>
    <w:rsid w:val="003E793A"/>
    <w:rsid w:val="003F0360"/>
    <w:rsid w:val="003F2CDB"/>
    <w:rsid w:val="003F4633"/>
    <w:rsid w:val="003F5A24"/>
    <w:rsid w:val="003F6330"/>
    <w:rsid w:val="003F70A1"/>
    <w:rsid w:val="00402963"/>
    <w:rsid w:val="00402E78"/>
    <w:rsid w:val="0040331F"/>
    <w:rsid w:val="00412912"/>
    <w:rsid w:val="00412F60"/>
    <w:rsid w:val="00414E5A"/>
    <w:rsid w:val="004234CC"/>
    <w:rsid w:val="00425413"/>
    <w:rsid w:val="00426BA9"/>
    <w:rsid w:val="004305EE"/>
    <w:rsid w:val="0043201A"/>
    <w:rsid w:val="004341AC"/>
    <w:rsid w:val="00442221"/>
    <w:rsid w:val="00442FB5"/>
    <w:rsid w:val="00450969"/>
    <w:rsid w:val="00450B2E"/>
    <w:rsid w:val="00450F72"/>
    <w:rsid w:val="004570D5"/>
    <w:rsid w:val="00457492"/>
    <w:rsid w:val="00460A4D"/>
    <w:rsid w:val="004610DC"/>
    <w:rsid w:val="0046243C"/>
    <w:rsid w:val="00465FBB"/>
    <w:rsid w:val="00470EBA"/>
    <w:rsid w:val="004721EC"/>
    <w:rsid w:val="004723F2"/>
    <w:rsid w:val="00473638"/>
    <w:rsid w:val="0047509F"/>
    <w:rsid w:val="004759C1"/>
    <w:rsid w:val="00475C06"/>
    <w:rsid w:val="00480318"/>
    <w:rsid w:val="00481A86"/>
    <w:rsid w:val="0048408A"/>
    <w:rsid w:val="00484C00"/>
    <w:rsid w:val="00485236"/>
    <w:rsid w:val="004853C1"/>
    <w:rsid w:val="004858B1"/>
    <w:rsid w:val="00490894"/>
    <w:rsid w:val="00491120"/>
    <w:rsid w:val="0049194B"/>
    <w:rsid w:val="00493AE4"/>
    <w:rsid w:val="00494196"/>
    <w:rsid w:val="00497E20"/>
    <w:rsid w:val="004A1F54"/>
    <w:rsid w:val="004A29B9"/>
    <w:rsid w:val="004A4435"/>
    <w:rsid w:val="004A5999"/>
    <w:rsid w:val="004A77FF"/>
    <w:rsid w:val="004B20CF"/>
    <w:rsid w:val="004B3915"/>
    <w:rsid w:val="004B4A3C"/>
    <w:rsid w:val="004B6CA4"/>
    <w:rsid w:val="004C179D"/>
    <w:rsid w:val="004C2C19"/>
    <w:rsid w:val="004C32AA"/>
    <w:rsid w:val="004C5519"/>
    <w:rsid w:val="004C5850"/>
    <w:rsid w:val="004C6704"/>
    <w:rsid w:val="004C685C"/>
    <w:rsid w:val="004C6C67"/>
    <w:rsid w:val="004D1C03"/>
    <w:rsid w:val="004D435D"/>
    <w:rsid w:val="004E42BE"/>
    <w:rsid w:val="004E6498"/>
    <w:rsid w:val="004E6988"/>
    <w:rsid w:val="004F09EA"/>
    <w:rsid w:val="004F14C0"/>
    <w:rsid w:val="004F3422"/>
    <w:rsid w:val="004F4645"/>
    <w:rsid w:val="004F7E7E"/>
    <w:rsid w:val="00504D01"/>
    <w:rsid w:val="0050562E"/>
    <w:rsid w:val="00507DD3"/>
    <w:rsid w:val="00510D8A"/>
    <w:rsid w:val="00510EF1"/>
    <w:rsid w:val="00511132"/>
    <w:rsid w:val="00513F0F"/>
    <w:rsid w:val="00514C60"/>
    <w:rsid w:val="00515E74"/>
    <w:rsid w:val="00520628"/>
    <w:rsid w:val="00520D22"/>
    <w:rsid w:val="005222FC"/>
    <w:rsid w:val="00522C2C"/>
    <w:rsid w:val="00524C52"/>
    <w:rsid w:val="00530A93"/>
    <w:rsid w:val="00535CDF"/>
    <w:rsid w:val="00536A36"/>
    <w:rsid w:val="00536EA2"/>
    <w:rsid w:val="00537611"/>
    <w:rsid w:val="00540217"/>
    <w:rsid w:val="00541841"/>
    <w:rsid w:val="0054570B"/>
    <w:rsid w:val="00553D87"/>
    <w:rsid w:val="00554F74"/>
    <w:rsid w:val="005616A5"/>
    <w:rsid w:val="00562849"/>
    <w:rsid w:val="005656E6"/>
    <w:rsid w:val="00566157"/>
    <w:rsid w:val="00566916"/>
    <w:rsid w:val="005701CA"/>
    <w:rsid w:val="00572A64"/>
    <w:rsid w:val="00574C35"/>
    <w:rsid w:val="00576041"/>
    <w:rsid w:val="005764FE"/>
    <w:rsid w:val="0058149F"/>
    <w:rsid w:val="005814E7"/>
    <w:rsid w:val="005842FE"/>
    <w:rsid w:val="00585A7C"/>
    <w:rsid w:val="00586807"/>
    <w:rsid w:val="0058748E"/>
    <w:rsid w:val="00590A01"/>
    <w:rsid w:val="005949A8"/>
    <w:rsid w:val="005953AE"/>
    <w:rsid w:val="005A15E3"/>
    <w:rsid w:val="005A1A6F"/>
    <w:rsid w:val="005A3160"/>
    <w:rsid w:val="005A3544"/>
    <w:rsid w:val="005A3EF0"/>
    <w:rsid w:val="005A48A7"/>
    <w:rsid w:val="005A48BB"/>
    <w:rsid w:val="005A4B06"/>
    <w:rsid w:val="005A5ADC"/>
    <w:rsid w:val="005A7623"/>
    <w:rsid w:val="005A7F25"/>
    <w:rsid w:val="005B0410"/>
    <w:rsid w:val="005B1474"/>
    <w:rsid w:val="005B4F0C"/>
    <w:rsid w:val="005B6C37"/>
    <w:rsid w:val="005C10A6"/>
    <w:rsid w:val="005C2D73"/>
    <w:rsid w:val="005C370B"/>
    <w:rsid w:val="005C431A"/>
    <w:rsid w:val="005D0148"/>
    <w:rsid w:val="005D1212"/>
    <w:rsid w:val="005D2094"/>
    <w:rsid w:val="005D5AA4"/>
    <w:rsid w:val="005E2260"/>
    <w:rsid w:val="005E3E86"/>
    <w:rsid w:val="005E6182"/>
    <w:rsid w:val="005F03CB"/>
    <w:rsid w:val="005F0E57"/>
    <w:rsid w:val="005F0E93"/>
    <w:rsid w:val="005F2EDA"/>
    <w:rsid w:val="005F4C9D"/>
    <w:rsid w:val="005F6E1D"/>
    <w:rsid w:val="005F787A"/>
    <w:rsid w:val="006020FE"/>
    <w:rsid w:val="00602A9B"/>
    <w:rsid w:val="0060417B"/>
    <w:rsid w:val="0060662C"/>
    <w:rsid w:val="0060776F"/>
    <w:rsid w:val="006167D2"/>
    <w:rsid w:val="00616E7B"/>
    <w:rsid w:val="006171B2"/>
    <w:rsid w:val="00617F95"/>
    <w:rsid w:val="00620879"/>
    <w:rsid w:val="00620D01"/>
    <w:rsid w:val="00621F2A"/>
    <w:rsid w:val="00623AB5"/>
    <w:rsid w:val="006258C3"/>
    <w:rsid w:val="00625C3D"/>
    <w:rsid w:val="00627282"/>
    <w:rsid w:val="00627B56"/>
    <w:rsid w:val="006351BF"/>
    <w:rsid w:val="00635429"/>
    <w:rsid w:val="00635A0E"/>
    <w:rsid w:val="0063714E"/>
    <w:rsid w:val="00637486"/>
    <w:rsid w:val="00637BA1"/>
    <w:rsid w:val="00637C7E"/>
    <w:rsid w:val="00640CE8"/>
    <w:rsid w:val="0064374D"/>
    <w:rsid w:val="00643F79"/>
    <w:rsid w:val="00644E3D"/>
    <w:rsid w:val="00652838"/>
    <w:rsid w:val="00652B94"/>
    <w:rsid w:val="00653D38"/>
    <w:rsid w:val="006571E9"/>
    <w:rsid w:val="006616AA"/>
    <w:rsid w:val="00661EDA"/>
    <w:rsid w:val="00662013"/>
    <w:rsid w:val="0066211B"/>
    <w:rsid w:val="00662469"/>
    <w:rsid w:val="00664F54"/>
    <w:rsid w:val="0066608D"/>
    <w:rsid w:val="006713A6"/>
    <w:rsid w:val="006769A2"/>
    <w:rsid w:val="00677DBA"/>
    <w:rsid w:val="00680DAC"/>
    <w:rsid w:val="00681E69"/>
    <w:rsid w:val="00681EE9"/>
    <w:rsid w:val="00683A71"/>
    <w:rsid w:val="00683F89"/>
    <w:rsid w:val="0069113B"/>
    <w:rsid w:val="00691562"/>
    <w:rsid w:val="0069633B"/>
    <w:rsid w:val="0069733F"/>
    <w:rsid w:val="006A01F0"/>
    <w:rsid w:val="006A0AB2"/>
    <w:rsid w:val="006A1E20"/>
    <w:rsid w:val="006A4991"/>
    <w:rsid w:val="006A6A30"/>
    <w:rsid w:val="006B1BC3"/>
    <w:rsid w:val="006B1F2D"/>
    <w:rsid w:val="006B20D7"/>
    <w:rsid w:val="006B73A7"/>
    <w:rsid w:val="006C1F80"/>
    <w:rsid w:val="006D6C4A"/>
    <w:rsid w:val="006D7098"/>
    <w:rsid w:val="006E2D0E"/>
    <w:rsid w:val="006E3E8A"/>
    <w:rsid w:val="006E3E94"/>
    <w:rsid w:val="006E64AA"/>
    <w:rsid w:val="006F0391"/>
    <w:rsid w:val="006F06C6"/>
    <w:rsid w:val="006F0E02"/>
    <w:rsid w:val="006F5389"/>
    <w:rsid w:val="006F543C"/>
    <w:rsid w:val="006F570E"/>
    <w:rsid w:val="00704182"/>
    <w:rsid w:val="00704213"/>
    <w:rsid w:val="00705527"/>
    <w:rsid w:val="00705D2A"/>
    <w:rsid w:val="00706A48"/>
    <w:rsid w:val="00707EA8"/>
    <w:rsid w:val="00715218"/>
    <w:rsid w:val="00716C54"/>
    <w:rsid w:val="00717F07"/>
    <w:rsid w:val="007203E7"/>
    <w:rsid w:val="0072189A"/>
    <w:rsid w:val="00722847"/>
    <w:rsid w:val="007244A9"/>
    <w:rsid w:val="007272AA"/>
    <w:rsid w:val="0072738E"/>
    <w:rsid w:val="0072785B"/>
    <w:rsid w:val="00730A8B"/>
    <w:rsid w:val="007354C2"/>
    <w:rsid w:val="00741F93"/>
    <w:rsid w:val="007432B6"/>
    <w:rsid w:val="007442B6"/>
    <w:rsid w:val="007509F2"/>
    <w:rsid w:val="007518A8"/>
    <w:rsid w:val="007523A2"/>
    <w:rsid w:val="00752CAF"/>
    <w:rsid w:val="007542B9"/>
    <w:rsid w:val="00755F8F"/>
    <w:rsid w:val="007567DC"/>
    <w:rsid w:val="00760781"/>
    <w:rsid w:val="00761835"/>
    <w:rsid w:val="00761AFD"/>
    <w:rsid w:val="00764980"/>
    <w:rsid w:val="00764B0A"/>
    <w:rsid w:val="007667E5"/>
    <w:rsid w:val="0077030C"/>
    <w:rsid w:val="00771D95"/>
    <w:rsid w:val="00782717"/>
    <w:rsid w:val="00785574"/>
    <w:rsid w:val="00786D5C"/>
    <w:rsid w:val="00790685"/>
    <w:rsid w:val="00792A0A"/>
    <w:rsid w:val="00793696"/>
    <w:rsid w:val="007947B6"/>
    <w:rsid w:val="00794AE9"/>
    <w:rsid w:val="00794BF4"/>
    <w:rsid w:val="00796416"/>
    <w:rsid w:val="00797225"/>
    <w:rsid w:val="007A0349"/>
    <w:rsid w:val="007A0B03"/>
    <w:rsid w:val="007A124A"/>
    <w:rsid w:val="007A1B9F"/>
    <w:rsid w:val="007A379A"/>
    <w:rsid w:val="007A5B1C"/>
    <w:rsid w:val="007A6E11"/>
    <w:rsid w:val="007A7EF6"/>
    <w:rsid w:val="007B0961"/>
    <w:rsid w:val="007B1429"/>
    <w:rsid w:val="007B1633"/>
    <w:rsid w:val="007B1FE1"/>
    <w:rsid w:val="007B2856"/>
    <w:rsid w:val="007B53F3"/>
    <w:rsid w:val="007C277D"/>
    <w:rsid w:val="007C3091"/>
    <w:rsid w:val="007C43DF"/>
    <w:rsid w:val="007D04C9"/>
    <w:rsid w:val="007D128A"/>
    <w:rsid w:val="007D2AE8"/>
    <w:rsid w:val="007D2FBC"/>
    <w:rsid w:val="007D52EA"/>
    <w:rsid w:val="007D6467"/>
    <w:rsid w:val="007E03DA"/>
    <w:rsid w:val="007E09DA"/>
    <w:rsid w:val="007E10CC"/>
    <w:rsid w:val="007E1A16"/>
    <w:rsid w:val="007E2DA3"/>
    <w:rsid w:val="007E39DD"/>
    <w:rsid w:val="007E4AA0"/>
    <w:rsid w:val="007E5A27"/>
    <w:rsid w:val="007F4663"/>
    <w:rsid w:val="007F4B77"/>
    <w:rsid w:val="007F77DD"/>
    <w:rsid w:val="008002E9"/>
    <w:rsid w:val="00803A57"/>
    <w:rsid w:val="008057D6"/>
    <w:rsid w:val="0080753B"/>
    <w:rsid w:val="008102D2"/>
    <w:rsid w:val="00810909"/>
    <w:rsid w:val="00811527"/>
    <w:rsid w:val="00813AE9"/>
    <w:rsid w:val="00815814"/>
    <w:rsid w:val="00815C57"/>
    <w:rsid w:val="00815F22"/>
    <w:rsid w:val="0081795E"/>
    <w:rsid w:val="008201AC"/>
    <w:rsid w:val="008208B4"/>
    <w:rsid w:val="00822321"/>
    <w:rsid w:val="00822712"/>
    <w:rsid w:val="00822ABB"/>
    <w:rsid w:val="00824DD0"/>
    <w:rsid w:val="0082609C"/>
    <w:rsid w:val="00827A55"/>
    <w:rsid w:val="00827C38"/>
    <w:rsid w:val="008307E0"/>
    <w:rsid w:val="008337A5"/>
    <w:rsid w:val="008356F0"/>
    <w:rsid w:val="00836527"/>
    <w:rsid w:val="00837F11"/>
    <w:rsid w:val="0084039A"/>
    <w:rsid w:val="00840DE1"/>
    <w:rsid w:val="008475B7"/>
    <w:rsid w:val="0085144A"/>
    <w:rsid w:val="008535DA"/>
    <w:rsid w:val="00855382"/>
    <w:rsid w:val="008553DB"/>
    <w:rsid w:val="00862BFA"/>
    <w:rsid w:val="008701E1"/>
    <w:rsid w:val="00871C41"/>
    <w:rsid w:val="00871D35"/>
    <w:rsid w:val="00873867"/>
    <w:rsid w:val="00874711"/>
    <w:rsid w:val="00874983"/>
    <w:rsid w:val="00875375"/>
    <w:rsid w:val="008768E9"/>
    <w:rsid w:val="00877411"/>
    <w:rsid w:val="008779CF"/>
    <w:rsid w:val="008800FC"/>
    <w:rsid w:val="00881FE9"/>
    <w:rsid w:val="00882170"/>
    <w:rsid w:val="008837B8"/>
    <w:rsid w:val="00885506"/>
    <w:rsid w:val="00891408"/>
    <w:rsid w:val="008921C1"/>
    <w:rsid w:val="00894EB3"/>
    <w:rsid w:val="0089587C"/>
    <w:rsid w:val="008A4EB1"/>
    <w:rsid w:val="008A541D"/>
    <w:rsid w:val="008A71CF"/>
    <w:rsid w:val="008B10F8"/>
    <w:rsid w:val="008B2D9A"/>
    <w:rsid w:val="008C0A0F"/>
    <w:rsid w:val="008C4CA7"/>
    <w:rsid w:val="008C6295"/>
    <w:rsid w:val="008C7666"/>
    <w:rsid w:val="008C79FF"/>
    <w:rsid w:val="008D01E1"/>
    <w:rsid w:val="008D24ED"/>
    <w:rsid w:val="008D555E"/>
    <w:rsid w:val="008D5C75"/>
    <w:rsid w:val="008D5E49"/>
    <w:rsid w:val="008E0495"/>
    <w:rsid w:val="008E134D"/>
    <w:rsid w:val="008E1CB3"/>
    <w:rsid w:val="008E2291"/>
    <w:rsid w:val="008E3C94"/>
    <w:rsid w:val="008E4915"/>
    <w:rsid w:val="008E6816"/>
    <w:rsid w:val="008E6EA4"/>
    <w:rsid w:val="008F0D52"/>
    <w:rsid w:val="008F18D5"/>
    <w:rsid w:val="008F2F08"/>
    <w:rsid w:val="008F41DF"/>
    <w:rsid w:val="008F4C0F"/>
    <w:rsid w:val="008F50EC"/>
    <w:rsid w:val="008F655B"/>
    <w:rsid w:val="00900244"/>
    <w:rsid w:val="00902D0F"/>
    <w:rsid w:val="00903624"/>
    <w:rsid w:val="00904B18"/>
    <w:rsid w:val="00911864"/>
    <w:rsid w:val="00913313"/>
    <w:rsid w:val="00921F5E"/>
    <w:rsid w:val="00922312"/>
    <w:rsid w:val="0092308A"/>
    <w:rsid w:val="00923378"/>
    <w:rsid w:val="00926FAF"/>
    <w:rsid w:val="009277B8"/>
    <w:rsid w:val="009307B0"/>
    <w:rsid w:val="00930915"/>
    <w:rsid w:val="00931851"/>
    <w:rsid w:val="00934337"/>
    <w:rsid w:val="00934FCE"/>
    <w:rsid w:val="009406A5"/>
    <w:rsid w:val="009440BE"/>
    <w:rsid w:val="00951687"/>
    <w:rsid w:val="00954211"/>
    <w:rsid w:val="0095489A"/>
    <w:rsid w:val="00957CFB"/>
    <w:rsid w:val="00963E9C"/>
    <w:rsid w:val="00966F9F"/>
    <w:rsid w:val="00970DEE"/>
    <w:rsid w:val="0097438F"/>
    <w:rsid w:val="00981382"/>
    <w:rsid w:val="00981466"/>
    <w:rsid w:val="00985752"/>
    <w:rsid w:val="0098659D"/>
    <w:rsid w:val="00986BD9"/>
    <w:rsid w:val="00987A44"/>
    <w:rsid w:val="00992296"/>
    <w:rsid w:val="0099254A"/>
    <w:rsid w:val="009944CC"/>
    <w:rsid w:val="009968BC"/>
    <w:rsid w:val="009A06CE"/>
    <w:rsid w:val="009A14AA"/>
    <w:rsid w:val="009A4ECF"/>
    <w:rsid w:val="009A51DA"/>
    <w:rsid w:val="009B1EDD"/>
    <w:rsid w:val="009B2B5D"/>
    <w:rsid w:val="009B359C"/>
    <w:rsid w:val="009B5BAF"/>
    <w:rsid w:val="009C088B"/>
    <w:rsid w:val="009C225C"/>
    <w:rsid w:val="009C2C14"/>
    <w:rsid w:val="009C5D4F"/>
    <w:rsid w:val="009C6485"/>
    <w:rsid w:val="009C7E25"/>
    <w:rsid w:val="009E0CD9"/>
    <w:rsid w:val="009E3CC1"/>
    <w:rsid w:val="009E5C57"/>
    <w:rsid w:val="009E7EE1"/>
    <w:rsid w:val="009F0E24"/>
    <w:rsid w:val="009F16CD"/>
    <w:rsid w:val="009F35AE"/>
    <w:rsid w:val="009F36A2"/>
    <w:rsid w:val="00A030C9"/>
    <w:rsid w:val="00A0356A"/>
    <w:rsid w:val="00A03F2C"/>
    <w:rsid w:val="00A041E4"/>
    <w:rsid w:val="00A069BF"/>
    <w:rsid w:val="00A06D94"/>
    <w:rsid w:val="00A11B0E"/>
    <w:rsid w:val="00A11EB2"/>
    <w:rsid w:val="00A12486"/>
    <w:rsid w:val="00A154DD"/>
    <w:rsid w:val="00A15F07"/>
    <w:rsid w:val="00A1672D"/>
    <w:rsid w:val="00A20FB0"/>
    <w:rsid w:val="00A24E29"/>
    <w:rsid w:val="00A26D52"/>
    <w:rsid w:val="00A27661"/>
    <w:rsid w:val="00A32610"/>
    <w:rsid w:val="00A332D8"/>
    <w:rsid w:val="00A36E02"/>
    <w:rsid w:val="00A40688"/>
    <w:rsid w:val="00A42614"/>
    <w:rsid w:val="00A42926"/>
    <w:rsid w:val="00A42AF7"/>
    <w:rsid w:val="00A445F6"/>
    <w:rsid w:val="00A45C49"/>
    <w:rsid w:val="00A500BF"/>
    <w:rsid w:val="00A50BB5"/>
    <w:rsid w:val="00A6118E"/>
    <w:rsid w:val="00A626CD"/>
    <w:rsid w:val="00A641DF"/>
    <w:rsid w:val="00A665E9"/>
    <w:rsid w:val="00A71513"/>
    <w:rsid w:val="00A7160E"/>
    <w:rsid w:val="00A769EB"/>
    <w:rsid w:val="00A83917"/>
    <w:rsid w:val="00A8796D"/>
    <w:rsid w:val="00A910BD"/>
    <w:rsid w:val="00A91405"/>
    <w:rsid w:val="00A93E72"/>
    <w:rsid w:val="00A97343"/>
    <w:rsid w:val="00A97966"/>
    <w:rsid w:val="00AA007D"/>
    <w:rsid w:val="00AA149D"/>
    <w:rsid w:val="00AA40E2"/>
    <w:rsid w:val="00AA54B0"/>
    <w:rsid w:val="00AA6671"/>
    <w:rsid w:val="00AB2484"/>
    <w:rsid w:val="00AB481E"/>
    <w:rsid w:val="00AB6B12"/>
    <w:rsid w:val="00AB7241"/>
    <w:rsid w:val="00AB7863"/>
    <w:rsid w:val="00AC1650"/>
    <w:rsid w:val="00AC1E91"/>
    <w:rsid w:val="00AC263C"/>
    <w:rsid w:val="00AC2E57"/>
    <w:rsid w:val="00AC4EDE"/>
    <w:rsid w:val="00AC797D"/>
    <w:rsid w:val="00AD0EEB"/>
    <w:rsid w:val="00AD46DB"/>
    <w:rsid w:val="00AD5109"/>
    <w:rsid w:val="00AE2D2D"/>
    <w:rsid w:val="00AE756D"/>
    <w:rsid w:val="00AF3DFC"/>
    <w:rsid w:val="00B02673"/>
    <w:rsid w:val="00B057B7"/>
    <w:rsid w:val="00B06012"/>
    <w:rsid w:val="00B1546F"/>
    <w:rsid w:val="00B15C95"/>
    <w:rsid w:val="00B21208"/>
    <w:rsid w:val="00B23216"/>
    <w:rsid w:val="00B24072"/>
    <w:rsid w:val="00B2566C"/>
    <w:rsid w:val="00B30904"/>
    <w:rsid w:val="00B35818"/>
    <w:rsid w:val="00B4428A"/>
    <w:rsid w:val="00B50159"/>
    <w:rsid w:val="00B544FE"/>
    <w:rsid w:val="00B5483E"/>
    <w:rsid w:val="00B5588F"/>
    <w:rsid w:val="00B574FC"/>
    <w:rsid w:val="00B6016F"/>
    <w:rsid w:val="00B60CBE"/>
    <w:rsid w:val="00B625B0"/>
    <w:rsid w:val="00B62E6A"/>
    <w:rsid w:val="00B635E9"/>
    <w:rsid w:val="00B64278"/>
    <w:rsid w:val="00B6544D"/>
    <w:rsid w:val="00B660DA"/>
    <w:rsid w:val="00B67159"/>
    <w:rsid w:val="00B7055E"/>
    <w:rsid w:val="00B750C3"/>
    <w:rsid w:val="00B76C51"/>
    <w:rsid w:val="00B778DA"/>
    <w:rsid w:val="00B77A8E"/>
    <w:rsid w:val="00B80D7A"/>
    <w:rsid w:val="00B8360C"/>
    <w:rsid w:val="00B843D2"/>
    <w:rsid w:val="00B86616"/>
    <w:rsid w:val="00B90ADC"/>
    <w:rsid w:val="00B923C6"/>
    <w:rsid w:val="00B9334E"/>
    <w:rsid w:val="00B96A64"/>
    <w:rsid w:val="00BA1295"/>
    <w:rsid w:val="00BA5706"/>
    <w:rsid w:val="00BA6C89"/>
    <w:rsid w:val="00BB27CC"/>
    <w:rsid w:val="00BB297D"/>
    <w:rsid w:val="00BB362F"/>
    <w:rsid w:val="00BB43D5"/>
    <w:rsid w:val="00BB45C4"/>
    <w:rsid w:val="00BB5C16"/>
    <w:rsid w:val="00BC04A2"/>
    <w:rsid w:val="00BC05E9"/>
    <w:rsid w:val="00BC6DA2"/>
    <w:rsid w:val="00BC70BB"/>
    <w:rsid w:val="00BD074A"/>
    <w:rsid w:val="00BD497F"/>
    <w:rsid w:val="00BD5B1F"/>
    <w:rsid w:val="00BD6146"/>
    <w:rsid w:val="00BD6761"/>
    <w:rsid w:val="00BE732A"/>
    <w:rsid w:val="00BF236B"/>
    <w:rsid w:val="00BF2628"/>
    <w:rsid w:val="00BF2F91"/>
    <w:rsid w:val="00BF3375"/>
    <w:rsid w:val="00BF3DBC"/>
    <w:rsid w:val="00BF5DA4"/>
    <w:rsid w:val="00BF7B42"/>
    <w:rsid w:val="00C02C10"/>
    <w:rsid w:val="00C0702D"/>
    <w:rsid w:val="00C07F70"/>
    <w:rsid w:val="00C104EF"/>
    <w:rsid w:val="00C117D5"/>
    <w:rsid w:val="00C138B3"/>
    <w:rsid w:val="00C138B4"/>
    <w:rsid w:val="00C140A4"/>
    <w:rsid w:val="00C16F96"/>
    <w:rsid w:val="00C21145"/>
    <w:rsid w:val="00C22538"/>
    <w:rsid w:val="00C23375"/>
    <w:rsid w:val="00C23E5E"/>
    <w:rsid w:val="00C24163"/>
    <w:rsid w:val="00C261DF"/>
    <w:rsid w:val="00C27EF5"/>
    <w:rsid w:val="00C30521"/>
    <w:rsid w:val="00C34B0B"/>
    <w:rsid w:val="00C35DC3"/>
    <w:rsid w:val="00C41869"/>
    <w:rsid w:val="00C422CB"/>
    <w:rsid w:val="00C4379B"/>
    <w:rsid w:val="00C45230"/>
    <w:rsid w:val="00C45976"/>
    <w:rsid w:val="00C53F72"/>
    <w:rsid w:val="00C53FAE"/>
    <w:rsid w:val="00C55BDC"/>
    <w:rsid w:val="00C61E70"/>
    <w:rsid w:val="00C6237A"/>
    <w:rsid w:val="00C63134"/>
    <w:rsid w:val="00C63C09"/>
    <w:rsid w:val="00C63EAA"/>
    <w:rsid w:val="00C64384"/>
    <w:rsid w:val="00C64470"/>
    <w:rsid w:val="00C66162"/>
    <w:rsid w:val="00C66FD6"/>
    <w:rsid w:val="00C71C88"/>
    <w:rsid w:val="00C71E62"/>
    <w:rsid w:val="00C71ECD"/>
    <w:rsid w:val="00C761A4"/>
    <w:rsid w:val="00C77A4F"/>
    <w:rsid w:val="00C96509"/>
    <w:rsid w:val="00C9799A"/>
    <w:rsid w:val="00CA44A3"/>
    <w:rsid w:val="00CA5AD5"/>
    <w:rsid w:val="00CA61A6"/>
    <w:rsid w:val="00CB0FDF"/>
    <w:rsid w:val="00CB3C71"/>
    <w:rsid w:val="00CB7C8E"/>
    <w:rsid w:val="00CD06E9"/>
    <w:rsid w:val="00CD0DEF"/>
    <w:rsid w:val="00CD21EA"/>
    <w:rsid w:val="00CD3623"/>
    <w:rsid w:val="00CD3F0B"/>
    <w:rsid w:val="00CD4234"/>
    <w:rsid w:val="00CD7A57"/>
    <w:rsid w:val="00CE0DDD"/>
    <w:rsid w:val="00CE2683"/>
    <w:rsid w:val="00CE39B3"/>
    <w:rsid w:val="00CE74FF"/>
    <w:rsid w:val="00CF12E7"/>
    <w:rsid w:val="00CF1B1C"/>
    <w:rsid w:val="00CF6104"/>
    <w:rsid w:val="00CF645A"/>
    <w:rsid w:val="00CF6E84"/>
    <w:rsid w:val="00D0017A"/>
    <w:rsid w:val="00D0061C"/>
    <w:rsid w:val="00D04116"/>
    <w:rsid w:val="00D063A4"/>
    <w:rsid w:val="00D07976"/>
    <w:rsid w:val="00D1028D"/>
    <w:rsid w:val="00D102A7"/>
    <w:rsid w:val="00D10D60"/>
    <w:rsid w:val="00D13F53"/>
    <w:rsid w:val="00D15BC3"/>
    <w:rsid w:val="00D2033C"/>
    <w:rsid w:val="00D2092D"/>
    <w:rsid w:val="00D255CC"/>
    <w:rsid w:val="00D26044"/>
    <w:rsid w:val="00D32068"/>
    <w:rsid w:val="00D35C90"/>
    <w:rsid w:val="00D372F9"/>
    <w:rsid w:val="00D37C1A"/>
    <w:rsid w:val="00D44498"/>
    <w:rsid w:val="00D46FB5"/>
    <w:rsid w:val="00D51367"/>
    <w:rsid w:val="00D516A8"/>
    <w:rsid w:val="00D53EEC"/>
    <w:rsid w:val="00D54CD4"/>
    <w:rsid w:val="00D55482"/>
    <w:rsid w:val="00D5613B"/>
    <w:rsid w:val="00D60350"/>
    <w:rsid w:val="00D61F2C"/>
    <w:rsid w:val="00D620AE"/>
    <w:rsid w:val="00D62202"/>
    <w:rsid w:val="00D63281"/>
    <w:rsid w:val="00D64FFA"/>
    <w:rsid w:val="00D71C86"/>
    <w:rsid w:val="00D762EE"/>
    <w:rsid w:val="00D83D31"/>
    <w:rsid w:val="00D85C45"/>
    <w:rsid w:val="00D867E3"/>
    <w:rsid w:val="00D86F10"/>
    <w:rsid w:val="00D90307"/>
    <w:rsid w:val="00D90EA8"/>
    <w:rsid w:val="00D9325A"/>
    <w:rsid w:val="00D93B1F"/>
    <w:rsid w:val="00D94C30"/>
    <w:rsid w:val="00D97B87"/>
    <w:rsid w:val="00DA1AB6"/>
    <w:rsid w:val="00DA1B3A"/>
    <w:rsid w:val="00DA2399"/>
    <w:rsid w:val="00DA4D06"/>
    <w:rsid w:val="00DA5324"/>
    <w:rsid w:val="00DA5C58"/>
    <w:rsid w:val="00DA6341"/>
    <w:rsid w:val="00DA79C8"/>
    <w:rsid w:val="00DB215E"/>
    <w:rsid w:val="00DB3972"/>
    <w:rsid w:val="00DB42ED"/>
    <w:rsid w:val="00DB4A79"/>
    <w:rsid w:val="00DB68D3"/>
    <w:rsid w:val="00DB6A15"/>
    <w:rsid w:val="00DB7AE6"/>
    <w:rsid w:val="00DC057D"/>
    <w:rsid w:val="00DC14DF"/>
    <w:rsid w:val="00DC56AE"/>
    <w:rsid w:val="00DC5A84"/>
    <w:rsid w:val="00DD283E"/>
    <w:rsid w:val="00DE1861"/>
    <w:rsid w:val="00DE2417"/>
    <w:rsid w:val="00DE3062"/>
    <w:rsid w:val="00DE411D"/>
    <w:rsid w:val="00DE5940"/>
    <w:rsid w:val="00DF1134"/>
    <w:rsid w:val="00DF2450"/>
    <w:rsid w:val="00DF368A"/>
    <w:rsid w:val="00DF4E51"/>
    <w:rsid w:val="00DF5022"/>
    <w:rsid w:val="00DF6CEF"/>
    <w:rsid w:val="00DF771A"/>
    <w:rsid w:val="00E00AF8"/>
    <w:rsid w:val="00E01FBD"/>
    <w:rsid w:val="00E032EC"/>
    <w:rsid w:val="00E03E2B"/>
    <w:rsid w:val="00E07B55"/>
    <w:rsid w:val="00E11019"/>
    <w:rsid w:val="00E13A8B"/>
    <w:rsid w:val="00E1423F"/>
    <w:rsid w:val="00E14E64"/>
    <w:rsid w:val="00E1729B"/>
    <w:rsid w:val="00E22FDD"/>
    <w:rsid w:val="00E236A0"/>
    <w:rsid w:val="00E27641"/>
    <w:rsid w:val="00E30DEE"/>
    <w:rsid w:val="00E3179A"/>
    <w:rsid w:val="00E326E0"/>
    <w:rsid w:val="00E37E76"/>
    <w:rsid w:val="00E405C4"/>
    <w:rsid w:val="00E40862"/>
    <w:rsid w:val="00E43AB9"/>
    <w:rsid w:val="00E456B5"/>
    <w:rsid w:val="00E47B4C"/>
    <w:rsid w:val="00E54B85"/>
    <w:rsid w:val="00E54EC6"/>
    <w:rsid w:val="00E6368A"/>
    <w:rsid w:val="00E655AD"/>
    <w:rsid w:val="00E73ED3"/>
    <w:rsid w:val="00E85AA0"/>
    <w:rsid w:val="00E86677"/>
    <w:rsid w:val="00E867DE"/>
    <w:rsid w:val="00E87618"/>
    <w:rsid w:val="00E908FD"/>
    <w:rsid w:val="00E90DCD"/>
    <w:rsid w:val="00E96877"/>
    <w:rsid w:val="00EA0570"/>
    <w:rsid w:val="00EA1DEA"/>
    <w:rsid w:val="00EA6A0D"/>
    <w:rsid w:val="00EB0A26"/>
    <w:rsid w:val="00EB13B0"/>
    <w:rsid w:val="00EB4F5C"/>
    <w:rsid w:val="00EB6510"/>
    <w:rsid w:val="00EB69E2"/>
    <w:rsid w:val="00EB795B"/>
    <w:rsid w:val="00EC39C8"/>
    <w:rsid w:val="00EC7004"/>
    <w:rsid w:val="00ED38C2"/>
    <w:rsid w:val="00ED5C0D"/>
    <w:rsid w:val="00EE1F3F"/>
    <w:rsid w:val="00EE464E"/>
    <w:rsid w:val="00EE684F"/>
    <w:rsid w:val="00EE745C"/>
    <w:rsid w:val="00EF0F5D"/>
    <w:rsid w:val="00EF12D7"/>
    <w:rsid w:val="00EF1A9C"/>
    <w:rsid w:val="00EF3492"/>
    <w:rsid w:val="00EF625D"/>
    <w:rsid w:val="00EF6824"/>
    <w:rsid w:val="00EF6A2E"/>
    <w:rsid w:val="00EF6F70"/>
    <w:rsid w:val="00EF763C"/>
    <w:rsid w:val="00F00F6B"/>
    <w:rsid w:val="00F0250F"/>
    <w:rsid w:val="00F02D9E"/>
    <w:rsid w:val="00F06FED"/>
    <w:rsid w:val="00F0706B"/>
    <w:rsid w:val="00F0789C"/>
    <w:rsid w:val="00F102EB"/>
    <w:rsid w:val="00F1200A"/>
    <w:rsid w:val="00F13C35"/>
    <w:rsid w:val="00F1426D"/>
    <w:rsid w:val="00F161C4"/>
    <w:rsid w:val="00F1627B"/>
    <w:rsid w:val="00F167FA"/>
    <w:rsid w:val="00F179DD"/>
    <w:rsid w:val="00F24CE1"/>
    <w:rsid w:val="00F31D05"/>
    <w:rsid w:val="00F344D6"/>
    <w:rsid w:val="00F346D1"/>
    <w:rsid w:val="00F34AE8"/>
    <w:rsid w:val="00F35094"/>
    <w:rsid w:val="00F377E6"/>
    <w:rsid w:val="00F401E8"/>
    <w:rsid w:val="00F40AA8"/>
    <w:rsid w:val="00F42288"/>
    <w:rsid w:val="00F47B7D"/>
    <w:rsid w:val="00F517EA"/>
    <w:rsid w:val="00F517F9"/>
    <w:rsid w:val="00F526E8"/>
    <w:rsid w:val="00F532E1"/>
    <w:rsid w:val="00F54EF7"/>
    <w:rsid w:val="00F55DD4"/>
    <w:rsid w:val="00F57BCD"/>
    <w:rsid w:val="00F57D12"/>
    <w:rsid w:val="00F61076"/>
    <w:rsid w:val="00F644BB"/>
    <w:rsid w:val="00F64800"/>
    <w:rsid w:val="00F64E2A"/>
    <w:rsid w:val="00F64E75"/>
    <w:rsid w:val="00F663FC"/>
    <w:rsid w:val="00F739E9"/>
    <w:rsid w:val="00F75D6D"/>
    <w:rsid w:val="00F76CC3"/>
    <w:rsid w:val="00F7793F"/>
    <w:rsid w:val="00F77B3F"/>
    <w:rsid w:val="00F82DA8"/>
    <w:rsid w:val="00F8390A"/>
    <w:rsid w:val="00F859AA"/>
    <w:rsid w:val="00F94EB5"/>
    <w:rsid w:val="00F96463"/>
    <w:rsid w:val="00F96A3B"/>
    <w:rsid w:val="00FA3C46"/>
    <w:rsid w:val="00FB0935"/>
    <w:rsid w:val="00FB32B3"/>
    <w:rsid w:val="00FB5457"/>
    <w:rsid w:val="00FC177E"/>
    <w:rsid w:val="00FC22E8"/>
    <w:rsid w:val="00FD5A49"/>
    <w:rsid w:val="00FD7836"/>
    <w:rsid w:val="00FE0559"/>
    <w:rsid w:val="00FE0C1E"/>
    <w:rsid w:val="00FE208C"/>
    <w:rsid w:val="00FE2D3E"/>
    <w:rsid w:val="00FE307D"/>
    <w:rsid w:val="00FE3317"/>
    <w:rsid w:val="00FE532D"/>
    <w:rsid w:val="00FE6282"/>
    <w:rsid w:val="00FF1E02"/>
    <w:rsid w:val="00FF513F"/>
    <w:rsid w:val="00FF68C7"/>
    <w:rsid w:val="00FF7168"/>
    <w:rsid w:val="00FF733C"/>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1FA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locked="1" w:semiHidden="1" w:uiPriority="9" w:unhideWhenUsed="1"/>
    <w:lsdException w:name="heading 6" w:locked="1"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1"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182"/>
    <w:pPr>
      <w:spacing w:after="120" w:line="240" w:lineRule="auto"/>
    </w:pPr>
    <w:rPr>
      <w:rFonts w:ascii="Segoe UI" w:hAnsi="Segoe UI"/>
      <w:color w:val="000000" w:themeColor="text1"/>
      <w:sz w:val="24"/>
      <w:lang w:val="en-US"/>
    </w:rPr>
  </w:style>
  <w:style w:type="paragraph" w:styleId="Heading1">
    <w:name w:val="heading 1"/>
    <w:next w:val="Normal"/>
    <w:link w:val="Heading1Char"/>
    <w:qFormat/>
    <w:rsid w:val="00704182"/>
    <w:pPr>
      <w:keepNext/>
      <w:keepLines/>
      <w:spacing w:before="240" w:after="0" w:line="240" w:lineRule="auto"/>
      <w:outlineLvl w:val="0"/>
    </w:pPr>
    <w:rPr>
      <w:rFonts w:ascii="Segoe UI Semibold" w:eastAsiaTheme="majorEastAsia" w:hAnsi="Segoe UI Semibold" w:cstheme="majorBidi"/>
      <w:color w:val="000000" w:themeColor="text1"/>
      <w:sz w:val="64"/>
      <w:szCs w:val="36"/>
      <w:lang w:val="en-US"/>
    </w:rPr>
  </w:style>
  <w:style w:type="paragraph" w:styleId="Heading2">
    <w:name w:val="heading 2"/>
    <w:next w:val="Normal"/>
    <w:link w:val="Heading2Char"/>
    <w:qFormat/>
    <w:rsid w:val="00704182"/>
    <w:pPr>
      <w:spacing w:before="240" w:after="0" w:line="240" w:lineRule="auto"/>
      <w:outlineLvl w:val="1"/>
    </w:pPr>
    <w:rPr>
      <w:rFonts w:ascii="Segoe UI Semibold" w:eastAsiaTheme="majorEastAsia" w:hAnsi="Segoe UI Semibold" w:cstheme="majorBidi"/>
      <w:color w:val="000000" w:themeColor="text1"/>
      <w:sz w:val="52"/>
      <w:lang w:val="en-US"/>
    </w:rPr>
  </w:style>
  <w:style w:type="paragraph" w:styleId="Heading3">
    <w:name w:val="heading 3"/>
    <w:next w:val="Normal"/>
    <w:link w:val="Heading3Char"/>
    <w:qFormat/>
    <w:rsid w:val="00704182"/>
    <w:pPr>
      <w:spacing w:before="240" w:after="0" w:line="240" w:lineRule="auto"/>
      <w:outlineLvl w:val="2"/>
    </w:pPr>
    <w:rPr>
      <w:rFonts w:ascii="Segoe UI Semibold" w:eastAsiaTheme="majorEastAsia" w:hAnsi="Segoe UI Semibold" w:cstheme="majorBidi"/>
      <w:iCs/>
      <w:color w:val="000000" w:themeColor="text1"/>
      <w:sz w:val="40"/>
      <w:szCs w:val="24"/>
      <w:lang w:val="en-US"/>
    </w:rPr>
  </w:style>
  <w:style w:type="paragraph" w:styleId="Heading4">
    <w:name w:val="heading 4"/>
    <w:next w:val="Normal"/>
    <w:link w:val="Heading4Char"/>
    <w:qFormat/>
    <w:rsid w:val="00704182"/>
    <w:pPr>
      <w:keepNext/>
      <w:keepLines/>
      <w:spacing w:before="240" w:after="0" w:line="240" w:lineRule="auto"/>
      <w:outlineLvl w:val="3"/>
    </w:pPr>
    <w:rPr>
      <w:rFonts w:ascii="Segoe UI Semibold" w:eastAsiaTheme="majorEastAsia" w:hAnsi="Segoe UI Semibold" w:cstheme="majorBidi"/>
      <w:iCs/>
      <w:color w:val="000000" w:themeColor="text1"/>
      <w:sz w:val="32"/>
      <w:szCs w:val="24"/>
      <w:lang w:val="en-US"/>
    </w:rPr>
  </w:style>
  <w:style w:type="paragraph" w:styleId="Heading5">
    <w:name w:val="heading 5"/>
    <w:next w:val="Normal"/>
    <w:link w:val="Heading5Char"/>
    <w:autoRedefine/>
    <w:uiPriority w:val="9"/>
    <w:semiHidden/>
    <w:locked/>
    <w:rsid w:val="00704182"/>
    <w:pPr>
      <w:keepNext/>
      <w:keepLines/>
      <w:numPr>
        <w:numId w:val="6"/>
      </w:numPr>
      <w:spacing w:before="240" w:after="0" w:line="240" w:lineRule="auto"/>
      <w:outlineLvl w:val="4"/>
    </w:pPr>
    <w:rPr>
      <w:rFonts w:ascii="Segoe UI Semibold" w:eastAsiaTheme="majorEastAsia" w:hAnsi="Segoe UI Semibold" w:cstheme="majorBidi"/>
      <w:color w:val="000000" w:themeColor="text1"/>
      <w:sz w:val="32"/>
      <w:szCs w:val="24"/>
      <w:lang w:val="en-US"/>
    </w:rPr>
  </w:style>
  <w:style w:type="paragraph" w:styleId="Heading6">
    <w:name w:val="heading 6"/>
    <w:basedOn w:val="Normal"/>
    <w:next w:val="Normal"/>
    <w:link w:val="Heading6Char"/>
    <w:uiPriority w:val="9"/>
    <w:semiHidden/>
    <w:locked/>
    <w:rsid w:val="0070418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rsid w:val="0070418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04182"/>
  </w:style>
  <w:style w:type="character" w:customStyle="1" w:styleId="Heading1Char">
    <w:name w:val="Heading 1 Char"/>
    <w:basedOn w:val="DefaultParagraphFont"/>
    <w:link w:val="Heading1"/>
    <w:rsid w:val="00704182"/>
    <w:rPr>
      <w:rFonts w:ascii="Segoe UI Semibold" w:eastAsiaTheme="majorEastAsia" w:hAnsi="Segoe UI Semibold" w:cstheme="majorBidi"/>
      <w:color w:val="000000" w:themeColor="text1"/>
      <w:sz w:val="64"/>
      <w:szCs w:val="36"/>
      <w:lang w:val="en-US"/>
    </w:rPr>
  </w:style>
  <w:style w:type="character" w:customStyle="1" w:styleId="Heading2Char">
    <w:name w:val="Heading 2 Char"/>
    <w:basedOn w:val="DefaultParagraphFont"/>
    <w:link w:val="Heading2"/>
    <w:rsid w:val="00704182"/>
    <w:rPr>
      <w:rFonts w:ascii="Segoe UI Semibold" w:eastAsiaTheme="majorEastAsia" w:hAnsi="Segoe UI Semibold" w:cstheme="majorBidi"/>
      <w:color w:val="000000" w:themeColor="text1"/>
      <w:sz w:val="52"/>
      <w:lang w:val="en-US"/>
    </w:rPr>
  </w:style>
  <w:style w:type="character" w:customStyle="1" w:styleId="Heading3Char">
    <w:name w:val="Heading 3 Char"/>
    <w:basedOn w:val="Heading4Char"/>
    <w:link w:val="Heading3"/>
    <w:rsid w:val="00704182"/>
    <w:rPr>
      <w:rFonts w:ascii="Segoe UI Semibold" w:eastAsiaTheme="majorEastAsia" w:hAnsi="Segoe UI Semibold" w:cstheme="majorBidi"/>
      <w:iCs/>
      <w:color w:val="000000" w:themeColor="text1"/>
      <w:sz w:val="40"/>
      <w:szCs w:val="24"/>
      <w:lang w:val="en-US"/>
    </w:rPr>
  </w:style>
  <w:style w:type="character" w:customStyle="1" w:styleId="Heading4Char">
    <w:name w:val="Heading 4 Char"/>
    <w:basedOn w:val="DefaultParagraphFont"/>
    <w:link w:val="Heading4"/>
    <w:rsid w:val="00704182"/>
    <w:rPr>
      <w:rFonts w:ascii="Segoe UI Semibold" w:eastAsiaTheme="majorEastAsia" w:hAnsi="Segoe UI Semibold" w:cstheme="majorBidi"/>
      <w:iCs/>
      <w:color w:val="000000" w:themeColor="text1"/>
      <w:sz w:val="32"/>
      <w:szCs w:val="24"/>
      <w:lang w:val="en-US"/>
    </w:rPr>
  </w:style>
  <w:style w:type="character" w:customStyle="1" w:styleId="Heading5Char">
    <w:name w:val="Heading 5 Char"/>
    <w:basedOn w:val="DefaultParagraphFont"/>
    <w:link w:val="Heading5"/>
    <w:uiPriority w:val="9"/>
    <w:semiHidden/>
    <w:rsid w:val="00704182"/>
    <w:rPr>
      <w:rFonts w:ascii="Segoe UI Semibold" w:eastAsiaTheme="majorEastAsia" w:hAnsi="Segoe UI Semibold" w:cstheme="majorBidi"/>
      <w:color w:val="000000" w:themeColor="text1"/>
      <w:sz w:val="32"/>
      <w:szCs w:val="24"/>
      <w:lang w:val="en-US"/>
    </w:rPr>
  </w:style>
  <w:style w:type="character" w:customStyle="1" w:styleId="Heading6Char">
    <w:name w:val="Heading 6 Char"/>
    <w:basedOn w:val="DefaultParagraphFont"/>
    <w:link w:val="Heading6"/>
    <w:uiPriority w:val="9"/>
    <w:semiHidden/>
    <w:rsid w:val="00704182"/>
    <w:rPr>
      <w:rFonts w:asciiTheme="majorHAnsi" w:eastAsiaTheme="majorEastAsia" w:hAnsiTheme="majorHAnsi" w:cstheme="majorBidi"/>
      <w:color w:val="1F3763" w:themeColor="accent1" w:themeShade="7F"/>
      <w:sz w:val="24"/>
      <w:lang w:val="en-US"/>
    </w:rPr>
  </w:style>
  <w:style w:type="paragraph" w:customStyle="1" w:styleId="Bulletlevel3">
    <w:name w:val="Bullet level 3"/>
    <w:basedOn w:val="Normal"/>
    <w:link w:val="Bulletlevel3Char"/>
    <w:qFormat/>
    <w:locked/>
    <w:rsid w:val="00704182"/>
    <w:pPr>
      <w:numPr>
        <w:numId w:val="5"/>
      </w:numPr>
      <w:spacing w:before="120"/>
    </w:pPr>
  </w:style>
  <w:style w:type="character" w:customStyle="1" w:styleId="Bulletlevel3Char">
    <w:name w:val="Bullet level 3 Char"/>
    <w:basedOn w:val="DefaultParagraphFont"/>
    <w:link w:val="Bulletlevel3"/>
    <w:rsid w:val="00704182"/>
    <w:rPr>
      <w:rFonts w:ascii="Segoe UI" w:hAnsi="Segoe UI"/>
      <w:color w:val="000000" w:themeColor="text1"/>
      <w:sz w:val="24"/>
      <w:lang w:val="en-US"/>
    </w:rPr>
  </w:style>
  <w:style w:type="paragraph" w:customStyle="1" w:styleId="ModuleTitle">
    <w:name w:val="Module Title"/>
    <w:basedOn w:val="Normal"/>
    <w:link w:val="ModuleTitleChar"/>
    <w:autoRedefine/>
    <w:qFormat/>
    <w:rsid w:val="00704182"/>
    <w:pPr>
      <w:tabs>
        <w:tab w:val="left" w:pos="630"/>
      </w:tabs>
      <w:ind w:left="230"/>
    </w:pPr>
    <w:rPr>
      <w:rFonts w:ascii="Segoe UI Semibold" w:hAnsi="Segoe UI Semibold" w:cs="Segoe UI Semibold"/>
      <w:color w:val="FFFFFF"/>
      <w:sz w:val="32"/>
      <w:szCs w:val="32"/>
    </w:rPr>
  </w:style>
  <w:style w:type="character" w:customStyle="1" w:styleId="ModuleTitleChar">
    <w:name w:val="Module Title Char"/>
    <w:basedOn w:val="CourseTitleChar"/>
    <w:link w:val="ModuleTitle"/>
    <w:rsid w:val="00704182"/>
    <w:rPr>
      <w:rFonts w:ascii="Segoe UI Semibold" w:hAnsi="Segoe UI Semibold" w:cs="Segoe UI Semibold"/>
      <w:color w:val="FFFFFF"/>
      <w:sz w:val="32"/>
      <w:szCs w:val="32"/>
      <w:lang w:val="en-US"/>
    </w:rPr>
  </w:style>
  <w:style w:type="character" w:customStyle="1" w:styleId="CourseTitleChar">
    <w:name w:val="Course Title Char"/>
    <w:basedOn w:val="DefaultParagraphFont"/>
    <w:link w:val="CourseTitle"/>
    <w:rsid w:val="00704182"/>
    <w:rPr>
      <w:rFonts w:ascii="Segoe UI Semibold" w:hAnsi="Segoe UI Semibold" w:cs="Segoe UI Semibold"/>
      <w:color w:val="FFFFFF" w:themeColor="background1"/>
      <w:sz w:val="52"/>
      <w:szCs w:val="40"/>
      <w:lang w:val="en-US"/>
    </w:rPr>
  </w:style>
  <w:style w:type="paragraph" w:customStyle="1" w:styleId="CourseTitle">
    <w:name w:val="Course Title"/>
    <w:link w:val="CourseTitleChar"/>
    <w:autoRedefine/>
    <w:qFormat/>
    <w:rsid w:val="00704182"/>
    <w:pPr>
      <w:spacing w:after="360" w:line="216" w:lineRule="auto"/>
      <w:ind w:left="227" w:right="295"/>
      <w:contextualSpacing/>
    </w:pPr>
    <w:rPr>
      <w:rFonts w:ascii="Segoe UI Semibold" w:hAnsi="Segoe UI Semibold" w:cs="Segoe UI Semibold"/>
      <w:color w:val="FFFFFF" w:themeColor="background1"/>
      <w:sz w:val="52"/>
      <w:szCs w:val="40"/>
      <w:lang w:val="en-US"/>
    </w:rPr>
  </w:style>
  <w:style w:type="paragraph" w:customStyle="1" w:styleId="Bulletlevel2">
    <w:name w:val="Bullet level 2"/>
    <w:link w:val="Bulletlevel2Char"/>
    <w:qFormat/>
    <w:rsid w:val="00704182"/>
    <w:pPr>
      <w:numPr>
        <w:ilvl w:val="1"/>
        <w:numId w:val="4"/>
      </w:numPr>
      <w:spacing w:after="40" w:line="240" w:lineRule="auto"/>
      <w:ind w:left="720"/>
    </w:pPr>
    <w:rPr>
      <w:rFonts w:ascii="Segoe UI" w:hAnsi="Segoe UI"/>
      <w:color w:val="000000" w:themeColor="text1"/>
      <w:sz w:val="24"/>
      <w:lang w:val="en-US"/>
    </w:rPr>
  </w:style>
  <w:style w:type="character" w:customStyle="1" w:styleId="Bulletlevel2Char">
    <w:name w:val="Bullet level 2 Char"/>
    <w:basedOn w:val="DefaultParagraphFont"/>
    <w:link w:val="Bulletlevel2"/>
    <w:rsid w:val="00704182"/>
    <w:rPr>
      <w:rFonts w:ascii="Segoe UI" w:hAnsi="Segoe UI"/>
      <w:color w:val="000000" w:themeColor="text1"/>
      <w:sz w:val="24"/>
      <w:lang w:val="en-US"/>
    </w:rPr>
  </w:style>
  <w:style w:type="paragraph" w:customStyle="1" w:styleId="Prompt">
    <w:name w:val="Prompt"/>
    <w:basedOn w:val="Normal"/>
    <w:next w:val="Normal"/>
    <w:link w:val="PromptChar"/>
    <w:qFormat/>
    <w:rsid w:val="00704182"/>
    <w:pPr>
      <w:ind w:left="360"/>
    </w:pPr>
    <w:rPr>
      <w:i/>
      <w:iCs/>
    </w:rPr>
  </w:style>
  <w:style w:type="character" w:customStyle="1" w:styleId="PromptChar">
    <w:name w:val="Prompt Char"/>
    <w:basedOn w:val="DefaultParagraphFont"/>
    <w:link w:val="Prompt"/>
    <w:rsid w:val="00704182"/>
    <w:rPr>
      <w:rFonts w:ascii="Segoe UI" w:hAnsi="Segoe UI"/>
      <w:i/>
      <w:iCs/>
      <w:color w:val="000000" w:themeColor="text1"/>
      <w:sz w:val="24"/>
      <w:lang w:val="en-US"/>
    </w:rPr>
  </w:style>
  <w:style w:type="paragraph" w:customStyle="1" w:styleId="Numberedlist1">
    <w:name w:val="Numbered list 1"/>
    <w:qFormat/>
    <w:rsid w:val="00704182"/>
    <w:pPr>
      <w:numPr>
        <w:numId w:val="7"/>
      </w:numPr>
      <w:spacing w:after="120" w:line="240" w:lineRule="auto"/>
    </w:pPr>
    <w:rPr>
      <w:rFonts w:ascii="Segoe UI" w:hAnsi="Segoe UI"/>
      <w:color w:val="000000" w:themeColor="text1"/>
      <w:sz w:val="24"/>
      <w:szCs w:val="24"/>
      <w:lang w:val="en-US"/>
    </w:rPr>
  </w:style>
  <w:style w:type="paragraph" w:customStyle="1" w:styleId="Numberedlist2">
    <w:name w:val="Numbered list 2"/>
    <w:basedOn w:val="Normal"/>
    <w:link w:val="Numberedlist2Char"/>
    <w:qFormat/>
    <w:rsid w:val="00704182"/>
    <w:pPr>
      <w:numPr>
        <w:numId w:val="3"/>
      </w:numPr>
    </w:pPr>
    <w:rPr>
      <w:rFonts w:cs="Segoe UI"/>
      <w:color w:val="0D0D0D" w:themeColor="text1" w:themeTint="F2"/>
      <w:szCs w:val="20"/>
    </w:rPr>
  </w:style>
  <w:style w:type="character" w:customStyle="1" w:styleId="Numberedlist2Char">
    <w:name w:val="Numbered list 2 Char"/>
    <w:basedOn w:val="DefaultParagraphFont"/>
    <w:link w:val="Numberedlist2"/>
    <w:rsid w:val="00704182"/>
    <w:rPr>
      <w:rFonts w:ascii="Segoe UI" w:hAnsi="Segoe UI" w:cs="Segoe UI"/>
      <w:color w:val="0D0D0D" w:themeColor="text1" w:themeTint="F2"/>
      <w:sz w:val="24"/>
      <w:szCs w:val="20"/>
      <w:lang w:val="en-US"/>
    </w:rPr>
  </w:style>
  <w:style w:type="paragraph" w:customStyle="1" w:styleId="DocumentTitle">
    <w:name w:val="Document Title"/>
    <w:link w:val="DocumentTitleChar"/>
    <w:autoRedefine/>
    <w:qFormat/>
    <w:rsid w:val="00704182"/>
    <w:pPr>
      <w:spacing w:after="360" w:line="240" w:lineRule="auto"/>
      <w:ind w:left="227" w:right="295"/>
    </w:pPr>
    <w:rPr>
      <w:rFonts w:ascii="Segoe UI Semibold" w:hAnsi="Segoe UI Semibold" w:cs="Segoe UI Semibold"/>
      <w:color w:val="FFFFFF" w:themeColor="background1"/>
      <w:sz w:val="84"/>
      <w:szCs w:val="64"/>
      <w:lang w:val="en-US"/>
    </w:rPr>
  </w:style>
  <w:style w:type="character" w:customStyle="1" w:styleId="DocumentTitleChar">
    <w:name w:val="Document Title Char"/>
    <w:basedOn w:val="DefaultParagraphFont"/>
    <w:link w:val="DocumentTitle"/>
    <w:rsid w:val="00704182"/>
    <w:rPr>
      <w:rFonts w:ascii="Segoe UI Semibold" w:hAnsi="Segoe UI Semibold" w:cs="Segoe UI Semibold"/>
      <w:color w:val="FFFFFF" w:themeColor="background1"/>
      <w:sz w:val="84"/>
      <w:szCs w:val="64"/>
      <w:lang w:val="en-US"/>
    </w:rPr>
  </w:style>
  <w:style w:type="paragraph" w:customStyle="1" w:styleId="Bulletlevel1">
    <w:name w:val="Bullet level 1"/>
    <w:link w:val="Bulletlevel1Char"/>
    <w:qFormat/>
    <w:rsid w:val="00704182"/>
    <w:pPr>
      <w:numPr>
        <w:numId w:val="4"/>
      </w:numPr>
      <w:spacing w:after="40" w:line="240" w:lineRule="auto"/>
    </w:pPr>
    <w:rPr>
      <w:rFonts w:ascii="Segoe UI" w:hAnsi="Segoe UI"/>
      <w:color w:val="000000" w:themeColor="text1"/>
      <w:sz w:val="24"/>
      <w:szCs w:val="24"/>
      <w:lang w:val="en-US"/>
    </w:rPr>
  </w:style>
  <w:style w:type="character" w:customStyle="1" w:styleId="Bulletlevel1Char">
    <w:name w:val="Bullet level 1 Char"/>
    <w:basedOn w:val="DefaultParagraphFont"/>
    <w:link w:val="Bulletlevel1"/>
    <w:rsid w:val="00704182"/>
    <w:rPr>
      <w:rFonts w:ascii="Segoe UI" w:hAnsi="Segoe UI"/>
      <w:color w:val="000000" w:themeColor="text1"/>
      <w:sz w:val="24"/>
      <w:szCs w:val="24"/>
      <w:lang w:val="en-US"/>
    </w:rPr>
  </w:style>
  <w:style w:type="table" w:styleId="TableGrid">
    <w:name w:val="Table Grid"/>
    <w:basedOn w:val="TableNormal"/>
    <w:uiPriority w:val="39"/>
    <w:rsid w:val="00704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2Header">
    <w:name w:val="Table 2 Header"/>
    <w:link w:val="Table2HeaderChar"/>
    <w:autoRedefine/>
    <w:qFormat/>
    <w:rsid w:val="00704182"/>
    <w:pPr>
      <w:keepNext/>
      <w:spacing w:after="0" w:line="240" w:lineRule="auto"/>
    </w:pPr>
    <w:rPr>
      <w:rFonts w:ascii="Segoe UI Semibold" w:hAnsi="Segoe UI Semibold"/>
      <w:bCs/>
      <w:color w:val="FFFFFF" w:themeColor="background1"/>
      <w:sz w:val="24"/>
      <w:lang w:val="en-US"/>
    </w:rPr>
  </w:style>
  <w:style w:type="character" w:customStyle="1" w:styleId="Table2HeaderChar">
    <w:name w:val="Table 2 Header Char"/>
    <w:basedOn w:val="DefaultParagraphFont"/>
    <w:link w:val="Table2Header"/>
    <w:rsid w:val="00704182"/>
    <w:rPr>
      <w:rFonts w:ascii="Segoe UI Semibold" w:hAnsi="Segoe UI Semibold"/>
      <w:bCs/>
      <w:color w:val="FFFFFF" w:themeColor="background1"/>
      <w:sz w:val="24"/>
      <w:lang w:val="en-US"/>
    </w:rPr>
  </w:style>
  <w:style w:type="character" w:styleId="CommentReference">
    <w:name w:val="annotation reference"/>
    <w:basedOn w:val="DefaultParagraphFont"/>
    <w:uiPriority w:val="99"/>
    <w:semiHidden/>
    <w:unhideWhenUsed/>
    <w:rsid w:val="00704182"/>
    <w:rPr>
      <w:sz w:val="16"/>
      <w:szCs w:val="16"/>
    </w:rPr>
  </w:style>
  <w:style w:type="paragraph" w:styleId="CommentText">
    <w:name w:val="annotation text"/>
    <w:link w:val="CommentTextChar"/>
    <w:autoRedefine/>
    <w:semiHidden/>
    <w:rsid w:val="00704182"/>
    <w:pPr>
      <w:spacing w:before="120" w:after="0"/>
    </w:pPr>
    <w:rPr>
      <w:rFonts w:ascii="Segoe UI" w:hAnsi="Segoe UI" w:cs="Segoe UI"/>
      <w:color w:val="000000" w:themeColor="text1"/>
      <w:sz w:val="24"/>
      <w:szCs w:val="24"/>
      <w:lang w:val="en-US"/>
    </w:rPr>
  </w:style>
  <w:style w:type="character" w:customStyle="1" w:styleId="CommentTextChar">
    <w:name w:val="Comment Text Char"/>
    <w:basedOn w:val="DefaultParagraphFont"/>
    <w:link w:val="CommentText"/>
    <w:semiHidden/>
    <w:rsid w:val="00704182"/>
    <w:rPr>
      <w:rFonts w:ascii="Segoe UI" w:hAnsi="Segoe UI" w:cs="Segoe UI"/>
      <w:color w:val="000000" w:themeColor="text1"/>
      <w:sz w:val="24"/>
      <w:szCs w:val="24"/>
      <w:lang w:val="en-US"/>
    </w:rPr>
  </w:style>
  <w:style w:type="paragraph" w:customStyle="1" w:styleId="Readeraids">
    <w:name w:val="Reader aids"/>
    <w:next w:val="Normal"/>
    <w:qFormat/>
    <w:rsid w:val="00704182"/>
    <w:pPr>
      <w:spacing w:before="120" w:after="120" w:line="240" w:lineRule="auto"/>
    </w:pPr>
    <w:rPr>
      <w:rFonts w:ascii="Segoe UI" w:eastAsia="Times New Roman" w:hAnsi="Segoe UI" w:cs="Times New Roman"/>
      <w:b/>
      <w:color w:val="000000"/>
      <w:sz w:val="24"/>
      <w:szCs w:val="24"/>
      <w:lang w:val="en-US"/>
    </w:rPr>
  </w:style>
  <w:style w:type="paragraph" w:styleId="BalloonText">
    <w:name w:val="Balloon Text"/>
    <w:basedOn w:val="Normal"/>
    <w:link w:val="BalloonTextChar"/>
    <w:uiPriority w:val="99"/>
    <w:semiHidden/>
    <w:unhideWhenUsed/>
    <w:locked/>
    <w:rsid w:val="00704182"/>
    <w:pPr>
      <w:spacing w:after="0"/>
    </w:pPr>
    <w:rPr>
      <w:rFonts w:cs="Segoe UI"/>
      <w:sz w:val="18"/>
      <w:szCs w:val="18"/>
    </w:rPr>
  </w:style>
  <w:style w:type="character" w:customStyle="1" w:styleId="BalloonTextChar">
    <w:name w:val="Balloon Text Char"/>
    <w:basedOn w:val="DefaultParagraphFont"/>
    <w:link w:val="BalloonText"/>
    <w:uiPriority w:val="99"/>
    <w:semiHidden/>
    <w:rsid w:val="00704182"/>
    <w:rPr>
      <w:rFonts w:ascii="Segoe UI" w:hAnsi="Segoe UI" w:cs="Segoe UI"/>
      <w:color w:val="000000" w:themeColor="text1"/>
      <w:sz w:val="18"/>
      <w:szCs w:val="18"/>
      <w:lang w:val="en-US"/>
    </w:rPr>
  </w:style>
  <w:style w:type="character" w:styleId="PlaceholderText">
    <w:name w:val="Placeholder Text"/>
    <w:basedOn w:val="DefaultParagraphFont"/>
    <w:uiPriority w:val="99"/>
    <w:semiHidden/>
    <w:rsid w:val="00704182"/>
    <w:rPr>
      <w:color w:val="808080"/>
    </w:rPr>
  </w:style>
  <w:style w:type="paragraph" w:customStyle="1" w:styleId="TableContent">
    <w:name w:val="Table Content"/>
    <w:link w:val="TableContentChar"/>
    <w:rsid w:val="00704182"/>
    <w:pPr>
      <w:spacing w:after="0"/>
    </w:pPr>
    <w:rPr>
      <w:rFonts w:ascii="Segoe UI" w:hAnsi="Segoe UI" w:cs="Segoe UI"/>
      <w:color w:val="000000" w:themeColor="text1"/>
      <w:sz w:val="24"/>
      <w:szCs w:val="18"/>
      <w:lang w:val="en-US"/>
    </w:rPr>
  </w:style>
  <w:style w:type="character" w:customStyle="1" w:styleId="TableContentChar">
    <w:name w:val="Table Content Char"/>
    <w:basedOn w:val="DefaultParagraphFont"/>
    <w:link w:val="TableContent"/>
    <w:rsid w:val="00704182"/>
    <w:rPr>
      <w:rFonts w:ascii="Segoe UI" w:hAnsi="Segoe UI" w:cs="Segoe UI"/>
      <w:color w:val="000000" w:themeColor="text1"/>
      <w:sz w:val="24"/>
      <w:szCs w:val="18"/>
      <w:lang w:val="en-US"/>
    </w:rPr>
  </w:style>
  <w:style w:type="paragraph" w:styleId="TOC1">
    <w:name w:val="toc 1"/>
    <w:basedOn w:val="Normal"/>
    <w:next w:val="Normal"/>
    <w:uiPriority w:val="39"/>
    <w:rsid w:val="00704182"/>
    <w:pPr>
      <w:tabs>
        <w:tab w:val="right" w:leader="dot" w:pos="4316"/>
      </w:tabs>
      <w:spacing w:after="100"/>
    </w:pPr>
    <w:rPr>
      <w:noProof/>
    </w:rPr>
  </w:style>
  <w:style w:type="paragraph" w:styleId="TOC3">
    <w:name w:val="toc 3"/>
    <w:basedOn w:val="Normal"/>
    <w:next w:val="Normal"/>
    <w:uiPriority w:val="39"/>
    <w:rsid w:val="00704182"/>
    <w:pPr>
      <w:tabs>
        <w:tab w:val="right" w:leader="dot" w:pos="4316"/>
      </w:tabs>
      <w:spacing w:after="100"/>
      <w:ind w:left="480"/>
    </w:pPr>
    <w:rPr>
      <w:noProof/>
    </w:rPr>
  </w:style>
  <w:style w:type="paragraph" w:styleId="TOC2">
    <w:name w:val="toc 2"/>
    <w:basedOn w:val="Normal"/>
    <w:next w:val="Normal"/>
    <w:uiPriority w:val="39"/>
    <w:rsid w:val="00704182"/>
    <w:pPr>
      <w:tabs>
        <w:tab w:val="right" w:leader="dot" w:pos="4316"/>
      </w:tabs>
      <w:spacing w:after="100"/>
      <w:ind w:left="240"/>
    </w:pPr>
    <w:rPr>
      <w:rFonts w:cs="Segoe UI Semibold"/>
      <w:noProof/>
    </w:rPr>
  </w:style>
  <w:style w:type="character" w:styleId="Hyperlink">
    <w:name w:val="Hyperlink"/>
    <w:basedOn w:val="DefaultParagraphFont"/>
    <w:uiPriority w:val="99"/>
    <w:rsid w:val="00704182"/>
    <w:rPr>
      <w:color w:val="0563C1" w:themeColor="hyperlink"/>
      <w:u w:val="single"/>
    </w:rPr>
  </w:style>
  <w:style w:type="character" w:styleId="UnresolvedMention">
    <w:name w:val="Unresolved Mention"/>
    <w:basedOn w:val="DefaultParagraphFont"/>
    <w:uiPriority w:val="99"/>
    <w:semiHidden/>
    <w:unhideWhenUsed/>
    <w:rsid w:val="0070418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04182"/>
    <w:pPr>
      <w:spacing w:before="0" w:after="120"/>
    </w:pPr>
    <w:rPr>
      <w:b/>
      <w:bCs/>
    </w:rPr>
  </w:style>
  <w:style w:type="character" w:customStyle="1" w:styleId="CommentSubjectChar">
    <w:name w:val="Comment Subject Char"/>
    <w:basedOn w:val="CommentTextChar"/>
    <w:link w:val="CommentSubject"/>
    <w:uiPriority w:val="99"/>
    <w:semiHidden/>
    <w:rsid w:val="00704182"/>
    <w:rPr>
      <w:rFonts w:ascii="Segoe UI" w:hAnsi="Segoe UI" w:cs="Segoe UI"/>
      <w:b/>
      <w:bCs/>
      <w:color w:val="000000" w:themeColor="text1"/>
      <w:sz w:val="24"/>
      <w:szCs w:val="24"/>
      <w:lang w:val="en-US"/>
    </w:rPr>
  </w:style>
  <w:style w:type="paragraph" w:customStyle="1" w:styleId="Authornoteintable">
    <w:name w:val="Author note in table"/>
    <w:link w:val="AuthornoteintableChar"/>
    <w:autoRedefine/>
    <w:semiHidden/>
    <w:qFormat/>
    <w:rsid w:val="00704182"/>
    <w:pPr>
      <w:numPr>
        <w:numId w:val="2"/>
      </w:numPr>
      <w:spacing w:after="40"/>
      <w:ind w:left="450"/>
    </w:pPr>
    <w:rPr>
      <w:rFonts w:ascii="Segoe UI" w:hAnsi="Segoe UI"/>
      <w:color w:val="C45911" w:themeColor="accent2" w:themeShade="BF"/>
      <w:sz w:val="24"/>
      <w:szCs w:val="24"/>
      <w:lang w:val="en-US"/>
    </w:rPr>
  </w:style>
  <w:style w:type="character" w:customStyle="1" w:styleId="AuthornoteintableChar">
    <w:name w:val="Author note in table Char"/>
    <w:basedOn w:val="DefaultParagraphFont"/>
    <w:link w:val="Authornoteintable"/>
    <w:semiHidden/>
    <w:rsid w:val="00704182"/>
    <w:rPr>
      <w:rFonts w:ascii="Segoe UI" w:hAnsi="Segoe UI"/>
      <w:color w:val="C45911" w:themeColor="accent2" w:themeShade="BF"/>
      <w:sz w:val="24"/>
      <w:szCs w:val="24"/>
      <w:lang w:val="en-US"/>
    </w:rPr>
  </w:style>
  <w:style w:type="paragraph" w:customStyle="1" w:styleId="TableRowHeader">
    <w:name w:val="Table Row Header"/>
    <w:rsid w:val="00704182"/>
    <w:pPr>
      <w:spacing w:after="0" w:line="240" w:lineRule="auto"/>
    </w:pPr>
    <w:rPr>
      <w:rFonts w:ascii="Segoe UI Semibold" w:eastAsiaTheme="majorEastAsia" w:hAnsi="Segoe UI Semibold" w:cstheme="majorBidi"/>
      <w:b/>
      <w:iCs/>
      <w:color w:val="000000" w:themeColor="text1"/>
      <w:sz w:val="24"/>
      <w:szCs w:val="24"/>
      <w:lang w:val="en-US"/>
    </w:rPr>
  </w:style>
  <w:style w:type="paragraph" w:styleId="Revision">
    <w:name w:val="Revision"/>
    <w:hidden/>
    <w:uiPriority w:val="99"/>
    <w:semiHidden/>
    <w:rsid w:val="00704182"/>
    <w:pPr>
      <w:spacing w:after="0" w:line="240" w:lineRule="auto"/>
    </w:pPr>
    <w:rPr>
      <w:rFonts w:ascii="Segoe UI" w:hAnsi="Segoe UI"/>
      <w:color w:val="000000" w:themeColor="text1"/>
      <w:sz w:val="24"/>
      <w:lang w:val="en-US"/>
    </w:rPr>
  </w:style>
  <w:style w:type="paragraph" w:styleId="TOCHeading">
    <w:name w:val="TOC Heading"/>
    <w:basedOn w:val="Heading1"/>
    <w:next w:val="Normal"/>
    <w:qFormat/>
    <w:rsid w:val="00704182"/>
  </w:style>
  <w:style w:type="paragraph" w:styleId="Caption">
    <w:name w:val="caption"/>
    <w:basedOn w:val="Normal"/>
    <w:next w:val="Normal"/>
    <w:autoRedefine/>
    <w:qFormat/>
    <w:rsid w:val="00704182"/>
    <w:pPr>
      <w:spacing w:before="120" w:after="200"/>
    </w:pPr>
    <w:rPr>
      <w:i/>
      <w:iCs/>
      <w:color w:val="auto"/>
      <w:szCs w:val="18"/>
    </w:rPr>
  </w:style>
  <w:style w:type="paragraph" w:customStyle="1" w:styleId="Tablelistbullet1">
    <w:name w:val="Table list bullet 1"/>
    <w:basedOn w:val="Bulletlevel1"/>
    <w:qFormat/>
    <w:rsid w:val="00704182"/>
  </w:style>
  <w:style w:type="paragraph" w:customStyle="1" w:styleId="Tablelistbullet2">
    <w:name w:val="Table list bullet 2"/>
    <w:basedOn w:val="Bulletlevel2"/>
    <w:qFormat/>
    <w:rsid w:val="00704182"/>
  </w:style>
  <w:style w:type="character" w:customStyle="1" w:styleId="Inlinebold">
    <w:name w:val="Inline bold"/>
    <w:basedOn w:val="DefaultParagraphFont"/>
    <w:uiPriority w:val="1"/>
    <w:qFormat/>
    <w:rsid w:val="00704182"/>
    <w:rPr>
      <w:b/>
    </w:rPr>
  </w:style>
  <w:style w:type="paragraph" w:styleId="NormalWeb">
    <w:name w:val="Normal (Web)"/>
    <w:basedOn w:val="Normal"/>
    <w:uiPriority w:val="99"/>
    <w:semiHidden/>
    <w:unhideWhenUsed/>
    <w:rsid w:val="00537611"/>
    <w:pPr>
      <w:spacing w:before="100" w:beforeAutospacing="1" w:after="100" w:afterAutospacing="1"/>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822712"/>
    <w:rPr>
      <w:color w:val="954F72" w:themeColor="followedHyperlink"/>
      <w:u w:val="single"/>
    </w:rPr>
  </w:style>
  <w:style w:type="paragraph" w:styleId="TOC4">
    <w:name w:val="toc 4"/>
    <w:basedOn w:val="Normal"/>
    <w:next w:val="Normal"/>
    <w:autoRedefine/>
    <w:uiPriority w:val="39"/>
    <w:unhideWhenUsed/>
    <w:rsid w:val="00662013"/>
    <w:pPr>
      <w:spacing w:after="100" w:line="259" w:lineRule="auto"/>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662013"/>
    <w:pPr>
      <w:spacing w:after="100" w:line="259" w:lineRule="auto"/>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662013"/>
    <w:pPr>
      <w:spacing w:after="100" w:line="259" w:lineRule="auto"/>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662013"/>
    <w:pPr>
      <w:spacing w:after="100" w:line="259" w:lineRule="auto"/>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662013"/>
    <w:pPr>
      <w:spacing w:after="100" w:line="259" w:lineRule="auto"/>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662013"/>
    <w:pPr>
      <w:spacing w:after="100" w:line="259" w:lineRule="auto"/>
      <w:ind w:left="1760"/>
    </w:pPr>
    <w:rPr>
      <w:rFonts w:asciiTheme="minorHAnsi" w:eastAsiaTheme="minorEastAsia" w:hAnsiTheme="minorHAnsi"/>
      <w:color w:val="auto"/>
      <w:sz w:val="22"/>
    </w:rPr>
  </w:style>
  <w:style w:type="paragraph" w:styleId="Header">
    <w:name w:val="header"/>
    <w:basedOn w:val="Normal"/>
    <w:link w:val="HeaderChar"/>
    <w:rsid w:val="00704182"/>
    <w:pPr>
      <w:tabs>
        <w:tab w:val="center" w:pos="4680"/>
        <w:tab w:val="right" w:pos="9360"/>
      </w:tabs>
      <w:spacing w:after="0"/>
    </w:pPr>
  </w:style>
  <w:style w:type="character" w:customStyle="1" w:styleId="HeaderChar">
    <w:name w:val="Header Char"/>
    <w:basedOn w:val="DefaultParagraphFont"/>
    <w:link w:val="Header"/>
    <w:rsid w:val="00704182"/>
    <w:rPr>
      <w:rFonts w:ascii="Segoe UI" w:hAnsi="Segoe UI"/>
      <w:color w:val="000000" w:themeColor="text1"/>
      <w:sz w:val="24"/>
      <w:lang w:val="en-US"/>
    </w:rPr>
  </w:style>
  <w:style w:type="paragraph" w:styleId="Footer">
    <w:name w:val="footer"/>
    <w:basedOn w:val="Normal"/>
    <w:link w:val="FooterChar"/>
    <w:rsid w:val="00704182"/>
    <w:pPr>
      <w:tabs>
        <w:tab w:val="center" w:pos="4680"/>
        <w:tab w:val="right" w:pos="9360"/>
      </w:tabs>
      <w:spacing w:after="0"/>
    </w:pPr>
  </w:style>
  <w:style w:type="character" w:customStyle="1" w:styleId="FooterChar">
    <w:name w:val="Footer Char"/>
    <w:basedOn w:val="DefaultParagraphFont"/>
    <w:link w:val="Footer"/>
    <w:rsid w:val="00704182"/>
    <w:rPr>
      <w:rFonts w:ascii="Segoe UI" w:hAnsi="Segoe UI"/>
      <w:color w:val="000000" w:themeColor="text1"/>
      <w:sz w:val="24"/>
      <w:lang w:val="en-US"/>
    </w:rPr>
  </w:style>
  <w:style w:type="paragraph" w:customStyle="1" w:styleId="NumberedList20">
    <w:name w:val="Numbered List 2"/>
    <w:link w:val="NumberedList2Char0"/>
    <w:autoRedefine/>
    <w:rsid w:val="00704182"/>
    <w:pPr>
      <w:spacing w:line="240" w:lineRule="auto"/>
    </w:pPr>
    <w:rPr>
      <w:rFonts w:ascii="Segoe" w:hAnsi="Segoe" w:cs="Segoe UI"/>
      <w:color w:val="0D0D0D" w:themeColor="text1" w:themeTint="F2"/>
      <w:sz w:val="24"/>
      <w:szCs w:val="20"/>
      <w:lang w:val="en-US"/>
    </w:rPr>
  </w:style>
  <w:style w:type="character" w:customStyle="1" w:styleId="NumberedList2Char0">
    <w:name w:val="Numbered List 2 Char"/>
    <w:basedOn w:val="DefaultParagraphFont"/>
    <w:link w:val="NumberedList20"/>
    <w:rsid w:val="00704182"/>
    <w:rPr>
      <w:rFonts w:ascii="Segoe" w:hAnsi="Segoe" w:cs="Segoe UI"/>
      <w:color w:val="0D0D0D" w:themeColor="text1" w:themeTint="F2"/>
      <w:sz w:val="24"/>
      <w:szCs w:val="20"/>
      <w:lang w:val="en-US"/>
    </w:rPr>
  </w:style>
  <w:style w:type="paragraph" w:customStyle="1" w:styleId="GuidancetoSME">
    <w:name w:val="Guidance to SME"/>
    <w:autoRedefine/>
    <w:rsid w:val="00704182"/>
    <w:pPr>
      <w:numPr>
        <w:numId w:val="99"/>
      </w:numPr>
      <w:spacing w:after="40" w:line="240" w:lineRule="auto"/>
    </w:pPr>
    <w:rPr>
      <w:rFonts w:ascii="Segoe UI" w:hAnsi="Segoe UI"/>
      <w:color w:val="C45911"/>
      <w:sz w:val="24"/>
      <w:szCs w:val="24"/>
      <w:lang w:val="en-US"/>
    </w:rPr>
  </w:style>
  <w:style w:type="paragraph" w:customStyle="1" w:styleId="GuidancetoSMEsecondlevel">
    <w:name w:val="Guidance to SME second level"/>
    <w:autoRedefine/>
    <w:rsid w:val="00704182"/>
    <w:pPr>
      <w:numPr>
        <w:numId w:val="96"/>
      </w:numPr>
      <w:spacing w:after="40" w:line="240" w:lineRule="auto"/>
      <w:ind w:left="1152"/>
    </w:pPr>
    <w:rPr>
      <w:rFonts w:ascii="Segoe" w:hAnsi="Segoe"/>
      <w:color w:val="C45911"/>
      <w:sz w:val="24"/>
      <w:szCs w:val="24"/>
      <w:lang w:val="en-US"/>
    </w:rPr>
  </w:style>
  <w:style w:type="character" w:customStyle="1" w:styleId="Inlineitalic">
    <w:name w:val="Inline italic"/>
    <w:basedOn w:val="DefaultParagraphFont"/>
    <w:uiPriority w:val="1"/>
    <w:qFormat/>
    <w:rsid w:val="00704182"/>
    <w:rPr>
      <w:i/>
    </w:rPr>
  </w:style>
  <w:style w:type="paragraph" w:styleId="ListParagraph">
    <w:name w:val="List Paragraph"/>
    <w:basedOn w:val="Normal"/>
    <w:autoRedefine/>
    <w:uiPriority w:val="34"/>
    <w:qFormat/>
    <w:rsid w:val="00704182"/>
    <w:pPr>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2849">
      <w:bodyDiv w:val="1"/>
      <w:marLeft w:val="0"/>
      <w:marRight w:val="0"/>
      <w:marTop w:val="0"/>
      <w:marBottom w:val="0"/>
      <w:divBdr>
        <w:top w:val="none" w:sz="0" w:space="0" w:color="auto"/>
        <w:left w:val="none" w:sz="0" w:space="0" w:color="auto"/>
        <w:bottom w:val="none" w:sz="0" w:space="0" w:color="auto"/>
        <w:right w:val="none" w:sz="0" w:space="0" w:color="auto"/>
      </w:divBdr>
    </w:div>
    <w:div w:id="238485976">
      <w:bodyDiv w:val="1"/>
      <w:marLeft w:val="0"/>
      <w:marRight w:val="0"/>
      <w:marTop w:val="0"/>
      <w:marBottom w:val="0"/>
      <w:divBdr>
        <w:top w:val="none" w:sz="0" w:space="0" w:color="auto"/>
        <w:left w:val="none" w:sz="0" w:space="0" w:color="auto"/>
        <w:bottom w:val="none" w:sz="0" w:space="0" w:color="auto"/>
        <w:right w:val="none" w:sz="0" w:space="0" w:color="auto"/>
      </w:divBdr>
      <w:divsChild>
        <w:div w:id="565997986">
          <w:marLeft w:val="0"/>
          <w:marRight w:val="0"/>
          <w:marTop w:val="0"/>
          <w:marBottom w:val="0"/>
          <w:divBdr>
            <w:top w:val="none" w:sz="0" w:space="0" w:color="auto"/>
            <w:left w:val="none" w:sz="0" w:space="0" w:color="auto"/>
            <w:bottom w:val="none" w:sz="0" w:space="0" w:color="auto"/>
            <w:right w:val="none" w:sz="0" w:space="0" w:color="auto"/>
          </w:divBdr>
        </w:div>
      </w:divsChild>
    </w:div>
    <w:div w:id="380254659">
      <w:bodyDiv w:val="1"/>
      <w:marLeft w:val="0"/>
      <w:marRight w:val="0"/>
      <w:marTop w:val="0"/>
      <w:marBottom w:val="0"/>
      <w:divBdr>
        <w:top w:val="none" w:sz="0" w:space="0" w:color="auto"/>
        <w:left w:val="none" w:sz="0" w:space="0" w:color="auto"/>
        <w:bottom w:val="none" w:sz="0" w:space="0" w:color="auto"/>
        <w:right w:val="none" w:sz="0" w:space="0" w:color="auto"/>
      </w:divBdr>
      <w:divsChild>
        <w:div w:id="275254247">
          <w:marLeft w:val="0"/>
          <w:marRight w:val="0"/>
          <w:marTop w:val="0"/>
          <w:marBottom w:val="0"/>
          <w:divBdr>
            <w:top w:val="none" w:sz="0" w:space="0" w:color="auto"/>
            <w:left w:val="none" w:sz="0" w:space="0" w:color="auto"/>
            <w:bottom w:val="none" w:sz="0" w:space="0" w:color="auto"/>
            <w:right w:val="none" w:sz="0" w:space="0" w:color="auto"/>
          </w:divBdr>
        </w:div>
      </w:divsChild>
    </w:div>
    <w:div w:id="781801376">
      <w:bodyDiv w:val="1"/>
      <w:marLeft w:val="0"/>
      <w:marRight w:val="0"/>
      <w:marTop w:val="0"/>
      <w:marBottom w:val="0"/>
      <w:divBdr>
        <w:top w:val="none" w:sz="0" w:space="0" w:color="auto"/>
        <w:left w:val="none" w:sz="0" w:space="0" w:color="auto"/>
        <w:bottom w:val="none" w:sz="0" w:space="0" w:color="auto"/>
        <w:right w:val="none" w:sz="0" w:space="0" w:color="auto"/>
      </w:divBdr>
    </w:div>
    <w:div w:id="1600219661">
      <w:bodyDiv w:val="1"/>
      <w:marLeft w:val="0"/>
      <w:marRight w:val="0"/>
      <w:marTop w:val="0"/>
      <w:marBottom w:val="0"/>
      <w:divBdr>
        <w:top w:val="none" w:sz="0" w:space="0" w:color="auto"/>
        <w:left w:val="none" w:sz="0" w:space="0" w:color="auto"/>
        <w:bottom w:val="none" w:sz="0" w:space="0" w:color="auto"/>
        <w:right w:val="none" w:sz="0" w:space="0" w:color="auto"/>
      </w:divBdr>
      <w:divsChild>
        <w:div w:id="978193081">
          <w:marLeft w:val="0"/>
          <w:marRight w:val="0"/>
          <w:marTop w:val="0"/>
          <w:marBottom w:val="0"/>
          <w:divBdr>
            <w:top w:val="none" w:sz="0" w:space="0" w:color="auto"/>
            <w:left w:val="none" w:sz="0" w:space="0" w:color="auto"/>
            <w:bottom w:val="none" w:sz="0" w:space="0" w:color="auto"/>
            <w:right w:val="none" w:sz="0" w:space="0" w:color="auto"/>
          </w:divBdr>
        </w:div>
      </w:divsChild>
    </w:div>
    <w:div w:id="1676615715">
      <w:bodyDiv w:val="1"/>
      <w:marLeft w:val="0"/>
      <w:marRight w:val="0"/>
      <w:marTop w:val="0"/>
      <w:marBottom w:val="0"/>
      <w:divBdr>
        <w:top w:val="none" w:sz="0" w:space="0" w:color="auto"/>
        <w:left w:val="none" w:sz="0" w:space="0" w:color="auto"/>
        <w:bottom w:val="none" w:sz="0" w:space="0" w:color="auto"/>
        <w:right w:val="none" w:sz="0" w:space="0" w:color="auto"/>
      </w:divBdr>
      <w:divsChild>
        <w:div w:id="2043746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svg"/><Relationship Id="rId34" Type="http://schemas.openxmlformats.org/officeDocument/2006/relationships/hyperlink" Target="https://aka.ms/video-data-visualization" TargetMode="External"/><Relationship Id="rId42" Type="http://schemas.openxmlformats.org/officeDocument/2006/relationships/image" Target="media/image29.png"/><Relationship Id="rId47" Type="http://schemas.openxmlformats.org/officeDocument/2006/relationships/image" Target="media/image30.png"/><Relationship Id="rId50" Type="http://schemas.openxmlformats.org/officeDocument/2006/relationships/hyperlink" Target="https://aka.ms/add-alternative-text-to-a-shape-picture-chart-smartart-graphic-or-other-object" TargetMode="External"/><Relationship Id="rId55" Type="http://schemas.openxmlformats.org/officeDocument/2006/relationships/hyperlink" Target="https://aka.ms/everything-you-need-to-know-to-write-effective-alt-text" TargetMode="External"/><Relationship Id="rId63" Type="http://schemas.openxmlformats.org/officeDocument/2006/relationships/image" Target="media/image41.png"/><Relationship Id="rId68" Type="http://schemas.openxmlformats.org/officeDocument/2006/relationships/image" Target="media/image45.png"/><Relationship Id="rId76" Type="http://schemas.openxmlformats.org/officeDocument/2006/relationships/hyperlink" Target="https://aka.ms/Change-the-layout-or-style-of-a-chart" TargetMode="External"/><Relationship Id="rId84" Type="http://schemas.openxmlformats.org/officeDocument/2006/relationships/hyperlink" Target="https://aka.ms/analyze-trends-in-data-using-sparklines" TargetMode="External"/><Relationship Id="rId89"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aka.ms/Analyze_your_data_quickl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6.svg"/><Relationship Id="rId32" Type="http://schemas.openxmlformats.org/officeDocument/2006/relationships/image" Target="media/image23.png"/><Relationship Id="rId37" Type="http://schemas.openxmlformats.org/officeDocument/2006/relationships/hyperlink" Target="https://aka.ms/Video-Create-more-accessible-charts-in-Excel" TargetMode="External"/><Relationship Id="rId40" Type="http://schemas.openxmlformats.org/officeDocument/2006/relationships/hyperlink" Target="https://aka.ms/Create-a-chart-with-recommended-charts" TargetMode="External"/><Relationship Id="rId45" Type="http://schemas.openxmlformats.org/officeDocument/2006/relationships/hyperlink" Target="https://aka.ms/select-data-for-a-chart" TargetMode="External"/><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image" Target="media/image44.png"/><Relationship Id="rId74" Type="http://schemas.openxmlformats.org/officeDocument/2006/relationships/image" Target="media/image49.svg"/><Relationship Id="rId79" Type="http://schemas.openxmlformats.org/officeDocument/2006/relationships/image" Target="media/image53.png"/><Relationship Id="rId87"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6.png"/><Relationship Id="rId90" Type="http://schemas.openxmlformats.org/officeDocument/2006/relationships/image" Target="media/image62.png"/><Relationship Id="rId95"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aka.ms/Apply-conditional-formatting-in-Excel" TargetMode="External"/><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aka.ms/add-a-pie-chart" TargetMode="External"/><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image" Target="media/image42.svg"/><Relationship Id="rId69" Type="http://schemas.openxmlformats.org/officeDocument/2006/relationships/hyperlink" Target="https://aka.ms/Add-or-remove-titles-in-a-chart" TargetMode="External"/><Relationship Id="rId77" Type="http://schemas.openxmlformats.org/officeDocument/2006/relationships/image" Target="media/image51.png"/><Relationship Id="rId8" Type="http://schemas.openxmlformats.org/officeDocument/2006/relationships/image" Target="media/image2.jpg"/><Relationship Id="rId51" Type="http://schemas.openxmlformats.org/officeDocument/2006/relationships/image" Target="media/image33.png"/><Relationship Id="rId72" Type="http://schemas.openxmlformats.org/officeDocument/2006/relationships/hyperlink" Target="https://aka.ms/Format-elements-of-a-chart" TargetMode="External"/><Relationship Id="rId80" Type="http://schemas.openxmlformats.org/officeDocument/2006/relationships/image" Target="media/image54.png"/><Relationship Id="rId85" Type="http://schemas.openxmlformats.org/officeDocument/2006/relationships/hyperlink" Target="https://aka.ms/Use_spark_lines_to_show_data_trends" TargetMode="External"/><Relationship Id="rId93"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ka.ms/Conditional_formatting" TargetMode="External"/><Relationship Id="rId33" Type="http://schemas.openxmlformats.org/officeDocument/2006/relationships/hyperlink" Target="https://aka.ms/Remove-conditional-formatting" TargetMode="External"/><Relationship Id="rId38" Type="http://schemas.openxmlformats.org/officeDocument/2006/relationships/image" Target="media/image26.png"/><Relationship Id="rId46" Type="http://schemas.openxmlformats.org/officeDocument/2006/relationships/hyperlink" Target="https://aka.ms/Create-a-chart-from-start-to-finish" TargetMode="External"/><Relationship Id="rId59" Type="http://schemas.openxmlformats.org/officeDocument/2006/relationships/image" Target="media/image39.png"/><Relationship Id="rId67" Type="http://schemas.openxmlformats.org/officeDocument/2006/relationships/hyperlink" Target="https://aka.ms/Add-a-legend-to-a-chart"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aka.ms/Move-or-resize-a-chart" TargetMode="External"/><Relationship Id="rId62" Type="http://schemas.openxmlformats.org/officeDocument/2006/relationships/hyperlink" Target="https://aka.ms/change-how-rows-and-columns-of-data-are-plotted-in-a-chart" TargetMode="External"/><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image" Target="media/image57.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sv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22.svg"/><Relationship Id="rId44" Type="http://schemas.openxmlformats.org/officeDocument/2006/relationships/hyperlink" Target="https://aka.ms/available-chart-types-in-office" TargetMode="External"/><Relationship Id="rId52" Type="http://schemas.openxmlformats.org/officeDocument/2006/relationships/image" Target="media/image34.svg"/><Relationship Id="rId60" Type="http://schemas.openxmlformats.org/officeDocument/2006/relationships/hyperlink" Target="https://aka.ms/Add-a-data-series-to-your-chart" TargetMode="External"/><Relationship Id="rId65" Type="http://schemas.openxmlformats.org/officeDocument/2006/relationships/image" Target="media/image43.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5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OTSI\Templates\21C%20WWL%20PP_Word_Associate_Student_Guide_Template_Cle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6EB951C4124FC288CD40B59BFD8AEA"/>
        <w:category>
          <w:name w:val="General"/>
          <w:gallery w:val="placeholder"/>
        </w:category>
        <w:types>
          <w:type w:val="bbPlcHdr"/>
        </w:types>
        <w:behaviors>
          <w:behavior w:val="content"/>
        </w:behaviors>
        <w:guid w:val="{7CEE3998-9AE1-4928-9ACF-CA6693005298}"/>
      </w:docPartPr>
      <w:docPartBody>
        <w:p w:rsidR="008B707F" w:rsidRDefault="00D25CD0" w:rsidP="00D25CD0">
          <w:pPr>
            <w:pStyle w:val="736EB951C4124FC288CD40B59BFD8AEA4"/>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C82BA607E8C04B89B93667A167936897"/>
        <w:category>
          <w:name w:val="General"/>
          <w:gallery w:val="placeholder"/>
        </w:category>
        <w:types>
          <w:type w:val="bbPlcHdr"/>
        </w:types>
        <w:behaviors>
          <w:behavior w:val="content"/>
        </w:behaviors>
        <w:guid w:val="{9F167CD2-802F-451B-8A41-5DBD5961A1A5}"/>
      </w:docPartPr>
      <w:docPartBody>
        <w:p w:rsidR="008B707F" w:rsidRDefault="00D25CD0" w:rsidP="00D25CD0">
          <w:pPr>
            <w:pStyle w:val="C82BA607E8C04B89B93667A1679368974"/>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A042A3201C7F4650B1EC3D0CD809AB05"/>
        <w:category>
          <w:name w:val="General"/>
          <w:gallery w:val="placeholder"/>
        </w:category>
        <w:types>
          <w:type w:val="bbPlcHdr"/>
        </w:types>
        <w:behaviors>
          <w:behavior w:val="content"/>
        </w:behaviors>
        <w:guid w:val="{8F3724E0-65EB-44D2-B65B-D6AB6BF6848C}"/>
      </w:docPartPr>
      <w:docPartBody>
        <w:p w:rsidR="00430BE7" w:rsidRDefault="00D25CD0" w:rsidP="00D25CD0">
          <w:pPr>
            <w:pStyle w:val="A042A3201C7F4650B1EC3D0CD809AB053"/>
          </w:pPr>
          <w:r>
            <w:rPr>
              <w:rStyle w:val="Inlinebold"/>
            </w:rPr>
            <w:t>Select here to enter text.</w:t>
          </w:r>
        </w:p>
      </w:docPartBody>
    </w:docPart>
    <w:docPart>
      <w:docPartPr>
        <w:name w:val="3271E86E7AD84CA8830C88424B091801"/>
        <w:category>
          <w:name w:val="General"/>
          <w:gallery w:val="placeholder"/>
        </w:category>
        <w:types>
          <w:type w:val="bbPlcHdr"/>
        </w:types>
        <w:behaviors>
          <w:behavior w:val="content"/>
        </w:behaviors>
        <w:guid w:val="{1765A3BD-5AAB-437F-BCDE-47625B54FAF2}"/>
      </w:docPartPr>
      <w:docPartBody>
        <w:p w:rsidR="00430BE7" w:rsidRDefault="00D25CD0" w:rsidP="00D25CD0">
          <w:pPr>
            <w:pStyle w:val="3271E86E7AD84CA8830C88424B0918013"/>
          </w:pPr>
          <w:r>
            <w:rPr>
              <w:rStyle w:val="Inlinebold"/>
            </w:rPr>
            <w:t>Select here to enter text.</w:t>
          </w:r>
        </w:p>
      </w:docPartBody>
    </w:docPart>
    <w:docPart>
      <w:docPartPr>
        <w:name w:val="0D60319B0386437A9051634574F01C23"/>
        <w:category>
          <w:name w:val="General"/>
          <w:gallery w:val="placeholder"/>
        </w:category>
        <w:types>
          <w:type w:val="bbPlcHdr"/>
        </w:types>
        <w:behaviors>
          <w:behavior w:val="content"/>
        </w:behaviors>
        <w:guid w:val="{C92B90EE-D774-40CC-A48F-962F1858D7C1}"/>
      </w:docPartPr>
      <w:docPartBody>
        <w:p w:rsidR="00430BE7" w:rsidRDefault="00D25CD0" w:rsidP="00D25CD0">
          <w:pPr>
            <w:pStyle w:val="0D60319B0386437A9051634574F01C233"/>
          </w:pPr>
          <w:r>
            <w:rPr>
              <w:rStyle w:val="Inlinebold"/>
            </w:rPr>
            <w:t>Select here to enter text.</w:t>
          </w:r>
        </w:p>
      </w:docPartBody>
    </w:docPart>
    <w:docPart>
      <w:docPartPr>
        <w:name w:val="A43A8BEF9F9D4B0FBE6EAE2D8540EA07"/>
        <w:category>
          <w:name w:val="General"/>
          <w:gallery w:val="placeholder"/>
        </w:category>
        <w:types>
          <w:type w:val="bbPlcHdr"/>
        </w:types>
        <w:behaviors>
          <w:behavior w:val="content"/>
        </w:behaviors>
        <w:guid w:val="{3C42120F-A8CA-47A1-B358-D9BBA4C7EBA7}"/>
      </w:docPartPr>
      <w:docPartBody>
        <w:p w:rsidR="00430BE7" w:rsidRDefault="00D25CD0" w:rsidP="00D25CD0">
          <w:pPr>
            <w:pStyle w:val="A43A8BEF9F9D4B0FBE6EAE2D8540EA073"/>
          </w:pPr>
          <w:r>
            <w:rPr>
              <w:rStyle w:val="Inlinebold"/>
            </w:rPr>
            <w:t>Select here to enter text.</w:t>
          </w:r>
        </w:p>
      </w:docPartBody>
    </w:docPart>
    <w:docPart>
      <w:docPartPr>
        <w:name w:val="E1B7E883514B4E538D22381823D2BAAB"/>
        <w:category>
          <w:name w:val="General"/>
          <w:gallery w:val="placeholder"/>
        </w:category>
        <w:types>
          <w:type w:val="bbPlcHdr"/>
        </w:types>
        <w:behaviors>
          <w:behavior w:val="content"/>
        </w:behaviors>
        <w:guid w:val="{DC8BB917-70D0-4051-9228-5C42F26ECA5F}"/>
      </w:docPartPr>
      <w:docPartBody>
        <w:p w:rsidR="00430BE7" w:rsidRDefault="00D25CD0" w:rsidP="00D25CD0">
          <w:pPr>
            <w:pStyle w:val="E1B7E883514B4E538D22381823D2BAAB3"/>
          </w:pPr>
          <w:r>
            <w:rPr>
              <w:rStyle w:val="Inlinebold"/>
            </w:rPr>
            <w:t>Select here to enter text.</w:t>
          </w:r>
        </w:p>
      </w:docPartBody>
    </w:docPart>
    <w:docPart>
      <w:docPartPr>
        <w:name w:val="18A331E560AD4469B62A27453F020FBA"/>
        <w:category>
          <w:name w:val="General"/>
          <w:gallery w:val="placeholder"/>
        </w:category>
        <w:types>
          <w:type w:val="bbPlcHdr"/>
        </w:types>
        <w:behaviors>
          <w:behavior w:val="content"/>
        </w:behaviors>
        <w:guid w:val="{7F20FF16-9AC4-457D-9381-D6C8AE753FED}"/>
      </w:docPartPr>
      <w:docPartBody>
        <w:p w:rsidR="00430BE7" w:rsidRDefault="00D25CD0" w:rsidP="00D25CD0">
          <w:pPr>
            <w:pStyle w:val="18A331E560AD4469B62A27453F020FBA3"/>
          </w:pPr>
          <w:r>
            <w:rPr>
              <w:rStyle w:val="Inlinebold"/>
            </w:rPr>
            <w:t>Select here to enter text.</w:t>
          </w:r>
        </w:p>
      </w:docPartBody>
    </w:docPart>
    <w:docPart>
      <w:docPartPr>
        <w:name w:val="31F6C59E4E024581ADB9F017573CEA3E"/>
        <w:category>
          <w:name w:val="General"/>
          <w:gallery w:val="placeholder"/>
        </w:category>
        <w:types>
          <w:type w:val="bbPlcHdr"/>
        </w:types>
        <w:behaviors>
          <w:behavior w:val="content"/>
        </w:behaviors>
        <w:guid w:val="{DDDE8247-EE16-4970-AC65-A6686C9D320A}"/>
      </w:docPartPr>
      <w:docPartBody>
        <w:p w:rsidR="00430BE7" w:rsidRDefault="00D25CD0" w:rsidP="00D25CD0">
          <w:pPr>
            <w:pStyle w:val="31F6C59E4E024581ADB9F017573CEA3E3"/>
          </w:pPr>
          <w:r>
            <w:rPr>
              <w:rStyle w:val="Inlinebold"/>
            </w:rPr>
            <w:t>Select here to enter text.</w:t>
          </w:r>
        </w:p>
      </w:docPartBody>
    </w:docPart>
    <w:docPart>
      <w:docPartPr>
        <w:name w:val="ACFDF90E4F434AE7BFB1F29ADC3129EB"/>
        <w:category>
          <w:name w:val="General"/>
          <w:gallery w:val="placeholder"/>
        </w:category>
        <w:types>
          <w:type w:val="bbPlcHdr"/>
        </w:types>
        <w:behaviors>
          <w:behavior w:val="content"/>
        </w:behaviors>
        <w:guid w:val="{93DC5AB8-7174-4432-8E69-062FF6C2EC45}"/>
      </w:docPartPr>
      <w:docPartBody>
        <w:p w:rsidR="00430BE7" w:rsidRDefault="00D25CD0" w:rsidP="00D25CD0">
          <w:pPr>
            <w:pStyle w:val="ACFDF90E4F434AE7BFB1F29ADC3129EB3"/>
          </w:pPr>
          <w:r>
            <w:rPr>
              <w:rStyle w:val="Inlinebold"/>
            </w:rPr>
            <w:t>Select here to enter text.</w:t>
          </w:r>
        </w:p>
      </w:docPartBody>
    </w:docPart>
    <w:docPart>
      <w:docPartPr>
        <w:name w:val="C56EF71B19C5475CA16A843BD06DFC2F"/>
        <w:category>
          <w:name w:val="General"/>
          <w:gallery w:val="placeholder"/>
        </w:category>
        <w:types>
          <w:type w:val="bbPlcHdr"/>
        </w:types>
        <w:behaviors>
          <w:behavior w:val="content"/>
        </w:behaviors>
        <w:guid w:val="{1482E914-142D-44FD-A1DB-4AFF8CC70E08}"/>
      </w:docPartPr>
      <w:docPartBody>
        <w:p w:rsidR="00430BE7" w:rsidRDefault="00D25CD0" w:rsidP="00D25CD0">
          <w:pPr>
            <w:pStyle w:val="C56EF71B19C5475CA16A843BD06DFC2F3"/>
          </w:pPr>
          <w:r>
            <w:rPr>
              <w:rStyle w:val="Inlinebold"/>
            </w:rPr>
            <w:t>Select here to enter text.</w:t>
          </w:r>
        </w:p>
      </w:docPartBody>
    </w:docPart>
    <w:docPart>
      <w:docPartPr>
        <w:name w:val="5E5BFC4CD7044F5EA744778B31AA0925"/>
        <w:category>
          <w:name w:val="General"/>
          <w:gallery w:val="placeholder"/>
        </w:category>
        <w:types>
          <w:type w:val="bbPlcHdr"/>
        </w:types>
        <w:behaviors>
          <w:behavior w:val="content"/>
        </w:behaviors>
        <w:guid w:val="{72BEE71A-EDD2-446C-8FA2-BC4C66988153}"/>
      </w:docPartPr>
      <w:docPartBody>
        <w:p w:rsidR="00430BE7" w:rsidRDefault="00D25CD0" w:rsidP="00D25CD0">
          <w:pPr>
            <w:pStyle w:val="5E5BFC4CD7044F5EA744778B31AA09253"/>
          </w:pPr>
          <w:r>
            <w:rPr>
              <w:rStyle w:val="Inlinebold"/>
            </w:rPr>
            <w:t>Select here to enter text.</w:t>
          </w:r>
        </w:p>
      </w:docPartBody>
    </w:docPart>
    <w:docPart>
      <w:docPartPr>
        <w:name w:val="E0A14AFC737247C2B1A1E5BC292968E7"/>
        <w:category>
          <w:name w:val="General"/>
          <w:gallery w:val="placeholder"/>
        </w:category>
        <w:types>
          <w:type w:val="bbPlcHdr"/>
        </w:types>
        <w:behaviors>
          <w:behavior w:val="content"/>
        </w:behaviors>
        <w:guid w:val="{3755E59C-C431-4685-8B83-583240C25CDD}"/>
      </w:docPartPr>
      <w:docPartBody>
        <w:p w:rsidR="00430BE7" w:rsidRDefault="00D25CD0" w:rsidP="00D25CD0">
          <w:pPr>
            <w:pStyle w:val="E0A14AFC737247C2B1A1E5BC292968E73"/>
          </w:pPr>
          <w:r>
            <w:rPr>
              <w:rStyle w:val="Inlinebold"/>
            </w:rPr>
            <w:t>Select here to enter text.</w:t>
          </w:r>
        </w:p>
      </w:docPartBody>
    </w:docPart>
    <w:docPart>
      <w:docPartPr>
        <w:name w:val="7711DA266F2F41A5B73731EAE5545A55"/>
        <w:category>
          <w:name w:val="General"/>
          <w:gallery w:val="placeholder"/>
        </w:category>
        <w:types>
          <w:type w:val="bbPlcHdr"/>
        </w:types>
        <w:behaviors>
          <w:behavior w:val="content"/>
        </w:behaviors>
        <w:guid w:val="{B2CEDEA6-EC8F-4726-B85F-5B7929ACB974}"/>
      </w:docPartPr>
      <w:docPartBody>
        <w:p w:rsidR="00430BE7" w:rsidRDefault="00D25CD0" w:rsidP="00D25CD0">
          <w:pPr>
            <w:pStyle w:val="7711DA266F2F41A5B73731EAE5545A553"/>
          </w:pPr>
          <w:r>
            <w:rPr>
              <w:rStyle w:val="Inlinebold"/>
            </w:rPr>
            <w:t>Select here to enter text.</w:t>
          </w:r>
        </w:p>
      </w:docPartBody>
    </w:docPart>
    <w:docPart>
      <w:docPartPr>
        <w:name w:val="43CD4EC37A7748608AFCEEEAC626EA4D"/>
        <w:category>
          <w:name w:val="General"/>
          <w:gallery w:val="placeholder"/>
        </w:category>
        <w:types>
          <w:type w:val="bbPlcHdr"/>
        </w:types>
        <w:behaviors>
          <w:behavior w:val="content"/>
        </w:behaviors>
        <w:guid w:val="{FFF1A9C2-D9B0-4652-90B0-7E4E0BA2E654}"/>
      </w:docPartPr>
      <w:docPartBody>
        <w:p w:rsidR="00430BE7" w:rsidRDefault="00D25CD0" w:rsidP="00D25CD0">
          <w:pPr>
            <w:pStyle w:val="43CD4EC37A7748608AFCEEEAC626EA4D3"/>
          </w:pPr>
          <w:r>
            <w:rPr>
              <w:rStyle w:val="Inlinebold"/>
            </w:rPr>
            <w:t>Select here to enter text.</w:t>
          </w:r>
        </w:p>
      </w:docPartBody>
    </w:docPart>
    <w:docPart>
      <w:docPartPr>
        <w:name w:val="A3ECE36923C04A27872573AFA1EC3228"/>
        <w:category>
          <w:name w:val="General"/>
          <w:gallery w:val="placeholder"/>
        </w:category>
        <w:types>
          <w:type w:val="bbPlcHdr"/>
        </w:types>
        <w:behaviors>
          <w:behavior w:val="content"/>
        </w:behaviors>
        <w:guid w:val="{F4FF1E01-F217-4046-93A0-F4B71BE20D09}"/>
      </w:docPartPr>
      <w:docPartBody>
        <w:p w:rsidR="00430BE7" w:rsidRDefault="006D0AA9" w:rsidP="006D0AA9">
          <w:pPr>
            <w:pStyle w:val="A3ECE36923C04A27872573AFA1EC32281"/>
          </w:pPr>
          <w:r w:rsidRPr="00FE39E5">
            <w:rPr>
              <w:rStyle w:val="PlaceholderText"/>
            </w:rPr>
            <w:t>Click or tap here to enter text.</w:t>
          </w:r>
        </w:p>
      </w:docPartBody>
    </w:docPart>
    <w:docPart>
      <w:docPartPr>
        <w:name w:val="1B0CF4F4EE0048F79969B6D9F910DA0C"/>
        <w:category>
          <w:name w:val="General"/>
          <w:gallery w:val="placeholder"/>
        </w:category>
        <w:types>
          <w:type w:val="bbPlcHdr"/>
        </w:types>
        <w:behaviors>
          <w:behavior w:val="content"/>
        </w:behaviors>
        <w:guid w:val="{815D749E-E34F-45C7-866B-37ACC160AD85}"/>
      </w:docPartPr>
      <w:docPartBody>
        <w:p w:rsidR="00430BE7" w:rsidRDefault="00D25CD0" w:rsidP="00D25CD0">
          <w:pPr>
            <w:pStyle w:val="1B0CF4F4EE0048F79969B6D9F910DA0C3"/>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1C138A1A062B4D1083C17C17D6BCC953"/>
        <w:category>
          <w:name w:val="General"/>
          <w:gallery w:val="placeholder"/>
        </w:category>
        <w:types>
          <w:type w:val="bbPlcHdr"/>
        </w:types>
        <w:behaviors>
          <w:behavior w:val="content"/>
        </w:behaviors>
        <w:guid w:val="{FBD6C9A2-4317-4100-A7FC-AE013F4D02DF}"/>
      </w:docPartPr>
      <w:docPartBody>
        <w:p w:rsidR="00430BE7" w:rsidRDefault="00D25CD0" w:rsidP="00D25CD0">
          <w:pPr>
            <w:pStyle w:val="1C138A1A062B4D1083C17C17D6BCC9533"/>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FA9BD74C19FB4766ACA9ED3A8E8F619C"/>
        <w:category>
          <w:name w:val="General"/>
          <w:gallery w:val="placeholder"/>
        </w:category>
        <w:types>
          <w:type w:val="bbPlcHdr"/>
        </w:types>
        <w:behaviors>
          <w:behavior w:val="content"/>
        </w:behaviors>
        <w:guid w:val="{886C19FC-17B2-4764-BCBF-832B2B297808}"/>
      </w:docPartPr>
      <w:docPartBody>
        <w:p w:rsidR="00430BE7" w:rsidRDefault="00D25CD0" w:rsidP="00D25CD0">
          <w:pPr>
            <w:pStyle w:val="FA9BD74C19FB4766ACA9ED3A8E8F619C3"/>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D2C43FF98E094341B451E2BE068B86CB"/>
        <w:category>
          <w:name w:val="General"/>
          <w:gallery w:val="placeholder"/>
        </w:category>
        <w:types>
          <w:type w:val="bbPlcHdr"/>
        </w:types>
        <w:behaviors>
          <w:behavior w:val="content"/>
        </w:behaviors>
        <w:guid w:val="{3352B890-D81D-444E-8F4F-97820AAA69F9}"/>
      </w:docPartPr>
      <w:docPartBody>
        <w:p w:rsidR="00430BE7" w:rsidRDefault="00D25CD0" w:rsidP="00D25CD0">
          <w:pPr>
            <w:pStyle w:val="D2C43FF98E094341B451E2BE068B86CB3"/>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F88A84C8A9FF44319E06E5E70124A4C7"/>
        <w:category>
          <w:name w:val="General"/>
          <w:gallery w:val="placeholder"/>
        </w:category>
        <w:types>
          <w:type w:val="bbPlcHdr"/>
        </w:types>
        <w:behaviors>
          <w:behavior w:val="content"/>
        </w:behaviors>
        <w:guid w:val="{B985BE43-56C3-412B-AD39-64CA745F51DC}"/>
      </w:docPartPr>
      <w:docPartBody>
        <w:p w:rsidR="00430BE7" w:rsidRDefault="00D25CD0" w:rsidP="00D25CD0">
          <w:pPr>
            <w:pStyle w:val="F88A84C8A9FF44319E06E5E70124A4C73"/>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1994B297ECF843269D9678F58147F335"/>
        <w:category>
          <w:name w:val="General"/>
          <w:gallery w:val="placeholder"/>
        </w:category>
        <w:types>
          <w:type w:val="bbPlcHdr"/>
        </w:types>
        <w:behaviors>
          <w:behavior w:val="content"/>
        </w:behaviors>
        <w:guid w:val="{BC5463C2-AA16-4F38-A9DF-2F4DA12F4EB4}"/>
      </w:docPartPr>
      <w:docPartBody>
        <w:p w:rsidR="00430BE7" w:rsidRDefault="00D25CD0" w:rsidP="00D25CD0">
          <w:pPr>
            <w:pStyle w:val="1994B297ECF843269D9678F58147F3353"/>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2743326AE9BC46A6AFFBB83DF7EFE216"/>
        <w:category>
          <w:name w:val="General"/>
          <w:gallery w:val="placeholder"/>
        </w:category>
        <w:types>
          <w:type w:val="bbPlcHdr"/>
        </w:types>
        <w:behaviors>
          <w:behavior w:val="content"/>
        </w:behaviors>
        <w:guid w:val="{9718C996-6C7B-4E34-87C3-AB953713398D}"/>
      </w:docPartPr>
      <w:docPartBody>
        <w:p w:rsidR="00430BE7" w:rsidRDefault="00D25CD0" w:rsidP="00D25CD0">
          <w:pPr>
            <w:pStyle w:val="2743326AE9BC46A6AFFBB83DF7EFE2163"/>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0DF8154CB11D49EBB89A5F7BFBDD6B48"/>
        <w:category>
          <w:name w:val="General"/>
          <w:gallery w:val="placeholder"/>
        </w:category>
        <w:types>
          <w:type w:val="bbPlcHdr"/>
        </w:types>
        <w:behaviors>
          <w:behavior w:val="content"/>
        </w:behaviors>
        <w:guid w:val="{9847A75D-82F4-4C86-AEE6-29DE27C4957C}"/>
      </w:docPartPr>
      <w:docPartBody>
        <w:p w:rsidR="00430BE7" w:rsidRDefault="00D25CD0" w:rsidP="00D25CD0">
          <w:pPr>
            <w:pStyle w:val="0DF8154CB11D49EBB89A5F7BFBDD6B483"/>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74383DDBE892450D868375660897B169"/>
        <w:category>
          <w:name w:val="General"/>
          <w:gallery w:val="placeholder"/>
        </w:category>
        <w:types>
          <w:type w:val="bbPlcHdr"/>
        </w:types>
        <w:behaviors>
          <w:behavior w:val="content"/>
        </w:behaviors>
        <w:guid w:val="{189B78A6-9D7F-42BE-988B-B8F5738C1E78}"/>
      </w:docPartPr>
      <w:docPartBody>
        <w:p w:rsidR="00430BE7" w:rsidRDefault="00D25CD0" w:rsidP="00D25CD0">
          <w:pPr>
            <w:pStyle w:val="74383DDBE892450D868375660897B1693"/>
          </w:pPr>
          <w:r w:rsidRPr="00AA007D">
            <w:rPr>
              <w:rStyle w:val="Inlinebold"/>
            </w:rPr>
            <w:t>Select her</w:t>
          </w:r>
          <w:r>
            <w:rPr>
              <w:rStyle w:val="Inlinebold"/>
            </w:rPr>
            <w:t>e</w:t>
          </w:r>
          <w:r w:rsidRPr="00AA007D">
            <w:rPr>
              <w:rStyle w:val="Inlinebold"/>
            </w:rPr>
            <w:t xml:space="preserve"> to enter text</w:t>
          </w:r>
          <w:r>
            <w:rPr>
              <w:rStyle w:val="Inlinebold"/>
            </w:rPr>
            <w:t>.</w:t>
          </w:r>
        </w:p>
      </w:docPartBody>
    </w:docPart>
    <w:docPart>
      <w:docPartPr>
        <w:name w:val="66B7CC85512345B2AEA71BF884E8D89D"/>
        <w:category>
          <w:name w:val="General"/>
          <w:gallery w:val="placeholder"/>
        </w:category>
        <w:types>
          <w:type w:val="bbPlcHdr"/>
        </w:types>
        <w:behaviors>
          <w:behavior w:val="content"/>
        </w:behaviors>
        <w:guid w:val="{CAD8AAE1-3994-40E3-8A4C-63C8AC6A2E8C}"/>
      </w:docPartPr>
      <w:docPartBody>
        <w:p w:rsidR="00484D9C" w:rsidRDefault="00D25CD0" w:rsidP="00D25CD0">
          <w:pPr>
            <w:pStyle w:val="66B7CC85512345B2AEA71BF884E8D89D"/>
          </w:pPr>
          <w:r>
            <w:rPr>
              <w:rStyle w:val="Inlinebold"/>
            </w:rPr>
            <w:t>Select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w:altName w:val="Segoe UI"/>
    <w:panose1 w:val="020B0502040504020203"/>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10A83"/>
    <w:multiLevelType w:val="multilevel"/>
    <w:tmpl w:val="EC6A5816"/>
    <w:lvl w:ilvl="0">
      <w:start w:val="1"/>
      <w:numFmt w:val="decimal"/>
      <w:pStyle w:val="A042A3201C7F4650B1EC3D0CD809AB05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6323CA9"/>
    <w:multiLevelType w:val="multilevel"/>
    <w:tmpl w:val="DC729E56"/>
    <w:lvl w:ilvl="0">
      <w:start w:val="1"/>
      <w:numFmt w:val="decimal"/>
      <w:pStyle w:val="C8488B6CDC684233B50E983FB39698DD"/>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4F90BA4"/>
    <w:multiLevelType w:val="multilevel"/>
    <w:tmpl w:val="78C80676"/>
    <w:lvl w:ilvl="0">
      <w:start w:val="1"/>
      <w:numFmt w:val="decimal"/>
      <w:pStyle w:val="C8488B6CDC684233B50E983FB39698DD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1D0"/>
    <w:rsid w:val="00025876"/>
    <w:rsid w:val="00041FA7"/>
    <w:rsid w:val="00061F3F"/>
    <w:rsid w:val="00063B97"/>
    <w:rsid w:val="000E2F3F"/>
    <w:rsid w:val="00130215"/>
    <w:rsid w:val="00162076"/>
    <w:rsid w:val="001C164D"/>
    <w:rsid w:val="0026229A"/>
    <w:rsid w:val="00276C22"/>
    <w:rsid w:val="002C1E72"/>
    <w:rsid w:val="002F65CB"/>
    <w:rsid w:val="0032065F"/>
    <w:rsid w:val="00401357"/>
    <w:rsid w:val="00430BE7"/>
    <w:rsid w:val="00450D45"/>
    <w:rsid w:val="00484D9C"/>
    <w:rsid w:val="004A4561"/>
    <w:rsid w:val="00516FCB"/>
    <w:rsid w:val="005440CD"/>
    <w:rsid w:val="00585D79"/>
    <w:rsid w:val="006D0AA9"/>
    <w:rsid w:val="007325A4"/>
    <w:rsid w:val="00833D93"/>
    <w:rsid w:val="008B0D35"/>
    <w:rsid w:val="008B707F"/>
    <w:rsid w:val="008F1C53"/>
    <w:rsid w:val="00915DA3"/>
    <w:rsid w:val="009171D0"/>
    <w:rsid w:val="00973B35"/>
    <w:rsid w:val="009844B6"/>
    <w:rsid w:val="009C7CD8"/>
    <w:rsid w:val="009D2B70"/>
    <w:rsid w:val="009D4897"/>
    <w:rsid w:val="009E1BA2"/>
    <w:rsid w:val="00A21716"/>
    <w:rsid w:val="00A247F0"/>
    <w:rsid w:val="00A65281"/>
    <w:rsid w:val="00A830D5"/>
    <w:rsid w:val="00A8786B"/>
    <w:rsid w:val="00AA05AC"/>
    <w:rsid w:val="00B30DEC"/>
    <w:rsid w:val="00BA60B5"/>
    <w:rsid w:val="00BB026B"/>
    <w:rsid w:val="00BB365A"/>
    <w:rsid w:val="00D12542"/>
    <w:rsid w:val="00D126A1"/>
    <w:rsid w:val="00D25CD0"/>
    <w:rsid w:val="00D40C08"/>
    <w:rsid w:val="00D82983"/>
    <w:rsid w:val="00D874C5"/>
    <w:rsid w:val="00DC00DE"/>
    <w:rsid w:val="00DE6ADE"/>
    <w:rsid w:val="00E06855"/>
    <w:rsid w:val="00E10546"/>
    <w:rsid w:val="00EC625C"/>
    <w:rsid w:val="00EF4857"/>
    <w:rsid w:val="00FA6A0B"/>
    <w:rsid w:val="00FB1942"/>
    <w:rsid w:val="00FC684F"/>
    <w:rsid w:val="00FD72FC"/>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5CD0"/>
    <w:rPr>
      <w:color w:val="808080"/>
    </w:rPr>
  </w:style>
  <w:style w:type="paragraph" w:customStyle="1" w:styleId="736EB951C4124FC288CD40B59BFD8AEA">
    <w:name w:val="736EB951C4124FC288CD40B59BFD8AEA"/>
    <w:rsid w:val="009171D0"/>
    <w:pPr>
      <w:spacing w:after="120" w:line="240" w:lineRule="auto"/>
    </w:pPr>
    <w:rPr>
      <w:rFonts w:ascii="Segoe UI" w:eastAsiaTheme="minorHAnsi" w:hAnsi="Segoe UI"/>
      <w:color w:val="000000" w:themeColor="text1"/>
      <w:sz w:val="24"/>
    </w:rPr>
  </w:style>
  <w:style w:type="paragraph" w:customStyle="1" w:styleId="C82BA607E8C04B89B93667A167936897">
    <w:name w:val="C82BA607E8C04B89B93667A167936897"/>
    <w:rsid w:val="009171D0"/>
    <w:pPr>
      <w:spacing w:after="120" w:line="240" w:lineRule="auto"/>
    </w:pPr>
    <w:rPr>
      <w:rFonts w:ascii="Segoe UI" w:eastAsiaTheme="minorHAnsi" w:hAnsi="Segoe UI"/>
      <w:color w:val="000000" w:themeColor="text1"/>
      <w:sz w:val="24"/>
    </w:rPr>
  </w:style>
  <w:style w:type="paragraph" w:customStyle="1" w:styleId="C8488B6CDC684233B50E983FB39698DD">
    <w:name w:val="C8488B6CDC684233B50E983FB39698DD"/>
    <w:rsid w:val="00430BE7"/>
    <w:pPr>
      <w:numPr>
        <w:numId w:val="1"/>
      </w:numPr>
      <w:spacing w:after="120" w:line="240" w:lineRule="auto"/>
      <w:ind w:left="360" w:hanging="360"/>
    </w:pPr>
    <w:rPr>
      <w:rFonts w:ascii="Segoe UI" w:eastAsiaTheme="minorHAnsi" w:hAnsi="Segoe UI"/>
      <w:color w:val="000000" w:themeColor="text1"/>
      <w:sz w:val="24"/>
      <w:szCs w:val="24"/>
    </w:rPr>
  </w:style>
  <w:style w:type="paragraph" w:customStyle="1" w:styleId="A042A3201C7F4650B1EC3D0CD809AB05">
    <w:name w:val="A042A3201C7F4650B1EC3D0CD809AB05"/>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F0DE205334442449C2E5A604B84E4E7">
    <w:name w:val="7F0DE205334442449C2E5A604B84E4E7"/>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3271E86E7AD84CA8830C88424B091801">
    <w:name w:val="3271E86E7AD84CA8830C88424B091801"/>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0D60319B0386437A9051634574F01C23">
    <w:name w:val="0D60319B0386437A9051634574F01C23"/>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43A8BEF9F9D4B0FBE6EAE2D8540EA07">
    <w:name w:val="A43A8BEF9F9D4B0FBE6EAE2D8540EA07"/>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1B7E883514B4E538D22381823D2BAAB">
    <w:name w:val="E1B7E883514B4E538D22381823D2BAAB"/>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8A331E560AD4469B62A27453F020FBA">
    <w:name w:val="18A331E560AD4469B62A27453F020FBA"/>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21DE8DEAD9042D5B17DE92DDA1C3D05">
    <w:name w:val="A21DE8DEAD9042D5B17DE92DDA1C3D05"/>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31F6C59E4E024581ADB9F017573CEA3E">
    <w:name w:val="31F6C59E4E024581ADB9F017573CEA3E"/>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CFDF90E4F434AE7BFB1F29ADC3129EB">
    <w:name w:val="ACFDF90E4F434AE7BFB1F29ADC3129EB"/>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56EF71B19C5475CA16A843BD06DFC2F">
    <w:name w:val="C56EF71B19C5475CA16A843BD06DFC2F"/>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5E5BFC4CD7044F5EA744778B31AA0925">
    <w:name w:val="5E5BFC4CD7044F5EA744778B31AA0925"/>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0A14AFC737247C2B1A1E5BC292968E7">
    <w:name w:val="E0A14AFC737247C2B1A1E5BC292968E7"/>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711DA266F2F41A5B73731EAE5545A55">
    <w:name w:val="7711DA266F2F41A5B73731EAE5545A55"/>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43CD4EC37A7748608AFCEEEAC626EA4D">
    <w:name w:val="43CD4EC37A7748608AFCEEEAC626EA4D"/>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3ECE36923C04A27872573AFA1EC3228">
    <w:name w:val="A3ECE36923C04A27872573AFA1EC3228"/>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B0CF4F4EE0048F79969B6D9F910DA0C">
    <w:name w:val="1B0CF4F4EE0048F79969B6D9F910DA0C"/>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CD8ED9C23224DC2B8B51A148A8B5630">
    <w:name w:val="ACD8ED9C23224DC2B8B51A148A8B5630"/>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C138A1A062B4D1083C17C17D6BCC953">
    <w:name w:val="1C138A1A062B4D1083C17C17D6BCC953"/>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A9BD74C19FB4766ACA9ED3A8E8F619C">
    <w:name w:val="FA9BD74C19FB4766ACA9ED3A8E8F619C"/>
    <w:rsid w:val="00430BE7"/>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36EB951C4124FC288CD40B59BFD8AEA1">
    <w:name w:val="736EB951C4124FC288CD40B59BFD8AEA1"/>
    <w:rsid w:val="00430BE7"/>
    <w:pPr>
      <w:spacing w:after="120" w:line="240" w:lineRule="auto"/>
    </w:pPr>
    <w:rPr>
      <w:rFonts w:ascii="Segoe UI" w:eastAsiaTheme="minorHAnsi" w:hAnsi="Segoe UI"/>
      <w:color w:val="000000" w:themeColor="text1"/>
      <w:sz w:val="24"/>
    </w:rPr>
  </w:style>
  <w:style w:type="paragraph" w:customStyle="1" w:styleId="C82BA607E8C04B89B93667A1679368971">
    <w:name w:val="C82BA607E8C04B89B93667A1679368971"/>
    <w:rsid w:val="00430BE7"/>
    <w:pPr>
      <w:spacing w:after="120" w:line="240" w:lineRule="auto"/>
    </w:pPr>
    <w:rPr>
      <w:rFonts w:ascii="Segoe UI" w:eastAsiaTheme="minorHAnsi" w:hAnsi="Segoe UI"/>
      <w:color w:val="000000" w:themeColor="text1"/>
      <w:sz w:val="24"/>
    </w:rPr>
  </w:style>
  <w:style w:type="paragraph" w:customStyle="1" w:styleId="D2C43FF98E094341B451E2BE068B86CB">
    <w:name w:val="D2C43FF98E094341B451E2BE068B86CB"/>
    <w:rsid w:val="00430BE7"/>
    <w:pPr>
      <w:spacing w:after="120" w:line="240" w:lineRule="auto"/>
    </w:pPr>
    <w:rPr>
      <w:rFonts w:ascii="Segoe UI" w:eastAsiaTheme="minorHAnsi" w:hAnsi="Segoe UI"/>
      <w:color w:val="000000" w:themeColor="text1"/>
      <w:sz w:val="24"/>
    </w:rPr>
  </w:style>
  <w:style w:type="paragraph" w:customStyle="1" w:styleId="F88A84C8A9FF44319E06E5E70124A4C7">
    <w:name w:val="F88A84C8A9FF44319E06E5E70124A4C7"/>
    <w:rsid w:val="00430BE7"/>
    <w:pPr>
      <w:spacing w:after="120" w:line="240" w:lineRule="auto"/>
    </w:pPr>
    <w:rPr>
      <w:rFonts w:ascii="Segoe UI" w:eastAsiaTheme="minorHAnsi" w:hAnsi="Segoe UI"/>
      <w:color w:val="000000" w:themeColor="text1"/>
      <w:sz w:val="24"/>
    </w:rPr>
  </w:style>
  <w:style w:type="paragraph" w:customStyle="1" w:styleId="1994B297ECF843269D9678F58147F335">
    <w:name w:val="1994B297ECF843269D9678F58147F335"/>
    <w:rsid w:val="00430BE7"/>
    <w:pPr>
      <w:spacing w:after="120" w:line="240" w:lineRule="auto"/>
    </w:pPr>
    <w:rPr>
      <w:rFonts w:ascii="Segoe UI" w:eastAsiaTheme="minorHAnsi" w:hAnsi="Segoe UI"/>
      <w:color w:val="000000" w:themeColor="text1"/>
      <w:sz w:val="24"/>
    </w:rPr>
  </w:style>
  <w:style w:type="paragraph" w:customStyle="1" w:styleId="2743326AE9BC46A6AFFBB83DF7EFE216">
    <w:name w:val="2743326AE9BC46A6AFFBB83DF7EFE216"/>
    <w:rsid w:val="00430BE7"/>
    <w:pPr>
      <w:spacing w:after="120" w:line="240" w:lineRule="auto"/>
    </w:pPr>
    <w:rPr>
      <w:rFonts w:ascii="Segoe UI" w:eastAsiaTheme="minorHAnsi" w:hAnsi="Segoe UI"/>
      <w:color w:val="000000" w:themeColor="text1"/>
      <w:sz w:val="24"/>
    </w:rPr>
  </w:style>
  <w:style w:type="paragraph" w:customStyle="1" w:styleId="0DF8154CB11D49EBB89A5F7BFBDD6B48">
    <w:name w:val="0DF8154CB11D49EBB89A5F7BFBDD6B48"/>
    <w:rsid w:val="00430BE7"/>
    <w:pPr>
      <w:spacing w:after="120" w:line="240" w:lineRule="auto"/>
    </w:pPr>
    <w:rPr>
      <w:rFonts w:ascii="Segoe UI" w:eastAsiaTheme="minorHAnsi" w:hAnsi="Segoe UI"/>
      <w:color w:val="000000" w:themeColor="text1"/>
      <w:sz w:val="24"/>
    </w:rPr>
  </w:style>
  <w:style w:type="paragraph" w:customStyle="1" w:styleId="74383DDBE892450D868375660897B169">
    <w:name w:val="74383DDBE892450D868375660897B169"/>
    <w:rsid w:val="00430BE7"/>
    <w:pPr>
      <w:spacing w:after="120" w:line="240" w:lineRule="auto"/>
    </w:pPr>
    <w:rPr>
      <w:rFonts w:ascii="Segoe UI" w:eastAsiaTheme="minorHAnsi" w:hAnsi="Segoe UI"/>
      <w:color w:val="000000" w:themeColor="text1"/>
      <w:sz w:val="24"/>
    </w:rPr>
  </w:style>
  <w:style w:type="paragraph" w:customStyle="1" w:styleId="C8488B6CDC684233B50E983FB39698DD1">
    <w:name w:val="C8488B6CDC684233B50E983FB39698DD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A042A3201C7F4650B1EC3D0CD809AB051">
    <w:name w:val="A042A3201C7F4650B1EC3D0CD809AB05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7F0DE205334442449C2E5A604B84E4E71">
    <w:name w:val="7F0DE205334442449C2E5A604B84E4E7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3271E86E7AD84CA8830C88424B0918011">
    <w:name w:val="3271E86E7AD84CA8830C88424B091801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0D60319B0386437A9051634574F01C231">
    <w:name w:val="0D60319B0386437A9051634574F01C23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A43A8BEF9F9D4B0FBE6EAE2D8540EA071">
    <w:name w:val="A43A8BEF9F9D4B0FBE6EAE2D8540EA07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E1B7E883514B4E538D22381823D2BAAB1">
    <w:name w:val="E1B7E883514B4E538D22381823D2BAAB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18A331E560AD4469B62A27453F020FBA1">
    <w:name w:val="18A331E560AD4469B62A27453F020FBA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A21DE8DEAD9042D5B17DE92DDA1C3D051">
    <w:name w:val="A21DE8DEAD9042D5B17DE92DDA1C3D05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31F6C59E4E024581ADB9F017573CEA3E1">
    <w:name w:val="31F6C59E4E024581ADB9F017573CEA3E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ACFDF90E4F434AE7BFB1F29ADC3129EB1">
    <w:name w:val="ACFDF90E4F434AE7BFB1F29ADC3129EB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C56EF71B19C5475CA16A843BD06DFC2F1">
    <w:name w:val="C56EF71B19C5475CA16A843BD06DFC2F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5E5BFC4CD7044F5EA744778B31AA09251">
    <w:name w:val="5E5BFC4CD7044F5EA744778B31AA0925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E0A14AFC737247C2B1A1E5BC292968E71">
    <w:name w:val="E0A14AFC737247C2B1A1E5BC292968E7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7711DA266F2F41A5B73731EAE5545A551">
    <w:name w:val="7711DA266F2F41A5B73731EAE5545A55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43CD4EC37A7748608AFCEEEAC626EA4D1">
    <w:name w:val="43CD4EC37A7748608AFCEEEAC626EA4D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A3ECE36923C04A27872573AFA1EC32281">
    <w:name w:val="A3ECE36923C04A27872573AFA1EC3228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1B0CF4F4EE0048F79969B6D9F910DA0C1">
    <w:name w:val="1B0CF4F4EE0048F79969B6D9F910DA0C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ACD8ED9C23224DC2B8B51A148A8B56301">
    <w:name w:val="ACD8ED9C23224DC2B8B51A148A8B5630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1C138A1A062B4D1083C17C17D6BCC9531">
    <w:name w:val="1C138A1A062B4D1083C17C17D6BCC953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FA9BD74C19FB4766ACA9ED3A8E8F619C1">
    <w:name w:val="FA9BD74C19FB4766ACA9ED3A8E8F619C1"/>
    <w:rsid w:val="006D0AA9"/>
    <w:pPr>
      <w:spacing w:after="120" w:line="240" w:lineRule="auto"/>
      <w:ind w:left="360" w:hanging="360"/>
    </w:pPr>
    <w:rPr>
      <w:rFonts w:ascii="Segoe UI" w:eastAsiaTheme="minorHAnsi" w:hAnsi="Segoe UI"/>
      <w:color w:val="000000" w:themeColor="text1"/>
      <w:sz w:val="24"/>
      <w:szCs w:val="24"/>
    </w:rPr>
  </w:style>
  <w:style w:type="paragraph" w:customStyle="1" w:styleId="736EB951C4124FC288CD40B59BFD8AEA2">
    <w:name w:val="736EB951C4124FC288CD40B59BFD8AEA2"/>
    <w:rsid w:val="006D0AA9"/>
    <w:pPr>
      <w:spacing w:after="120" w:line="240" w:lineRule="auto"/>
    </w:pPr>
    <w:rPr>
      <w:rFonts w:ascii="Segoe UI" w:eastAsiaTheme="minorHAnsi" w:hAnsi="Segoe UI"/>
      <w:color w:val="000000" w:themeColor="text1"/>
      <w:sz w:val="24"/>
    </w:rPr>
  </w:style>
  <w:style w:type="paragraph" w:customStyle="1" w:styleId="C82BA607E8C04B89B93667A1679368972">
    <w:name w:val="C82BA607E8C04B89B93667A1679368972"/>
    <w:rsid w:val="006D0AA9"/>
    <w:pPr>
      <w:spacing w:after="120" w:line="240" w:lineRule="auto"/>
    </w:pPr>
    <w:rPr>
      <w:rFonts w:ascii="Segoe UI" w:eastAsiaTheme="minorHAnsi" w:hAnsi="Segoe UI"/>
      <w:color w:val="000000" w:themeColor="text1"/>
      <w:sz w:val="24"/>
    </w:rPr>
  </w:style>
  <w:style w:type="paragraph" w:customStyle="1" w:styleId="D2C43FF98E094341B451E2BE068B86CB1">
    <w:name w:val="D2C43FF98E094341B451E2BE068B86CB1"/>
    <w:rsid w:val="006D0AA9"/>
    <w:pPr>
      <w:spacing w:after="120" w:line="240" w:lineRule="auto"/>
    </w:pPr>
    <w:rPr>
      <w:rFonts w:ascii="Segoe UI" w:eastAsiaTheme="minorHAnsi" w:hAnsi="Segoe UI"/>
      <w:color w:val="000000" w:themeColor="text1"/>
      <w:sz w:val="24"/>
    </w:rPr>
  </w:style>
  <w:style w:type="paragraph" w:customStyle="1" w:styleId="F88A84C8A9FF44319E06E5E70124A4C71">
    <w:name w:val="F88A84C8A9FF44319E06E5E70124A4C71"/>
    <w:rsid w:val="006D0AA9"/>
    <w:pPr>
      <w:spacing w:after="120" w:line="240" w:lineRule="auto"/>
    </w:pPr>
    <w:rPr>
      <w:rFonts w:ascii="Segoe UI" w:eastAsiaTheme="minorHAnsi" w:hAnsi="Segoe UI"/>
      <w:color w:val="000000" w:themeColor="text1"/>
      <w:sz w:val="24"/>
    </w:rPr>
  </w:style>
  <w:style w:type="paragraph" w:customStyle="1" w:styleId="1994B297ECF843269D9678F58147F3351">
    <w:name w:val="1994B297ECF843269D9678F58147F3351"/>
    <w:rsid w:val="006D0AA9"/>
    <w:pPr>
      <w:spacing w:after="120" w:line="240" w:lineRule="auto"/>
    </w:pPr>
    <w:rPr>
      <w:rFonts w:ascii="Segoe UI" w:eastAsiaTheme="minorHAnsi" w:hAnsi="Segoe UI"/>
      <w:color w:val="000000" w:themeColor="text1"/>
      <w:sz w:val="24"/>
    </w:rPr>
  </w:style>
  <w:style w:type="paragraph" w:customStyle="1" w:styleId="2743326AE9BC46A6AFFBB83DF7EFE2161">
    <w:name w:val="2743326AE9BC46A6AFFBB83DF7EFE2161"/>
    <w:rsid w:val="006D0AA9"/>
    <w:pPr>
      <w:spacing w:after="120" w:line="240" w:lineRule="auto"/>
    </w:pPr>
    <w:rPr>
      <w:rFonts w:ascii="Segoe UI" w:eastAsiaTheme="minorHAnsi" w:hAnsi="Segoe UI"/>
      <w:color w:val="000000" w:themeColor="text1"/>
      <w:sz w:val="24"/>
    </w:rPr>
  </w:style>
  <w:style w:type="paragraph" w:customStyle="1" w:styleId="0DF8154CB11D49EBB89A5F7BFBDD6B481">
    <w:name w:val="0DF8154CB11D49EBB89A5F7BFBDD6B481"/>
    <w:rsid w:val="006D0AA9"/>
    <w:pPr>
      <w:spacing w:after="120" w:line="240" w:lineRule="auto"/>
    </w:pPr>
    <w:rPr>
      <w:rFonts w:ascii="Segoe UI" w:eastAsiaTheme="minorHAnsi" w:hAnsi="Segoe UI"/>
      <w:color w:val="000000" w:themeColor="text1"/>
      <w:sz w:val="24"/>
    </w:rPr>
  </w:style>
  <w:style w:type="paragraph" w:customStyle="1" w:styleId="74383DDBE892450D868375660897B1691">
    <w:name w:val="74383DDBE892450D868375660897B1691"/>
    <w:rsid w:val="006D0AA9"/>
    <w:pPr>
      <w:spacing w:after="120" w:line="240" w:lineRule="auto"/>
    </w:pPr>
    <w:rPr>
      <w:rFonts w:ascii="Segoe UI" w:eastAsiaTheme="minorHAnsi" w:hAnsi="Segoe UI"/>
      <w:color w:val="000000" w:themeColor="text1"/>
      <w:sz w:val="24"/>
    </w:rPr>
  </w:style>
  <w:style w:type="paragraph" w:customStyle="1" w:styleId="5DB33E4749DB4E38947C925A54740A96">
    <w:name w:val="5DB33E4749DB4E38947C925A54740A96"/>
    <w:rsid w:val="00BB365A"/>
  </w:style>
  <w:style w:type="paragraph" w:customStyle="1" w:styleId="81E00FC09E5F47068CFED45F0F427983">
    <w:name w:val="81E00FC09E5F47068CFED45F0F427983"/>
    <w:rsid w:val="00BB365A"/>
  </w:style>
  <w:style w:type="paragraph" w:customStyle="1" w:styleId="B0990D86FC7E42C08E884131B92D87E9">
    <w:name w:val="B0990D86FC7E42C08E884131B92D87E9"/>
    <w:rsid w:val="00BB365A"/>
  </w:style>
  <w:style w:type="paragraph" w:customStyle="1" w:styleId="A33A16324BD34BAB8A9326DFC89AD90E">
    <w:name w:val="A33A16324BD34BAB8A9326DFC89AD90E"/>
    <w:rsid w:val="00BB365A"/>
  </w:style>
  <w:style w:type="paragraph" w:customStyle="1" w:styleId="554F61B7A57042EDA2A10B8EED14A94C">
    <w:name w:val="554F61B7A57042EDA2A10B8EED14A94C"/>
    <w:rsid w:val="00BB365A"/>
  </w:style>
  <w:style w:type="paragraph" w:customStyle="1" w:styleId="78CC9E6FB9B34FF88DDC387DD2DFEF07">
    <w:name w:val="78CC9E6FB9B34FF88DDC387DD2DFEF07"/>
    <w:rsid w:val="00BB365A"/>
  </w:style>
  <w:style w:type="paragraph" w:customStyle="1" w:styleId="2C02BEFD237F4B40BBAFCFC0873CE3AC">
    <w:name w:val="2C02BEFD237F4B40BBAFCFC0873CE3AC"/>
    <w:rsid w:val="00BB365A"/>
  </w:style>
  <w:style w:type="paragraph" w:customStyle="1" w:styleId="8A920F21C50C41A5AF21FCE9511CC90A">
    <w:name w:val="8A920F21C50C41A5AF21FCE9511CC90A"/>
    <w:rsid w:val="00BB365A"/>
  </w:style>
  <w:style w:type="paragraph" w:customStyle="1" w:styleId="9226B8CAFBF048DFB3AD78F6B78C46DE">
    <w:name w:val="9226B8CAFBF048DFB3AD78F6B78C46DE"/>
    <w:rsid w:val="00BB365A"/>
  </w:style>
  <w:style w:type="paragraph" w:customStyle="1" w:styleId="CAA93C0B3A9A49669FB74E28F733AD56">
    <w:name w:val="CAA93C0B3A9A49669FB74E28F733AD56"/>
    <w:rsid w:val="00BB365A"/>
  </w:style>
  <w:style w:type="paragraph" w:customStyle="1" w:styleId="9C98FBFCD680489180B66B0ABBCE4525">
    <w:name w:val="9C98FBFCD680489180B66B0ABBCE4525"/>
    <w:rsid w:val="00BB365A"/>
  </w:style>
  <w:style w:type="paragraph" w:customStyle="1" w:styleId="83CF55F455A241A39359DFB57F5EB554">
    <w:name w:val="83CF55F455A241A39359DFB57F5EB554"/>
    <w:rsid w:val="00BB365A"/>
  </w:style>
  <w:style w:type="paragraph" w:customStyle="1" w:styleId="F501063C8A91472597C698776BE99388">
    <w:name w:val="F501063C8A91472597C698776BE99388"/>
    <w:rsid w:val="00BB365A"/>
  </w:style>
  <w:style w:type="paragraph" w:customStyle="1" w:styleId="FA55F65EF8EC4D7E9F0E5178B1AB76D0">
    <w:name w:val="FA55F65EF8EC4D7E9F0E5178B1AB76D0"/>
    <w:rsid w:val="00BB365A"/>
  </w:style>
  <w:style w:type="paragraph" w:customStyle="1" w:styleId="E32FAF103E604DD99837BB1F09066C1A">
    <w:name w:val="E32FAF103E604DD99837BB1F09066C1A"/>
    <w:rsid w:val="00BB365A"/>
  </w:style>
  <w:style w:type="paragraph" w:customStyle="1" w:styleId="4D7E7C28038F4DC5BB7D11679B9B0283">
    <w:name w:val="4D7E7C28038F4DC5BB7D11679B9B0283"/>
    <w:rsid w:val="00BB365A"/>
  </w:style>
  <w:style w:type="paragraph" w:customStyle="1" w:styleId="A0367DB6A8664F02BFAA2865C5C04FD9">
    <w:name w:val="A0367DB6A8664F02BFAA2865C5C04FD9"/>
    <w:rsid w:val="00BB365A"/>
  </w:style>
  <w:style w:type="paragraph" w:customStyle="1" w:styleId="4D422BEDFDF44D5296C151CD07088D3D">
    <w:name w:val="4D422BEDFDF44D5296C151CD07088D3D"/>
    <w:rsid w:val="00BB365A"/>
  </w:style>
  <w:style w:type="paragraph" w:customStyle="1" w:styleId="215CBAF6FDBE4B7F94B21D317E790092">
    <w:name w:val="215CBAF6FDBE4B7F94B21D317E790092"/>
    <w:rsid w:val="00BB365A"/>
  </w:style>
  <w:style w:type="paragraph" w:customStyle="1" w:styleId="6F5FA2ED07CF448F815AAE029A7108D3">
    <w:name w:val="6F5FA2ED07CF448F815AAE029A7108D3"/>
    <w:rsid w:val="00BB365A"/>
  </w:style>
  <w:style w:type="paragraph" w:customStyle="1" w:styleId="BC188BFFFBB4463BB5C19B1183ECE584">
    <w:name w:val="BC188BFFFBB4463BB5C19B1183ECE584"/>
    <w:rsid w:val="00BB365A"/>
  </w:style>
  <w:style w:type="paragraph" w:customStyle="1" w:styleId="B97AE870DC584E22BF62445AA9ACFEF3">
    <w:name w:val="B97AE870DC584E22BF62445AA9ACFEF3"/>
    <w:rsid w:val="00BB365A"/>
  </w:style>
  <w:style w:type="paragraph" w:customStyle="1" w:styleId="98DA4D45A74A4552A4588D8282763424">
    <w:name w:val="98DA4D45A74A4552A4588D8282763424"/>
    <w:rsid w:val="00BB365A"/>
  </w:style>
  <w:style w:type="paragraph" w:customStyle="1" w:styleId="D6F0E51432684B8F8E77B2D6C1A07EB7">
    <w:name w:val="D6F0E51432684B8F8E77B2D6C1A07EB7"/>
    <w:rsid w:val="00BB365A"/>
  </w:style>
  <w:style w:type="paragraph" w:customStyle="1" w:styleId="A269AB6B197A40CE86A3084D98BA1908">
    <w:name w:val="A269AB6B197A40CE86A3084D98BA1908"/>
    <w:rsid w:val="00BB365A"/>
  </w:style>
  <w:style w:type="paragraph" w:customStyle="1" w:styleId="76A187FA01914D7C8047771BF33BD4B2">
    <w:name w:val="76A187FA01914D7C8047771BF33BD4B2"/>
    <w:rsid w:val="00BB365A"/>
  </w:style>
  <w:style w:type="paragraph" w:customStyle="1" w:styleId="9FF0280CE9E74F6981D246F4CA277C8C">
    <w:name w:val="9FF0280CE9E74F6981D246F4CA277C8C"/>
    <w:rsid w:val="00D874C5"/>
  </w:style>
  <w:style w:type="paragraph" w:customStyle="1" w:styleId="51BFF47D17554230BD1F2E1CE2AF0E9B">
    <w:name w:val="51BFF47D17554230BD1F2E1CE2AF0E9B"/>
    <w:rsid w:val="00D874C5"/>
  </w:style>
  <w:style w:type="paragraph" w:customStyle="1" w:styleId="EEEBE41E6F3949FEAD2D8B654F7BB4BD">
    <w:name w:val="EEEBE41E6F3949FEAD2D8B654F7BB4BD"/>
    <w:rsid w:val="00D874C5"/>
  </w:style>
  <w:style w:type="paragraph" w:customStyle="1" w:styleId="C8488B6CDC684233B50E983FB39698DD2">
    <w:name w:val="C8488B6CDC684233B50E983FB39698DD2"/>
    <w:rsid w:val="00D874C5"/>
    <w:pPr>
      <w:numPr>
        <w:numId w:val="2"/>
      </w:numPr>
      <w:spacing w:after="120" w:line="240" w:lineRule="auto"/>
      <w:ind w:left="360" w:hanging="360"/>
    </w:pPr>
    <w:rPr>
      <w:rFonts w:ascii="Segoe UI" w:eastAsiaTheme="minorHAnsi" w:hAnsi="Segoe UI"/>
      <w:color w:val="000000" w:themeColor="text1"/>
      <w:sz w:val="24"/>
      <w:szCs w:val="24"/>
    </w:rPr>
  </w:style>
  <w:style w:type="paragraph" w:customStyle="1" w:styleId="A042A3201C7F4650B1EC3D0CD809AB052">
    <w:name w:val="A042A3201C7F4650B1EC3D0CD809AB05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F0DE205334442449C2E5A604B84E4E72">
    <w:name w:val="7F0DE205334442449C2E5A604B84E4E7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3271E86E7AD84CA8830C88424B0918012">
    <w:name w:val="3271E86E7AD84CA8830C88424B091801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0D60319B0386437A9051634574F01C232">
    <w:name w:val="0D60319B0386437A9051634574F01C23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43A8BEF9F9D4B0FBE6EAE2D8540EA072">
    <w:name w:val="A43A8BEF9F9D4B0FBE6EAE2D8540EA07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1B7E883514B4E538D22381823D2BAAB2">
    <w:name w:val="E1B7E883514B4E538D22381823D2BAAB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8A331E560AD4469B62A27453F020FBA2">
    <w:name w:val="18A331E560AD4469B62A27453F020FBA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31F6C59E4E024581ADB9F017573CEA3E2">
    <w:name w:val="31F6C59E4E024581ADB9F017573CEA3E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CFDF90E4F434AE7BFB1F29ADC3129EB2">
    <w:name w:val="ACFDF90E4F434AE7BFB1F29ADC3129EB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56EF71B19C5475CA16A843BD06DFC2F2">
    <w:name w:val="C56EF71B19C5475CA16A843BD06DFC2F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5E5BFC4CD7044F5EA744778B31AA09252">
    <w:name w:val="5E5BFC4CD7044F5EA744778B31AA0925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0A14AFC737247C2B1A1E5BC292968E72">
    <w:name w:val="E0A14AFC737247C2B1A1E5BC292968E7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711DA266F2F41A5B73731EAE5545A552">
    <w:name w:val="7711DA266F2F41A5B73731EAE5545A55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43CD4EC37A7748608AFCEEEAC626EA4D2">
    <w:name w:val="43CD4EC37A7748608AFCEEEAC626EA4D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B0CF4F4EE0048F79969B6D9F910DA0C2">
    <w:name w:val="1B0CF4F4EE0048F79969B6D9F910DA0C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CD8ED9C23224DC2B8B51A148A8B56302">
    <w:name w:val="ACD8ED9C23224DC2B8B51A148A8B5630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C138A1A062B4D1083C17C17D6BCC9532">
    <w:name w:val="1C138A1A062B4D1083C17C17D6BCC953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A9BD74C19FB4766ACA9ED3A8E8F619C2">
    <w:name w:val="FA9BD74C19FB4766ACA9ED3A8E8F619C2"/>
    <w:rsid w:val="00D874C5"/>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36EB951C4124FC288CD40B59BFD8AEA3">
    <w:name w:val="736EB951C4124FC288CD40B59BFD8AEA3"/>
    <w:rsid w:val="00D874C5"/>
    <w:pPr>
      <w:spacing w:after="120" w:line="240" w:lineRule="auto"/>
    </w:pPr>
    <w:rPr>
      <w:rFonts w:ascii="Segoe UI" w:eastAsiaTheme="minorHAnsi" w:hAnsi="Segoe UI"/>
      <w:color w:val="000000" w:themeColor="text1"/>
      <w:sz w:val="24"/>
    </w:rPr>
  </w:style>
  <w:style w:type="paragraph" w:customStyle="1" w:styleId="C82BA607E8C04B89B93667A1679368973">
    <w:name w:val="C82BA607E8C04B89B93667A1679368973"/>
    <w:rsid w:val="00D874C5"/>
    <w:pPr>
      <w:spacing w:after="120" w:line="240" w:lineRule="auto"/>
    </w:pPr>
    <w:rPr>
      <w:rFonts w:ascii="Segoe UI" w:eastAsiaTheme="minorHAnsi" w:hAnsi="Segoe UI"/>
      <w:color w:val="000000" w:themeColor="text1"/>
      <w:sz w:val="24"/>
    </w:rPr>
  </w:style>
  <w:style w:type="paragraph" w:customStyle="1" w:styleId="D2C43FF98E094341B451E2BE068B86CB2">
    <w:name w:val="D2C43FF98E094341B451E2BE068B86CB2"/>
    <w:rsid w:val="00D874C5"/>
    <w:pPr>
      <w:spacing w:after="120" w:line="240" w:lineRule="auto"/>
    </w:pPr>
    <w:rPr>
      <w:rFonts w:ascii="Segoe UI" w:eastAsiaTheme="minorHAnsi" w:hAnsi="Segoe UI"/>
      <w:color w:val="000000" w:themeColor="text1"/>
      <w:sz w:val="24"/>
    </w:rPr>
  </w:style>
  <w:style w:type="paragraph" w:customStyle="1" w:styleId="F88A84C8A9FF44319E06E5E70124A4C72">
    <w:name w:val="F88A84C8A9FF44319E06E5E70124A4C72"/>
    <w:rsid w:val="00D874C5"/>
    <w:pPr>
      <w:spacing w:after="120" w:line="240" w:lineRule="auto"/>
    </w:pPr>
    <w:rPr>
      <w:rFonts w:ascii="Segoe UI" w:eastAsiaTheme="minorHAnsi" w:hAnsi="Segoe UI"/>
      <w:color w:val="000000" w:themeColor="text1"/>
      <w:sz w:val="24"/>
    </w:rPr>
  </w:style>
  <w:style w:type="paragraph" w:customStyle="1" w:styleId="1994B297ECF843269D9678F58147F3352">
    <w:name w:val="1994B297ECF843269D9678F58147F3352"/>
    <w:rsid w:val="00D874C5"/>
    <w:pPr>
      <w:spacing w:after="120" w:line="240" w:lineRule="auto"/>
    </w:pPr>
    <w:rPr>
      <w:rFonts w:ascii="Segoe UI" w:eastAsiaTheme="minorHAnsi" w:hAnsi="Segoe UI"/>
      <w:color w:val="000000" w:themeColor="text1"/>
      <w:sz w:val="24"/>
    </w:rPr>
  </w:style>
  <w:style w:type="paragraph" w:customStyle="1" w:styleId="2743326AE9BC46A6AFFBB83DF7EFE2162">
    <w:name w:val="2743326AE9BC46A6AFFBB83DF7EFE2162"/>
    <w:rsid w:val="00D874C5"/>
    <w:pPr>
      <w:spacing w:after="120" w:line="240" w:lineRule="auto"/>
    </w:pPr>
    <w:rPr>
      <w:rFonts w:ascii="Segoe UI" w:eastAsiaTheme="minorHAnsi" w:hAnsi="Segoe UI"/>
      <w:color w:val="000000" w:themeColor="text1"/>
      <w:sz w:val="24"/>
    </w:rPr>
  </w:style>
  <w:style w:type="paragraph" w:customStyle="1" w:styleId="0DF8154CB11D49EBB89A5F7BFBDD6B482">
    <w:name w:val="0DF8154CB11D49EBB89A5F7BFBDD6B482"/>
    <w:rsid w:val="00D874C5"/>
    <w:pPr>
      <w:spacing w:after="120" w:line="240" w:lineRule="auto"/>
    </w:pPr>
    <w:rPr>
      <w:rFonts w:ascii="Segoe UI" w:eastAsiaTheme="minorHAnsi" w:hAnsi="Segoe UI"/>
      <w:color w:val="000000" w:themeColor="text1"/>
      <w:sz w:val="24"/>
    </w:rPr>
  </w:style>
  <w:style w:type="paragraph" w:customStyle="1" w:styleId="74383DDBE892450D868375660897B1692">
    <w:name w:val="74383DDBE892450D868375660897B1692"/>
    <w:rsid w:val="00D874C5"/>
    <w:pPr>
      <w:spacing w:after="120" w:line="240" w:lineRule="auto"/>
    </w:pPr>
    <w:rPr>
      <w:rFonts w:ascii="Segoe UI" w:eastAsiaTheme="minorHAnsi" w:hAnsi="Segoe UI"/>
      <w:color w:val="000000" w:themeColor="text1"/>
      <w:sz w:val="24"/>
    </w:rPr>
  </w:style>
  <w:style w:type="character" w:customStyle="1" w:styleId="Inlinebold">
    <w:name w:val="Inline bold"/>
    <w:basedOn w:val="DefaultParagraphFont"/>
    <w:uiPriority w:val="1"/>
    <w:qFormat/>
    <w:rsid w:val="00D25CD0"/>
    <w:rPr>
      <w:b/>
    </w:rPr>
  </w:style>
  <w:style w:type="paragraph" w:customStyle="1" w:styleId="A042A3201C7F4650B1EC3D0CD809AB053">
    <w:name w:val="A042A3201C7F4650B1EC3D0CD809AB053"/>
    <w:rsid w:val="00D25CD0"/>
    <w:pPr>
      <w:numPr>
        <w:numId w:val="3"/>
      </w:numPr>
      <w:spacing w:after="120" w:line="240" w:lineRule="auto"/>
      <w:ind w:left="360" w:hanging="360"/>
    </w:pPr>
    <w:rPr>
      <w:rFonts w:ascii="Segoe UI" w:eastAsiaTheme="minorHAnsi" w:hAnsi="Segoe UI"/>
      <w:color w:val="000000" w:themeColor="text1"/>
      <w:sz w:val="24"/>
      <w:szCs w:val="24"/>
    </w:rPr>
  </w:style>
  <w:style w:type="paragraph" w:customStyle="1" w:styleId="3271E86E7AD84CA8830C88424B0918013">
    <w:name w:val="3271E86E7AD84CA8830C88424B091801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0D60319B0386437A9051634574F01C233">
    <w:name w:val="0D60319B0386437A9051634574F01C23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43A8BEF9F9D4B0FBE6EAE2D8540EA073">
    <w:name w:val="A43A8BEF9F9D4B0FBE6EAE2D8540EA07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1B7E883514B4E538D22381823D2BAAB3">
    <w:name w:val="E1B7E883514B4E538D22381823D2BAAB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8A331E560AD4469B62A27453F020FBA3">
    <w:name w:val="18A331E560AD4469B62A27453F020FBA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66B7CC85512345B2AEA71BF884E8D89D">
    <w:name w:val="66B7CC85512345B2AEA71BF884E8D89D"/>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31F6C59E4E024581ADB9F017573CEA3E3">
    <w:name w:val="31F6C59E4E024581ADB9F017573CEA3E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ACFDF90E4F434AE7BFB1F29ADC3129EB3">
    <w:name w:val="ACFDF90E4F434AE7BFB1F29ADC3129EB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C56EF71B19C5475CA16A843BD06DFC2F3">
    <w:name w:val="C56EF71B19C5475CA16A843BD06DFC2F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5E5BFC4CD7044F5EA744778B31AA09253">
    <w:name w:val="5E5BFC4CD7044F5EA744778B31AA0925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E0A14AFC737247C2B1A1E5BC292968E73">
    <w:name w:val="E0A14AFC737247C2B1A1E5BC292968E7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711DA266F2F41A5B73731EAE5545A553">
    <w:name w:val="7711DA266F2F41A5B73731EAE5545A55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43CD4EC37A7748608AFCEEEAC626EA4D3">
    <w:name w:val="43CD4EC37A7748608AFCEEEAC626EA4D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B0CF4F4EE0048F79969B6D9F910DA0C3">
    <w:name w:val="1B0CF4F4EE0048F79969B6D9F910DA0C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1C138A1A062B4D1083C17C17D6BCC9533">
    <w:name w:val="1C138A1A062B4D1083C17C17D6BCC953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FA9BD74C19FB4766ACA9ED3A8E8F619C3">
    <w:name w:val="FA9BD74C19FB4766ACA9ED3A8E8F619C3"/>
    <w:rsid w:val="00D25CD0"/>
    <w:pPr>
      <w:tabs>
        <w:tab w:val="num" w:pos="720"/>
      </w:tabs>
      <w:spacing w:after="120" w:line="240" w:lineRule="auto"/>
      <w:ind w:left="360" w:hanging="360"/>
    </w:pPr>
    <w:rPr>
      <w:rFonts w:ascii="Segoe UI" w:eastAsiaTheme="minorHAnsi" w:hAnsi="Segoe UI"/>
      <w:color w:val="000000" w:themeColor="text1"/>
      <w:sz w:val="24"/>
      <w:szCs w:val="24"/>
    </w:rPr>
  </w:style>
  <w:style w:type="paragraph" w:customStyle="1" w:styleId="736EB951C4124FC288CD40B59BFD8AEA4">
    <w:name w:val="736EB951C4124FC288CD40B59BFD8AEA4"/>
    <w:rsid w:val="00D25CD0"/>
    <w:pPr>
      <w:spacing w:after="120" w:line="240" w:lineRule="auto"/>
    </w:pPr>
    <w:rPr>
      <w:rFonts w:ascii="Segoe UI" w:eastAsiaTheme="minorHAnsi" w:hAnsi="Segoe UI"/>
      <w:color w:val="000000" w:themeColor="text1"/>
      <w:sz w:val="24"/>
    </w:rPr>
  </w:style>
  <w:style w:type="paragraph" w:customStyle="1" w:styleId="C82BA607E8C04B89B93667A1679368974">
    <w:name w:val="C82BA607E8C04B89B93667A1679368974"/>
    <w:rsid w:val="00D25CD0"/>
    <w:pPr>
      <w:spacing w:after="120" w:line="240" w:lineRule="auto"/>
    </w:pPr>
    <w:rPr>
      <w:rFonts w:ascii="Segoe UI" w:eastAsiaTheme="minorHAnsi" w:hAnsi="Segoe UI"/>
      <w:color w:val="000000" w:themeColor="text1"/>
      <w:sz w:val="24"/>
    </w:rPr>
  </w:style>
  <w:style w:type="paragraph" w:customStyle="1" w:styleId="D2C43FF98E094341B451E2BE068B86CB3">
    <w:name w:val="D2C43FF98E094341B451E2BE068B86CB3"/>
    <w:rsid w:val="00D25CD0"/>
    <w:pPr>
      <w:spacing w:after="120" w:line="240" w:lineRule="auto"/>
    </w:pPr>
    <w:rPr>
      <w:rFonts w:ascii="Segoe UI" w:eastAsiaTheme="minorHAnsi" w:hAnsi="Segoe UI"/>
      <w:color w:val="000000" w:themeColor="text1"/>
      <w:sz w:val="24"/>
    </w:rPr>
  </w:style>
  <w:style w:type="paragraph" w:customStyle="1" w:styleId="F88A84C8A9FF44319E06E5E70124A4C73">
    <w:name w:val="F88A84C8A9FF44319E06E5E70124A4C73"/>
    <w:rsid w:val="00D25CD0"/>
    <w:pPr>
      <w:spacing w:after="120" w:line="240" w:lineRule="auto"/>
    </w:pPr>
    <w:rPr>
      <w:rFonts w:ascii="Segoe UI" w:eastAsiaTheme="minorHAnsi" w:hAnsi="Segoe UI"/>
      <w:color w:val="000000" w:themeColor="text1"/>
      <w:sz w:val="24"/>
    </w:rPr>
  </w:style>
  <w:style w:type="paragraph" w:customStyle="1" w:styleId="1994B297ECF843269D9678F58147F3353">
    <w:name w:val="1994B297ECF843269D9678F58147F3353"/>
    <w:rsid w:val="00D25CD0"/>
    <w:pPr>
      <w:spacing w:after="120" w:line="240" w:lineRule="auto"/>
    </w:pPr>
    <w:rPr>
      <w:rFonts w:ascii="Segoe UI" w:eastAsiaTheme="minorHAnsi" w:hAnsi="Segoe UI"/>
      <w:color w:val="000000" w:themeColor="text1"/>
      <w:sz w:val="24"/>
    </w:rPr>
  </w:style>
  <w:style w:type="paragraph" w:customStyle="1" w:styleId="2743326AE9BC46A6AFFBB83DF7EFE2163">
    <w:name w:val="2743326AE9BC46A6AFFBB83DF7EFE2163"/>
    <w:rsid w:val="00D25CD0"/>
    <w:pPr>
      <w:spacing w:after="120" w:line="240" w:lineRule="auto"/>
    </w:pPr>
    <w:rPr>
      <w:rFonts w:ascii="Segoe UI" w:eastAsiaTheme="minorHAnsi" w:hAnsi="Segoe UI"/>
      <w:color w:val="000000" w:themeColor="text1"/>
      <w:sz w:val="24"/>
    </w:rPr>
  </w:style>
  <w:style w:type="paragraph" w:customStyle="1" w:styleId="0DF8154CB11D49EBB89A5F7BFBDD6B483">
    <w:name w:val="0DF8154CB11D49EBB89A5F7BFBDD6B483"/>
    <w:rsid w:val="00D25CD0"/>
    <w:pPr>
      <w:spacing w:after="120" w:line="240" w:lineRule="auto"/>
    </w:pPr>
    <w:rPr>
      <w:rFonts w:ascii="Segoe UI" w:eastAsiaTheme="minorHAnsi" w:hAnsi="Segoe UI"/>
      <w:color w:val="000000" w:themeColor="text1"/>
      <w:sz w:val="24"/>
    </w:rPr>
  </w:style>
  <w:style w:type="paragraph" w:customStyle="1" w:styleId="74383DDBE892450D868375660897B1693">
    <w:name w:val="74383DDBE892450D868375660897B1693"/>
    <w:rsid w:val="00D25CD0"/>
    <w:pPr>
      <w:spacing w:after="120" w:line="240" w:lineRule="auto"/>
    </w:pPr>
    <w:rPr>
      <w:rFonts w:ascii="Segoe UI" w:eastAsiaTheme="minorHAnsi" w:hAnsi="Segoe UI"/>
      <w:color w:val="000000" w:themeColor="text1"/>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F1AF0-97F1-4B9B-8B3A-241904E2E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21C WWL PP_Word_Associate_Student_Guide_Template_Clean.dotx</Template>
  <TotalTime>0</TotalTime>
  <Pages>86</Pages>
  <Words>16143</Words>
  <Characters>81361</Characters>
  <DocSecurity>0</DocSecurity>
  <Lines>2260</Lines>
  <Paragraphs>1681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dcterms:created xsi:type="dcterms:W3CDTF">2020-01-08T19:38:00Z</dcterms:created>
  <dcterms:modified xsi:type="dcterms:W3CDTF">2020-04-13T23:37:00Z</dcterms:modified>
</cp:coreProperties>
</file>