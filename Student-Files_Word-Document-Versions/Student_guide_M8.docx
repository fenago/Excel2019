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94591" w14:textId="77777777" w:rsidR="00D97B87" w:rsidRPr="00D97B87" w:rsidRDefault="00D97B87" w:rsidP="00023A2B">
      <w:bookmarkStart w:id="0" w:name="_Hlk22999126"/>
      <w:bookmarkStart w:id="1" w:name="_Hlk20071550"/>
      <w:bookmarkStart w:id="2" w:name="_Hlk20165909"/>
      <w:bookmarkStart w:id="3" w:name="_Toc18516832"/>
      <w:bookmarkStart w:id="4" w:name="_Toc18540893"/>
      <w:bookmarkStart w:id="5" w:name="_Toc18540974"/>
      <w:bookmarkStart w:id="6" w:name="_Toc18522438"/>
      <w:bookmarkStart w:id="7" w:name="_Toc18926167"/>
      <w:bookmarkStart w:id="8" w:name="_Toc19021167"/>
      <w:bookmarkEnd w:id="0"/>
      <w:r w:rsidRPr="00D97B87">
        <w:rPr>
          <w:noProof/>
        </w:rPr>
        <w:drawing>
          <wp:anchor distT="0" distB="0" distL="114300" distR="114300" simplePos="0" relativeHeight="251670528" behindDoc="1" locked="0" layoutInCell="1" allowOverlap="1" wp14:anchorId="3A18EAF2" wp14:editId="620E2A40">
            <wp:simplePos x="0" y="0"/>
            <wp:positionH relativeFrom="column">
              <wp:posOffset>0</wp:posOffset>
            </wp:positionH>
            <wp:positionV relativeFrom="paragraph">
              <wp:posOffset>0</wp:posOffset>
            </wp:positionV>
            <wp:extent cx="5981700" cy="5761396"/>
            <wp:effectExtent l="0" t="0" r="0" b="0"/>
            <wp:wrapNone/>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_Illustration_Cover_2_sized_rightHand_ondark.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5983579" cy="57632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7B87">
        <w:rPr>
          <w:noProof/>
        </w:rPr>
        <mc:AlternateContent>
          <mc:Choice Requires="wps">
            <w:drawing>
              <wp:anchor distT="0" distB="0" distL="114300" distR="114300" simplePos="0" relativeHeight="251669504" behindDoc="0" locked="0" layoutInCell="1" allowOverlap="1" wp14:anchorId="522CE7EF" wp14:editId="507DD1C7">
                <wp:simplePos x="0" y="0"/>
                <wp:positionH relativeFrom="column">
                  <wp:posOffset>1</wp:posOffset>
                </wp:positionH>
                <wp:positionV relativeFrom="paragraph">
                  <wp:posOffset>4876800</wp:posOffset>
                </wp:positionV>
                <wp:extent cx="5981700" cy="3563620"/>
                <wp:effectExtent l="0" t="0" r="0" b="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981700" cy="3563620"/>
                        </a:xfrm>
                        <a:prstGeom prst="rect">
                          <a:avLst/>
                        </a:prstGeom>
                        <a:solidFill>
                          <a:srgbClr val="217346"/>
                        </a:solidFill>
                        <a:ln w="12700" cap="flat" cmpd="sng" algn="ctr">
                          <a:noFill/>
                          <a:prstDash val="solid"/>
                          <a:miter lim="800000"/>
                        </a:ln>
                        <a:effectLst/>
                      </wps:spPr>
                      <wps:txbx>
                        <w:txbxContent>
                          <w:p w14:paraId="39B267FC" w14:textId="34B130B2" w:rsidR="0026449D" w:rsidRPr="00683A71" w:rsidRDefault="0026449D" w:rsidP="00243D00">
                            <w:pPr>
                              <w:pStyle w:val="DocumentTitle"/>
                            </w:pPr>
                            <w:r w:rsidRPr="00243D00">
                              <w:t>Student</w:t>
                            </w:r>
                            <w:r w:rsidRPr="00683A71">
                              <w:t xml:space="preserve"> </w:t>
                            </w:r>
                            <w:r>
                              <w:t>g</w:t>
                            </w:r>
                            <w:r w:rsidRPr="00683A71">
                              <w:t>uide</w:t>
                            </w:r>
                          </w:p>
                          <w:p w14:paraId="58D13354" w14:textId="17764ECC" w:rsidR="0026449D" w:rsidRPr="008A541D" w:rsidRDefault="0026449D" w:rsidP="008A541D">
                            <w:pPr>
                              <w:pStyle w:val="CourseTitle"/>
                            </w:pPr>
                            <w:r>
                              <w:t>40567A</w:t>
                            </w:r>
                            <w:r>
                              <w:br/>
                              <w:t>Microsoft Excel associate</w:t>
                            </w:r>
                            <w:r w:rsidRPr="008A541D">
                              <w:t xml:space="preserve"> 2019</w:t>
                            </w:r>
                          </w:p>
                          <w:p w14:paraId="6CAB0FC7" w14:textId="71AA8C6C" w:rsidR="0026449D" w:rsidRPr="00D97B87" w:rsidRDefault="0026449D" w:rsidP="00D97B87">
                            <w:pPr>
                              <w:pStyle w:val="ModuleTitle"/>
                            </w:pPr>
                            <w:r w:rsidRPr="00D97B87">
                              <w:t xml:space="preserve">Module </w:t>
                            </w:r>
                            <w:r>
                              <w:t>8:</w:t>
                            </w:r>
                            <w:r w:rsidRPr="00D97B87">
                              <w:t xml:space="preserve"> </w:t>
                            </w:r>
                            <w:bookmarkStart w:id="9" w:name="_Hlk23408699"/>
                            <w:r>
                              <w:t xml:space="preserve">Preparing to print and checking for </w:t>
                            </w:r>
                            <w:bookmarkEnd w:id="9"/>
                            <w:r>
                              <w:t>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CE7EF" id="Rectangle 10" o:spid="_x0000_s1026" style="position:absolute;margin-left:0;margin-top:384pt;width:471pt;height:28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" fillcolor="#217346" stroked="f" strokeweight="1pt">
                <v:textbox>
                  <w:txbxContent>
                    <w:p w14:paraId="39B267FC" w14:textId="34B130B2" w:rsidR="0026449D" w:rsidRPr="00683A71" w:rsidRDefault="0026449D" w:rsidP="00243D00">
                      <w:pPr>
                        <w:pStyle w:val="DocumentTitle"/>
                      </w:pPr>
                      <w:r w:rsidRPr="00243D00">
                        <w:t>Student</w:t>
                      </w:r>
                      <w:r w:rsidRPr="00683A71">
                        <w:t xml:space="preserve"> </w:t>
                      </w:r>
                      <w:r>
                        <w:t>g</w:t>
                      </w:r>
                      <w:r w:rsidRPr="00683A71">
                        <w:t>uide</w:t>
                      </w:r>
                    </w:p>
                    <w:p w14:paraId="58D13354" w14:textId="17764ECC" w:rsidR="0026449D" w:rsidRPr="008A541D" w:rsidRDefault="0026449D" w:rsidP="008A541D">
                      <w:pPr>
                        <w:pStyle w:val="CourseTitle"/>
                      </w:pPr>
                      <w:r>
                        <w:t>40567A</w:t>
                      </w:r>
                      <w:r>
                        <w:br/>
                        <w:t>Microsoft Excel associate</w:t>
                      </w:r>
                      <w:r w:rsidRPr="008A541D">
                        <w:t xml:space="preserve"> 2019</w:t>
                      </w:r>
                    </w:p>
                    <w:p w14:paraId="6CAB0FC7" w14:textId="71AA8C6C" w:rsidR="0026449D" w:rsidRPr="00D97B87" w:rsidRDefault="0026449D" w:rsidP="00D97B87">
                      <w:pPr>
                        <w:pStyle w:val="ModuleTitle"/>
                      </w:pPr>
                      <w:r w:rsidRPr="00D97B87">
                        <w:t xml:space="preserve">Module </w:t>
                      </w:r>
                      <w:r>
                        <w:t>8:</w:t>
                      </w:r>
                      <w:r w:rsidRPr="00D97B87">
                        <w:t xml:space="preserve"> </w:t>
                      </w:r>
                      <w:bookmarkStart w:id="10" w:name="_Hlk23408699"/>
                      <w:r>
                        <w:t xml:space="preserve">Preparing to print and checking for </w:t>
                      </w:r>
                      <w:bookmarkEnd w:id="10"/>
                      <w:r>
                        <w:t>issues</w:t>
                      </w:r>
                    </w:p>
                  </w:txbxContent>
                </v:textbox>
              </v:rect>
            </w:pict>
          </mc:Fallback>
        </mc:AlternateContent>
      </w:r>
      <w:r w:rsidRPr="00D97B87">
        <w:rPr>
          <w:noProof/>
        </w:rPr>
        <w:drawing>
          <wp:anchor distT="0" distB="0" distL="114300" distR="114300" simplePos="0" relativeHeight="251668480" behindDoc="0" locked="0" layoutInCell="1" allowOverlap="1" wp14:anchorId="392474B5" wp14:editId="3B1B8229">
            <wp:simplePos x="0" y="0"/>
            <wp:positionH relativeFrom="column">
              <wp:posOffset>47308</wp:posOffset>
            </wp:positionH>
            <wp:positionV relativeFrom="paragraph">
              <wp:posOffset>-1270</wp:posOffset>
            </wp:positionV>
            <wp:extent cx="2515187" cy="1127051"/>
            <wp:effectExtent l="0" t="0" r="0" b="0"/>
            <wp:wrapNone/>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crosoft-logo_rgb_c-w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5187" cy="1127051"/>
                    </a:xfrm>
                    <a:prstGeom prst="rect">
                      <a:avLst/>
                    </a:prstGeom>
                  </pic:spPr>
                </pic:pic>
              </a:graphicData>
            </a:graphic>
            <wp14:sizeRelH relativeFrom="margin">
              <wp14:pctWidth>0</wp14:pctWidth>
            </wp14:sizeRelH>
            <wp14:sizeRelV relativeFrom="margin">
              <wp14:pctHeight>0</wp14:pctHeight>
            </wp14:sizeRelV>
          </wp:anchor>
        </w:drawing>
      </w:r>
    </w:p>
    <w:p w14:paraId="5DF24A8E" w14:textId="77777777" w:rsidR="00D97B87" w:rsidRPr="00D97B87" w:rsidRDefault="00D97B87" w:rsidP="00023A2B"/>
    <w:p w14:paraId="3322FF28" w14:textId="77777777" w:rsidR="00D97B87" w:rsidRPr="00D97B87" w:rsidRDefault="00D97B87" w:rsidP="00023A2B"/>
    <w:p w14:paraId="60A365A4" w14:textId="77777777" w:rsidR="00D97B87" w:rsidRPr="00D97B87" w:rsidRDefault="00D97B87" w:rsidP="00023A2B"/>
    <w:p w14:paraId="777F22AF" w14:textId="77777777" w:rsidR="00D97B87" w:rsidRPr="00D97B87" w:rsidRDefault="00D97B87" w:rsidP="00023A2B"/>
    <w:p w14:paraId="6362992B" w14:textId="77777777" w:rsidR="00D97B87" w:rsidRPr="00D97B87" w:rsidRDefault="00D97B87" w:rsidP="00023A2B"/>
    <w:p w14:paraId="4D9E271E" w14:textId="77777777" w:rsidR="00D97B87" w:rsidRPr="00D97B87" w:rsidRDefault="00D97B87" w:rsidP="00023A2B"/>
    <w:p w14:paraId="474F8EFA" w14:textId="77777777" w:rsidR="00D97B87" w:rsidRPr="00D97B87" w:rsidRDefault="00D97B87" w:rsidP="00023A2B"/>
    <w:bookmarkEnd w:id="1"/>
    <w:p w14:paraId="2D16F493" w14:textId="77777777" w:rsidR="00D97B87" w:rsidRDefault="00D97B87" w:rsidP="00764980">
      <w:r>
        <w:br w:type="page"/>
      </w:r>
    </w:p>
    <w:p w14:paraId="5953EE2B" w14:textId="09295228" w:rsidR="003805BE" w:rsidRPr="00FE0C1E" w:rsidRDefault="00B778DA" w:rsidP="00FE0C1E">
      <w:pPr>
        <w:pStyle w:val="TOCHeading"/>
      </w:pPr>
      <w:bookmarkStart w:id="11" w:name="_Toc20696521"/>
      <w:bookmarkStart w:id="12" w:name="_Toc20769254"/>
      <w:bookmarkStart w:id="13" w:name="_Toc20815488"/>
      <w:bookmarkStart w:id="14" w:name="_Toc20831843"/>
      <w:bookmarkStart w:id="15" w:name="_Toc21541601"/>
      <w:bookmarkStart w:id="16" w:name="_Toc24619093"/>
      <w:bookmarkStart w:id="17" w:name="_Toc37680353"/>
      <w:bookmarkEnd w:id="2"/>
      <w:r w:rsidRPr="00FE0C1E">
        <w:lastRenderedPageBreak/>
        <w:t>Contents</w:t>
      </w:r>
      <w:bookmarkEnd w:id="3"/>
      <w:bookmarkEnd w:id="4"/>
      <w:bookmarkEnd w:id="5"/>
      <w:bookmarkEnd w:id="6"/>
      <w:bookmarkEnd w:id="7"/>
      <w:bookmarkEnd w:id="8"/>
      <w:bookmarkEnd w:id="11"/>
      <w:bookmarkEnd w:id="12"/>
      <w:bookmarkEnd w:id="13"/>
      <w:bookmarkEnd w:id="14"/>
      <w:bookmarkEnd w:id="15"/>
      <w:bookmarkEnd w:id="16"/>
      <w:bookmarkEnd w:id="17"/>
    </w:p>
    <w:p w14:paraId="0910BA3B" w14:textId="77777777" w:rsidR="00DA5C58" w:rsidRPr="00DA5C58" w:rsidRDefault="00DA5C58" w:rsidP="00DA5C58"/>
    <w:p w14:paraId="437B718E" w14:textId="77777777" w:rsidR="004723F2" w:rsidRDefault="004723F2" w:rsidP="004723F2">
      <w:pPr>
        <w:sectPr w:rsidR="004723F2" w:rsidSect="0016526E">
          <w:headerReference w:type="default" r:id="rId10"/>
          <w:footerReference w:type="default" r:id="rId11"/>
          <w:type w:val="continuous"/>
          <w:pgSz w:w="12240" w:h="15840" w:code="1"/>
          <w:pgMar w:top="1440" w:right="1440" w:bottom="1440" w:left="1440" w:header="706" w:footer="706" w:gutter="0"/>
          <w:cols w:num="2" w:space="708"/>
          <w:titlePg/>
          <w:docGrid w:linePitch="360"/>
        </w:sectPr>
      </w:pPr>
    </w:p>
    <w:p w14:paraId="1A1E1499" w14:textId="0A462CF2" w:rsidR="00575E40" w:rsidRDefault="00B778DA">
      <w:pPr>
        <w:pStyle w:val="TOC1"/>
        <w:rPr>
          <w:rFonts w:asciiTheme="minorHAnsi" w:eastAsiaTheme="minorEastAsia" w:hAnsiTheme="minorHAnsi"/>
          <w:color w:val="auto"/>
          <w:sz w:val="22"/>
        </w:rPr>
      </w:pPr>
      <w:r>
        <w:fldChar w:fldCharType="begin"/>
      </w:r>
      <w:r>
        <w:instrText xml:space="preserve"> TOC \o "1-3" \h \z \u </w:instrText>
      </w:r>
      <w:r>
        <w:fldChar w:fldCharType="separate"/>
      </w:r>
      <w:hyperlink w:anchor="_Toc37680353" w:history="1">
        <w:r w:rsidR="00575E40" w:rsidRPr="008A516A">
          <w:rPr>
            <w:rStyle w:val="Hyperlink"/>
          </w:rPr>
          <w:t>Contents</w:t>
        </w:r>
        <w:r w:rsidR="00575E40">
          <w:rPr>
            <w:webHidden/>
          </w:rPr>
          <w:tab/>
        </w:r>
        <w:r w:rsidR="00575E40">
          <w:rPr>
            <w:webHidden/>
          </w:rPr>
          <w:fldChar w:fldCharType="begin"/>
        </w:r>
        <w:r w:rsidR="00575E40">
          <w:rPr>
            <w:webHidden/>
          </w:rPr>
          <w:instrText xml:space="preserve"> PAGEREF _Toc37680353 \h </w:instrText>
        </w:r>
        <w:r w:rsidR="00575E40">
          <w:rPr>
            <w:webHidden/>
          </w:rPr>
        </w:r>
        <w:r w:rsidR="00575E40">
          <w:rPr>
            <w:webHidden/>
          </w:rPr>
          <w:fldChar w:fldCharType="separate"/>
        </w:r>
        <w:r w:rsidR="00575E40">
          <w:rPr>
            <w:webHidden/>
          </w:rPr>
          <w:t>2</w:t>
        </w:r>
        <w:r w:rsidR="00575E40">
          <w:rPr>
            <w:webHidden/>
          </w:rPr>
          <w:fldChar w:fldCharType="end"/>
        </w:r>
      </w:hyperlink>
    </w:p>
    <w:p w14:paraId="0F08FBB0" w14:textId="70D1DAA7" w:rsidR="00575E40" w:rsidRDefault="00963171">
      <w:pPr>
        <w:pStyle w:val="TOC1"/>
        <w:rPr>
          <w:rFonts w:asciiTheme="minorHAnsi" w:eastAsiaTheme="minorEastAsia" w:hAnsiTheme="minorHAnsi"/>
          <w:color w:val="auto"/>
          <w:sz w:val="22"/>
        </w:rPr>
      </w:pPr>
      <w:hyperlink w:anchor="_Toc37680354" w:history="1">
        <w:r w:rsidR="00575E40" w:rsidRPr="008A516A">
          <w:rPr>
            <w:rStyle w:val="Hyperlink"/>
          </w:rPr>
          <w:t>Module overview</w:t>
        </w:r>
        <w:r w:rsidR="00575E40">
          <w:rPr>
            <w:webHidden/>
          </w:rPr>
          <w:tab/>
        </w:r>
        <w:r w:rsidR="00575E40">
          <w:rPr>
            <w:webHidden/>
          </w:rPr>
          <w:fldChar w:fldCharType="begin"/>
        </w:r>
        <w:r w:rsidR="00575E40">
          <w:rPr>
            <w:webHidden/>
          </w:rPr>
          <w:instrText xml:space="preserve"> PAGEREF _Toc37680354 \h </w:instrText>
        </w:r>
        <w:r w:rsidR="00575E40">
          <w:rPr>
            <w:webHidden/>
          </w:rPr>
        </w:r>
        <w:r w:rsidR="00575E40">
          <w:rPr>
            <w:webHidden/>
          </w:rPr>
          <w:fldChar w:fldCharType="separate"/>
        </w:r>
        <w:r w:rsidR="00575E40">
          <w:rPr>
            <w:webHidden/>
          </w:rPr>
          <w:t>4</w:t>
        </w:r>
        <w:r w:rsidR="00575E40">
          <w:rPr>
            <w:webHidden/>
          </w:rPr>
          <w:fldChar w:fldCharType="end"/>
        </w:r>
      </w:hyperlink>
    </w:p>
    <w:p w14:paraId="66AC5B10" w14:textId="2E30A491" w:rsidR="00575E40" w:rsidRDefault="00963171">
      <w:pPr>
        <w:pStyle w:val="TOC2"/>
        <w:rPr>
          <w:rFonts w:asciiTheme="minorHAnsi" w:eastAsiaTheme="minorEastAsia" w:hAnsiTheme="minorHAnsi" w:cstheme="minorBidi"/>
          <w:color w:val="auto"/>
          <w:sz w:val="22"/>
        </w:rPr>
      </w:pPr>
      <w:hyperlink w:anchor="_Toc37680355" w:history="1">
        <w:r w:rsidR="00575E40" w:rsidRPr="008A516A">
          <w:rPr>
            <w:rStyle w:val="Hyperlink"/>
          </w:rPr>
          <w:t>Description</w:t>
        </w:r>
        <w:r w:rsidR="00575E40">
          <w:rPr>
            <w:webHidden/>
          </w:rPr>
          <w:tab/>
        </w:r>
        <w:r w:rsidR="00575E40">
          <w:rPr>
            <w:webHidden/>
          </w:rPr>
          <w:fldChar w:fldCharType="begin"/>
        </w:r>
        <w:r w:rsidR="00575E40">
          <w:rPr>
            <w:webHidden/>
          </w:rPr>
          <w:instrText xml:space="preserve"> PAGEREF _Toc37680355 \h </w:instrText>
        </w:r>
        <w:r w:rsidR="00575E40">
          <w:rPr>
            <w:webHidden/>
          </w:rPr>
        </w:r>
        <w:r w:rsidR="00575E40">
          <w:rPr>
            <w:webHidden/>
          </w:rPr>
          <w:fldChar w:fldCharType="separate"/>
        </w:r>
        <w:r w:rsidR="00575E40">
          <w:rPr>
            <w:webHidden/>
          </w:rPr>
          <w:t>4</w:t>
        </w:r>
        <w:r w:rsidR="00575E40">
          <w:rPr>
            <w:webHidden/>
          </w:rPr>
          <w:fldChar w:fldCharType="end"/>
        </w:r>
      </w:hyperlink>
    </w:p>
    <w:p w14:paraId="7D2E63A1" w14:textId="4E2CE8D2" w:rsidR="00575E40" w:rsidRDefault="00963171">
      <w:pPr>
        <w:pStyle w:val="TOC2"/>
        <w:rPr>
          <w:rFonts w:asciiTheme="minorHAnsi" w:eastAsiaTheme="minorEastAsia" w:hAnsiTheme="minorHAnsi" w:cstheme="minorBidi"/>
          <w:color w:val="auto"/>
          <w:sz w:val="22"/>
        </w:rPr>
      </w:pPr>
      <w:hyperlink w:anchor="_Toc37680356" w:history="1">
        <w:r w:rsidR="00575E40" w:rsidRPr="008A516A">
          <w:rPr>
            <w:rStyle w:val="Hyperlink"/>
          </w:rPr>
          <w:t>Scenario</w:t>
        </w:r>
        <w:r w:rsidR="00575E40">
          <w:rPr>
            <w:webHidden/>
          </w:rPr>
          <w:tab/>
        </w:r>
        <w:r w:rsidR="00575E40">
          <w:rPr>
            <w:webHidden/>
          </w:rPr>
          <w:fldChar w:fldCharType="begin"/>
        </w:r>
        <w:r w:rsidR="00575E40">
          <w:rPr>
            <w:webHidden/>
          </w:rPr>
          <w:instrText xml:space="preserve"> PAGEREF _Toc37680356 \h </w:instrText>
        </w:r>
        <w:r w:rsidR="00575E40">
          <w:rPr>
            <w:webHidden/>
          </w:rPr>
        </w:r>
        <w:r w:rsidR="00575E40">
          <w:rPr>
            <w:webHidden/>
          </w:rPr>
          <w:fldChar w:fldCharType="separate"/>
        </w:r>
        <w:r w:rsidR="00575E40">
          <w:rPr>
            <w:webHidden/>
          </w:rPr>
          <w:t>5</w:t>
        </w:r>
        <w:r w:rsidR="00575E40">
          <w:rPr>
            <w:webHidden/>
          </w:rPr>
          <w:fldChar w:fldCharType="end"/>
        </w:r>
      </w:hyperlink>
    </w:p>
    <w:p w14:paraId="77B10A20" w14:textId="2B54B42C" w:rsidR="00575E40" w:rsidRDefault="00963171">
      <w:pPr>
        <w:pStyle w:val="TOC2"/>
        <w:rPr>
          <w:rFonts w:asciiTheme="minorHAnsi" w:eastAsiaTheme="minorEastAsia" w:hAnsiTheme="minorHAnsi" w:cstheme="minorBidi"/>
          <w:color w:val="auto"/>
          <w:sz w:val="22"/>
        </w:rPr>
      </w:pPr>
      <w:hyperlink w:anchor="_Toc37680357" w:history="1">
        <w:r w:rsidR="00575E40" w:rsidRPr="008A516A">
          <w:rPr>
            <w:rStyle w:val="Hyperlink"/>
          </w:rPr>
          <w:t>Cornerstone</w:t>
        </w:r>
        <w:r w:rsidR="00575E40">
          <w:rPr>
            <w:webHidden/>
          </w:rPr>
          <w:tab/>
        </w:r>
        <w:r w:rsidR="00575E40">
          <w:rPr>
            <w:webHidden/>
          </w:rPr>
          <w:fldChar w:fldCharType="begin"/>
        </w:r>
        <w:r w:rsidR="00575E40">
          <w:rPr>
            <w:webHidden/>
          </w:rPr>
          <w:instrText xml:space="preserve"> PAGEREF _Toc37680357 \h </w:instrText>
        </w:r>
        <w:r w:rsidR="00575E40">
          <w:rPr>
            <w:webHidden/>
          </w:rPr>
        </w:r>
        <w:r w:rsidR="00575E40">
          <w:rPr>
            <w:webHidden/>
          </w:rPr>
          <w:fldChar w:fldCharType="separate"/>
        </w:r>
        <w:r w:rsidR="00575E40">
          <w:rPr>
            <w:webHidden/>
          </w:rPr>
          <w:t>6</w:t>
        </w:r>
        <w:r w:rsidR="00575E40">
          <w:rPr>
            <w:webHidden/>
          </w:rPr>
          <w:fldChar w:fldCharType="end"/>
        </w:r>
      </w:hyperlink>
    </w:p>
    <w:p w14:paraId="5DDE6A87" w14:textId="0B5441DC" w:rsidR="00575E40" w:rsidRDefault="00963171">
      <w:pPr>
        <w:pStyle w:val="TOC1"/>
        <w:rPr>
          <w:rFonts w:asciiTheme="minorHAnsi" w:eastAsiaTheme="minorEastAsia" w:hAnsiTheme="minorHAnsi"/>
          <w:color w:val="auto"/>
          <w:sz w:val="22"/>
        </w:rPr>
      </w:pPr>
      <w:hyperlink w:anchor="_Toc37680358" w:history="1">
        <w:r w:rsidR="00575E40" w:rsidRPr="008A516A">
          <w:rPr>
            <w:rStyle w:val="Hyperlink"/>
          </w:rPr>
          <w:t>Lesson 1: Preparing to print</w:t>
        </w:r>
        <w:r w:rsidR="00575E40">
          <w:rPr>
            <w:webHidden/>
          </w:rPr>
          <w:tab/>
        </w:r>
        <w:r w:rsidR="00575E40">
          <w:rPr>
            <w:webHidden/>
          </w:rPr>
          <w:fldChar w:fldCharType="begin"/>
        </w:r>
        <w:r w:rsidR="00575E40">
          <w:rPr>
            <w:webHidden/>
          </w:rPr>
          <w:instrText xml:space="preserve"> PAGEREF _Toc37680358 \h </w:instrText>
        </w:r>
        <w:r w:rsidR="00575E40">
          <w:rPr>
            <w:webHidden/>
          </w:rPr>
        </w:r>
        <w:r w:rsidR="00575E40">
          <w:rPr>
            <w:webHidden/>
          </w:rPr>
          <w:fldChar w:fldCharType="separate"/>
        </w:r>
        <w:r w:rsidR="00575E40">
          <w:rPr>
            <w:webHidden/>
          </w:rPr>
          <w:t>7</w:t>
        </w:r>
        <w:r w:rsidR="00575E40">
          <w:rPr>
            <w:webHidden/>
          </w:rPr>
          <w:fldChar w:fldCharType="end"/>
        </w:r>
      </w:hyperlink>
    </w:p>
    <w:p w14:paraId="38A9B574" w14:textId="5ADC2A70" w:rsidR="00575E40" w:rsidRDefault="00963171">
      <w:pPr>
        <w:pStyle w:val="TOC2"/>
        <w:rPr>
          <w:rFonts w:asciiTheme="minorHAnsi" w:eastAsiaTheme="minorEastAsia" w:hAnsiTheme="minorHAnsi" w:cstheme="minorBidi"/>
          <w:color w:val="auto"/>
          <w:sz w:val="22"/>
        </w:rPr>
      </w:pPr>
      <w:hyperlink w:anchor="_Toc37680359" w:history="1">
        <w:r w:rsidR="00575E40" w:rsidRPr="008A516A">
          <w:rPr>
            <w:rStyle w:val="Hyperlink"/>
          </w:rPr>
          <w:t>Overview</w:t>
        </w:r>
        <w:r w:rsidR="00575E40">
          <w:rPr>
            <w:webHidden/>
          </w:rPr>
          <w:tab/>
        </w:r>
        <w:r w:rsidR="00575E40">
          <w:rPr>
            <w:webHidden/>
          </w:rPr>
          <w:fldChar w:fldCharType="begin"/>
        </w:r>
        <w:r w:rsidR="00575E40">
          <w:rPr>
            <w:webHidden/>
          </w:rPr>
          <w:instrText xml:space="preserve"> PAGEREF _Toc37680359 \h </w:instrText>
        </w:r>
        <w:r w:rsidR="00575E40">
          <w:rPr>
            <w:webHidden/>
          </w:rPr>
        </w:r>
        <w:r w:rsidR="00575E40">
          <w:rPr>
            <w:webHidden/>
          </w:rPr>
          <w:fldChar w:fldCharType="separate"/>
        </w:r>
        <w:r w:rsidR="00575E40">
          <w:rPr>
            <w:webHidden/>
          </w:rPr>
          <w:t>7</w:t>
        </w:r>
        <w:r w:rsidR="00575E40">
          <w:rPr>
            <w:webHidden/>
          </w:rPr>
          <w:fldChar w:fldCharType="end"/>
        </w:r>
      </w:hyperlink>
    </w:p>
    <w:p w14:paraId="61A2F902" w14:textId="0A532B6B" w:rsidR="00575E40" w:rsidRDefault="00963171">
      <w:pPr>
        <w:pStyle w:val="TOC2"/>
        <w:rPr>
          <w:rFonts w:asciiTheme="minorHAnsi" w:eastAsiaTheme="minorEastAsia" w:hAnsiTheme="minorHAnsi" w:cstheme="minorBidi"/>
          <w:color w:val="auto"/>
          <w:sz w:val="22"/>
        </w:rPr>
      </w:pPr>
      <w:hyperlink w:anchor="_Toc37680360" w:history="1">
        <w:r w:rsidR="00575E40" w:rsidRPr="008A516A">
          <w:rPr>
            <w:rStyle w:val="Hyperlink"/>
          </w:rPr>
          <w:t>Warm-up</w:t>
        </w:r>
        <w:r w:rsidR="00575E40">
          <w:rPr>
            <w:webHidden/>
          </w:rPr>
          <w:tab/>
        </w:r>
        <w:r w:rsidR="00575E40">
          <w:rPr>
            <w:webHidden/>
          </w:rPr>
          <w:fldChar w:fldCharType="begin"/>
        </w:r>
        <w:r w:rsidR="00575E40">
          <w:rPr>
            <w:webHidden/>
          </w:rPr>
          <w:instrText xml:space="preserve"> PAGEREF _Toc37680360 \h </w:instrText>
        </w:r>
        <w:r w:rsidR="00575E40">
          <w:rPr>
            <w:webHidden/>
          </w:rPr>
        </w:r>
        <w:r w:rsidR="00575E40">
          <w:rPr>
            <w:webHidden/>
          </w:rPr>
          <w:fldChar w:fldCharType="separate"/>
        </w:r>
        <w:r w:rsidR="00575E40">
          <w:rPr>
            <w:webHidden/>
          </w:rPr>
          <w:t>7</w:t>
        </w:r>
        <w:r w:rsidR="00575E40">
          <w:rPr>
            <w:webHidden/>
          </w:rPr>
          <w:fldChar w:fldCharType="end"/>
        </w:r>
      </w:hyperlink>
    </w:p>
    <w:p w14:paraId="4437A1B6" w14:textId="697B585D" w:rsidR="00575E40" w:rsidRDefault="00963171">
      <w:pPr>
        <w:pStyle w:val="TOC2"/>
        <w:rPr>
          <w:rFonts w:asciiTheme="minorHAnsi" w:eastAsiaTheme="minorEastAsia" w:hAnsiTheme="minorHAnsi" w:cstheme="minorBidi"/>
          <w:color w:val="auto"/>
          <w:sz w:val="22"/>
        </w:rPr>
      </w:pPr>
      <w:hyperlink w:anchor="_Toc37680361" w:history="1">
        <w:r w:rsidR="00575E40" w:rsidRPr="008A516A">
          <w:rPr>
            <w:rStyle w:val="Hyperlink"/>
          </w:rPr>
          <w:t>Topic 1: Understand the print settings</w:t>
        </w:r>
        <w:r w:rsidR="00575E40">
          <w:rPr>
            <w:webHidden/>
          </w:rPr>
          <w:tab/>
        </w:r>
        <w:r w:rsidR="00575E40">
          <w:rPr>
            <w:webHidden/>
          </w:rPr>
          <w:fldChar w:fldCharType="begin"/>
        </w:r>
        <w:r w:rsidR="00575E40">
          <w:rPr>
            <w:webHidden/>
          </w:rPr>
          <w:instrText xml:space="preserve"> PAGEREF _Toc37680361 \h </w:instrText>
        </w:r>
        <w:r w:rsidR="00575E40">
          <w:rPr>
            <w:webHidden/>
          </w:rPr>
        </w:r>
        <w:r w:rsidR="00575E40">
          <w:rPr>
            <w:webHidden/>
          </w:rPr>
          <w:fldChar w:fldCharType="separate"/>
        </w:r>
        <w:r w:rsidR="00575E40">
          <w:rPr>
            <w:webHidden/>
          </w:rPr>
          <w:t>8</w:t>
        </w:r>
        <w:r w:rsidR="00575E40">
          <w:rPr>
            <w:webHidden/>
          </w:rPr>
          <w:fldChar w:fldCharType="end"/>
        </w:r>
      </w:hyperlink>
    </w:p>
    <w:p w14:paraId="254390BF" w14:textId="49EDEBF8" w:rsidR="00575E40" w:rsidRDefault="00963171">
      <w:pPr>
        <w:pStyle w:val="TOC3"/>
        <w:rPr>
          <w:rFonts w:asciiTheme="minorHAnsi" w:eastAsiaTheme="minorEastAsia" w:hAnsiTheme="minorHAnsi"/>
          <w:color w:val="auto"/>
          <w:sz w:val="22"/>
        </w:rPr>
      </w:pPr>
      <w:hyperlink w:anchor="_Toc37680362" w:history="1">
        <w:r w:rsidR="00575E40" w:rsidRPr="008A516A">
          <w:rPr>
            <w:rStyle w:val="Hyperlink"/>
          </w:rPr>
          <w:t>Access print settings</w:t>
        </w:r>
        <w:r w:rsidR="00575E40">
          <w:rPr>
            <w:webHidden/>
          </w:rPr>
          <w:tab/>
        </w:r>
        <w:r w:rsidR="00575E40">
          <w:rPr>
            <w:webHidden/>
          </w:rPr>
          <w:fldChar w:fldCharType="begin"/>
        </w:r>
        <w:r w:rsidR="00575E40">
          <w:rPr>
            <w:webHidden/>
          </w:rPr>
          <w:instrText xml:space="preserve"> PAGEREF _Toc37680362 \h </w:instrText>
        </w:r>
        <w:r w:rsidR="00575E40">
          <w:rPr>
            <w:webHidden/>
          </w:rPr>
        </w:r>
        <w:r w:rsidR="00575E40">
          <w:rPr>
            <w:webHidden/>
          </w:rPr>
          <w:fldChar w:fldCharType="separate"/>
        </w:r>
        <w:r w:rsidR="00575E40">
          <w:rPr>
            <w:webHidden/>
          </w:rPr>
          <w:t>8</w:t>
        </w:r>
        <w:r w:rsidR="00575E40">
          <w:rPr>
            <w:webHidden/>
          </w:rPr>
          <w:fldChar w:fldCharType="end"/>
        </w:r>
      </w:hyperlink>
    </w:p>
    <w:p w14:paraId="2C14A9C2" w14:textId="1817E4D8" w:rsidR="00575E40" w:rsidRDefault="00963171">
      <w:pPr>
        <w:pStyle w:val="TOC3"/>
        <w:rPr>
          <w:rFonts w:asciiTheme="minorHAnsi" w:eastAsiaTheme="minorEastAsia" w:hAnsiTheme="minorHAnsi"/>
          <w:color w:val="auto"/>
          <w:sz w:val="22"/>
        </w:rPr>
      </w:pPr>
      <w:hyperlink w:anchor="_Toc37680363" w:history="1">
        <w:r w:rsidR="00575E40" w:rsidRPr="008A516A">
          <w:rPr>
            <w:rStyle w:val="Hyperlink"/>
          </w:rPr>
          <w:t>Settings</w:t>
        </w:r>
        <w:r w:rsidR="00575E40">
          <w:rPr>
            <w:webHidden/>
          </w:rPr>
          <w:tab/>
        </w:r>
        <w:r w:rsidR="00575E40">
          <w:rPr>
            <w:webHidden/>
          </w:rPr>
          <w:fldChar w:fldCharType="begin"/>
        </w:r>
        <w:r w:rsidR="00575E40">
          <w:rPr>
            <w:webHidden/>
          </w:rPr>
          <w:instrText xml:space="preserve"> PAGEREF _Toc37680363 \h </w:instrText>
        </w:r>
        <w:r w:rsidR="00575E40">
          <w:rPr>
            <w:webHidden/>
          </w:rPr>
        </w:r>
        <w:r w:rsidR="00575E40">
          <w:rPr>
            <w:webHidden/>
          </w:rPr>
          <w:fldChar w:fldCharType="separate"/>
        </w:r>
        <w:r w:rsidR="00575E40">
          <w:rPr>
            <w:webHidden/>
          </w:rPr>
          <w:t>9</w:t>
        </w:r>
        <w:r w:rsidR="00575E40">
          <w:rPr>
            <w:webHidden/>
          </w:rPr>
          <w:fldChar w:fldCharType="end"/>
        </w:r>
      </w:hyperlink>
    </w:p>
    <w:p w14:paraId="2FC13E0F" w14:textId="6B82C1FD" w:rsidR="00575E40" w:rsidRDefault="00963171">
      <w:pPr>
        <w:pStyle w:val="TOC3"/>
        <w:rPr>
          <w:rFonts w:asciiTheme="minorHAnsi" w:eastAsiaTheme="minorEastAsia" w:hAnsiTheme="minorHAnsi"/>
          <w:color w:val="auto"/>
          <w:sz w:val="22"/>
        </w:rPr>
      </w:pPr>
      <w:hyperlink w:anchor="_Toc37680364" w:history="1">
        <w:r w:rsidR="00575E40" w:rsidRPr="008A516A">
          <w:rPr>
            <w:rStyle w:val="Hyperlink"/>
          </w:rPr>
          <w:t>Set the print area</w:t>
        </w:r>
        <w:r w:rsidR="00575E40">
          <w:rPr>
            <w:webHidden/>
          </w:rPr>
          <w:tab/>
        </w:r>
        <w:r w:rsidR="00575E40">
          <w:rPr>
            <w:webHidden/>
          </w:rPr>
          <w:fldChar w:fldCharType="begin"/>
        </w:r>
        <w:r w:rsidR="00575E40">
          <w:rPr>
            <w:webHidden/>
          </w:rPr>
          <w:instrText xml:space="preserve"> PAGEREF _Toc37680364 \h </w:instrText>
        </w:r>
        <w:r w:rsidR="00575E40">
          <w:rPr>
            <w:webHidden/>
          </w:rPr>
        </w:r>
        <w:r w:rsidR="00575E40">
          <w:rPr>
            <w:webHidden/>
          </w:rPr>
          <w:fldChar w:fldCharType="separate"/>
        </w:r>
        <w:r w:rsidR="00575E40">
          <w:rPr>
            <w:webHidden/>
          </w:rPr>
          <w:t>12</w:t>
        </w:r>
        <w:r w:rsidR="00575E40">
          <w:rPr>
            <w:webHidden/>
          </w:rPr>
          <w:fldChar w:fldCharType="end"/>
        </w:r>
      </w:hyperlink>
    </w:p>
    <w:p w14:paraId="2376A356" w14:textId="1A200446" w:rsidR="00575E40" w:rsidRDefault="00963171">
      <w:pPr>
        <w:pStyle w:val="TOC3"/>
        <w:rPr>
          <w:rFonts w:asciiTheme="minorHAnsi" w:eastAsiaTheme="minorEastAsia" w:hAnsiTheme="minorHAnsi"/>
          <w:color w:val="auto"/>
          <w:sz w:val="22"/>
        </w:rPr>
      </w:pPr>
      <w:hyperlink w:anchor="_Toc37680365" w:history="1">
        <w:r w:rsidR="00575E40" w:rsidRPr="008A516A">
          <w:rPr>
            <w:rStyle w:val="Hyperlink"/>
          </w:rPr>
          <w:t>Print</w:t>
        </w:r>
        <w:r w:rsidR="00575E40">
          <w:rPr>
            <w:webHidden/>
          </w:rPr>
          <w:tab/>
        </w:r>
        <w:r w:rsidR="00575E40">
          <w:rPr>
            <w:webHidden/>
          </w:rPr>
          <w:fldChar w:fldCharType="begin"/>
        </w:r>
        <w:r w:rsidR="00575E40">
          <w:rPr>
            <w:webHidden/>
          </w:rPr>
          <w:instrText xml:space="preserve"> PAGEREF _Toc37680365 \h </w:instrText>
        </w:r>
        <w:r w:rsidR="00575E40">
          <w:rPr>
            <w:webHidden/>
          </w:rPr>
        </w:r>
        <w:r w:rsidR="00575E40">
          <w:rPr>
            <w:webHidden/>
          </w:rPr>
          <w:fldChar w:fldCharType="separate"/>
        </w:r>
        <w:r w:rsidR="00575E40">
          <w:rPr>
            <w:webHidden/>
          </w:rPr>
          <w:t>13</w:t>
        </w:r>
        <w:r w:rsidR="00575E40">
          <w:rPr>
            <w:webHidden/>
          </w:rPr>
          <w:fldChar w:fldCharType="end"/>
        </w:r>
      </w:hyperlink>
    </w:p>
    <w:p w14:paraId="1964E493" w14:textId="37909836" w:rsidR="00575E40" w:rsidRDefault="00963171">
      <w:pPr>
        <w:pStyle w:val="TOC3"/>
        <w:rPr>
          <w:rFonts w:asciiTheme="minorHAnsi" w:eastAsiaTheme="minorEastAsia" w:hAnsiTheme="minorHAnsi"/>
          <w:color w:val="auto"/>
          <w:sz w:val="22"/>
        </w:rPr>
      </w:pPr>
      <w:hyperlink w:anchor="_Toc37680366" w:history="1">
        <w:r w:rsidR="00575E40" w:rsidRPr="008A516A">
          <w:rPr>
            <w:rStyle w:val="Hyperlink"/>
          </w:rPr>
          <w:t>Activity: Discuss and learn</w:t>
        </w:r>
        <w:r w:rsidR="00575E40">
          <w:rPr>
            <w:webHidden/>
          </w:rPr>
          <w:tab/>
        </w:r>
        <w:r w:rsidR="00575E40">
          <w:rPr>
            <w:webHidden/>
          </w:rPr>
          <w:fldChar w:fldCharType="begin"/>
        </w:r>
        <w:r w:rsidR="00575E40">
          <w:rPr>
            <w:webHidden/>
          </w:rPr>
          <w:instrText xml:space="preserve"> PAGEREF _Toc37680366 \h </w:instrText>
        </w:r>
        <w:r w:rsidR="00575E40">
          <w:rPr>
            <w:webHidden/>
          </w:rPr>
        </w:r>
        <w:r w:rsidR="00575E40">
          <w:rPr>
            <w:webHidden/>
          </w:rPr>
          <w:fldChar w:fldCharType="separate"/>
        </w:r>
        <w:r w:rsidR="00575E40">
          <w:rPr>
            <w:webHidden/>
          </w:rPr>
          <w:t>14</w:t>
        </w:r>
        <w:r w:rsidR="00575E40">
          <w:rPr>
            <w:webHidden/>
          </w:rPr>
          <w:fldChar w:fldCharType="end"/>
        </w:r>
      </w:hyperlink>
    </w:p>
    <w:p w14:paraId="4EA19612" w14:textId="5EE9AF22" w:rsidR="00575E40" w:rsidRDefault="00963171">
      <w:pPr>
        <w:pStyle w:val="TOC3"/>
        <w:rPr>
          <w:rFonts w:asciiTheme="minorHAnsi" w:eastAsiaTheme="minorEastAsia" w:hAnsiTheme="minorHAnsi"/>
          <w:color w:val="auto"/>
          <w:sz w:val="22"/>
        </w:rPr>
      </w:pPr>
      <w:hyperlink w:anchor="_Toc37680367" w:history="1">
        <w:r w:rsidR="00575E40" w:rsidRPr="008A516A">
          <w:rPr>
            <w:rStyle w:val="Hyperlink"/>
          </w:rPr>
          <w:t>Try-it: Understanding the print settings</w:t>
        </w:r>
        <w:r w:rsidR="00575E40">
          <w:rPr>
            <w:webHidden/>
          </w:rPr>
          <w:tab/>
        </w:r>
        <w:r w:rsidR="00575E40">
          <w:rPr>
            <w:webHidden/>
          </w:rPr>
          <w:fldChar w:fldCharType="begin"/>
        </w:r>
        <w:r w:rsidR="00575E40">
          <w:rPr>
            <w:webHidden/>
          </w:rPr>
          <w:instrText xml:space="preserve"> PAGEREF _Toc37680367 \h </w:instrText>
        </w:r>
        <w:r w:rsidR="00575E40">
          <w:rPr>
            <w:webHidden/>
          </w:rPr>
        </w:r>
        <w:r w:rsidR="00575E40">
          <w:rPr>
            <w:webHidden/>
          </w:rPr>
          <w:fldChar w:fldCharType="separate"/>
        </w:r>
        <w:r w:rsidR="00575E40">
          <w:rPr>
            <w:webHidden/>
          </w:rPr>
          <w:t>14</w:t>
        </w:r>
        <w:r w:rsidR="00575E40">
          <w:rPr>
            <w:webHidden/>
          </w:rPr>
          <w:fldChar w:fldCharType="end"/>
        </w:r>
      </w:hyperlink>
    </w:p>
    <w:p w14:paraId="280712FF" w14:textId="17728A9C" w:rsidR="00575E40" w:rsidRDefault="00963171">
      <w:pPr>
        <w:pStyle w:val="TOC3"/>
        <w:rPr>
          <w:rFonts w:asciiTheme="minorHAnsi" w:eastAsiaTheme="minorEastAsia" w:hAnsiTheme="minorHAnsi"/>
          <w:color w:val="auto"/>
          <w:sz w:val="22"/>
        </w:rPr>
      </w:pPr>
      <w:hyperlink w:anchor="_Toc37680368" w:history="1">
        <w:r w:rsidR="00575E40" w:rsidRPr="008A516A">
          <w:rPr>
            <w:rStyle w:val="Hyperlink"/>
          </w:rPr>
          <w:t>Try-It 1</w:t>
        </w:r>
        <w:r w:rsidR="00575E40">
          <w:rPr>
            <w:webHidden/>
          </w:rPr>
          <w:tab/>
        </w:r>
        <w:r w:rsidR="00575E40">
          <w:rPr>
            <w:webHidden/>
          </w:rPr>
          <w:fldChar w:fldCharType="begin"/>
        </w:r>
        <w:r w:rsidR="00575E40">
          <w:rPr>
            <w:webHidden/>
          </w:rPr>
          <w:instrText xml:space="preserve"> PAGEREF _Toc37680368 \h </w:instrText>
        </w:r>
        <w:r w:rsidR="00575E40">
          <w:rPr>
            <w:webHidden/>
          </w:rPr>
        </w:r>
        <w:r w:rsidR="00575E40">
          <w:rPr>
            <w:webHidden/>
          </w:rPr>
          <w:fldChar w:fldCharType="separate"/>
        </w:r>
        <w:r w:rsidR="00575E40">
          <w:rPr>
            <w:webHidden/>
          </w:rPr>
          <w:t>14</w:t>
        </w:r>
        <w:r w:rsidR="00575E40">
          <w:rPr>
            <w:webHidden/>
          </w:rPr>
          <w:fldChar w:fldCharType="end"/>
        </w:r>
      </w:hyperlink>
    </w:p>
    <w:p w14:paraId="32708E0A" w14:textId="19CA9A1D" w:rsidR="00575E40" w:rsidRDefault="00963171">
      <w:pPr>
        <w:pStyle w:val="TOC3"/>
        <w:rPr>
          <w:rFonts w:asciiTheme="minorHAnsi" w:eastAsiaTheme="minorEastAsia" w:hAnsiTheme="minorHAnsi"/>
          <w:color w:val="auto"/>
          <w:sz w:val="22"/>
        </w:rPr>
      </w:pPr>
      <w:hyperlink w:anchor="_Toc37680369" w:history="1">
        <w:r w:rsidR="00575E40" w:rsidRPr="008A516A">
          <w:rPr>
            <w:rStyle w:val="Hyperlink"/>
          </w:rPr>
          <w:t>Try-It 2</w:t>
        </w:r>
        <w:r w:rsidR="00575E40">
          <w:rPr>
            <w:webHidden/>
          </w:rPr>
          <w:tab/>
        </w:r>
        <w:r w:rsidR="00575E40">
          <w:rPr>
            <w:webHidden/>
          </w:rPr>
          <w:fldChar w:fldCharType="begin"/>
        </w:r>
        <w:r w:rsidR="00575E40">
          <w:rPr>
            <w:webHidden/>
          </w:rPr>
          <w:instrText xml:space="preserve"> PAGEREF _Toc37680369 \h </w:instrText>
        </w:r>
        <w:r w:rsidR="00575E40">
          <w:rPr>
            <w:webHidden/>
          </w:rPr>
        </w:r>
        <w:r w:rsidR="00575E40">
          <w:rPr>
            <w:webHidden/>
          </w:rPr>
          <w:fldChar w:fldCharType="separate"/>
        </w:r>
        <w:r w:rsidR="00575E40">
          <w:rPr>
            <w:webHidden/>
          </w:rPr>
          <w:t>15</w:t>
        </w:r>
        <w:r w:rsidR="00575E40">
          <w:rPr>
            <w:webHidden/>
          </w:rPr>
          <w:fldChar w:fldCharType="end"/>
        </w:r>
      </w:hyperlink>
    </w:p>
    <w:p w14:paraId="2305E176" w14:textId="7DF6F09B" w:rsidR="00575E40" w:rsidRDefault="00963171">
      <w:pPr>
        <w:pStyle w:val="TOC3"/>
        <w:rPr>
          <w:rFonts w:asciiTheme="minorHAnsi" w:eastAsiaTheme="minorEastAsia" w:hAnsiTheme="minorHAnsi"/>
          <w:color w:val="auto"/>
          <w:sz w:val="22"/>
        </w:rPr>
      </w:pPr>
      <w:hyperlink w:anchor="_Toc37680370" w:history="1">
        <w:r w:rsidR="00575E40" w:rsidRPr="008A516A">
          <w:rPr>
            <w:rStyle w:val="Hyperlink"/>
          </w:rPr>
          <w:t>Try-It 3</w:t>
        </w:r>
        <w:r w:rsidR="00575E40">
          <w:rPr>
            <w:webHidden/>
          </w:rPr>
          <w:tab/>
        </w:r>
        <w:r w:rsidR="00575E40">
          <w:rPr>
            <w:webHidden/>
          </w:rPr>
          <w:fldChar w:fldCharType="begin"/>
        </w:r>
        <w:r w:rsidR="00575E40">
          <w:rPr>
            <w:webHidden/>
          </w:rPr>
          <w:instrText xml:space="preserve"> PAGEREF _Toc37680370 \h </w:instrText>
        </w:r>
        <w:r w:rsidR="00575E40">
          <w:rPr>
            <w:webHidden/>
          </w:rPr>
        </w:r>
        <w:r w:rsidR="00575E40">
          <w:rPr>
            <w:webHidden/>
          </w:rPr>
          <w:fldChar w:fldCharType="separate"/>
        </w:r>
        <w:r w:rsidR="00575E40">
          <w:rPr>
            <w:webHidden/>
          </w:rPr>
          <w:t>15</w:t>
        </w:r>
        <w:r w:rsidR="00575E40">
          <w:rPr>
            <w:webHidden/>
          </w:rPr>
          <w:fldChar w:fldCharType="end"/>
        </w:r>
      </w:hyperlink>
    </w:p>
    <w:p w14:paraId="33A73ED0" w14:textId="37C59126" w:rsidR="00575E40" w:rsidRDefault="00963171">
      <w:pPr>
        <w:pStyle w:val="TOC2"/>
        <w:rPr>
          <w:rFonts w:asciiTheme="minorHAnsi" w:eastAsiaTheme="minorEastAsia" w:hAnsiTheme="minorHAnsi" w:cstheme="minorBidi"/>
          <w:color w:val="auto"/>
          <w:sz w:val="22"/>
        </w:rPr>
      </w:pPr>
      <w:hyperlink w:anchor="_Toc37680371" w:history="1">
        <w:r w:rsidR="00575E40" w:rsidRPr="008A516A">
          <w:rPr>
            <w:rStyle w:val="Hyperlink"/>
          </w:rPr>
          <w:t>Topic 2: Understand page setup</w:t>
        </w:r>
        <w:r w:rsidR="00575E40">
          <w:rPr>
            <w:webHidden/>
          </w:rPr>
          <w:tab/>
        </w:r>
        <w:r w:rsidR="00575E40">
          <w:rPr>
            <w:webHidden/>
          </w:rPr>
          <w:fldChar w:fldCharType="begin"/>
        </w:r>
        <w:r w:rsidR="00575E40">
          <w:rPr>
            <w:webHidden/>
          </w:rPr>
          <w:instrText xml:space="preserve"> PAGEREF _Toc37680371 \h </w:instrText>
        </w:r>
        <w:r w:rsidR="00575E40">
          <w:rPr>
            <w:webHidden/>
          </w:rPr>
        </w:r>
        <w:r w:rsidR="00575E40">
          <w:rPr>
            <w:webHidden/>
          </w:rPr>
          <w:fldChar w:fldCharType="separate"/>
        </w:r>
        <w:r w:rsidR="00575E40">
          <w:rPr>
            <w:webHidden/>
          </w:rPr>
          <w:t>16</w:t>
        </w:r>
        <w:r w:rsidR="00575E40">
          <w:rPr>
            <w:webHidden/>
          </w:rPr>
          <w:fldChar w:fldCharType="end"/>
        </w:r>
      </w:hyperlink>
    </w:p>
    <w:p w14:paraId="32218E53" w14:textId="696E7DBF" w:rsidR="00575E40" w:rsidRDefault="00963171">
      <w:pPr>
        <w:pStyle w:val="TOC3"/>
        <w:rPr>
          <w:rFonts w:asciiTheme="minorHAnsi" w:eastAsiaTheme="minorEastAsia" w:hAnsiTheme="minorHAnsi"/>
          <w:color w:val="auto"/>
          <w:sz w:val="22"/>
        </w:rPr>
      </w:pPr>
      <w:hyperlink w:anchor="_Toc37680372" w:history="1">
        <w:r w:rsidR="00575E40" w:rsidRPr="008A516A">
          <w:rPr>
            <w:rStyle w:val="Hyperlink"/>
          </w:rPr>
          <w:t>Page Setup dialog box</w:t>
        </w:r>
        <w:r w:rsidR="00575E40">
          <w:rPr>
            <w:webHidden/>
          </w:rPr>
          <w:tab/>
        </w:r>
        <w:r w:rsidR="00575E40">
          <w:rPr>
            <w:webHidden/>
          </w:rPr>
          <w:fldChar w:fldCharType="begin"/>
        </w:r>
        <w:r w:rsidR="00575E40">
          <w:rPr>
            <w:webHidden/>
          </w:rPr>
          <w:instrText xml:space="preserve"> PAGEREF _Toc37680372 \h </w:instrText>
        </w:r>
        <w:r w:rsidR="00575E40">
          <w:rPr>
            <w:webHidden/>
          </w:rPr>
        </w:r>
        <w:r w:rsidR="00575E40">
          <w:rPr>
            <w:webHidden/>
          </w:rPr>
          <w:fldChar w:fldCharType="separate"/>
        </w:r>
        <w:r w:rsidR="00575E40">
          <w:rPr>
            <w:webHidden/>
          </w:rPr>
          <w:t>18</w:t>
        </w:r>
        <w:r w:rsidR="00575E40">
          <w:rPr>
            <w:webHidden/>
          </w:rPr>
          <w:fldChar w:fldCharType="end"/>
        </w:r>
      </w:hyperlink>
    </w:p>
    <w:p w14:paraId="4C5DDB0C" w14:textId="08E6E21F" w:rsidR="00575E40" w:rsidRDefault="00963171">
      <w:pPr>
        <w:pStyle w:val="TOC3"/>
        <w:rPr>
          <w:rFonts w:asciiTheme="minorHAnsi" w:eastAsiaTheme="minorEastAsia" w:hAnsiTheme="minorHAnsi"/>
          <w:color w:val="auto"/>
          <w:sz w:val="22"/>
        </w:rPr>
      </w:pPr>
      <w:hyperlink w:anchor="_Toc37680373" w:history="1">
        <w:r w:rsidR="00575E40" w:rsidRPr="008A516A">
          <w:rPr>
            <w:rStyle w:val="Hyperlink"/>
          </w:rPr>
          <w:t>Set margins</w:t>
        </w:r>
        <w:r w:rsidR="00575E40">
          <w:rPr>
            <w:webHidden/>
          </w:rPr>
          <w:tab/>
        </w:r>
        <w:r w:rsidR="00575E40">
          <w:rPr>
            <w:webHidden/>
          </w:rPr>
          <w:fldChar w:fldCharType="begin"/>
        </w:r>
        <w:r w:rsidR="00575E40">
          <w:rPr>
            <w:webHidden/>
          </w:rPr>
          <w:instrText xml:space="preserve"> PAGEREF _Toc37680373 \h </w:instrText>
        </w:r>
        <w:r w:rsidR="00575E40">
          <w:rPr>
            <w:webHidden/>
          </w:rPr>
        </w:r>
        <w:r w:rsidR="00575E40">
          <w:rPr>
            <w:webHidden/>
          </w:rPr>
          <w:fldChar w:fldCharType="separate"/>
        </w:r>
        <w:r w:rsidR="00575E40">
          <w:rPr>
            <w:webHidden/>
          </w:rPr>
          <w:t>18</w:t>
        </w:r>
        <w:r w:rsidR="00575E40">
          <w:rPr>
            <w:webHidden/>
          </w:rPr>
          <w:fldChar w:fldCharType="end"/>
        </w:r>
      </w:hyperlink>
    </w:p>
    <w:p w14:paraId="47A92D7B" w14:textId="4E4D02FF" w:rsidR="00575E40" w:rsidRDefault="00963171">
      <w:pPr>
        <w:pStyle w:val="TOC3"/>
        <w:rPr>
          <w:rFonts w:asciiTheme="minorHAnsi" w:eastAsiaTheme="minorEastAsia" w:hAnsiTheme="minorHAnsi"/>
          <w:color w:val="auto"/>
          <w:sz w:val="22"/>
        </w:rPr>
      </w:pPr>
      <w:hyperlink w:anchor="_Toc37680374" w:history="1">
        <w:r w:rsidR="00575E40" w:rsidRPr="008A516A">
          <w:rPr>
            <w:rStyle w:val="Hyperlink"/>
          </w:rPr>
          <w:t>Sheet settings</w:t>
        </w:r>
        <w:r w:rsidR="00575E40">
          <w:rPr>
            <w:webHidden/>
          </w:rPr>
          <w:tab/>
        </w:r>
        <w:r w:rsidR="00575E40">
          <w:rPr>
            <w:webHidden/>
          </w:rPr>
          <w:fldChar w:fldCharType="begin"/>
        </w:r>
        <w:r w:rsidR="00575E40">
          <w:rPr>
            <w:webHidden/>
          </w:rPr>
          <w:instrText xml:space="preserve"> PAGEREF _Toc37680374 \h </w:instrText>
        </w:r>
        <w:r w:rsidR="00575E40">
          <w:rPr>
            <w:webHidden/>
          </w:rPr>
        </w:r>
        <w:r w:rsidR="00575E40">
          <w:rPr>
            <w:webHidden/>
          </w:rPr>
          <w:fldChar w:fldCharType="separate"/>
        </w:r>
        <w:r w:rsidR="00575E40">
          <w:rPr>
            <w:webHidden/>
          </w:rPr>
          <w:t>19</w:t>
        </w:r>
        <w:r w:rsidR="00575E40">
          <w:rPr>
            <w:webHidden/>
          </w:rPr>
          <w:fldChar w:fldCharType="end"/>
        </w:r>
      </w:hyperlink>
    </w:p>
    <w:p w14:paraId="4042A485" w14:textId="1A0C07F3" w:rsidR="00575E40" w:rsidRDefault="00963171">
      <w:pPr>
        <w:pStyle w:val="TOC3"/>
        <w:rPr>
          <w:rFonts w:asciiTheme="minorHAnsi" w:eastAsiaTheme="minorEastAsia" w:hAnsiTheme="minorHAnsi"/>
          <w:color w:val="auto"/>
          <w:sz w:val="22"/>
        </w:rPr>
      </w:pPr>
      <w:hyperlink w:anchor="_Toc37680375" w:history="1">
        <w:r w:rsidR="00575E40" w:rsidRPr="008A516A">
          <w:rPr>
            <w:rStyle w:val="Hyperlink"/>
          </w:rPr>
          <w:t>Activity: Question time</w:t>
        </w:r>
        <w:r w:rsidR="00575E40">
          <w:rPr>
            <w:webHidden/>
          </w:rPr>
          <w:tab/>
        </w:r>
        <w:r w:rsidR="00575E40">
          <w:rPr>
            <w:webHidden/>
          </w:rPr>
          <w:fldChar w:fldCharType="begin"/>
        </w:r>
        <w:r w:rsidR="00575E40">
          <w:rPr>
            <w:webHidden/>
          </w:rPr>
          <w:instrText xml:space="preserve"> PAGEREF _Toc37680375 \h </w:instrText>
        </w:r>
        <w:r w:rsidR="00575E40">
          <w:rPr>
            <w:webHidden/>
          </w:rPr>
        </w:r>
        <w:r w:rsidR="00575E40">
          <w:rPr>
            <w:webHidden/>
          </w:rPr>
          <w:fldChar w:fldCharType="separate"/>
        </w:r>
        <w:r w:rsidR="00575E40">
          <w:rPr>
            <w:webHidden/>
          </w:rPr>
          <w:t>20</w:t>
        </w:r>
        <w:r w:rsidR="00575E40">
          <w:rPr>
            <w:webHidden/>
          </w:rPr>
          <w:fldChar w:fldCharType="end"/>
        </w:r>
      </w:hyperlink>
    </w:p>
    <w:p w14:paraId="57AE5E2D" w14:textId="5BEBB406" w:rsidR="00575E40" w:rsidRDefault="00963171">
      <w:pPr>
        <w:pStyle w:val="TOC3"/>
        <w:rPr>
          <w:rFonts w:asciiTheme="minorHAnsi" w:eastAsiaTheme="minorEastAsia" w:hAnsiTheme="minorHAnsi"/>
          <w:color w:val="auto"/>
          <w:sz w:val="22"/>
        </w:rPr>
      </w:pPr>
      <w:hyperlink w:anchor="_Toc37680376" w:history="1">
        <w:r w:rsidR="00575E40" w:rsidRPr="008A516A">
          <w:rPr>
            <w:rStyle w:val="Hyperlink"/>
          </w:rPr>
          <w:t>Try-it: Understand page setup</w:t>
        </w:r>
        <w:r w:rsidR="00575E40">
          <w:rPr>
            <w:webHidden/>
          </w:rPr>
          <w:tab/>
        </w:r>
        <w:r w:rsidR="00575E40">
          <w:rPr>
            <w:webHidden/>
          </w:rPr>
          <w:fldChar w:fldCharType="begin"/>
        </w:r>
        <w:r w:rsidR="00575E40">
          <w:rPr>
            <w:webHidden/>
          </w:rPr>
          <w:instrText xml:space="preserve"> PAGEREF _Toc37680376 \h </w:instrText>
        </w:r>
        <w:r w:rsidR="00575E40">
          <w:rPr>
            <w:webHidden/>
          </w:rPr>
        </w:r>
        <w:r w:rsidR="00575E40">
          <w:rPr>
            <w:webHidden/>
          </w:rPr>
          <w:fldChar w:fldCharType="separate"/>
        </w:r>
        <w:r w:rsidR="00575E40">
          <w:rPr>
            <w:webHidden/>
          </w:rPr>
          <w:t>21</w:t>
        </w:r>
        <w:r w:rsidR="00575E40">
          <w:rPr>
            <w:webHidden/>
          </w:rPr>
          <w:fldChar w:fldCharType="end"/>
        </w:r>
      </w:hyperlink>
    </w:p>
    <w:p w14:paraId="575FD8B6" w14:textId="3D4C82B4" w:rsidR="00575E40" w:rsidRDefault="00963171">
      <w:pPr>
        <w:pStyle w:val="TOC3"/>
        <w:rPr>
          <w:rFonts w:asciiTheme="minorHAnsi" w:eastAsiaTheme="minorEastAsia" w:hAnsiTheme="minorHAnsi"/>
          <w:color w:val="auto"/>
          <w:sz w:val="22"/>
        </w:rPr>
      </w:pPr>
      <w:hyperlink w:anchor="_Toc37680377" w:history="1">
        <w:r w:rsidR="00575E40" w:rsidRPr="008A516A">
          <w:rPr>
            <w:rStyle w:val="Hyperlink"/>
          </w:rPr>
          <w:t>Try-It 1</w:t>
        </w:r>
        <w:r w:rsidR="00575E40">
          <w:rPr>
            <w:webHidden/>
          </w:rPr>
          <w:tab/>
        </w:r>
        <w:r w:rsidR="00575E40">
          <w:rPr>
            <w:webHidden/>
          </w:rPr>
          <w:fldChar w:fldCharType="begin"/>
        </w:r>
        <w:r w:rsidR="00575E40">
          <w:rPr>
            <w:webHidden/>
          </w:rPr>
          <w:instrText xml:space="preserve"> PAGEREF _Toc37680377 \h </w:instrText>
        </w:r>
        <w:r w:rsidR="00575E40">
          <w:rPr>
            <w:webHidden/>
          </w:rPr>
        </w:r>
        <w:r w:rsidR="00575E40">
          <w:rPr>
            <w:webHidden/>
          </w:rPr>
          <w:fldChar w:fldCharType="separate"/>
        </w:r>
        <w:r w:rsidR="00575E40">
          <w:rPr>
            <w:webHidden/>
          </w:rPr>
          <w:t>21</w:t>
        </w:r>
        <w:r w:rsidR="00575E40">
          <w:rPr>
            <w:webHidden/>
          </w:rPr>
          <w:fldChar w:fldCharType="end"/>
        </w:r>
      </w:hyperlink>
    </w:p>
    <w:p w14:paraId="13099B55" w14:textId="7DADD924" w:rsidR="00575E40" w:rsidRDefault="00963171">
      <w:pPr>
        <w:pStyle w:val="TOC3"/>
        <w:rPr>
          <w:rFonts w:asciiTheme="minorHAnsi" w:eastAsiaTheme="minorEastAsia" w:hAnsiTheme="minorHAnsi"/>
          <w:color w:val="auto"/>
          <w:sz w:val="22"/>
        </w:rPr>
      </w:pPr>
      <w:hyperlink w:anchor="_Toc37680378" w:history="1">
        <w:r w:rsidR="00575E40" w:rsidRPr="008A516A">
          <w:rPr>
            <w:rStyle w:val="Hyperlink"/>
          </w:rPr>
          <w:t>Try-It 2</w:t>
        </w:r>
        <w:r w:rsidR="00575E40">
          <w:rPr>
            <w:webHidden/>
          </w:rPr>
          <w:tab/>
        </w:r>
        <w:r w:rsidR="00575E40">
          <w:rPr>
            <w:webHidden/>
          </w:rPr>
          <w:fldChar w:fldCharType="begin"/>
        </w:r>
        <w:r w:rsidR="00575E40">
          <w:rPr>
            <w:webHidden/>
          </w:rPr>
          <w:instrText xml:space="preserve"> PAGEREF _Toc37680378 \h </w:instrText>
        </w:r>
        <w:r w:rsidR="00575E40">
          <w:rPr>
            <w:webHidden/>
          </w:rPr>
        </w:r>
        <w:r w:rsidR="00575E40">
          <w:rPr>
            <w:webHidden/>
          </w:rPr>
          <w:fldChar w:fldCharType="separate"/>
        </w:r>
        <w:r w:rsidR="00575E40">
          <w:rPr>
            <w:webHidden/>
          </w:rPr>
          <w:t>21</w:t>
        </w:r>
        <w:r w:rsidR="00575E40">
          <w:rPr>
            <w:webHidden/>
          </w:rPr>
          <w:fldChar w:fldCharType="end"/>
        </w:r>
      </w:hyperlink>
    </w:p>
    <w:p w14:paraId="7298BDDA" w14:textId="069A1E7C" w:rsidR="00575E40" w:rsidRDefault="00963171">
      <w:pPr>
        <w:pStyle w:val="TOC2"/>
        <w:rPr>
          <w:rFonts w:asciiTheme="minorHAnsi" w:eastAsiaTheme="minorEastAsia" w:hAnsiTheme="minorHAnsi" w:cstheme="minorBidi"/>
          <w:color w:val="auto"/>
          <w:sz w:val="22"/>
        </w:rPr>
      </w:pPr>
      <w:hyperlink w:anchor="_Toc37680379" w:history="1">
        <w:r w:rsidR="00575E40" w:rsidRPr="008A516A">
          <w:rPr>
            <w:rStyle w:val="Hyperlink"/>
          </w:rPr>
          <w:t>Wrap-up</w:t>
        </w:r>
        <w:r w:rsidR="00575E40">
          <w:rPr>
            <w:webHidden/>
          </w:rPr>
          <w:tab/>
        </w:r>
        <w:r w:rsidR="00575E40">
          <w:rPr>
            <w:webHidden/>
          </w:rPr>
          <w:fldChar w:fldCharType="begin"/>
        </w:r>
        <w:r w:rsidR="00575E40">
          <w:rPr>
            <w:webHidden/>
          </w:rPr>
          <w:instrText xml:space="preserve"> PAGEREF _Toc37680379 \h </w:instrText>
        </w:r>
        <w:r w:rsidR="00575E40">
          <w:rPr>
            <w:webHidden/>
          </w:rPr>
        </w:r>
        <w:r w:rsidR="00575E40">
          <w:rPr>
            <w:webHidden/>
          </w:rPr>
          <w:fldChar w:fldCharType="separate"/>
        </w:r>
        <w:r w:rsidR="00575E40">
          <w:rPr>
            <w:webHidden/>
          </w:rPr>
          <w:t>22</w:t>
        </w:r>
        <w:r w:rsidR="00575E40">
          <w:rPr>
            <w:webHidden/>
          </w:rPr>
          <w:fldChar w:fldCharType="end"/>
        </w:r>
      </w:hyperlink>
    </w:p>
    <w:p w14:paraId="68B85A51" w14:textId="08793CEC" w:rsidR="00575E40" w:rsidRDefault="00963171">
      <w:pPr>
        <w:pStyle w:val="TOC1"/>
        <w:rPr>
          <w:rFonts w:asciiTheme="minorHAnsi" w:eastAsiaTheme="minorEastAsia" w:hAnsiTheme="minorHAnsi"/>
          <w:color w:val="auto"/>
          <w:sz w:val="22"/>
        </w:rPr>
      </w:pPr>
      <w:hyperlink w:anchor="_Toc37680380" w:history="1">
        <w:r w:rsidR="00575E40" w:rsidRPr="008A516A">
          <w:rPr>
            <w:rStyle w:val="Hyperlink"/>
          </w:rPr>
          <w:t>Lesson 2: Using headers and footers</w:t>
        </w:r>
        <w:r w:rsidR="00575E40">
          <w:rPr>
            <w:webHidden/>
          </w:rPr>
          <w:tab/>
        </w:r>
        <w:r w:rsidR="00575E40">
          <w:rPr>
            <w:webHidden/>
          </w:rPr>
          <w:fldChar w:fldCharType="begin"/>
        </w:r>
        <w:r w:rsidR="00575E40">
          <w:rPr>
            <w:webHidden/>
          </w:rPr>
          <w:instrText xml:space="preserve"> PAGEREF _Toc37680380 \h </w:instrText>
        </w:r>
        <w:r w:rsidR="00575E40">
          <w:rPr>
            <w:webHidden/>
          </w:rPr>
        </w:r>
        <w:r w:rsidR="00575E40">
          <w:rPr>
            <w:webHidden/>
          </w:rPr>
          <w:fldChar w:fldCharType="separate"/>
        </w:r>
        <w:r w:rsidR="00575E40">
          <w:rPr>
            <w:webHidden/>
          </w:rPr>
          <w:t>24</w:t>
        </w:r>
        <w:r w:rsidR="00575E40">
          <w:rPr>
            <w:webHidden/>
          </w:rPr>
          <w:fldChar w:fldCharType="end"/>
        </w:r>
      </w:hyperlink>
    </w:p>
    <w:p w14:paraId="036DB4AA" w14:textId="1A1D24A5" w:rsidR="00575E40" w:rsidRDefault="00963171">
      <w:pPr>
        <w:pStyle w:val="TOC2"/>
        <w:rPr>
          <w:rFonts w:asciiTheme="minorHAnsi" w:eastAsiaTheme="minorEastAsia" w:hAnsiTheme="minorHAnsi" w:cstheme="minorBidi"/>
          <w:color w:val="auto"/>
          <w:sz w:val="22"/>
        </w:rPr>
      </w:pPr>
      <w:hyperlink w:anchor="_Toc37680381" w:history="1">
        <w:r w:rsidR="00575E40" w:rsidRPr="008A516A">
          <w:rPr>
            <w:rStyle w:val="Hyperlink"/>
          </w:rPr>
          <w:t>Overview</w:t>
        </w:r>
        <w:r w:rsidR="00575E40">
          <w:rPr>
            <w:webHidden/>
          </w:rPr>
          <w:tab/>
        </w:r>
        <w:r w:rsidR="00575E40">
          <w:rPr>
            <w:webHidden/>
          </w:rPr>
          <w:fldChar w:fldCharType="begin"/>
        </w:r>
        <w:r w:rsidR="00575E40">
          <w:rPr>
            <w:webHidden/>
          </w:rPr>
          <w:instrText xml:space="preserve"> PAGEREF _Toc37680381 \h </w:instrText>
        </w:r>
        <w:r w:rsidR="00575E40">
          <w:rPr>
            <w:webHidden/>
          </w:rPr>
        </w:r>
        <w:r w:rsidR="00575E40">
          <w:rPr>
            <w:webHidden/>
          </w:rPr>
          <w:fldChar w:fldCharType="separate"/>
        </w:r>
        <w:r w:rsidR="00575E40">
          <w:rPr>
            <w:webHidden/>
          </w:rPr>
          <w:t>24</w:t>
        </w:r>
        <w:r w:rsidR="00575E40">
          <w:rPr>
            <w:webHidden/>
          </w:rPr>
          <w:fldChar w:fldCharType="end"/>
        </w:r>
      </w:hyperlink>
    </w:p>
    <w:p w14:paraId="22B88C11" w14:textId="6677F05A" w:rsidR="00575E40" w:rsidRDefault="00963171">
      <w:pPr>
        <w:pStyle w:val="TOC2"/>
        <w:rPr>
          <w:rFonts w:asciiTheme="minorHAnsi" w:eastAsiaTheme="minorEastAsia" w:hAnsiTheme="minorHAnsi" w:cstheme="minorBidi"/>
          <w:color w:val="auto"/>
          <w:sz w:val="22"/>
        </w:rPr>
      </w:pPr>
      <w:hyperlink w:anchor="_Toc37680382" w:history="1">
        <w:r w:rsidR="00575E40" w:rsidRPr="008A516A">
          <w:rPr>
            <w:rStyle w:val="Hyperlink"/>
          </w:rPr>
          <w:t>Warm-up</w:t>
        </w:r>
        <w:r w:rsidR="00575E40">
          <w:rPr>
            <w:webHidden/>
          </w:rPr>
          <w:tab/>
        </w:r>
        <w:r w:rsidR="00575E40">
          <w:rPr>
            <w:webHidden/>
          </w:rPr>
          <w:fldChar w:fldCharType="begin"/>
        </w:r>
        <w:r w:rsidR="00575E40">
          <w:rPr>
            <w:webHidden/>
          </w:rPr>
          <w:instrText xml:space="preserve"> PAGEREF _Toc37680382 \h </w:instrText>
        </w:r>
        <w:r w:rsidR="00575E40">
          <w:rPr>
            <w:webHidden/>
          </w:rPr>
        </w:r>
        <w:r w:rsidR="00575E40">
          <w:rPr>
            <w:webHidden/>
          </w:rPr>
          <w:fldChar w:fldCharType="separate"/>
        </w:r>
        <w:r w:rsidR="00575E40">
          <w:rPr>
            <w:webHidden/>
          </w:rPr>
          <w:t>24</w:t>
        </w:r>
        <w:r w:rsidR="00575E40">
          <w:rPr>
            <w:webHidden/>
          </w:rPr>
          <w:fldChar w:fldCharType="end"/>
        </w:r>
      </w:hyperlink>
    </w:p>
    <w:p w14:paraId="1CE22565" w14:textId="200300C8" w:rsidR="00575E40" w:rsidRDefault="00963171">
      <w:pPr>
        <w:pStyle w:val="TOC2"/>
        <w:rPr>
          <w:rFonts w:asciiTheme="minorHAnsi" w:eastAsiaTheme="minorEastAsia" w:hAnsiTheme="minorHAnsi" w:cstheme="minorBidi"/>
          <w:color w:val="auto"/>
          <w:sz w:val="22"/>
        </w:rPr>
      </w:pPr>
      <w:hyperlink w:anchor="_Toc37680383" w:history="1">
        <w:r w:rsidR="00575E40" w:rsidRPr="008A516A">
          <w:rPr>
            <w:rStyle w:val="Hyperlink"/>
          </w:rPr>
          <w:t>Topic 1: Add headers and footers</w:t>
        </w:r>
        <w:r w:rsidR="00575E40">
          <w:rPr>
            <w:webHidden/>
          </w:rPr>
          <w:tab/>
        </w:r>
        <w:r w:rsidR="00575E40">
          <w:rPr>
            <w:webHidden/>
          </w:rPr>
          <w:fldChar w:fldCharType="begin"/>
        </w:r>
        <w:r w:rsidR="00575E40">
          <w:rPr>
            <w:webHidden/>
          </w:rPr>
          <w:instrText xml:space="preserve"> PAGEREF _Toc37680383 \h </w:instrText>
        </w:r>
        <w:r w:rsidR="00575E40">
          <w:rPr>
            <w:webHidden/>
          </w:rPr>
        </w:r>
        <w:r w:rsidR="00575E40">
          <w:rPr>
            <w:webHidden/>
          </w:rPr>
          <w:fldChar w:fldCharType="separate"/>
        </w:r>
        <w:r w:rsidR="00575E40">
          <w:rPr>
            <w:webHidden/>
          </w:rPr>
          <w:t>25</w:t>
        </w:r>
        <w:r w:rsidR="00575E40">
          <w:rPr>
            <w:webHidden/>
          </w:rPr>
          <w:fldChar w:fldCharType="end"/>
        </w:r>
      </w:hyperlink>
    </w:p>
    <w:p w14:paraId="2AC15687" w14:textId="1F05F6C5" w:rsidR="00575E40" w:rsidRDefault="00963171">
      <w:pPr>
        <w:pStyle w:val="TOC3"/>
        <w:rPr>
          <w:rFonts w:asciiTheme="minorHAnsi" w:eastAsiaTheme="minorEastAsia" w:hAnsiTheme="minorHAnsi"/>
          <w:color w:val="auto"/>
          <w:sz w:val="22"/>
        </w:rPr>
      </w:pPr>
      <w:hyperlink w:anchor="_Toc37680384" w:history="1">
        <w:r w:rsidR="00575E40" w:rsidRPr="008A516A">
          <w:rPr>
            <w:rStyle w:val="Hyperlink"/>
          </w:rPr>
          <w:t>Add headers or footers by using the Insert tab</w:t>
        </w:r>
        <w:r w:rsidR="00575E40">
          <w:rPr>
            <w:webHidden/>
          </w:rPr>
          <w:tab/>
        </w:r>
        <w:r w:rsidR="00575E40">
          <w:rPr>
            <w:webHidden/>
          </w:rPr>
          <w:fldChar w:fldCharType="begin"/>
        </w:r>
        <w:r w:rsidR="00575E40">
          <w:rPr>
            <w:webHidden/>
          </w:rPr>
          <w:instrText xml:space="preserve"> PAGEREF _Toc37680384 \h </w:instrText>
        </w:r>
        <w:r w:rsidR="00575E40">
          <w:rPr>
            <w:webHidden/>
          </w:rPr>
        </w:r>
        <w:r w:rsidR="00575E40">
          <w:rPr>
            <w:webHidden/>
          </w:rPr>
          <w:fldChar w:fldCharType="separate"/>
        </w:r>
        <w:r w:rsidR="00575E40">
          <w:rPr>
            <w:webHidden/>
          </w:rPr>
          <w:t>25</w:t>
        </w:r>
        <w:r w:rsidR="00575E40">
          <w:rPr>
            <w:webHidden/>
          </w:rPr>
          <w:fldChar w:fldCharType="end"/>
        </w:r>
      </w:hyperlink>
    </w:p>
    <w:p w14:paraId="562153C8" w14:textId="1E4A5DAF" w:rsidR="00575E40" w:rsidRDefault="00963171">
      <w:pPr>
        <w:pStyle w:val="TOC3"/>
        <w:rPr>
          <w:rFonts w:asciiTheme="minorHAnsi" w:eastAsiaTheme="minorEastAsia" w:hAnsiTheme="minorHAnsi"/>
          <w:color w:val="auto"/>
          <w:sz w:val="22"/>
        </w:rPr>
      </w:pPr>
      <w:hyperlink w:anchor="_Toc37680385" w:history="1">
        <w:r w:rsidR="00575E40" w:rsidRPr="008A516A">
          <w:rPr>
            <w:rStyle w:val="Hyperlink"/>
          </w:rPr>
          <w:t>Add headers or footers by using the Page Setup dialog box</w:t>
        </w:r>
        <w:r w:rsidR="00575E40">
          <w:rPr>
            <w:webHidden/>
          </w:rPr>
          <w:tab/>
        </w:r>
        <w:r w:rsidR="00575E40">
          <w:rPr>
            <w:webHidden/>
          </w:rPr>
          <w:fldChar w:fldCharType="begin"/>
        </w:r>
        <w:r w:rsidR="00575E40">
          <w:rPr>
            <w:webHidden/>
          </w:rPr>
          <w:instrText xml:space="preserve"> PAGEREF _Toc37680385 \h </w:instrText>
        </w:r>
        <w:r w:rsidR="00575E40">
          <w:rPr>
            <w:webHidden/>
          </w:rPr>
        </w:r>
        <w:r w:rsidR="00575E40">
          <w:rPr>
            <w:webHidden/>
          </w:rPr>
          <w:fldChar w:fldCharType="separate"/>
        </w:r>
        <w:r w:rsidR="00575E40">
          <w:rPr>
            <w:webHidden/>
          </w:rPr>
          <w:t>26</w:t>
        </w:r>
        <w:r w:rsidR="00575E40">
          <w:rPr>
            <w:webHidden/>
          </w:rPr>
          <w:fldChar w:fldCharType="end"/>
        </w:r>
      </w:hyperlink>
    </w:p>
    <w:p w14:paraId="5797F838" w14:textId="55D5F9F3" w:rsidR="00575E40" w:rsidRDefault="00963171">
      <w:pPr>
        <w:pStyle w:val="TOC3"/>
        <w:rPr>
          <w:rFonts w:asciiTheme="minorHAnsi" w:eastAsiaTheme="minorEastAsia" w:hAnsiTheme="minorHAnsi"/>
          <w:color w:val="auto"/>
          <w:sz w:val="22"/>
        </w:rPr>
      </w:pPr>
      <w:hyperlink w:anchor="_Toc37680386" w:history="1">
        <w:r w:rsidR="00575E40" w:rsidRPr="008A516A">
          <w:rPr>
            <w:rStyle w:val="Hyperlink"/>
          </w:rPr>
          <w:t>Activity: Discuss and learn</w:t>
        </w:r>
        <w:r w:rsidR="00575E40">
          <w:rPr>
            <w:webHidden/>
          </w:rPr>
          <w:tab/>
        </w:r>
        <w:r w:rsidR="00575E40">
          <w:rPr>
            <w:webHidden/>
          </w:rPr>
          <w:fldChar w:fldCharType="begin"/>
        </w:r>
        <w:r w:rsidR="00575E40">
          <w:rPr>
            <w:webHidden/>
          </w:rPr>
          <w:instrText xml:space="preserve"> PAGEREF _Toc37680386 \h </w:instrText>
        </w:r>
        <w:r w:rsidR="00575E40">
          <w:rPr>
            <w:webHidden/>
          </w:rPr>
        </w:r>
        <w:r w:rsidR="00575E40">
          <w:rPr>
            <w:webHidden/>
          </w:rPr>
          <w:fldChar w:fldCharType="separate"/>
        </w:r>
        <w:r w:rsidR="00575E40">
          <w:rPr>
            <w:webHidden/>
          </w:rPr>
          <w:t>28</w:t>
        </w:r>
        <w:r w:rsidR="00575E40">
          <w:rPr>
            <w:webHidden/>
          </w:rPr>
          <w:fldChar w:fldCharType="end"/>
        </w:r>
      </w:hyperlink>
    </w:p>
    <w:p w14:paraId="7C1A7101" w14:textId="6F8F2941" w:rsidR="00575E40" w:rsidRDefault="00963171">
      <w:pPr>
        <w:pStyle w:val="TOC3"/>
        <w:rPr>
          <w:rFonts w:asciiTheme="minorHAnsi" w:eastAsiaTheme="minorEastAsia" w:hAnsiTheme="minorHAnsi"/>
          <w:color w:val="auto"/>
          <w:sz w:val="22"/>
        </w:rPr>
      </w:pPr>
      <w:hyperlink w:anchor="_Toc37680387" w:history="1">
        <w:r w:rsidR="00575E40" w:rsidRPr="008A516A">
          <w:rPr>
            <w:rStyle w:val="Hyperlink"/>
          </w:rPr>
          <w:t>Try-it: Add headers or footers</w:t>
        </w:r>
        <w:r w:rsidR="00575E40">
          <w:rPr>
            <w:webHidden/>
          </w:rPr>
          <w:tab/>
        </w:r>
        <w:r w:rsidR="00575E40">
          <w:rPr>
            <w:webHidden/>
          </w:rPr>
          <w:fldChar w:fldCharType="begin"/>
        </w:r>
        <w:r w:rsidR="00575E40">
          <w:rPr>
            <w:webHidden/>
          </w:rPr>
          <w:instrText xml:space="preserve"> PAGEREF _Toc37680387 \h </w:instrText>
        </w:r>
        <w:r w:rsidR="00575E40">
          <w:rPr>
            <w:webHidden/>
          </w:rPr>
        </w:r>
        <w:r w:rsidR="00575E40">
          <w:rPr>
            <w:webHidden/>
          </w:rPr>
          <w:fldChar w:fldCharType="separate"/>
        </w:r>
        <w:r w:rsidR="00575E40">
          <w:rPr>
            <w:webHidden/>
          </w:rPr>
          <w:t>29</w:t>
        </w:r>
        <w:r w:rsidR="00575E40">
          <w:rPr>
            <w:webHidden/>
          </w:rPr>
          <w:fldChar w:fldCharType="end"/>
        </w:r>
      </w:hyperlink>
    </w:p>
    <w:p w14:paraId="1D6E2C73" w14:textId="0797712F" w:rsidR="00575E40" w:rsidRDefault="00963171">
      <w:pPr>
        <w:pStyle w:val="TOC3"/>
        <w:rPr>
          <w:rFonts w:asciiTheme="minorHAnsi" w:eastAsiaTheme="minorEastAsia" w:hAnsiTheme="minorHAnsi"/>
          <w:color w:val="auto"/>
          <w:sz w:val="22"/>
        </w:rPr>
      </w:pPr>
      <w:hyperlink w:anchor="_Toc37680388" w:history="1">
        <w:r w:rsidR="00575E40" w:rsidRPr="008A516A">
          <w:rPr>
            <w:rStyle w:val="Hyperlink"/>
          </w:rPr>
          <w:t>Try-It 1</w:t>
        </w:r>
        <w:r w:rsidR="00575E40">
          <w:rPr>
            <w:webHidden/>
          </w:rPr>
          <w:tab/>
        </w:r>
        <w:r w:rsidR="00575E40">
          <w:rPr>
            <w:webHidden/>
          </w:rPr>
          <w:fldChar w:fldCharType="begin"/>
        </w:r>
        <w:r w:rsidR="00575E40">
          <w:rPr>
            <w:webHidden/>
          </w:rPr>
          <w:instrText xml:space="preserve"> PAGEREF _Toc37680388 \h </w:instrText>
        </w:r>
        <w:r w:rsidR="00575E40">
          <w:rPr>
            <w:webHidden/>
          </w:rPr>
        </w:r>
        <w:r w:rsidR="00575E40">
          <w:rPr>
            <w:webHidden/>
          </w:rPr>
          <w:fldChar w:fldCharType="separate"/>
        </w:r>
        <w:r w:rsidR="00575E40">
          <w:rPr>
            <w:webHidden/>
          </w:rPr>
          <w:t>29</w:t>
        </w:r>
        <w:r w:rsidR="00575E40">
          <w:rPr>
            <w:webHidden/>
          </w:rPr>
          <w:fldChar w:fldCharType="end"/>
        </w:r>
      </w:hyperlink>
    </w:p>
    <w:p w14:paraId="26ABFFA3" w14:textId="09E0E316" w:rsidR="00575E40" w:rsidRDefault="00963171">
      <w:pPr>
        <w:pStyle w:val="TOC3"/>
        <w:rPr>
          <w:rFonts w:asciiTheme="minorHAnsi" w:eastAsiaTheme="minorEastAsia" w:hAnsiTheme="minorHAnsi"/>
          <w:color w:val="auto"/>
          <w:sz w:val="22"/>
        </w:rPr>
      </w:pPr>
      <w:hyperlink w:anchor="_Toc37680389" w:history="1">
        <w:r w:rsidR="00575E40" w:rsidRPr="008A516A">
          <w:rPr>
            <w:rStyle w:val="Hyperlink"/>
          </w:rPr>
          <w:t>Try-It 2</w:t>
        </w:r>
        <w:r w:rsidR="00575E40">
          <w:rPr>
            <w:webHidden/>
          </w:rPr>
          <w:tab/>
        </w:r>
        <w:r w:rsidR="00575E40">
          <w:rPr>
            <w:webHidden/>
          </w:rPr>
          <w:fldChar w:fldCharType="begin"/>
        </w:r>
        <w:r w:rsidR="00575E40">
          <w:rPr>
            <w:webHidden/>
          </w:rPr>
          <w:instrText xml:space="preserve"> PAGEREF _Toc37680389 \h </w:instrText>
        </w:r>
        <w:r w:rsidR="00575E40">
          <w:rPr>
            <w:webHidden/>
          </w:rPr>
        </w:r>
        <w:r w:rsidR="00575E40">
          <w:rPr>
            <w:webHidden/>
          </w:rPr>
          <w:fldChar w:fldCharType="separate"/>
        </w:r>
        <w:r w:rsidR="00575E40">
          <w:rPr>
            <w:webHidden/>
          </w:rPr>
          <w:t>29</w:t>
        </w:r>
        <w:r w:rsidR="00575E40">
          <w:rPr>
            <w:webHidden/>
          </w:rPr>
          <w:fldChar w:fldCharType="end"/>
        </w:r>
      </w:hyperlink>
    </w:p>
    <w:p w14:paraId="2F7ACB1C" w14:textId="3C3B12DC" w:rsidR="00575E40" w:rsidRDefault="00963171">
      <w:pPr>
        <w:pStyle w:val="TOC2"/>
        <w:rPr>
          <w:rFonts w:asciiTheme="minorHAnsi" w:eastAsiaTheme="minorEastAsia" w:hAnsiTheme="minorHAnsi" w:cstheme="minorBidi"/>
          <w:color w:val="auto"/>
          <w:sz w:val="22"/>
        </w:rPr>
      </w:pPr>
      <w:hyperlink w:anchor="_Toc37680390" w:history="1">
        <w:r w:rsidR="00575E40" w:rsidRPr="008A516A">
          <w:rPr>
            <w:rStyle w:val="Hyperlink"/>
          </w:rPr>
          <w:t>Topic 2: Edit headers and footers</w:t>
        </w:r>
        <w:r w:rsidR="00575E40">
          <w:rPr>
            <w:webHidden/>
          </w:rPr>
          <w:tab/>
        </w:r>
        <w:r w:rsidR="00575E40">
          <w:rPr>
            <w:webHidden/>
          </w:rPr>
          <w:fldChar w:fldCharType="begin"/>
        </w:r>
        <w:r w:rsidR="00575E40">
          <w:rPr>
            <w:webHidden/>
          </w:rPr>
          <w:instrText xml:space="preserve"> PAGEREF _Toc37680390 \h </w:instrText>
        </w:r>
        <w:r w:rsidR="00575E40">
          <w:rPr>
            <w:webHidden/>
          </w:rPr>
        </w:r>
        <w:r w:rsidR="00575E40">
          <w:rPr>
            <w:webHidden/>
          </w:rPr>
          <w:fldChar w:fldCharType="separate"/>
        </w:r>
        <w:r w:rsidR="00575E40">
          <w:rPr>
            <w:webHidden/>
          </w:rPr>
          <w:t>30</w:t>
        </w:r>
        <w:r w:rsidR="00575E40">
          <w:rPr>
            <w:webHidden/>
          </w:rPr>
          <w:fldChar w:fldCharType="end"/>
        </w:r>
      </w:hyperlink>
    </w:p>
    <w:p w14:paraId="14CEC22C" w14:textId="6CD8BA9A" w:rsidR="00575E40" w:rsidRDefault="00963171">
      <w:pPr>
        <w:pStyle w:val="TOC3"/>
        <w:rPr>
          <w:rFonts w:asciiTheme="minorHAnsi" w:eastAsiaTheme="minorEastAsia" w:hAnsiTheme="minorHAnsi"/>
          <w:color w:val="auto"/>
          <w:sz w:val="22"/>
        </w:rPr>
      </w:pPr>
      <w:hyperlink w:anchor="_Toc37680391" w:history="1">
        <w:r w:rsidR="00575E40" w:rsidRPr="008A516A">
          <w:rPr>
            <w:rStyle w:val="Hyperlink"/>
          </w:rPr>
          <w:t>Edit a header or footer using Page Layout view</w:t>
        </w:r>
        <w:r w:rsidR="00575E40">
          <w:rPr>
            <w:webHidden/>
          </w:rPr>
          <w:tab/>
        </w:r>
        <w:r w:rsidR="00575E40">
          <w:rPr>
            <w:webHidden/>
          </w:rPr>
          <w:fldChar w:fldCharType="begin"/>
        </w:r>
        <w:r w:rsidR="00575E40">
          <w:rPr>
            <w:webHidden/>
          </w:rPr>
          <w:instrText xml:space="preserve"> PAGEREF _Toc37680391 \h </w:instrText>
        </w:r>
        <w:r w:rsidR="00575E40">
          <w:rPr>
            <w:webHidden/>
          </w:rPr>
        </w:r>
        <w:r w:rsidR="00575E40">
          <w:rPr>
            <w:webHidden/>
          </w:rPr>
          <w:fldChar w:fldCharType="separate"/>
        </w:r>
        <w:r w:rsidR="00575E40">
          <w:rPr>
            <w:webHidden/>
          </w:rPr>
          <w:t>30</w:t>
        </w:r>
        <w:r w:rsidR="00575E40">
          <w:rPr>
            <w:webHidden/>
          </w:rPr>
          <w:fldChar w:fldCharType="end"/>
        </w:r>
      </w:hyperlink>
    </w:p>
    <w:p w14:paraId="5AFBD305" w14:textId="62E8FA0C" w:rsidR="00575E40" w:rsidRDefault="00963171">
      <w:pPr>
        <w:pStyle w:val="TOC3"/>
        <w:rPr>
          <w:rFonts w:asciiTheme="minorHAnsi" w:eastAsiaTheme="minorEastAsia" w:hAnsiTheme="minorHAnsi"/>
          <w:color w:val="auto"/>
          <w:sz w:val="22"/>
        </w:rPr>
      </w:pPr>
      <w:hyperlink w:anchor="_Toc37680392" w:history="1">
        <w:r w:rsidR="00575E40" w:rsidRPr="008A516A">
          <w:rPr>
            <w:rStyle w:val="Hyperlink"/>
          </w:rPr>
          <w:t>Edit a header or footer using the Page Setup dialog box</w:t>
        </w:r>
        <w:r w:rsidR="00575E40">
          <w:rPr>
            <w:webHidden/>
          </w:rPr>
          <w:tab/>
        </w:r>
        <w:r w:rsidR="00575E40">
          <w:rPr>
            <w:webHidden/>
          </w:rPr>
          <w:fldChar w:fldCharType="begin"/>
        </w:r>
        <w:r w:rsidR="00575E40">
          <w:rPr>
            <w:webHidden/>
          </w:rPr>
          <w:instrText xml:space="preserve"> PAGEREF _Toc37680392 \h </w:instrText>
        </w:r>
        <w:r w:rsidR="00575E40">
          <w:rPr>
            <w:webHidden/>
          </w:rPr>
        </w:r>
        <w:r w:rsidR="00575E40">
          <w:rPr>
            <w:webHidden/>
          </w:rPr>
          <w:fldChar w:fldCharType="separate"/>
        </w:r>
        <w:r w:rsidR="00575E40">
          <w:rPr>
            <w:webHidden/>
          </w:rPr>
          <w:t>31</w:t>
        </w:r>
        <w:r w:rsidR="00575E40">
          <w:rPr>
            <w:webHidden/>
          </w:rPr>
          <w:fldChar w:fldCharType="end"/>
        </w:r>
      </w:hyperlink>
    </w:p>
    <w:p w14:paraId="09DB5A22" w14:textId="27CF9599" w:rsidR="00575E40" w:rsidRDefault="00963171">
      <w:pPr>
        <w:pStyle w:val="TOC3"/>
        <w:rPr>
          <w:rFonts w:asciiTheme="minorHAnsi" w:eastAsiaTheme="minorEastAsia" w:hAnsiTheme="minorHAnsi"/>
          <w:color w:val="auto"/>
          <w:sz w:val="22"/>
        </w:rPr>
      </w:pPr>
      <w:hyperlink w:anchor="_Toc37680393" w:history="1">
        <w:r w:rsidR="00575E40" w:rsidRPr="008A516A">
          <w:rPr>
            <w:rStyle w:val="Hyperlink"/>
          </w:rPr>
          <w:t>Remove all headers and footers</w:t>
        </w:r>
        <w:r w:rsidR="00575E40">
          <w:rPr>
            <w:webHidden/>
          </w:rPr>
          <w:tab/>
        </w:r>
        <w:r w:rsidR="00575E40">
          <w:rPr>
            <w:webHidden/>
          </w:rPr>
          <w:fldChar w:fldCharType="begin"/>
        </w:r>
        <w:r w:rsidR="00575E40">
          <w:rPr>
            <w:webHidden/>
          </w:rPr>
          <w:instrText xml:space="preserve"> PAGEREF _Toc37680393 \h </w:instrText>
        </w:r>
        <w:r w:rsidR="00575E40">
          <w:rPr>
            <w:webHidden/>
          </w:rPr>
        </w:r>
        <w:r w:rsidR="00575E40">
          <w:rPr>
            <w:webHidden/>
          </w:rPr>
          <w:fldChar w:fldCharType="separate"/>
        </w:r>
        <w:r w:rsidR="00575E40">
          <w:rPr>
            <w:webHidden/>
          </w:rPr>
          <w:t>32</w:t>
        </w:r>
        <w:r w:rsidR="00575E40">
          <w:rPr>
            <w:webHidden/>
          </w:rPr>
          <w:fldChar w:fldCharType="end"/>
        </w:r>
      </w:hyperlink>
    </w:p>
    <w:p w14:paraId="3F1D92BC" w14:textId="42C5865E" w:rsidR="00575E40" w:rsidRDefault="00963171">
      <w:pPr>
        <w:pStyle w:val="TOC3"/>
        <w:rPr>
          <w:rFonts w:asciiTheme="minorHAnsi" w:eastAsiaTheme="minorEastAsia" w:hAnsiTheme="minorHAnsi"/>
          <w:color w:val="auto"/>
          <w:sz w:val="22"/>
        </w:rPr>
      </w:pPr>
      <w:hyperlink w:anchor="_Toc37680394" w:history="1">
        <w:r w:rsidR="00575E40" w:rsidRPr="008A516A">
          <w:rPr>
            <w:rStyle w:val="Hyperlink"/>
          </w:rPr>
          <w:t>Activity: Switch</w:t>
        </w:r>
        <w:r w:rsidR="00575E40">
          <w:rPr>
            <w:webHidden/>
          </w:rPr>
          <w:tab/>
        </w:r>
        <w:r w:rsidR="00575E40">
          <w:rPr>
            <w:webHidden/>
          </w:rPr>
          <w:fldChar w:fldCharType="begin"/>
        </w:r>
        <w:r w:rsidR="00575E40">
          <w:rPr>
            <w:webHidden/>
          </w:rPr>
          <w:instrText xml:space="preserve"> PAGEREF _Toc37680394 \h </w:instrText>
        </w:r>
        <w:r w:rsidR="00575E40">
          <w:rPr>
            <w:webHidden/>
          </w:rPr>
        </w:r>
        <w:r w:rsidR="00575E40">
          <w:rPr>
            <w:webHidden/>
          </w:rPr>
          <w:fldChar w:fldCharType="separate"/>
        </w:r>
        <w:r w:rsidR="00575E40">
          <w:rPr>
            <w:webHidden/>
          </w:rPr>
          <w:t>32</w:t>
        </w:r>
        <w:r w:rsidR="00575E40">
          <w:rPr>
            <w:webHidden/>
          </w:rPr>
          <w:fldChar w:fldCharType="end"/>
        </w:r>
      </w:hyperlink>
    </w:p>
    <w:p w14:paraId="6C92FB9A" w14:textId="62B72079" w:rsidR="00575E40" w:rsidRDefault="00963171">
      <w:pPr>
        <w:pStyle w:val="TOC3"/>
        <w:rPr>
          <w:rFonts w:asciiTheme="minorHAnsi" w:eastAsiaTheme="minorEastAsia" w:hAnsiTheme="minorHAnsi"/>
          <w:color w:val="auto"/>
          <w:sz w:val="22"/>
        </w:rPr>
      </w:pPr>
      <w:hyperlink w:anchor="_Toc37680395" w:history="1">
        <w:r w:rsidR="00575E40" w:rsidRPr="008A516A">
          <w:rPr>
            <w:rStyle w:val="Hyperlink"/>
          </w:rPr>
          <w:t>Try-it: Edit headers and footers</w:t>
        </w:r>
        <w:r w:rsidR="00575E40">
          <w:rPr>
            <w:webHidden/>
          </w:rPr>
          <w:tab/>
        </w:r>
        <w:r w:rsidR="00575E40">
          <w:rPr>
            <w:webHidden/>
          </w:rPr>
          <w:fldChar w:fldCharType="begin"/>
        </w:r>
        <w:r w:rsidR="00575E40">
          <w:rPr>
            <w:webHidden/>
          </w:rPr>
          <w:instrText xml:space="preserve"> PAGEREF _Toc37680395 \h </w:instrText>
        </w:r>
        <w:r w:rsidR="00575E40">
          <w:rPr>
            <w:webHidden/>
          </w:rPr>
        </w:r>
        <w:r w:rsidR="00575E40">
          <w:rPr>
            <w:webHidden/>
          </w:rPr>
          <w:fldChar w:fldCharType="separate"/>
        </w:r>
        <w:r w:rsidR="00575E40">
          <w:rPr>
            <w:webHidden/>
          </w:rPr>
          <w:t>33</w:t>
        </w:r>
        <w:r w:rsidR="00575E40">
          <w:rPr>
            <w:webHidden/>
          </w:rPr>
          <w:fldChar w:fldCharType="end"/>
        </w:r>
      </w:hyperlink>
    </w:p>
    <w:p w14:paraId="5DCB43D2" w14:textId="07623444" w:rsidR="00575E40" w:rsidRDefault="00963171">
      <w:pPr>
        <w:pStyle w:val="TOC3"/>
        <w:rPr>
          <w:rFonts w:asciiTheme="minorHAnsi" w:eastAsiaTheme="minorEastAsia" w:hAnsiTheme="minorHAnsi"/>
          <w:color w:val="auto"/>
          <w:sz w:val="22"/>
        </w:rPr>
      </w:pPr>
      <w:hyperlink w:anchor="_Toc37680396" w:history="1">
        <w:r w:rsidR="00575E40" w:rsidRPr="008A516A">
          <w:rPr>
            <w:rStyle w:val="Hyperlink"/>
          </w:rPr>
          <w:t>Try-It 1</w:t>
        </w:r>
        <w:r w:rsidR="00575E40">
          <w:rPr>
            <w:webHidden/>
          </w:rPr>
          <w:tab/>
        </w:r>
        <w:r w:rsidR="00575E40">
          <w:rPr>
            <w:webHidden/>
          </w:rPr>
          <w:fldChar w:fldCharType="begin"/>
        </w:r>
        <w:r w:rsidR="00575E40">
          <w:rPr>
            <w:webHidden/>
          </w:rPr>
          <w:instrText xml:space="preserve"> PAGEREF _Toc37680396 \h </w:instrText>
        </w:r>
        <w:r w:rsidR="00575E40">
          <w:rPr>
            <w:webHidden/>
          </w:rPr>
        </w:r>
        <w:r w:rsidR="00575E40">
          <w:rPr>
            <w:webHidden/>
          </w:rPr>
          <w:fldChar w:fldCharType="separate"/>
        </w:r>
        <w:r w:rsidR="00575E40">
          <w:rPr>
            <w:webHidden/>
          </w:rPr>
          <w:t>33</w:t>
        </w:r>
        <w:r w:rsidR="00575E40">
          <w:rPr>
            <w:webHidden/>
          </w:rPr>
          <w:fldChar w:fldCharType="end"/>
        </w:r>
      </w:hyperlink>
    </w:p>
    <w:p w14:paraId="59F5B950" w14:textId="516FAF0B" w:rsidR="00575E40" w:rsidRDefault="00963171">
      <w:pPr>
        <w:pStyle w:val="TOC3"/>
        <w:rPr>
          <w:rFonts w:asciiTheme="minorHAnsi" w:eastAsiaTheme="minorEastAsia" w:hAnsiTheme="minorHAnsi"/>
          <w:color w:val="auto"/>
          <w:sz w:val="22"/>
        </w:rPr>
      </w:pPr>
      <w:hyperlink w:anchor="_Toc37680397" w:history="1">
        <w:r w:rsidR="00575E40" w:rsidRPr="008A516A">
          <w:rPr>
            <w:rStyle w:val="Hyperlink"/>
          </w:rPr>
          <w:t>Try-It 2</w:t>
        </w:r>
        <w:r w:rsidR="00575E40">
          <w:rPr>
            <w:webHidden/>
          </w:rPr>
          <w:tab/>
        </w:r>
        <w:r w:rsidR="00575E40">
          <w:rPr>
            <w:webHidden/>
          </w:rPr>
          <w:fldChar w:fldCharType="begin"/>
        </w:r>
        <w:r w:rsidR="00575E40">
          <w:rPr>
            <w:webHidden/>
          </w:rPr>
          <w:instrText xml:space="preserve"> PAGEREF _Toc37680397 \h </w:instrText>
        </w:r>
        <w:r w:rsidR="00575E40">
          <w:rPr>
            <w:webHidden/>
          </w:rPr>
        </w:r>
        <w:r w:rsidR="00575E40">
          <w:rPr>
            <w:webHidden/>
          </w:rPr>
          <w:fldChar w:fldCharType="separate"/>
        </w:r>
        <w:r w:rsidR="00575E40">
          <w:rPr>
            <w:webHidden/>
          </w:rPr>
          <w:t>33</w:t>
        </w:r>
        <w:r w:rsidR="00575E40">
          <w:rPr>
            <w:webHidden/>
          </w:rPr>
          <w:fldChar w:fldCharType="end"/>
        </w:r>
      </w:hyperlink>
    </w:p>
    <w:p w14:paraId="42D30CBA" w14:textId="023A2FDB" w:rsidR="00575E40" w:rsidRDefault="00963171">
      <w:pPr>
        <w:pStyle w:val="TOC2"/>
        <w:rPr>
          <w:rFonts w:asciiTheme="minorHAnsi" w:eastAsiaTheme="minorEastAsia" w:hAnsiTheme="minorHAnsi" w:cstheme="minorBidi"/>
          <w:color w:val="auto"/>
          <w:sz w:val="22"/>
        </w:rPr>
      </w:pPr>
      <w:hyperlink w:anchor="_Toc37680398" w:history="1">
        <w:r w:rsidR="00575E40" w:rsidRPr="008A516A">
          <w:rPr>
            <w:rStyle w:val="Hyperlink"/>
          </w:rPr>
          <w:t>Wrap-up</w:t>
        </w:r>
        <w:r w:rsidR="00575E40">
          <w:rPr>
            <w:webHidden/>
          </w:rPr>
          <w:tab/>
        </w:r>
        <w:r w:rsidR="00575E40">
          <w:rPr>
            <w:webHidden/>
          </w:rPr>
          <w:fldChar w:fldCharType="begin"/>
        </w:r>
        <w:r w:rsidR="00575E40">
          <w:rPr>
            <w:webHidden/>
          </w:rPr>
          <w:instrText xml:space="preserve"> PAGEREF _Toc37680398 \h </w:instrText>
        </w:r>
        <w:r w:rsidR="00575E40">
          <w:rPr>
            <w:webHidden/>
          </w:rPr>
        </w:r>
        <w:r w:rsidR="00575E40">
          <w:rPr>
            <w:webHidden/>
          </w:rPr>
          <w:fldChar w:fldCharType="separate"/>
        </w:r>
        <w:r w:rsidR="00575E40">
          <w:rPr>
            <w:webHidden/>
          </w:rPr>
          <w:t>34</w:t>
        </w:r>
        <w:r w:rsidR="00575E40">
          <w:rPr>
            <w:webHidden/>
          </w:rPr>
          <w:fldChar w:fldCharType="end"/>
        </w:r>
      </w:hyperlink>
    </w:p>
    <w:p w14:paraId="359C0D2B" w14:textId="108DB201" w:rsidR="00575E40" w:rsidRDefault="00963171">
      <w:pPr>
        <w:pStyle w:val="TOC1"/>
        <w:rPr>
          <w:rFonts w:asciiTheme="minorHAnsi" w:eastAsiaTheme="minorEastAsia" w:hAnsiTheme="minorHAnsi"/>
          <w:color w:val="auto"/>
          <w:sz w:val="22"/>
        </w:rPr>
      </w:pPr>
      <w:hyperlink w:anchor="_Toc37680399" w:history="1">
        <w:r w:rsidR="00575E40" w:rsidRPr="008A516A">
          <w:rPr>
            <w:rStyle w:val="Hyperlink"/>
          </w:rPr>
          <w:t>Lesson 3: Checking for issues</w:t>
        </w:r>
        <w:r w:rsidR="00575E40">
          <w:rPr>
            <w:webHidden/>
          </w:rPr>
          <w:tab/>
        </w:r>
        <w:r w:rsidR="00575E40">
          <w:rPr>
            <w:webHidden/>
          </w:rPr>
          <w:fldChar w:fldCharType="begin"/>
        </w:r>
        <w:r w:rsidR="00575E40">
          <w:rPr>
            <w:webHidden/>
          </w:rPr>
          <w:instrText xml:space="preserve"> PAGEREF _Toc37680399 \h </w:instrText>
        </w:r>
        <w:r w:rsidR="00575E40">
          <w:rPr>
            <w:webHidden/>
          </w:rPr>
        </w:r>
        <w:r w:rsidR="00575E40">
          <w:rPr>
            <w:webHidden/>
          </w:rPr>
          <w:fldChar w:fldCharType="separate"/>
        </w:r>
        <w:r w:rsidR="00575E40">
          <w:rPr>
            <w:webHidden/>
          </w:rPr>
          <w:t>36</w:t>
        </w:r>
        <w:r w:rsidR="00575E40">
          <w:rPr>
            <w:webHidden/>
          </w:rPr>
          <w:fldChar w:fldCharType="end"/>
        </w:r>
      </w:hyperlink>
    </w:p>
    <w:p w14:paraId="3EB1FD0B" w14:textId="0A5B0C09" w:rsidR="00575E40" w:rsidRDefault="00963171">
      <w:pPr>
        <w:pStyle w:val="TOC2"/>
        <w:rPr>
          <w:rFonts w:asciiTheme="minorHAnsi" w:eastAsiaTheme="minorEastAsia" w:hAnsiTheme="minorHAnsi" w:cstheme="minorBidi"/>
          <w:color w:val="auto"/>
          <w:sz w:val="22"/>
        </w:rPr>
      </w:pPr>
      <w:hyperlink w:anchor="_Toc37680400" w:history="1">
        <w:r w:rsidR="00575E40" w:rsidRPr="008A516A">
          <w:rPr>
            <w:rStyle w:val="Hyperlink"/>
          </w:rPr>
          <w:t>Overview</w:t>
        </w:r>
        <w:r w:rsidR="00575E40">
          <w:rPr>
            <w:webHidden/>
          </w:rPr>
          <w:tab/>
        </w:r>
        <w:r w:rsidR="00575E40">
          <w:rPr>
            <w:webHidden/>
          </w:rPr>
          <w:fldChar w:fldCharType="begin"/>
        </w:r>
        <w:r w:rsidR="00575E40">
          <w:rPr>
            <w:webHidden/>
          </w:rPr>
          <w:instrText xml:space="preserve"> PAGEREF _Toc37680400 \h </w:instrText>
        </w:r>
        <w:r w:rsidR="00575E40">
          <w:rPr>
            <w:webHidden/>
          </w:rPr>
        </w:r>
        <w:r w:rsidR="00575E40">
          <w:rPr>
            <w:webHidden/>
          </w:rPr>
          <w:fldChar w:fldCharType="separate"/>
        </w:r>
        <w:r w:rsidR="00575E40">
          <w:rPr>
            <w:webHidden/>
          </w:rPr>
          <w:t>36</w:t>
        </w:r>
        <w:r w:rsidR="00575E40">
          <w:rPr>
            <w:webHidden/>
          </w:rPr>
          <w:fldChar w:fldCharType="end"/>
        </w:r>
      </w:hyperlink>
    </w:p>
    <w:p w14:paraId="4D456158" w14:textId="65388EF7" w:rsidR="00575E40" w:rsidRDefault="00963171">
      <w:pPr>
        <w:pStyle w:val="TOC2"/>
        <w:rPr>
          <w:rFonts w:asciiTheme="minorHAnsi" w:eastAsiaTheme="minorEastAsia" w:hAnsiTheme="minorHAnsi" w:cstheme="minorBidi"/>
          <w:color w:val="auto"/>
          <w:sz w:val="22"/>
        </w:rPr>
      </w:pPr>
      <w:hyperlink w:anchor="_Toc37680401" w:history="1">
        <w:r w:rsidR="00575E40" w:rsidRPr="008A516A">
          <w:rPr>
            <w:rStyle w:val="Hyperlink"/>
          </w:rPr>
          <w:t>Warm-up</w:t>
        </w:r>
        <w:r w:rsidR="00575E40">
          <w:rPr>
            <w:webHidden/>
          </w:rPr>
          <w:tab/>
        </w:r>
        <w:r w:rsidR="00575E40">
          <w:rPr>
            <w:webHidden/>
          </w:rPr>
          <w:fldChar w:fldCharType="begin"/>
        </w:r>
        <w:r w:rsidR="00575E40">
          <w:rPr>
            <w:webHidden/>
          </w:rPr>
          <w:instrText xml:space="preserve"> PAGEREF _Toc37680401 \h </w:instrText>
        </w:r>
        <w:r w:rsidR="00575E40">
          <w:rPr>
            <w:webHidden/>
          </w:rPr>
        </w:r>
        <w:r w:rsidR="00575E40">
          <w:rPr>
            <w:webHidden/>
          </w:rPr>
          <w:fldChar w:fldCharType="separate"/>
        </w:r>
        <w:r w:rsidR="00575E40">
          <w:rPr>
            <w:webHidden/>
          </w:rPr>
          <w:t>36</w:t>
        </w:r>
        <w:r w:rsidR="00575E40">
          <w:rPr>
            <w:webHidden/>
          </w:rPr>
          <w:fldChar w:fldCharType="end"/>
        </w:r>
      </w:hyperlink>
    </w:p>
    <w:p w14:paraId="79B43858" w14:textId="51A82764" w:rsidR="00575E40" w:rsidRDefault="00963171">
      <w:pPr>
        <w:pStyle w:val="TOC2"/>
        <w:rPr>
          <w:rFonts w:asciiTheme="minorHAnsi" w:eastAsiaTheme="minorEastAsia" w:hAnsiTheme="minorHAnsi" w:cstheme="minorBidi"/>
          <w:color w:val="auto"/>
          <w:sz w:val="22"/>
        </w:rPr>
      </w:pPr>
      <w:hyperlink w:anchor="_Toc37680402" w:history="1">
        <w:r w:rsidR="00575E40" w:rsidRPr="008A516A">
          <w:rPr>
            <w:rStyle w:val="Hyperlink"/>
          </w:rPr>
          <w:t>Topic 1: Modify the basic workbook properties</w:t>
        </w:r>
        <w:r w:rsidR="00575E40">
          <w:rPr>
            <w:webHidden/>
          </w:rPr>
          <w:tab/>
        </w:r>
        <w:r w:rsidR="00575E40">
          <w:rPr>
            <w:webHidden/>
          </w:rPr>
          <w:fldChar w:fldCharType="begin"/>
        </w:r>
        <w:r w:rsidR="00575E40">
          <w:rPr>
            <w:webHidden/>
          </w:rPr>
          <w:instrText xml:space="preserve"> PAGEREF _Toc37680402 \h </w:instrText>
        </w:r>
        <w:r w:rsidR="00575E40">
          <w:rPr>
            <w:webHidden/>
          </w:rPr>
        </w:r>
        <w:r w:rsidR="00575E40">
          <w:rPr>
            <w:webHidden/>
          </w:rPr>
          <w:fldChar w:fldCharType="separate"/>
        </w:r>
        <w:r w:rsidR="00575E40">
          <w:rPr>
            <w:webHidden/>
          </w:rPr>
          <w:t>37</w:t>
        </w:r>
        <w:r w:rsidR="00575E40">
          <w:rPr>
            <w:webHidden/>
          </w:rPr>
          <w:fldChar w:fldCharType="end"/>
        </w:r>
      </w:hyperlink>
    </w:p>
    <w:p w14:paraId="11E27DD6" w14:textId="7948D858" w:rsidR="00575E40" w:rsidRDefault="00963171">
      <w:pPr>
        <w:pStyle w:val="TOC3"/>
        <w:rPr>
          <w:rFonts w:asciiTheme="minorHAnsi" w:eastAsiaTheme="minorEastAsia" w:hAnsiTheme="minorHAnsi"/>
          <w:color w:val="auto"/>
          <w:sz w:val="22"/>
        </w:rPr>
      </w:pPr>
      <w:hyperlink w:anchor="_Toc37680403" w:history="1">
        <w:r w:rsidR="00575E40" w:rsidRPr="008A516A">
          <w:rPr>
            <w:rStyle w:val="Hyperlink"/>
          </w:rPr>
          <w:t>Workbook properties</w:t>
        </w:r>
        <w:r w:rsidR="00575E40">
          <w:rPr>
            <w:webHidden/>
          </w:rPr>
          <w:tab/>
        </w:r>
        <w:r w:rsidR="00575E40">
          <w:rPr>
            <w:webHidden/>
          </w:rPr>
          <w:fldChar w:fldCharType="begin"/>
        </w:r>
        <w:r w:rsidR="00575E40">
          <w:rPr>
            <w:webHidden/>
          </w:rPr>
          <w:instrText xml:space="preserve"> PAGEREF _Toc37680403 \h </w:instrText>
        </w:r>
        <w:r w:rsidR="00575E40">
          <w:rPr>
            <w:webHidden/>
          </w:rPr>
        </w:r>
        <w:r w:rsidR="00575E40">
          <w:rPr>
            <w:webHidden/>
          </w:rPr>
          <w:fldChar w:fldCharType="separate"/>
        </w:r>
        <w:r w:rsidR="00575E40">
          <w:rPr>
            <w:webHidden/>
          </w:rPr>
          <w:t>38</w:t>
        </w:r>
        <w:r w:rsidR="00575E40">
          <w:rPr>
            <w:webHidden/>
          </w:rPr>
          <w:fldChar w:fldCharType="end"/>
        </w:r>
      </w:hyperlink>
    </w:p>
    <w:p w14:paraId="39022394" w14:textId="1898073A" w:rsidR="00575E40" w:rsidRDefault="00963171">
      <w:pPr>
        <w:pStyle w:val="TOC3"/>
        <w:rPr>
          <w:rFonts w:asciiTheme="minorHAnsi" w:eastAsiaTheme="minorEastAsia" w:hAnsiTheme="minorHAnsi"/>
          <w:color w:val="auto"/>
          <w:sz w:val="22"/>
        </w:rPr>
      </w:pPr>
      <w:hyperlink w:anchor="_Toc37680404" w:history="1">
        <w:r w:rsidR="00575E40" w:rsidRPr="008A516A">
          <w:rPr>
            <w:rStyle w:val="Hyperlink"/>
          </w:rPr>
          <w:t>Activity: Pose a question</w:t>
        </w:r>
        <w:r w:rsidR="00575E40">
          <w:rPr>
            <w:webHidden/>
          </w:rPr>
          <w:tab/>
        </w:r>
        <w:r w:rsidR="00575E40">
          <w:rPr>
            <w:webHidden/>
          </w:rPr>
          <w:fldChar w:fldCharType="begin"/>
        </w:r>
        <w:r w:rsidR="00575E40">
          <w:rPr>
            <w:webHidden/>
          </w:rPr>
          <w:instrText xml:space="preserve"> PAGEREF _Toc37680404 \h </w:instrText>
        </w:r>
        <w:r w:rsidR="00575E40">
          <w:rPr>
            <w:webHidden/>
          </w:rPr>
        </w:r>
        <w:r w:rsidR="00575E40">
          <w:rPr>
            <w:webHidden/>
          </w:rPr>
          <w:fldChar w:fldCharType="separate"/>
        </w:r>
        <w:r w:rsidR="00575E40">
          <w:rPr>
            <w:webHidden/>
          </w:rPr>
          <w:t>40</w:t>
        </w:r>
        <w:r w:rsidR="00575E40">
          <w:rPr>
            <w:webHidden/>
          </w:rPr>
          <w:fldChar w:fldCharType="end"/>
        </w:r>
      </w:hyperlink>
    </w:p>
    <w:p w14:paraId="221BBE62" w14:textId="66446A51" w:rsidR="00575E40" w:rsidRDefault="00963171">
      <w:pPr>
        <w:pStyle w:val="TOC3"/>
        <w:rPr>
          <w:rFonts w:asciiTheme="minorHAnsi" w:eastAsiaTheme="minorEastAsia" w:hAnsiTheme="minorHAnsi"/>
          <w:color w:val="auto"/>
          <w:sz w:val="22"/>
        </w:rPr>
      </w:pPr>
      <w:hyperlink w:anchor="_Toc37680405" w:history="1">
        <w:r w:rsidR="00575E40" w:rsidRPr="008A516A">
          <w:rPr>
            <w:rStyle w:val="Hyperlink"/>
          </w:rPr>
          <w:t>Try-it: Modify basic workbook properties</w:t>
        </w:r>
        <w:r w:rsidR="00575E40">
          <w:rPr>
            <w:webHidden/>
          </w:rPr>
          <w:tab/>
        </w:r>
        <w:r w:rsidR="00575E40">
          <w:rPr>
            <w:webHidden/>
          </w:rPr>
          <w:fldChar w:fldCharType="begin"/>
        </w:r>
        <w:r w:rsidR="00575E40">
          <w:rPr>
            <w:webHidden/>
          </w:rPr>
          <w:instrText xml:space="preserve"> PAGEREF _Toc37680405 \h </w:instrText>
        </w:r>
        <w:r w:rsidR="00575E40">
          <w:rPr>
            <w:webHidden/>
          </w:rPr>
        </w:r>
        <w:r w:rsidR="00575E40">
          <w:rPr>
            <w:webHidden/>
          </w:rPr>
          <w:fldChar w:fldCharType="separate"/>
        </w:r>
        <w:r w:rsidR="00575E40">
          <w:rPr>
            <w:webHidden/>
          </w:rPr>
          <w:t>40</w:t>
        </w:r>
        <w:r w:rsidR="00575E40">
          <w:rPr>
            <w:webHidden/>
          </w:rPr>
          <w:fldChar w:fldCharType="end"/>
        </w:r>
      </w:hyperlink>
    </w:p>
    <w:p w14:paraId="1D63725F" w14:textId="351E561E" w:rsidR="00575E40" w:rsidRDefault="00963171">
      <w:pPr>
        <w:pStyle w:val="TOC3"/>
        <w:rPr>
          <w:rFonts w:asciiTheme="minorHAnsi" w:eastAsiaTheme="minorEastAsia" w:hAnsiTheme="minorHAnsi"/>
          <w:color w:val="auto"/>
          <w:sz w:val="22"/>
        </w:rPr>
      </w:pPr>
      <w:hyperlink w:anchor="_Toc37680406" w:history="1">
        <w:r w:rsidR="00575E40" w:rsidRPr="008A516A">
          <w:rPr>
            <w:rStyle w:val="Hyperlink"/>
          </w:rPr>
          <w:t>Try-It 1</w:t>
        </w:r>
        <w:r w:rsidR="00575E40">
          <w:rPr>
            <w:webHidden/>
          </w:rPr>
          <w:tab/>
        </w:r>
        <w:r w:rsidR="00575E40">
          <w:rPr>
            <w:webHidden/>
          </w:rPr>
          <w:fldChar w:fldCharType="begin"/>
        </w:r>
        <w:r w:rsidR="00575E40">
          <w:rPr>
            <w:webHidden/>
          </w:rPr>
          <w:instrText xml:space="preserve"> PAGEREF _Toc37680406 \h </w:instrText>
        </w:r>
        <w:r w:rsidR="00575E40">
          <w:rPr>
            <w:webHidden/>
          </w:rPr>
        </w:r>
        <w:r w:rsidR="00575E40">
          <w:rPr>
            <w:webHidden/>
          </w:rPr>
          <w:fldChar w:fldCharType="separate"/>
        </w:r>
        <w:r w:rsidR="00575E40">
          <w:rPr>
            <w:webHidden/>
          </w:rPr>
          <w:t>40</w:t>
        </w:r>
        <w:r w:rsidR="00575E40">
          <w:rPr>
            <w:webHidden/>
          </w:rPr>
          <w:fldChar w:fldCharType="end"/>
        </w:r>
      </w:hyperlink>
    </w:p>
    <w:p w14:paraId="0B2765E8" w14:textId="70447239" w:rsidR="00575E40" w:rsidRDefault="00963171">
      <w:pPr>
        <w:pStyle w:val="TOC3"/>
        <w:rPr>
          <w:rFonts w:asciiTheme="minorHAnsi" w:eastAsiaTheme="minorEastAsia" w:hAnsiTheme="minorHAnsi"/>
          <w:color w:val="auto"/>
          <w:sz w:val="22"/>
        </w:rPr>
      </w:pPr>
      <w:hyperlink w:anchor="_Toc37680407" w:history="1">
        <w:r w:rsidR="00575E40" w:rsidRPr="008A516A">
          <w:rPr>
            <w:rStyle w:val="Hyperlink"/>
          </w:rPr>
          <w:t>Try-It 2</w:t>
        </w:r>
        <w:r w:rsidR="00575E40">
          <w:rPr>
            <w:webHidden/>
          </w:rPr>
          <w:tab/>
        </w:r>
        <w:r w:rsidR="00575E40">
          <w:rPr>
            <w:webHidden/>
          </w:rPr>
          <w:fldChar w:fldCharType="begin"/>
        </w:r>
        <w:r w:rsidR="00575E40">
          <w:rPr>
            <w:webHidden/>
          </w:rPr>
          <w:instrText xml:space="preserve"> PAGEREF _Toc37680407 \h </w:instrText>
        </w:r>
        <w:r w:rsidR="00575E40">
          <w:rPr>
            <w:webHidden/>
          </w:rPr>
        </w:r>
        <w:r w:rsidR="00575E40">
          <w:rPr>
            <w:webHidden/>
          </w:rPr>
          <w:fldChar w:fldCharType="separate"/>
        </w:r>
        <w:r w:rsidR="00575E40">
          <w:rPr>
            <w:webHidden/>
          </w:rPr>
          <w:t>41</w:t>
        </w:r>
        <w:r w:rsidR="00575E40">
          <w:rPr>
            <w:webHidden/>
          </w:rPr>
          <w:fldChar w:fldCharType="end"/>
        </w:r>
      </w:hyperlink>
    </w:p>
    <w:p w14:paraId="017D1C06" w14:textId="4DFC6F0C" w:rsidR="00575E40" w:rsidRDefault="00963171">
      <w:pPr>
        <w:pStyle w:val="TOC2"/>
        <w:rPr>
          <w:rFonts w:asciiTheme="minorHAnsi" w:eastAsiaTheme="minorEastAsia" w:hAnsiTheme="minorHAnsi" w:cstheme="minorBidi"/>
          <w:color w:val="auto"/>
          <w:sz w:val="22"/>
        </w:rPr>
      </w:pPr>
      <w:hyperlink w:anchor="_Toc37680408" w:history="1">
        <w:r w:rsidR="00575E40" w:rsidRPr="008A516A">
          <w:rPr>
            <w:rStyle w:val="Hyperlink"/>
          </w:rPr>
          <w:t>Topic 2: Inspect workbooks for issues</w:t>
        </w:r>
        <w:r w:rsidR="00575E40">
          <w:rPr>
            <w:webHidden/>
          </w:rPr>
          <w:tab/>
        </w:r>
        <w:r w:rsidR="00575E40">
          <w:rPr>
            <w:webHidden/>
          </w:rPr>
          <w:fldChar w:fldCharType="begin"/>
        </w:r>
        <w:r w:rsidR="00575E40">
          <w:rPr>
            <w:webHidden/>
          </w:rPr>
          <w:instrText xml:space="preserve"> PAGEREF _Toc37680408 \h </w:instrText>
        </w:r>
        <w:r w:rsidR="00575E40">
          <w:rPr>
            <w:webHidden/>
          </w:rPr>
        </w:r>
        <w:r w:rsidR="00575E40">
          <w:rPr>
            <w:webHidden/>
          </w:rPr>
          <w:fldChar w:fldCharType="separate"/>
        </w:r>
        <w:r w:rsidR="00575E40">
          <w:rPr>
            <w:webHidden/>
          </w:rPr>
          <w:t>41</w:t>
        </w:r>
        <w:r w:rsidR="00575E40">
          <w:rPr>
            <w:webHidden/>
          </w:rPr>
          <w:fldChar w:fldCharType="end"/>
        </w:r>
      </w:hyperlink>
    </w:p>
    <w:p w14:paraId="37A8C222" w14:textId="6FA7782D" w:rsidR="00575E40" w:rsidRDefault="00963171">
      <w:pPr>
        <w:pStyle w:val="TOC3"/>
        <w:rPr>
          <w:rFonts w:asciiTheme="minorHAnsi" w:eastAsiaTheme="minorEastAsia" w:hAnsiTheme="minorHAnsi"/>
          <w:color w:val="auto"/>
          <w:sz w:val="22"/>
        </w:rPr>
      </w:pPr>
      <w:hyperlink w:anchor="_Toc37680409" w:history="1">
        <w:r w:rsidR="00575E40" w:rsidRPr="008A516A">
          <w:rPr>
            <w:rStyle w:val="Hyperlink"/>
          </w:rPr>
          <w:t>Inspect a workbook</w:t>
        </w:r>
        <w:r w:rsidR="00575E40">
          <w:rPr>
            <w:webHidden/>
          </w:rPr>
          <w:tab/>
        </w:r>
        <w:r w:rsidR="00575E40">
          <w:rPr>
            <w:webHidden/>
          </w:rPr>
          <w:fldChar w:fldCharType="begin"/>
        </w:r>
        <w:r w:rsidR="00575E40">
          <w:rPr>
            <w:webHidden/>
          </w:rPr>
          <w:instrText xml:space="preserve"> PAGEREF _Toc37680409 \h </w:instrText>
        </w:r>
        <w:r w:rsidR="00575E40">
          <w:rPr>
            <w:webHidden/>
          </w:rPr>
        </w:r>
        <w:r w:rsidR="00575E40">
          <w:rPr>
            <w:webHidden/>
          </w:rPr>
          <w:fldChar w:fldCharType="separate"/>
        </w:r>
        <w:r w:rsidR="00575E40">
          <w:rPr>
            <w:webHidden/>
          </w:rPr>
          <w:t>42</w:t>
        </w:r>
        <w:r w:rsidR="00575E40">
          <w:rPr>
            <w:webHidden/>
          </w:rPr>
          <w:fldChar w:fldCharType="end"/>
        </w:r>
      </w:hyperlink>
    </w:p>
    <w:p w14:paraId="602C75C8" w14:textId="60B0C573" w:rsidR="00575E40" w:rsidRDefault="00963171">
      <w:pPr>
        <w:pStyle w:val="TOC3"/>
        <w:rPr>
          <w:rFonts w:asciiTheme="minorHAnsi" w:eastAsiaTheme="minorEastAsia" w:hAnsiTheme="minorHAnsi"/>
          <w:color w:val="auto"/>
          <w:sz w:val="22"/>
        </w:rPr>
      </w:pPr>
      <w:hyperlink w:anchor="_Toc37680410" w:history="1">
        <w:r w:rsidR="00575E40" w:rsidRPr="008A516A">
          <w:rPr>
            <w:rStyle w:val="Hyperlink"/>
          </w:rPr>
          <w:t>Check accessibility</w:t>
        </w:r>
        <w:r w:rsidR="00575E40">
          <w:rPr>
            <w:webHidden/>
          </w:rPr>
          <w:tab/>
        </w:r>
        <w:r w:rsidR="00575E40">
          <w:rPr>
            <w:webHidden/>
          </w:rPr>
          <w:fldChar w:fldCharType="begin"/>
        </w:r>
        <w:r w:rsidR="00575E40">
          <w:rPr>
            <w:webHidden/>
          </w:rPr>
          <w:instrText xml:space="preserve"> PAGEREF _Toc37680410 \h </w:instrText>
        </w:r>
        <w:r w:rsidR="00575E40">
          <w:rPr>
            <w:webHidden/>
          </w:rPr>
        </w:r>
        <w:r w:rsidR="00575E40">
          <w:rPr>
            <w:webHidden/>
          </w:rPr>
          <w:fldChar w:fldCharType="separate"/>
        </w:r>
        <w:r w:rsidR="00575E40">
          <w:rPr>
            <w:webHidden/>
          </w:rPr>
          <w:t>45</w:t>
        </w:r>
        <w:r w:rsidR="00575E40">
          <w:rPr>
            <w:webHidden/>
          </w:rPr>
          <w:fldChar w:fldCharType="end"/>
        </w:r>
      </w:hyperlink>
    </w:p>
    <w:p w14:paraId="24AF6063" w14:textId="3C466EF1" w:rsidR="00575E40" w:rsidRDefault="00963171">
      <w:pPr>
        <w:pStyle w:val="TOC3"/>
        <w:rPr>
          <w:rFonts w:asciiTheme="minorHAnsi" w:eastAsiaTheme="minorEastAsia" w:hAnsiTheme="minorHAnsi"/>
          <w:color w:val="auto"/>
          <w:sz w:val="22"/>
        </w:rPr>
      </w:pPr>
      <w:hyperlink w:anchor="_Toc37680411" w:history="1">
        <w:r w:rsidR="00575E40" w:rsidRPr="008A516A">
          <w:rPr>
            <w:rStyle w:val="Hyperlink"/>
          </w:rPr>
          <w:t>Compatibility issues</w:t>
        </w:r>
        <w:r w:rsidR="00575E40">
          <w:rPr>
            <w:webHidden/>
          </w:rPr>
          <w:tab/>
        </w:r>
        <w:r w:rsidR="00575E40">
          <w:rPr>
            <w:webHidden/>
          </w:rPr>
          <w:fldChar w:fldCharType="begin"/>
        </w:r>
        <w:r w:rsidR="00575E40">
          <w:rPr>
            <w:webHidden/>
          </w:rPr>
          <w:instrText xml:space="preserve"> PAGEREF _Toc37680411 \h </w:instrText>
        </w:r>
        <w:r w:rsidR="00575E40">
          <w:rPr>
            <w:webHidden/>
          </w:rPr>
        </w:r>
        <w:r w:rsidR="00575E40">
          <w:rPr>
            <w:webHidden/>
          </w:rPr>
          <w:fldChar w:fldCharType="separate"/>
        </w:r>
        <w:r w:rsidR="00575E40">
          <w:rPr>
            <w:webHidden/>
          </w:rPr>
          <w:t>47</w:t>
        </w:r>
        <w:r w:rsidR="00575E40">
          <w:rPr>
            <w:webHidden/>
          </w:rPr>
          <w:fldChar w:fldCharType="end"/>
        </w:r>
      </w:hyperlink>
    </w:p>
    <w:p w14:paraId="77116A90" w14:textId="142A756B" w:rsidR="00575E40" w:rsidRDefault="00963171">
      <w:pPr>
        <w:pStyle w:val="TOC3"/>
        <w:rPr>
          <w:rFonts w:asciiTheme="minorHAnsi" w:eastAsiaTheme="minorEastAsia" w:hAnsiTheme="minorHAnsi"/>
          <w:color w:val="auto"/>
          <w:sz w:val="22"/>
        </w:rPr>
      </w:pPr>
      <w:hyperlink w:anchor="_Toc37680412" w:history="1">
        <w:r w:rsidR="00575E40" w:rsidRPr="008A516A">
          <w:rPr>
            <w:rStyle w:val="Hyperlink"/>
          </w:rPr>
          <w:t>Activity: What’s the correct category?</w:t>
        </w:r>
        <w:r w:rsidR="00575E40">
          <w:rPr>
            <w:webHidden/>
          </w:rPr>
          <w:tab/>
        </w:r>
        <w:r w:rsidR="00575E40">
          <w:rPr>
            <w:webHidden/>
          </w:rPr>
          <w:fldChar w:fldCharType="begin"/>
        </w:r>
        <w:r w:rsidR="00575E40">
          <w:rPr>
            <w:webHidden/>
          </w:rPr>
          <w:instrText xml:space="preserve"> PAGEREF _Toc37680412 \h </w:instrText>
        </w:r>
        <w:r w:rsidR="00575E40">
          <w:rPr>
            <w:webHidden/>
          </w:rPr>
        </w:r>
        <w:r w:rsidR="00575E40">
          <w:rPr>
            <w:webHidden/>
          </w:rPr>
          <w:fldChar w:fldCharType="separate"/>
        </w:r>
        <w:r w:rsidR="00575E40">
          <w:rPr>
            <w:webHidden/>
          </w:rPr>
          <w:t>49</w:t>
        </w:r>
        <w:r w:rsidR="00575E40">
          <w:rPr>
            <w:webHidden/>
          </w:rPr>
          <w:fldChar w:fldCharType="end"/>
        </w:r>
      </w:hyperlink>
    </w:p>
    <w:p w14:paraId="723203C8" w14:textId="302E71AA" w:rsidR="00575E40" w:rsidRDefault="00963171">
      <w:pPr>
        <w:pStyle w:val="TOC3"/>
        <w:rPr>
          <w:rFonts w:asciiTheme="minorHAnsi" w:eastAsiaTheme="minorEastAsia" w:hAnsiTheme="minorHAnsi"/>
          <w:color w:val="auto"/>
          <w:sz w:val="22"/>
        </w:rPr>
      </w:pPr>
      <w:hyperlink w:anchor="_Toc37680413" w:history="1">
        <w:r w:rsidR="00575E40" w:rsidRPr="008A516A">
          <w:rPr>
            <w:rStyle w:val="Hyperlink"/>
          </w:rPr>
          <w:t>Try-it: Inspect workbooks for issues</w:t>
        </w:r>
        <w:r w:rsidR="00575E40">
          <w:rPr>
            <w:webHidden/>
          </w:rPr>
          <w:tab/>
        </w:r>
        <w:r w:rsidR="00575E40">
          <w:rPr>
            <w:webHidden/>
          </w:rPr>
          <w:fldChar w:fldCharType="begin"/>
        </w:r>
        <w:r w:rsidR="00575E40">
          <w:rPr>
            <w:webHidden/>
          </w:rPr>
          <w:instrText xml:space="preserve"> PAGEREF _Toc37680413 \h </w:instrText>
        </w:r>
        <w:r w:rsidR="00575E40">
          <w:rPr>
            <w:webHidden/>
          </w:rPr>
        </w:r>
        <w:r w:rsidR="00575E40">
          <w:rPr>
            <w:webHidden/>
          </w:rPr>
          <w:fldChar w:fldCharType="separate"/>
        </w:r>
        <w:r w:rsidR="00575E40">
          <w:rPr>
            <w:webHidden/>
          </w:rPr>
          <w:t>49</w:t>
        </w:r>
        <w:r w:rsidR="00575E40">
          <w:rPr>
            <w:webHidden/>
          </w:rPr>
          <w:fldChar w:fldCharType="end"/>
        </w:r>
      </w:hyperlink>
    </w:p>
    <w:p w14:paraId="03C7F809" w14:textId="05F6ED44" w:rsidR="00575E40" w:rsidRDefault="00963171">
      <w:pPr>
        <w:pStyle w:val="TOC3"/>
        <w:rPr>
          <w:rFonts w:asciiTheme="minorHAnsi" w:eastAsiaTheme="minorEastAsia" w:hAnsiTheme="minorHAnsi"/>
          <w:color w:val="auto"/>
          <w:sz w:val="22"/>
        </w:rPr>
      </w:pPr>
      <w:hyperlink w:anchor="_Toc37680414" w:history="1">
        <w:r w:rsidR="00575E40" w:rsidRPr="008A516A">
          <w:rPr>
            <w:rStyle w:val="Hyperlink"/>
          </w:rPr>
          <w:t>Try-It 1</w:t>
        </w:r>
        <w:r w:rsidR="00575E40">
          <w:rPr>
            <w:webHidden/>
          </w:rPr>
          <w:tab/>
        </w:r>
        <w:r w:rsidR="00575E40">
          <w:rPr>
            <w:webHidden/>
          </w:rPr>
          <w:fldChar w:fldCharType="begin"/>
        </w:r>
        <w:r w:rsidR="00575E40">
          <w:rPr>
            <w:webHidden/>
          </w:rPr>
          <w:instrText xml:space="preserve"> PAGEREF _Toc37680414 \h </w:instrText>
        </w:r>
        <w:r w:rsidR="00575E40">
          <w:rPr>
            <w:webHidden/>
          </w:rPr>
        </w:r>
        <w:r w:rsidR="00575E40">
          <w:rPr>
            <w:webHidden/>
          </w:rPr>
          <w:fldChar w:fldCharType="separate"/>
        </w:r>
        <w:r w:rsidR="00575E40">
          <w:rPr>
            <w:webHidden/>
          </w:rPr>
          <w:t>49</w:t>
        </w:r>
        <w:r w:rsidR="00575E40">
          <w:rPr>
            <w:webHidden/>
          </w:rPr>
          <w:fldChar w:fldCharType="end"/>
        </w:r>
      </w:hyperlink>
    </w:p>
    <w:p w14:paraId="298325CC" w14:textId="05ECDC01" w:rsidR="00575E40" w:rsidRDefault="00963171">
      <w:pPr>
        <w:pStyle w:val="TOC3"/>
        <w:rPr>
          <w:rFonts w:asciiTheme="minorHAnsi" w:eastAsiaTheme="minorEastAsia" w:hAnsiTheme="minorHAnsi"/>
          <w:color w:val="auto"/>
          <w:sz w:val="22"/>
        </w:rPr>
      </w:pPr>
      <w:hyperlink w:anchor="_Toc37680415" w:history="1">
        <w:r w:rsidR="00575E40" w:rsidRPr="008A516A">
          <w:rPr>
            <w:rStyle w:val="Hyperlink"/>
          </w:rPr>
          <w:t>Try-It 2</w:t>
        </w:r>
        <w:r w:rsidR="00575E40">
          <w:rPr>
            <w:webHidden/>
          </w:rPr>
          <w:tab/>
        </w:r>
        <w:r w:rsidR="00575E40">
          <w:rPr>
            <w:webHidden/>
          </w:rPr>
          <w:fldChar w:fldCharType="begin"/>
        </w:r>
        <w:r w:rsidR="00575E40">
          <w:rPr>
            <w:webHidden/>
          </w:rPr>
          <w:instrText xml:space="preserve"> PAGEREF _Toc37680415 \h </w:instrText>
        </w:r>
        <w:r w:rsidR="00575E40">
          <w:rPr>
            <w:webHidden/>
          </w:rPr>
        </w:r>
        <w:r w:rsidR="00575E40">
          <w:rPr>
            <w:webHidden/>
          </w:rPr>
          <w:fldChar w:fldCharType="separate"/>
        </w:r>
        <w:r w:rsidR="00575E40">
          <w:rPr>
            <w:webHidden/>
          </w:rPr>
          <w:t>50</w:t>
        </w:r>
        <w:r w:rsidR="00575E40">
          <w:rPr>
            <w:webHidden/>
          </w:rPr>
          <w:fldChar w:fldCharType="end"/>
        </w:r>
      </w:hyperlink>
    </w:p>
    <w:p w14:paraId="274DC340" w14:textId="6DDB0A80" w:rsidR="00575E40" w:rsidRDefault="00963171">
      <w:pPr>
        <w:pStyle w:val="TOC2"/>
        <w:rPr>
          <w:rFonts w:asciiTheme="minorHAnsi" w:eastAsiaTheme="minorEastAsia" w:hAnsiTheme="minorHAnsi" w:cstheme="minorBidi"/>
          <w:color w:val="auto"/>
          <w:sz w:val="22"/>
        </w:rPr>
      </w:pPr>
      <w:hyperlink w:anchor="_Toc37680416" w:history="1">
        <w:r w:rsidR="00575E40" w:rsidRPr="008A516A">
          <w:rPr>
            <w:rStyle w:val="Hyperlink"/>
          </w:rPr>
          <w:t>Wrap-up</w:t>
        </w:r>
        <w:r w:rsidR="00575E40">
          <w:rPr>
            <w:webHidden/>
          </w:rPr>
          <w:tab/>
        </w:r>
        <w:r w:rsidR="00575E40">
          <w:rPr>
            <w:webHidden/>
          </w:rPr>
          <w:fldChar w:fldCharType="begin"/>
        </w:r>
        <w:r w:rsidR="00575E40">
          <w:rPr>
            <w:webHidden/>
          </w:rPr>
          <w:instrText xml:space="preserve"> PAGEREF _Toc37680416 \h </w:instrText>
        </w:r>
        <w:r w:rsidR="00575E40">
          <w:rPr>
            <w:webHidden/>
          </w:rPr>
        </w:r>
        <w:r w:rsidR="00575E40">
          <w:rPr>
            <w:webHidden/>
          </w:rPr>
          <w:fldChar w:fldCharType="separate"/>
        </w:r>
        <w:r w:rsidR="00575E40">
          <w:rPr>
            <w:webHidden/>
          </w:rPr>
          <w:t>51</w:t>
        </w:r>
        <w:r w:rsidR="00575E40">
          <w:rPr>
            <w:webHidden/>
          </w:rPr>
          <w:fldChar w:fldCharType="end"/>
        </w:r>
      </w:hyperlink>
    </w:p>
    <w:p w14:paraId="6D48344E" w14:textId="6D49141E" w:rsidR="00575E40" w:rsidRDefault="00963171">
      <w:pPr>
        <w:pStyle w:val="TOC1"/>
        <w:rPr>
          <w:rFonts w:asciiTheme="minorHAnsi" w:eastAsiaTheme="minorEastAsia" w:hAnsiTheme="minorHAnsi"/>
          <w:color w:val="auto"/>
          <w:sz w:val="22"/>
        </w:rPr>
      </w:pPr>
      <w:hyperlink w:anchor="_Toc37680417" w:history="1">
        <w:r w:rsidR="00575E40" w:rsidRPr="008A516A">
          <w:rPr>
            <w:rStyle w:val="Hyperlink"/>
          </w:rPr>
          <w:t>Glossary</w:t>
        </w:r>
        <w:r w:rsidR="00575E40">
          <w:rPr>
            <w:webHidden/>
          </w:rPr>
          <w:tab/>
        </w:r>
        <w:r w:rsidR="00575E40">
          <w:rPr>
            <w:webHidden/>
          </w:rPr>
          <w:fldChar w:fldCharType="begin"/>
        </w:r>
        <w:r w:rsidR="00575E40">
          <w:rPr>
            <w:webHidden/>
          </w:rPr>
          <w:instrText xml:space="preserve"> PAGEREF _Toc37680417 \h </w:instrText>
        </w:r>
        <w:r w:rsidR="00575E40">
          <w:rPr>
            <w:webHidden/>
          </w:rPr>
        </w:r>
        <w:r w:rsidR="00575E40">
          <w:rPr>
            <w:webHidden/>
          </w:rPr>
          <w:fldChar w:fldCharType="separate"/>
        </w:r>
        <w:r w:rsidR="00575E40">
          <w:rPr>
            <w:webHidden/>
          </w:rPr>
          <w:t>53</w:t>
        </w:r>
        <w:r w:rsidR="00575E40">
          <w:rPr>
            <w:webHidden/>
          </w:rPr>
          <w:fldChar w:fldCharType="end"/>
        </w:r>
      </w:hyperlink>
    </w:p>
    <w:p w14:paraId="060B8E2C" w14:textId="1E73A1AF" w:rsidR="00575E40" w:rsidRDefault="00963171">
      <w:pPr>
        <w:pStyle w:val="TOC1"/>
        <w:rPr>
          <w:rFonts w:asciiTheme="minorHAnsi" w:eastAsiaTheme="minorEastAsia" w:hAnsiTheme="minorHAnsi"/>
          <w:color w:val="auto"/>
          <w:sz w:val="22"/>
        </w:rPr>
      </w:pPr>
      <w:hyperlink w:anchor="_Toc37680418" w:history="1">
        <w:r w:rsidR="00575E40" w:rsidRPr="008A516A">
          <w:rPr>
            <w:rStyle w:val="Hyperlink"/>
          </w:rPr>
          <w:t>Cornerstone</w:t>
        </w:r>
        <w:r w:rsidR="00575E40">
          <w:rPr>
            <w:webHidden/>
          </w:rPr>
          <w:tab/>
        </w:r>
        <w:r w:rsidR="00575E40">
          <w:rPr>
            <w:webHidden/>
          </w:rPr>
          <w:fldChar w:fldCharType="begin"/>
        </w:r>
        <w:r w:rsidR="00575E40">
          <w:rPr>
            <w:webHidden/>
          </w:rPr>
          <w:instrText xml:space="preserve"> PAGEREF _Toc37680418 \h </w:instrText>
        </w:r>
        <w:r w:rsidR="00575E40">
          <w:rPr>
            <w:webHidden/>
          </w:rPr>
        </w:r>
        <w:r w:rsidR="00575E40">
          <w:rPr>
            <w:webHidden/>
          </w:rPr>
          <w:fldChar w:fldCharType="separate"/>
        </w:r>
        <w:r w:rsidR="00575E40">
          <w:rPr>
            <w:webHidden/>
          </w:rPr>
          <w:t>54</w:t>
        </w:r>
        <w:r w:rsidR="00575E40">
          <w:rPr>
            <w:webHidden/>
          </w:rPr>
          <w:fldChar w:fldCharType="end"/>
        </w:r>
      </w:hyperlink>
    </w:p>
    <w:p w14:paraId="0459EEF4" w14:textId="4103E677" w:rsidR="00575E40" w:rsidRDefault="00963171">
      <w:pPr>
        <w:pStyle w:val="TOC2"/>
        <w:rPr>
          <w:rFonts w:asciiTheme="minorHAnsi" w:eastAsiaTheme="minorEastAsia" w:hAnsiTheme="minorHAnsi" w:cstheme="minorBidi"/>
          <w:color w:val="auto"/>
          <w:sz w:val="22"/>
        </w:rPr>
      </w:pPr>
      <w:hyperlink w:anchor="_Toc37680419" w:history="1">
        <w:r w:rsidR="00575E40" w:rsidRPr="008A516A">
          <w:rPr>
            <w:rStyle w:val="Hyperlink"/>
          </w:rPr>
          <w:t>Overview</w:t>
        </w:r>
        <w:r w:rsidR="00575E40">
          <w:rPr>
            <w:webHidden/>
          </w:rPr>
          <w:tab/>
        </w:r>
        <w:r w:rsidR="00575E40">
          <w:rPr>
            <w:webHidden/>
          </w:rPr>
          <w:fldChar w:fldCharType="begin"/>
        </w:r>
        <w:r w:rsidR="00575E40">
          <w:rPr>
            <w:webHidden/>
          </w:rPr>
          <w:instrText xml:space="preserve"> PAGEREF _Toc37680419 \h </w:instrText>
        </w:r>
        <w:r w:rsidR="00575E40">
          <w:rPr>
            <w:webHidden/>
          </w:rPr>
        </w:r>
        <w:r w:rsidR="00575E40">
          <w:rPr>
            <w:webHidden/>
          </w:rPr>
          <w:fldChar w:fldCharType="separate"/>
        </w:r>
        <w:r w:rsidR="00575E40">
          <w:rPr>
            <w:webHidden/>
          </w:rPr>
          <w:t>54</w:t>
        </w:r>
        <w:r w:rsidR="00575E40">
          <w:rPr>
            <w:webHidden/>
          </w:rPr>
          <w:fldChar w:fldCharType="end"/>
        </w:r>
      </w:hyperlink>
    </w:p>
    <w:p w14:paraId="0930A644" w14:textId="04D14B7D" w:rsidR="00575E40" w:rsidRDefault="00963171">
      <w:pPr>
        <w:pStyle w:val="TOC2"/>
        <w:rPr>
          <w:rFonts w:asciiTheme="minorHAnsi" w:eastAsiaTheme="minorEastAsia" w:hAnsiTheme="minorHAnsi" w:cstheme="minorBidi"/>
          <w:color w:val="auto"/>
          <w:sz w:val="22"/>
        </w:rPr>
      </w:pPr>
      <w:hyperlink w:anchor="_Toc37680420" w:history="1">
        <w:r w:rsidR="00575E40" w:rsidRPr="008A516A">
          <w:rPr>
            <w:rStyle w:val="Hyperlink"/>
          </w:rPr>
          <w:t>Objectives</w:t>
        </w:r>
        <w:r w:rsidR="00575E40">
          <w:rPr>
            <w:webHidden/>
          </w:rPr>
          <w:tab/>
        </w:r>
        <w:r w:rsidR="00575E40">
          <w:rPr>
            <w:webHidden/>
          </w:rPr>
          <w:fldChar w:fldCharType="begin"/>
        </w:r>
        <w:r w:rsidR="00575E40">
          <w:rPr>
            <w:webHidden/>
          </w:rPr>
          <w:instrText xml:space="preserve"> PAGEREF _Toc37680420 \h </w:instrText>
        </w:r>
        <w:r w:rsidR="00575E40">
          <w:rPr>
            <w:webHidden/>
          </w:rPr>
        </w:r>
        <w:r w:rsidR="00575E40">
          <w:rPr>
            <w:webHidden/>
          </w:rPr>
          <w:fldChar w:fldCharType="separate"/>
        </w:r>
        <w:r w:rsidR="00575E40">
          <w:rPr>
            <w:webHidden/>
          </w:rPr>
          <w:t>54</w:t>
        </w:r>
        <w:r w:rsidR="00575E40">
          <w:rPr>
            <w:webHidden/>
          </w:rPr>
          <w:fldChar w:fldCharType="end"/>
        </w:r>
      </w:hyperlink>
    </w:p>
    <w:p w14:paraId="2A6724D8" w14:textId="189E9DAD" w:rsidR="00575E40" w:rsidRDefault="00963171">
      <w:pPr>
        <w:pStyle w:val="TOC2"/>
        <w:rPr>
          <w:rFonts w:asciiTheme="minorHAnsi" w:eastAsiaTheme="minorEastAsia" w:hAnsiTheme="minorHAnsi" w:cstheme="minorBidi"/>
          <w:color w:val="auto"/>
          <w:sz w:val="22"/>
        </w:rPr>
      </w:pPr>
      <w:hyperlink w:anchor="_Toc37680421" w:history="1">
        <w:r w:rsidR="00575E40" w:rsidRPr="008A516A">
          <w:rPr>
            <w:rStyle w:val="Hyperlink"/>
          </w:rPr>
          <w:t>Duration</w:t>
        </w:r>
        <w:r w:rsidR="00575E40">
          <w:rPr>
            <w:webHidden/>
          </w:rPr>
          <w:tab/>
        </w:r>
        <w:r w:rsidR="00575E40">
          <w:rPr>
            <w:webHidden/>
          </w:rPr>
          <w:fldChar w:fldCharType="begin"/>
        </w:r>
        <w:r w:rsidR="00575E40">
          <w:rPr>
            <w:webHidden/>
          </w:rPr>
          <w:instrText xml:space="preserve"> PAGEREF _Toc37680421 \h </w:instrText>
        </w:r>
        <w:r w:rsidR="00575E40">
          <w:rPr>
            <w:webHidden/>
          </w:rPr>
        </w:r>
        <w:r w:rsidR="00575E40">
          <w:rPr>
            <w:webHidden/>
          </w:rPr>
          <w:fldChar w:fldCharType="separate"/>
        </w:r>
        <w:r w:rsidR="00575E40">
          <w:rPr>
            <w:webHidden/>
          </w:rPr>
          <w:t>55</w:t>
        </w:r>
        <w:r w:rsidR="00575E40">
          <w:rPr>
            <w:webHidden/>
          </w:rPr>
          <w:fldChar w:fldCharType="end"/>
        </w:r>
      </w:hyperlink>
    </w:p>
    <w:p w14:paraId="51FD3767" w14:textId="61B5420B" w:rsidR="00575E40" w:rsidRDefault="00963171">
      <w:pPr>
        <w:pStyle w:val="TOC2"/>
        <w:rPr>
          <w:rFonts w:asciiTheme="minorHAnsi" w:eastAsiaTheme="minorEastAsia" w:hAnsiTheme="minorHAnsi" w:cstheme="minorBidi"/>
          <w:color w:val="auto"/>
          <w:sz w:val="22"/>
        </w:rPr>
      </w:pPr>
      <w:hyperlink w:anchor="_Toc37680422" w:history="1">
        <w:r w:rsidR="00575E40" w:rsidRPr="008A516A">
          <w:rPr>
            <w:rStyle w:val="Hyperlink"/>
          </w:rPr>
          <w:t>Instructions</w:t>
        </w:r>
        <w:r w:rsidR="00575E40">
          <w:rPr>
            <w:webHidden/>
          </w:rPr>
          <w:tab/>
        </w:r>
        <w:r w:rsidR="00575E40">
          <w:rPr>
            <w:webHidden/>
          </w:rPr>
          <w:fldChar w:fldCharType="begin"/>
        </w:r>
        <w:r w:rsidR="00575E40">
          <w:rPr>
            <w:webHidden/>
          </w:rPr>
          <w:instrText xml:space="preserve"> PAGEREF _Toc37680422 \h </w:instrText>
        </w:r>
        <w:r w:rsidR="00575E40">
          <w:rPr>
            <w:webHidden/>
          </w:rPr>
        </w:r>
        <w:r w:rsidR="00575E40">
          <w:rPr>
            <w:webHidden/>
          </w:rPr>
          <w:fldChar w:fldCharType="separate"/>
        </w:r>
        <w:r w:rsidR="00575E40">
          <w:rPr>
            <w:webHidden/>
          </w:rPr>
          <w:t>55</w:t>
        </w:r>
        <w:r w:rsidR="00575E40">
          <w:rPr>
            <w:webHidden/>
          </w:rPr>
          <w:fldChar w:fldCharType="end"/>
        </w:r>
      </w:hyperlink>
    </w:p>
    <w:p w14:paraId="7A434873" w14:textId="334ABE68" w:rsidR="00575E40" w:rsidRDefault="00963171">
      <w:pPr>
        <w:pStyle w:val="TOC2"/>
        <w:rPr>
          <w:rFonts w:asciiTheme="minorHAnsi" w:eastAsiaTheme="minorEastAsia" w:hAnsiTheme="minorHAnsi" w:cstheme="minorBidi"/>
          <w:color w:val="auto"/>
          <w:sz w:val="22"/>
        </w:rPr>
      </w:pPr>
      <w:hyperlink w:anchor="_Toc37680423" w:history="1">
        <w:r w:rsidR="00575E40" w:rsidRPr="008A516A">
          <w:rPr>
            <w:rStyle w:val="Hyperlink"/>
          </w:rPr>
          <w:t>Tasks</w:t>
        </w:r>
        <w:r w:rsidR="00575E40">
          <w:rPr>
            <w:webHidden/>
          </w:rPr>
          <w:tab/>
        </w:r>
        <w:r w:rsidR="00575E40">
          <w:rPr>
            <w:webHidden/>
          </w:rPr>
          <w:fldChar w:fldCharType="begin"/>
        </w:r>
        <w:r w:rsidR="00575E40">
          <w:rPr>
            <w:webHidden/>
          </w:rPr>
          <w:instrText xml:space="preserve"> PAGEREF _Toc37680423 \h </w:instrText>
        </w:r>
        <w:r w:rsidR="00575E40">
          <w:rPr>
            <w:webHidden/>
          </w:rPr>
        </w:r>
        <w:r w:rsidR="00575E40">
          <w:rPr>
            <w:webHidden/>
          </w:rPr>
          <w:fldChar w:fldCharType="separate"/>
        </w:r>
        <w:r w:rsidR="00575E40">
          <w:rPr>
            <w:webHidden/>
          </w:rPr>
          <w:t>55</w:t>
        </w:r>
        <w:r w:rsidR="00575E40">
          <w:rPr>
            <w:webHidden/>
          </w:rPr>
          <w:fldChar w:fldCharType="end"/>
        </w:r>
      </w:hyperlink>
    </w:p>
    <w:p w14:paraId="023F6269" w14:textId="7F927B5F" w:rsidR="00575E40" w:rsidRDefault="00963171">
      <w:pPr>
        <w:pStyle w:val="TOC3"/>
        <w:rPr>
          <w:rFonts w:asciiTheme="minorHAnsi" w:eastAsiaTheme="minorEastAsia" w:hAnsiTheme="minorHAnsi"/>
          <w:color w:val="auto"/>
          <w:sz w:val="22"/>
        </w:rPr>
      </w:pPr>
      <w:hyperlink w:anchor="_Toc37680424" w:history="1">
        <w:r w:rsidR="00575E40" w:rsidRPr="008A516A">
          <w:rPr>
            <w:rStyle w:val="Hyperlink"/>
          </w:rPr>
          <w:t>File 1: Cornerstone_membership_starter.xlsx</w:t>
        </w:r>
        <w:r w:rsidR="00575E40">
          <w:rPr>
            <w:webHidden/>
          </w:rPr>
          <w:tab/>
        </w:r>
        <w:r w:rsidR="00575E40">
          <w:rPr>
            <w:webHidden/>
          </w:rPr>
          <w:fldChar w:fldCharType="begin"/>
        </w:r>
        <w:r w:rsidR="00575E40">
          <w:rPr>
            <w:webHidden/>
          </w:rPr>
          <w:instrText xml:space="preserve"> PAGEREF _Toc37680424 \h </w:instrText>
        </w:r>
        <w:r w:rsidR="00575E40">
          <w:rPr>
            <w:webHidden/>
          </w:rPr>
        </w:r>
        <w:r w:rsidR="00575E40">
          <w:rPr>
            <w:webHidden/>
          </w:rPr>
          <w:fldChar w:fldCharType="separate"/>
        </w:r>
        <w:r w:rsidR="00575E40">
          <w:rPr>
            <w:webHidden/>
          </w:rPr>
          <w:t>55</w:t>
        </w:r>
        <w:r w:rsidR="00575E40">
          <w:rPr>
            <w:webHidden/>
          </w:rPr>
          <w:fldChar w:fldCharType="end"/>
        </w:r>
      </w:hyperlink>
    </w:p>
    <w:p w14:paraId="54AF08B8" w14:textId="0C95D3F6" w:rsidR="00575E40" w:rsidRDefault="00963171">
      <w:pPr>
        <w:pStyle w:val="TOC3"/>
        <w:rPr>
          <w:rFonts w:asciiTheme="minorHAnsi" w:eastAsiaTheme="minorEastAsia" w:hAnsiTheme="minorHAnsi"/>
          <w:color w:val="auto"/>
          <w:sz w:val="22"/>
        </w:rPr>
      </w:pPr>
      <w:hyperlink w:anchor="_Toc37680425" w:history="1">
        <w:r w:rsidR="00575E40" w:rsidRPr="008A516A">
          <w:rPr>
            <w:rStyle w:val="Hyperlink"/>
          </w:rPr>
          <w:t>File 2: Cornerstone2_finances_starter.xlsx</w:t>
        </w:r>
        <w:r w:rsidR="00575E40">
          <w:rPr>
            <w:webHidden/>
          </w:rPr>
          <w:tab/>
        </w:r>
        <w:r w:rsidR="00575E40">
          <w:rPr>
            <w:webHidden/>
          </w:rPr>
          <w:fldChar w:fldCharType="begin"/>
        </w:r>
        <w:r w:rsidR="00575E40">
          <w:rPr>
            <w:webHidden/>
          </w:rPr>
          <w:instrText xml:space="preserve"> PAGEREF _Toc37680425 \h </w:instrText>
        </w:r>
        <w:r w:rsidR="00575E40">
          <w:rPr>
            <w:webHidden/>
          </w:rPr>
        </w:r>
        <w:r w:rsidR="00575E40">
          <w:rPr>
            <w:webHidden/>
          </w:rPr>
          <w:fldChar w:fldCharType="separate"/>
        </w:r>
        <w:r w:rsidR="00575E40">
          <w:rPr>
            <w:webHidden/>
          </w:rPr>
          <w:t>56</w:t>
        </w:r>
        <w:r w:rsidR="00575E40">
          <w:rPr>
            <w:webHidden/>
          </w:rPr>
          <w:fldChar w:fldCharType="end"/>
        </w:r>
      </w:hyperlink>
    </w:p>
    <w:p w14:paraId="53F21500" w14:textId="59EE6BFD" w:rsidR="00F96463" w:rsidRDefault="00B778DA" w:rsidP="00D762EE">
      <w:pPr>
        <w:ind w:left="360"/>
        <w:sectPr w:rsidR="00F96463" w:rsidSect="0016526E">
          <w:type w:val="continuous"/>
          <w:pgSz w:w="12240" w:h="15840" w:code="1"/>
          <w:pgMar w:top="1440" w:right="1440" w:bottom="1440" w:left="1440" w:header="706" w:footer="706" w:gutter="0"/>
          <w:cols w:num="2" w:space="708"/>
          <w:titlePg/>
          <w:docGrid w:linePitch="360"/>
        </w:sectPr>
      </w:pPr>
      <w:r>
        <w:fldChar w:fldCharType="end"/>
      </w:r>
    </w:p>
    <w:p w14:paraId="091C7F7D" w14:textId="77777777" w:rsidR="008800FC" w:rsidRDefault="00B778DA" w:rsidP="00D762EE">
      <w:pPr>
        <w:ind w:left="360"/>
      </w:pPr>
      <w:r>
        <w:br w:type="page"/>
      </w:r>
      <w:bookmarkStart w:id="138" w:name="_Toc17841376"/>
      <w:bookmarkStart w:id="139" w:name="_Toc17843526"/>
      <w:bookmarkStart w:id="140" w:name="_Toc18356501"/>
    </w:p>
    <w:p w14:paraId="0325DE55" w14:textId="5A853E51" w:rsidR="003A4873" w:rsidRDefault="003A4873" w:rsidP="00450F72">
      <w:pPr>
        <w:pStyle w:val="Heading1"/>
      </w:pPr>
      <w:bookmarkStart w:id="141" w:name="_Toc17841379"/>
      <w:bookmarkStart w:id="142" w:name="_Toc18356505"/>
      <w:bookmarkStart w:id="143" w:name="_Toc37680354"/>
      <w:bookmarkEnd w:id="138"/>
      <w:bookmarkEnd w:id="139"/>
      <w:bookmarkEnd w:id="140"/>
      <w:r w:rsidRPr="00390669">
        <w:lastRenderedPageBreak/>
        <w:t>Module overview</w:t>
      </w:r>
      <w:bookmarkEnd w:id="141"/>
      <w:bookmarkEnd w:id="142"/>
      <w:bookmarkEnd w:id="143"/>
    </w:p>
    <w:p w14:paraId="5ECF0F76" w14:textId="77777777" w:rsidR="003A4873" w:rsidRDefault="003A4873" w:rsidP="007432B6">
      <w:pPr>
        <w:pStyle w:val="Heading2"/>
      </w:pPr>
      <w:bookmarkStart w:id="144" w:name="_Toc17841380"/>
      <w:bookmarkStart w:id="145" w:name="_Toc18356506"/>
      <w:bookmarkStart w:id="146" w:name="_Toc37680355"/>
      <w:r>
        <w:t>Description</w:t>
      </w:r>
      <w:bookmarkEnd w:id="144"/>
      <w:bookmarkEnd w:id="145"/>
      <w:bookmarkEnd w:id="146"/>
    </w:p>
    <w:p w14:paraId="7733A8F6" w14:textId="419BE693" w:rsidR="003A4873" w:rsidRDefault="002608D2" w:rsidP="003A4873">
      <w:r>
        <w:t>Welcome to the last module in this course</w:t>
      </w:r>
      <w:r w:rsidR="00D93D14">
        <w:t>.</w:t>
      </w:r>
      <w:r>
        <w:t xml:space="preserve"> Now that you have gained a vast collection of skills, it</w:t>
      </w:r>
      <w:r w:rsidR="0029215C">
        <w:t>’</w:t>
      </w:r>
      <w:r>
        <w:t>s time to finalize your workbooks in preparation for printing and presenting to third parties. Finalizing workbooks can be time consuming</w:t>
      </w:r>
      <w:r w:rsidR="00DE33D3">
        <w:t>.</w:t>
      </w:r>
      <w:r>
        <w:t xml:space="preserve"> </w:t>
      </w:r>
      <w:r w:rsidR="00DE33D3">
        <w:t>H</w:t>
      </w:r>
      <w:r>
        <w:t xml:space="preserve">owever, it is always worth taking the time to add the </w:t>
      </w:r>
      <w:r w:rsidR="00845522">
        <w:t>final changes</w:t>
      </w:r>
      <w:r>
        <w:t xml:space="preserve"> to your workbooks. It</w:t>
      </w:r>
      <w:r w:rsidR="0029215C">
        <w:t>’</w:t>
      </w:r>
      <w:r>
        <w:t>s also important to ensure that your workbooks are as accessible as possible for everyone that needs to access the data. In this module</w:t>
      </w:r>
      <w:r w:rsidR="00DE33D3">
        <w:t>,</w:t>
      </w:r>
      <w:r>
        <w:t xml:space="preserve"> you will set the page and print settings of a workbook, add headers and footers</w:t>
      </w:r>
      <w:r w:rsidR="00DE33D3">
        <w:t>,</w:t>
      </w:r>
      <w:r>
        <w:t xml:space="preserve"> and check for any </w:t>
      </w:r>
      <w:r w:rsidR="007C1747">
        <w:t xml:space="preserve">accessibility </w:t>
      </w:r>
      <w:r>
        <w:t>issues</w:t>
      </w:r>
      <w:r w:rsidR="007C1747">
        <w:t xml:space="preserve"> and personal information contained within your workbooks.</w:t>
      </w:r>
    </w:p>
    <w:p w14:paraId="187E2C84" w14:textId="29FAAA7C" w:rsidR="00237657" w:rsidRPr="0029215C" w:rsidRDefault="0016169C" w:rsidP="003A4873">
      <w:r>
        <w:t xml:space="preserve">On completion of this module, there will be a Capstone that will give you the chance to flaunt your </w:t>
      </w:r>
      <w:r w:rsidR="00DE33D3">
        <w:t xml:space="preserve">Microsoft </w:t>
      </w:r>
      <w:r>
        <w:t xml:space="preserve">Excel skills to your fellow classmates and the teacher. You </w:t>
      </w:r>
      <w:r w:rsidR="00377806">
        <w:t>might</w:t>
      </w:r>
      <w:r>
        <w:t xml:space="preserve"> even impress yourself with your amazing skills!</w:t>
      </w:r>
    </w:p>
    <w:tbl>
      <w:tblPr>
        <w:tblStyle w:val="TableGrid"/>
        <w:tblW w:w="5000" w:type="pct"/>
        <w:tblBorders>
          <w:top w:val="single" w:sz="4" w:space="0" w:color="6B2929"/>
          <w:left w:val="single" w:sz="4" w:space="0" w:color="6B2929"/>
          <w:bottom w:val="single" w:sz="4" w:space="0" w:color="6B2929"/>
          <w:right w:val="single" w:sz="4" w:space="0" w:color="6B2929"/>
          <w:insideH w:val="single" w:sz="4" w:space="0" w:color="6B2929"/>
          <w:insideV w:val="single" w:sz="4" w:space="0" w:color="6B2929"/>
        </w:tblBorders>
        <w:tblCellMar>
          <w:top w:w="86" w:type="dxa"/>
          <w:left w:w="144" w:type="dxa"/>
          <w:bottom w:w="86" w:type="dxa"/>
          <w:right w:w="144" w:type="dxa"/>
        </w:tblCellMar>
        <w:tblLook w:val="04A0" w:firstRow="1" w:lastRow="0" w:firstColumn="1" w:lastColumn="0" w:noHBand="0" w:noVBand="1"/>
      </w:tblPr>
      <w:tblGrid>
        <w:gridCol w:w="2695"/>
        <w:gridCol w:w="4205"/>
        <w:gridCol w:w="2455"/>
      </w:tblGrid>
      <w:tr w:rsidR="003A4873" w14:paraId="7E217C08" w14:textId="77777777" w:rsidTr="0093459C">
        <w:trPr>
          <w:trHeight w:val="288"/>
        </w:trPr>
        <w:tc>
          <w:tcPr>
            <w:tcW w:w="1440" w:type="pct"/>
            <w:tcBorders>
              <w:right w:val="nil"/>
            </w:tcBorders>
            <w:shd w:val="clear" w:color="auto" w:fill="217346"/>
          </w:tcPr>
          <w:p w14:paraId="13E5E978" w14:textId="77777777" w:rsidR="003A4873" w:rsidRPr="006171B2" w:rsidRDefault="003A4873" w:rsidP="00664F54">
            <w:pPr>
              <w:pStyle w:val="Table2Header"/>
            </w:pPr>
            <w:r>
              <w:t>Lesson</w:t>
            </w:r>
          </w:p>
        </w:tc>
        <w:tc>
          <w:tcPr>
            <w:tcW w:w="2247" w:type="pct"/>
            <w:tcBorders>
              <w:right w:val="nil"/>
            </w:tcBorders>
            <w:shd w:val="clear" w:color="auto" w:fill="217346"/>
          </w:tcPr>
          <w:p w14:paraId="763A5D0F" w14:textId="77777777" w:rsidR="003A4873" w:rsidRPr="006171B2" w:rsidRDefault="003A4873" w:rsidP="00664F54">
            <w:pPr>
              <w:pStyle w:val="Table2Header"/>
            </w:pPr>
            <w:r>
              <w:t>Learning objective</w:t>
            </w:r>
          </w:p>
        </w:tc>
        <w:tc>
          <w:tcPr>
            <w:tcW w:w="1312" w:type="pct"/>
            <w:tcBorders>
              <w:right w:val="nil"/>
            </w:tcBorders>
            <w:shd w:val="clear" w:color="auto" w:fill="217346"/>
          </w:tcPr>
          <w:p w14:paraId="3810F8B1" w14:textId="77777777" w:rsidR="003A4873" w:rsidRPr="006171B2" w:rsidRDefault="003A4873" w:rsidP="00664F54">
            <w:pPr>
              <w:pStyle w:val="Table2Header"/>
            </w:pPr>
            <w:r>
              <w:t>Exam objective(s)</w:t>
            </w:r>
          </w:p>
        </w:tc>
      </w:tr>
      <w:tr w:rsidR="003A4873" w14:paraId="56E1BA88" w14:textId="77777777" w:rsidTr="0093459C">
        <w:trPr>
          <w:trHeight w:val="20"/>
        </w:trPr>
        <w:tc>
          <w:tcPr>
            <w:tcW w:w="1440" w:type="pct"/>
            <w:tcBorders>
              <w:left w:val="single" w:sz="4" w:space="0" w:color="000000"/>
              <w:bottom w:val="single" w:sz="4" w:space="0" w:color="000000"/>
              <w:right w:val="single" w:sz="4" w:space="0" w:color="000000"/>
            </w:tcBorders>
          </w:tcPr>
          <w:p w14:paraId="65A04806" w14:textId="515B782B" w:rsidR="003A4873" w:rsidRPr="00DB42ED" w:rsidRDefault="00052EF1" w:rsidP="00981466">
            <w:pPr>
              <w:pStyle w:val="TableContent"/>
            </w:pPr>
            <w:bookmarkStart w:id="147" w:name="_Hlk24394090"/>
            <w:r>
              <w:t>Preparing to print</w:t>
            </w:r>
          </w:p>
        </w:tc>
        <w:tc>
          <w:tcPr>
            <w:tcW w:w="2247" w:type="pct"/>
            <w:tcBorders>
              <w:left w:val="single" w:sz="4" w:space="0" w:color="000000"/>
              <w:right w:val="single" w:sz="4" w:space="0" w:color="000000"/>
            </w:tcBorders>
          </w:tcPr>
          <w:p w14:paraId="53E2BE96" w14:textId="5BB37FCE" w:rsidR="00FE0C1E" w:rsidRPr="00627B56" w:rsidRDefault="00F84EFF" w:rsidP="009C1BD1">
            <w:pPr>
              <w:pStyle w:val="TableContent"/>
            </w:pPr>
            <w:r>
              <w:t>C</w:t>
            </w:r>
            <w:r w:rsidRPr="00F84EFF">
              <w:t>onfigure a workbook</w:t>
            </w:r>
            <w:r w:rsidR="0029215C">
              <w:t>’</w:t>
            </w:r>
            <w:r w:rsidRPr="00F84EFF">
              <w:t>s print settings and page setup.</w:t>
            </w:r>
          </w:p>
        </w:tc>
        <w:tc>
          <w:tcPr>
            <w:tcW w:w="1312" w:type="pct"/>
            <w:tcBorders>
              <w:left w:val="single" w:sz="4" w:space="0" w:color="000000"/>
              <w:right w:val="single" w:sz="4" w:space="0" w:color="000000"/>
            </w:tcBorders>
          </w:tcPr>
          <w:p w14:paraId="244B6FF0" w14:textId="77777777" w:rsidR="00FE532D" w:rsidRDefault="00F84EFF" w:rsidP="00D71C86">
            <w:pPr>
              <w:pStyle w:val="Tablelistbullet1"/>
            </w:pPr>
            <w:r>
              <w:t>1.5.1</w:t>
            </w:r>
          </w:p>
          <w:p w14:paraId="130F9AFF" w14:textId="77777777" w:rsidR="00F84EFF" w:rsidRDefault="00F84EFF" w:rsidP="00D71C86">
            <w:pPr>
              <w:pStyle w:val="Tablelistbullet1"/>
            </w:pPr>
            <w:r>
              <w:t>1.5.3</w:t>
            </w:r>
          </w:p>
          <w:p w14:paraId="3E68D5E0" w14:textId="2F265135" w:rsidR="00F84EFF" w:rsidRDefault="00F84EFF" w:rsidP="00D71C86">
            <w:pPr>
              <w:pStyle w:val="Tablelistbullet1"/>
            </w:pPr>
            <w:r>
              <w:t>1.3.1</w:t>
            </w:r>
          </w:p>
        </w:tc>
      </w:tr>
      <w:tr w:rsidR="003A4873" w14:paraId="247ABA01" w14:textId="77777777" w:rsidTr="0093459C">
        <w:trPr>
          <w:trHeight w:val="20"/>
        </w:trPr>
        <w:tc>
          <w:tcPr>
            <w:tcW w:w="1440" w:type="pct"/>
            <w:tcBorders>
              <w:top w:val="single" w:sz="4" w:space="0" w:color="000000"/>
              <w:bottom w:val="single" w:sz="4" w:space="0" w:color="000000"/>
            </w:tcBorders>
          </w:tcPr>
          <w:p w14:paraId="2CBDCA2D" w14:textId="2EAE96B4" w:rsidR="003A4873" w:rsidRPr="00DB42ED" w:rsidRDefault="00052EF1" w:rsidP="00D71C86">
            <w:pPr>
              <w:pStyle w:val="TableContent"/>
            </w:pPr>
            <w:r>
              <w:t>Using headers and footers</w:t>
            </w:r>
          </w:p>
        </w:tc>
        <w:tc>
          <w:tcPr>
            <w:tcW w:w="2247" w:type="pct"/>
            <w:tcBorders>
              <w:bottom w:val="single" w:sz="4" w:space="0" w:color="000000"/>
            </w:tcBorders>
          </w:tcPr>
          <w:p w14:paraId="4B1C40D2" w14:textId="15C98C00" w:rsidR="003A4873" w:rsidRPr="00627B56" w:rsidRDefault="00F84EFF" w:rsidP="00D71C86">
            <w:pPr>
              <w:pStyle w:val="TableContent"/>
            </w:pPr>
            <w:r>
              <w:t>A</w:t>
            </w:r>
            <w:r w:rsidRPr="00F84EFF">
              <w:t>dd and edit headers and footers</w:t>
            </w:r>
            <w:r w:rsidR="002608D2">
              <w:t xml:space="preserve"> in a worksheet.</w:t>
            </w:r>
          </w:p>
        </w:tc>
        <w:tc>
          <w:tcPr>
            <w:tcW w:w="1312" w:type="pct"/>
            <w:tcBorders>
              <w:bottom w:val="single" w:sz="4" w:space="0" w:color="000000"/>
            </w:tcBorders>
          </w:tcPr>
          <w:p w14:paraId="15EF9D85" w14:textId="7B34E553" w:rsidR="008A541D" w:rsidRDefault="00F84EFF" w:rsidP="00D71C86">
            <w:pPr>
              <w:pStyle w:val="Tablelistbullet1"/>
            </w:pPr>
            <w:r>
              <w:t>1.3.3</w:t>
            </w:r>
          </w:p>
        </w:tc>
      </w:tr>
      <w:tr w:rsidR="00052EF1" w14:paraId="06A857E0" w14:textId="77777777" w:rsidTr="0093459C">
        <w:trPr>
          <w:trHeight w:val="20"/>
        </w:trPr>
        <w:tc>
          <w:tcPr>
            <w:tcW w:w="1440" w:type="pct"/>
          </w:tcPr>
          <w:p w14:paraId="304735E2" w14:textId="4BE016E6" w:rsidR="00052EF1" w:rsidRPr="00052EF1" w:rsidRDefault="00052EF1" w:rsidP="00D71C86">
            <w:pPr>
              <w:pStyle w:val="TableContent"/>
            </w:pPr>
            <w:r>
              <w:t>Checking for issues</w:t>
            </w:r>
          </w:p>
        </w:tc>
        <w:tc>
          <w:tcPr>
            <w:tcW w:w="2247" w:type="pct"/>
          </w:tcPr>
          <w:p w14:paraId="36EAEAB5" w14:textId="160F8BC9" w:rsidR="00052EF1" w:rsidRPr="00627B56" w:rsidRDefault="00F84EFF" w:rsidP="00D71C86">
            <w:pPr>
              <w:pStyle w:val="TableContent"/>
            </w:pPr>
            <w:r>
              <w:t>M</w:t>
            </w:r>
            <w:r w:rsidRPr="00F84EFF">
              <w:t>odify basic workbook properties and inspect a workbook for issues</w:t>
            </w:r>
            <w:r>
              <w:t>.</w:t>
            </w:r>
          </w:p>
        </w:tc>
        <w:tc>
          <w:tcPr>
            <w:tcW w:w="1312" w:type="pct"/>
          </w:tcPr>
          <w:p w14:paraId="2DFB2155" w14:textId="77777777" w:rsidR="00052EF1" w:rsidRDefault="00F84EFF" w:rsidP="00D71C86">
            <w:pPr>
              <w:pStyle w:val="Tablelistbullet1"/>
            </w:pPr>
            <w:r>
              <w:t>1.4.5</w:t>
            </w:r>
          </w:p>
          <w:p w14:paraId="6D3ADFCB" w14:textId="44BCF2D2" w:rsidR="00F84EFF" w:rsidRDefault="00F84EFF" w:rsidP="00D71C86">
            <w:pPr>
              <w:pStyle w:val="Tablelistbullet1"/>
            </w:pPr>
            <w:r>
              <w:t>1.5.4</w:t>
            </w:r>
          </w:p>
        </w:tc>
      </w:tr>
      <w:bookmarkEnd w:id="147"/>
      <w:tr w:rsidR="00C66162" w14:paraId="4B9C3356" w14:textId="77777777" w:rsidTr="0093459C">
        <w:trPr>
          <w:trHeight w:val="20"/>
        </w:trPr>
        <w:tc>
          <w:tcPr>
            <w:tcW w:w="1440" w:type="pct"/>
          </w:tcPr>
          <w:p w14:paraId="5BF27EBE" w14:textId="18A525A0" w:rsidR="00DE1ED4" w:rsidRDefault="00DE1ED4" w:rsidP="00D71C86">
            <w:pPr>
              <w:pStyle w:val="TableContent"/>
            </w:pPr>
            <w:r>
              <w:t>Cornerstone:</w:t>
            </w:r>
          </w:p>
          <w:p w14:paraId="133E852B" w14:textId="09B582FE" w:rsidR="00C66162" w:rsidRPr="00DB42ED" w:rsidRDefault="00052EF1" w:rsidP="00D71C86">
            <w:pPr>
              <w:pStyle w:val="TableContent"/>
            </w:pPr>
            <w:r w:rsidRPr="00052EF1">
              <w:t xml:space="preserve">Preparing </w:t>
            </w:r>
            <w:r w:rsidR="0029215C">
              <w:t xml:space="preserve">a </w:t>
            </w:r>
            <w:r w:rsidRPr="00052EF1">
              <w:t>financial workbook for printing</w:t>
            </w:r>
          </w:p>
        </w:tc>
        <w:tc>
          <w:tcPr>
            <w:tcW w:w="2247" w:type="pct"/>
          </w:tcPr>
          <w:p w14:paraId="60877D10" w14:textId="6F8A84D0" w:rsidR="00C66162" w:rsidRPr="00627B56" w:rsidRDefault="007C1747" w:rsidP="00D71C86">
            <w:pPr>
              <w:pStyle w:val="TableContent"/>
            </w:pPr>
            <w:r>
              <w:t xml:space="preserve">Finalizing workbooks </w:t>
            </w:r>
            <w:r w:rsidR="00F3311D">
              <w:t>to present to third parties</w:t>
            </w:r>
          </w:p>
        </w:tc>
        <w:tc>
          <w:tcPr>
            <w:tcW w:w="1312" w:type="pct"/>
          </w:tcPr>
          <w:p w14:paraId="48D5C2BA" w14:textId="26F5B3B1" w:rsidR="008A541D" w:rsidRDefault="007C1747" w:rsidP="0029215C">
            <w:pPr>
              <w:pStyle w:val="Tablelistbullet1"/>
            </w:pPr>
            <w:r>
              <w:t>All of the</w:t>
            </w:r>
            <w:r w:rsidR="00430BB3">
              <w:t>se</w:t>
            </w:r>
          </w:p>
        </w:tc>
      </w:tr>
    </w:tbl>
    <w:p w14:paraId="15484F2E" w14:textId="43C43E93" w:rsidR="00197426" w:rsidRPr="00197426" w:rsidRDefault="00197426" w:rsidP="00023A2B">
      <w:pPr>
        <w:pStyle w:val="Caption"/>
      </w:pPr>
      <w:bookmarkStart w:id="148" w:name="_Toc17841381"/>
      <w:bookmarkStart w:id="149" w:name="_Toc18356507"/>
      <w:r>
        <w:t xml:space="preserve">Table </w:t>
      </w:r>
      <w:r>
        <w:fldChar w:fldCharType="begin"/>
      </w:r>
      <w:r>
        <w:instrText xml:space="preserve"> SEQ Table \* ARABIC </w:instrText>
      </w:r>
      <w:r>
        <w:fldChar w:fldCharType="separate"/>
      </w:r>
      <w:r w:rsidR="005437F9">
        <w:rPr>
          <w:noProof/>
        </w:rPr>
        <w:t>1</w:t>
      </w:r>
      <w:r>
        <w:fldChar w:fldCharType="end"/>
      </w:r>
      <w:r>
        <w:t>: Objectives by lesson</w:t>
      </w:r>
    </w:p>
    <w:p w14:paraId="4CFE514C" w14:textId="77777777" w:rsidR="00DE071D" w:rsidRPr="00DE071D" w:rsidRDefault="00DE071D" w:rsidP="00023A2B">
      <w:r>
        <w:br w:type="page"/>
      </w:r>
    </w:p>
    <w:p w14:paraId="7F7E056C" w14:textId="135F604E" w:rsidR="003A4873" w:rsidRDefault="003A4873" w:rsidP="007432B6">
      <w:pPr>
        <w:pStyle w:val="Heading2"/>
      </w:pPr>
      <w:bookmarkStart w:id="150" w:name="_Toc37680356"/>
      <w:r>
        <w:lastRenderedPageBreak/>
        <w:t>Scenario</w:t>
      </w:r>
      <w:bookmarkEnd w:id="148"/>
      <w:bookmarkEnd w:id="149"/>
      <w:bookmarkEnd w:id="150"/>
    </w:p>
    <w:p w14:paraId="7C39ED1E" w14:textId="28D69345" w:rsidR="00052EF1" w:rsidRDefault="00052EF1" w:rsidP="00052EF1">
      <w:bookmarkStart w:id="151" w:name="_Toc18171730"/>
      <w:bookmarkStart w:id="152" w:name="_Toc18356508"/>
      <w:bookmarkStart w:id="153" w:name="_Toc17841382"/>
      <w:r w:rsidRPr="00052EF1">
        <w:t xml:space="preserve">The farm would like to start using drones to track crop health. </w:t>
      </w:r>
      <w:r w:rsidR="00845522" w:rsidRPr="00052EF1">
        <w:t>Eventually</w:t>
      </w:r>
      <w:r w:rsidRPr="00052EF1">
        <w:t xml:space="preserve">, the data from the drones will help make the farm much more productive. </w:t>
      </w:r>
      <w:r w:rsidR="00845522" w:rsidRPr="00052EF1">
        <w:t>But</w:t>
      </w:r>
      <w:r w:rsidRPr="00052EF1">
        <w:t xml:space="preserve"> the initial development cost is high. To help with the costs, farm management executives will meet with a potential investor next week. Because you</w:t>
      </w:r>
      <w:r w:rsidR="0029215C">
        <w:t>’</w:t>
      </w:r>
      <w:r w:rsidRPr="00052EF1">
        <w:t>ve gained so much Excel experience during your internship so far, they</w:t>
      </w:r>
      <w:r w:rsidR="0029215C">
        <w:t>’</w:t>
      </w:r>
      <w:r w:rsidRPr="00052EF1">
        <w:t xml:space="preserve">d like your help in finalizing </w:t>
      </w:r>
      <w:r w:rsidR="00F3311D">
        <w:t xml:space="preserve">a couple of important </w:t>
      </w:r>
      <w:r w:rsidRPr="00052EF1">
        <w:t>workbook</w:t>
      </w:r>
      <w:r w:rsidR="00F3311D">
        <w:t>s</w:t>
      </w:r>
      <w:r w:rsidRPr="00052EF1">
        <w:t xml:space="preserve"> to print and present to the investor.</w:t>
      </w:r>
    </w:p>
    <w:p w14:paraId="333ACF82" w14:textId="77777777" w:rsidR="00DE071D" w:rsidRDefault="00DE071D" w:rsidP="00023A2B">
      <w:r>
        <w:br w:type="page"/>
      </w:r>
    </w:p>
    <w:p w14:paraId="21B73D74" w14:textId="5381BCF4" w:rsidR="003A4873" w:rsidRDefault="003A4873" w:rsidP="00052EF1">
      <w:pPr>
        <w:pStyle w:val="Heading2"/>
      </w:pPr>
      <w:bookmarkStart w:id="154" w:name="_Toc37680357"/>
      <w:r>
        <w:lastRenderedPageBreak/>
        <w:t>Cornerstone</w:t>
      </w:r>
      <w:bookmarkEnd w:id="151"/>
      <w:bookmarkEnd w:id="152"/>
      <w:bookmarkEnd w:id="154"/>
    </w:p>
    <w:p w14:paraId="497A54C4" w14:textId="3AFB5FDF" w:rsidR="00052EF1" w:rsidRPr="00052EF1" w:rsidRDefault="00052EF1" w:rsidP="00052EF1">
      <w:bookmarkStart w:id="155" w:name="_Hlk24630547"/>
      <w:bookmarkStart w:id="156" w:name="_Toc17841385"/>
      <w:bookmarkStart w:id="157" w:name="_Toc18356509"/>
      <w:bookmarkEnd w:id="153"/>
      <w:r w:rsidRPr="00052EF1">
        <w:t xml:space="preserve">The farm is </w:t>
      </w:r>
      <w:r w:rsidR="00377806">
        <w:t>trying to find</w:t>
      </w:r>
      <w:r w:rsidRPr="00052EF1">
        <w:t xml:space="preserve"> money to fund drone technology to track crop health. The owners have a meeting with a potential investor </w:t>
      </w:r>
      <w:r w:rsidR="00F3311D">
        <w:t>tomorrow</w:t>
      </w:r>
      <w:r w:rsidRPr="00052EF1">
        <w:t>.</w:t>
      </w:r>
    </w:p>
    <w:p w14:paraId="3686C563" w14:textId="3E4B3004" w:rsidR="002E7DCA" w:rsidRDefault="00845522" w:rsidP="00052EF1">
      <w:r w:rsidRPr="00052EF1">
        <w:t>You need to prep th</w:t>
      </w:r>
      <w:r>
        <w:t>e</w:t>
      </w:r>
      <w:r w:rsidRPr="00052EF1">
        <w:t xml:space="preserve"> workbook</w:t>
      </w:r>
      <w:r>
        <w:t>s</w:t>
      </w:r>
      <w:r w:rsidRPr="00052EF1">
        <w:t xml:space="preserve"> for printing</w:t>
      </w:r>
      <w:r>
        <w:t>, which</w:t>
      </w:r>
      <w:r w:rsidRPr="00052EF1">
        <w:t xml:space="preserve"> includ</w:t>
      </w:r>
      <w:r>
        <w:t>es</w:t>
      </w:r>
      <w:r w:rsidRPr="00052EF1">
        <w:t xml:space="preserve"> adding headers </w:t>
      </w:r>
      <w:r>
        <w:t xml:space="preserve">and </w:t>
      </w:r>
      <w:r w:rsidRPr="00052EF1">
        <w:t>footers</w:t>
      </w:r>
      <w:r>
        <w:t>,</w:t>
      </w:r>
      <w:r w:rsidRPr="00052EF1">
        <w:t xml:space="preserve"> changing the print settings</w:t>
      </w:r>
      <w:r>
        <w:t>, and inspecting the workbook</w:t>
      </w:r>
      <w:r w:rsidR="00D93D14">
        <w:t>s</w:t>
      </w:r>
      <w:r>
        <w:t xml:space="preserve"> for any accessibility and compatibility issues. </w:t>
      </w:r>
      <w:r w:rsidR="007B735A">
        <w:t xml:space="preserve">In addition to that, you need to edit the worksheets to ensure </w:t>
      </w:r>
      <w:r w:rsidR="00D93D14">
        <w:t xml:space="preserve">that </w:t>
      </w:r>
      <w:r w:rsidR="007B735A">
        <w:t>there is no missing data.</w:t>
      </w:r>
    </w:p>
    <w:p w14:paraId="49E26FE2" w14:textId="77777777" w:rsidR="002E7DCA" w:rsidRDefault="002E7DCA" w:rsidP="00023A2B">
      <w:r>
        <w:br w:type="page"/>
      </w:r>
    </w:p>
    <w:p w14:paraId="612FC912" w14:textId="518E4341" w:rsidR="003A4873" w:rsidRDefault="003A4873" w:rsidP="00052EF1">
      <w:pPr>
        <w:pStyle w:val="Heading1"/>
      </w:pPr>
      <w:bookmarkStart w:id="158" w:name="_Toc37680358"/>
      <w:bookmarkEnd w:id="155"/>
      <w:r>
        <w:lastRenderedPageBreak/>
        <w:t xml:space="preserve">Lesson </w:t>
      </w:r>
      <w:r w:rsidR="00121BB5">
        <w:t>1</w:t>
      </w:r>
      <w:r>
        <w:t xml:space="preserve">: </w:t>
      </w:r>
      <w:bookmarkEnd w:id="156"/>
      <w:bookmarkEnd w:id="157"/>
      <w:r w:rsidR="001F038B">
        <w:t>Preparing to print</w:t>
      </w:r>
      <w:bookmarkEnd w:id="158"/>
    </w:p>
    <w:p w14:paraId="0141AF5B" w14:textId="60946C14" w:rsidR="003A4873" w:rsidRPr="005B6C37" w:rsidRDefault="003A4873" w:rsidP="007432B6">
      <w:pPr>
        <w:pStyle w:val="Heading2"/>
      </w:pPr>
      <w:bookmarkStart w:id="159" w:name="_Toc18171736"/>
      <w:bookmarkStart w:id="160" w:name="_Toc18356510"/>
      <w:bookmarkStart w:id="161" w:name="_Toc37680359"/>
      <w:r w:rsidRPr="005B6C37">
        <w:t>Overview</w:t>
      </w:r>
      <w:bookmarkEnd w:id="159"/>
      <w:bookmarkEnd w:id="160"/>
      <w:bookmarkEnd w:id="161"/>
    </w:p>
    <w:p w14:paraId="0E28A02A" w14:textId="21A93581" w:rsidR="005C77B6" w:rsidRDefault="00121BB5" w:rsidP="003A4873">
      <w:r>
        <w:t>In this lesson</w:t>
      </w:r>
      <w:r w:rsidR="00DE33D3">
        <w:t>,</w:t>
      </w:r>
      <w:r>
        <w:t xml:space="preserve"> you will learn how to </w:t>
      </w:r>
      <w:r w:rsidR="001F038B">
        <w:t>configure a workbook</w:t>
      </w:r>
      <w:r w:rsidR="005C77B6">
        <w:t xml:space="preserve"> </w:t>
      </w:r>
      <w:r w:rsidR="005C77B6" w:rsidRPr="005C77B6">
        <w:t>for printin</w:t>
      </w:r>
      <w:r w:rsidR="005C77B6">
        <w:t xml:space="preserve">g </w:t>
      </w:r>
      <w:r w:rsidR="005C77B6" w:rsidRPr="005C77B6">
        <w:t xml:space="preserve">using the options </w:t>
      </w:r>
      <w:r w:rsidR="005C77B6">
        <w:t>with</w:t>
      </w:r>
      <w:r w:rsidR="005C77B6" w:rsidRPr="005C77B6">
        <w:t xml:space="preserve">in </w:t>
      </w:r>
      <w:r w:rsidR="009C444F">
        <w:t>p</w:t>
      </w:r>
      <w:r w:rsidR="005C77B6" w:rsidRPr="005C77B6">
        <w:t xml:space="preserve">age </w:t>
      </w:r>
      <w:r w:rsidR="009C444F">
        <w:t>s</w:t>
      </w:r>
      <w:r w:rsidR="005C77B6" w:rsidRPr="005C77B6">
        <w:t xml:space="preserve">etup and changing the </w:t>
      </w:r>
      <w:r w:rsidR="009C444F">
        <w:t>p</w:t>
      </w:r>
      <w:r w:rsidR="005C77B6" w:rsidRPr="005C77B6">
        <w:t>rint settings. Sometimes</w:t>
      </w:r>
      <w:r w:rsidR="00DE33D3">
        <w:t>,</w:t>
      </w:r>
      <w:r w:rsidR="005C77B6" w:rsidRPr="005C77B6">
        <w:t xml:space="preserve"> </w:t>
      </w:r>
      <w:r w:rsidR="00377806">
        <w:t>how</w:t>
      </w:r>
      <w:r w:rsidR="005C77B6" w:rsidRPr="005C77B6">
        <w:t xml:space="preserve"> you imagine the workbook on paper is nothing like </w:t>
      </w:r>
      <w:r w:rsidR="00D93D14">
        <w:t>it</w:t>
      </w:r>
      <w:r w:rsidR="005C77B6" w:rsidRPr="005C77B6">
        <w:t xml:space="preserve"> in reality</w:t>
      </w:r>
      <w:r w:rsidR="00377806">
        <w:t>.</w:t>
      </w:r>
      <w:r w:rsidR="005C77B6" w:rsidRPr="005C77B6">
        <w:t xml:space="preserve"> </w:t>
      </w:r>
      <w:r w:rsidR="00845522" w:rsidRPr="005C77B6">
        <w:t>A workbook that print</w:t>
      </w:r>
      <w:r w:rsidR="00845522">
        <w:t>s</w:t>
      </w:r>
      <w:r w:rsidR="00845522" w:rsidRPr="005C77B6">
        <w:t xml:space="preserve"> on several sheet</w:t>
      </w:r>
      <w:r w:rsidR="00845522">
        <w:t>s of paper</w:t>
      </w:r>
      <w:r w:rsidR="00845522" w:rsidRPr="005C77B6">
        <w:t xml:space="preserve"> can often be set to print on </w:t>
      </w:r>
      <w:r w:rsidR="00845522">
        <w:t>fewer</w:t>
      </w:r>
      <w:r w:rsidR="00845522" w:rsidRPr="005C77B6">
        <w:t xml:space="preserve"> sheets</w:t>
      </w:r>
      <w:r w:rsidR="00845522">
        <w:t xml:space="preserve"> </w:t>
      </w:r>
      <w:r w:rsidR="00377806">
        <w:t>or</w:t>
      </w:r>
      <w:r w:rsidR="00845522">
        <w:t xml:space="preserve"> </w:t>
      </w:r>
      <w:r w:rsidR="00377806">
        <w:t>on</w:t>
      </w:r>
      <w:r w:rsidR="00845522">
        <w:t xml:space="preserve"> one sheet of paper.</w:t>
      </w:r>
    </w:p>
    <w:p w14:paraId="5A0255B3" w14:textId="1F8BFCBF" w:rsidR="003A4873" w:rsidRDefault="008E2291" w:rsidP="007432B6">
      <w:pPr>
        <w:pStyle w:val="Heading2"/>
      </w:pPr>
      <w:bookmarkStart w:id="162" w:name="_Toc37680360"/>
      <w:bookmarkStart w:id="163" w:name="_Toc17841391"/>
      <w:r>
        <w:t>Warm</w:t>
      </w:r>
      <w:r w:rsidR="0029215C">
        <w:t>-</w:t>
      </w:r>
      <w:r>
        <w:t>up</w:t>
      </w:r>
      <w:bookmarkEnd w:id="162"/>
    </w:p>
    <w:bookmarkEnd w:id="163"/>
    <w:p w14:paraId="62FD9C77" w14:textId="0BB3D158" w:rsidR="003A4873" w:rsidRPr="00390669" w:rsidRDefault="00105149" w:rsidP="003A4873">
      <w:r>
        <w:t xml:space="preserve">Take a minute or two to reflect with your classmates on the most valuable skills </w:t>
      </w:r>
      <w:r w:rsidR="00756F8D">
        <w:t xml:space="preserve">that </w:t>
      </w:r>
      <w:r>
        <w:t>you have learned so far</w:t>
      </w:r>
      <w:r w:rsidR="0027538E">
        <w:t xml:space="preserve"> in the previous modules</w:t>
      </w:r>
      <w:r>
        <w:t>. Has there been any topic that has helped you in any of your other classes? Then u</w:t>
      </w:r>
      <w:r w:rsidR="003A4873">
        <w:t>se these questions to find out what you</w:t>
      </w:r>
      <w:r w:rsidR="00623AB5">
        <w:t xml:space="preserve"> </w:t>
      </w:r>
      <w:r w:rsidR="003A4873">
        <w:t xml:space="preserve">already know about </w:t>
      </w:r>
      <w:r w:rsidR="001C157E">
        <w:t>this lesson</w:t>
      </w:r>
      <w:r w:rsidR="0029215C">
        <w:t>’</w:t>
      </w:r>
      <w:r w:rsidR="001C157E">
        <w:t xml:space="preserve">s </w:t>
      </w:r>
      <w:r w:rsidR="003A4873">
        <w:t>topics</w:t>
      </w:r>
      <w:r w:rsidR="006A0AB2">
        <w:t>:</w:t>
      </w:r>
    </w:p>
    <w:p w14:paraId="366877D8" w14:textId="6E9E26CB" w:rsidR="003A4873" w:rsidRDefault="002F2302" w:rsidP="00D37C1A">
      <w:pPr>
        <w:pStyle w:val="Numberedlist1"/>
      </w:pPr>
      <w:bookmarkStart w:id="164" w:name="_Hlk21073303"/>
      <w:bookmarkStart w:id="165" w:name="_Hlk23412820"/>
      <w:r>
        <w:t xml:space="preserve">Which </w:t>
      </w:r>
      <w:r w:rsidR="00183784">
        <w:t>of</w:t>
      </w:r>
      <w:r>
        <w:t xml:space="preserve"> the following keyboard shortcuts opens the </w:t>
      </w:r>
      <w:r w:rsidRPr="00023A2B">
        <w:rPr>
          <w:rStyle w:val="Inlinebold"/>
        </w:rPr>
        <w:t>Print</w:t>
      </w:r>
      <w:r>
        <w:t xml:space="preserve"> menu?</w:t>
      </w:r>
    </w:p>
    <w:p w14:paraId="60CA618C" w14:textId="77777777" w:rsidR="003A4873" w:rsidRDefault="003A4873" w:rsidP="00FD5A49">
      <w:pPr>
        <w:pStyle w:val="Prompt"/>
      </w:pPr>
      <w:r>
        <w:t>Select the correct option.</w:t>
      </w:r>
    </w:p>
    <w:p w14:paraId="4F0D2E05" w14:textId="3AD142B0" w:rsidR="003A4873" w:rsidRDefault="002F2302" w:rsidP="00432E54">
      <w:pPr>
        <w:pStyle w:val="Numberedlist2"/>
        <w:numPr>
          <w:ilvl w:val="0"/>
          <w:numId w:val="18"/>
        </w:numPr>
      </w:pPr>
      <w:r>
        <w:t>Ctrl</w:t>
      </w:r>
      <w:r w:rsidR="00756F8D">
        <w:t>+</w:t>
      </w:r>
      <w:r>
        <w:t>V</w:t>
      </w:r>
    </w:p>
    <w:p w14:paraId="47AB60D0" w14:textId="08F825C5" w:rsidR="003A4873" w:rsidRDefault="002F2302" w:rsidP="00B77A8E">
      <w:pPr>
        <w:pStyle w:val="Numberedlist2"/>
      </w:pPr>
      <w:r>
        <w:t>Ctrl</w:t>
      </w:r>
      <w:r w:rsidR="00756F8D">
        <w:t>+</w:t>
      </w:r>
      <w:r>
        <w:t xml:space="preserve">P </w:t>
      </w:r>
    </w:p>
    <w:p w14:paraId="14ADF417" w14:textId="32CDA326" w:rsidR="003A4873" w:rsidRDefault="002F2302" w:rsidP="00B77A8E">
      <w:pPr>
        <w:pStyle w:val="Numberedlist2"/>
      </w:pPr>
      <w:r>
        <w:t>Windows</w:t>
      </w:r>
      <w:r w:rsidR="00756F8D">
        <w:t>+</w:t>
      </w:r>
      <w:r>
        <w:t>P</w:t>
      </w:r>
    </w:p>
    <w:p w14:paraId="7079D8BD" w14:textId="15F8C592" w:rsidR="003A4873" w:rsidRDefault="002F2302" w:rsidP="00B77A8E">
      <w:pPr>
        <w:pStyle w:val="Numberedlist2"/>
      </w:pPr>
      <w:r>
        <w:t>Windows</w:t>
      </w:r>
      <w:r w:rsidR="00756F8D">
        <w:t>+</w:t>
      </w:r>
      <w:r>
        <w:t>E</w:t>
      </w:r>
    </w:p>
    <w:p w14:paraId="0D7CC851" w14:textId="42E10ECD" w:rsidR="003A4873" w:rsidRDefault="00DE1ED4" w:rsidP="002F3033">
      <w:pPr>
        <w:pStyle w:val="Numberedlist1"/>
      </w:pPr>
      <w:r>
        <w:t xml:space="preserve">Which of the following can </w:t>
      </w:r>
      <w:r w:rsidR="00845522">
        <w:t>you use</w:t>
      </w:r>
      <w:r>
        <w:t xml:space="preserve"> to access the </w:t>
      </w:r>
      <w:r w:rsidR="002F2302" w:rsidRPr="00023A2B">
        <w:rPr>
          <w:rStyle w:val="Inlinebold"/>
        </w:rPr>
        <w:t>Page Setup</w:t>
      </w:r>
      <w:r w:rsidR="002F2302">
        <w:t xml:space="preserve"> dialog box</w:t>
      </w:r>
      <w:r>
        <w:t>?</w:t>
      </w:r>
    </w:p>
    <w:p w14:paraId="071D966F" w14:textId="0BE4BE61" w:rsidR="003A4873" w:rsidRDefault="003A4873" w:rsidP="00FD5A49">
      <w:pPr>
        <w:pStyle w:val="Prompt"/>
      </w:pPr>
      <w:r>
        <w:t xml:space="preserve">Select </w:t>
      </w:r>
      <w:r w:rsidR="002F2302">
        <w:t>all that apply</w:t>
      </w:r>
      <w:r>
        <w:t>.</w:t>
      </w:r>
    </w:p>
    <w:p w14:paraId="1520CCFC" w14:textId="586BFBA2" w:rsidR="003A4873" w:rsidRDefault="002F2302" w:rsidP="00432E54">
      <w:pPr>
        <w:pStyle w:val="Numberedlist2"/>
        <w:numPr>
          <w:ilvl w:val="0"/>
          <w:numId w:val="9"/>
        </w:numPr>
      </w:pPr>
      <w:r>
        <w:t>Ctrl</w:t>
      </w:r>
      <w:r w:rsidR="00756F8D">
        <w:t>+</w:t>
      </w:r>
      <w:r>
        <w:t>P</w:t>
      </w:r>
    </w:p>
    <w:p w14:paraId="26649CEA" w14:textId="41A1644C" w:rsidR="003A4873" w:rsidRDefault="002F2302" w:rsidP="00B77A8E">
      <w:pPr>
        <w:pStyle w:val="Numberedlist2"/>
      </w:pPr>
      <w:r>
        <w:t xml:space="preserve">Any dialog launcher on the </w:t>
      </w:r>
      <w:r w:rsidRPr="00023A2B">
        <w:rPr>
          <w:rStyle w:val="Inlinebold"/>
        </w:rPr>
        <w:t>Page Layout</w:t>
      </w:r>
      <w:r>
        <w:t xml:space="preserve"> tab</w:t>
      </w:r>
    </w:p>
    <w:p w14:paraId="7CE48DC7" w14:textId="76D339F5" w:rsidR="003A4873" w:rsidRDefault="002F2302" w:rsidP="00B77A8E">
      <w:pPr>
        <w:pStyle w:val="Numberedlist2"/>
      </w:pPr>
      <w:r>
        <w:t xml:space="preserve">Any dialog launcher on the </w:t>
      </w:r>
      <w:r w:rsidRPr="00023A2B">
        <w:rPr>
          <w:rStyle w:val="Inlinebold"/>
        </w:rPr>
        <w:t>Home</w:t>
      </w:r>
      <w:r>
        <w:t xml:space="preserve"> tab</w:t>
      </w:r>
    </w:p>
    <w:p w14:paraId="67200426" w14:textId="7CAE5328" w:rsidR="003A4873" w:rsidRPr="008C4CA7" w:rsidRDefault="002F2302" w:rsidP="00B77A8E">
      <w:pPr>
        <w:pStyle w:val="Numberedlist2"/>
      </w:pPr>
      <w:r>
        <w:t>Windows</w:t>
      </w:r>
      <w:r w:rsidR="00756F8D">
        <w:t>+</w:t>
      </w:r>
      <w:r>
        <w:t>P</w:t>
      </w:r>
    </w:p>
    <w:bookmarkEnd w:id="164"/>
    <w:p w14:paraId="5449C9EE" w14:textId="77777777" w:rsidR="00DE071D" w:rsidRDefault="00DE071D" w:rsidP="00023A2B">
      <w:pPr>
        <w:rPr>
          <w:szCs w:val="24"/>
        </w:rPr>
      </w:pPr>
      <w:r>
        <w:br w:type="page"/>
      </w:r>
    </w:p>
    <w:p w14:paraId="524C258E" w14:textId="72377328" w:rsidR="003A4873" w:rsidRDefault="00DF24A5" w:rsidP="002F3033">
      <w:pPr>
        <w:pStyle w:val="Numberedlist1"/>
      </w:pPr>
      <w:r>
        <w:lastRenderedPageBreak/>
        <w:t xml:space="preserve">On which tab in the </w:t>
      </w:r>
      <w:r w:rsidRPr="00023A2B">
        <w:rPr>
          <w:rStyle w:val="Inlinebold"/>
        </w:rPr>
        <w:t>Page Setup</w:t>
      </w:r>
      <w:r>
        <w:t xml:space="preserve"> dialog </w:t>
      </w:r>
      <w:r w:rsidR="00756F8D">
        <w:t xml:space="preserve">box </w:t>
      </w:r>
      <w:r>
        <w:t>can you change the page orientation?</w:t>
      </w:r>
    </w:p>
    <w:p w14:paraId="4E49AD2C" w14:textId="16C4FE5F" w:rsidR="003A4873" w:rsidRPr="00FD5A49" w:rsidRDefault="00DF24A5" w:rsidP="00FD5A49">
      <w:pPr>
        <w:pStyle w:val="Prompt"/>
      </w:pPr>
      <w:r w:rsidRPr="00DF24A5">
        <w:t>Select the correct option</w:t>
      </w:r>
      <w:r w:rsidR="003A4873" w:rsidRPr="00FD5A49">
        <w:t>.</w:t>
      </w:r>
    </w:p>
    <w:p w14:paraId="7B856319" w14:textId="3DBC0510" w:rsidR="003A4873" w:rsidRPr="006213F6" w:rsidRDefault="00DF24A5" w:rsidP="00D37C1A">
      <w:pPr>
        <w:pStyle w:val="Numberedlist2"/>
        <w:numPr>
          <w:ilvl w:val="0"/>
          <w:numId w:val="3"/>
        </w:numPr>
      </w:pPr>
      <w:r w:rsidRPr="006213F6">
        <w:rPr>
          <w:rStyle w:val="Inlinebold"/>
        </w:rPr>
        <w:t>Sheet</w:t>
      </w:r>
    </w:p>
    <w:p w14:paraId="4737A86C" w14:textId="33E9CABB" w:rsidR="003A4873" w:rsidRPr="006213F6" w:rsidRDefault="00DF24A5" w:rsidP="00B77A8E">
      <w:pPr>
        <w:pStyle w:val="Numberedlist2"/>
      </w:pPr>
      <w:r w:rsidRPr="006213F6">
        <w:rPr>
          <w:rStyle w:val="Inlinebold"/>
        </w:rPr>
        <w:t>Header</w:t>
      </w:r>
      <w:r w:rsidR="00183784" w:rsidRPr="006213F6">
        <w:rPr>
          <w:rStyle w:val="Inlinebold"/>
        </w:rPr>
        <w:t>/</w:t>
      </w:r>
      <w:r w:rsidRPr="006213F6">
        <w:rPr>
          <w:rStyle w:val="Inlinebold"/>
        </w:rPr>
        <w:t>Footers</w:t>
      </w:r>
    </w:p>
    <w:p w14:paraId="3D451844" w14:textId="1B94BC4A" w:rsidR="003A4873" w:rsidRPr="006213F6" w:rsidRDefault="00DF24A5" w:rsidP="00B77A8E">
      <w:pPr>
        <w:pStyle w:val="Numberedlist2"/>
      </w:pPr>
      <w:r w:rsidRPr="006213F6">
        <w:rPr>
          <w:rStyle w:val="Inlinebold"/>
        </w:rPr>
        <w:t>Margins</w:t>
      </w:r>
    </w:p>
    <w:p w14:paraId="1EC0CB29" w14:textId="67918768" w:rsidR="003A4873" w:rsidRPr="006213F6" w:rsidRDefault="00DF24A5" w:rsidP="00B77A8E">
      <w:pPr>
        <w:pStyle w:val="Numberedlist2"/>
      </w:pPr>
      <w:r w:rsidRPr="006213F6">
        <w:rPr>
          <w:rStyle w:val="Inlinebold"/>
        </w:rPr>
        <w:t>Page</w:t>
      </w:r>
    </w:p>
    <w:p w14:paraId="653EB14B" w14:textId="4F08ABEA" w:rsidR="003A4873" w:rsidRDefault="002F2302" w:rsidP="002F3033">
      <w:pPr>
        <w:pStyle w:val="Numberedlist1"/>
      </w:pPr>
      <w:r>
        <w:t xml:space="preserve">There are </w:t>
      </w:r>
      <w:sdt>
        <w:sdtPr>
          <w:rPr>
            <w:rStyle w:val="Inlinebold"/>
          </w:rPr>
          <w:alias w:val="Question 4"/>
          <w:tag w:val="Question 4"/>
          <w:id w:val="-1708337337"/>
          <w:lock w:val="sdtLocked"/>
          <w:placeholder>
            <w:docPart w:val="67565B9CA4B0416AA4EF75CBF69A0B07"/>
          </w:placeholder>
          <w:showingPlcHdr/>
        </w:sdtPr>
        <w:sdtEndPr>
          <w:rPr>
            <w:rStyle w:val="Inlinebold"/>
          </w:rPr>
        </w:sdtEndPr>
        <w:sdtContent>
          <w:r w:rsidR="006D2EC1" w:rsidRPr="004A6520">
            <w:rPr>
              <w:rStyle w:val="Inlinebold"/>
            </w:rPr>
            <w:t xml:space="preserve">Select </w:t>
          </w:r>
          <w:r w:rsidR="00CB3CBF" w:rsidRPr="004A6520">
            <w:rPr>
              <w:rStyle w:val="Inlinebold"/>
            </w:rPr>
            <w:t>here to enter text.</w:t>
          </w:r>
        </w:sdtContent>
      </w:sdt>
      <w:r w:rsidR="004A6520">
        <w:rPr>
          <w:rStyle w:val="Inlinebold"/>
        </w:rPr>
        <w:t xml:space="preserve"> </w:t>
      </w:r>
      <w:r w:rsidR="00DF24A5">
        <w:t xml:space="preserve">tabs on the </w:t>
      </w:r>
      <w:r w:rsidR="00DF24A5" w:rsidRPr="00023A2B">
        <w:rPr>
          <w:rStyle w:val="Inlinebold"/>
        </w:rPr>
        <w:t>Page Setup</w:t>
      </w:r>
      <w:r w:rsidR="00DF24A5">
        <w:t xml:space="preserve"> dialog box</w:t>
      </w:r>
      <w:r w:rsidR="00243D00">
        <w:t>.</w:t>
      </w:r>
    </w:p>
    <w:bookmarkEnd w:id="165"/>
    <w:p w14:paraId="31247C70" w14:textId="58C2AFC7" w:rsidR="003A4873" w:rsidRDefault="003A4873" w:rsidP="0020140D">
      <w:pPr>
        <w:pStyle w:val="Prompt"/>
      </w:pPr>
    </w:p>
    <w:p w14:paraId="0ECDE694" w14:textId="055166FD" w:rsidR="007E10CC" w:rsidRDefault="007E10CC" w:rsidP="007E10CC">
      <w:pPr>
        <w:pStyle w:val="Heading2"/>
      </w:pPr>
      <w:bookmarkStart w:id="166" w:name="_Toc37680361"/>
      <w:r>
        <w:t xml:space="preserve">Topic </w:t>
      </w:r>
      <w:r w:rsidR="00121BB5">
        <w:t>1:</w:t>
      </w:r>
      <w:r>
        <w:t xml:space="preserve"> </w:t>
      </w:r>
      <w:r w:rsidR="0019275D">
        <w:t>Understand the p</w:t>
      </w:r>
      <w:r w:rsidR="001F038B">
        <w:t>rint settings</w:t>
      </w:r>
      <w:bookmarkEnd w:id="166"/>
    </w:p>
    <w:p w14:paraId="44E13421" w14:textId="30355D2E" w:rsidR="009C444F" w:rsidRPr="009C444F" w:rsidRDefault="00B46216" w:rsidP="00340DC8">
      <w:r w:rsidRPr="00B46216">
        <w:rPr>
          <w:noProof/>
        </w:rPr>
        <w:drawing>
          <wp:inline distT="0" distB="0" distL="0" distR="0" wp14:anchorId="174896BC" wp14:editId="53BCD2F8">
            <wp:extent cx="302554" cy="365587"/>
            <wp:effectExtent l="0" t="0" r="2540" b="0"/>
            <wp:docPr id="16" name="Picture 16" descr="Illustration indicates that a topic is mapped to a Microsoft Certification Exam Objectiv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t xml:space="preserve"> </w:t>
      </w:r>
      <w:r w:rsidR="002C285E">
        <w:t>At Munson</w:t>
      </w:r>
      <w:r w:rsidR="0029215C">
        <w:t>’</w:t>
      </w:r>
      <w:r w:rsidR="002C285E">
        <w:t xml:space="preserve">s Pickles and Preserves Farm, the goal is to print on as little paper as possible and wherever possible not to print at all. However, sometimes there is no other option than to print a workbook. </w:t>
      </w:r>
      <w:r w:rsidR="00340DC8" w:rsidRPr="00237657">
        <w:t>By default, Excel will print all data entered into a worksheet, and that can often wast</w:t>
      </w:r>
      <w:r w:rsidR="00845522">
        <w:t>e</w:t>
      </w:r>
      <w:r w:rsidR="00340DC8" w:rsidRPr="00237657">
        <w:t xml:space="preserve"> a lot of paper</w:t>
      </w:r>
      <w:r w:rsidR="005437F9">
        <w:t>.</w:t>
      </w:r>
      <w:r w:rsidR="00340DC8">
        <w:t xml:space="preserve"> </w:t>
      </w:r>
      <w:r w:rsidR="005437F9">
        <w:t>B</w:t>
      </w:r>
      <w:r w:rsidR="009C444F" w:rsidRPr="009C444F">
        <w:t xml:space="preserve">efore </w:t>
      </w:r>
      <w:r w:rsidR="00340DC8">
        <w:t>sending</w:t>
      </w:r>
      <w:r w:rsidR="009C444F" w:rsidRPr="009C444F">
        <w:t xml:space="preserve"> anything to the printer, it</w:t>
      </w:r>
      <w:r w:rsidR="0029215C">
        <w:t>’</w:t>
      </w:r>
      <w:r w:rsidR="009C444F" w:rsidRPr="009C444F">
        <w:t xml:space="preserve">s always a good idea to </w:t>
      </w:r>
      <w:r w:rsidR="005437F9">
        <w:t>observe</w:t>
      </w:r>
      <w:r w:rsidR="009C444F" w:rsidRPr="009C444F">
        <w:t xml:space="preserve"> how it will print.</w:t>
      </w:r>
      <w:r w:rsidR="00340DC8">
        <w:t xml:space="preserve"> </w:t>
      </w:r>
      <w:r w:rsidR="00845522">
        <w:t xml:space="preserve">When you select </w:t>
      </w:r>
      <w:r w:rsidR="00845522" w:rsidRPr="00B168CF">
        <w:rPr>
          <w:rStyle w:val="Inlinebold"/>
        </w:rPr>
        <w:t>Print</w:t>
      </w:r>
      <w:r w:rsidR="00845522">
        <w:t xml:space="preserve">, </w:t>
      </w:r>
      <w:r w:rsidR="00845522" w:rsidRPr="009C444F">
        <w:t xml:space="preserve">you are in </w:t>
      </w:r>
      <w:r w:rsidR="00845522">
        <w:t xml:space="preserve">the </w:t>
      </w:r>
      <w:r w:rsidR="00845522" w:rsidRPr="00B168CF">
        <w:rPr>
          <w:rStyle w:val="Inlinebold"/>
        </w:rPr>
        <w:t>Print Preview</w:t>
      </w:r>
      <w:r w:rsidR="00845522">
        <w:t xml:space="preserve"> mode,</w:t>
      </w:r>
      <w:r w:rsidR="00845522" w:rsidRPr="009C444F">
        <w:t xml:space="preserve"> </w:t>
      </w:r>
      <w:r w:rsidR="00845522">
        <w:t xml:space="preserve">which means you get a preview of how it will print. </w:t>
      </w:r>
      <w:r w:rsidR="00340DC8">
        <w:t>From here</w:t>
      </w:r>
      <w:r w:rsidR="006838DD">
        <w:t>,</w:t>
      </w:r>
      <w:r w:rsidR="00340DC8">
        <w:t xml:space="preserve"> you will be able to set many print options.</w:t>
      </w:r>
    </w:p>
    <w:p w14:paraId="0E99A3EB" w14:textId="734FE0CF" w:rsidR="009C444F" w:rsidRPr="009C444F" w:rsidRDefault="0001233C" w:rsidP="0001233C">
      <w:pPr>
        <w:pStyle w:val="Heading3"/>
      </w:pPr>
      <w:bookmarkStart w:id="167" w:name="_Toc37680362"/>
      <w:r>
        <w:t>Access print settings</w:t>
      </w:r>
      <w:bookmarkEnd w:id="167"/>
    </w:p>
    <w:p w14:paraId="236803C1" w14:textId="6D1D7AAA" w:rsidR="0001233C" w:rsidRDefault="00340DC8" w:rsidP="009C444F">
      <w:r>
        <w:t xml:space="preserve">To alter any print </w:t>
      </w:r>
      <w:r w:rsidR="00F81991">
        <w:t>settings,</w:t>
      </w:r>
      <w:r>
        <w:t xml:space="preserve"> you will need to</w:t>
      </w:r>
      <w:r w:rsidR="0001233C">
        <w:t xml:space="preserve"> access the </w:t>
      </w:r>
      <w:r w:rsidR="006838DD" w:rsidRPr="005437F9">
        <w:rPr>
          <w:rStyle w:val="Inlinebold"/>
        </w:rPr>
        <w:t>P</w:t>
      </w:r>
      <w:r w:rsidR="0001233C" w:rsidRPr="005437F9">
        <w:rPr>
          <w:rStyle w:val="Inlinebold"/>
        </w:rPr>
        <w:t>rint</w:t>
      </w:r>
      <w:r w:rsidR="0001233C">
        <w:t xml:space="preserve"> </w:t>
      </w:r>
      <w:r w:rsidR="005437F9">
        <w:t>dialog box</w:t>
      </w:r>
      <w:r w:rsidR="00E54DA9">
        <w:t xml:space="preserve"> (refer to Figure 1)</w:t>
      </w:r>
      <w:r w:rsidR="0001233C">
        <w:t>:</w:t>
      </w:r>
    </w:p>
    <w:p w14:paraId="26EF37A8" w14:textId="0C35C1DB" w:rsidR="0001233C" w:rsidRDefault="0001233C" w:rsidP="0001233C">
      <w:pPr>
        <w:pStyle w:val="Bulletlevel1"/>
      </w:pPr>
      <w:r>
        <w:t xml:space="preserve">From </w:t>
      </w:r>
      <w:r w:rsidRPr="00C61612">
        <w:rPr>
          <w:rStyle w:val="Inlinebold"/>
        </w:rPr>
        <w:t>File</w:t>
      </w:r>
      <w:r>
        <w:t xml:space="preserve">, select </w:t>
      </w:r>
      <w:r w:rsidRPr="00C61612">
        <w:rPr>
          <w:rStyle w:val="Inlinebold"/>
        </w:rPr>
        <w:t>Print</w:t>
      </w:r>
      <w:r>
        <w:t>, or</w:t>
      </w:r>
    </w:p>
    <w:p w14:paraId="5F4DF85F" w14:textId="6FFAAAB2" w:rsidR="0001233C" w:rsidRDefault="003A21A9" w:rsidP="0001233C">
      <w:pPr>
        <w:pStyle w:val="Bulletlevel1"/>
      </w:pPr>
      <w:r>
        <w:t>Select</w:t>
      </w:r>
      <w:r w:rsidR="0001233C">
        <w:t xml:space="preserve"> </w:t>
      </w:r>
      <w:r w:rsidR="0001233C" w:rsidRPr="00023A2B">
        <w:t>Ctrl</w:t>
      </w:r>
      <w:r w:rsidR="006838DD" w:rsidRPr="00023A2B">
        <w:t>+</w:t>
      </w:r>
      <w:r w:rsidR="0001233C" w:rsidRPr="00023A2B">
        <w:t>P</w:t>
      </w:r>
      <w:r w:rsidR="0001233C">
        <w:t xml:space="preserve"> on your keyboard</w:t>
      </w:r>
      <w:r w:rsidR="006838DD">
        <w:t>.</w:t>
      </w:r>
    </w:p>
    <w:p w14:paraId="37321E40" w14:textId="0BB1E149" w:rsidR="009C444F" w:rsidRPr="009C444F" w:rsidRDefault="005437F9" w:rsidP="009C444F">
      <w:r>
        <w:t>There are many print settings available to customize and print your workbook according to your preferences.</w:t>
      </w:r>
    </w:p>
    <w:p w14:paraId="6057C6AB" w14:textId="77777777" w:rsidR="002C285E" w:rsidRDefault="0001233C" w:rsidP="002C285E">
      <w:pPr>
        <w:keepNext/>
      </w:pPr>
      <w:r w:rsidRPr="0001233C">
        <w:rPr>
          <w:noProof/>
        </w:rPr>
        <w:lastRenderedPageBreak/>
        <w:drawing>
          <wp:inline distT="0" distB="0" distL="0" distR="0" wp14:anchorId="008DE3A3" wp14:editId="01DD0701">
            <wp:extent cx="5760000" cy="3451077"/>
            <wp:effectExtent l="19050" t="19050" r="12700" b="16510"/>
            <wp:docPr id="2" name="Picture 2" descr="Screenshot of the Pri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3451077"/>
                    </a:xfrm>
                    <a:prstGeom prst="rect">
                      <a:avLst/>
                    </a:prstGeom>
                    <a:ln w="12700">
                      <a:solidFill>
                        <a:schemeClr val="tx1"/>
                      </a:solidFill>
                    </a:ln>
                  </pic:spPr>
                </pic:pic>
              </a:graphicData>
            </a:graphic>
          </wp:inline>
        </w:drawing>
      </w:r>
    </w:p>
    <w:p w14:paraId="18BF59B7" w14:textId="7B587FEB" w:rsidR="009C444F" w:rsidRPr="009C444F" w:rsidRDefault="002C285E" w:rsidP="00023A2B">
      <w:pPr>
        <w:pStyle w:val="Caption"/>
      </w:pPr>
      <w:r>
        <w:t xml:space="preserve">Figure </w:t>
      </w:r>
      <w:r>
        <w:fldChar w:fldCharType="begin"/>
      </w:r>
      <w:r>
        <w:instrText xml:space="preserve"> SEQ Figure \* ARABIC </w:instrText>
      </w:r>
      <w:r>
        <w:fldChar w:fldCharType="separate"/>
      </w:r>
      <w:r w:rsidR="005437F9">
        <w:rPr>
          <w:noProof/>
        </w:rPr>
        <w:t>1</w:t>
      </w:r>
      <w:r>
        <w:fldChar w:fldCharType="end"/>
      </w:r>
      <w:r>
        <w:t xml:space="preserve">: </w:t>
      </w:r>
      <w:r w:rsidRPr="005437F9">
        <w:rPr>
          <w:rStyle w:val="Inlinebold"/>
        </w:rPr>
        <w:t>Print</w:t>
      </w:r>
      <w:r>
        <w:t xml:space="preserve"> </w:t>
      </w:r>
      <w:r w:rsidR="005437F9">
        <w:t>dialog box</w:t>
      </w:r>
    </w:p>
    <w:p w14:paraId="45279C3D" w14:textId="06CDF463" w:rsidR="0001233C" w:rsidRDefault="00A74096" w:rsidP="00A74096">
      <w:pPr>
        <w:pStyle w:val="Heading3"/>
      </w:pPr>
      <w:bookmarkStart w:id="168" w:name="_Toc37680363"/>
      <w:r>
        <w:t>Settings</w:t>
      </w:r>
      <w:bookmarkEnd w:id="168"/>
    </w:p>
    <w:p w14:paraId="42F06697" w14:textId="018341C7" w:rsidR="00A74096" w:rsidRDefault="00A74096" w:rsidP="009C444F">
      <w:r>
        <w:t xml:space="preserve">Under </w:t>
      </w:r>
      <w:r w:rsidRPr="00C61612">
        <w:rPr>
          <w:rStyle w:val="Inlinebold"/>
        </w:rPr>
        <w:t>Settings</w:t>
      </w:r>
      <w:r w:rsidR="002B3933" w:rsidRPr="00023A2B">
        <w:t>,</w:t>
      </w:r>
      <w:r>
        <w:t xml:space="preserve"> </w:t>
      </w:r>
      <w:r w:rsidR="00357E01">
        <w:t xml:space="preserve">you can set the following options </w:t>
      </w:r>
      <w:r w:rsidR="00340DC8">
        <w:t xml:space="preserve">prior to </w:t>
      </w:r>
      <w:r w:rsidR="00C61612">
        <w:t>printing:</w:t>
      </w:r>
      <w:r w:rsidR="00340DC8">
        <w:t xml:space="preserve"> which </w:t>
      </w:r>
      <w:r w:rsidR="00253A27">
        <w:t>work</w:t>
      </w:r>
      <w:r w:rsidR="00340DC8">
        <w:t>sheets and pages to print, collation, orientation, paper size, margins</w:t>
      </w:r>
      <w:r w:rsidR="002B3933">
        <w:t>,</w:t>
      </w:r>
      <w:r w:rsidR="00340DC8">
        <w:t xml:space="preserve"> and scaling.</w:t>
      </w:r>
    </w:p>
    <w:p w14:paraId="32F0E0F0" w14:textId="091F03E4" w:rsidR="00521F0F" w:rsidRDefault="00357E01" w:rsidP="009C444F">
      <w:r>
        <w:t>Go to</w:t>
      </w:r>
      <w:r w:rsidR="009C444F" w:rsidRPr="009C444F">
        <w:t xml:space="preserve"> </w:t>
      </w:r>
      <w:r w:rsidR="009C444F" w:rsidRPr="00C61612">
        <w:rPr>
          <w:rStyle w:val="Inlinebold"/>
        </w:rPr>
        <w:t>Settings</w:t>
      </w:r>
      <w:r w:rsidR="009C444F" w:rsidRPr="009C444F">
        <w:t xml:space="preserve"> </w:t>
      </w:r>
      <w:r w:rsidR="0001233C">
        <w:t xml:space="preserve">to set </w:t>
      </w:r>
      <w:r w:rsidR="00340DC8">
        <w:t xml:space="preserve">which </w:t>
      </w:r>
      <w:r w:rsidR="00253A27">
        <w:t>work</w:t>
      </w:r>
      <w:r w:rsidR="00340DC8">
        <w:t>sheets within the workbook</w:t>
      </w:r>
      <w:r w:rsidR="0001233C">
        <w:t xml:space="preserve"> you would like to print</w:t>
      </w:r>
      <w:r w:rsidR="00E54DA9">
        <w:t xml:space="preserve"> (refer to Figure 2)</w:t>
      </w:r>
      <w:r w:rsidR="00340DC8">
        <w:t>.</w:t>
      </w:r>
    </w:p>
    <w:tbl>
      <w:tblPr>
        <w:tblStyle w:val="TableGrid"/>
        <w:tblW w:w="5003" w:type="pct"/>
        <w:tblCellSpacing w:w="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left w:w="144" w:type="dxa"/>
          <w:bottom w:w="86" w:type="dxa"/>
          <w:right w:w="144" w:type="dxa"/>
        </w:tblCellMar>
        <w:tblLook w:val="04A0" w:firstRow="1" w:lastRow="0" w:firstColumn="1" w:lastColumn="0" w:noHBand="0" w:noVBand="1"/>
      </w:tblPr>
      <w:tblGrid>
        <w:gridCol w:w="2517"/>
        <w:gridCol w:w="6849"/>
      </w:tblGrid>
      <w:tr w:rsidR="00521F0F" w14:paraId="7E7FE5CF" w14:textId="77777777" w:rsidTr="005971B5">
        <w:trPr>
          <w:trHeight w:val="20"/>
          <w:tblCellSpacing w:w="43" w:type="dxa"/>
        </w:trPr>
        <w:tc>
          <w:tcPr>
            <w:tcW w:w="1275" w:type="pct"/>
          </w:tcPr>
          <w:p w14:paraId="2F2156AD" w14:textId="77777777" w:rsidR="00521F0F" w:rsidRPr="00766140" w:rsidRDefault="00521F0F" w:rsidP="005971B5">
            <w:pPr>
              <w:pStyle w:val="TableRowHeader"/>
            </w:pPr>
            <w:r>
              <w:t>Active sheets</w:t>
            </w:r>
          </w:p>
        </w:tc>
        <w:tc>
          <w:tcPr>
            <w:tcW w:w="3587" w:type="pct"/>
          </w:tcPr>
          <w:p w14:paraId="2D06F208" w14:textId="77777777" w:rsidR="00521F0F" w:rsidRPr="00766140" w:rsidRDefault="00521F0F" w:rsidP="005971B5">
            <w:pPr>
              <w:pStyle w:val="TableContent"/>
            </w:pPr>
            <w:r>
              <w:t xml:space="preserve">Select to </w:t>
            </w:r>
            <w:r w:rsidRPr="009C444F">
              <w:t>print all sheets that are currently selected</w:t>
            </w:r>
            <w:r>
              <w:t>.</w:t>
            </w:r>
          </w:p>
        </w:tc>
      </w:tr>
      <w:tr w:rsidR="00521F0F" w14:paraId="31807782" w14:textId="77777777" w:rsidTr="005971B5">
        <w:trPr>
          <w:trHeight w:val="20"/>
          <w:tblCellSpacing w:w="43" w:type="dxa"/>
        </w:trPr>
        <w:tc>
          <w:tcPr>
            <w:tcW w:w="1275" w:type="pct"/>
          </w:tcPr>
          <w:p w14:paraId="0BA02C4A" w14:textId="77777777" w:rsidR="00521F0F" w:rsidRPr="00766140" w:rsidRDefault="00521F0F" w:rsidP="005971B5">
            <w:pPr>
              <w:pStyle w:val="TableRowHeader"/>
            </w:pPr>
            <w:r>
              <w:t>Entire workbook</w:t>
            </w:r>
          </w:p>
        </w:tc>
        <w:tc>
          <w:tcPr>
            <w:tcW w:w="3587" w:type="pct"/>
          </w:tcPr>
          <w:p w14:paraId="1ACFD08D" w14:textId="77777777" w:rsidR="00521F0F" w:rsidRPr="00766140" w:rsidRDefault="00521F0F" w:rsidP="005971B5">
            <w:pPr>
              <w:pStyle w:val="TableContent"/>
            </w:pPr>
            <w:r>
              <w:t xml:space="preserve">Select to </w:t>
            </w:r>
            <w:r w:rsidRPr="009C444F">
              <w:t>print every worksheet within the workbook</w:t>
            </w:r>
            <w:r>
              <w:t>.</w:t>
            </w:r>
          </w:p>
        </w:tc>
      </w:tr>
      <w:tr w:rsidR="00521F0F" w14:paraId="3BB6ADFE" w14:textId="77777777" w:rsidTr="005971B5">
        <w:trPr>
          <w:trHeight w:val="20"/>
          <w:tblCellSpacing w:w="43" w:type="dxa"/>
        </w:trPr>
        <w:tc>
          <w:tcPr>
            <w:tcW w:w="1275" w:type="pct"/>
          </w:tcPr>
          <w:p w14:paraId="2875783D" w14:textId="77777777" w:rsidR="00521F0F" w:rsidRPr="00766140" w:rsidRDefault="00521F0F" w:rsidP="005971B5">
            <w:pPr>
              <w:pStyle w:val="TableRowHeader"/>
            </w:pPr>
            <w:r>
              <w:t>Print Selection</w:t>
            </w:r>
          </w:p>
        </w:tc>
        <w:tc>
          <w:tcPr>
            <w:tcW w:w="3587" w:type="pct"/>
          </w:tcPr>
          <w:p w14:paraId="3D9296F9" w14:textId="77777777" w:rsidR="00521F0F" w:rsidRPr="00766140" w:rsidRDefault="00521F0F" w:rsidP="005971B5">
            <w:pPr>
              <w:pStyle w:val="TableContent"/>
            </w:pPr>
            <w:r>
              <w:t xml:space="preserve">Select to </w:t>
            </w:r>
            <w:r w:rsidRPr="009C444F">
              <w:t xml:space="preserve">print </w:t>
            </w:r>
            <w:r w:rsidRPr="00766140">
              <w:t>the area you have currently selected on the worksheet</w:t>
            </w:r>
            <w:r>
              <w:t>.</w:t>
            </w:r>
          </w:p>
        </w:tc>
      </w:tr>
      <w:tr w:rsidR="00521F0F" w14:paraId="7585B47E" w14:textId="77777777" w:rsidTr="005971B5">
        <w:trPr>
          <w:trHeight w:val="20"/>
          <w:tblCellSpacing w:w="43" w:type="dxa"/>
        </w:trPr>
        <w:tc>
          <w:tcPr>
            <w:tcW w:w="1275" w:type="pct"/>
          </w:tcPr>
          <w:p w14:paraId="6A3DB373" w14:textId="77777777" w:rsidR="00521F0F" w:rsidRPr="00766140" w:rsidRDefault="00521F0F" w:rsidP="005971B5">
            <w:pPr>
              <w:pStyle w:val="TableRowHeader"/>
            </w:pPr>
            <w:r>
              <w:t>Print selected table</w:t>
            </w:r>
          </w:p>
        </w:tc>
        <w:tc>
          <w:tcPr>
            <w:tcW w:w="3587" w:type="pct"/>
          </w:tcPr>
          <w:p w14:paraId="5C1A3C3C" w14:textId="77777777" w:rsidR="00521F0F" w:rsidRPr="00766140" w:rsidRDefault="00521F0F" w:rsidP="005971B5">
            <w:pPr>
              <w:pStyle w:val="TableContent"/>
            </w:pPr>
            <w:r>
              <w:t>T</w:t>
            </w:r>
            <w:r w:rsidRPr="009C444F">
              <w:t xml:space="preserve">his option will be available if you have </w:t>
            </w:r>
            <w:r>
              <w:t>selected</w:t>
            </w:r>
            <w:r w:rsidRPr="009C444F">
              <w:t xml:space="preserve"> a formatted table in your worksheet</w:t>
            </w:r>
            <w:r>
              <w:t>.</w:t>
            </w:r>
          </w:p>
        </w:tc>
      </w:tr>
      <w:tr w:rsidR="00521F0F" w14:paraId="730F2346" w14:textId="77777777" w:rsidTr="005971B5">
        <w:trPr>
          <w:trHeight w:val="20"/>
          <w:tblCellSpacing w:w="43" w:type="dxa"/>
        </w:trPr>
        <w:tc>
          <w:tcPr>
            <w:tcW w:w="1275" w:type="pct"/>
          </w:tcPr>
          <w:p w14:paraId="256A38CA" w14:textId="77777777" w:rsidR="00521F0F" w:rsidRPr="00766140" w:rsidRDefault="00521F0F" w:rsidP="005971B5">
            <w:pPr>
              <w:pStyle w:val="TableRowHeader"/>
            </w:pPr>
            <w:r>
              <w:t>Ignore print area</w:t>
            </w:r>
          </w:p>
        </w:tc>
        <w:tc>
          <w:tcPr>
            <w:tcW w:w="3587" w:type="pct"/>
          </w:tcPr>
          <w:p w14:paraId="77117053" w14:textId="01396799" w:rsidR="00521F0F" w:rsidRPr="00766140" w:rsidRDefault="00521F0F" w:rsidP="005971B5">
            <w:pPr>
              <w:pStyle w:val="TableContent"/>
            </w:pPr>
            <w:r>
              <w:t>Se</w:t>
            </w:r>
            <w:r w:rsidRPr="009C444F">
              <w:t>l</w:t>
            </w:r>
            <w:r>
              <w:t xml:space="preserve">ect </w:t>
            </w:r>
            <w:r w:rsidRPr="009C444F">
              <w:t>if you have set a print area previo</w:t>
            </w:r>
            <w:r w:rsidRPr="00766140">
              <w:t>usly and you don</w:t>
            </w:r>
            <w:r w:rsidR="0029215C">
              <w:t>’</w:t>
            </w:r>
            <w:r w:rsidRPr="00766140">
              <w:t>t want to clear it</w:t>
            </w:r>
            <w:r>
              <w:t>.</w:t>
            </w:r>
          </w:p>
        </w:tc>
      </w:tr>
    </w:tbl>
    <w:p w14:paraId="7FE17A7F" w14:textId="26C92FD7" w:rsidR="009C444F" w:rsidRDefault="00521F0F" w:rsidP="00023A2B">
      <w:pPr>
        <w:pStyle w:val="Caption"/>
      </w:pPr>
      <w:r>
        <w:t xml:space="preserve">Table </w:t>
      </w:r>
      <w:r w:rsidRPr="00766140">
        <w:fldChar w:fldCharType="begin"/>
      </w:r>
      <w:r w:rsidRPr="00766140">
        <w:instrText xml:space="preserve"> SEQ Table \* ARABIC </w:instrText>
      </w:r>
      <w:r w:rsidRPr="00766140">
        <w:fldChar w:fldCharType="separate"/>
      </w:r>
      <w:r>
        <w:rPr>
          <w:noProof/>
        </w:rPr>
        <w:t>2</w:t>
      </w:r>
      <w:r w:rsidRPr="00766140">
        <w:fldChar w:fldCharType="end"/>
      </w:r>
      <w:r w:rsidRPr="00766140">
        <w:t xml:space="preserve">: </w:t>
      </w:r>
      <w:r>
        <w:rPr>
          <w:rStyle w:val="Inlinebold"/>
        </w:rPr>
        <w:t>What to print</w:t>
      </w:r>
      <w:r w:rsidRPr="00766140">
        <w:t xml:space="preserve"> options</w:t>
      </w:r>
    </w:p>
    <w:p w14:paraId="7C5F2549" w14:textId="77777777" w:rsidR="00766140" w:rsidRDefault="0001233C" w:rsidP="00766140">
      <w:pPr>
        <w:keepNext/>
      </w:pPr>
      <w:r w:rsidRPr="0001233C">
        <w:rPr>
          <w:noProof/>
        </w:rPr>
        <w:lastRenderedPageBreak/>
        <w:drawing>
          <wp:inline distT="0" distB="0" distL="0" distR="0" wp14:anchorId="29C54F68" wp14:editId="0D4B4D0B">
            <wp:extent cx="2160000" cy="2747447"/>
            <wp:effectExtent l="19050" t="19050" r="12065" b="15240"/>
            <wp:docPr id="6" name="Picture 6" descr="Screenshot of print options in File &gt;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2747447"/>
                    </a:xfrm>
                    <a:prstGeom prst="rect">
                      <a:avLst/>
                    </a:prstGeom>
                    <a:ln>
                      <a:solidFill>
                        <a:schemeClr val="tx1"/>
                      </a:solidFill>
                    </a:ln>
                  </pic:spPr>
                </pic:pic>
              </a:graphicData>
            </a:graphic>
          </wp:inline>
        </w:drawing>
      </w:r>
    </w:p>
    <w:p w14:paraId="66A4F5C4" w14:textId="2F1BED8B" w:rsidR="00766140" w:rsidRPr="00766140" w:rsidRDefault="00766140" w:rsidP="00023A2B">
      <w:pPr>
        <w:pStyle w:val="Caption"/>
      </w:pPr>
      <w:r>
        <w:t xml:space="preserve">Figure </w:t>
      </w:r>
      <w:r>
        <w:fldChar w:fldCharType="begin"/>
      </w:r>
      <w:r>
        <w:instrText xml:space="preserve"> SEQ Figure \* ARABIC </w:instrText>
      </w:r>
      <w:r>
        <w:fldChar w:fldCharType="separate"/>
      </w:r>
      <w:r w:rsidR="005437F9">
        <w:rPr>
          <w:noProof/>
        </w:rPr>
        <w:t>2</w:t>
      </w:r>
      <w:r>
        <w:fldChar w:fldCharType="end"/>
      </w:r>
      <w:r>
        <w:t xml:space="preserve">: </w:t>
      </w:r>
      <w:r w:rsidR="00E54DA9" w:rsidRPr="0029215C">
        <w:rPr>
          <w:rStyle w:val="Inlinebold"/>
        </w:rPr>
        <w:t>Print</w:t>
      </w:r>
      <w:r w:rsidR="00E54DA9">
        <w:t xml:space="preserve"> settings</w:t>
      </w:r>
    </w:p>
    <w:tbl>
      <w:tblPr>
        <w:tblStyle w:val="TableGrid"/>
        <w:tblW w:w="4864" w:type="pct"/>
        <w:tblCellSpacing w:w="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left w:w="144" w:type="dxa"/>
          <w:bottom w:w="198" w:type="dxa"/>
          <w:right w:w="144" w:type="dxa"/>
        </w:tblCellMar>
        <w:tblLook w:val="04A0" w:firstRow="1" w:lastRow="0" w:firstColumn="1" w:lastColumn="0" w:noHBand="0" w:noVBand="1"/>
      </w:tblPr>
      <w:tblGrid>
        <w:gridCol w:w="2447"/>
        <w:gridCol w:w="6658"/>
      </w:tblGrid>
      <w:tr w:rsidR="00521F0F" w14:paraId="36790C46" w14:textId="77777777" w:rsidTr="00981822">
        <w:trPr>
          <w:trHeight w:val="21"/>
          <w:tblCellSpacing w:w="43" w:type="dxa"/>
        </w:trPr>
        <w:tc>
          <w:tcPr>
            <w:tcW w:w="1273" w:type="pct"/>
          </w:tcPr>
          <w:p w14:paraId="625590E1" w14:textId="77777777" w:rsidR="00521F0F" w:rsidRPr="00766140" w:rsidRDefault="00521F0F" w:rsidP="005971B5">
            <w:pPr>
              <w:pStyle w:val="TableRowHeader"/>
            </w:pPr>
            <w:r>
              <w:t>Pages</w:t>
            </w:r>
          </w:p>
        </w:tc>
        <w:tc>
          <w:tcPr>
            <w:tcW w:w="3585" w:type="pct"/>
          </w:tcPr>
          <w:p w14:paraId="07A3EAF2" w14:textId="1106A9E9" w:rsidR="00521F0F" w:rsidRPr="00B8334F" w:rsidRDefault="00521F0F" w:rsidP="005971B5">
            <w:pPr>
              <w:pStyle w:val="TableContent"/>
            </w:pPr>
            <w:r>
              <w:t>Enter the page number you would like to p</w:t>
            </w:r>
            <w:r w:rsidRPr="00766140">
              <w:t xml:space="preserve">rint in the </w:t>
            </w:r>
            <w:r w:rsidRPr="00766140">
              <w:rPr>
                <w:rStyle w:val="Inlinebold"/>
              </w:rPr>
              <w:t>Pages</w:t>
            </w:r>
            <w:r w:rsidRPr="00766140">
              <w:t xml:space="preserve"> box and the </w:t>
            </w:r>
            <w:r w:rsidRPr="00766140">
              <w:rPr>
                <w:rStyle w:val="Inlinebold"/>
              </w:rPr>
              <w:t>to</w:t>
            </w:r>
            <w:r w:rsidRPr="00766140">
              <w:t xml:space="preserve"> box if you want to print </w:t>
            </w:r>
            <w:r>
              <w:t>a selection of pages</w:t>
            </w:r>
            <w:r w:rsidRPr="00766140">
              <w:t xml:space="preserve"> in the worksheet</w:t>
            </w:r>
            <w:r>
              <w:t>;</w:t>
            </w:r>
            <w:r w:rsidRPr="00766140">
              <w:t xml:space="preserve"> for example, </w:t>
            </w:r>
            <w:r>
              <w:t xml:space="preserve">pages </w:t>
            </w:r>
            <w:r w:rsidRPr="00766140">
              <w:t>1 to 3</w:t>
            </w:r>
            <w:r>
              <w:t xml:space="preserve"> (refer to Figure 3)</w:t>
            </w:r>
            <w:r w:rsidRPr="00766140">
              <w:t>.</w:t>
            </w:r>
            <w:r w:rsidRPr="00B8334F">
              <w:t xml:space="preserve"> </w:t>
            </w:r>
          </w:p>
        </w:tc>
      </w:tr>
      <w:tr w:rsidR="00521F0F" w14:paraId="65EB2DA6" w14:textId="77777777" w:rsidTr="00981822">
        <w:trPr>
          <w:trHeight w:val="21"/>
          <w:tblCellSpacing w:w="43" w:type="dxa"/>
        </w:trPr>
        <w:tc>
          <w:tcPr>
            <w:tcW w:w="1273" w:type="pct"/>
          </w:tcPr>
          <w:p w14:paraId="5CD8A269" w14:textId="77777777" w:rsidR="00521F0F" w:rsidRPr="00766140" w:rsidRDefault="00521F0F" w:rsidP="005971B5">
            <w:pPr>
              <w:pStyle w:val="TableRowHeader"/>
            </w:pPr>
            <w:r>
              <w:t>Collation</w:t>
            </w:r>
          </w:p>
        </w:tc>
        <w:tc>
          <w:tcPr>
            <w:tcW w:w="3585" w:type="pct"/>
          </w:tcPr>
          <w:p w14:paraId="7DDB6CD5" w14:textId="29FA68F4" w:rsidR="00521F0F" w:rsidRPr="00B8334F" w:rsidRDefault="00521F0F" w:rsidP="005971B5">
            <w:r>
              <w:t xml:space="preserve">Select </w:t>
            </w:r>
            <w:r w:rsidRPr="00766140">
              <w:rPr>
                <w:rStyle w:val="Inlinebold"/>
              </w:rPr>
              <w:t>Collated</w:t>
            </w:r>
            <w:r w:rsidRPr="00766140">
              <w:t xml:space="preserve"> to switch between collated </w:t>
            </w:r>
            <w:r>
              <w:t>and</w:t>
            </w:r>
            <w:r w:rsidRPr="00766140">
              <w:t xml:space="preserve"> uncollated. If you were to print 10 copies of a </w:t>
            </w:r>
            <w:r>
              <w:t>three</w:t>
            </w:r>
            <w:r w:rsidRPr="00766140">
              <w:t>-page worksheet, collated would print pages 1 to 10 three times, uncollated would print three copies of page 1, three copies of page 2</w:t>
            </w:r>
            <w:r>
              <w:t>,</w:t>
            </w:r>
            <w:r w:rsidRPr="00766140">
              <w:t xml:space="preserve"> </w:t>
            </w:r>
            <w:r w:rsidR="0029215C">
              <w:t>etc.</w:t>
            </w:r>
            <w:r>
              <w:t xml:space="preserve"> (refer to Figure 3)</w:t>
            </w:r>
            <w:r w:rsidRPr="00766140">
              <w:t>.</w:t>
            </w:r>
          </w:p>
        </w:tc>
      </w:tr>
      <w:tr w:rsidR="00521F0F" w14:paraId="31A5C9F0" w14:textId="77777777" w:rsidTr="00981822">
        <w:trPr>
          <w:trHeight w:val="21"/>
          <w:tblCellSpacing w:w="43" w:type="dxa"/>
        </w:trPr>
        <w:tc>
          <w:tcPr>
            <w:tcW w:w="1273" w:type="pct"/>
          </w:tcPr>
          <w:p w14:paraId="0A432654" w14:textId="77777777" w:rsidR="00521F0F" w:rsidRPr="00766140" w:rsidRDefault="00521F0F" w:rsidP="005971B5">
            <w:pPr>
              <w:pStyle w:val="TableRowHeader"/>
            </w:pPr>
            <w:r>
              <w:t>Orientation</w:t>
            </w:r>
          </w:p>
        </w:tc>
        <w:tc>
          <w:tcPr>
            <w:tcW w:w="3585" w:type="pct"/>
          </w:tcPr>
          <w:p w14:paraId="4D222301" w14:textId="3B491FE7" w:rsidR="00521F0F" w:rsidRPr="00B8334F" w:rsidRDefault="00521F0F" w:rsidP="005971B5">
            <w:r>
              <w:t>S</w:t>
            </w:r>
            <w:r w:rsidRPr="00766140">
              <w:t xml:space="preserve">elect </w:t>
            </w:r>
            <w:r w:rsidRPr="00766140">
              <w:rPr>
                <w:rStyle w:val="Inlinebold"/>
              </w:rPr>
              <w:t>Portrait Orientation</w:t>
            </w:r>
            <w:r w:rsidRPr="00766140">
              <w:t xml:space="preserve"> to switch between portrait or landscape</w:t>
            </w:r>
            <w:r>
              <w:t xml:space="preserve"> orientation (refer to Figure 3)</w:t>
            </w:r>
            <w:r w:rsidRPr="00766140">
              <w:t>.</w:t>
            </w:r>
          </w:p>
        </w:tc>
      </w:tr>
      <w:tr w:rsidR="00521F0F" w14:paraId="6DECC24E" w14:textId="77777777" w:rsidTr="00981822">
        <w:trPr>
          <w:trHeight w:val="21"/>
          <w:tblCellSpacing w:w="43" w:type="dxa"/>
        </w:trPr>
        <w:tc>
          <w:tcPr>
            <w:tcW w:w="1273" w:type="pct"/>
          </w:tcPr>
          <w:p w14:paraId="4040B73B" w14:textId="77777777" w:rsidR="00521F0F" w:rsidRPr="00766140" w:rsidRDefault="00521F0F" w:rsidP="005971B5">
            <w:pPr>
              <w:pStyle w:val="TableRowHeader"/>
            </w:pPr>
            <w:r>
              <w:t>Page size</w:t>
            </w:r>
          </w:p>
        </w:tc>
        <w:tc>
          <w:tcPr>
            <w:tcW w:w="3585" w:type="pct"/>
          </w:tcPr>
          <w:p w14:paraId="0DC2315F" w14:textId="2D4519D8" w:rsidR="00521F0F" w:rsidRPr="00766140" w:rsidRDefault="00521F0F" w:rsidP="005971B5">
            <w:pPr>
              <w:pStyle w:val="TableContent"/>
            </w:pPr>
            <w:r>
              <w:t xml:space="preserve">Select </w:t>
            </w:r>
            <w:r w:rsidRPr="00766140">
              <w:rPr>
                <w:rStyle w:val="Inlinebold"/>
              </w:rPr>
              <w:t>Letter</w:t>
            </w:r>
            <w:r>
              <w:t xml:space="preserve"> to select the paper size such as A4, A3, or Letter (refer to Figure 3)</w:t>
            </w:r>
            <w:r w:rsidRPr="00B8334F">
              <w:t>.</w:t>
            </w:r>
          </w:p>
        </w:tc>
      </w:tr>
      <w:tr w:rsidR="00521F0F" w14:paraId="7A26B2CE" w14:textId="77777777" w:rsidTr="00981822">
        <w:trPr>
          <w:trHeight w:val="21"/>
          <w:tblCellSpacing w:w="43" w:type="dxa"/>
        </w:trPr>
        <w:tc>
          <w:tcPr>
            <w:tcW w:w="1273" w:type="pct"/>
          </w:tcPr>
          <w:p w14:paraId="2EE71E67" w14:textId="77777777" w:rsidR="00521F0F" w:rsidRDefault="00521F0F" w:rsidP="005971B5">
            <w:pPr>
              <w:pStyle w:val="TableRowHeader"/>
            </w:pPr>
            <w:r>
              <w:t>Margins</w:t>
            </w:r>
          </w:p>
        </w:tc>
        <w:tc>
          <w:tcPr>
            <w:tcW w:w="3585" w:type="pct"/>
          </w:tcPr>
          <w:p w14:paraId="738616D4" w14:textId="7D00694C" w:rsidR="00521F0F" w:rsidRDefault="00521F0F" w:rsidP="005971B5">
            <w:pPr>
              <w:pStyle w:val="TableContent"/>
            </w:pPr>
            <w:r>
              <w:t xml:space="preserve">Select </w:t>
            </w:r>
            <w:r w:rsidRPr="00340DC8">
              <w:rPr>
                <w:rStyle w:val="Inlinebold"/>
              </w:rPr>
              <w:t>Normal</w:t>
            </w:r>
            <w:r>
              <w:t xml:space="preserve"> to select a different margin setting (refer to Figure 3, covered in more detail in Topic 2).</w:t>
            </w:r>
          </w:p>
        </w:tc>
      </w:tr>
      <w:tr w:rsidR="00521F0F" w14:paraId="7B59CDBE" w14:textId="77777777" w:rsidTr="00981822">
        <w:trPr>
          <w:trHeight w:val="3297"/>
          <w:tblCellSpacing w:w="43" w:type="dxa"/>
        </w:trPr>
        <w:tc>
          <w:tcPr>
            <w:tcW w:w="1273" w:type="pct"/>
          </w:tcPr>
          <w:p w14:paraId="39A68957" w14:textId="77777777" w:rsidR="00521F0F" w:rsidRDefault="00521F0F" w:rsidP="005971B5">
            <w:pPr>
              <w:pStyle w:val="TableRowHeader"/>
            </w:pPr>
            <w:r>
              <w:lastRenderedPageBreak/>
              <w:t>Scaling</w:t>
            </w:r>
          </w:p>
        </w:tc>
        <w:tc>
          <w:tcPr>
            <w:tcW w:w="3585" w:type="pct"/>
          </w:tcPr>
          <w:p w14:paraId="44EF95DD" w14:textId="77777777" w:rsidR="00521F0F" w:rsidRDefault="00521F0F" w:rsidP="005971B5">
            <w:pPr>
              <w:pStyle w:val="TableContent"/>
            </w:pPr>
            <w:r>
              <w:t xml:space="preserve">Select </w:t>
            </w:r>
            <w:r w:rsidRPr="002C285E">
              <w:rPr>
                <w:rStyle w:val="Inlinebold"/>
              </w:rPr>
              <w:t>No Scaling</w:t>
            </w:r>
            <w:r>
              <w:t xml:space="preserve"> to set one of the following options:</w:t>
            </w:r>
          </w:p>
          <w:p w14:paraId="36550F29" w14:textId="77777777" w:rsidR="00521F0F" w:rsidRPr="002C285E" w:rsidRDefault="00521F0F" w:rsidP="002C5E5D">
            <w:pPr>
              <w:pStyle w:val="TableContent"/>
              <w:numPr>
                <w:ilvl w:val="0"/>
                <w:numId w:val="70"/>
              </w:numPr>
            </w:pPr>
            <w:r w:rsidRPr="002C285E">
              <w:rPr>
                <w:rStyle w:val="Inlinebold"/>
              </w:rPr>
              <w:t>No Scaling</w:t>
            </w:r>
            <w:r w:rsidRPr="009C444F">
              <w:t xml:space="preserve"> </w:t>
            </w:r>
            <w:r>
              <w:t xml:space="preserve">will print </w:t>
            </w:r>
            <w:r w:rsidRPr="009C444F">
              <w:t xml:space="preserve">all data </w:t>
            </w:r>
            <w:r w:rsidRPr="002C285E">
              <w:t xml:space="preserve">on </w:t>
            </w:r>
            <w:r>
              <w:t xml:space="preserve">the necessary </w:t>
            </w:r>
            <w:r w:rsidRPr="002C285E">
              <w:t>amount of paper.</w:t>
            </w:r>
          </w:p>
          <w:p w14:paraId="7833637E" w14:textId="77777777" w:rsidR="00521F0F" w:rsidRPr="002C285E" w:rsidRDefault="00521F0F" w:rsidP="002C5E5D">
            <w:pPr>
              <w:pStyle w:val="TableContent"/>
              <w:numPr>
                <w:ilvl w:val="0"/>
                <w:numId w:val="70"/>
              </w:numPr>
            </w:pPr>
            <w:r w:rsidRPr="002C285E">
              <w:rPr>
                <w:rStyle w:val="Inlinebold"/>
              </w:rPr>
              <w:t>Fit Sheet on One Page</w:t>
            </w:r>
            <w:r w:rsidRPr="009C444F">
              <w:t xml:space="preserve"> </w:t>
            </w:r>
            <w:r>
              <w:t xml:space="preserve">will reduce the font size to fit all the data </w:t>
            </w:r>
            <w:r w:rsidRPr="009C444F">
              <w:t xml:space="preserve">onto </w:t>
            </w:r>
            <w:r>
              <w:t>one</w:t>
            </w:r>
            <w:r w:rsidRPr="009C444F">
              <w:t xml:space="preserve"> sheet of paper (although you might not be able to read it!).</w:t>
            </w:r>
          </w:p>
          <w:p w14:paraId="667CE38A" w14:textId="77777777" w:rsidR="00521F0F" w:rsidRDefault="00521F0F" w:rsidP="002C5E5D">
            <w:pPr>
              <w:pStyle w:val="TableContent"/>
              <w:numPr>
                <w:ilvl w:val="0"/>
                <w:numId w:val="70"/>
              </w:numPr>
            </w:pPr>
            <w:r w:rsidRPr="002C285E">
              <w:rPr>
                <w:rStyle w:val="Inlinebold"/>
              </w:rPr>
              <w:t>Fit All Columns on One Page</w:t>
            </w:r>
            <w:r w:rsidRPr="009C444F">
              <w:t xml:space="preserve"> will </w:t>
            </w:r>
            <w:r>
              <w:t>reduce all the columns to fit onto</w:t>
            </w:r>
            <w:r w:rsidRPr="002C285E">
              <w:t xml:space="preserve"> </w:t>
            </w:r>
            <w:r>
              <w:t>one</w:t>
            </w:r>
            <w:r w:rsidRPr="002C285E">
              <w:t xml:space="preserve"> </w:t>
            </w:r>
            <w:r>
              <w:t xml:space="preserve">page. Additional rows will print onto more pages. </w:t>
            </w:r>
          </w:p>
          <w:p w14:paraId="60320E41" w14:textId="77777777" w:rsidR="00521F0F" w:rsidRDefault="00521F0F" w:rsidP="002C5E5D">
            <w:pPr>
              <w:pStyle w:val="TableContent"/>
              <w:numPr>
                <w:ilvl w:val="0"/>
                <w:numId w:val="70"/>
              </w:numPr>
            </w:pPr>
            <w:r w:rsidRPr="002C285E">
              <w:rPr>
                <w:rStyle w:val="Inlinebold"/>
              </w:rPr>
              <w:t>Fit all Rows on One page</w:t>
            </w:r>
            <w:r w:rsidRPr="009C444F">
              <w:t xml:space="preserve"> will </w:t>
            </w:r>
            <w:r>
              <w:t>reduce</w:t>
            </w:r>
            <w:r w:rsidRPr="009C444F">
              <w:t xml:space="preserve"> all the rows </w:t>
            </w:r>
            <w:r>
              <w:t xml:space="preserve">to fit </w:t>
            </w:r>
            <w:r w:rsidRPr="009C444F">
              <w:t xml:space="preserve">onto </w:t>
            </w:r>
            <w:r>
              <w:t>one</w:t>
            </w:r>
            <w:r w:rsidRPr="009C444F">
              <w:t xml:space="preserve"> page</w:t>
            </w:r>
            <w:r>
              <w:t>.</w:t>
            </w:r>
            <w:r w:rsidRPr="009C444F">
              <w:t xml:space="preserve"> </w:t>
            </w:r>
            <w:r>
              <w:t>Additional columns will print onto more pages.</w:t>
            </w:r>
          </w:p>
        </w:tc>
      </w:tr>
    </w:tbl>
    <w:p w14:paraId="4E558629" w14:textId="488A8EB2" w:rsidR="00766140" w:rsidRPr="00601C35" w:rsidRDefault="00521F0F" w:rsidP="00023A2B">
      <w:pPr>
        <w:pStyle w:val="Caption"/>
      </w:pPr>
      <w:r w:rsidRPr="00601C35">
        <w:t xml:space="preserve">Table </w:t>
      </w:r>
      <w:r w:rsidRPr="00601C35">
        <w:fldChar w:fldCharType="begin"/>
      </w:r>
      <w:r w:rsidRPr="00601C35">
        <w:instrText xml:space="preserve"> SEQ Table \* ARABIC </w:instrText>
      </w:r>
      <w:r w:rsidRPr="00601C35">
        <w:fldChar w:fldCharType="separate"/>
      </w:r>
      <w:r w:rsidRPr="00601C35">
        <w:t>3</w:t>
      </w:r>
      <w:r w:rsidRPr="00601C35">
        <w:fldChar w:fldCharType="end"/>
      </w:r>
      <w:r w:rsidRPr="00601C35">
        <w:t xml:space="preserve">: </w:t>
      </w:r>
      <w:r w:rsidRPr="007A4391">
        <w:rPr>
          <w:rStyle w:val="Inlinebold"/>
          <w:bCs/>
        </w:rPr>
        <w:t>Print Setting</w:t>
      </w:r>
      <w:r w:rsidRPr="00601C35">
        <w:t xml:space="preserve"> options</w:t>
      </w:r>
    </w:p>
    <w:p w14:paraId="639D0516" w14:textId="3B27E73A" w:rsidR="00521F0F" w:rsidRDefault="00521F0F" w:rsidP="00023A2B">
      <w:pPr>
        <w:pStyle w:val="Caption"/>
      </w:pPr>
      <w:r w:rsidRPr="00A74096">
        <w:rPr>
          <w:noProof/>
        </w:rPr>
        <w:drawing>
          <wp:inline distT="0" distB="0" distL="0" distR="0" wp14:anchorId="04DE6F8B" wp14:editId="6469E84F">
            <wp:extent cx="2160000" cy="3100645"/>
            <wp:effectExtent l="19050" t="19050" r="12065" b="24130"/>
            <wp:docPr id="12" name="Picture 12" descr="Screenshot of default print settings in File &gt;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3100645"/>
                    </a:xfrm>
                    <a:prstGeom prst="rect">
                      <a:avLst/>
                    </a:prstGeom>
                    <a:ln>
                      <a:solidFill>
                        <a:schemeClr val="tx1"/>
                      </a:solidFill>
                    </a:ln>
                  </pic:spPr>
                </pic:pic>
              </a:graphicData>
            </a:graphic>
          </wp:inline>
        </w:drawing>
      </w:r>
    </w:p>
    <w:p w14:paraId="62824198" w14:textId="5D74C456" w:rsidR="00766140" w:rsidRDefault="00766140" w:rsidP="00023A2B">
      <w:pPr>
        <w:pStyle w:val="Caption"/>
      </w:pPr>
      <w:r>
        <w:t xml:space="preserve">Figure </w:t>
      </w:r>
      <w:r>
        <w:fldChar w:fldCharType="begin"/>
      </w:r>
      <w:r>
        <w:instrText xml:space="preserve"> SEQ Figure \* ARABIC </w:instrText>
      </w:r>
      <w:r>
        <w:fldChar w:fldCharType="separate"/>
      </w:r>
      <w:r w:rsidR="005437F9">
        <w:rPr>
          <w:noProof/>
        </w:rPr>
        <w:t>3</w:t>
      </w:r>
      <w:r>
        <w:fldChar w:fldCharType="end"/>
      </w:r>
      <w:r>
        <w:t xml:space="preserve">: Default </w:t>
      </w:r>
      <w:r w:rsidR="002502C4">
        <w:t>p</w:t>
      </w:r>
      <w:r>
        <w:t xml:space="preserve">rint </w:t>
      </w:r>
      <w:r w:rsidR="002502C4">
        <w:t>s</w:t>
      </w:r>
      <w:r>
        <w:t>ettings</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2C285E" w14:paraId="4B13CC37" w14:textId="77777777" w:rsidTr="00847C16">
        <w:tc>
          <w:tcPr>
            <w:tcW w:w="1703" w:type="dxa"/>
          </w:tcPr>
          <w:p w14:paraId="5FB96DF0" w14:textId="77777777" w:rsidR="002C285E" w:rsidRPr="002C285E" w:rsidRDefault="002C285E" w:rsidP="002C285E">
            <w:r w:rsidRPr="002C285E">
              <w:rPr>
                <w:noProof/>
              </w:rPr>
              <w:drawing>
                <wp:inline distT="0" distB="0" distL="0" distR="0" wp14:anchorId="55DA22CF" wp14:editId="4DE8F901">
                  <wp:extent cx="720000" cy="720000"/>
                  <wp:effectExtent l="0" t="0" r="4445" b="4445"/>
                  <wp:docPr id="21"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20000" cy="720000"/>
                          </a:xfrm>
                          <a:prstGeom prst="rect">
                            <a:avLst/>
                          </a:prstGeom>
                        </pic:spPr>
                      </pic:pic>
                    </a:graphicData>
                  </a:graphic>
                </wp:inline>
              </w:drawing>
            </w:r>
          </w:p>
        </w:tc>
        <w:tc>
          <w:tcPr>
            <w:tcW w:w="7657" w:type="dxa"/>
          </w:tcPr>
          <w:p w14:paraId="67BB88F8" w14:textId="77777777" w:rsidR="002C285E" w:rsidRPr="002C285E" w:rsidRDefault="002C285E" w:rsidP="002C285E">
            <w:pPr>
              <w:pStyle w:val="Readeraids"/>
            </w:pPr>
            <w:r w:rsidRPr="001F038B">
              <w:t>Additional information</w:t>
            </w:r>
          </w:p>
          <w:p w14:paraId="20828ACE" w14:textId="39E29C04" w:rsidR="002C285E" w:rsidRPr="002C285E" w:rsidRDefault="002C285E" w:rsidP="002C285E">
            <w:r w:rsidRPr="001F038B">
              <w:t>To review the art</w:t>
            </w:r>
            <w:r w:rsidRPr="002C285E">
              <w:t>icle on scaling a worksheet, go to</w:t>
            </w:r>
            <w:r w:rsidR="0029215C">
              <w:t>:</w:t>
            </w:r>
            <w:r w:rsidRPr="002C285E">
              <w:t xml:space="preserve"> </w:t>
            </w:r>
            <w:hyperlink r:id="rId19" w:history="1">
              <w:r w:rsidR="00B6489C">
                <w:rPr>
                  <w:rStyle w:val="Hyperlink"/>
                </w:rPr>
                <w:t>Scale a worksheet</w:t>
              </w:r>
            </w:hyperlink>
          </w:p>
        </w:tc>
      </w:tr>
    </w:tbl>
    <w:p w14:paraId="4B18CE0C" w14:textId="77777777" w:rsidR="00DE071D" w:rsidRDefault="00DE071D" w:rsidP="00023A2B">
      <w:r>
        <w:br w:type="page"/>
      </w:r>
    </w:p>
    <w:p w14:paraId="3E942371" w14:textId="0F04ED85" w:rsidR="009C444F" w:rsidRDefault="009C444F" w:rsidP="0029215C">
      <w:pPr>
        <w:spacing w:before="120"/>
      </w:pPr>
      <w:r w:rsidRPr="009C444F">
        <w:lastRenderedPageBreak/>
        <w:t xml:space="preserve">If the options on the </w:t>
      </w:r>
      <w:r w:rsidRPr="002502C4">
        <w:rPr>
          <w:rStyle w:val="Inlinebold"/>
        </w:rPr>
        <w:t>Print</w:t>
      </w:r>
      <w:r w:rsidRPr="009C444F">
        <w:t xml:space="preserve"> screen are not enough to set </w:t>
      </w:r>
      <w:r w:rsidR="00066376">
        <w:t xml:space="preserve">up </w:t>
      </w:r>
      <w:r w:rsidRPr="009C444F">
        <w:t xml:space="preserve">the page exactly to your preferences or needs, </w:t>
      </w:r>
      <w:r w:rsidR="00340DC8">
        <w:t>select</w:t>
      </w:r>
      <w:r w:rsidRPr="009C444F">
        <w:t xml:space="preserve"> </w:t>
      </w:r>
      <w:r w:rsidRPr="00340DC8">
        <w:rPr>
          <w:rStyle w:val="Inlinebold"/>
        </w:rPr>
        <w:t>Page Setup</w:t>
      </w:r>
      <w:r w:rsidRPr="009C444F">
        <w:t xml:space="preserve"> at the bottom of the list. This will open the </w:t>
      </w:r>
      <w:r w:rsidRPr="00023A2B">
        <w:rPr>
          <w:rStyle w:val="Inlinebold"/>
        </w:rPr>
        <w:t>Page Setup</w:t>
      </w:r>
      <w:r w:rsidRPr="009C444F">
        <w:t xml:space="preserve"> dialog box</w:t>
      </w:r>
      <w:r w:rsidR="007D5EE8">
        <w:t xml:space="preserve"> (refer to Figure 4)</w:t>
      </w:r>
      <w:r w:rsidRPr="009C444F">
        <w:t>. Here</w:t>
      </w:r>
      <w:r w:rsidR="00066376">
        <w:t>,</w:t>
      </w:r>
      <w:r w:rsidRPr="009C444F">
        <w:t xml:space="preserve"> you will find </w:t>
      </w:r>
      <w:r w:rsidR="00340DC8">
        <w:t>four</w:t>
      </w:r>
      <w:r w:rsidRPr="009C444F">
        <w:t xml:space="preserve"> tabs with much more detail to work with: </w:t>
      </w:r>
      <w:r w:rsidRPr="00C61612">
        <w:rPr>
          <w:rStyle w:val="Inlinebold"/>
        </w:rPr>
        <w:t>Page</w:t>
      </w:r>
      <w:r w:rsidRPr="009C444F">
        <w:t xml:space="preserve">, </w:t>
      </w:r>
      <w:r w:rsidRPr="00C61612">
        <w:rPr>
          <w:rStyle w:val="Inlinebold"/>
        </w:rPr>
        <w:t>Margins</w:t>
      </w:r>
      <w:r w:rsidRPr="009C444F">
        <w:t xml:space="preserve">, </w:t>
      </w:r>
      <w:r w:rsidRPr="00C61612">
        <w:rPr>
          <w:rStyle w:val="Inlinebold"/>
        </w:rPr>
        <w:t>Header</w:t>
      </w:r>
      <w:r w:rsidR="00066376">
        <w:rPr>
          <w:rStyle w:val="Inlinebold"/>
        </w:rPr>
        <w:t>s</w:t>
      </w:r>
      <w:r w:rsidR="00C61612" w:rsidRPr="00C61612">
        <w:rPr>
          <w:rStyle w:val="Inlinebold"/>
        </w:rPr>
        <w:t>/</w:t>
      </w:r>
      <w:r w:rsidRPr="00C61612">
        <w:rPr>
          <w:rStyle w:val="Inlinebold"/>
        </w:rPr>
        <w:t>Footer</w:t>
      </w:r>
      <w:r w:rsidR="00066376">
        <w:rPr>
          <w:rStyle w:val="Inlinebold"/>
        </w:rPr>
        <w:t>s</w:t>
      </w:r>
      <w:r w:rsidR="002A1A14" w:rsidRPr="00023A2B">
        <w:t>,</w:t>
      </w:r>
      <w:r w:rsidRPr="009C444F">
        <w:t xml:space="preserve"> and </w:t>
      </w:r>
      <w:r w:rsidRPr="00C61612">
        <w:rPr>
          <w:rStyle w:val="Inlinebold"/>
        </w:rPr>
        <w:t>Sheet</w:t>
      </w:r>
      <w:r>
        <w:t>.</w:t>
      </w:r>
    </w:p>
    <w:p w14:paraId="04FEDBC8" w14:textId="77777777" w:rsidR="002C285E" w:rsidRDefault="002C285E" w:rsidP="002C285E">
      <w:pPr>
        <w:keepNext/>
      </w:pPr>
      <w:r w:rsidRPr="002C285E">
        <w:rPr>
          <w:noProof/>
        </w:rPr>
        <w:drawing>
          <wp:inline distT="0" distB="0" distL="0" distR="0" wp14:anchorId="51BAB2A5" wp14:editId="12A39034">
            <wp:extent cx="4320000" cy="3635321"/>
            <wp:effectExtent l="19050" t="19050" r="23495" b="22860"/>
            <wp:docPr id="17" name="Picture 17" descr="Screenshot of the Page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635321"/>
                    </a:xfrm>
                    <a:prstGeom prst="rect">
                      <a:avLst/>
                    </a:prstGeom>
                    <a:ln>
                      <a:solidFill>
                        <a:schemeClr val="tx1"/>
                      </a:solidFill>
                    </a:ln>
                  </pic:spPr>
                </pic:pic>
              </a:graphicData>
            </a:graphic>
          </wp:inline>
        </w:drawing>
      </w:r>
    </w:p>
    <w:p w14:paraId="7D17DAB6" w14:textId="5D8CCE2E" w:rsidR="002C285E" w:rsidRDefault="002C285E" w:rsidP="00023A2B">
      <w:pPr>
        <w:pStyle w:val="Caption"/>
      </w:pPr>
      <w:r>
        <w:t xml:space="preserve">Figure </w:t>
      </w:r>
      <w:r>
        <w:fldChar w:fldCharType="begin"/>
      </w:r>
      <w:r>
        <w:instrText xml:space="preserve"> SEQ Figure \* ARABIC </w:instrText>
      </w:r>
      <w:r>
        <w:fldChar w:fldCharType="separate"/>
      </w:r>
      <w:r w:rsidR="005437F9">
        <w:rPr>
          <w:noProof/>
        </w:rPr>
        <w:t>4</w:t>
      </w:r>
      <w:r>
        <w:fldChar w:fldCharType="end"/>
      </w:r>
      <w:r>
        <w:t xml:space="preserve">: </w:t>
      </w:r>
      <w:r w:rsidRPr="007D5EE8">
        <w:rPr>
          <w:rStyle w:val="Inlinebold"/>
        </w:rPr>
        <w:t>Page Setup</w:t>
      </w:r>
      <w:r>
        <w:t xml:space="preserve"> dialog box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614"/>
      </w:tblGrid>
      <w:tr w:rsidR="002F2302" w14:paraId="55BC47D3" w14:textId="77777777" w:rsidTr="0031790B">
        <w:tc>
          <w:tcPr>
            <w:tcW w:w="1746" w:type="dxa"/>
            <w:hideMark/>
          </w:tcPr>
          <w:p w14:paraId="73E57411" w14:textId="7A9A61FF" w:rsidR="002F2302" w:rsidRPr="002F2302" w:rsidRDefault="002F2302" w:rsidP="002F2302">
            <w:pPr>
              <w:rPr>
                <w:lang w:val="en-IN"/>
              </w:rPr>
            </w:pPr>
            <w:r w:rsidRPr="002F2302">
              <w:rPr>
                <w:noProof/>
              </w:rPr>
              <w:drawing>
                <wp:inline distT="0" distB="0" distL="0" distR="0" wp14:anchorId="01D8C40A" wp14:editId="7DA56CA8">
                  <wp:extent cx="970555" cy="1752041"/>
                  <wp:effectExtent l="0" t="0" r="1270" b="635"/>
                  <wp:docPr id="1490664144" name="Picture 1490664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970555" cy="1752041"/>
                          </a:xfrm>
                          <a:prstGeom prst="rect">
                            <a:avLst/>
                          </a:prstGeom>
                        </pic:spPr>
                      </pic:pic>
                    </a:graphicData>
                  </a:graphic>
                </wp:inline>
              </w:drawing>
            </w:r>
          </w:p>
        </w:tc>
        <w:tc>
          <w:tcPr>
            <w:tcW w:w="7614" w:type="dxa"/>
            <w:hideMark/>
          </w:tcPr>
          <w:p w14:paraId="44A2B879" w14:textId="77777777" w:rsidR="002F2302" w:rsidRPr="002F2302" w:rsidRDefault="002F2302" w:rsidP="002F2302">
            <w:pPr>
              <w:pStyle w:val="Readeraids"/>
            </w:pPr>
            <w:r w:rsidRPr="002F2302">
              <w:t>Did you know?</w:t>
            </w:r>
          </w:p>
          <w:p w14:paraId="5C4ECA85" w14:textId="71458A25" w:rsidR="002F2302" w:rsidRPr="002F2302" w:rsidRDefault="002F2302" w:rsidP="002F2302">
            <w:r w:rsidRPr="002F2302">
              <w:t xml:space="preserve">If </w:t>
            </w:r>
            <w:r w:rsidR="00D93D14">
              <w:t>y</w:t>
            </w:r>
            <w:r w:rsidRPr="002F2302">
              <w:t xml:space="preserve">ou entered data in every cell in column A </w:t>
            </w:r>
            <w:r w:rsidR="00D93D14">
              <w:t>through</w:t>
            </w:r>
            <w:r w:rsidRPr="002F2302">
              <w:t xml:space="preserve"> the last row in the worksheet, and if you tried to print the workbook without changing the settings, you would </w:t>
            </w:r>
            <w:r w:rsidR="00D93D14">
              <w:t>print</w:t>
            </w:r>
            <w:r w:rsidRPr="002F2302">
              <w:t xml:space="preserve"> over </w:t>
            </w:r>
            <w:r w:rsidR="00FD2235">
              <w:t>twenty-two</w:t>
            </w:r>
            <w:r w:rsidRPr="002F2302">
              <w:t xml:space="preserve"> thousand pages</w:t>
            </w:r>
            <w:r w:rsidR="00D93D14">
              <w:t>.</w:t>
            </w:r>
            <w:r w:rsidRPr="002F2302">
              <w:t xml:space="preserve"> Please don</w:t>
            </w:r>
            <w:r w:rsidR="0029215C">
              <w:t>’</w:t>
            </w:r>
            <w:r w:rsidRPr="002F2302">
              <w:t>t try it out!!</w:t>
            </w:r>
          </w:p>
        </w:tc>
      </w:tr>
    </w:tbl>
    <w:p w14:paraId="56531E75" w14:textId="0B19D136" w:rsidR="002C285E" w:rsidRDefault="002C285E" w:rsidP="002C285E">
      <w:pPr>
        <w:pStyle w:val="Heading3"/>
      </w:pPr>
      <w:bookmarkStart w:id="169" w:name="_Toc37680364"/>
      <w:r>
        <w:t>Set the print area</w:t>
      </w:r>
      <w:bookmarkEnd w:id="169"/>
    </w:p>
    <w:p w14:paraId="2C971962" w14:textId="6CF2A0BE" w:rsidR="009C444F" w:rsidRPr="009C444F" w:rsidRDefault="009C444F" w:rsidP="009C444F">
      <w:r w:rsidRPr="009C444F">
        <w:t xml:space="preserve">Sometimes there are areas on the worksheet that </w:t>
      </w:r>
      <w:r w:rsidR="00FD2235" w:rsidRPr="009C444F">
        <w:t>have</w:t>
      </w:r>
      <w:r w:rsidRPr="009C444F">
        <w:t xml:space="preserve"> </w:t>
      </w:r>
      <w:r w:rsidR="00FD2235">
        <w:t xml:space="preserve">reference </w:t>
      </w:r>
      <w:r w:rsidRPr="009C444F">
        <w:t>data that you don</w:t>
      </w:r>
      <w:r w:rsidR="0029215C">
        <w:t>’</w:t>
      </w:r>
      <w:r w:rsidRPr="009C444F">
        <w:t xml:space="preserve">t intend to print. If that is the case, you might find it useful to set a print area. The print area that you set will </w:t>
      </w:r>
      <w:r w:rsidR="00FD2235">
        <w:t xml:space="preserve">remain </w:t>
      </w:r>
      <w:r w:rsidRPr="009C444F">
        <w:t>until you change or clear it.</w:t>
      </w:r>
    </w:p>
    <w:p w14:paraId="174C632A" w14:textId="77777777" w:rsidR="00DE071D" w:rsidRDefault="00DE071D" w:rsidP="00023A2B">
      <w:r>
        <w:br w:type="page"/>
      </w:r>
    </w:p>
    <w:p w14:paraId="3BB5985F" w14:textId="11A58E2F" w:rsidR="009C444F" w:rsidRPr="009C444F" w:rsidRDefault="002C285E" w:rsidP="009C444F">
      <w:r>
        <w:lastRenderedPageBreak/>
        <w:t xml:space="preserve">To </w:t>
      </w:r>
      <w:r w:rsidR="009C444F" w:rsidRPr="009C444F">
        <w:t>set a specific print area:</w:t>
      </w:r>
    </w:p>
    <w:p w14:paraId="4813A1B5" w14:textId="267278B6" w:rsidR="002C285E" w:rsidRDefault="009C444F" w:rsidP="002C285E">
      <w:pPr>
        <w:pStyle w:val="Bulletlevel1"/>
      </w:pPr>
      <w:r w:rsidRPr="009C444F">
        <w:t>Select the data you wish to print</w:t>
      </w:r>
      <w:r w:rsidR="002502C4">
        <w:t>.</w:t>
      </w:r>
    </w:p>
    <w:p w14:paraId="773D46E8" w14:textId="3D198032" w:rsidR="002C285E" w:rsidRDefault="002C285E" w:rsidP="002C285E">
      <w:pPr>
        <w:pStyle w:val="Bulletlevel1"/>
      </w:pPr>
      <w:r>
        <w:t>Select</w:t>
      </w:r>
      <w:r w:rsidR="009C444F" w:rsidRPr="009C444F">
        <w:t xml:space="preserve"> </w:t>
      </w:r>
      <w:r w:rsidR="009C444F" w:rsidRPr="002C285E">
        <w:rPr>
          <w:rStyle w:val="Inlinebold"/>
        </w:rPr>
        <w:t>Print Area</w:t>
      </w:r>
      <w:r w:rsidR="009C444F" w:rsidRPr="009C444F">
        <w:t xml:space="preserve"> on the </w:t>
      </w:r>
      <w:r w:rsidR="009C444F" w:rsidRPr="002C285E">
        <w:rPr>
          <w:rStyle w:val="Inlinebold"/>
        </w:rPr>
        <w:t>Page Layout</w:t>
      </w:r>
      <w:r w:rsidR="009C444F" w:rsidRPr="009C444F">
        <w:t xml:space="preserve"> group</w:t>
      </w:r>
      <w:r w:rsidR="002502C4">
        <w:t>.</w:t>
      </w:r>
    </w:p>
    <w:p w14:paraId="40A35133" w14:textId="1657DF20" w:rsidR="009C444F" w:rsidRPr="009C444F" w:rsidRDefault="002C285E" w:rsidP="002C285E">
      <w:pPr>
        <w:pStyle w:val="Bulletlevel1"/>
      </w:pPr>
      <w:r>
        <w:t xml:space="preserve">Select </w:t>
      </w:r>
      <w:r w:rsidR="009C444F" w:rsidRPr="002C285E">
        <w:rPr>
          <w:rStyle w:val="Inlinebold"/>
        </w:rPr>
        <w:t>Set Print Area</w:t>
      </w:r>
      <w:r w:rsidR="002502C4" w:rsidRPr="00023A2B">
        <w:t>.</w:t>
      </w:r>
    </w:p>
    <w:p w14:paraId="546EDF74" w14:textId="39A0E57A" w:rsidR="009C444F" w:rsidRPr="009C444F" w:rsidRDefault="002C285E" w:rsidP="009C444F">
      <w:r>
        <w:t xml:space="preserve">To </w:t>
      </w:r>
      <w:r w:rsidR="009C444F" w:rsidRPr="009C444F">
        <w:t>add further print areas:</w:t>
      </w:r>
    </w:p>
    <w:p w14:paraId="27C5E3F5" w14:textId="441783C0" w:rsidR="002C285E" w:rsidRDefault="009C444F" w:rsidP="002C285E">
      <w:pPr>
        <w:pStyle w:val="Bulletlevel1"/>
      </w:pPr>
      <w:r w:rsidRPr="009C444F">
        <w:t>Select the data you wish to print</w:t>
      </w:r>
      <w:r w:rsidR="002502C4">
        <w:t>.</w:t>
      </w:r>
    </w:p>
    <w:p w14:paraId="7C484047" w14:textId="15036DD2" w:rsidR="002C285E" w:rsidRDefault="002C285E" w:rsidP="002C285E">
      <w:pPr>
        <w:pStyle w:val="Bulletlevel1"/>
      </w:pPr>
      <w:r>
        <w:t>Select</w:t>
      </w:r>
      <w:r w:rsidR="009C444F" w:rsidRPr="009C444F">
        <w:t xml:space="preserve"> </w:t>
      </w:r>
      <w:r w:rsidR="009C444F" w:rsidRPr="002C285E">
        <w:rPr>
          <w:rStyle w:val="Inlinebold"/>
        </w:rPr>
        <w:t>Print Area</w:t>
      </w:r>
      <w:r w:rsidR="009C444F" w:rsidRPr="009C444F">
        <w:t xml:space="preserve"> on the </w:t>
      </w:r>
      <w:r w:rsidR="009C444F" w:rsidRPr="002C285E">
        <w:rPr>
          <w:rStyle w:val="Inlinebold"/>
        </w:rPr>
        <w:t>Page Layout</w:t>
      </w:r>
      <w:r w:rsidR="009C444F" w:rsidRPr="009C444F">
        <w:t xml:space="preserve"> group</w:t>
      </w:r>
      <w:r w:rsidR="002502C4">
        <w:t>.</w:t>
      </w:r>
    </w:p>
    <w:p w14:paraId="3C7F3B62" w14:textId="34C9FEE2" w:rsidR="009C444F" w:rsidRPr="009C444F" w:rsidRDefault="002C285E" w:rsidP="002C285E">
      <w:pPr>
        <w:pStyle w:val="Bulletlevel1"/>
      </w:pPr>
      <w:r>
        <w:t xml:space="preserve">Select </w:t>
      </w:r>
      <w:r w:rsidR="009C444F" w:rsidRPr="002C285E">
        <w:rPr>
          <w:rStyle w:val="Inlinebold"/>
        </w:rPr>
        <w:t>Add to Print Area</w:t>
      </w:r>
      <w:r w:rsidR="002502C4" w:rsidRPr="00023A2B">
        <w:t>.</w:t>
      </w:r>
    </w:p>
    <w:p w14:paraId="7815FB0F" w14:textId="60B292ED" w:rsidR="009C444F" w:rsidRPr="009C444F" w:rsidRDefault="002C285E" w:rsidP="009C444F">
      <w:r>
        <w:t xml:space="preserve">To </w:t>
      </w:r>
      <w:r w:rsidR="009C444F" w:rsidRPr="009C444F">
        <w:t>clear a print area:</w:t>
      </w:r>
    </w:p>
    <w:p w14:paraId="1EF120E2" w14:textId="6B203F04" w:rsidR="002C285E" w:rsidRDefault="002C285E" w:rsidP="002C285E">
      <w:pPr>
        <w:pStyle w:val="Bulletlevel1"/>
      </w:pPr>
      <w:r>
        <w:t>Select</w:t>
      </w:r>
      <w:r w:rsidR="009C444F" w:rsidRPr="009C444F">
        <w:t xml:space="preserve"> </w:t>
      </w:r>
      <w:r w:rsidR="009C444F" w:rsidRPr="002C285E">
        <w:rPr>
          <w:rStyle w:val="Inlinebold"/>
        </w:rPr>
        <w:t>Print Area</w:t>
      </w:r>
      <w:r w:rsidR="009C444F" w:rsidRPr="009C444F">
        <w:t xml:space="preserve"> on the </w:t>
      </w:r>
      <w:r w:rsidR="009C444F" w:rsidRPr="002C285E">
        <w:rPr>
          <w:rStyle w:val="Inlinebold"/>
        </w:rPr>
        <w:t>Page Layout</w:t>
      </w:r>
      <w:r w:rsidR="009C444F" w:rsidRPr="009C444F">
        <w:t xml:space="preserve"> group</w:t>
      </w:r>
      <w:r w:rsidR="002502C4">
        <w:t>.</w:t>
      </w:r>
    </w:p>
    <w:p w14:paraId="081CCDF0" w14:textId="7EF07E0A" w:rsidR="009C444F" w:rsidRDefault="002C285E" w:rsidP="002C285E">
      <w:pPr>
        <w:pStyle w:val="Bulletlevel1"/>
      </w:pPr>
      <w:r>
        <w:t xml:space="preserve">Select </w:t>
      </w:r>
      <w:r w:rsidR="009C444F" w:rsidRPr="002C285E">
        <w:rPr>
          <w:rStyle w:val="Inlinebold"/>
        </w:rPr>
        <w:t>Clear Print Area</w:t>
      </w:r>
      <w:r w:rsidR="002502C4" w:rsidRPr="00023A2B">
        <w:t>.</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1B6BF0" w14:paraId="3A531285" w14:textId="77777777" w:rsidTr="00475C06">
        <w:tc>
          <w:tcPr>
            <w:tcW w:w="1703" w:type="dxa"/>
          </w:tcPr>
          <w:p w14:paraId="2F73ABBC" w14:textId="77777777" w:rsidR="001B6BF0" w:rsidRDefault="001B6BF0" w:rsidP="003A4873">
            <w:bookmarkStart w:id="170" w:name="_Hlk23410738"/>
            <w:r>
              <w:rPr>
                <w:noProof/>
              </w:rPr>
              <w:drawing>
                <wp:inline distT="0" distB="0" distL="0" distR="0" wp14:anchorId="1FFA4366" wp14:editId="7EB5CF2A">
                  <wp:extent cx="720000" cy="720000"/>
                  <wp:effectExtent l="0" t="0" r="4445" b="4445"/>
                  <wp:docPr id="1"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20000" cy="720000"/>
                          </a:xfrm>
                          <a:prstGeom prst="rect">
                            <a:avLst/>
                          </a:prstGeom>
                        </pic:spPr>
                      </pic:pic>
                    </a:graphicData>
                  </a:graphic>
                </wp:inline>
              </w:drawing>
            </w:r>
          </w:p>
        </w:tc>
        <w:tc>
          <w:tcPr>
            <w:tcW w:w="7657" w:type="dxa"/>
          </w:tcPr>
          <w:p w14:paraId="03900DD6" w14:textId="77777777" w:rsidR="001B6BF0" w:rsidRDefault="001B6BF0" w:rsidP="0004745C">
            <w:pPr>
              <w:pStyle w:val="Readeraids"/>
            </w:pPr>
            <w:r>
              <w:t>Additional information</w:t>
            </w:r>
          </w:p>
          <w:p w14:paraId="31A5A260" w14:textId="61E40ED5" w:rsidR="001B6BF0" w:rsidRDefault="001B6BF0" w:rsidP="001F038B">
            <w:r>
              <w:t>To</w:t>
            </w:r>
            <w:r w:rsidRPr="00FE532D">
              <w:t xml:space="preserve"> review the </w:t>
            </w:r>
            <w:r w:rsidR="001F038B">
              <w:t>article</w:t>
            </w:r>
            <w:r w:rsidRPr="00FE532D">
              <w:t xml:space="preserve"> on </w:t>
            </w:r>
            <w:r w:rsidR="001F038B">
              <w:t>setting the print area on a worksheet</w:t>
            </w:r>
            <w:r w:rsidRPr="00FE532D">
              <w:t>, go to</w:t>
            </w:r>
            <w:r w:rsidR="0029215C">
              <w:t>:</w:t>
            </w:r>
            <w:r w:rsidRPr="00A26D52">
              <w:t xml:space="preserve"> </w:t>
            </w:r>
            <w:hyperlink r:id="rId23" w:tgtFrame="_blank" w:history="1">
              <w:r w:rsidR="00B6489C">
                <w:rPr>
                  <w:rStyle w:val="Hyperlink"/>
                </w:rPr>
                <w:t>Set or clear a print area on a worksheet</w:t>
              </w:r>
            </w:hyperlink>
          </w:p>
        </w:tc>
      </w:tr>
    </w:tbl>
    <w:p w14:paraId="133A25A9" w14:textId="349D1EB4" w:rsidR="001F038B" w:rsidRDefault="004F6B9D" w:rsidP="00B46216">
      <w:pPr>
        <w:pStyle w:val="Heading3"/>
      </w:pPr>
      <w:bookmarkStart w:id="171" w:name="_Toc37680365"/>
      <w:bookmarkStart w:id="172" w:name="_Toc17841386"/>
      <w:bookmarkStart w:id="173" w:name="_Toc18356513"/>
      <w:bookmarkEnd w:id="170"/>
      <w:r>
        <w:t>Print</w:t>
      </w:r>
      <w:bookmarkEnd w:id="171"/>
    </w:p>
    <w:p w14:paraId="11A8DFF5" w14:textId="148A8CD8" w:rsidR="004F6B9D" w:rsidRDefault="004F6B9D" w:rsidP="001F038B">
      <w:r>
        <w:t xml:space="preserve">When you are ready to print, select </w:t>
      </w:r>
      <w:r w:rsidR="00C61612">
        <w:t xml:space="preserve">the </w:t>
      </w:r>
      <w:r w:rsidR="00C61612" w:rsidRPr="00C61612">
        <w:rPr>
          <w:rStyle w:val="Inlinebold"/>
        </w:rPr>
        <w:t>P</w:t>
      </w:r>
      <w:r w:rsidRPr="00C61612">
        <w:rPr>
          <w:rStyle w:val="Inlinebold"/>
        </w:rPr>
        <w:t>rint</w:t>
      </w:r>
      <w:r w:rsidR="00C61612">
        <w:t xml:space="preserve"> button</w:t>
      </w:r>
      <w:r>
        <w:t xml:space="preserve">. Before </w:t>
      </w:r>
      <w:r w:rsidR="00D93D14">
        <w:t>printing,</w:t>
      </w:r>
      <w:r>
        <w:t xml:space="preserve"> you can set the number of copies to print </w:t>
      </w:r>
      <w:r w:rsidR="00B46216">
        <w:t xml:space="preserve">in the </w:t>
      </w:r>
      <w:r w:rsidR="00B46216" w:rsidRPr="00B46216">
        <w:rPr>
          <w:rStyle w:val="Inlinebold"/>
        </w:rPr>
        <w:t>Copies</w:t>
      </w:r>
      <w:r w:rsidR="00B46216">
        <w:t xml:space="preserve"> box </w:t>
      </w:r>
      <w:r>
        <w:t xml:space="preserve">and </w:t>
      </w:r>
      <w:r w:rsidR="00B46216">
        <w:t>se</w:t>
      </w:r>
      <w:r w:rsidR="00D93D14">
        <w:t>lect the specific</w:t>
      </w:r>
      <w:r w:rsidR="00B46216">
        <w:t xml:space="preserve"> </w:t>
      </w:r>
      <w:r w:rsidR="00D93D14" w:rsidRPr="00023A2B">
        <w:t>printer</w:t>
      </w:r>
      <w:r w:rsidR="00B46216" w:rsidRPr="00023A2B">
        <w:rPr>
          <w:rStyle w:val="Inlinebold"/>
        </w:rPr>
        <w:t xml:space="preserve"> </w:t>
      </w:r>
      <w:r w:rsidR="00D93D14">
        <w:t xml:space="preserve">or PDF in the </w:t>
      </w:r>
      <w:r w:rsidR="00D93D14" w:rsidRPr="00D93D14">
        <w:rPr>
          <w:rStyle w:val="Inlinebold"/>
        </w:rPr>
        <w:t>Printer</w:t>
      </w:r>
      <w:r w:rsidR="00D93D14">
        <w:t xml:space="preserve"> box </w:t>
      </w:r>
      <w:r w:rsidR="007D5EE8">
        <w:t>(refer to Figure 5)</w:t>
      </w:r>
      <w:r>
        <w:t>.</w:t>
      </w:r>
    </w:p>
    <w:p w14:paraId="4883E4CF" w14:textId="77777777" w:rsidR="00B46216" w:rsidRDefault="004F6B9D" w:rsidP="00B46216">
      <w:pPr>
        <w:keepNext/>
      </w:pPr>
      <w:r w:rsidRPr="004F6B9D">
        <w:rPr>
          <w:noProof/>
        </w:rPr>
        <w:drawing>
          <wp:inline distT="0" distB="0" distL="0" distR="0" wp14:anchorId="137889D6" wp14:editId="2693074A">
            <wp:extent cx="2160000" cy="2152145"/>
            <wp:effectExtent l="19050" t="19050" r="12065" b="19685"/>
            <wp:docPr id="18" name="Picture 18" descr="Screenshot of the Print button in File &gt;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2152145"/>
                    </a:xfrm>
                    <a:prstGeom prst="rect">
                      <a:avLst/>
                    </a:prstGeom>
                    <a:ln>
                      <a:solidFill>
                        <a:schemeClr val="tx1"/>
                      </a:solidFill>
                    </a:ln>
                  </pic:spPr>
                </pic:pic>
              </a:graphicData>
            </a:graphic>
          </wp:inline>
        </w:drawing>
      </w:r>
    </w:p>
    <w:p w14:paraId="46259BD6" w14:textId="03B3BD91" w:rsidR="004F6B9D" w:rsidRDefault="00B46216" w:rsidP="00023A2B">
      <w:pPr>
        <w:pStyle w:val="Caption"/>
      </w:pPr>
      <w:r>
        <w:t xml:space="preserve">Figure </w:t>
      </w:r>
      <w:r>
        <w:fldChar w:fldCharType="begin"/>
      </w:r>
      <w:r>
        <w:instrText xml:space="preserve"> SEQ Figure \* ARABIC </w:instrText>
      </w:r>
      <w:r>
        <w:fldChar w:fldCharType="separate"/>
      </w:r>
      <w:r w:rsidR="005437F9">
        <w:rPr>
          <w:noProof/>
        </w:rPr>
        <w:t>5</w:t>
      </w:r>
      <w:r>
        <w:fldChar w:fldCharType="end"/>
      </w:r>
      <w:r>
        <w:t xml:space="preserve">: </w:t>
      </w:r>
      <w:r w:rsidRPr="00A55FC2">
        <w:rPr>
          <w:rStyle w:val="Inlinebold"/>
        </w:rPr>
        <w:t>Print</w:t>
      </w:r>
      <w:r w:rsidR="002B740C">
        <w:t xml:space="preserve"> button</w:t>
      </w:r>
    </w:p>
    <w:p w14:paraId="5104B142" w14:textId="77777777" w:rsidR="00DE071D" w:rsidRDefault="00DE071D" w:rsidP="00023A2B">
      <w:r>
        <w:br w:type="page"/>
      </w:r>
    </w:p>
    <w:p w14:paraId="424D1EC0" w14:textId="6BAFC761" w:rsidR="003A4873" w:rsidRDefault="003A4873" w:rsidP="009A4ECF">
      <w:pPr>
        <w:pStyle w:val="Heading3"/>
      </w:pPr>
      <w:bookmarkStart w:id="174" w:name="_Toc37680366"/>
      <w:r>
        <w:lastRenderedPageBreak/>
        <w:t xml:space="preserve">Activity: </w:t>
      </w:r>
      <w:bookmarkEnd w:id="172"/>
      <w:bookmarkEnd w:id="173"/>
      <w:r w:rsidR="001F038B">
        <w:t>Discuss and learn</w:t>
      </w:r>
      <w:bookmarkEnd w:id="174"/>
    </w:p>
    <w:p w14:paraId="173B5675" w14:textId="6DD2AAD6" w:rsidR="003E3F55" w:rsidRDefault="00340DC8" w:rsidP="00340DC8">
      <w:r>
        <w:t>In this activity</w:t>
      </w:r>
      <w:r w:rsidR="00354DB8">
        <w:t>,</w:t>
      </w:r>
      <w:r>
        <w:t xml:space="preserve"> </w:t>
      </w:r>
      <w:r w:rsidR="005C5E6C">
        <w:t>you will participate in a teacher</w:t>
      </w:r>
      <w:r w:rsidR="003C0422">
        <w:t>-</w:t>
      </w:r>
      <w:r w:rsidR="005C5E6C">
        <w:t xml:space="preserve">led discussion </w:t>
      </w:r>
      <w:bookmarkStart w:id="175" w:name="_Hlk23422670"/>
      <w:r w:rsidR="005C5E6C">
        <w:t>about</w:t>
      </w:r>
      <w:r>
        <w:t xml:space="preserve"> why</w:t>
      </w:r>
      <w:r w:rsidR="007A4015">
        <w:t xml:space="preserve"> </w:t>
      </w:r>
      <w:r w:rsidR="007A4015" w:rsidRPr="007A4015">
        <w:t xml:space="preserve">it </w:t>
      </w:r>
      <w:r w:rsidR="003C0422">
        <w:t xml:space="preserve">is </w:t>
      </w:r>
      <w:r w:rsidR="007A4015" w:rsidRPr="007A4015">
        <w:t xml:space="preserve">important to consider the page and print settings before </w:t>
      </w:r>
      <w:r w:rsidR="00845522">
        <w:t xml:space="preserve">you print a </w:t>
      </w:r>
      <w:r w:rsidR="007A4015" w:rsidRPr="007A4015">
        <w:t>workbook</w:t>
      </w:r>
      <w:r w:rsidR="00354DB8">
        <w:t>.</w:t>
      </w:r>
      <w:bookmarkEnd w:id="175"/>
    </w:p>
    <w:p w14:paraId="0149E15C" w14:textId="77777777" w:rsidR="003A4873" w:rsidRDefault="003A4873" w:rsidP="009A4ECF">
      <w:pPr>
        <w:pStyle w:val="Heading4"/>
      </w:pPr>
      <w:r>
        <w:t>Resources required</w:t>
      </w:r>
    </w:p>
    <w:p w14:paraId="76EA44AE" w14:textId="4091E513" w:rsidR="003A4873" w:rsidRDefault="00493AE4" w:rsidP="003A4873">
      <w:bookmarkStart w:id="176" w:name="_Hlk20178201"/>
      <w:r>
        <w:t>You will need the following resources for this activity</w:t>
      </w:r>
      <w:bookmarkEnd w:id="176"/>
      <w:r>
        <w:t>:</w:t>
      </w:r>
    </w:p>
    <w:p w14:paraId="5E00B329" w14:textId="26B171F6" w:rsidR="00840DE1" w:rsidRDefault="00840DE1" w:rsidP="00840DE1">
      <w:pPr>
        <w:pStyle w:val="Bulletlevel1"/>
      </w:pPr>
      <w:bookmarkStart w:id="177" w:name="_Hlk23411830"/>
      <w:r w:rsidRPr="00840DE1">
        <w:t xml:space="preserve">Open </w:t>
      </w:r>
      <w:bookmarkStart w:id="178" w:name="_Hlk23413079"/>
      <w:r w:rsidR="00D46322" w:rsidRPr="00D46322">
        <w:rPr>
          <w:rStyle w:val="Inlinebold"/>
        </w:rPr>
        <w:t>L1_T1_</w:t>
      </w:r>
      <w:r w:rsidR="00D061C8">
        <w:rPr>
          <w:rStyle w:val="Inlinebold"/>
        </w:rPr>
        <w:t>act_</w:t>
      </w:r>
      <w:r w:rsidR="00006B23" w:rsidRPr="00D46322">
        <w:rPr>
          <w:rStyle w:val="Inlinebold"/>
        </w:rPr>
        <w:t>annual_produce</w:t>
      </w:r>
      <w:r w:rsidR="00D46322" w:rsidRPr="00D46322">
        <w:rPr>
          <w:rStyle w:val="Inlinebold"/>
        </w:rPr>
        <w:t>.xlsx</w:t>
      </w:r>
      <w:r w:rsidR="00D46322" w:rsidRPr="00D46322">
        <w:t xml:space="preserve"> </w:t>
      </w:r>
      <w:bookmarkEnd w:id="177"/>
      <w:bookmarkEnd w:id="178"/>
      <w:r w:rsidRPr="00840DE1">
        <w:t>in this lesson</w:t>
      </w:r>
      <w:r w:rsidR="0029215C">
        <w:t>’</w:t>
      </w:r>
      <w:r w:rsidRPr="00840DE1">
        <w:t>s Learning Activity Resources</w:t>
      </w:r>
      <w:r w:rsidR="00493AE4">
        <w:t>.</w:t>
      </w:r>
    </w:p>
    <w:p w14:paraId="4FA948D8" w14:textId="77777777" w:rsidR="003A4873" w:rsidRDefault="003A4873" w:rsidP="009A4ECF">
      <w:pPr>
        <w:pStyle w:val="Heading4"/>
      </w:pPr>
      <w:r>
        <w:t>Activity instructions</w:t>
      </w:r>
    </w:p>
    <w:p w14:paraId="6DF3335C" w14:textId="543247ED" w:rsidR="003A4873" w:rsidRDefault="00627B56" w:rsidP="003A4873">
      <w:r>
        <w:t>Participate in the activity by following these instructions</w:t>
      </w:r>
      <w:r w:rsidR="009A51DA">
        <w:t>:</w:t>
      </w:r>
    </w:p>
    <w:p w14:paraId="26065532" w14:textId="02B5D834" w:rsidR="003A4873" w:rsidRDefault="00340DC8" w:rsidP="00432E54">
      <w:pPr>
        <w:pStyle w:val="Numberedlist1"/>
        <w:numPr>
          <w:ilvl w:val="0"/>
          <w:numId w:val="4"/>
        </w:numPr>
      </w:pPr>
      <w:r>
        <w:t xml:space="preserve">Open </w:t>
      </w:r>
      <w:r w:rsidR="00D46322" w:rsidRPr="00023A2B">
        <w:rPr>
          <w:rStyle w:val="Inlinebold"/>
        </w:rPr>
        <w:t>L1_T1_</w:t>
      </w:r>
      <w:r w:rsidR="00105149" w:rsidRPr="00023A2B">
        <w:rPr>
          <w:rStyle w:val="Inlinebold"/>
        </w:rPr>
        <w:t>act</w:t>
      </w:r>
      <w:r w:rsidR="00006B23" w:rsidRPr="00023A2B">
        <w:rPr>
          <w:rStyle w:val="Inlinebold"/>
        </w:rPr>
        <w:t>_annual_produce</w:t>
      </w:r>
      <w:r w:rsidR="00D46322" w:rsidRPr="00023A2B">
        <w:rPr>
          <w:rStyle w:val="Inlinebold"/>
        </w:rPr>
        <w:t>.xlsx</w:t>
      </w:r>
      <w:r w:rsidR="00354DB8">
        <w:t>.</w:t>
      </w:r>
    </w:p>
    <w:p w14:paraId="46E320F9" w14:textId="2A65EFBC" w:rsidR="00D061C8" w:rsidRDefault="00D061C8" w:rsidP="00D061C8">
      <w:pPr>
        <w:pStyle w:val="Numberedlist1"/>
      </w:pPr>
      <w:r>
        <w:t xml:space="preserve">Select </w:t>
      </w:r>
      <w:r w:rsidRPr="00023A2B">
        <w:rPr>
          <w:rStyle w:val="Inlinebold"/>
        </w:rPr>
        <w:t>File</w:t>
      </w:r>
      <w:r w:rsidR="00527539">
        <w:t>, and then select</w:t>
      </w:r>
      <w:r>
        <w:t xml:space="preserve"> </w:t>
      </w:r>
      <w:r w:rsidRPr="00023A2B">
        <w:rPr>
          <w:rStyle w:val="Inlinebold"/>
        </w:rPr>
        <w:t>Print</w:t>
      </w:r>
      <w:r w:rsidR="00354DB8">
        <w:t>.</w:t>
      </w:r>
    </w:p>
    <w:p w14:paraId="7A7311BB" w14:textId="6FDBA2FC" w:rsidR="00DD5A50" w:rsidRDefault="007A4015" w:rsidP="007C063A">
      <w:pPr>
        <w:pStyle w:val="Numberedlist1"/>
      </w:pPr>
      <w:r>
        <w:t>Offer suggestions a</w:t>
      </w:r>
      <w:r w:rsidR="005C0E09">
        <w:t>bout</w:t>
      </w:r>
      <w:r>
        <w:t xml:space="preserve"> how to make the data print more effectivel</w:t>
      </w:r>
      <w:r w:rsidR="005C0E09">
        <w:t>y</w:t>
      </w:r>
      <w:r w:rsidR="00354DB8">
        <w:t>.</w:t>
      </w:r>
    </w:p>
    <w:p w14:paraId="46CCDEE5" w14:textId="0519E530" w:rsidR="00DB0CE4" w:rsidRDefault="00DD5A50" w:rsidP="007C063A">
      <w:pPr>
        <w:pStyle w:val="Numberedlist1"/>
      </w:pPr>
      <w:r>
        <w:t>Work with a partner to edit the print settings</w:t>
      </w:r>
      <w:r w:rsidR="005C0E09">
        <w:t>. R</w:t>
      </w:r>
      <w:r>
        <w:t>eview the results of your changes as you work.</w:t>
      </w:r>
    </w:p>
    <w:p w14:paraId="47A2A988" w14:textId="0DD33B5E" w:rsidR="007E10CC" w:rsidRPr="007E10CC" w:rsidRDefault="007E10CC" w:rsidP="007E10CC">
      <w:pPr>
        <w:pStyle w:val="Heading3"/>
      </w:pPr>
      <w:bookmarkStart w:id="179" w:name="_Toc37680367"/>
      <w:r>
        <w:t>Try-</w:t>
      </w:r>
      <w:r w:rsidR="00A00A33">
        <w:t>i</w:t>
      </w:r>
      <w:r>
        <w:t xml:space="preserve">t: </w:t>
      </w:r>
      <w:r w:rsidR="0019275D">
        <w:t>Understanding the print settings</w:t>
      </w:r>
      <w:bookmarkEnd w:id="179"/>
    </w:p>
    <w:p w14:paraId="61CD3AB7" w14:textId="28C7E62C" w:rsidR="003A4873" w:rsidRDefault="00EE1230" w:rsidP="003A4873">
      <w:r w:rsidRPr="00B6489C">
        <w:rPr>
          <w:noProof/>
        </w:rPr>
        <w:drawing>
          <wp:inline distT="0" distB="0" distL="0" distR="0" wp14:anchorId="2E8D1A28" wp14:editId="4934CB34">
            <wp:extent cx="300948" cy="300948"/>
            <wp:effectExtent l="0" t="0" r="4445" b="4445"/>
            <wp:docPr id="3" name="Picture 3" descr="Illustration indicates that the try-its are leveled in increasing complex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00948" cy="300948"/>
                    </a:xfrm>
                    <a:prstGeom prst="rect">
                      <a:avLst/>
                    </a:prstGeom>
                  </pic:spPr>
                </pic:pic>
              </a:graphicData>
            </a:graphic>
          </wp:inline>
        </w:drawing>
      </w:r>
      <w:r w:rsidR="00B46216">
        <w:t>In this leveled try-it</w:t>
      </w:r>
      <w:r w:rsidR="00354DB8">
        <w:t>,</w:t>
      </w:r>
      <w:r w:rsidR="00B46216">
        <w:t xml:space="preserve"> you will set the print area on a worksheet and print to PDF</w:t>
      </w:r>
      <w:r w:rsidR="003A4873">
        <w:t>.</w:t>
      </w:r>
    </w:p>
    <w:p w14:paraId="00C4B23B" w14:textId="7275B5AF" w:rsidR="00006B23" w:rsidRDefault="00006B23" w:rsidP="00006B23">
      <w:pPr>
        <w:pStyle w:val="Heading3"/>
      </w:pPr>
      <w:bookmarkStart w:id="180" w:name="_Toc37680368"/>
      <w:r>
        <w:t>Try-</w:t>
      </w:r>
      <w:r w:rsidR="00D843DC">
        <w:t>I</w:t>
      </w:r>
      <w:r>
        <w:t>t 1</w:t>
      </w:r>
      <w:bookmarkEnd w:id="180"/>
    </w:p>
    <w:p w14:paraId="14F62673" w14:textId="112AA65F" w:rsidR="00006B23" w:rsidRDefault="00006B23" w:rsidP="00006B23">
      <w:r>
        <w:t>Y</w:t>
      </w:r>
      <w:r w:rsidRPr="00237657">
        <w:t xml:space="preserve">ou have </w:t>
      </w:r>
      <w:r>
        <w:t xml:space="preserve">recently </w:t>
      </w:r>
      <w:r w:rsidRPr="00237657">
        <w:t xml:space="preserve">been tracking </w:t>
      </w:r>
      <w:r>
        <w:t>honey sales and y</w:t>
      </w:r>
      <w:r w:rsidRPr="00237657">
        <w:t xml:space="preserve">ou need to print a </w:t>
      </w:r>
      <w:r w:rsidR="00C954B6">
        <w:t>selection</w:t>
      </w:r>
      <w:r w:rsidRPr="00237657">
        <w:t xml:space="preserve"> of th</w:t>
      </w:r>
      <w:r>
        <w:t>e</w:t>
      </w:r>
      <w:r w:rsidRPr="00237657">
        <w:t xml:space="preserve"> worksheet </w:t>
      </w:r>
      <w:r w:rsidR="00C954B6">
        <w:t>for</w:t>
      </w:r>
      <w:r w:rsidRPr="00237657">
        <w:t xml:space="preserve"> a colleague</w:t>
      </w:r>
      <w:r>
        <w:t>.</w:t>
      </w:r>
    </w:p>
    <w:p w14:paraId="422DD947" w14:textId="77777777" w:rsidR="00006B23" w:rsidRDefault="00006B23" w:rsidP="00006B23">
      <w:pPr>
        <w:pStyle w:val="Heading4"/>
      </w:pPr>
      <w:r>
        <w:t>Resources</w:t>
      </w:r>
    </w:p>
    <w:p w14:paraId="73F5536A" w14:textId="77777777" w:rsidR="00006B23" w:rsidRDefault="00006B23" w:rsidP="00006B23">
      <w:r>
        <w:t>You will need the following resources for this try-it:</w:t>
      </w:r>
    </w:p>
    <w:p w14:paraId="258E1121" w14:textId="0BA8B27A" w:rsidR="00006B23" w:rsidRDefault="00006B23" w:rsidP="00006B23">
      <w:pPr>
        <w:pStyle w:val="Bulletlevel1"/>
      </w:pPr>
      <w:r w:rsidRPr="00840DE1">
        <w:t xml:space="preserve">Open </w:t>
      </w:r>
      <w:bookmarkStart w:id="181" w:name="_Hlk23410044"/>
      <w:r w:rsidRPr="002B740C">
        <w:rPr>
          <w:rStyle w:val="Inlinebold"/>
        </w:rPr>
        <w:t>L1_T1_try1_annual_produce_starter.xlsx</w:t>
      </w:r>
      <w:r w:rsidRPr="00F81991">
        <w:t xml:space="preserve"> </w:t>
      </w:r>
      <w:bookmarkEnd w:id="181"/>
      <w:r w:rsidRPr="00840DE1">
        <w:t>in this lesson</w:t>
      </w:r>
      <w:r w:rsidR="0029215C">
        <w:t>’</w:t>
      </w:r>
      <w:r w:rsidRPr="00840DE1">
        <w:t>s Learning Activity Resources</w:t>
      </w:r>
      <w:r>
        <w:t>.</w:t>
      </w:r>
    </w:p>
    <w:p w14:paraId="5633F022" w14:textId="77777777" w:rsidR="00006B23" w:rsidRDefault="00006B23" w:rsidP="00006B23">
      <w:pPr>
        <w:pStyle w:val="Heading4"/>
      </w:pPr>
      <w:r>
        <w:t>Instructions</w:t>
      </w:r>
    </w:p>
    <w:p w14:paraId="21903DB1" w14:textId="500AC7E4" w:rsidR="00006B23" w:rsidRDefault="00006B23" w:rsidP="00006B23">
      <w:r>
        <w:t>The following are the general tasks to perform during this try-it:</w:t>
      </w:r>
    </w:p>
    <w:p w14:paraId="359B7403" w14:textId="77777777" w:rsidR="00006B23" w:rsidRDefault="00006B23" w:rsidP="00006B23">
      <w:pPr>
        <w:pStyle w:val="Numberedlist1"/>
        <w:numPr>
          <w:ilvl w:val="0"/>
          <w:numId w:val="5"/>
        </w:numPr>
      </w:pPr>
      <w:r w:rsidRPr="00B46216">
        <w:t xml:space="preserve">Open </w:t>
      </w:r>
      <w:r w:rsidRPr="002B740C">
        <w:rPr>
          <w:rStyle w:val="Inlinebold"/>
        </w:rPr>
        <w:t>L1_T1_try1_annual_produce_starter</w:t>
      </w:r>
      <w:r w:rsidRPr="00B46216">
        <w:t>.xlsx</w:t>
      </w:r>
      <w:r>
        <w:t>.</w:t>
      </w:r>
    </w:p>
    <w:p w14:paraId="27BE6039" w14:textId="77777777" w:rsidR="00006B23" w:rsidRDefault="00006B23" w:rsidP="00006B23">
      <w:pPr>
        <w:pStyle w:val="Numberedlist1"/>
        <w:numPr>
          <w:ilvl w:val="0"/>
          <w:numId w:val="5"/>
        </w:numPr>
      </w:pPr>
      <w:r>
        <w:t xml:space="preserve">Set the print area to print only the </w:t>
      </w:r>
      <w:r w:rsidRPr="0029215C">
        <w:rPr>
          <w:rStyle w:val="Inlinebold"/>
        </w:rPr>
        <w:t>Honey</w:t>
      </w:r>
      <w:r>
        <w:t xml:space="preserve"> products.</w:t>
      </w:r>
    </w:p>
    <w:p w14:paraId="4D7E28F9" w14:textId="4D7A13D1" w:rsidR="00006B23" w:rsidRDefault="00006B23" w:rsidP="00006B23">
      <w:pPr>
        <w:pStyle w:val="Numberedlist1"/>
      </w:pPr>
      <w:r>
        <w:t xml:space="preserve">Print the area to PDF using the name </w:t>
      </w:r>
      <w:r w:rsidRPr="00023A2B">
        <w:rPr>
          <w:rStyle w:val="Inlinebold"/>
        </w:rPr>
        <w:t>Honey</w:t>
      </w:r>
      <w:r>
        <w:t>_</w:t>
      </w:r>
      <w:r w:rsidR="00253A27" w:rsidRPr="00023A2B">
        <w:rPr>
          <w:rStyle w:val="Inlineitalic"/>
        </w:rPr>
        <w:t>Plus</w:t>
      </w:r>
      <w:r w:rsidR="00253A27">
        <w:t xml:space="preserve"> </w:t>
      </w:r>
      <w:r w:rsidR="00253C04" w:rsidRPr="00023A2B">
        <w:rPr>
          <w:rStyle w:val="Inlineitalic"/>
        </w:rPr>
        <w:t>your initials</w:t>
      </w:r>
      <w:r>
        <w:t>.pdf</w:t>
      </w:r>
      <w:r w:rsidR="0029215C">
        <w:t>.</w:t>
      </w:r>
    </w:p>
    <w:p w14:paraId="4B59F1B0" w14:textId="74B36ED7" w:rsidR="00006B23" w:rsidRDefault="00006B23" w:rsidP="00006B23">
      <w:pPr>
        <w:pStyle w:val="Heading3"/>
      </w:pPr>
      <w:bookmarkStart w:id="182" w:name="_Toc37680369"/>
      <w:r w:rsidRPr="00911AE4">
        <w:lastRenderedPageBreak/>
        <w:t>Try-</w:t>
      </w:r>
      <w:r w:rsidR="00D843DC">
        <w:t>I</w:t>
      </w:r>
      <w:r w:rsidRPr="00911AE4">
        <w:t xml:space="preserve">t </w:t>
      </w:r>
      <w:r>
        <w:t>2</w:t>
      </w:r>
      <w:bookmarkEnd w:id="182"/>
    </w:p>
    <w:p w14:paraId="5499D9F5" w14:textId="5BB3E108" w:rsidR="00006B23" w:rsidRPr="00237657" w:rsidRDefault="00006B23" w:rsidP="00006B23">
      <w:r>
        <w:t>Y</w:t>
      </w:r>
      <w:r w:rsidRPr="00237657">
        <w:t>ou have been tracking Nuts and Homemade items for Summer and Autumn</w:t>
      </w:r>
      <w:r>
        <w:t xml:space="preserve"> and</w:t>
      </w:r>
      <w:r w:rsidRPr="00237657">
        <w:t xml:space="preserve"> need to only print two portions of th</w:t>
      </w:r>
      <w:r>
        <w:t>e</w:t>
      </w:r>
      <w:r w:rsidRPr="00237657">
        <w:t xml:space="preserve"> worksheet to hand</w:t>
      </w:r>
      <w:r w:rsidR="00D843DC">
        <w:t xml:space="preserve"> </w:t>
      </w:r>
      <w:r w:rsidRPr="00237657">
        <w:t>off to a colleague.</w:t>
      </w:r>
    </w:p>
    <w:p w14:paraId="2D4B70DC" w14:textId="77777777" w:rsidR="00006B23" w:rsidRPr="00911AE4" w:rsidRDefault="00006B23" w:rsidP="00006B23">
      <w:pPr>
        <w:pStyle w:val="Heading4"/>
      </w:pPr>
      <w:r w:rsidRPr="00911AE4">
        <w:t>Resources</w:t>
      </w:r>
    </w:p>
    <w:p w14:paraId="42356E21" w14:textId="77777777" w:rsidR="00006B23" w:rsidRPr="00911AE4" w:rsidRDefault="00006B23" w:rsidP="00006B23">
      <w:r w:rsidRPr="00911AE4">
        <w:t>You will need the following resources for this try-it:</w:t>
      </w:r>
    </w:p>
    <w:p w14:paraId="16CEC966" w14:textId="0ECBC8F3" w:rsidR="00006B23" w:rsidRPr="00911AE4" w:rsidRDefault="00006B23" w:rsidP="00006B23">
      <w:pPr>
        <w:pStyle w:val="Bulletlevel1"/>
      </w:pPr>
      <w:bookmarkStart w:id="183" w:name="_Hlk23411906"/>
      <w:r w:rsidRPr="00911AE4">
        <w:t xml:space="preserve">Open </w:t>
      </w:r>
      <w:r w:rsidRPr="002B740C">
        <w:rPr>
          <w:rStyle w:val="Inlinebold"/>
        </w:rPr>
        <w:t>L1_T1_try2_annual_produce_starter.xlsx</w:t>
      </w:r>
      <w:r w:rsidRPr="00911AE4">
        <w:t xml:space="preserve"> </w:t>
      </w:r>
      <w:bookmarkEnd w:id="183"/>
      <w:r w:rsidRPr="00911AE4">
        <w:t>in this lesson</w:t>
      </w:r>
      <w:r w:rsidR="0029215C">
        <w:t>’</w:t>
      </w:r>
      <w:r w:rsidRPr="00911AE4">
        <w:t>s Learning Activity Resources.</w:t>
      </w:r>
    </w:p>
    <w:p w14:paraId="161106A1" w14:textId="77777777" w:rsidR="00006B23" w:rsidRPr="00911AE4" w:rsidRDefault="00006B23" w:rsidP="00006B23">
      <w:pPr>
        <w:pStyle w:val="Heading4"/>
      </w:pPr>
      <w:r w:rsidRPr="00911AE4">
        <w:t>Instructions</w:t>
      </w:r>
    </w:p>
    <w:p w14:paraId="26380749" w14:textId="6AEDDA47" w:rsidR="00006B23" w:rsidRPr="00911AE4" w:rsidRDefault="00006B23" w:rsidP="00006B23">
      <w:r w:rsidRPr="00911AE4">
        <w:t>The following are the general tasks to perform during this try-it:</w:t>
      </w:r>
    </w:p>
    <w:p w14:paraId="4E7C4938" w14:textId="77777777" w:rsidR="00006B23" w:rsidRDefault="00006B23" w:rsidP="00006B23">
      <w:pPr>
        <w:pStyle w:val="Numberedlist1"/>
        <w:numPr>
          <w:ilvl w:val="0"/>
          <w:numId w:val="0"/>
        </w:numPr>
        <w:ind w:left="360" w:hanging="360"/>
      </w:pPr>
      <w:r>
        <w:t>1.</w:t>
      </w:r>
      <w:r>
        <w:tab/>
      </w:r>
      <w:r w:rsidRPr="00911AE4">
        <w:t xml:space="preserve">Open </w:t>
      </w:r>
      <w:r w:rsidRPr="002B740C">
        <w:rPr>
          <w:rStyle w:val="Inlinebold"/>
        </w:rPr>
        <w:t>L1_T1_try2_annual_produce_starter.xlsx</w:t>
      </w:r>
      <w:r w:rsidRPr="00023A2B">
        <w:t>.</w:t>
      </w:r>
    </w:p>
    <w:p w14:paraId="1111D10C" w14:textId="77777777" w:rsidR="00006B23" w:rsidRDefault="00006B23" w:rsidP="00006B23">
      <w:pPr>
        <w:pStyle w:val="Numberedlist1"/>
        <w:numPr>
          <w:ilvl w:val="0"/>
          <w:numId w:val="0"/>
        </w:numPr>
        <w:ind w:left="360" w:hanging="360"/>
      </w:pPr>
      <w:r>
        <w:t>2.</w:t>
      </w:r>
      <w:r>
        <w:tab/>
        <w:t xml:space="preserve">Set the print area for all </w:t>
      </w:r>
      <w:r w:rsidRPr="00911AE4">
        <w:t xml:space="preserve">the </w:t>
      </w:r>
      <w:r w:rsidRPr="0029215C">
        <w:rPr>
          <w:rStyle w:val="Inlinebold"/>
        </w:rPr>
        <w:t>Nuts</w:t>
      </w:r>
      <w:r>
        <w:t>.</w:t>
      </w:r>
    </w:p>
    <w:p w14:paraId="738D7BD1" w14:textId="77777777" w:rsidR="00006B23" w:rsidRDefault="00006B23" w:rsidP="00006B23">
      <w:pPr>
        <w:pStyle w:val="Numberedlist1"/>
        <w:numPr>
          <w:ilvl w:val="0"/>
          <w:numId w:val="0"/>
        </w:numPr>
        <w:ind w:left="360" w:hanging="360"/>
      </w:pPr>
      <w:r>
        <w:t>3.</w:t>
      </w:r>
      <w:r>
        <w:tab/>
        <w:t xml:space="preserve">Add the </w:t>
      </w:r>
      <w:r w:rsidRPr="0029215C">
        <w:rPr>
          <w:rStyle w:val="Inlinebold"/>
        </w:rPr>
        <w:t>Homemade Crafts</w:t>
      </w:r>
      <w:r>
        <w:t xml:space="preserve"> </w:t>
      </w:r>
      <w:r w:rsidRPr="00911AE4">
        <w:t>to the current print area</w:t>
      </w:r>
      <w:r>
        <w:t>.</w:t>
      </w:r>
    </w:p>
    <w:p w14:paraId="15D4058D" w14:textId="5F57074D" w:rsidR="00006B23" w:rsidRDefault="00006B23" w:rsidP="00006B23">
      <w:pPr>
        <w:pStyle w:val="Numberedlist1"/>
      </w:pPr>
      <w:r w:rsidRPr="009E3CA2">
        <w:t>Set the worksheet to print all columns</w:t>
      </w:r>
      <w:r>
        <w:t xml:space="preserve"> </w:t>
      </w:r>
      <w:r w:rsidR="00C954B6">
        <w:t xml:space="preserve">in </w:t>
      </w:r>
      <w:r>
        <w:t>landscape</w:t>
      </w:r>
      <w:r w:rsidR="00C954B6">
        <w:t xml:space="preserve"> orientation</w:t>
      </w:r>
      <w:r>
        <w:t>.</w:t>
      </w:r>
    </w:p>
    <w:p w14:paraId="01E5B92F" w14:textId="67DCAD5A" w:rsidR="00006B23" w:rsidRDefault="00006B23" w:rsidP="00006B23">
      <w:pPr>
        <w:pStyle w:val="Numberedlist1"/>
      </w:pPr>
      <w:r>
        <w:t xml:space="preserve">Print both areas to PDF using the name </w:t>
      </w:r>
      <w:r w:rsidRPr="00023A2B">
        <w:rPr>
          <w:rStyle w:val="Inlinebold"/>
        </w:rPr>
        <w:t>Nuts_&amp;_Crafts</w:t>
      </w:r>
      <w:r>
        <w:t>_</w:t>
      </w:r>
      <w:r w:rsidR="00253A27" w:rsidRPr="00023A2B">
        <w:rPr>
          <w:rStyle w:val="Inlineitalic"/>
        </w:rPr>
        <w:t>Plus</w:t>
      </w:r>
      <w:r w:rsidR="00253A27">
        <w:t xml:space="preserve"> </w:t>
      </w:r>
      <w:r w:rsidR="00253C04" w:rsidRPr="00023A2B">
        <w:rPr>
          <w:rStyle w:val="Inlineitalic"/>
        </w:rPr>
        <w:t>your initials</w:t>
      </w:r>
      <w:r>
        <w:t>.pdf.</w:t>
      </w:r>
    </w:p>
    <w:p w14:paraId="5941F0FA" w14:textId="346DC9A8" w:rsidR="00911AE4" w:rsidRPr="00911AE4" w:rsidRDefault="00911AE4" w:rsidP="00911AE4">
      <w:pPr>
        <w:pStyle w:val="Heading3"/>
      </w:pPr>
      <w:bookmarkStart w:id="184" w:name="_Toc37680370"/>
      <w:r w:rsidRPr="00911AE4">
        <w:t>Try-</w:t>
      </w:r>
      <w:r w:rsidR="00D843DC">
        <w:t>I</w:t>
      </w:r>
      <w:r w:rsidRPr="00911AE4">
        <w:t xml:space="preserve">t </w:t>
      </w:r>
      <w:r>
        <w:t>3</w:t>
      </w:r>
      <w:bookmarkEnd w:id="184"/>
    </w:p>
    <w:p w14:paraId="51C692B7" w14:textId="7C1A1FF9" w:rsidR="00911AE4" w:rsidRPr="00911AE4" w:rsidRDefault="009E3CA2" w:rsidP="00911AE4">
      <w:r>
        <w:t xml:space="preserve">You need to </w:t>
      </w:r>
      <w:r w:rsidR="004D0A9B">
        <w:t>fit the entire</w:t>
      </w:r>
      <w:r>
        <w:t xml:space="preserve"> worksheet </w:t>
      </w:r>
      <w:r w:rsidR="004D0A9B">
        <w:t>onto</w:t>
      </w:r>
      <w:r>
        <w:t xml:space="preserve"> one sheet</w:t>
      </w:r>
      <w:r w:rsidR="004D0A9B">
        <w:t xml:space="preserve"> to prepare it as a</w:t>
      </w:r>
      <w:r>
        <w:t xml:space="preserve"> PDF </w:t>
      </w:r>
      <w:r w:rsidR="004D0A9B">
        <w:t>for emailing it</w:t>
      </w:r>
      <w:r>
        <w:t xml:space="preserve"> to your colleague.</w:t>
      </w:r>
    </w:p>
    <w:p w14:paraId="49F765E6" w14:textId="77777777" w:rsidR="00911AE4" w:rsidRPr="00911AE4" w:rsidRDefault="00911AE4" w:rsidP="00911AE4">
      <w:pPr>
        <w:pStyle w:val="Heading4"/>
      </w:pPr>
      <w:r w:rsidRPr="00911AE4">
        <w:t>Resources</w:t>
      </w:r>
    </w:p>
    <w:p w14:paraId="330D0637" w14:textId="77777777" w:rsidR="00911AE4" w:rsidRPr="00911AE4" w:rsidRDefault="00911AE4" w:rsidP="00911AE4">
      <w:r w:rsidRPr="00911AE4">
        <w:t>You will need the following resources for this try-it:</w:t>
      </w:r>
    </w:p>
    <w:p w14:paraId="15B447C5" w14:textId="123BC928" w:rsidR="00911AE4" w:rsidRPr="00911AE4" w:rsidRDefault="00911AE4" w:rsidP="00911AE4">
      <w:pPr>
        <w:pStyle w:val="Bulletlevel1"/>
      </w:pPr>
      <w:r w:rsidRPr="00911AE4">
        <w:t xml:space="preserve">Open </w:t>
      </w:r>
      <w:r w:rsidR="00B46216" w:rsidRPr="002B740C">
        <w:rPr>
          <w:rStyle w:val="Inlinebold"/>
        </w:rPr>
        <w:t>L1_T1_</w:t>
      </w:r>
      <w:r w:rsidR="00165C14">
        <w:rPr>
          <w:rStyle w:val="Inlinebold"/>
        </w:rPr>
        <w:t>t</w:t>
      </w:r>
      <w:r w:rsidR="00B46216" w:rsidRPr="002B740C">
        <w:rPr>
          <w:rStyle w:val="Inlinebold"/>
        </w:rPr>
        <w:t>ry3_</w:t>
      </w:r>
      <w:r w:rsidR="0096362B">
        <w:rPr>
          <w:rStyle w:val="Inlinebold"/>
        </w:rPr>
        <w:t>a</w:t>
      </w:r>
      <w:r w:rsidR="00B46216" w:rsidRPr="002B740C">
        <w:rPr>
          <w:rStyle w:val="Inlinebold"/>
        </w:rPr>
        <w:t>nnual_</w:t>
      </w:r>
      <w:r w:rsidR="0096362B">
        <w:rPr>
          <w:rStyle w:val="Inlinebold"/>
        </w:rPr>
        <w:t>p</w:t>
      </w:r>
      <w:r w:rsidR="00B46216" w:rsidRPr="002B740C">
        <w:rPr>
          <w:rStyle w:val="Inlinebold"/>
        </w:rPr>
        <w:t>roduce_</w:t>
      </w:r>
      <w:r w:rsidR="0096362B">
        <w:rPr>
          <w:rStyle w:val="Inlinebold"/>
        </w:rPr>
        <w:t>s</w:t>
      </w:r>
      <w:r w:rsidR="00B46216" w:rsidRPr="002B740C">
        <w:rPr>
          <w:rStyle w:val="Inlinebold"/>
        </w:rPr>
        <w:t>tarter.xlsx</w:t>
      </w:r>
      <w:r w:rsidR="00B46216" w:rsidRPr="00911AE4">
        <w:t xml:space="preserve"> </w:t>
      </w:r>
      <w:r w:rsidRPr="00911AE4">
        <w:t>in this lesson</w:t>
      </w:r>
      <w:r w:rsidR="0029215C">
        <w:t>’</w:t>
      </w:r>
      <w:r w:rsidRPr="00911AE4">
        <w:t>s Learning Activity Resources.</w:t>
      </w:r>
    </w:p>
    <w:p w14:paraId="40321799" w14:textId="77777777" w:rsidR="00911AE4" w:rsidRPr="00911AE4" w:rsidRDefault="00911AE4" w:rsidP="00911AE4">
      <w:pPr>
        <w:pStyle w:val="Heading4"/>
      </w:pPr>
      <w:r w:rsidRPr="00911AE4">
        <w:t>Instructions</w:t>
      </w:r>
    </w:p>
    <w:p w14:paraId="5CC029EA" w14:textId="62198E1E" w:rsidR="00911AE4" w:rsidRPr="00911AE4" w:rsidRDefault="00911AE4" w:rsidP="00911AE4">
      <w:r w:rsidRPr="00911AE4">
        <w:t>The following are the general tasks to perform during this try-it:</w:t>
      </w:r>
    </w:p>
    <w:p w14:paraId="3B9BF702" w14:textId="4E9248C6" w:rsidR="009E3CA2" w:rsidRDefault="009E3CA2" w:rsidP="00432E54">
      <w:pPr>
        <w:pStyle w:val="Numberedlist1"/>
        <w:numPr>
          <w:ilvl w:val="0"/>
          <w:numId w:val="40"/>
        </w:numPr>
      </w:pPr>
      <w:r w:rsidRPr="00911AE4">
        <w:t xml:space="preserve">Open </w:t>
      </w:r>
      <w:r w:rsidRPr="002B740C">
        <w:rPr>
          <w:rStyle w:val="Inlinebold"/>
        </w:rPr>
        <w:t>L1_T1_</w:t>
      </w:r>
      <w:r w:rsidR="00165C14">
        <w:rPr>
          <w:rStyle w:val="Inlinebold"/>
        </w:rPr>
        <w:t>t</w:t>
      </w:r>
      <w:r w:rsidRPr="002B740C">
        <w:rPr>
          <w:rStyle w:val="Inlinebold"/>
        </w:rPr>
        <w:t>ry3_</w:t>
      </w:r>
      <w:r w:rsidR="0096362B">
        <w:rPr>
          <w:rStyle w:val="Inlinebold"/>
        </w:rPr>
        <w:t>a</w:t>
      </w:r>
      <w:r w:rsidRPr="002B740C">
        <w:rPr>
          <w:rStyle w:val="Inlinebold"/>
        </w:rPr>
        <w:t>nnual_</w:t>
      </w:r>
      <w:r w:rsidR="0096362B">
        <w:rPr>
          <w:rStyle w:val="Inlinebold"/>
        </w:rPr>
        <w:t>p</w:t>
      </w:r>
      <w:r w:rsidRPr="002B740C">
        <w:rPr>
          <w:rStyle w:val="Inlinebold"/>
        </w:rPr>
        <w:t>roduce_</w:t>
      </w:r>
      <w:r w:rsidR="0096362B">
        <w:rPr>
          <w:rStyle w:val="Inlinebold"/>
        </w:rPr>
        <w:t>s</w:t>
      </w:r>
      <w:r w:rsidRPr="002B740C">
        <w:rPr>
          <w:rStyle w:val="Inlinebold"/>
        </w:rPr>
        <w:t>tarter.xlsx</w:t>
      </w:r>
      <w:r w:rsidR="0096362B" w:rsidRPr="00023A2B">
        <w:t>.</w:t>
      </w:r>
    </w:p>
    <w:p w14:paraId="4E072E71" w14:textId="00C83216" w:rsidR="009E3CA2" w:rsidRDefault="009E3CA2" w:rsidP="00432E54">
      <w:pPr>
        <w:pStyle w:val="Numberedlist1"/>
        <w:numPr>
          <w:ilvl w:val="0"/>
          <w:numId w:val="40"/>
        </w:numPr>
      </w:pPr>
      <w:r>
        <w:t>Clear any print areas that have been set</w:t>
      </w:r>
      <w:r w:rsidR="0096362B">
        <w:t>.</w:t>
      </w:r>
    </w:p>
    <w:p w14:paraId="63BFD6A0" w14:textId="1B362DF7" w:rsidR="009E3CA2" w:rsidRPr="009E3CA2" w:rsidRDefault="009E3CA2" w:rsidP="009E3CA2">
      <w:pPr>
        <w:pStyle w:val="Numberedlist1"/>
      </w:pPr>
      <w:r w:rsidRPr="009E3CA2">
        <w:t>Set the worksheet to print all columns</w:t>
      </w:r>
      <w:r w:rsidR="0017191A">
        <w:t xml:space="preserve"> landscape</w:t>
      </w:r>
      <w:r w:rsidRPr="009E3CA2">
        <w:t xml:space="preserve"> on one sheet</w:t>
      </w:r>
      <w:r w:rsidR="0096362B">
        <w:t>.</w:t>
      </w:r>
    </w:p>
    <w:p w14:paraId="213340FB" w14:textId="4C4B4368" w:rsidR="009E3CA2" w:rsidRDefault="009E3CA2" w:rsidP="009E3CA2">
      <w:pPr>
        <w:pStyle w:val="Numberedlist1"/>
      </w:pPr>
      <w:r>
        <w:t xml:space="preserve">Print the entire worksheet to PDF using the name </w:t>
      </w:r>
      <w:r w:rsidRPr="00023A2B">
        <w:rPr>
          <w:rStyle w:val="Inlinebold"/>
        </w:rPr>
        <w:t>Annual_Produce</w:t>
      </w:r>
      <w:r>
        <w:t>_</w:t>
      </w:r>
      <w:r w:rsidR="00253A27" w:rsidRPr="00023A2B">
        <w:rPr>
          <w:rStyle w:val="Inlineitalic"/>
        </w:rPr>
        <w:t>Plus</w:t>
      </w:r>
      <w:r w:rsidR="00253A27">
        <w:t xml:space="preserve"> </w:t>
      </w:r>
      <w:r w:rsidR="00253C04" w:rsidRPr="00023A2B">
        <w:rPr>
          <w:rStyle w:val="Inlineitalic"/>
        </w:rPr>
        <w:t>your initials</w:t>
      </w:r>
      <w:r>
        <w:t>.pdf</w:t>
      </w:r>
      <w:r w:rsidR="0096362B">
        <w:t>.</w:t>
      </w:r>
    </w:p>
    <w:p w14:paraId="2DE80636" w14:textId="6879CA67" w:rsidR="001F038B" w:rsidRPr="001F038B" w:rsidRDefault="001F038B" w:rsidP="001F038B">
      <w:pPr>
        <w:pStyle w:val="Heading2"/>
      </w:pPr>
      <w:bookmarkStart w:id="185" w:name="_Toc37680371"/>
      <w:r w:rsidRPr="001F038B">
        <w:lastRenderedPageBreak/>
        <w:t xml:space="preserve">Topic </w:t>
      </w:r>
      <w:r>
        <w:t>2:</w:t>
      </w:r>
      <w:r w:rsidRPr="001F038B">
        <w:t xml:space="preserve"> </w:t>
      </w:r>
      <w:r w:rsidR="0019275D">
        <w:t>Understand p</w:t>
      </w:r>
      <w:r w:rsidR="00911AE4">
        <w:t>age setup</w:t>
      </w:r>
      <w:bookmarkEnd w:id="185"/>
    </w:p>
    <w:p w14:paraId="191CEE3D" w14:textId="61D0774E" w:rsidR="00232901" w:rsidRPr="009C444F" w:rsidRDefault="001C6856" w:rsidP="00232901">
      <w:r w:rsidRPr="001C6856">
        <w:rPr>
          <w:noProof/>
        </w:rPr>
        <w:drawing>
          <wp:inline distT="0" distB="0" distL="0" distR="0" wp14:anchorId="4BD5D208" wp14:editId="5FF656B3">
            <wp:extent cx="299544" cy="361950"/>
            <wp:effectExtent l="0" t="0" r="5715" b="0"/>
            <wp:docPr id="30" name="Picture 30"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indicating topic mapped to exam OD"/>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9544" cy="361950"/>
                    </a:xfrm>
                    <a:prstGeom prst="rect">
                      <a:avLst/>
                    </a:prstGeom>
                  </pic:spPr>
                </pic:pic>
              </a:graphicData>
            </a:graphic>
          </wp:inline>
        </w:drawing>
      </w:r>
      <w:r>
        <w:t xml:space="preserve"> </w:t>
      </w:r>
      <w:r w:rsidR="0096362B">
        <w:t>I</w:t>
      </w:r>
      <w:r w:rsidR="00232901" w:rsidRPr="009C444F">
        <w:t>f the thought of all th</w:t>
      </w:r>
      <w:r w:rsidR="00B164B0">
        <w:t>e</w:t>
      </w:r>
      <w:r w:rsidR="00232901" w:rsidRPr="009C444F">
        <w:t xml:space="preserve"> options in the </w:t>
      </w:r>
      <w:r w:rsidR="00232901" w:rsidRPr="0027538E">
        <w:rPr>
          <w:rStyle w:val="Inlinebold"/>
        </w:rPr>
        <w:t>Page Setup</w:t>
      </w:r>
      <w:r w:rsidR="00232901" w:rsidRPr="009C444F">
        <w:t xml:space="preserve"> dialog box </w:t>
      </w:r>
      <w:r w:rsidR="00B164B0">
        <w:t>is</w:t>
      </w:r>
      <w:r w:rsidR="00232901" w:rsidRPr="009C444F">
        <w:t xml:space="preserve"> </w:t>
      </w:r>
      <w:r w:rsidR="00232901">
        <w:t>overwhelming</w:t>
      </w:r>
      <w:r w:rsidR="00232901" w:rsidRPr="009C444F">
        <w:t xml:space="preserve">, </w:t>
      </w:r>
      <w:r w:rsidR="0007484D">
        <w:t>you might prefer to work with the</w:t>
      </w:r>
      <w:r w:rsidR="00232901" w:rsidRPr="009C444F">
        <w:t xml:space="preserve"> </w:t>
      </w:r>
      <w:r w:rsidR="00232901">
        <w:t xml:space="preserve">three </w:t>
      </w:r>
      <w:r w:rsidR="00232901" w:rsidRPr="009C444F">
        <w:t xml:space="preserve">groups of buttons on the </w:t>
      </w:r>
      <w:r w:rsidR="00232901" w:rsidRPr="0027538E">
        <w:rPr>
          <w:rStyle w:val="Inlinebold"/>
        </w:rPr>
        <w:t>Page Layout</w:t>
      </w:r>
      <w:r w:rsidR="00232901" w:rsidRPr="009C444F">
        <w:t xml:space="preserve"> tab on the </w:t>
      </w:r>
      <w:r w:rsidR="00E54DA9" w:rsidRPr="00023A2B">
        <w:t>r</w:t>
      </w:r>
      <w:r w:rsidR="00232901" w:rsidRPr="00023A2B">
        <w:t>ibbon</w:t>
      </w:r>
      <w:r w:rsidR="00232901" w:rsidRPr="009C444F">
        <w:t xml:space="preserve">: </w:t>
      </w:r>
      <w:r w:rsidR="00232901" w:rsidRPr="0027538E">
        <w:rPr>
          <w:rStyle w:val="Inlinebold"/>
        </w:rPr>
        <w:t>Page Setup</w:t>
      </w:r>
      <w:r w:rsidR="00232901" w:rsidRPr="009C444F">
        <w:t xml:space="preserve">, </w:t>
      </w:r>
      <w:r w:rsidR="00232901" w:rsidRPr="0027538E">
        <w:rPr>
          <w:rStyle w:val="Inlinebold"/>
        </w:rPr>
        <w:t>Scale to Fit</w:t>
      </w:r>
      <w:r w:rsidR="0096362B" w:rsidRPr="00023A2B">
        <w:t>,</w:t>
      </w:r>
      <w:r w:rsidR="00232901" w:rsidRPr="009C444F">
        <w:t xml:space="preserve"> and </w:t>
      </w:r>
      <w:r w:rsidR="00232901" w:rsidRPr="0027538E">
        <w:rPr>
          <w:rStyle w:val="Inlinebold"/>
        </w:rPr>
        <w:t>Sheet Options</w:t>
      </w:r>
      <w:r w:rsidR="007D5EE8">
        <w:rPr>
          <w:rStyle w:val="Inlinebold"/>
        </w:rPr>
        <w:t xml:space="preserve"> </w:t>
      </w:r>
      <w:r w:rsidR="007D5EE8" w:rsidRPr="00023A2B">
        <w:t>(refer to Figure 6)</w:t>
      </w:r>
      <w:r w:rsidR="00232901" w:rsidRPr="0029215C">
        <w:t>.</w:t>
      </w:r>
    </w:p>
    <w:p w14:paraId="394312B8" w14:textId="5F73D3F2" w:rsidR="001F038B" w:rsidRDefault="001C6856" w:rsidP="001F038B">
      <w:r>
        <w:t xml:space="preserve">Each of these groups has a dialog launcher in the corner </w:t>
      </w:r>
      <w:r w:rsidR="0096362B">
        <w:t xml:space="preserve">that </w:t>
      </w:r>
      <w:r w:rsidR="0007484D">
        <w:t>you can use</w:t>
      </w:r>
      <w:r>
        <w:t xml:space="preserve"> to access the </w:t>
      </w:r>
      <w:r w:rsidRPr="00914A60">
        <w:rPr>
          <w:rStyle w:val="Inlinebold"/>
        </w:rPr>
        <w:t>Page Setup</w:t>
      </w:r>
      <w:r>
        <w:t xml:space="preserve"> dialog</w:t>
      </w:r>
      <w:r w:rsidR="00914A60">
        <w:t xml:space="preserve"> box</w:t>
      </w:r>
      <w:r>
        <w:t>.</w:t>
      </w:r>
    </w:p>
    <w:p w14:paraId="05D11526" w14:textId="77777777" w:rsidR="001C6856" w:rsidRDefault="001C6856" w:rsidP="001C6856">
      <w:pPr>
        <w:keepNext/>
      </w:pPr>
      <w:r w:rsidRPr="001C6856">
        <w:rPr>
          <w:noProof/>
        </w:rPr>
        <w:drawing>
          <wp:inline distT="0" distB="0" distL="0" distR="0" wp14:anchorId="2E874658" wp14:editId="0870BADD">
            <wp:extent cx="5943600" cy="639445"/>
            <wp:effectExtent l="19050" t="19050" r="19050" b="27305"/>
            <wp:docPr id="25" name="Picture 25" descr="Screenshot of the Page Layout tab on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39445"/>
                    </a:xfrm>
                    <a:prstGeom prst="rect">
                      <a:avLst/>
                    </a:prstGeom>
                    <a:ln>
                      <a:solidFill>
                        <a:schemeClr val="tx1"/>
                      </a:solidFill>
                    </a:ln>
                  </pic:spPr>
                </pic:pic>
              </a:graphicData>
            </a:graphic>
          </wp:inline>
        </w:drawing>
      </w:r>
    </w:p>
    <w:p w14:paraId="58D39074" w14:textId="47E9BCE3" w:rsidR="001C6856" w:rsidRDefault="001C6856" w:rsidP="00023A2B">
      <w:pPr>
        <w:pStyle w:val="Caption"/>
      </w:pPr>
      <w:r>
        <w:t xml:space="preserve">Figure </w:t>
      </w:r>
      <w:r>
        <w:fldChar w:fldCharType="begin"/>
      </w:r>
      <w:r>
        <w:instrText xml:space="preserve"> SEQ Figure \* ARABIC </w:instrText>
      </w:r>
      <w:r>
        <w:fldChar w:fldCharType="separate"/>
      </w:r>
      <w:r w:rsidR="005437F9">
        <w:rPr>
          <w:noProof/>
        </w:rPr>
        <w:t>6</w:t>
      </w:r>
      <w:r>
        <w:fldChar w:fldCharType="end"/>
      </w:r>
      <w:r>
        <w:t xml:space="preserve">: </w:t>
      </w:r>
      <w:r w:rsidRPr="00D843DC">
        <w:rPr>
          <w:rStyle w:val="Inlinebold"/>
        </w:rPr>
        <w:t>Page Layout</w:t>
      </w:r>
      <w:r>
        <w:t xml:space="preserve"> tab</w:t>
      </w:r>
    </w:p>
    <w:tbl>
      <w:tblPr>
        <w:tblStyle w:val="TableGrid"/>
        <w:tblW w:w="5003" w:type="pct"/>
        <w:tblCellSpacing w:w="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left w:w="144" w:type="dxa"/>
          <w:bottom w:w="86" w:type="dxa"/>
          <w:right w:w="144" w:type="dxa"/>
        </w:tblCellMar>
        <w:tblLook w:val="04A0" w:firstRow="1" w:lastRow="0" w:firstColumn="1" w:lastColumn="0" w:noHBand="0" w:noVBand="1"/>
      </w:tblPr>
      <w:tblGrid>
        <w:gridCol w:w="2517"/>
        <w:gridCol w:w="6849"/>
      </w:tblGrid>
      <w:tr w:rsidR="001C6856" w14:paraId="55AE0E0B" w14:textId="77777777" w:rsidTr="00847C16">
        <w:trPr>
          <w:trHeight w:val="20"/>
          <w:tblCellSpacing w:w="43" w:type="dxa"/>
        </w:trPr>
        <w:tc>
          <w:tcPr>
            <w:tcW w:w="1275" w:type="pct"/>
          </w:tcPr>
          <w:p w14:paraId="40F1D6DB" w14:textId="1E2E8041" w:rsidR="001C6856" w:rsidRPr="001C6856" w:rsidRDefault="001C6856" w:rsidP="001C6856">
            <w:pPr>
              <w:pStyle w:val="TableRowHeader"/>
            </w:pPr>
            <w:r>
              <w:t>Margins</w:t>
            </w:r>
          </w:p>
        </w:tc>
        <w:tc>
          <w:tcPr>
            <w:tcW w:w="3587" w:type="pct"/>
          </w:tcPr>
          <w:p w14:paraId="7CD58130" w14:textId="0A11473E" w:rsidR="00FE75E2" w:rsidRDefault="00FE75E2" w:rsidP="00361650">
            <w:pPr>
              <w:pStyle w:val="TableContent"/>
              <w:rPr>
                <w:rStyle w:val="Inlinebold"/>
              </w:rPr>
            </w:pPr>
            <w:r>
              <w:t xml:space="preserve">Select </w:t>
            </w:r>
            <w:r w:rsidRPr="00D843DC">
              <w:rPr>
                <w:rStyle w:val="Inlinebold"/>
              </w:rPr>
              <w:t>Margins</w:t>
            </w:r>
            <w:r>
              <w:t xml:space="preserve"> to choose one of the following options:</w:t>
            </w:r>
          </w:p>
          <w:p w14:paraId="791FE41E" w14:textId="01B6576B" w:rsidR="00FE75E2" w:rsidRPr="00FE75E2" w:rsidRDefault="00FE75E2" w:rsidP="002C5E5D">
            <w:pPr>
              <w:pStyle w:val="TableContent"/>
              <w:numPr>
                <w:ilvl w:val="0"/>
                <w:numId w:val="71"/>
              </w:numPr>
            </w:pPr>
            <w:r w:rsidRPr="00FE75E2">
              <w:rPr>
                <w:rStyle w:val="Inlinebold"/>
              </w:rPr>
              <w:t>Normal</w:t>
            </w:r>
            <w:r w:rsidRPr="009C444F">
              <w:t xml:space="preserve"> </w:t>
            </w:r>
            <w:r w:rsidR="00770F76">
              <w:t>is</w:t>
            </w:r>
            <w:r w:rsidRPr="009C444F">
              <w:t xml:space="preserve"> </w:t>
            </w:r>
            <w:r>
              <w:t xml:space="preserve">the </w:t>
            </w:r>
            <w:r w:rsidRPr="009C444F">
              <w:t>default setting</w:t>
            </w:r>
            <w:r w:rsidR="0096362B">
              <w:t>.</w:t>
            </w:r>
          </w:p>
          <w:p w14:paraId="577F598B" w14:textId="577041EB" w:rsidR="00FE75E2" w:rsidRPr="00FE75E2" w:rsidRDefault="00770F76" w:rsidP="002C5E5D">
            <w:pPr>
              <w:pStyle w:val="TableContent"/>
              <w:numPr>
                <w:ilvl w:val="0"/>
                <w:numId w:val="71"/>
              </w:numPr>
            </w:pPr>
            <w:r w:rsidRPr="00023A2B">
              <w:t>Select</w:t>
            </w:r>
            <w:r>
              <w:rPr>
                <w:rStyle w:val="Inlinebold"/>
              </w:rPr>
              <w:t xml:space="preserve"> </w:t>
            </w:r>
            <w:r w:rsidR="00FE75E2" w:rsidRPr="00FE75E2">
              <w:rPr>
                <w:rStyle w:val="Inlinebold"/>
              </w:rPr>
              <w:t>Wide</w:t>
            </w:r>
            <w:r w:rsidR="00FE75E2" w:rsidRPr="009C444F">
              <w:t xml:space="preserve"> </w:t>
            </w:r>
            <w:r>
              <w:t>to</w:t>
            </w:r>
            <w:r w:rsidR="00FE75E2" w:rsidRPr="009C444F">
              <w:t xml:space="preserve"> add more space between the edge of the paper and your data</w:t>
            </w:r>
            <w:r w:rsidR="0096362B">
              <w:t>.</w:t>
            </w:r>
          </w:p>
          <w:p w14:paraId="4B9B1312" w14:textId="5BC1918C" w:rsidR="00FE75E2" w:rsidRPr="00FE75E2" w:rsidRDefault="00770F76" w:rsidP="002C5E5D">
            <w:pPr>
              <w:pStyle w:val="TableContent"/>
              <w:numPr>
                <w:ilvl w:val="0"/>
                <w:numId w:val="71"/>
              </w:numPr>
            </w:pPr>
            <w:r>
              <w:rPr>
                <w:rStyle w:val="Inlinebold"/>
              </w:rPr>
              <w:t xml:space="preserve">Select </w:t>
            </w:r>
            <w:r w:rsidR="00FE75E2" w:rsidRPr="00FE75E2">
              <w:rPr>
                <w:rStyle w:val="Inlinebold"/>
              </w:rPr>
              <w:t>Narrow</w:t>
            </w:r>
            <w:r w:rsidR="00FE75E2" w:rsidRPr="009C444F">
              <w:t xml:space="preserve"> </w:t>
            </w:r>
            <w:r w:rsidR="00FE75E2">
              <w:t>to</w:t>
            </w:r>
            <w:r w:rsidR="00FE75E2" w:rsidRPr="009C444F">
              <w:t xml:space="preserve"> leave less </w:t>
            </w:r>
            <w:r w:rsidR="00FE75E2" w:rsidRPr="00FE75E2">
              <w:t>space between the edge of the paper and your data</w:t>
            </w:r>
            <w:r w:rsidR="0096362B">
              <w:t>.</w:t>
            </w:r>
          </w:p>
          <w:p w14:paraId="72AF99D9" w14:textId="42BE5309" w:rsidR="001C6856" w:rsidRPr="00B8334F" w:rsidRDefault="00770F76" w:rsidP="002C5E5D">
            <w:pPr>
              <w:pStyle w:val="TableContent"/>
              <w:numPr>
                <w:ilvl w:val="0"/>
                <w:numId w:val="71"/>
              </w:numPr>
            </w:pPr>
            <w:r>
              <w:rPr>
                <w:rStyle w:val="Inlinebold"/>
              </w:rPr>
              <w:t xml:space="preserve">Select </w:t>
            </w:r>
            <w:r w:rsidR="00FE75E2" w:rsidRPr="00FE75E2">
              <w:rPr>
                <w:rStyle w:val="Inlinebold"/>
              </w:rPr>
              <w:t>Custom</w:t>
            </w:r>
            <w:r w:rsidR="00FE75E2" w:rsidRPr="009C444F">
              <w:t xml:space="preserve"> </w:t>
            </w:r>
            <w:r w:rsidR="00FE75E2">
              <w:t xml:space="preserve">to open the </w:t>
            </w:r>
            <w:r w:rsidR="00FE75E2" w:rsidRPr="00D843DC">
              <w:rPr>
                <w:rStyle w:val="Inlinebold"/>
              </w:rPr>
              <w:t>Page Setup</w:t>
            </w:r>
            <w:r w:rsidR="00FE75E2">
              <w:t xml:space="preserve"> dialog box, which will allow you </w:t>
            </w:r>
            <w:r w:rsidR="00FE75E2" w:rsidRPr="009C444F">
              <w:t>to set the margins exactly as you want them</w:t>
            </w:r>
            <w:r w:rsidR="00FE75E2">
              <w:t>.</w:t>
            </w:r>
          </w:p>
        </w:tc>
      </w:tr>
      <w:tr w:rsidR="001C6856" w14:paraId="1C56E436" w14:textId="77777777" w:rsidTr="00847C16">
        <w:trPr>
          <w:trHeight w:val="20"/>
          <w:tblCellSpacing w:w="43" w:type="dxa"/>
        </w:trPr>
        <w:tc>
          <w:tcPr>
            <w:tcW w:w="1275" w:type="pct"/>
          </w:tcPr>
          <w:p w14:paraId="115DB1B6" w14:textId="163675C2" w:rsidR="001C6856" w:rsidRPr="001C6856" w:rsidRDefault="001C6856" w:rsidP="001C6856">
            <w:pPr>
              <w:pStyle w:val="TableRowHeader"/>
            </w:pPr>
            <w:r>
              <w:t>Orientation</w:t>
            </w:r>
          </w:p>
        </w:tc>
        <w:tc>
          <w:tcPr>
            <w:tcW w:w="3587" w:type="pct"/>
          </w:tcPr>
          <w:p w14:paraId="19F25BEB" w14:textId="4395257B" w:rsidR="00FE75E2" w:rsidRDefault="00FE75E2" w:rsidP="00361650">
            <w:pPr>
              <w:pStyle w:val="TableContent"/>
            </w:pPr>
            <w:r w:rsidRPr="00FE75E2">
              <w:rPr>
                <w:rStyle w:val="Inlinebold"/>
              </w:rPr>
              <w:t>Portrait</w:t>
            </w:r>
            <w:r w:rsidRPr="009C444F">
              <w:t xml:space="preserve"> </w:t>
            </w:r>
            <w:r w:rsidR="00770F76">
              <w:t>is</w:t>
            </w:r>
            <w:r>
              <w:t xml:space="preserve"> the default setting and useful </w:t>
            </w:r>
            <w:r w:rsidRPr="009C444F">
              <w:t>for narrow data</w:t>
            </w:r>
            <w:r w:rsidR="00770F76">
              <w:t>.</w:t>
            </w:r>
          </w:p>
          <w:p w14:paraId="46EA0F39" w14:textId="0B25C8CD" w:rsidR="001C6856" w:rsidRPr="00B8334F" w:rsidRDefault="00FE75E2" w:rsidP="00361650">
            <w:pPr>
              <w:pStyle w:val="TableContent"/>
            </w:pPr>
            <w:r w:rsidRPr="00FE75E2">
              <w:rPr>
                <w:rStyle w:val="Inlinebold"/>
              </w:rPr>
              <w:t>Landscape</w:t>
            </w:r>
            <w:r w:rsidRPr="009C444F">
              <w:t xml:space="preserve"> </w:t>
            </w:r>
            <w:r w:rsidR="00770F76">
              <w:t>is</w:t>
            </w:r>
            <w:r>
              <w:t xml:space="preserve"> useful for</w:t>
            </w:r>
            <w:r w:rsidRPr="009C444F">
              <w:t xml:space="preserve"> wide</w:t>
            </w:r>
            <w:r>
              <w:t>r</w:t>
            </w:r>
            <w:r w:rsidRPr="009C444F">
              <w:t xml:space="preserve"> data</w:t>
            </w:r>
            <w:r>
              <w:t>.</w:t>
            </w:r>
          </w:p>
        </w:tc>
      </w:tr>
      <w:tr w:rsidR="001C6856" w14:paraId="6BA1C95A" w14:textId="77777777" w:rsidTr="00847C16">
        <w:trPr>
          <w:trHeight w:val="20"/>
          <w:tblCellSpacing w:w="43" w:type="dxa"/>
        </w:trPr>
        <w:tc>
          <w:tcPr>
            <w:tcW w:w="1275" w:type="pct"/>
          </w:tcPr>
          <w:p w14:paraId="4C7DB1AD" w14:textId="607C2A95" w:rsidR="001C6856" w:rsidRPr="001C6856" w:rsidRDefault="001C6856" w:rsidP="001C6856">
            <w:pPr>
              <w:pStyle w:val="TableRowHeader"/>
            </w:pPr>
            <w:r>
              <w:t>Size</w:t>
            </w:r>
          </w:p>
        </w:tc>
        <w:tc>
          <w:tcPr>
            <w:tcW w:w="3587" w:type="pct"/>
          </w:tcPr>
          <w:p w14:paraId="2209C39B" w14:textId="1F137A8F" w:rsidR="001C6856" w:rsidRPr="00B8334F" w:rsidRDefault="00FE75E2" w:rsidP="00FE75E2">
            <w:pPr>
              <w:pStyle w:val="TableContent"/>
            </w:pPr>
            <w:r>
              <w:t xml:space="preserve">Select </w:t>
            </w:r>
            <w:r w:rsidRPr="00FE75E2">
              <w:rPr>
                <w:rStyle w:val="Inlinebold"/>
              </w:rPr>
              <w:t>Size</w:t>
            </w:r>
            <w:r>
              <w:t xml:space="preserve"> to change to a different paper size.</w:t>
            </w:r>
          </w:p>
        </w:tc>
      </w:tr>
      <w:tr w:rsidR="001C6856" w14:paraId="38F017C4" w14:textId="77777777" w:rsidTr="00847C16">
        <w:trPr>
          <w:trHeight w:val="20"/>
          <w:tblCellSpacing w:w="43" w:type="dxa"/>
        </w:trPr>
        <w:tc>
          <w:tcPr>
            <w:tcW w:w="1275" w:type="pct"/>
          </w:tcPr>
          <w:p w14:paraId="38B67CCE" w14:textId="3DBC4E97" w:rsidR="001C6856" w:rsidRPr="001C6856" w:rsidRDefault="00FE75E2" w:rsidP="001C6856">
            <w:pPr>
              <w:pStyle w:val="TableRowHeader"/>
            </w:pPr>
            <w:r>
              <w:t>Print Area</w:t>
            </w:r>
          </w:p>
        </w:tc>
        <w:tc>
          <w:tcPr>
            <w:tcW w:w="3587" w:type="pct"/>
          </w:tcPr>
          <w:p w14:paraId="4BDEAF18" w14:textId="124A76EB" w:rsidR="001C6856" w:rsidRPr="001C6856" w:rsidRDefault="00FE75E2" w:rsidP="001C6856">
            <w:pPr>
              <w:pStyle w:val="TableContent"/>
            </w:pPr>
            <w:r>
              <w:t xml:space="preserve">Select </w:t>
            </w:r>
            <w:r w:rsidRPr="00FE75E2">
              <w:rPr>
                <w:rStyle w:val="Inlinebold"/>
              </w:rPr>
              <w:t>Print Area</w:t>
            </w:r>
            <w:r>
              <w:t xml:space="preserve"> to set the print area, clear</w:t>
            </w:r>
            <w:r w:rsidR="00770F76">
              <w:t>,</w:t>
            </w:r>
            <w:r>
              <w:t xml:space="preserve"> or add </w:t>
            </w:r>
            <w:r w:rsidR="00770F76">
              <w:t>more</w:t>
            </w:r>
            <w:r>
              <w:t xml:space="preserve"> print areas</w:t>
            </w:r>
            <w:r w:rsidR="001C6856" w:rsidRPr="00B8334F">
              <w:t>.</w:t>
            </w:r>
          </w:p>
        </w:tc>
      </w:tr>
      <w:tr w:rsidR="00FE75E2" w14:paraId="10884933" w14:textId="77777777" w:rsidTr="00847C16">
        <w:trPr>
          <w:trHeight w:val="20"/>
          <w:tblCellSpacing w:w="43" w:type="dxa"/>
        </w:trPr>
        <w:tc>
          <w:tcPr>
            <w:tcW w:w="1275" w:type="pct"/>
          </w:tcPr>
          <w:p w14:paraId="57C61D55" w14:textId="156947E4" w:rsidR="00FE75E2" w:rsidRDefault="00FE75E2" w:rsidP="001C6856">
            <w:pPr>
              <w:pStyle w:val="TableRowHeader"/>
            </w:pPr>
            <w:r>
              <w:t>Breaks</w:t>
            </w:r>
          </w:p>
        </w:tc>
        <w:tc>
          <w:tcPr>
            <w:tcW w:w="3587" w:type="pct"/>
          </w:tcPr>
          <w:p w14:paraId="66601EBE" w14:textId="16A8ADB9" w:rsidR="00FE75E2" w:rsidRPr="00B8334F" w:rsidRDefault="00FE75E2" w:rsidP="001C6856">
            <w:pPr>
              <w:pStyle w:val="TableContent"/>
            </w:pPr>
            <w:r>
              <w:t xml:space="preserve">Select </w:t>
            </w:r>
            <w:r w:rsidRPr="00232901">
              <w:rPr>
                <w:rStyle w:val="Inlinebold"/>
              </w:rPr>
              <w:t>Breaks</w:t>
            </w:r>
            <w:r>
              <w:t xml:space="preserve"> to display where the pages </w:t>
            </w:r>
            <w:r w:rsidR="00232901">
              <w:t xml:space="preserve">break on the </w:t>
            </w:r>
            <w:r>
              <w:t>current</w:t>
            </w:r>
            <w:r w:rsidR="00232901">
              <w:t xml:space="preserve"> worksheet.</w:t>
            </w:r>
          </w:p>
        </w:tc>
      </w:tr>
      <w:tr w:rsidR="00FE75E2" w14:paraId="5AD80088" w14:textId="77777777" w:rsidTr="00847C16">
        <w:trPr>
          <w:trHeight w:val="20"/>
          <w:tblCellSpacing w:w="43" w:type="dxa"/>
        </w:trPr>
        <w:tc>
          <w:tcPr>
            <w:tcW w:w="1275" w:type="pct"/>
          </w:tcPr>
          <w:p w14:paraId="72ED5496" w14:textId="754A5C81" w:rsidR="00FE75E2" w:rsidRPr="00023A2B" w:rsidRDefault="00FE75E2" w:rsidP="00023A2B">
            <w:pPr>
              <w:pStyle w:val="TableRowHeader"/>
            </w:pPr>
            <w:r w:rsidRPr="00023A2B">
              <w:t>Background</w:t>
            </w:r>
          </w:p>
        </w:tc>
        <w:tc>
          <w:tcPr>
            <w:tcW w:w="3587" w:type="pct"/>
          </w:tcPr>
          <w:p w14:paraId="15D300F2" w14:textId="601D3D97" w:rsidR="00FE75E2" w:rsidRPr="00B8334F" w:rsidRDefault="00232901" w:rsidP="001C6856">
            <w:pPr>
              <w:pStyle w:val="TableContent"/>
            </w:pPr>
            <w:r>
              <w:t xml:space="preserve">Select </w:t>
            </w:r>
            <w:r w:rsidRPr="00232901">
              <w:rPr>
                <w:rStyle w:val="Inlinebold"/>
              </w:rPr>
              <w:t>Background</w:t>
            </w:r>
            <w:r>
              <w:t xml:space="preserve"> to insert a picture to print in the background on the worksheet.</w:t>
            </w:r>
          </w:p>
        </w:tc>
      </w:tr>
      <w:tr w:rsidR="00FE75E2" w14:paraId="7C4DCFCE" w14:textId="77777777" w:rsidTr="00847C16">
        <w:trPr>
          <w:trHeight w:val="20"/>
          <w:tblCellSpacing w:w="43" w:type="dxa"/>
        </w:trPr>
        <w:tc>
          <w:tcPr>
            <w:tcW w:w="1275" w:type="pct"/>
          </w:tcPr>
          <w:p w14:paraId="763DDF37" w14:textId="3B972911" w:rsidR="00FE75E2" w:rsidRDefault="00FE75E2" w:rsidP="001C6856">
            <w:pPr>
              <w:pStyle w:val="TableRowHeader"/>
            </w:pPr>
            <w:r>
              <w:lastRenderedPageBreak/>
              <w:t>Print Titles</w:t>
            </w:r>
          </w:p>
        </w:tc>
        <w:tc>
          <w:tcPr>
            <w:tcW w:w="3587" w:type="pct"/>
          </w:tcPr>
          <w:p w14:paraId="3EA93472" w14:textId="00894D14" w:rsidR="00FE75E2" w:rsidRPr="00B8334F" w:rsidRDefault="00232901" w:rsidP="001C6856">
            <w:pPr>
              <w:pStyle w:val="TableContent"/>
            </w:pPr>
            <w:r>
              <w:t xml:space="preserve">Select </w:t>
            </w:r>
            <w:r w:rsidRPr="00232901">
              <w:rPr>
                <w:rStyle w:val="Inlinebold"/>
              </w:rPr>
              <w:t>Print Titles</w:t>
            </w:r>
            <w:r>
              <w:t xml:space="preserve"> to set which rows to repeat at the top of every printed page or columns to repeat on the left side of every printed page.</w:t>
            </w:r>
          </w:p>
        </w:tc>
      </w:tr>
    </w:tbl>
    <w:p w14:paraId="6DCC9131" w14:textId="61834372" w:rsidR="001C6856" w:rsidRPr="001C6856" w:rsidRDefault="001C6856" w:rsidP="00023A2B">
      <w:pPr>
        <w:pStyle w:val="Caption"/>
      </w:pPr>
      <w:r>
        <w:t xml:space="preserve">Table </w:t>
      </w:r>
      <w:r w:rsidRPr="001C6856">
        <w:fldChar w:fldCharType="begin"/>
      </w:r>
      <w:r w:rsidRPr="001C6856">
        <w:instrText xml:space="preserve"> SEQ Table \* ARABIC </w:instrText>
      </w:r>
      <w:r w:rsidRPr="001C6856">
        <w:fldChar w:fldCharType="separate"/>
      </w:r>
      <w:r w:rsidR="005437F9">
        <w:rPr>
          <w:noProof/>
        </w:rPr>
        <w:t>4</w:t>
      </w:r>
      <w:r w:rsidRPr="001C6856">
        <w:fldChar w:fldCharType="end"/>
      </w:r>
      <w:r w:rsidRPr="001C6856">
        <w:t xml:space="preserve">: </w:t>
      </w:r>
      <w:r w:rsidR="00FE75E2">
        <w:rPr>
          <w:rStyle w:val="Inlinebold"/>
        </w:rPr>
        <w:t>Page Setup</w:t>
      </w:r>
      <w:r w:rsidRPr="001C6856">
        <w:t xml:space="preserve"> </w:t>
      </w:r>
      <w:r w:rsidR="00B974EE">
        <w:t>options</w:t>
      </w:r>
    </w:p>
    <w:tbl>
      <w:tblPr>
        <w:tblStyle w:val="TableGrid"/>
        <w:tblW w:w="5003" w:type="pct"/>
        <w:tblCellSpacing w:w="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left w:w="144" w:type="dxa"/>
          <w:bottom w:w="86" w:type="dxa"/>
          <w:right w:w="144" w:type="dxa"/>
        </w:tblCellMar>
        <w:tblLook w:val="04A0" w:firstRow="1" w:lastRow="0" w:firstColumn="1" w:lastColumn="0" w:noHBand="0" w:noVBand="1"/>
      </w:tblPr>
      <w:tblGrid>
        <w:gridCol w:w="2517"/>
        <w:gridCol w:w="6849"/>
      </w:tblGrid>
      <w:tr w:rsidR="00232901" w14:paraId="1992341B" w14:textId="77777777" w:rsidTr="00847C16">
        <w:trPr>
          <w:trHeight w:val="20"/>
          <w:tblCellSpacing w:w="43" w:type="dxa"/>
        </w:trPr>
        <w:tc>
          <w:tcPr>
            <w:tcW w:w="1275" w:type="pct"/>
          </w:tcPr>
          <w:p w14:paraId="14859F3E" w14:textId="52062B33" w:rsidR="00232901" w:rsidRPr="00232901" w:rsidRDefault="00232901" w:rsidP="00232901">
            <w:pPr>
              <w:pStyle w:val="TableRowHeader"/>
            </w:pPr>
            <w:r>
              <w:t>Width</w:t>
            </w:r>
          </w:p>
        </w:tc>
        <w:tc>
          <w:tcPr>
            <w:tcW w:w="3587" w:type="pct"/>
          </w:tcPr>
          <w:p w14:paraId="653ABDDA" w14:textId="355705A5" w:rsidR="00232901" w:rsidRPr="00232901" w:rsidRDefault="00232901" w:rsidP="00232901">
            <w:pPr>
              <w:pStyle w:val="TableContent"/>
            </w:pPr>
            <w:r>
              <w:t>Enter the number of pages to shrink the width of your data in the</w:t>
            </w:r>
            <w:r w:rsidRPr="00232901">
              <w:t xml:space="preserve"> </w:t>
            </w:r>
            <w:r>
              <w:rPr>
                <w:rStyle w:val="Inlinebold"/>
              </w:rPr>
              <w:t>Width</w:t>
            </w:r>
            <w:r w:rsidRPr="00232901">
              <w:t xml:space="preserve"> </w:t>
            </w:r>
            <w:r>
              <w:t xml:space="preserve">box, for example 1 </w:t>
            </w:r>
            <w:r w:rsidR="00B164B0">
              <w:t>p</w:t>
            </w:r>
            <w:r>
              <w:t>age wide.</w:t>
            </w:r>
          </w:p>
        </w:tc>
      </w:tr>
      <w:tr w:rsidR="00232901" w14:paraId="728F8A32" w14:textId="77777777" w:rsidTr="0029215C">
        <w:trPr>
          <w:trHeight w:val="645"/>
          <w:tblCellSpacing w:w="43" w:type="dxa"/>
        </w:trPr>
        <w:tc>
          <w:tcPr>
            <w:tcW w:w="1275" w:type="pct"/>
          </w:tcPr>
          <w:p w14:paraId="18E5B678" w14:textId="19974EAA" w:rsidR="00232901" w:rsidRPr="00023A2B" w:rsidRDefault="00232901" w:rsidP="00023A2B">
            <w:pPr>
              <w:pStyle w:val="TableRowHeader"/>
            </w:pPr>
            <w:r w:rsidRPr="00023A2B">
              <w:t>Height</w:t>
            </w:r>
          </w:p>
        </w:tc>
        <w:tc>
          <w:tcPr>
            <w:tcW w:w="3587" w:type="pct"/>
          </w:tcPr>
          <w:p w14:paraId="3F95D816" w14:textId="67D4F0BF" w:rsidR="00232901" w:rsidRPr="00232901" w:rsidRDefault="00232901" w:rsidP="00232901">
            <w:pPr>
              <w:pStyle w:val="TableContent"/>
            </w:pPr>
            <w:r>
              <w:t xml:space="preserve">Enter the number </w:t>
            </w:r>
            <w:r w:rsidRPr="00232901">
              <w:t>of page</w:t>
            </w:r>
            <w:r>
              <w:t>s</w:t>
            </w:r>
            <w:r w:rsidRPr="00232901">
              <w:t xml:space="preserve"> to shrink the</w:t>
            </w:r>
            <w:r w:rsidR="00847C16">
              <w:t xml:space="preserve"> height of your</w:t>
            </w:r>
            <w:r w:rsidRPr="00232901">
              <w:t xml:space="preserve"> data in the </w:t>
            </w:r>
            <w:r>
              <w:rPr>
                <w:rStyle w:val="Inlinebold"/>
              </w:rPr>
              <w:t>Height</w:t>
            </w:r>
            <w:r w:rsidRPr="00232901">
              <w:t xml:space="preserve"> box</w:t>
            </w:r>
            <w:r>
              <w:t xml:space="preserve">, for example 1 </w:t>
            </w:r>
            <w:r w:rsidR="00B164B0">
              <w:t>p</w:t>
            </w:r>
            <w:r>
              <w:t>age tall.</w:t>
            </w:r>
          </w:p>
        </w:tc>
      </w:tr>
      <w:tr w:rsidR="00232901" w14:paraId="78BEA3A2" w14:textId="77777777" w:rsidTr="00847C16">
        <w:trPr>
          <w:trHeight w:val="20"/>
          <w:tblCellSpacing w:w="43" w:type="dxa"/>
        </w:trPr>
        <w:tc>
          <w:tcPr>
            <w:tcW w:w="1275" w:type="pct"/>
          </w:tcPr>
          <w:p w14:paraId="07B5A7F0" w14:textId="3B2A1A18" w:rsidR="00232901" w:rsidRPr="00232901" w:rsidRDefault="00232901" w:rsidP="00232901">
            <w:pPr>
              <w:pStyle w:val="TableRowHeader"/>
            </w:pPr>
            <w:r>
              <w:t>Scale</w:t>
            </w:r>
          </w:p>
        </w:tc>
        <w:tc>
          <w:tcPr>
            <w:tcW w:w="3587" w:type="pct"/>
          </w:tcPr>
          <w:p w14:paraId="5EF85AC2" w14:textId="0C28B1DA" w:rsidR="00232901" w:rsidRPr="00232901" w:rsidRDefault="00232901" w:rsidP="00232901">
            <w:pPr>
              <w:pStyle w:val="TableContent"/>
            </w:pPr>
            <w:r>
              <w:t xml:space="preserve">Enter the percentage </w:t>
            </w:r>
            <w:r w:rsidRPr="00232901">
              <w:t xml:space="preserve">to shrink </w:t>
            </w:r>
            <w:r>
              <w:t xml:space="preserve">or increase </w:t>
            </w:r>
            <w:r w:rsidRPr="00232901">
              <w:t>the</w:t>
            </w:r>
            <w:r w:rsidR="00847C16">
              <w:t xml:space="preserve"> size of your</w:t>
            </w:r>
            <w:r w:rsidRPr="00232901">
              <w:t xml:space="preserve"> data in the </w:t>
            </w:r>
            <w:r>
              <w:rPr>
                <w:rStyle w:val="Inlinebold"/>
              </w:rPr>
              <w:t>Scale</w:t>
            </w:r>
            <w:r w:rsidRPr="00232901">
              <w:t xml:space="preserve"> box.</w:t>
            </w:r>
            <w:r>
              <w:t xml:space="preserve"> Leave the width and height set on Automatic</w:t>
            </w:r>
            <w:r w:rsidR="00847C16">
              <w:t xml:space="preserve"> to use this feature</w:t>
            </w:r>
            <w:r>
              <w:t>.</w:t>
            </w:r>
          </w:p>
        </w:tc>
      </w:tr>
    </w:tbl>
    <w:p w14:paraId="273523FB" w14:textId="6967170B" w:rsidR="00500DDD" w:rsidRPr="00500DDD" w:rsidRDefault="00500DDD" w:rsidP="00023A2B">
      <w:pPr>
        <w:pStyle w:val="Caption"/>
      </w:pPr>
      <w:r>
        <w:t xml:space="preserve">Table </w:t>
      </w:r>
      <w:r>
        <w:fldChar w:fldCharType="begin"/>
      </w:r>
      <w:r>
        <w:instrText xml:space="preserve"> SEQ Table \* ARABIC </w:instrText>
      </w:r>
      <w:r>
        <w:fldChar w:fldCharType="separate"/>
      </w:r>
      <w:r w:rsidR="005437F9">
        <w:rPr>
          <w:noProof/>
        </w:rPr>
        <w:t>5</w:t>
      </w:r>
      <w:r>
        <w:fldChar w:fldCharType="end"/>
      </w:r>
      <w:r w:rsidRPr="001C6856">
        <w:t xml:space="preserve">: </w:t>
      </w:r>
      <w:r>
        <w:rPr>
          <w:rStyle w:val="Inlinebold"/>
        </w:rPr>
        <w:t>Scale to Fit</w:t>
      </w:r>
      <w:r w:rsidRPr="001C6856">
        <w:t xml:space="preserve"> </w:t>
      </w:r>
      <w:r w:rsidR="0081138C">
        <w:t>options</w:t>
      </w:r>
    </w:p>
    <w:tbl>
      <w:tblPr>
        <w:tblStyle w:val="TableGrid"/>
        <w:tblW w:w="5003" w:type="pct"/>
        <w:tblCellSpacing w:w="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left w:w="144" w:type="dxa"/>
          <w:bottom w:w="86" w:type="dxa"/>
          <w:right w:w="144" w:type="dxa"/>
        </w:tblCellMar>
        <w:tblLook w:val="04A0" w:firstRow="1" w:lastRow="0" w:firstColumn="1" w:lastColumn="0" w:noHBand="0" w:noVBand="1"/>
      </w:tblPr>
      <w:tblGrid>
        <w:gridCol w:w="2517"/>
        <w:gridCol w:w="6849"/>
      </w:tblGrid>
      <w:tr w:rsidR="00847C16" w14:paraId="31E470FF" w14:textId="77777777" w:rsidTr="00847C16">
        <w:trPr>
          <w:trHeight w:val="20"/>
          <w:tblCellSpacing w:w="43" w:type="dxa"/>
        </w:trPr>
        <w:tc>
          <w:tcPr>
            <w:tcW w:w="1275" w:type="pct"/>
          </w:tcPr>
          <w:p w14:paraId="29AEC011" w14:textId="1068696D" w:rsidR="00847C16" w:rsidRPr="00847C16" w:rsidRDefault="00847C16" w:rsidP="00847C16">
            <w:pPr>
              <w:pStyle w:val="TableRowHeader"/>
            </w:pPr>
            <w:r>
              <w:t>Gridlines</w:t>
            </w:r>
          </w:p>
        </w:tc>
        <w:tc>
          <w:tcPr>
            <w:tcW w:w="3587" w:type="pct"/>
          </w:tcPr>
          <w:p w14:paraId="49115009" w14:textId="69221618" w:rsidR="00847C16" w:rsidRDefault="00006B23" w:rsidP="00847C16">
            <w:pPr>
              <w:pStyle w:val="TableContent"/>
            </w:pPr>
            <w:r>
              <w:t xml:space="preserve">Select </w:t>
            </w:r>
            <w:r w:rsidR="00847C16">
              <w:t>the</w:t>
            </w:r>
            <w:r w:rsidR="00847C16" w:rsidRPr="00847C16">
              <w:t xml:space="preserve"> </w:t>
            </w:r>
            <w:r w:rsidR="00847C16">
              <w:rPr>
                <w:rStyle w:val="Inlinebold"/>
              </w:rPr>
              <w:t>View</w:t>
            </w:r>
            <w:r w:rsidR="00847C16" w:rsidRPr="00847C16">
              <w:t xml:space="preserve"> box</w:t>
            </w:r>
            <w:r w:rsidR="00847C16">
              <w:t xml:space="preserve"> to display the gridlines on screen</w:t>
            </w:r>
          </w:p>
          <w:p w14:paraId="300B05A6" w14:textId="210A0B60" w:rsidR="00847C16" w:rsidRPr="00847C16" w:rsidRDefault="00006B23" w:rsidP="00847C16">
            <w:pPr>
              <w:pStyle w:val="TableContent"/>
            </w:pPr>
            <w:r>
              <w:t xml:space="preserve">Select </w:t>
            </w:r>
            <w:r w:rsidR="00847C16" w:rsidRPr="00847C16">
              <w:t xml:space="preserve">the </w:t>
            </w:r>
            <w:r w:rsidR="00847C16">
              <w:rPr>
                <w:rStyle w:val="Inlinebold"/>
              </w:rPr>
              <w:t>Print</w:t>
            </w:r>
            <w:r w:rsidR="00847C16" w:rsidRPr="00847C16">
              <w:t xml:space="preserve"> box to </w:t>
            </w:r>
            <w:r w:rsidR="00847C16">
              <w:t>print</w:t>
            </w:r>
            <w:r w:rsidR="00847C16" w:rsidRPr="00847C16">
              <w:t xml:space="preserve"> gridlines</w:t>
            </w:r>
            <w:r w:rsidR="00847C16">
              <w:t xml:space="preserve"> around your data, meaning you don</w:t>
            </w:r>
            <w:r w:rsidR="0029215C">
              <w:t>’</w:t>
            </w:r>
            <w:r w:rsidR="00847C16">
              <w:t>t need to manually add borders.</w:t>
            </w:r>
          </w:p>
        </w:tc>
      </w:tr>
      <w:tr w:rsidR="00847C16" w14:paraId="48CE848F" w14:textId="77777777" w:rsidTr="00847C16">
        <w:trPr>
          <w:trHeight w:val="20"/>
          <w:tblCellSpacing w:w="43" w:type="dxa"/>
        </w:trPr>
        <w:tc>
          <w:tcPr>
            <w:tcW w:w="1275" w:type="pct"/>
          </w:tcPr>
          <w:p w14:paraId="23CFA940" w14:textId="2AFCCF74" w:rsidR="00847C16" w:rsidRPr="00847C16" w:rsidRDefault="00847C16" w:rsidP="00847C16">
            <w:pPr>
              <w:pStyle w:val="TableRowHeader"/>
            </w:pPr>
            <w:r>
              <w:t>Headings</w:t>
            </w:r>
          </w:p>
        </w:tc>
        <w:tc>
          <w:tcPr>
            <w:tcW w:w="3587" w:type="pct"/>
          </w:tcPr>
          <w:p w14:paraId="45BEAF34" w14:textId="52B02787" w:rsidR="00847C16" w:rsidRPr="00847C16" w:rsidRDefault="00006B23" w:rsidP="0029215C">
            <w:pPr>
              <w:pStyle w:val="Tablelistbullet1"/>
            </w:pPr>
            <w:r>
              <w:t xml:space="preserve">Select </w:t>
            </w:r>
            <w:r w:rsidR="00847C16" w:rsidRPr="00847C16">
              <w:t xml:space="preserve">the </w:t>
            </w:r>
            <w:r w:rsidR="00847C16" w:rsidRPr="00847C16">
              <w:rPr>
                <w:rStyle w:val="Inlinebold"/>
              </w:rPr>
              <w:t>View</w:t>
            </w:r>
            <w:r w:rsidR="00847C16" w:rsidRPr="00847C16">
              <w:t xml:space="preserve"> box to display the </w:t>
            </w:r>
            <w:r w:rsidR="00847C16">
              <w:t>column and row headers</w:t>
            </w:r>
            <w:r w:rsidR="00847C16" w:rsidRPr="00847C16">
              <w:t xml:space="preserve"> on screen</w:t>
            </w:r>
            <w:r w:rsidR="0029215C">
              <w:t>.</w:t>
            </w:r>
          </w:p>
          <w:p w14:paraId="709CC215" w14:textId="22EFB711" w:rsidR="00847C16" w:rsidRPr="00847C16" w:rsidRDefault="00006B23" w:rsidP="0029215C">
            <w:pPr>
              <w:pStyle w:val="Tablelistbullet1"/>
            </w:pPr>
            <w:r>
              <w:t xml:space="preserve">Select </w:t>
            </w:r>
            <w:r w:rsidR="00847C16" w:rsidRPr="00847C16">
              <w:t xml:space="preserve">the </w:t>
            </w:r>
            <w:r w:rsidR="00847C16">
              <w:rPr>
                <w:rStyle w:val="Inlinebold"/>
              </w:rPr>
              <w:t>Print</w:t>
            </w:r>
            <w:r w:rsidR="00847C16" w:rsidRPr="00847C16">
              <w:t xml:space="preserve"> box to </w:t>
            </w:r>
            <w:r w:rsidR="00847C16">
              <w:t>print the columns and row headers around your data.</w:t>
            </w:r>
          </w:p>
        </w:tc>
      </w:tr>
    </w:tbl>
    <w:p w14:paraId="77CD7FBD" w14:textId="4AE93E29" w:rsidR="009D4C6F" w:rsidRPr="009D4C6F" w:rsidRDefault="009D4C6F" w:rsidP="00023A2B">
      <w:pPr>
        <w:pStyle w:val="Caption"/>
      </w:pPr>
      <w:r>
        <w:t xml:space="preserve">Table </w:t>
      </w:r>
      <w:r>
        <w:fldChar w:fldCharType="begin"/>
      </w:r>
      <w:r>
        <w:instrText xml:space="preserve"> SEQ Table \* ARABIC </w:instrText>
      </w:r>
      <w:r>
        <w:fldChar w:fldCharType="separate"/>
      </w:r>
      <w:r w:rsidR="005437F9">
        <w:rPr>
          <w:noProof/>
        </w:rPr>
        <w:t>6</w:t>
      </w:r>
      <w:r>
        <w:fldChar w:fldCharType="end"/>
      </w:r>
      <w:r w:rsidRPr="001C6856">
        <w:t xml:space="preserve">: </w:t>
      </w:r>
      <w:r>
        <w:rPr>
          <w:rStyle w:val="Inlinebold"/>
        </w:rPr>
        <w:t>Sheet Options</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911AE4" w14:paraId="71B70940" w14:textId="77777777" w:rsidTr="005C77B6">
        <w:tc>
          <w:tcPr>
            <w:tcW w:w="1703" w:type="dxa"/>
          </w:tcPr>
          <w:p w14:paraId="1AED883E" w14:textId="77777777" w:rsidR="00911AE4" w:rsidRPr="00911AE4" w:rsidRDefault="00911AE4" w:rsidP="00911AE4">
            <w:r w:rsidRPr="00911AE4">
              <w:rPr>
                <w:noProof/>
              </w:rPr>
              <w:drawing>
                <wp:inline distT="0" distB="0" distL="0" distR="0" wp14:anchorId="6B8B9D2B" wp14:editId="4E466C4E">
                  <wp:extent cx="720000" cy="720000"/>
                  <wp:effectExtent l="0" t="0" r="4445" b="4445"/>
                  <wp:docPr id="22"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20000" cy="720000"/>
                          </a:xfrm>
                          <a:prstGeom prst="rect">
                            <a:avLst/>
                          </a:prstGeom>
                        </pic:spPr>
                      </pic:pic>
                    </a:graphicData>
                  </a:graphic>
                </wp:inline>
              </w:drawing>
            </w:r>
          </w:p>
        </w:tc>
        <w:tc>
          <w:tcPr>
            <w:tcW w:w="7657" w:type="dxa"/>
          </w:tcPr>
          <w:p w14:paraId="25906C98" w14:textId="77777777" w:rsidR="00911AE4" w:rsidRPr="00911AE4" w:rsidRDefault="00911AE4" w:rsidP="00911AE4">
            <w:pPr>
              <w:pStyle w:val="Readeraids"/>
            </w:pPr>
            <w:r w:rsidRPr="00911AE4">
              <w:t>Additional information</w:t>
            </w:r>
          </w:p>
          <w:p w14:paraId="30A2D44B" w14:textId="066C0BD6" w:rsidR="00911AE4" w:rsidRPr="00911AE4" w:rsidRDefault="00911AE4" w:rsidP="00911AE4">
            <w:r w:rsidRPr="00911AE4">
              <w:t>To review the article on editing the page setup of a worksheet, go to</w:t>
            </w:r>
            <w:r w:rsidR="0029215C">
              <w:t>:</w:t>
            </w:r>
            <w:r w:rsidRPr="00911AE4">
              <w:t xml:space="preserve"> </w:t>
            </w:r>
            <w:hyperlink r:id="rId28" w:tgtFrame="_blank" w:history="1">
              <w:r w:rsidR="00B4230B">
                <w:rPr>
                  <w:rStyle w:val="Hyperlink"/>
                </w:rPr>
                <w:t>Page Setup</w:t>
              </w:r>
            </w:hyperlink>
          </w:p>
        </w:tc>
      </w:tr>
    </w:tbl>
    <w:p w14:paraId="01093837" w14:textId="77777777" w:rsidR="00DE071D" w:rsidRDefault="00DE071D" w:rsidP="00023A2B">
      <w:r>
        <w:br w:type="page"/>
      </w:r>
    </w:p>
    <w:p w14:paraId="4C9E0416" w14:textId="67D8BE4B" w:rsidR="00847C16" w:rsidRDefault="00847C16" w:rsidP="00847C16">
      <w:pPr>
        <w:pStyle w:val="Heading3"/>
      </w:pPr>
      <w:bookmarkStart w:id="186" w:name="_Toc37680372"/>
      <w:r>
        <w:lastRenderedPageBreak/>
        <w:t>Page Setup dialog box</w:t>
      </w:r>
      <w:bookmarkEnd w:id="186"/>
    </w:p>
    <w:p w14:paraId="3ABC1C1E" w14:textId="6003359D" w:rsidR="00847C16" w:rsidRDefault="00847C16" w:rsidP="00847C16">
      <w:r>
        <w:t xml:space="preserve">As already mentioned, in this lesson, you can access the print and page setup options via </w:t>
      </w:r>
      <w:r w:rsidRPr="00914A60">
        <w:rPr>
          <w:rStyle w:val="Inlinebold"/>
        </w:rPr>
        <w:t>File</w:t>
      </w:r>
      <w:r>
        <w:t xml:space="preserve"> &gt; </w:t>
      </w:r>
      <w:r w:rsidRPr="00914A60">
        <w:rPr>
          <w:rStyle w:val="Inlinebold"/>
        </w:rPr>
        <w:t>Print</w:t>
      </w:r>
      <w:r>
        <w:t xml:space="preserve"> or via the </w:t>
      </w:r>
      <w:r w:rsidRPr="00914A60">
        <w:rPr>
          <w:rStyle w:val="Inlinebold"/>
        </w:rPr>
        <w:t>Page Layout</w:t>
      </w:r>
      <w:r>
        <w:t xml:space="preserve"> tab on the </w:t>
      </w:r>
      <w:r w:rsidR="00E54DA9" w:rsidRPr="00023A2B">
        <w:t>r</w:t>
      </w:r>
      <w:r w:rsidRPr="00023A2B">
        <w:t>ibbon</w:t>
      </w:r>
      <w:r>
        <w:t xml:space="preserve">. However, you </w:t>
      </w:r>
      <w:r w:rsidR="00377806">
        <w:t>might</w:t>
      </w:r>
      <w:r>
        <w:t xml:space="preserve"> occasionally need to access the </w:t>
      </w:r>
      <w:r w:rsidR="00D843DC" w:rsidRPr="00D843DC">
        <w:rPr>
          <w:rStyle w:val="Inlinebold"/>
        </w:rPr>
        <w:t>P</w:t>
      </w:r>
      <w:r w:rsidRPr="00D843DC">
        <w:rPr>
          <w:rStyle w:val="Inlinebold"/>
        </w:rPr>
        <w:t xml:space="preserve">age </w:t>
      </w:r>
      <w:r w:rsidR="00D843DC" w:rsidRPr="00D843DC">
        <w:rPr>
          <w:rStyle w:val="Inlinebold"/>
        </w:rPr>
        <w:t>S</w:t>
      </w:r>
      <w:r w:rsidRPr="00D843DC">
        <w:rPr>
          <w:rStyle w:val="Inlinebold"/>
        </w:rPr>
        <w:t>etup</w:t>
      </w:r>
      <w:r>
        <w:t xml:space="preserve"> dialog box for further options. To do that</w:t>
      </w:r>
      <w:r w:rsidR="0096362B">
        <w:t>,</w:t>
      </w:r>
      <w:r>
        <w:t xml:space="preserve"> either:</w:t>
      </w:r>
    </w:p>
    <w:p w14:paraId="13475D6B" w14:textId="0E8CC7F7" w:rsidR="00847C16" w:rsidRDefault="00847C16" w:rsidP="00847C16">
      <w:pPr>
        <w:pStyle w:val="Bulletlevel1"/>
      </w:pPr>
      <w:r>
        <w:t xml:space="preserve">Go to </w:t>
      </w:r>
      <w:r w:rsidRPr="00847C16">
        <w:rPr>
          <w:rStyle w:val="Inlinebold"/>
        </w:rPr>
        <w:t>File</w:t>
      </w:r>
      <w:r>
        <w:t xml:space="preserve">, then </w:t>
      </w:r>
      <w:r w:rsidRPr="00847C16">
        <w:rPr>
          <w:rStyle w:val="Inlinebold"/>
        </w:rPr>
        <w:t>Print</w:t>
      </w:r>
      <w:r>
        <w:t xml:space="preserve"> (Ctrl</w:t>
      </w:r>
      <w:r w:rsidR="00D843DC">
        <w:t>+</w:t>
      </w:r>
      <w:r>
        <w:t xml:space="preserve">P) and select the </w:t>
      </w:r>
      <w:r w:rsidRPr="00847C16">
        <w:rPr>
          <w:rStyle w:val="Inlinebold"/>
        </w:rPr>
        <w:t>Page Setup</w:t>
      </w:r>
      <w:r>
        <w:t xml:space="preserve"> link at the bottom of the settings panel, or</w:t>
      </w:r>
    </w:p>
    <w:p w14:paraId="58D5AAC7" w14:textId="24B6E077" w:rsidR="00847C16" w:rsidRDefault="00847C16" w:rsidP="00847C16">
      <w:pPr>
        <w:pStyle w:val="Bulletlevel1"/>
      </w:pPr>
      <w:r>
        <w:t xml:space="preserve">Select any dialog launcher on the </w:t>
      </w:r>
      <w:r w:rsidRPr="00847C16">
        <w:rPr>
          <w:rStyle w:val="Inlinebold"/>
        </w:rPr>
        <w:t>Page Layout</w:t>
      </w:r>
      <w:r>
        <w:t xml:space="preserve"> tab</w:t>
      </w:r>
      <w:r w:rsidR="0096362B">
        <w:t>.</w:t>
      </w:r>
    </w:p>
    <w:p w14:paraId="3B6348FE" w14:textId="1B1AED9F" w:rsidR="00847C16" w:rsidRDefault="0084648E" w:rsidP="00B10B54">
      <w:pPr>
        <w:pStyle w:val="Bulletlevel1"/>
      </w:pPr>
      <w:r>
        <w:t xml:space="preserve">Select the tab </w:t>
      </w:r>
      <w:r w:rsidR="0081138C">
        <w:t>in which</w:t>
      </w:r>
      <w:r>
        <w:t xml:space="preserve"> would like to work</w:t>
      </w:r>
      <w:r w:rsidR="0096362B">
        <w:t>.</w:t>
      </w:r>
    </w:p>
    <w:p w14:paraId="72D8F6C6" w14:textId="67AA2D3D" w:rsidR="0084648E" w:rsidRPr="009C444F" w:rsidRDefault="0084648E" w:rsidP="0084648E">
      <w:pPr>
        <w:pStyle w:val="Heading3"/>
      </w:pPr>
      <w:bookmarkStart w:id="187" w:name="_Toc37680373"/>
      <w:r>
        <w:t xml:space="preserve">Set </w:t>
      </w:r>
      <w:r w:rsidR="00B81EDB">
        <w:t>m</w:t>
      </w:r>
      <w:r>
        <w:t>argins</w:t>
      </w:r>
      <w:bookmarkEnd w:id="187"/>
    </w:p>
    <w:p w14:paraId="4EF4B15A" w14:textId="2F0A5CCF" w:rsidR="0084648E" w:rsidRDefault="0084648E" w:rsidP="0084648E">
      <w:r>
        <w:t>To alter the margins in a worksheet</w:t>
      </w:r>
      <w:r w:rsidR="007D5EE8">
        <w:t xml:space="preserve"> (refer to Figure 7)</w:t>
      </w:r>
      <w:r>
        <w:t>:</w:t>
      </w:r>
    </w:p>
    <w:p w14:paraId="797957CD" w14:textId="77BDD2E2" w:rsidR="0084648E" w:rsidRDefault="0084648E" w:rsidP="00B10B54">
      <w:pPr>
        <w:pStyle w:val="Bulletlevel1"/>
      </w:pPr>
      <w:r>
        <w:t>Select</w:t>
      </w:r>
      <w:r w:rsidRPr="009C444F">
        <w:t xml:space="preserve"> the </w:t>
      </w:r>
      <w:r w:rsidRPr="0084648E">
        <w:rPr>
          <w:rStyle w:val="Inlinebold"/>
        </w:rPr>
        <w:t>Margins</w:t>
      </w:r>
      <w:r w:rsidRPr="009C444F">
        <w:t xml:space="preserve"> tab in the </w:t>
      </w:r>
      <w:r w:rsidRPr="00023A2B">
        <w:rPr>
          <w:rStyle w:val="Inlinebold"/>
        </w:rPr>
        <w:t>Page Setup</w:t>
      </w:r>
      <w:r w:rsidRPr="009C444F">
        <w:t xml:space="preserve"> dialog box</w:t>
      </w:r>
      <w:r w:rsidR="0096362B">
        <w:t>.</w:t>
      </w:r>
    </w:p>
    <w:p w14:paraId="39B68A63" w14:textId="42D1A087" w:rsidR="0084648E" w:rsidRDefault="0084648E" w:rsidP="00B10B54">
      <w:pPr>
        <w:pStyle w:val="Bulletlevel1"/>
      </w:pPr>
      <w:r w:rsidRPr="009C444F">
        <w:t xml:space="preserve">Set the </w:t>
      </w:r>
      <w:r w:rsidRPr="0084648E">
        <w:rPr>
          <w:rStyle w:val="Inlinebold"/>
        </w:rPr>
        <w:t>Top</w:t>
      </w:r>
      <w:r w:rsidRPr="009C444F">
        <w:t xml:space="preserve">, </w:t>
      </w:r>
      <w:r w:rsidRPr="0084648E">
        <w:rPr>
          <w:rStyle w:val="Inlinebold"/>
        </w:rPr>
        <w:t>Header</w:t>
      </w:r>
      <w:r w:rsidRPr="009C444F">
        <w:t xml:space="preserve">, </w:t>
      </w:r>
      <w:r w:rsidRPr="0084648E">
        <w:rPr>
          <w:rStyle w:val="Inlinebold"/>
        </w:rPr>
        <w:t>Left</w:t>
      </w:r>
      <w:r w:rsidRPr="009C444F">
        <w:t xml:space="preserve">, </w:t>
      </w:r>
      <w:r w:rsidRPr="0084648E">
        <w:rPr>
          <w:rStyle w:val="Inlinebold"/>
        </w:rPr>
        <w:t>Right</w:t>
      </w:r>
      <w:r w:rsidRPr="009C444F">
        <w:t xml:space="preserve">, </w:t>
      </w:r>
      <w:r w:rsidRPr="0084648E">
        <w:rPr>
          <w:rStyle w:val="Inlinebold"/>
        </w:rPr>
        <w:t>Bottom</w:t>
      </w:r>
      <w:r w:rsidR="00D843DC">
        <w:rPr>
          <w:rStyle w:val="Inlinebold"/>
        </w:rPr>
        <w:t>,</w:t>
      </w:r>
      <w:r w:rsidRPr="009C444F">
        <w:t xml:space="preserve"> and </w:t>
      </w:r>
      <w:r w:rsidRPr="0084648E">
        <w:rPr>
          <w:rStyle w:val="Inlinebold"/>
        </w:rPr>
        <w:t>Footer</w:t>
      </w:r>
      <w:r w:rsidRPr="009C444F">
        <w:t xml:space="preserve"> </w:t>
      </w:r>
      <w:r w:rsidR="0081138C">
        <w:t>with your preferences</w:t>
      </w:r>
      <w:r w:rsidR="0096362B">
        <w:t>.</w:t>
      </w:r>
    </w:p>
    <w:p w14:paraId="3EBABCDA" w14:textId="75569F31" w:rsidR="0084648E" w:rsidRDefault="0084648E" w:rsidP="00B10B54">
      <w:pPr>
        <w:pStyle w:val="Bulletlevel1"/>
      </w:pPr>
      <w:r>
        <w:t xml:space="preserve">Select to center on the page </w:t>
      </w:r>
      <w:r w:rsidRPr="0084648E">
        <w:rPr>
          <w:rStyle w:val="Inlinebold"/>
        </w:rPr>
        <w:t>Horizontally</w:t>
      </w:r>
      <w:r>
        <w:t xml:space="preserve"> or </w:t>
      </w:r>
      <w:r w:rsidRPr="0084648E">
        <w:rPr>
          <w:rStyle w:val="Inlinebold"/>
        </w:rPr>
        <w:t>Vertically</w:t>
      </w:r>
      <w:r>
        <w:t xml:space="preserve"> </w:t>
      </w:r>
      <w:r w:rsidR="00FD6CC6">
        <w:t>a</w:t>
      </w:r>
      <w:r w:rsidR="0096362B">
        <w:t>s per your requirem</w:t>
      </w:r>
      <w:r w:rsidR="00C73E29">
        <w:t>e</w:t>
      </w:r>
      <w:r w:rsidR="0096362B">
        <w:t>nts.</w:t>
      </w:r>
    </w:p>
    <w:p w14:paraId="63B7703A" w14:textId="0E188029" w:rsidR="0084648E" w:rsidRPr="009C444F" w:rsidRDefault="0084648E" w:rsidP="00B10B54">
      <w:pPr>
        <w:pStyle w:val="Bulletlevel1"/>
      </w:pPr>
      <w:r>
        <w:t>Select</w:t>
      </w:r>
      <w:r w:rsidRPr="009C444F">
        <w:t xml:space="preserve"> </w:t>
      </w:r>
      <w:r w:rsidRPr="0084648E">
        <w:rPr>
          <w:rStyle w:val="Inlinebold"/>
        </w:rPr>
        <w:t>OK</w:t>
      </w:r>
      <w:r w:rsidRPr="009C444F">
        <w:t xml:space="preserve"> to return to the </w:t>
      </w:r>
      <w:r w:rsidR="00B81EDB" w:rsidRPr="00B81EDB">
        <w:rPr>
          <w:rStyle w:val="Inlinebold"/>
        </w:rPr>
        <w:t>P</w:t>
      </w:r>
      <w:r w:rsidRPr="00B81EDB">
        <w:rPr>
          <w:rStyle w:val="Inlinebold"/>
        </w:rPr>
        <w:t>rint</w:t>
      </w:r>
      <w:r w:rsidRPr="009C444F">
        <w:t xml:space="preserve"> screen.</w:t>
      </w:r>
    </w:p>
    <w:p w14:paraId="13DF8BDF" w14:textId="77777777" w:rsidR="00847C16" w:rsidRDefault="00847C16" w:rsidP="00847C16">
      <w:pPr>
        <w:keepNext/>
      </w:pPr>
      <w:r w:rsidRPr="00847C16">
        <w:rPr>
          <w:noProof/>
        </w:rPr>
        <w:drawing>
          <wp:inline distT="0" distB="0" distL="0" distR="0" wp14:anchorId="05A30BF7" wp14:editId="7CCB22AF">
            <wp:extent cx="4320000" cy="3658526"/>
            <wp:effectExtent l="19050" t="19050" r="23495" b="18415"/>
            <wp:docPr id="26" name="Picture 26" descr="Screenshot of the Margins tab in the Page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3658526"/>
                    </a:xfrm>
                    <a:prstGeom prst="rect">
                      <a:avLst/>
                    </a:prstGeom>
                    <a:ln>
                      <a:solidFill>
                        <a:schemeClr val="tx1"/>
                      </a:solidFill>
                    </a:ln>
                  </pic:spPr>
                </pic:pic>
              </a:graphicData>
            </a:graphic>
          </wp:inline>
        </w:drawing>
      </w:r>
    </w:p>
    <w:p w14:paraId="2F006460" w14:textId="77C27EA0" w:rsidR="00847C16" w:rsidRDefault="00847C16" w:rsidP="00023A2B">
      <w:pPr>
        <w:pStyle w:val="Caption"/>
      </w:pPr>
      <w:r>
        <w:t xml:space="preserve">Figure </w:t>
      </w:r>
      <w:r>
        <w:fldChar w:fldCharType="begin"/>
      </w:r>
      <w:r>
        <w:instrText xml:space="preserve"> SEQ Figure \* ARABIC </w:instrText>
      </w:r>
      <w:r>
        <w:fldChar w:fldCharType="separate"/>
      </w:r>
      <w:r w:rsidR="005437F9">
        <w:rPr>
          <w:noProof/>
        </w:rPr>
        <w:t>7</w:t>
      </w:r>
      <w:r>
        <w:fldChar w:fldCharType="end"/>
      </w:r>
      <w:r>
        <w:t xml:space="preserve">: </w:t>
      </w:r>
      <w:r w:rsidRPr="00D843DC">
        <w:rPr>
          <w:rStyle w:val="Inlinebold"/>
        </w:rPr>
        <w:t>Margins</w:t>
      </w:r>
      <w:r>
        <w:t xml:space="preserve"> tab in </w:t>
      </w:r>
      <w:r w:rsidRPr="00D843DC">
        <w:rPr>
          <w:rStyle w:val="Inlinebold"/>
        </w:rPr>
        <w:t>Page Setup</w:t>
      </w:r>
      <w:r>
        <w:t xml:space="preserve"> dialog box</w:t>
      </w:r>
    </w:p>
    <w:p w14:paraId="61C23E35" w14:textId="63221AA7" w:rsidR="00847C16" w:rsidRDefault="00847C16" w:rsidP="00847C16">
      <w:r w:rsidRPr="009C444F">
        <w:lastRenderedPageBreak/>
        <w:t xml:space="preserve">Alternatively, </w:t>
      </w:r>
      <w:r w:rsidR="00006B23">
        <w:t xml:space="preserve">select </w:t>
      </w:r>
      <w:r w:rsidR="0084648E" w:rsidRPr="00914A60">
        <w:rPr>
          <w:rStyle w:val="Inlinebold"/>
        </w:rPr>
        <w:t>Print</w:t>
      </w:r>
      <w:r w:rsidR="00006B23">
        <w:rPr>
          <w:rStyle w:val="Inlinebold"/>
        </w:rPr>
        <w:t xml:space="preserve"> </w:t>
      </w:r>
      <w:r w:rsidR="00006B23" w:rsidRPr="00023A2B">
        <w:t>on the</w:t>
      </w:r>
      <w:r w:rsidR="00006B23">
        <w:rPr>
          <w:rStyle w:val="Inlinebold"/>
        </w:rPr>
        <w:t xml:space="preserve"> File </w:t>
      </w:r>
      <w:r w:rsidR="00006B23" w:rsidRPr="00023A2B">
        <w:t>tab</w:t>
      </w:r>
      <w:r w:rsidR="0084648E">
        <w:t xml:space="preserve">, select </w:t>
      </w:r>
      <w:r w:rsidR="0084648E" w:rsidRPr="0084648E">
        <w:rPr>
          <w:rStyle w:val="Inlinebold"/>
        </w:rPr>
        <w:t>Show Margins</w:t>
      </w:r>
      <w:r w:rsidR="0084648E" w:rsidRPr="009C444F">
        <w:t xml:space="preserve"> </w:t>
      </w:r>
      <w:r w:rsidR="0084648E">
        <w:t>at the bottom of the print window</w:t>
      </w:r>
      <w:r w:rsidR="00006B23">
        <w:t>,</w:t>
      </w:r>
      <w:r w:rsidR="0084648E">
        <w:t xml:space="preserve"> </w:t>
      </w:r>
      <w:r w:rsidR="0084648E" w:rsidRPr="009C444F">
        <w:t xml:space="preserve">and </w:t>
      </w:r>
      <w:r w:rsidR="00006B23">
        <w:t xml:space="preserve">then </w:t>
      </w:r>
      <w:r w:rsidR="00BE0221">
        <w:t>move</w:t>
      </w:r>
      <w:r w:rsidR="0084648E" w:rsidRPr="009C444F">
        <w:t xml:space="preserve"> any of the margins to a new position</w:t>
      </w:r>
      <w:r w:rsidR="007D5EE8">
        <w:t xml:space="preserve"> (refer to Figure 8)</w:t>
      </w:r>
      <w:r w:rsidR="0084648E">
        <w:t>.</w:t>
      </w:r>
    </w:p>
    <w:p w14:paraId="347EA257" w14:textId="0BB0F0C7" w:rsidR="0084648E" w:rsidRDefault="00096215" w:rsidP="0084648E">
      <w:pPr>
        <w:keepNext/>
      </w:pPr>
      <w:r>
        <w:rPr>
          <w:noProof/>
        </w:rPr>
        <w:drawing>
          <wp:inline distT="0" distB="0" distL="0" distR="0" wp14:anchorId="1E11BDCA" wp14:editId="15346F68">
            <wp:extent cx="5035732" cy="3859102"/>
            <wp:effectExtent l="19050" t="19050" r="12700" b="27305"/>
            <wp:docPr id="1490664134" name="Picture 1490664134" descr="Screenshot of the Show Margins button in File &gt;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4134" name="Picture1.png"/>
                    <pic:cNvPicPr/>
                  </pic:nvPicPr>
                  <pic:blipFill>
                    <a:blip r:embed="rId30">
                      <a:extLst>
                        <a:ext uri="{28A0092B-C50C-407E-A947-70E740481C1C}">
                          <a14:useLocalDpi xmlns:a14="http://schemas.microsoft.com/office/drawing/2010/main" val="0"/>
                        </a:ext>
                      </a:extLst>
                    </a:blip>
                    <a:stretch>
                      <a:fillRect/>
                    </a:stretch>
                  </pic:blipFill>
                  <pic:spPr>
                    <a:xfrm>
                      <a:off x="0" y="0"/>
                      <a:ext cx="5035732" cy="3859102"/>
                    </a:xfrm>
                    <a:prstGeom prst="rect">
                      <a:avLst/>
                    </a:prstGeom>
                    <a:ln w="12700">
                      <a:solidFill>
                        <a:schemeClr val="tx1"/>
                      </a:solidFill>
                    </a:ln>
                  </pic:spPr>
                </pic:pic>
              </a:graphicData>
            </a:graphic>
          </wp:inline>
        </w:drawing>
      </w:r>
    </w:p>
    <w:p w14:paraId="2CC8080E" w14:textId="32B4EDB8" w:rsidR="0084648E" w:rsidRPr="009C444F" w:rsidRDefault="0084648E" w:rsidP="00023A2B">
      <w:pPr>
        <w:pStyle w:val="Caption"/>
      </w:pPr>
      <w:r>
        <w:t xml:space="preserve">Figure </w:t>
      </w:r>
      <w:r>
        <w:fldChar w:fldCharType="begin"/>
      </w:r>
      <w:r>
        <w:instrText xml:space="preserve"> SEQ Figure \* ARABIC </w:instrText>
      </w:r>
      <w:r>
        <w:fldChar w:fldCharType="separate"/>
      </w:r>
      <w:r w:rsidR="005437F9">
        <w:rPr>
          <w:noProof/>
        </w:rPr>
        <w:t>8</w:t>
      </w:r>
      <w:r>
        <w:fldChar w:fldCharType="end"/>
      </w:r>
      <w:r>
        <w:t xml:space="preserve">: </w:t>
      </w:r>
      <w:r w:rsidRPr="0029215C">
        <w:rPr>
          <w:rStyle w:val="Inlinebold"/>
        </w:rPr>
        <w:t>Show</w:t>
      </w:r>
      <w:r>
        <w:t xml:space="preserve"> </w:t>
      </w:r>
      <w:r w:rsidRPr="00C27135">
        <w:rPr>
          <w:rStyle w:val="Inlinebold"/>
        </w:rPr>
        <w:t>Margins</w:t>
      </w:r>
      <w:r w:rsidR="00096215">
        <w:t xml:space="preserve"> </w:t>
      </w:r>
      <w:r>
        <w:t xml:space="preserve">in </w:t>
      </w:r>
      <w:r w:rsidRPr="0081138C">
        <w:rPr>
          <w:rStyle w:val="Inlinebold"/>
        </w:rPr>
        <w:t>Print</w:t>
      </w:r>
      <w:r w:rsidR="0081138C">
        <w:t xml:space="preserve"> dialog box.</w:t>
      </w:r>
    </w:p>
    <w:p w14:paraId="11DD8FFC" w14:textId="6F46FFF7" w:rsidR="00FF799B" w:rsidRPr="009C444F" w:rsidRDefault="00FF799B" w:rsidP="00FF799B">
      <w:pPr>
        <w:pStyle w:val="Heading3"/>
      </w:pPr>
      <w:bookmarkStart w:id="188" w:name="_Toc37680374"/>
      <w:r>
        <w:t>Sheet settings</w:t>
      </w:r>
      <w:bookmarkEnd w:id="188"/>
    </w:p>
    <w:p w14:paraId="43FD922D" w14:textId="0E80D275" w:rsidR="00967F43" w:rsidRDefault="00FF799B" w:rsidP="00FF799B">
      <w:r>
        <w:t xml:space="preserve">When </w:t>
      </w:r>
      <w:r w:rsidR="00C73E29">
        <w:t xml:space="preserve">you need </w:t>
      </w:r>
      <w:r>
        <w:t xml:space="preserve">to print </w:t>
      </w:r>
      <w:r w:rsidR="00C73E29">
        <w:t xml:space="preserve">your data </w:t>
      </w:r>
      <w:r>
        <w:t xml:space="preserve">across multiple pages, </w:t>
      </w:r>
      <w:r w:rsidR="00967F43">
        <w:t xml:space="preserve">you </w:t>
      </w:r>
      <w:r w:rsidR="00377806">
        <w:t>might</w:t>
      </w:r>
      <w:r w:rsidR="00967F43">
        <w:t xml:space="preserve"> find it useful to edit the sheet settings</w:t>
      </w:r>
      <w:r w:rsidR="00C73E29">
        <w:t>.</w:t>
      </w:r>
      <w:r w:rsidR="00967F43">
        <w:t xml:space="preserve"> </w:t>
      </w:r>
      <w:r w:rsidR="00C73E29">
        <w:t>F</w:t>
      </w:r>
      <w:r w:rsidR="00967F43">
        <w:t xml:space="preserve">or example, </w:t>
      </w:r>
      <w:r w:rsidR="00C73E29">
        <w:t xml:space="preserve">you might want </w:t>
      </w:r>
      <w:r w:rsidR="00967F43">
        <w:t xml:space="preserve">to </w:t>
      </w:r>
      <w:r w:rsidR="00C73E29">
        <w:t xml:space="preserve">print </w:t>
      </w:r>
      <w:r w:rsidR="00967F43">
        <w:t xml:space="preserve">the headings on every </w:t>
      </w:r>
      <w:r w:rsidR="00253A27">
        <w:t>work</w:t>
      </w:r>
      <w:r w:rsidR="00967F43">
        <w:t>sheet to make it easier to identify what has been printed. It</w:t>
      </w:r>
      <w:r w:rsidR="0029215C">
        <w:t>’</w:t>
      </w:r>
      <w:r w:rsidR="00967F43">
        <w:t xml:space="preserve">s </w:t>
      </w:r>
      <w:r w:rsidR="00B81EDB">
        <w:t>like</w:t>
      </w:r>
      <w:r w:rsidR="00967F43">
        <w:t xml:space="preserve"> freezing worksheet titles,</w:t>
      </w:r>
      <w:r w:rsidR="0081138C">
        <w:t xml:space="preserve"> a topic</w:t>
      </w:r>
      <w:r w:rsidR="00967F43">
        <w:t xml:space="preserve"> covered in Module 2, except </w:t>
      </w:r>
      <w:r w:rsidR="0081138C">
        <w:t xml:space="preserve">that </w:t>
      </w:r>
      <w:r w:rsidR="00967F43">
        <w:t>the headings will be printed.</w:t>
      </w:r>
    </w:p>
    <w:p w14:paraId="7BE96719" w14:textId="2873C2E1" w:rsidR="00FF799B" w:rsidRDefault="00FF799B" w:rsidP="00FF799B">
      <w:r>
        <w:t>To alter the sheet setting</w:t>
      </w:r>
      <w:r w:rsidR="00B10B54">
        <w:t>s</w:t>
      </w:r>
      <w:r>
        <w:t xml:space="preserve"> in a worksheet</w:t>
      </w:r>
      <w:r w:rsidR="007D5EE8">
        <w:t xml:space="preserve"> (refer to Figure 9)</w:t>
      </w:r>
      <w:r>
        <w:t>:</w:t>
      </w:r>
    </w:p>
    <w:p w14:paraId="44251EE5" w14:textId="376ADA35" w:rsidR="00FF799B" w:rsidRDefault="00FF799B" w:rsidP="00FF799B">
      <w:pPr>
        <w:pStyle w:val="Bulletlevel1"/>
      </w:pPr>
      <w:r>
        <w:t>Select</w:t>
      </w:r>
      <w:r w:rsidRPr="009C444F">
        <w:t xml:space="preserve"> the </w:t>
      </w:r>
      <w:r>
        <w:rPr>
          <w:rStyle w:val="Inlinebold"/>
        </w:rPr>
        <w:t>Sheet</w:t>
      </w:r>
      <w:r w:rsidRPr="009C444F">
        <w:t xml:space="preserve"> tab in the </w:t>
      </w:r>
      <w:r w:rsidRPr="00023A2B">
        <w:rPr>
          <w:rStyle w:val="Inlinebold"/>
        </w:rPr>
        <w:t>Page Setup</w:t>
      </w:r>
      <w:r w:rsidRPr="009C444F">
        <w:t xml:space="preserve"> dialog box</w:t>
      </w:r>
      <w:r w:rsidR="00C73E29">
        <w:t>.</w:t>
      </w:r>
    </w:p>
    <w:p w14:paraId="04433CC7" w14:textId="1BE525A8" w:rsidR="00967F43" w:rsidRDefault="00967F43" w:rsidP="00FF799B">
      <w:pPr>
        <w:pStyle w:val="Bulletlevel1"/>
      </w:pPr>
      <w:r>
        <w:t xml:space="preserve">From </w:t>
      </w:r>
      <w:r w:rsidRPr="00967F43">
        <w:rPr>
          <w:rStyle w:val="Inlinebold"/>
        </w:rPr>
        <w:t>Print area</w:t>
      </w:r>
      <w:r w:rsidR="00C73E29">
        <w:t xml:space="preserve">, </w:t>
      </w:r>
      <w:r>
        <w:t xml:space="preserve">select any area on the worksheet to add </w:t>
      </w:r>
      <w:r w:rsidR="00890649">
        <w:t xml:space="preserve">it </w:t>
      </w:r>
      <w:r>
        <w:t>to the print area</w:t>
      </w:r>
      <w:r w:rsidR="00C73E29">
        <w:t>.</w:t>
      </w:r>
    </w:p>
    <w:p w14:paraId="174101F2" w14:textId="19A11C6D" w:rsidR="00967F43" w:rsidRDefault="00967F43" w:rsidP="00FF799B">
      <w:pPr>
        <w:pStyle w:val="Bulletlevel1"/>
      </w:pPr>
      <w:r>
        <w:t xml:space="preserve">From </w:t>
      </w:r>
      <w:r w:rsidRPr="00967F43">
        <w:rPr>
          <w:rStyle w:val="Inlinebold"/>
        </w:rPr>
        <w:t>Rows to repeat at top</w:t>
      </w:r>
      <w:r w:rsidR="00C73E29">
        <w:t xml:space="preserve">, </w:t>
      </w:r>
      <w:r>
        <w:t>select any rows on the worksheet behind that you would like to print at the top of every printed page</w:t>
      </w:r>
      <w:r w:rsidR="00C73E29">
        <w:t>.</w:t>
      </w:r>
    </w:p>
    <w:p w14:paraId="4088CB85" w14:textId="40E270FA" w:rsidR="00967F43" w:rsidRDefault="00967F43" w:rsidP="00967F43">
      <w:pPr>
        <w:pStyle w:val="Bulletlevel1"/>
      </w:pPr>
      <w:r>
        <w:t xml:space="preserve">From </w:t>
      </w:r>
      <w:r w:rsidRPr="00967F43">
        <w:rPr>
          <w:rStyle w:val="Inlinebold"/>
        </w:rPr>
        <w:t>Columns to repeat at left</w:t>
      </w:r>
      <w:r>
        <w:t xml:space="preserve"> select any columns on the worksheet that you would like to print on the left side of every printed page</w:t>
      </w:r>
      <w:r w:rsidR="00C73E29">
        <w:t>.</w:t>
      </w:r>
    </w:p>
    <w:p w14:paraId="789EACCF" w14:textId="0B8328AF" w:rsidR="00967F43" w:rsidRDefault="00967F43" w:rsidP="00FF799B">
      <w:pPr>
        <w:pStyle w:val="Bulletlevel1"/>
      </w:pPr>
      <w:r>
        <w:t xml:space="preserve">Under </w:t>
      </w:r>
      <w:r w:rsidRPr="00967F43">
        <w:rPr>
          <w:rStyle w:val="Inlinebold"/>
        </w:rPr>
        <w:t>Print</w:t>
      </w:r>
      <w:r>
        <w:t xml:space="preserve">, check </w:t>
      </w:r>
      <w:r w:rsidRPr="00967F43">
        <w:rPr>
          <w:rStyle w:val="Inlinebold"/>
        </w:rPr>
        <w:t>Gridlines</w:t>
      </w:r>
      <w:r>
        <w:t xml:space="preserve"> to add borders around your data</w:t>
      </w:r>
      <w:r w:rsidR="00C73E29">
        <w:t>.</w:t>
      </w:r>
    </w:p>
    <w:p w14:paraId="06596D62" w14:textId="31B09E28" w:rsidR="00967F43" w:rsidRDefault="00967F43" w:rsidP="00FF799B">
      <w:pPr>
        <w:pStyle w:val="Bulletlevel1"/>
      </w:pPr>
      <w:r>
        <w:t xml:space="preserve">Select </w:t>
      </w:r>
      <w:r w:rsidRPr="00967F43">
        <w:rPr>
          <w:rStyle w:val="Inlinebold"/>
        </w:rPr>
        <w:t>OK</w:t>
      </w:r>
      <w:r>
        <w:t xml:space="preserve"> to return to your worksheet.</w:t>
      </w:r>
    </w:p>
    <w:p w14:paraId="7D350A90" w14:textId="77777777" w:rsidR="00FF799B" w:rsidRDefault="00FF799B" w:rsidP="0017346A">
      <w:r w:rsidRPr="0017346A">
        <w:rPr>
          <w:noProof/>
        </w:rPr>
        <w:lastRenderedPageBreak/>
        <w:drawing>
          <wp:inline distT="0" distB="0" distL="0" distR="0" wp14:anchorId="64D31D17" wp14:editId="1989052C">
            <wp:extent cx="4320000" cy="3672410"/>
            <wp:effectExtent l="19050" t="19050" r="23495" b="23495"/>
            <wp:docPr id="29" name="Picture 29" descr="Screenshot of the Sheet tab in the Page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672410"/>
                    </a:xfrm>
                    <a:prstGeom prst="rect">
                      <a:avLst/>
                    </a:prstGeom>
                    <a:ln>
                      <a:solidFill>
                        <a:schemeClr val="tx1"/>
                      </a:solidFill>
                    </a:ln>
                  </pic:spPr>
                </pic:pic>
              </a:graphicData>
            </a:graphic>
          </wp:inline>
        </w:drawing>
      </w:r>
    </w:p>
    <w:p w14:paraId="66690F02" w14:textId="3EE1C06F" w:rsidR="00FF799B" w:rsidRDefault="00FF799B" w:rsidP="00023A2B">
      <w:pPr>
        <w:pStyle w:val="Caption"/>
      </w:pPr>
      <w:r>
        <w:t xml:space="preserve">Figure </w:t>
      </w:r>
      <w:r>
        <w:fldChar w:fldCharType="begin"/>
      </w:r>
      <w:r>
        <w:instrText xml:space="preserve"> SEQ Figure \* ARABIC </w:instrText>
      </w:r>
      <w:r>
        <w:fldChar w:fldCharType="separate"/>
      </w:r>
      <w:r w:rsidR="005437F9">
        <w:rPr>
          <w:noProof/>
        </w:rPr>
        <w:t>9</w:t>
      </w:r>
      <w:r>
        <w:fldChar w:fldCharType="end"/>
      </w:r>
      <w:r>
        <w:t xml:space="preserve">: </w:t>
      </w:r>
      <w:r w:rsidRPr="004C2107">
        <w:rPr>
          <w:rStyle w:val="Inlinebold"/>
        </w:rPr>
        <w:t>Shee</w:t>
      </w:r>
      <w:r>
        <w:t xml:space="preserve">t tab in </w:t>
      </w:r>
      <w:r w:rsidRPr="004C2107">
        <w:rPr>
          <w:rStyle w:val="Inlinebold"/>
        </w:rPr>
        <w:t>Page Setup</w:t>
      </w:r>
      <w:r>
        <w:t xml:space="preserve"> dialog box</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237657" w14:paraId="023C3C98" w14:textId="77777777" w:rsidTr="00DE1ED4">
        <w:tc>
          <w:tcPr>
            <w:tcW w:w="1703" w:type="dxa"/>
          </w:tcPr>
          <w:p w14:paraId="40BF609A" w14:textId="77777777" w:rsidR="00237657" w:rsidRPr="00237657" w:rsidRDefault="00237657" w:rsidP="00237657">
            <w:r w:rsidRPr="00237657">
              <w:rPr>
                <w:noProof/>
              </w:rPr>
              <w:drawing>
                <wp:inline distT="0" distB="0" distL="0" distR="0" wp14:anchorId="384811A4" wp14:editId="1FD96E81">
                  <wp:extent cx="720000" cy="720000"/>
                  <wp:effectExtent l="0" t="0" r="4445" b="4445"/>
                  <wp:docPr id="1490664143"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20000" cy="720000"/>
                          </a:xfrm>
                          <a:prstGeom prst="rect">
                            <a:avLst/>
                          </a:prstGeom>
                        </pic:spPr>
                      </pic:pic>
                    </a:graphicData>
                  </a:graphic>
                </wp:inline>
              </w:drawing>
            </w:r>
          </w:p>
        </w:tc>
        <w:tc>
          <w:tcPr>
            <w:tcW w:w="7657" w:type="dxa"/>
          </w:tcPr>
          <w:p w14:paraId="08E9C027" w14:textId="77777777" w:rsidR="00237657" w:rsidRPr="00237657" w:rsidRDefault="00237657" w:rsidP="00237657">
            <w:pPr>
              <w:pStyle w:val="Readeraids"/>
            </w:pPr>
            <w:r w:rsidRPr="00237657">
              <w:t>Additional information</w:t>
            </w:r>
          </w:p>
          <w:p w14:paraId="0A7D413B" w14:textId="7A0ED67F" w:rsidR="00237657" w:rsidRPr="00237657" w:rsidRDefault="00237657" w:rsidP="00237657">
            <w:r w:rsidRPr="00237657">
              <w:t xml:space="preserve">For more information on configuring print settings, go to: </w:t>
            </w:r>
            <w:hyperlink r:id="rId32" w:history="1">
              <w:r w:rsidR="00B4230B">
                <w:rPr>
                  <w:rStyle w:val="Hyperlink"/>
                </w:rPr>
                <w:t>Print a worksheet or workbook</w:t>
              </w:r>
            </w:hyperlink>
          </w:p>
        </w:tc>
      </w:tr>
    </w:tbl>
    <w:p w14:paraId="586625C8" w14:textId="6E8D90CB" w:rsidR="001F038B" w:rsidRPr="001F038B" w:rsidRDefault="001F038B" w:rsidP="001F038B">
      <w:pPr>
        <w:pStyle w:val="Heading3"/>
      </w:pPr>
      <w:bookmarkStart w:id="189" w:name="_Toc37680375"/>
      <w:r w:rsidRPr="001F038B">
        <w:t xml:space="preserve">Activity: </w:t>
      </w:r>
      <w:r w:rsidR="00911AE4">
        <w:t>Question</w:t>
      </w:r>
      <w:r w:rsidR="00082E6E">
        <w:t xml:space="preserve"> </w:t>
      </w:r>
      <w:r w:rsidR="004C2107">
        <w:t>t</w:t>
      </w:r>
      <w:r w:rsidR="00082E6E">
        <w:t>ime</w:t>
      </w:r>
      <w:bookmarkEnd w:id="189"/>
    </w:p>
    <w:p w14:paraId="396602AE" w14:textId="23374006" w:rsidR="003E3F55" w:rsidRPr="001F038B" w:rsidRDefault="005C5E6C" w:rsidP="001F038B">
      <w:r>
        <w:t>In this activity</w:t>
      </w:r>
      <w:r w:rsidR="00C73E29">
        <w:t>,</w:t>
      </w:r>
      <w:r>
        <w:t xml:space="preserve"> you will consider the questions asked by your teacher </w:t>
      </w:r>
      <w:r w:rsidR="007A4015">
        <w:t>about</w:t>
      </w:r>
      <w:r w:rsidR="003E3F55" w:rsidRPr="003E3F55">
        <w:t xml:space="preserve"> </w:t>
      </w:r>
      <w:r w:rsidR="007A4015">
        <w:t>the</w:t>
      </w:r>
      <w:r w:rsidR="003E3F55" w:rsidRPr="003E3F55">
        <w:t xml:space="preserve"> many ways </w:t>
      </w:r>
      <w:r w:rsidR="007A4015">
        <w:t xml:space="preserve">in which you </w:t>
      </w:r>
      <w:r w:rsidR="003E3F55" w:rsidRPr="003E3F55">
        <w:t xml:space="preserve">can access the </w:t>
      </w:r>
      <w:r w:rsidR="004C2107" w:rsidRPr="004C2107">
        <w:rPr>
          <w:rStyle w:val="Inlinebold"/>
        </w:rPr>
        <w:t>P</w:t>
      </w:r>
      <w:r w:rsidR="003E3F55" w:rsidRPr="004C2107">
        <w:rPr>
          <w:rStyle w:val="Inlinebold"/>
        </w:rPr>
        <w:t xml:space="preserve">age </w:t>
      </w:r>
      <w:r w:rsidR="004C2107" w:rsidRPr="004C2107">
        <w:rPr>
          <w:rStyle w:val="Inlinebold"/>
        </w:rPr>
        <w:t>S</w:t>
      </w:r>
      <w:r w:rsidR="003E3F55" w:rsidRPr="004C2107">
        <w:rPr>
          <w:rStyle w:val="Inlinebold"/>
        </w:rPr>
        <w:t>etup</w:t>
      </w:r>
      <w:r w:rsidR="003E3F55" w:rsidRPr="003E3F55">
        <w:t xml:space="preserve"> dialog box</w:t>
      </w:r>
      <w:r w:rsidR="00082E6E">
        <w:t xml:space="preserve"> and what options are available in the dialog box that are not available elsewhere</w:t>
      </w:r>
      <w:r w:rsidR="00890649">
        <w:t>.</w:t>
      </w:r>
    </w:p>
    <w:p w14:paraId="425115D8" w14:textId="77777777" w:rsidR="001F038B" w:rsidRPr="001F038B" w:rsidRDefault="001F038B" w:rsidP="001F038B">
      <w:pPr>
        <w:pStyle w:val="Heading4"/>
      </w:pPr>
      <w:r w:rsidRPr="001F038B">
        <w:t>Resources required</w:t>
      </w:r>
    </w:p>
    <w:p w14:paraId="3BBFD26A" w14:textId="77777777" w:rsidR="001F038B" w:rsidRPr="001F038B" w:rsidRDefault="001F038B" w:rsidP="001F038B">
      <w:r w:rsidRPr="001F038B">
        <w:t>You will need the following resources for this activity:</w:t>
      </w:r>
    </w:p>
    <w:p w14:paraId="48F80945" w14:textId="206085DD" w:rsidR="001F038B" w:rsidRPr="001F038B" w:rsidRDefault="001F038B" w:rsidP="001F038B">
      <w:pPr>
        <w:pStyle w:val="Bulletlevel1"/>
      </w:pPr>
      <w:r w:rsidRPr="001F038B">
        <w:t xml:space="preserve">Open </w:t>
      </w:r>
      <w:bookmarkStart w:id="190" w:name="_Hlk23424942"/>
      <w:r w:rsidR="005034AC" w:rsidRPr="00914A60">
        <w:rPr>
          <w:rStyle w:val="Inlinebold"/>
        </w:rPr>
        <w:t>L1_T2_</w:t>
      </w:r>
      <w:r w:rsidR="00B4230B" w:rsidRPr="00914A60">
        <w:rPr>
          <w:rStyle w:val="Inlinebold"/>
        </w:rPr>
        <w:t>act_</w:t>
      </w:r>
      <w:r w:rsidR="00006B23">
        <w:rPr>
          <w:rStyle w:val="Inlinebold"/>
        </w:rPr>
        <w:t>s</w:t>
      </w:r>
      <w:r w:rsidR="0061633F" w:rsidRPr="00914A60">
        <w:rPr>
          <w:rStyle w:val="Inlinebold"/>
        </w:rPr>
        <w:t>ummary.xlsx</w:t>
      </w:r>
      <w:r w:rsidRPr="001F038B">
        <w:t xml:space="preserve"> </w:t>
      </w:r>
      <w:bookmarkEnd w:id="190"/>
      <w:r w:rsidRPr="001F038B">
        <w:t>in this lesson</w:t>
      </w:r>
      <w:r w:rsidR="0029215C">
        <w:t>’</w:t>
      </w:r>
      <w:r w:rsidRPr="001F038B">
        <w:t>s Learning Activity Resources.</w:t>
      </w:r>
    </w:p>
    <w:p w14:paraId="71715D91" w14:textId="77777777" w:rsidR="00DE071D" w:rsidRPr="00023A2B" w:rsidRDefault="00DE071D" w:rsidP="00023A2B">
      <w:r>
        <w:br w:type="page"/>
      </w:r>
    </w:p>
    <w:p w14:paraId="6E8870F5" w14:textId="59BE37D9" w:rsidR="001F038B" w:rsidRPr="001F038B" w:rsidRDefault="001F038B" w:rsidP="001F038B">
      <w:pPr>
        <w:pStyle w:val="Heading4"/>
      </w:pPr>
      <w:r w:rsidRPr="001F038B">
        <w:lastRenderedPageBreak/>
        <w:t>Activity instructions</w:t>
      </w:r>
    </w:p>
    <w:p w14:paraId="03625F7E" w14:textId="77777777" w:rsidR="001F038B" w:rsidRPr="001F038B" w:rsidRDefault="001F038B" w:rsidP="001F038B">
      <w:r w:rsidRPr="001F038B">
        <w:t>Participate in the activity by following these instructions:</w:t>
      </w:r>
    </w:p>
    <w:p w14:paraId="6C484B24" w14:textId="224BE114" w:rsidR="0061633F" w:rsidRDefault="0061633F" w:rsidP="00432E54">
      <w:pPr>
        <w:pStyle w:val="Numberedlist1"/>
        <w:numPr>
          <w:ilvl w:val="0"/>
          <w:numId w:val="43"/>
        </w:numPr>
      </w:pPr>
      <w:r w:rsidRPr="0061633F">
        <w:t xml:space="preserve">Open </w:t>
      </w:r>
      <w:bookmarkStart w:id="191" w:name="_Hlk23417678"/>
      <w:r w:rsidRPr="00023A2B">
        <w:rPr>
          <w:rStyle w:val="Inlinebold"/>
        </w:rPr>
        <w:t>L1_T2_</w:t>
      </w:r>
      <w:r w:rsidR="00CB0C79" w:rsidRPr="00023A2B">
        <w:rPr>
          <w:rStyle w:val="Inlinebold"/>
        </w:rPr>
        <w:t>act_</w:t>
      </w:r>
      <w:r w:rsidR="00006B23" w:rsidRPr="00023A2B">
        <w:rPr>
          <w:rStyle w:val="Inlinebold"/>
        </w:rPr>
        <w:t>s</w:t>
      </w:r>
      <w:r w:rsidRPr="00023A2B">
        <w:rPr>
          <w:rStyle w:val="Inlinebold"/>
        </w:rPr>
        <w:t>ummary.xlsx</w:t>
      </w:r>
      <w:bookmarkEnd w:id="191"/>
      <w:r w:rsidR="00C73E29">
        <w:t>.</w:t>
      </w:r>
    </w:p>
    <w:p w14:paraId="6FB480D2" w14:textId="2CB1D40A" w:rsidR="00082E6E" w:rsidRDefault="00082E6E" w:rsidP="001F038B">
      <w:pPr>
        <w:pStyle w:val="Numberedlist1"/>
      </w:pPr>
      <w:r>
        <w:t xml:space="preserve">Use any method suggested to access the </w:t>
      </w:r>
      <w:r w:rsidRPr="00023A2B">
        <w:rPr>
          <w:rStyle w:val="Inlinebold"/>
        </w:rPr>
        <w:t>Page Setup</w:t>
      </w:r>
      <w:r>
        <w:t xml:space="preserve"> dialog box</w:t>
      </w:r>
      <w:r w:rsidR="00C73E29">
        <w:t>.</w:t>
      </w:r>
    </w:p>
    <w:p w14:paraId="4F801BC0" w14:textId="7BC106DA" w:rsidR="001F038B" w:rsidRDefault="002376C9" w:rsidP="002376C9">
      <w:pPr>
        <w:pStyle w:val="Numberedlist1"/>
      </w:pPr>
      <w:r>
        <w:t xml:space="preserve">Work with a partner to compare the </w:t>
      </w:r>
      <w:r w:rsidR="00BE0221" w:rsidRPr="00BE0221">
        <w:rPr>
          <w:rStyle w:val="Inlinebold"/>
        </w:rPr>
        <w:t>Page Layout</w:t>
      </w:r>
      <w:r w:rsidR="00BE0221">
        <w:t xml:space="preserve">, </w:t>
      </w:r>
      <w:r w:rsidR="00BE0221" w:rsidRPr="00BE0221">
        <w:rPr>
          <w:rStyle w:val="Inlinebold"/>
        </w:rPr>
        <w:t>Print</w:t>
      </w:r>
      <w:r w:rsidR="00BE0221">
        <w:t xml:space="preserve">, and </w:t>
      </w:r>
      <w:r w:rsidR="00BE0221" w:rsidRPr="00BE0221">
        <w:rPr>
          <w:rStyle w:val="Inlinebold"/>
        </w:rPr>
        <w:t>Page Setup</w:t>
      </w:r>
      <w:r w:rsidR="00BE0221">
        <w:t xml:space="preserve"> </w:t>
      </w:r>
      <w:r w:rsidR="00082E6E">
        <w:t>options</w:t>
      </w:r>
      <w:r w:rsidR="001F038B" w:rsidRPr="001F038B">
        <w:t>.</w:t>
      </w:r>
    </w:p>
    <w:p w14:paraId="47AF29DD" w14:textId="1E5BFBB1" w:rsidR="00B4230B" w:rsidRDefault="00B4230B" w:rsidP="001F038B">
      <w:pPr>
        <w:pStyle w:val="Numberedlist1"/>
      </w:pPr>
      <w:r>
        <w:t xml:space="preserve">Experiment with any of the </w:t>
      </w:r>
      <w:r w:rsidR="004C2107" w:rsidRPr="004C2107">
        <w:rPr>
          <w:rStyle w:val="Inlinebold"/>
        </w:rPr>
        <w:t>P</w:t>
      </w:r>
      <w:r w:rsidRPr="004C2107">
        <w:rPr>
          <w:rStyle w:val="Inlinebold"/>
        </w:rPr>
        <w:t xml:space="preserve">age </w:t>
      </w:r>
      <w:r w:rsidR="004C2107" w:rsidRPr="004C2107">
        <w:rPr>
          <w:rStyle w:val="Inlinebold"/>
        </w:rPr>
        <w:t>S</w:t>
      </w:r>
      <w:r w:rsidRPr="004C2107">
        <w:rPr>
          <w:rStyle w:val="Inlinebold"/>
        </w:rPr>
        <w:t>etup</w:t>
      </w:r>
      <w:r>
        <w:t xml:space="preserve"> options and </w:t>
      </w:r>
      <w:r w:rsidR="00BE0221">
        <w:t>observe</w:t>
      </w:r>
      <w:r>
        <w:t xml:space="preserve"> </w:t>
      </w:r>
      <w:r w:rsidR="005B2447">
        <w:t>the results</w:t>
      </w:r>
      <w:r>
        <w:t xml:space="preserve"> using </w:t>
      </w:r>
      <w:r w:rsidRPr="00023A2B">
        <w:rPr>
          <w:rStyle w:val="Inlinebold"/>
        </w:rPr>
        <w:t>Print Preview</w:t>
      </w:r>
      <w:r>
        <w:t>.</w:t>
      </w:r>
    </w:p>
    <w:p w14:paraId="1F3A5A27" w14:textId="63966BD8" w:rsidR="008451B4" w:rsidRPr="001F038B" w:rsidRDefault="008451B4" w:rsidP="001F038B">
      <w:pPr>
        <w:pStyle w:val="Numberedlist1"/>
      </w:pPr>
      <w:r>
        <w:t>Close the workbook without saving it</w:t>
      </w:r>
      <w:r w:rsidR="002B740C">
        <w:t>.</w:t>
      </w:r>
    </w:p>
    <w:p w14:paraId="00B562E8" w14:textId="0DD860B3" w:rsidR="001F038B" w:rsidRPr="001F038B" w:rsidRDefault="001F038B" w:rsidP="001F038B">
      <w:pPr>
        <w:pStyle w:val="Heading3"/>
      </w:pPr>
      <w:bookmarkStart w:id="192" w:name="_Toc37680376"/>
      <w:r w:rsidRPr="001F038B">
        <w:t>Try-</w:t>
      </w:r>
      <w:r w:rsidR="0081138C">
        <w:t>i</w:t>
      </w:r>
      <w:r w:rsidRPr="001F038B">
        <w:t xml:space="preserve">t: </w:t>
      </w:r>
      <w:r w:rsidR="0019275D">
        <w:t>Understand p</w:t>
      </w:r>
      <w:r w:rsidR="00911AE4">
        <w:t xml:space="preserve">age </w:t>
      </w:r>
      <w:r w:rsidR="00B81EDB">
        <w:t>s</w:t>
      </w:r>
      <w:r w:rsidR="00911AE4">
        <w:t>etup</w:t>
      </w:r>
      <w:bookmarkEnd w:id="192"/>
    </w:p>
    <w:p w14:paraId="499FFCB4" w14:textId="72011E93" w:rsidR="001F038B" w:rsidRPr="001F038B" w:rsidRDefault="001F038B" w:rsidP="001F038B">
      <w:r w:rsidRPr="001F038B">
        <w:rPr>
          <w:noProof/>
        </w:rPr>
        <w:drawing>
          <wp:inline distT="0" distB="0" distL="0" distR="0" wp14:anchorId="2C9010FA" wp14:editId="601C911F">
            <wp:extent cx="304001" cy="304001"/>
            <wp:effectExtent l="0" t="0" r="1270" b="1270"/>
            <wp:docPr id="23" name="Picture 23" descr="Illustration indicates that the try-its are leveled in increasing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indicating levelled try-it"/>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4001" cy="304001"/>
                    </a:xfrm>
                    <a:prstGeom prst="rect">
                      <a:avLst/>
                    </a:prstGeom>
                  </pic:spPr>
                </pic:pic>
              </a:graphicData>
            </a:graphic>
          </wp:inline>
        </w:drawing>
      </w:r>
      <w:r w:rsidRPr="001F038B">
        <w:t xml:space="preserve"> </w:t>
      </w:r>
      <w:r w:rsidR="00F076CB">
        <w:t>In this try</w:t>
      </w:r>
      <w:r w:rsidR="0081138C">
        <w:t>-</w:t>
      </w:r>
      <w:r w:rsidR="00F076CB">
        <w:t>it</w:t>
      </w:r>
      <w:r w:rsidR="00C73E29">
        <w:t>,</w:t>
      </w:r>
      <w:r w:rsidR="00F076CB">
        <w:t xml:space="preserve"> you will set the paper size, orientation</w:t>
      </w:r>
      <w:r w:rsidR="00C73E29">
        <w:t>,</w:t>
      </w:r>
      <w:r w:rsidR="00F076CB">
        <w:t xml:space="preserve"> and margins.</w:t>
      </w:r>
    </w:p>
    <w:p w14:paraId="19AE557E" w14:textId="7F7C29E1" w:rsidR="001F038B" w:rsidRDefault="001F038B" w:rsidP="001F038B">
      <w:pPr>
        <w:pStyle w:val="Heading3"/>
      </w:pPr>
      <w:bookmarkStart w:id="193" w:name="_Toc37680377"/>
      <w:r w:rsidRPr="001F038B">
        <w:t>Try-</w:t>
      </w:r>
      <w:r w:rsidR="004C2107">
        <w:t>I</w:t>
      </w:r>
      <w:r w:rsidRPr="001F038B">
        <w:t xml:space="preserve">t </w:t>
      </w:r>
      <w:r w:rsidR="00911AE4">
        <w:t>1</w:t>
      </w:r>
      <w:bookmarkEnd w:id="193"/>
    </w:p>
    <w:p w14:paraId="2FB102E7" w14:textId="21079320" w:rsidR="00911AE4" w:rsidRPr="00911AE4" w:rsidRDefault="00F076CB" w:rsidP="00911AE4">
      <w:r>
        <w:t xml:space="preserve">You are preparing </w:t>
      </w:r>
      <w:r w:rsidR="005060CA">
        <w:t>a worksheet</w:t>
      </w:r>
      <w:r>
        <w:t xml:space="preserve"> to print</w:t>
      </w:r>
      <w:r w:rsidR="005060CA">
        <w:t xml:space="preserve"> to PDF</w:t>
      </w:r>
      <w:r>
        <w:t xml:space="preserve"> </w:t>
      </w:r>
      <w:r w:rsidR="00082E6E">
        <w:t>on A</w:t>
      </w:r>
      <w:r w:rsidR="003367C0">
        <w:t>4</w:t>
      </w:r>
      <w:r w:rsidR="00082E6E">
        <w:t xml:space="preserve"> paper</w:t>
      </w:r>
      <w:r w:rsidR="005060CA">
        <w:t>.</w:t>
      </w:r>
    </w:p>
    <w:p w14:paraId="50128862" w14:textId="77777777" w:rsidR="001F038B" w:rsidRPr="001F038B" w:rsidRDefault="001F038B" w:rsidP="001F038B">
      <w:pPr>
        <w:pStyle w:val="Heading4"/>
      </w:pPr>
      <w:r w:rsidRPr="001F038B">
        <w:t>Resources</w:t>
      </w:r>
    </w:p>
    <w:p w14:paraId="7206E79F" w14:textId="77777777" w:rsidR="001F038B" w:rsidRPr="001F038B" w:rsidRDefault="001F038B" w:rsidP="001F038B">
      <w:r w:rsidRPr="001F038B">
        <w:t>You will need the following resources for this try-it:</w:t>
      </w:r>
    </w:p>
    <w:p w14:paraId="0DF0BEAB" w14:textId="3318CA21" w:rsidR="001F038B" w:rsidRPr="001F038B" w:rsidRDefault="001F038B" w:rsidP="001F038B">
      <w:pPr>
        <w:pStyle w:val="Bulletlevel1"/>
      </w:pPr>
      <w:r w:rsidRPr="001F038B">
        <w:t xml:space="preserve">Open </w:t>
      </w:r>
      <w:r w:rsidR="00CA0D62" w:rsidRPr="002B740C">
        <w:rPr>
          <w:rStyle w:val="Inlinebold"/>
        </w:rPr>
        <w:t>L1_T2_</w:t>
      </w:r>
      <w:r w:rsidR="00165C14">
        <w:rPr>
          <w:rStyle w:val="Inlinebold"/>
        </w:rPr>
        <w:t>t</w:t>
      </w:r>
      <w:r w:rsidR="00CA0D62" w:rsidRPr="002B740C">
        <w:rPr>
          <w:rStyle w:val="Inlinebold"/>
        </w:rPr>
        <w:t>ry1_</w:t>
      </w:r>
      <w:r w:rsidR="00573E5D">
        <w:rPr>
          <w:rStyle w:val="Inlinebold"/>
        </w:rPr>
        <w:t>s</w:t>
      </w:r>
      <w:r w:rsidR="00CA0D62" w:rsidRPr="002B740C">
        <w:rPr>
          <w:rStyle w:val="Inlinebold"/>
        </w:rPr>
        <w:t>ummary</w:t>
      </w:r>
      <w:r w:rsidR="00F45C4E">
        <w:rPr>
          <w:rStyle w:val="Inlinebold"/>
        </w:rPr>
        <w:t>_starter</w:t>
      </w:r>
      <w:r w:rsidR="00CA0D62" w:rsidRPr="002B740C">
        <w:rPr>
          <w:rStyle w:val="Inlinebold"/>
        </w:rPr>
        <w:t>.xlsx</w:t>
      </w:r>
      <w:r w:rsidR="00CA0D62">
        <w:t xml:space="preserve"> </w:t>
      </w:r>
      <w:r w:rsidRPr="001F038B">
        <w:t>in this lesson</w:t>
      </w:r>
      <w:r w:rsidR="0029215C">
        <w:t>’</w:t>
      </w:r>
      <w:r w:rsidRPr="001F038B">
        <w:t>s Learning Activity Resources.</w:t>
      </w:r>
    </w:p>
    <w:p w14:paraId="67CF5BFE" w14:textId="77777777" w:rsidR="001F038B" w:rsidRPr="001F038B" w:rsidRDefault="001F038B" w:rsidP="001F038B">
      <w:pPr>
        <w:pStyle w:val="Heading4"/>
      </w:pPr>
      <w:r w:rsidRPr="001F038B">
        <w:t>Instructions</w:t>
      </w:r>
    </w:p>
    <w:p w14:paraId="1909101E" w14:textId="4D3B2E6E" w:rsidR="001F038B" w:rsidRPr="001F038B" w:rsidRDefault="001F038B" w:rsidP="001F038B">
      <w:r w:rsidRPr="001F038B">
        <w:t>The following are the general tasks to perform during this try-it:</w:t>
      </w:r>
    </w:p>
    <w:p w14:paraId="0FB48AC5" w14:textId="4102709E" w:rsidR="00CA0D62" w:rsidRDefault="00CA0D62" w:rsidP="00432E54">
      <w:pPr>
        <w:pStyle w:val="Numberedlist1"/>
        <w:numPr>
          <w:ilvl w:val="0"/>
          <w:numId w:val="41"/>
        </w:numPr>
      </w:pPr>
      <w:r w:rsidRPr="00CA0D62">
        <w:t xml:space="preserve">Open </w:t>
      </w:r>
      <w:r w:rsidRPr="00023A2B">
        <w:rPr>
          <w:rStyle w:val="Inlinebold"/>
        </w:rPr>
        <w:t>L1_T2_</w:t>
      </w:r>
      <w:r w:rsidR="00165C14" w:rsidRPr="00023A2B">
        <w:rPr>
          <w:rStyle w:val="Inlinebold"/>
        </w:rPr>
        <w:t>t</w:t>
      </w:r>
      <w:r w:rsidRPr="00023A2B">
        <w:rPr>
          <w:rStyle w:val="Inlinebold"/>
        </w:rPr>
        <w:t>ry1_</w:t>
      </w:r>
      <w:r w:rsidR="00FD6CC6" w:rsidRPr="00023A2B">
        <w:rPr>
          <w:rStyle w:val="Inlinebold"/>
        </w:rPr>
        <w:t>summary</w:t>
      </w:r>
      <w:r w:rsidR="00F45C4E" w:rsidRPr="00023A2B">
        <w:rPr>
          <w:rStyle w:val="Inlinebold"/>
        </w:rPr>
        <w:t>_starter</w:t>
      </w:r>
      <w:r w:rsidRPr="00023A2B">
        <w:rPr>
          <w:rStyle w:val="Inlinebold"/>
        </w:rPr>
        <w:t>.xlsx</w:t>
      </w:r>
      <w:r w:rsidR="00C73E29">
        <w:t>.</w:t>
      </w:r>
    </w:p>
    <w:p w14:paraId="2FFDD9F3" w14:textId="024D0480" w:rsidR="00F076CB" w:rsidRDefault="00F076CB" w:rsidP="00B10B54">
      <w:pPr>
        <w:pStyle w:val="Numberedlist1"/>
        <w:numPr>
          <w:ilvl w:val="0"/>
          <w:numId w:val="0"/>
        </w:numPr>
        <w:ind w:left="360" w:hanging="360"/>
      </w:pPr>
      <w:r>
        <w:t>2.</w:t>
      </w:r>
      <w:r>
        <w:tab/>
      </w:r>
      <w:r w:rsidR="00CA0D62">
        <w:t xml:space="preserve">Set the </w:t>
      </w:r>
      <w:r w:rsidR="005060CA">
        <w:t>work</w:t>
      </w:r>
      <w:r w:rsidR="00CA0D62">
        <w:t xml:space="preserve">sheet to print </w:t>
      </w:r>
      <w:r w:rsidR="005060CA">
        <w:t xml:space="preserve">to PDF </w:t>
      </w:r>
      <w:r w:rsidR="00CA0D62">
        <w:t xml:space="preserve">on </w:t>
      </w:r>
      <w:r w:rsidR="00CA0D62" w:rsidRPr="0029215C">
        <w:rPr>
          <w:rStyle w:val="Inlinebold"/>
        </w:rPr>
        <w:t>A</w:t>
      </w:r>
      <w:r w:rsidR="000014A8" w:rsidRPr="0029215C">
        <w:rPr>
          <w:rStyle w:val="Inlinebold"/>
        </w:rPr>
        <w:t>4</w:t>
      </w:r>
      <w:r>
        <w:t xml:space="preserve"> </w:t>
      </w:r>
      <w:r w:rsidR="00C73E29">
        <w:t xml:space="preserve">in the </w:t>
      </w:r>
      <w:r w:rsidR="00BE0221">
        <w:t>p</w:t>
      </w:r>
      <w:r w:rsidR="00674047">
        <w:t>ortrait</w:t>
      </w:r>
      <w:r>
        <w:t xml:space="preserve"> </w:t>
      </w:r>
      <w:r w:rsidR="00C73E29">
        <w:t>orientation.</w:t>
      </w:r>
    </w:p>
    <w:p w14:paraId="428A6E13" w14:textId="45F0D5F8" w:rsidR="001F038B" w:rsidRDefault="00F076CB" w:rsidP="00B10B54">
      <w:pPr>
        <w:pStyle w:val="Numberedlist1"/>
        <w:numPr>
          <w:ilvl w:val="0"/>
          <w:numId w:val="0"/>
        </w:numPr>
        <w:ind w:left="360" w:hanging="360"/>
      </w:pPr>
      <w:r>
        <w:t>3.</w:t>
      </w:r>
      <w:r>
        <w:tab/>
      </w:r>
      <w:r w:rsidR="005060CA">
        <w:t xml:space="preserve">Save the workbook </w:t>
      </w:r>
      <w:r w:rsidR="00997E26">
        <w:t>with its original name and append your initial</w:t>
      </w:r>
      <w:r w:rsidR="00845522">
        <w:t>s</w:t>
      </w:r>
      <w:r w:rsidR="00997E26">
        <w:t xml:space="preserve"> on the end</w:t>
      </w:r>
      <w:r w:rsidR="00C73E29">
        <w:t>.</w:t>
      </w:r>
    </w:p>
    <w:p w14:paraId="0C13FAB4" w14:textId="3A75F074" w:rsidR="00911AE4" w:rsidRPr="00911AE4" w:rsidRDefault="00911AE4" w:rsidP="00911AE4">
      <w:pPr>
        <w:pStyle w:val="Heading3"/>
      </w:pPr>
      <w:bookmarkStart w:id="194" w:name="_Toc37680378"/>
      <w:r w:rsidRPr="00911AE4">
        <w:t>Try-</w:t>
      </w:r>
      <w:r w:rsidR="004C2107">
        <w:t>I</w:t>
      </w:r>
      <w:r w:rsidRPr="00911AE4">
        <w:t xml:space="preserve">t </w:t>
      </w:r>
      <w:r>
        <w:t>2</w:t>
      </w:r>
      <w:bookmarkEnd w:id="194"/>
    </w:p>
    <w:p w14:paraId="360662CE" w14:textId="5A6D0E57" w:rsidR="00082E6E" w:rsidRPr="00082E6E" w:rsidRDefault="00082E6E" w:rsidP="00082E6E">
      <w:r w:rsidRPr="00082E6E">
        <w:t xml:space="preserve">You are preparing data to print as large as possible to make it easier for your colleagues to </w:t>
      </w:r>
      <w:r w:rsidR="00914A60">
        <w:t>follow</w:t>
      </w:r>
      <w:r w:rsidRPr="00082E6E">
        <w:t>.</w:t>
      </w:r>
    </w:p>
    <w:p w14:paraId="66A045E6" w14:textId="77777777" w:rsidR="00911AE4" w:rsidRPr="00911AE4" w:rsidRDefault="00911AE4" w:rsidP="00911AE4">
      <w:pPr>
        <w:pStyle w:val="Heading4"/>
      </w:pPr>
      <w:r w:rsidRPr="00911AE4">
        <w:t>Resources</w:t>
      </w:r>
    </w:p>
    <w:p w14:paraId="2DA679B3" w14:textId="77777777" w:rsidR="00911AE4" w:rsidRPr="00911AE4" w:rsidRDefault="00911AE4" w:rsidP="00911AE4">
      <w:r w:rsidRPr="00911AE4">
        <w:t>You will need the following resources for this try-it:</w:t>
      </w:r>
    </w:p>
    <w:p w14:paraId="66978624" w14:textId="36CB2AC6" w:rsidR="00911AE4" w:rsidRPr="00911AE4" w:rsidRDefault="00911AE4" w:rsidP="00911AE4">
      <w:pPr>
        <w:pStyle w:val="Bulletlevel1"/>
      </w:pPr>
      <w:r w:rsidRPr="00911AE4">
        <w:t xml:space="preserve">Open </w:t>
      </w:r>
      <w:r w:rsidR="00CA0D62" w:rsidRPr="002B740C">
        <w:rPr>
          <w:rStyle w:val="Inlinebold"/>
        </w:rPr>
        <w:t>L1_T2_</w:t>
      </w:r>
      <w:r w:rsidR="00165C14">
        <w:rPr>
          <w:rStyle w:val="Inlinebold"/>
        </w:rPr>
        <w:t>t</w:t>
      </w:r>
      <w:r w:rsidR="00CA0D62" w:rsidRPr="002B740C">
        <w:rPr>
          <w:rStyle w:val="Inlinebold"/>
        </w:rPr>
        <w:t>ry2_</w:t>
      </w:r>
      <w:r w:rsidR="00FD6CC6">
        <w:rPr>
          <w:rStyle w:val="Inlinebold"/>
        </w:rPr>
        <w:t>s</w:t>
      </w:r>
      <w:r w:rsidR="00FD6CC6" w:rsidRPr="002B740C">
        <w:rPr>
          <w:rStyle w:val="Inlinebold"/>
        </w:rPr>
        <w:t>ummary</w:t>
      </w:r>
      <w:r w:rsidR="00F45C4E">
        <w:rPr>
          <w:rStyle w:val="Inlinebold"/>
        </w:rPr>
        <w:t>_starter</w:t>
      </w:r>
      <w:r w:rsidR="00CA0D62" w:rsidRPr="002B740C">
        <w:rPr>
          <w:rStyle w:val="Inlinebold"/>
        </w:rPr>
        <w:t>.xlsx</w:t>
      </w:r>
      <w:r w:rsidR="00CA0D62">
        <w:t xml:space="preserve"> </w:t>
      </w:r>
      <w:r w:rsidRPr="00911AE4">
        <w:t>in this lesson</w:t>
      </w:r>
      <w:r w:rsidR="0029215C">
        <w:t>’</w:t>
      </w:r>
      <w:r w:rsidRPr="00911AE4">
        <w:t>s Learning Activity Resources.</w:t>
      </w:r>
    </w:p>
    <w:p w14:paraId="5E02032B" w14:textId="77777777" w:rsidR="00911AE4" w:rsidRPr="00911AE4" w:rsidRDefault="00911AE4" w:rsidP="00911AE4">
      <w:pPr>
        <w:pStyle w:val="Heading4"/>
      </w:pPr>
      <w:r w:rsidRPr="00911AE4">
        <w:lastRenderedPageBreak/>
        <w:t>Instructions</w:t>
      </w:r>
    </w:p>
    <w:p w14:paraId="0E407EA3" w14:textId="550ECB4F" w:rsidR="00911AE4" w:rsidRPr="00911AE4" w:rsidRDefault="00911AE4" w:rsidP="00911AE4">
      <w:r w:rsidRPr="00911AE4">
        <w:t>The following are the general tasks to perform during this try-it:</w:t>
      </w:r>
    </w:p>
    <w:p w14:paraId="110C895E" w14:textId="434D593E" w:rsidR="00E46F6C" w:rsidRDefault="00F076CB" w:rsidP="00432E54">
      <w:pPr>
        <w:pStyle w:val="Numberedlist1"/>
        <w:numPr>
          <w:ilvl w:val="0"/>
          <w:numId w:val="42"/>
        </w:numPr>
      </w:pPr>
      <w:r w:rsidRPr="00F076CB">
        <w:t xml:space="preserve">Open </w:t>
      </w:r>
      <w:r w:rsidRPr="00023A2B">
        <w:rPr>
          <w:rStyle w:val="Inlinebold"/>
        </w:rPr>
        <w:t>L1_T2_</w:t>
      </w:r>
      <w:r w:rsidR="00357EC8" w:rsidRPr="00023A2B">
        <w:rPr>
          <w:rStyle w:val="Inlinebold"/>
        </w:rPr>
        <w:t>t</w:t>
      </w:r>
      <w:r w:rsidRPr="00023A2B">
        <w:rPr>
          <w:rStyle w:val="Inlinebold"/>
        </w:rPr>
        <w:t>ry2_</w:t>
      </w:r>
      <w:r w:rsidR="00357EC8" w:rsidRPr="00023A2B">
        <w:rPr>
          <w:rStyle w:val="Inlinebold"/>
        </w:rPr>
        <w:t>s</w:t>
      </w:r>
      <w:r w:rsidRPr="00023A2B">
        <w:rPr>
          <w:rStyle w:val="Inlinebold"/>
        </w:rPr>
        <w:t>ummary</w:t>
      </w:r>
      <w:r w:rsidR="00F45C4E" w:rsidRPr="00023A2B">
        <w:rPr>
          <w:rStyle w:val="Inlinebold"/>
        </w:rPr>
        <w:t>_starter</w:t>
      </w:r>
      <w:r w:rsidRPr="00F076CB">
        <w:t>.</w:t>
      </w:r>
      <w:r w:rsidRPr="00023A2B">
        <w:rPr>
          <w:rStyle w:val="Inlinebold"/>
        </w:rPr>
        <w:t>xlsx</w:t>
      </w:r>
      <w:r w:rsidRPr="00F076CB">
        <w:t xml:space="preserve"> </w:t>
      </w:r>
      <w:r w:rsidR="005060CA">
        <w:t xml:space="preserve">and </w:t>
      </w:r>
      <w:r w:rsidR="00E46F6C">
        <w:t>set the workbook to print to PDF</w:t>
      </w:r>
      <w:r w:rsidR="00C73E29">
        <w:t>.</w:t>
      </w:r>
    </w:p>
    <w:p w14:paraId="29E5D378" w14:textId="520EC7AE" w:rsidR="00F076CB" w:rsidRPr="00F076CB" w:rsidRDefault="00C73E29" w:rsidP="00432E54">
      <w:pPr>
        <w:pStyle w:val="Numberedlist1"/>
        <w:numPr>
          <w:ilvl w:val="0"/>
          <w:numId w:val="42"/>
        </w:numPr>
      </w:pPr>
      <w:r>
        <w:t>U</w:t>
      </w:r>
      <w:r w:rsidR="005060CA">
        <w:t xml:space="preserve">se the </w:t>
      </w:r>
      <w:r w:rsidR="005060CA" w:rsidRPr="00023A2B">
        <w:rPr>
          <w:rStyle w:val="Inlinebold"/>
        </w:rPr>
        <w:t xml:space="preserve">Page </w:t>
      </w:r>
      <w:r w:rsidR="004C2107" w:rsidRPr="00023A2B">
        <w:rPr>
          <w:rStyle w:val="Inlinebold"/>
        </w:rPr>
        <w:t>S</w:t>
      </w:r>
      <w:r w:rsidR="005060CA" w:rsidRPr="00023A2B">
        <w:rPr>
          <w:rStyle w:val="Inlinebold"/>
        </w:rPr>
        <w:t>etup</w:t>
      </w:r>
      <w:r w:rsidR="005060CA">
        <w:t xml:space="preserve"> dialog</w:t>
      </w:r>
      <w:r w:rsidR="004C2107">
        <w:t xml:space="preserve"> box</w:t>
      </w:r>
      <w:r w:rsidR="005060CA">
        <w:t xml:space="preserve"> to set the following:</w:t>
      </w:r>
    </w:p>
    <w:p w14:paraId="70EE73AA" w14:textId="601FBCE2" w:rsidR="00F076CB" w:rsidRPr="00F076CB" w:rsidRDefault="00F076CB" w:rsidP="00432E54">
      <w:pPr>
        <w:pStyle w:val="Numberedlist2"/>
        <w:numPr>
          <w:ilvl w:val="0"/>
          <w:numId w:val="48"/>
        </w:numPr>
      </w:pPr>
      <w:r w:rsidRPr="00F076CB">
        <w:t xml:space="preserve">Set the </w:t>
      </w:r>
      <w:r w:rsidRPr="00023A2B">
        <w:rPr>
          <w:rStyle w:val="Inlinebold"/>
        </w:rPr>
        <w:t>Summary</w:t>
      </w:r>
      <w:r w:rsidRPr="00F076CB">
        <w:t xml:space="preserve"> </w:t>
      </w:r>
      <w:r w:rsidR="00BC0D70">
        <w:t>worksheet</w:t>
      </w:r>
      <w:r w:rsidRPr="00F076CB">
        <w:t xml:space="preserve"> to print on </w:t>
      </w:r>
      <w:r w:rsidR="005060CA" w:rsidRPr="00365841">
        <w:rPr>
          <w:rStyle w:val="Inlinebold"/>
        </w:rPr>
        <w:t>A</w:t>
      </w:r>
      <w:r w:rsidR="006213F6" w:rsidRPr="00365841">
        <w:rPr>
          <w:rStyle w:val="Inlinebold"/>
        </w:rPr>
        <w:t>4</w:t>
      </w:r>
      <w:r w:rsidRPr="00F076CB">
        <w:t xml:space="preserve"> </w:t>
      </w:r>
      <w:r w:rsidR="00C73E29">
        <w:t xml:space="preserve">in the </w:t>
      </w:r>
      <w:r w:rsidR="00BE0221">
        <w:t>l</w:t>
      </w:r>
      <w:r w:rsidRPr="00F076CB">
        <w:t>andscape</w:t>
      </w:r>
      <w:r w:rsidR="005060CA">
        <w:t xml:space="preserve"> </w:t>
      </w:r>
      <w:r w:rsidR="00C73E29">
        <w:t>orientation.</w:t>
      </w:r>
    </w:p>
    <w:p w14:paraId="6D4BC184" w14:textId="15A74314" w:rsidR="00E46F6C" w:rsidRDefault="00F076CB" w:rsidP="00432E54">
      <w:pPr>
        <w:pStyle w:val="Numberedlist2"/>
        <w:numPr>
          <w:ilvl w:val="0"/>
          <w:numId w:val="48"/>
        </w:numPr>
      </w:pPr>
      <w:r w:rsidRPr="00F076CB">
        <w:t xml:space="preserve">Set the </w:t>
      </w:r>
      <w:r w:rsidR="004D43E0">
        <w:t>left</w:t>
      </w:r>
      <w:r>
        <w:t xml:space="preserve"> margin to </w:t>
      </w:r>
      <w:r w:rsidR="004D43E0" w:rsidRPr="00365841">
        <w:rPr>
          <w:rStyle w:val="Inlinebold"/>
        </w:rPr>
        <w:t>1.0</w:t>
      </w:r>
      <w:r>
        <w:t xml:space="preserve"> and the </w:t>
      </w:r>
      <w:r w:rsidR="004D43E0">
        <w:t>right</w:t>
      </w:r>
      <w:r>
        <w:t xml:space="preserve"> margin to </w:t>
      </w:r>
      <w:r w:rsidR="004D43E0" w:rsidRPr="00365841">
        <w:rPr>
          <w:rStyle w:val="Inlinebold"/>
        </w:rPr>
        <w:t>1.0</w:t>
      </w:r>
      <w:r w:rsidR="00357EC8">
        <w:t>.</w:t>
      </w:r>
    </w:p>
    <w:p w14:paraId="06D82F22" w14:textId="4CC51C66" w:rsidR="00F076CB" w:rsidRDefault="00E46F6C" w:rsidP="00432E54">
      <w:pPr>
        <w:pStyle w:val="Numberedlist2"/>
        <w:numPr>
          <w:ilvl w:val="0"/>
          <w:numId w:val="48"/>
        </w:numPr>
      </w:pPr>
      <w:r>
        <w:t xml:space="preserve">Set the </w:t>
      </w:r>
      <w:r w:rsidR="00BC0D70">
        <w:t>worksheet</w:t>
      </w:r>
      <w:r w:rsidR="00F076CB" w:rsidRPr="00F076CB">
        <w:t xml:space="preserve"> to print in the center horizontally</w:t>
      </w:r>
      <w:r w:rsidR="00F076CB">
        <w:t xml:space="preserve"> and vertically</w:t>
      </w:r>
      <w:r w:rsidR="00357EC8">
        <w:t>.</w:t>
      </w:r>
    </w:p>
    <w:p w14:paraId="51678988" w14:textId="665629DB" w:rsidR="00911AE4" w:rsidRDefault="00F076CB" w:rsidP="00432E54">
      <w:pPr>
        <w:pStyle w:val="Numberedlist2"/>
        <w:numPr>
          <w:ilvl w:val="0"/>
          <w:numId w:val="48"/>
        </w:numPr>
      </w:pPr>
      <w:r>
        <w:t xml:space="preserve">Scale the </w:t>
      </w:r>
      <w:r w:rsidR="00BC0D70">
        <w:t>worksheet</w:t>
      </w:r>
      <w:r>
        <w:t xml:space="preserve"> to increase the </w:t>
      </w:r>
      <w:r w:rsidR="006779A9" w:rsidRPr="00023A2B">
        <w:rPr>
          <w:rStyle w:val="Inlinebold"/>
        </w:rPr>
        <w:t>P</w:t>
      </w:r>
      <w:r w:rsidRPr="00023A2B">
        <w:rPr>
          <w:rStyle w:val="Inlinebold"/>
        </w:rPr>
        <w:t>rint</w:t>
      </w:r>
      <w:r w:rsidR="00890649" w:rsidRPr="00023A2B">
        <w:rPr>
          <w:rStyle w:val="Inlinebold"/>
        </w:rPr>
        <w:t xml:space="preserve"> </w:t>
      </w:r>
      <w:r w:rsidR="006779A9" w:rsidRPr="00023A2B">
        <w:rPr>
          <w:rStyle w:val="Inlinebold"/>
        </w:rPr>
        <w:t>S</w:t>
      </w:r>
      <w:r w:rsidR="00890649" w:rsidRPr="00023A2B">
        <w:rPr>
          <w:rStyle w:val="Inlinebold"/>
        </w:rPr>
        <w:t>cale</w:t>
      </w:r>
      <w:r>
        <w:t xml:space="preserve"> to </w:t>
      </w:r>
      <w:r w:rsidR="004D43E0" w:rsidRPr="00365841">
        <w:rPr>
          <w:rStyle w:val="Inlinebold"/>
        </w:rPr>
        <w:t>1</w:t>
      </w:r>
      <w:r w:rsidR="006213F6" w:rsidRPr="00365841">
        <w:rPr>
          <w:rStyle w:val="Inlinebold"/>
        </w:rPr>
        <w:t>4</w:t>
      </w:r>
      <w:r w:rsidR="004D43E0" w:rsidRPr="00365841">
        <w:rPr>
          <w:rStyle w:val="Inlinebold"/>
        </w:rPr>
        <w:t>0</w:t>
      </w:r>
      <w:r w:rsidRPr="00365841">
        <w:rPr>
          <w:rStyle w:val="Inlinebold"/>
        </w:rPr>
        <w:t>%</w:t>
      </w:r>
      <w:r w:rsidR="00357EC8">
        <w:t>.</w:t>
      </w:r>
    </w:p>
    <w:p w14:paraId="5718C49D" w14:textId="51F977D4" w:rsidR="003A4873" w:rsidRDefault="008E2291" w:rsidP="009A4ECF">
      <w:pPr>
        <w:pStyle w:val="Heading2"/>
      </w:pPr>
      <w:bookmarkStart w:id="195" w:name="_Toc37680379"/>
      <w:r>
        <w:t>Wrap</w:t>
      </w:r>
      <w:r w:rsidR="00365841">
        <w:t>-</w:t>
      </w:r>
      <w:r>
        <w:t>up</w:t>
      </w:r>
      <w:bookmarkEnd w:id="195"/>
    </w:p>
    <w:p w14:paraId="5FD23B8E" w14:textId="77777777" w:rsidR="003A4873" w:rsidRPr="00AC08D1" w:rsidRDefault="003A4873" w:rsidP="003A4873">
      <w:r>
        <w:t xml:space="preserve">Use these questions to check what you learned </w:t>
      </w:r>
      <w:r w:rsidR="001B1B6A">
        <w:t xml:space="preserve">in this lesson: </w:t>
      </w:r>
    </w:p>
    <w:p w14:paraId="1F43906D" w14:textId="7A27C3DA" w:rsidR="003A4873" w:rsidRDefault="00183784" w:rsidP="00432E54">
      <w:pPr>
        <w:pStyle w:val="Numberedlist1"/>
        <w:numPr>
          <w:ilvl w:val="0"/>
          <w:numId w:val="6"/>
        </w:numPr>
      </w:pPr>
      <w:bookmarkStart w:id="196" w:name="_Hlk23418000"/>
      <w:bookmarkStart w:id="197" w:name="_Hlk23412941"/>
      <w:r>
        <w:t xml:space="preserve">Select </w:t>
      </w:r>
      <w:sdt>
        <w:sdtPr>
          <w:rPr>
            <w:rStyle w:val="Inlinebold"/>
          </w:rPr>
          <w:alias w:val="Question 1"/>
          <w:tag w:val="Question 1"/>
          <w:id w:val="-1377241978"/>
          <w:lock w:val="sdtLocked"/>
          <w:placeholder>
            <w:docPart w:val="C4BCBEB73B14457D8538544AAF7E58DA"/>
          </w:placeholder>
          <w:showingPlcHdr/>
        </w:sdtPr>
        <w:sdtEndPr>
          <w:rPr>
            <w:rStyle w:val="Inlinebold"/>
          </w:rPr>
        </w:sdtEndPr>
        <w:sdtContent>
          <w:r w:rsidR="006D2EC1" w:rsidRPr="004A6520">
            <w:rPr>
              <w:rStyle w:val="Inlinebold"/>
            </w:rPr>
            <w:t xml:space="preserve">Select </w:t>
          </w:r>
          <w:r w:rsidR="005F73D4" w:rsidRPr="004A6520">
            <w:rPr>
              <w:rStyle w:val="Inlinebold"/>
            </w:rPr>
            <w:t>here to enter text.</w:t>
          </w:r>
        </w:sdtContent>
      </w:sdt>
      <w:r>
        <w:t xml:space="preserve"> to set rows to repeat at the top.</w:t>
      </w:r>
    </w:p>
    <w:p w14:paraId="06B20319" w14:textId="157E1A10" w:rsidR="003A4873" w:rsidRDefault="00183784" w:rsidP="002F3033">
      <w:pPr>
        <w:pStyle w:val="Numberedlist1"/>
      </w:pPr>
      <w:r>
        <w:t>Which method can you use to force data to print on one sheet</w:t>
      </w:r>
      <w:r w:rsidR="00BE0221">
        <w:t xml:space="preserve"> width</w:t>
      </w:r>
      <w:r>
        <w:t>?</w:t>
      </w:r>
    </w:p>
    <w:p w14:paraId="762D80B7" w14:textId="12C065A6" w:rsidR="003A4873" w:rsidRDefault="003A4873" w:rsidP="00FD5A49">
      <w:pPr>
        <w:pStyle w:val="Prompt"/>
      </w:pPr>
      <w:r>
        <w:t xml:space="preserve">Select </w:t>
      </w:r>
      <w:r w:rsidR="006213F6">
        <w:t>all that apply</w:t>
      </w:r>
      <w:r>
        <w:t>.</w:t>
      </w:r>
    </w:p>
    <w:p w14:paraId="4AAFD3E2" w14:textId="1322B2D7" w:rsidR="003A4873" w:rsidRDefault="00183784" w:rsidP="00432E54">
      <w:pPr>
        <w:pStyle w:val="Numberedlist2"/>
        <w:numPr>
          <w:ilvl w:val="0"/>
          <w:numId w:val="7"/>
        </w:numPr>
      </w:pPr>
      <w:bookmarkStart w:id="198" w:name="_Hlk28546521"/>
      <w:r>
        <w:t xml:space="preserve">From </w:t>
      </w:r>
      <w:r w:rsidRPr="00023A2B">
        <w:rPr>
          <w:rStyle w:val="Inlinebold"/>
        </w:rPr>
        <w:t>Scale to Fit</w:t>
      </w:r>
      <w:r>
        <w:t xml:space="preserve"> group</w:t>
      </w:r>
      <w:r w:rsidR="00357EC8">
        <w:t>,</w:t>
      </w:r>
      <w:r>
        <w:t xml:space="preserve"> set width to </w:t>
      </w:r>
      <w:r w:rsidR="008664DA">
        <w:t>one</w:t>
      </w:r>
      <w:r>
        <w:t xml:space="preserve"> page</w:t>
      </w:r>
      <w:r w:rsidR="00357EC8">
        <w:t>.</w:t>
      </w:r>
    </w:p>
    <w:p w14:paraId="5BF7F93E" w14:textId="03E8AE12" w:rsidR="00183784" w:rsidRDefault="00183784" w:rsidP="00B77A8E">
      <w:pPr>
        <w:pStyle w:val="Numberedlist2"/>
      </w:pPr>
      <w:r>
        <w:t xml:space="preserve">From </w:t>
      </w:r>
      <w:r w:rsidRPr="004C2107">
        <w:rPr>
          <w:rStyle w:val="Inlinebold"/>
        </w:rPr>
        <w:t>Scale to Fit</w:t>
      </w:r>
      <w:r>
        <w:t xml:space="preserve"> group set height to</w:t>
      </w:r>
      <w:r w:rsidRPr="007023F2">
        <w:t xml:space="preserve"> </w:t>
      </w:r>
      <w:r w:rsidR="008664DA">
        <w:t>one</w:t>
      </w:r>
      <w:r>
        <w:t xml:space="preserve"> page</w:t>
      </w:r>
      <w:r w:rsidR="00357EC8">
        <w:t>.</w:t>
      </w:r>
    </w:p>
    <w:p w14:paraId="5660520D" w14:textId="242DDD31" w:rsidR="003A4873" w:rsidRDefault="00BE0221" w:rsidP="00B77A8E">
      <w:pPr>
        <w:pStyle w:val="Numberedlist2"/>
      </w:pPr>
      <w:r>
        <w:t>Select</w:t>
      </w:r>
      <w:r w:rsidR="00357EC8">
        <w:t xml:space="preserve"> </w:t>
      </w:r>
      <w:r w:rsidR="00183784" w:rsidRPr="00023A2B">
        <w:rPr>
          <w:rStyle w:val="Inlinebold"/>
        </w:rPr>
        <w:t>File</w:t>
      </w:r>
      <w:r>
        <w:t>, then select</w:t>
      </w:r>
      <w:r w:rsidR="00183784">
        <w:t xml:space="preserve"> </w:t>
      </w:r>
      <w:r w:rsidR="00183784" w:rsidRPr="00023A2B">
        <w:rPr>
          <w:rStyle w:val="Inlinebold"/>
        </w:rPr>
        <w:t>Print</w:t>
      </w:r>
      <w:r>
        <w:t>.</w:t>
      </w:r>
      <w:r w:rsidR="00183784">
        <w:t xml:space="preserve"> </w:t>
      </w:r>
      <w:r>
        <w:t>S</w:t>
      </w:r>
      <w:r w:rsidR="00357EC8">
        <w:t xml:space="preserve">elect </w:t>
      </w:r>
      <w:r w:rsidR="00183784" w:rsidRPr="00023A2B">
        <w:rPr>
          <w:rStyle w:val="Inlinebold"/>
        </w:rPr>
        <w:t>Scaling</w:t>
      </w:r>
      <w:r w:rsidR="00357EC8">
        <w:t>, and then</w:t>
      </w:r>
      <w:r w:rsidR="00183784">
        <w:t xml:space="preserve"> select </w:t>
      </w:r>
      <w:r w:rsidR="00183784" w:rsidRPr="00023A2B">
        <w:rPr>
          <w:rStyle w:val="Inlinebold"/>
        </w:rPr>
        <w:t>Fit all Columns on One page</w:t>
      </w:r>
      <w:r w:rsidR="00357EC8">
        <w:t>.</w:t>
      </w:r>
    </w:p>
    <w:p w14:paraId="26DAFD61" w14:textId="3533931C" w:rsidR="00183784" w:rsidRPr="00183784" w:rsidRDefault="00BE0221" w:rsidP="00183784">
      <w:pPr>
        <w:pStyle w:val="Numberedlist2"/>
      </w:pPr>
      <w:r>
        <w:t>Select</w:t>
      </w:r>
      <w:r w:rsidR="00357EC8">
        <w:t xml:space="preserve"> </w:t>
      </w:r>
      <w:r w:rsidR="00183784" w:rsidRPr="00023A2B">
        <w:rPr>
          <w:rStyle w:val="Inlinebold"/>
        </w:rPr>
        <w:t>File</w:t>
      </w:r>
      <w:r w:rsidRPr="006213F6">
        <w:t xml:space="preserve">, </w:t>
      </w:r>
      <w:r w:rsidRPr="005D7EC1">
        <w:t>and then select</w:t>
      </w:r>
      <w:r w:rsidR="00183784" w:rsidRPr="005D7EC1">
        <w:t xml:space="preserve"> </w:t>
      </w:r>
      <w:r w:rsidR="00183784" w:rsidRPr="00023A2B">
        <w:rPr>
          <w:rStyle w:val="Inlinebold"/>
        </w:rPr>
        <w:t>Print</w:t>
      </w:r>
      <w:r>
        <w:t>.</w:t>
      </w:r>
      <w:r w:rsidR="00183784" w:rsidRPr="00183784">
        <w:t xml:space="preserve"> </w:t>
      </w:r>
      <w:r>
        <w:t>S</w:t>
      </w:r>
      <w:r w:rsidR="00357EC8">
        <w:t xml:space="preserve">elect </w:t>
      </w:r>
      <w:r w:rsidR="00183784" w:rsidRPr="00023A2B">
        <w:rPr>
          <w:rStyle w:val="Inlinebold"/>
        </w:rPr>
        <w:t>Scaling</w:t>
      </w:r>
      <w:r w:rsidR="00357EC8">
        <w:t>, and then</w:t>
      </w:r>
      <w:r w:rsidR="00183784" w:rsidRPr="00183784">
        <w:t xml:space="preserve"> select </w:t>
      </w:r>
      <w:r w:rsidR="00183784" w:rsidRPr="00023A2B">
        <w:rPr>
          <w:rStyle w:val="Inlinebold"/>
        </w:rPr>
        <w:t>Fit Sheet on One page</w:t>
      </w:r>
      <w:r w:rsidR="00357EC8" w:rsidRPr="00FD6CC6">
        <w:t>.</w:t>
      </w:r>
    </w:p>
    <w:p w14:paraId="7DA3FE28" w14:textId="74C5410B" w:rsidR="00F61076" w:rsidRDefault="00F076CB" w:rsidP="002F3033">
      <w:pPr>
        <w:pStyle w:val="Numberedlist1"/>
      </w:pPr>
      <w:bookmarkStart w:id="199" w:name="_Hlk28546583"/>
      <w:bookmarkStart w:id="200" w:name="_Toc18171741"/>
      <w:bookmarkStart w:id="201" w:name="_Toc18356516"/>
      <w:bookmarkEnd w:id="198"/>
      <w:r>
        <w:t xml:space="preserve">From </w:t>
      </w:r>
      <w:r w:rsidR="00377806">
        <w:t xml:space="preserve">the </w:t>
      </w:r>
      <w:r>
        <w:t>left</w:t>
      </w:r>
      <w:r w:rsidR="00377806">
        <w:t xml:space="preserve"> side of the box</w:t>
      </w:r>
      <w:r>
        <w:t xml:space="preserve"> to right</w:t>
      </w:r>
      <w:r w:rsidR="00377806">
        <w:t xml:space="preserve"> side of the box</w:t>
      </w:r>
      <w:bookmarkEnd w:id="199"/>
      <w:r>
        <w:t xml:space="preserve">, indicate the order in which the tabs are in the </w:t>
      </w:r>
      <w:r w:rsidRPr="00023A2B">
        <w:rPr>
          <w:rStyle w:val="Inlinebold"/>
        </w:rPr>
        <w:t>Page Setup</w:t>
      </w:r>
      <w:r>
        <w:t xml:space="preserve"> dialog box</w:t>
      </w:r>
      <w:r w:rsidR="00A5665D">
        <w:t>.</w:t>
      </w:r>
    </w:p>
    <w:p w14:paraId="175A38BF" w14:textId="77777777" w:rsidR="00F61076" w:rsidRDefault="00F61076" w:rsidP="00F61076">
      <w:pPr>
        <w:pStyle w:val="Prompt"/>
      </w:pPr>
      <w:r>
        <w:t>Indicate the correct sequence by adding numbers 1-4 next to the following items.</w:t>
      </w:r>
    </w:p>
    <w:p w14:paraId="7B3FC6BC" w14:textId="3E9573AF" w:rsidR="00F61076" w:rsidRDefault="00F076CB" w:rsidP="00432E54">
      <w:pPr>
        <w:pStyle w:val="Numberedlist2"/>
        <w:numPr>
          <w:ilvl w:val="0"/>
          <w:numId w:val="10"/>
        </w:numPr>
      </w:pPr>
      <w:r>
        <w:t>Sheet</w:t>
      </w:r>
    </w:p>
    <w:p w14:paraId="58B801D9" w14:textId="169F6B12" w:rsidR="00F61076" w:rsidRDefault="00F076CB" w:rsidP="00B77A8E">
      <w:pPr>
        <w:pStyle w:val="Numberedlist2"/>
      </w:pPr>
      <w:r>
        <w:t>Header/Footer</w:t>
      </w:r>
    </w:p>
    <w:p w14:paraId="262BBCDF" w14:textId="7CDB5978" w:rsidR="00F61076" w:rsidRDefault="00F076CB" w:rsidP="00B77A8E">
      <w:pPr>
        <w:pStyle w:val="Numberedlist2"/>
      </w:pPr>
      <w:r>
        <w:t>Page</w:t>
      </w:r>
    </w:p>
    <w:p w14:paraId="76F98515" w14:textId="060438D3" w:rsidR="00F61076" w:rsidRDefault="00F076CB" w:rsidP="00B77A8E">
      <w:pPr>
        <w:pStyle w:val="Numberedlist2"/>
      </w:pPr>
      <w:r>
        <w:t>Margins</w:t>
      </w:r>
    </w:p>
    <w:p w14:paraId="42613F86" w14:textId="77777777" w:rsidR="00DE071D" w:rsidRDefault="00DE071D" w:rsidP="00023A2B">
      <w:pPr>
        <w:rPr>
          <w:szCs w:val="24"/>
        </w:rPr>
      </w:pPr>
      <w:r>
        <w:br w:type="page"/>
      </w:r>
    </w:p>
    <w:p w14:paraId="5D73812B" w14:textId="251F71E6" w:rsidR="00F61076" w:rsidRDefault="00F076CB" w:rsidP="002F3033">
      <w:pPr>
        <w:pStyle w:val="Numberedlist1"/>
      </w:pPr>
      <w:r>
        <w:lastRenderedPageBreak/>
        <w:t>On which group will you find these commands?</w:t>
      </w:r>
    </w:p>
    <w:p w14:paraId="332F4948" w14:textId="2E394A3C" w:rsidR="00F61076" w:rsidRPr="003F29DE" w:rsidRDefault="00F076CB" w:rsidP="002C5E5D">
      <w:pPr>
        <w:pStyle w:val="Numberedlist2"/>
        <w:numPr>
          <w:ilvl w:val="0"/>
          <w:numId w:val="72"/>
        </w:numPr>
      </w:pPr>
      <w:r w:rsidRPr="00023A2B">
        <w:rPr>
          <w:rStyle w:val="Inlinebold"/>
        </w:rPr>
        <w:t>Scale</w:t>
      </w:r>
      <w:r w:rsidRPr="003F29DE">
        <w:t xml:space="preserve"> </w:t>
      </w:r>
      <w:r w:rsidRPr="00023A2B">
        <w:rPr>
          <w:rStyle w:val="Inlinebold"/>
        </w:rPr>
        <w:t>to</w:t>
      </w:r>
      <w:r w:rsidRPr="003F29DE">
        <w:t xml:space="preserve"> </w:t>
      </w:r>
      <w:r w:rsidRPr="00023A2B">
        <w:rPr>
          <w:rStyle w:val="Inlinebold"/>
        </w:rPr>
        <w:t>Fit</w:t>
      </w:r>
    </w:p>
    <w:p w14:paraId="381B0FE5" w14:textId="09061021" w:rsidR="00F61076" w:rsidRPr="003F29DE" w:rsidRDefault="00F076CB" w:rsidP="002C5E5D">
      <w:pPr>
        <w:pStyle w:val="Numberedlist2"/>
        <w:numPr>
          <w:ilvl w:val="0"/>
          <w:numId w:val="72"/>
        </w:numPr>
      </w:pPr>
      <w:r w:rsidRPr="00023A2B">
        <w:rPr>
          <w:rStyle w:val="Inlinebold"/>
        </w:rPr>
        <w:t>Sheet</w:t>
      </w:r>
      <w:r w:rsidRPr="003F29DE">
        <w:t xml:space="preserve"> </w:t>
      </w:r>
      <w:r w:rsidRPr="00023A2B">
        <w:rPr>
          <w:rStyle w:val="Inlinebold"/>
        </w:rPr>
        <w:t>Options</w:t>
      </w:r>
    </w:p>
    <w:p w14:paraId="013D9BA3" w14:textId="6BCDC19E" w:rsidR="00F61076" w:rsidRDefault="00F076CB" w:rsidP="002C5E5D">
      <w:pPr>
        <w:pStyle w:val="Numberedlist2"/>
        <w:numPr>
          <w:ilvl w:val="0"/>
          <w:numId w:val="72"/>
        </w:numPr>
      </w:pPr>
      <w:r w:rsidRPr="00023A2B">
        <w:rPr>
          <w:rStyle w:val="Inlinebold"/>
        </w:rPr>
        <w:t>Page</w:t>
      </w:r>
      <w:r w:rsidRPr="003F29DE">
        <w:t xml:space="preserve"> </w:t>
      </w:r>
      <w:r w:rsidRPr="00023A2B">
        <w:rPr>
          <w:rStyle w:val="Inlinebold"/>
        </w:rPr>
        <w:t>Setup</w:t>
      </w:r>
    </w:p>
    <w:p w14:paraId="140C4CA8" w14:textId="77777777" w:rsidR="00F61076" w:rsidRDefault="00F61076" w:rsidP="00F61076">
      <w:pPr>
        <w:pStyle w:val="Prompt"/>
      </w:pPr>
      <w:r w:rsidRPr="00B7055E">
        <w:t>Categorize the following items by adding the appropriate group name next to each item.</w:t>
      </w:r>
    </w:p>
    <w:p w14:paraId="36E596C5" w14:textId="4609708C" w:rsidR="00F61076" w:rsidRDefault="00F076CB" w:rsidP="00432E54">
      <w:pPr>
        <w:pStyle w:val="Numberedlist2"/>
        <w:numPr>
          <w:ilvl w:val="0"/>
          <w:numId w:val="11"/>
        </w:numPr>
      </w:pPr>
      <w:r>
        <w:t>Gridlines</w:t>
      </w:r>
      <w:r w:rsidR="00F61076">
        <w:t xml:space="preserve"> </w:t>
      </w:r>
      <w:sdt>
        <w:sdtPr>
          <w:alias w:val="G 1"/>
          <w:tag w:val="G 1"/>
          <w:id w:val="392325667"/>
          <w:lock w:val="sdtLocked"/>
          <w:placeholder>
            <w:docPart w:val="79B93043802C447C8B16D5861EA8CA99"/>
          </w:placeholder>
          <w:showingPlcHdr/>
        </w:sdtPr>
        <w:sdtEndPr/>
        <w:sdtContent>
          <w:r w:rsidR="004A6520" w:rsidRPr="004A6520">
            <w:rPr>
              <w:rStyle w:val="Inlinebold"/>
            </w:rPr>
            <w:t>Select here to enter text.</w:t>
          </w:r>
        </w:sdtContent>
      </w:sdt>
    </w:p>
    <w:p w14:paraId="20D5DB92" w14:textId="7E78F5EC" w:rsidR="00F61076" w:rsidRDefault="00183784" w:rsidP="00B77A8E">
      <w:pPr>
        <w:pStyle w:val="Numberedlist2"/>
      </w:pPr>
      <w:r>
        <w:t>Width</w:t>
      </w:r>
      <w:r w:rsidR="00E41D9D">
        <w:t xml:space="preserve"> </w:t>
      </w:r>
      <w:sdt>
        <w:sdtPr>
          <w:alias w:val="G2"/>
          <w:tag w:val="G2"/>
          <w:id w:val="-566497154"/>
          <w:lock w:val="sdtLocked"/>
          <w:placeholder>
            <w:docPart w:val="B8340B183898463997DD7C001EEFE46C"/>
          </w:placeholder>
          <w:showingPlcHdr/>
        </w:sdtPr>
        <w:sdtEndPr/>
        <w:sdtContent>
          <w:r w:rsidR="004A6520" w:rsidRPr="004A6520">
            <w:rPr>
              <w:rStyle w:val="Inlinebold"/>
            </w:rPr>
            <w:t>Select here to enter text.</w:t>
          </w:r>
        </w:sdtContent>
      </w:sdt>
    </w:p>
    <w:p w14:paraId="475543A9" w14:textId="0FF0DD59" w:rsidR="001C7B7B" w:rsidRDefault="00183784" w:rsidP="00B77A8E">
      <w:pPr>
        <w:pStyle w:val="Numberedlist2"/>
      </w:pPr>
      <w:r>
        <w:t>Size</w:t>
      </w:r>
      <w:bookmarkEnd w:id="196"/>
      <w:r w:rsidR="00E41D9D">
        <w:t xml:space="preserve"> </w:t>
      </w:r>
      <w:sdt>
        <w:sdtPr>
          <w:alias w:val="G3"/>
          <w:tag w:val="G3"/>
          <w:id w:val="585804374"/>
          <w:lock w:val="sdtLocked"/>
          <w:placeholder>
            <w:docPart w:val="4CA848D6DCC7428C90E0C69D25D1E24F"/>
          </w:placeholder>
          <w:showingPlcHdr/>
        </w:sdtPr>
        <w:sdtEndPr/>
        <w:sdtContent>
          <w:r w:rsidR="004A6520" w:rsidRPr="004A6520">
            <w:rPr>
              <w:rStyle w:val="Inlinebold"/>
            </w:rPr>
            <w:t>Select here to enter text.</w:t>
          </w:r>
        </w:sdtContent>
      </w:sdt>
    </w:p>
    <w:p w14:paraId="00403641" w14:textId="77777777" w:rsidR="001C7B7B" w:rsidRDefault="001C7B7B" w:rsidP="00023A2B">
      <w:pPr>
        <w:rPr>
          <w:rFonts w:cs="Segoe UI"/>
          <w:color w:val="0D0D0D" w:themeColor="text1" w:themeTint="F2"/>
          <w:szCs w:val="20"/>
        </w:rPr>
      </w:pPr>
      <w:r>
        <w:br w:type="page"/>
      </w:r>
    </w:p>
    <w:p w14:paraId="7F34C433" w14:textId="04D53EFF" w:rsidR="00911AE4" w:rsidRPr="00911AE4" w:rsidRDefault="00911AE4" w:rsidP="00911AE4">
      <w:pPr>
        <w:pStyle w:val="Heading1"/>
      </w:pPr>
      <w:bookmarkStart w:id="202" w:name="_Toc37680380"/>
      <w:bookmarkStart w:id="203" w:name="_Toc17841401"/>
      <w:bookmarkStart w:id="204" w:name="_Toc18356524"/>
      <w:bookmarkStart w:id="205" w:name="_Toc17841394"/>
      <w:bookmarkStart w:id="206" w:name="_Toc18356517"/>
      <w:bookmarkEnd w:id="197"/>
      <w:bookmarkEnd w:id="200"/>
      <w:bookmarkEnd w:id="201"/>
      <w:r w:rsidRPr="00911AE4">
        <w:lastRenderedPageBreak/>
        <w:t xml:space="preserve">Lesson </w:t>
      </w:r>
      <w:r>
        <w:t>2</w:t>
      </w:r>
      <w:r w:rsidRPr="00911AE4">
        <w:t xml:space="preserve">: </w:t>
      </w:r>
      <w:r w:rsidR="003E3F55">
        <w:t>Using headers and footers</w:t>
      </w:r>
      <w:bookmarkEnd w:id="202"/>
    </w:p>
    <w:p w14:paraId="2657D6EF" w14:textId="77777777" w:rsidR="00911AE4" w:rsidRPr="00911AE4" w:rsidRDefault="00911AE4" w:rsidP="00911AE4">
      <w:pPr>
        <w:pStyle w:val="Heading2"/>
      </w:pPr>
      <w:bookmarkStart w:id="207" w:name="_Toc37680381"/>
      <w:r w:rsidRPr="00911AE4">
        <w:t>Overview</w:t>
      </w:r>
      <w:bookmarkEnd w:id="207"/>
    </w:p>
    <w:p w14:paraId="5EF8D129" w14:textId="3D4D20CA" w:rsidR="002F2302" w:rsidRPr="002F2302" w:rsidRDefault="003E3F55" w:rsidP="002F2302">
      <w:r>
        <w:t>In this lesson</w:t>
      </w:r>
      <w:r w:rsidR="00A5665D">
        <w:t>,</w:t>
      </w:r>
      <w:r>
        <w:t xml:space="preserve"> you will </w:t>
      </w:r>
      <w:r w:rsidR="00FE1A49">
        <w:t>learn how</w:t>
      </w:r>
      <w:r w:rsidRPr="003E3F55">
        <w:t xml:space="preserve"> to add and edit headers and footers</w:t>
      </w:r>
      <w:r>
        <w:t xml:space="preserve"> </w:t>
      </w:r>
      <w:r w:rsidR="0049712C">
        <w:t>that will repeat on each printed page</w:t>
      </w:r>
      <w:r w:rsidR="008664DA">
        <w:t>,</w:t>
      </w:r>
      <w:r w:rsidR="0049712C">
        <w:t xml:space="preserve"> </w:t>
      </w:r>
      <w:r>
        <w:t>in preparation for printing</w:t>
      </w:r>
      <w:r w:rsidR="00911AE4" w:rsidRPr="00911AE4">
        <w:t>.</w:t>
      </w:r>
      <w:r w:rsidR="00FE1A49">
        <w:t xml:space="preserve"> </w:t>
      </w:r>
      <w:r w:rsidR="008664DA">
        <w:t>Similar</w:t>
      </w:r>
      <w:r w:rsidR="002F2302" w:rsidRPr="002F2302">
        <w:t xml:space="preserve"> </w:t>
      </w:r>
      <w:r w:rsidR="008664DA">
        <w:t>to</w:t>
      </w:r>
      <w:r w:rsidR="002F2302" w:rsidRPr="002F2302">
        <w:t xml:space="preserve"> Word, you can add page numbers, </w:t>
      </w:r>
      <w:r w:rsidR="0049712C">
        <w:t xml:space="preserve">the </w:t>
      </w:r>
      <w:r w:rsidR="002F2302" w:rsidRPr="002F2302">
        <w:t xml:space="preserve">date, time, text, </w:t>
      </w:r>
      <w:r w:rsidR="004C2107">
        <w:t xml:space="preserve">and </w:t>
      </w:r>
      <w:r w:rsidR="002F2302" w:rsidRPr="002F2302">
        <w:t xml:space="preserve">graphics. When </w:t>
      </w:r>
      <w:r w:rsidR="005B2447">
        <w:t xml:space="preserve">you add </w:t>
      </w:r>
      <w:r w:rsidR="002F2302" w:rsidRPr="002F2302">
        <w:t xml:space="preserve">headers and footers to a worksheet, they are hidden from view unless you are in </w:t>
      </w:r>
      <w:r w:rsidR="00A5665D">
        <w:t xml:space="preserve">the </w:t>
      </w:r>
      <w:r w:rsidR="002F2302" w:rsidRPr="00023A2B">
        <w:rPr>
          <w:rStyle w:val="Inlinebold"/>
        </w:rPr>
        <w:t>Page Layout</w:t>
      </w:r>
      <w:r w:rsidR="002F2302" w:rsidRPr="002F2302">
        <w:t xml:space="preserve"> </w:t>
      </w:r>
      <w:r w:rsidR="00A5665D">
        <w:t>v</w:t>
      </w:r>
      <w:r w:rsidR="002F2302" w:rsidRPr="002F2302">
        <w:t xml:space="preserve">iew, </w:t>
      </w:r>
      <w:r w:rsidR="005B2447" w:rsidRPr="002F2302">
        <w:t>while</w:t>
      </w:r>
      <w:r w:rsidR="002F2302" w:rsidRPr="002F2302">
        <w:t xml:space="preserve"> in Word they are faded out when you are working in the main document.</w:t>
      </w:r>
    </w:p>
    <w:p w14:paraId="33C2B845" w14:textId="00D310EF" w:rsidR="002F2302" w:rsidRPr="00911AE4" w:rsidRDefault="002F2302" w:rsidP="002F2302">
      <w:r w:rsidRPr="002F2302">
        <w:t xml:space="preserve">You can access the </w:t>
      </w:r>
      <w:r w:rsidRPr="005B2447">
        <w:rPr>
          <w:rStyle w:val="Inlinebold"/>
        </w:rPr>
        <w:t>Header</w:t>
      </w:r>
      <w:r w:rsidRPr="002F2302">
        <w:t xml:space="preserve"> and </w:t>
      </w:r>
      <w:r w:rsidRPr="005B2447">
        <w:rPr>
          <w:rStyle w:val="Inlinebold"/>
        </w:rPr>
        <w:t>Footer</w:t>
      </w:r>
      <w:r w:rsidRPr="002F2302">
        <w:t xml:space="preserve"> via the </w:t>
      </w:r>
      <w:r w:rsidRPr="00023A2B">
        <w:rPr>
          <w:rStyle w:val="Inlinebold"/>
        </w:rPr>
        <w:t>Insert</w:t>
      </w:r>
      <w:r w:rsidRPr="002F2302">
        <w:t xml:space="preserve"> tab on the </w:t>
      </w:r>
      <w:r w:rsidR="00E54DA9" w:rsidRPr="00023A2B">
        <w:t>r</w:t>
      </w:r>
      <w:r w:rsidRPr="00023A2B">
        <w:t>ibbon</w:t>
      </w:r>
      <w:r w:rsidRPr="002F2302">
        <w:t xml:space="preserve"> or via </w:t>
      </w:r>
      <w:r w:rsidRPr="00023A2B">
        <w:rPr>
          <w:rStyle w:val="Inlinebold"/>
        </w:rPr>
        <w:t>Page Setup</w:t>
      </w:r>
      <w:r w:rsidRPr="002F2302">
        <w:t>.</w:t>
      </w:r>
    </w:p>
    <w:p w14:paraId="4FBDB931" w14:textId="52EC5ADA" w:rsidR="00911AE4" w:rsidRPr="00911AE4" w:rsidRDefault="00911AE4" w:rsidP="00911AE4">
      <w:pPr>
        <w:pStyle w:val="Heading2"/>
      </w:pPr>
      <w:bookmarkStart w:id="208" w:name="_Toc37680382"/>
      <w:r w:rsidRPr="00911AE4">
        <w:t>Warm</w:t>
      </w:r>
      <w:r w:rsidR="00365841">
        <w:t>-</w:t>
      </w:r>
      <w:r w:rsidRPr="00911AE4">
        <w:t>up</w:t>
      </w:r>
      <w:bookmarkEnd w:id="208"/>
    </w:p>
    <w:p w14:paraId="3C767447" w14:textId="2256A873" w:rsidR="00911AE4" w:rsidRPr="00911AE4" w:rsidRDefault="00664AB8" w:rsidP="00911AE4">
      <w:r>
        <w:t>Challenge your neighbor to find any command</w:t>
      </w:r>
      <w:r w:rsidR="005B2447">
        <w:t>,</w:t>
      </w:r>
      <w:r w:rsidR="000959BF">
        <w:t xml:space="preserve"> within </w:t>
      </w:r>
      <w:r w:rsidR="005B2447">
        <w:t>10</w:t>
      </w:r>
      <w:r w:rsidR="000959BF">
        <w:t xml:space="preserve"> seconds</w:t>
      </w:r>
      <w:r w:rsidR="005B2447">
        <w:t>,</w:t>
      </w:r>
      <w:r w:rsidR="000959BF">
        <w:t xml:space="preserve"> to help with the print or page settings</w:t>
      </w:r>
      <w:r w:rsidR="002657DC">
        <w:t>. F</w:t>
      </w:r>
      <w:r w:rsidR="000959BF">
        <w:t>or example</w:t>
      </w:r>
      <w:r w:rsidR="002657DC">
        <w:t xml:space="preserve">, </w:t>
      </w:r>
      <w:r w:rsidR="000959BF">
        <w:t>where do you go to have the headings repeated on every page, or which command can you select to change the page to landscape</w:t>
      </w:r>
      <w:r w:rsidR="005B2447">
        <w:t>?</w:t>
      </w:r>
      <w:r w:rsidR="000959BF">
        <w:t xml:space="preserve"> Then</w:t>
      </w:r>
      <w:r w:rsidR="002657DC">
        <w:t>,</w:t>
      </w:r>
      <w:r w:rsidR="000959BF">
        <w:t xml:space="preserve"> u</w:t>
      </w:r>
      <w:r w:rsidR="00911AE4" w:rsidRPr="00911AE4">
        <w:t>se these questions to find out what you already know about this lesson</w:t>
      </w:r>
      <w:r w:rsidR="0029215C">
        <w:t>’</w:t>
      </w:r>
      <w:r w:rsidR="00911AE4" w:rsidRPr="00911AE4">
        <w:t>s topics:</w:t>
      </w:r>
    </w:p>
    <w:p w14:paraId="4C7824DD" w14:textId="68B480B2" w:rsidR="00911AE4" w:rsidRPr="00911AE4" w:rsidRDefault="004551C9" w:rsidP="00432E54">
      <w:pPr>
        <w:pStyle w:val="Numberedlist1"/>
        <w:numPr>
          <w:ilvl w:val="0"/>
          <w:numId w:val="46"/>
        </w:numPr>
      </w:pPr>
      <w:bookmarkStart w:id="209" w:name="_Hlk23418182"/>
      <w:r>
        <w:t>Which of the following statements is true?</w:t>
      </w:r>
    </w:p>
    <w:p w14:paraId="382B10C5" w14:textId="53B373DA" w:rsidR="00911AE4" w:rsidRPr="00911AE4" w:rsidRDefault="00911AE4" w:rsidP="00911AE4">
      <w:pPr>
        <w:pStyle w:val="Prompt"/>
      </w:pPr>
      <w:r w:rsidRPr="00911AE4">
        <w:t xml:space="preserve">Select </w:t>
      </w:r>
      <w:r w:rsidR="005C4E6C">
        <w:t>all that apply</w:t>
      </w:r>
      <w:r w:rsidRPr="00911AE4">
        <w:t>.</w:t>
      </w:r>
    </w:p>
    <w:p w14:paraId="672F3147" w14:textId="418EC15F" w:rsidR="00911AE4" w:rsidRPr="00911AE4" w:rsidRDefault="005B2447" w:rsidP="00432E54">
      <w:pPr>
        <w:pStyle w:val="Numberedlist2"/>
        <w:numPr>
          <w:ilvl w:val="0"/>
          <w:numId w:val="20"/>
        </w:numPr>
      </w:pPr>
      <w:r>
        <w:t>You normally enter a</w:t>
      </w:r>
      <w:r w:rsidR="004551C9">
        <w:t xml:space="preserve"> workbook header into the first row of a worksheet</w:t>
      </w:r>
      <w:r w:rsidR="002657DC">
        <w:t>.</w:t>
      </w:r>
    </w:p>
    <w:p w14:paraId="18825739" w14:textId="50663FCD" w:rsidR="00911AE4" w:rsidRPr="00911AE4" w:rsidRDefault="005B2447" w:rsidP="00911AE4">
      <w:pPr>
        <w:pStyle w:val="Numberedlist2"/>
      </w:pPr>
      <w:r w:rsidRPr="005B2447">
        <w:rPr>
          <w:rStyle w:val="Inlinebold"/>
        </w:rPr>
        <w:t>Normal</w:t>
      </w:r>
      <w:r>
        <w:t xml:space="preserve"> view hides a </w:t>
      </w:r>
      <w:r w:rsidR="004551C9">
        <w:t>workbook header</w:t>
      </w:r>
      <w:r w:rsidR="00DC6809">
        <w:t xml:space="preserve"> from </w:t>
      </w:r>
      <w:r w:rsidR="00BB56F9">
        <w:t>display</w:t>
      </w:r>
      <w:r w:rsidR="002657DC">
        <w:t>.</w:t>
      </w:r>
    </w:p>
    <w:p w14:paraId="5B58E4CC" w14:textId="7DAA76CF" w:rsidR="00911AE4" w:rsidRPr="00911AE4" w:rsidRDefault="005B2447" w:rsidP="00911AE4">
      <w:pPr>
        <w:pStyle w:val="Numberedlist2"/>
      </w:pPr>
      <w:r>
        <w:t xml:space="preserve">You can </w:t>
      </w:r>
      <w:r w:rsidR="00162DEB">
        <w:t>observe</w:t>
      </w:r>
      <w:r>
        <w:t xml:space="preserve"> a</w:t>
      </w:r>
      <w:r w:rsidR="00DC6809">
        <w:t xml:space="preserve"> workbook header </w:t>
      </w:r>
      <w:r>
        <w:t xml:space="preserve">by selecting </w:t>
      </w:r>
      <w:r w:rsidR="00DC6809" w:rsidRPr="00607B22">
        <w:rPr>
          <w:rStyle w:val="Inlinebold"/>
        </w:rPr>
        <w:t>File</w:t>
      </w:r>
      <w:r>
        <w:t>, and then</w:t>
      </w:r>
      <w:r w:rsidR="00DC6809">
        <w:t xml:space="preserve"> </w:t>
      </w:r>
      <w:r w:rsidR="00DC6809" w:rsidRPr="00607B22">
        <w:rPr>
          <w:rStyle w:val="Inlinebold"/>
        </w:rPr>
        <w:t>Print</w:t>
      </w:r>
      <w:r w:rsidR="002657DC" w:rsidRPr="00023A2B">
        <w:t>.</w:t>
      </w:r>
    </w:p>
    <w:p w14:paraId="7C4E3DB2" w14:textId="161B159B" w:rsidR="00911AE4" w:rsidRPr="00911AE4" w:rsidRDefault="00DC6809" w:rsidP="00911AE4">
      <w:pPr>
        <w:pStyle w:val="Numberedlist2"/>
      </w:pPr>
      <w:r>
        <w:t xml:space="preserve">A workbook header appears on screen when you are working in </w:t>
      </w:r>
      <w:r w:rsidRPr="00607B22">
        <w:rPr>
          <w:rStyle w:val="Inlinebold"/>
        </w:rPr>
        <w:t>Page Break Preview</w:t>
      </w:r>
      <w:r w:rsidR="002657DC" w:rsidRPr="00023A2B">
        <w:t>.</w:t>
      </w:r>
    </w:p>
    <w:p w14:paraId="60A1E2D4" w14:textId="1B841F0D" w:rsidR="00911AE4" w:rsidRPr="00911AE4" w:rsidRDefault="00DC6809" w:rsidP="00911AE4">
      <w:pPr>
        <w:pStyle w:val="Numberedlist1"/>
      </w:pPr>
      <w:r>
        <w:t>Which of the following methods can you use to access the footer in a worksheet?</w:t>
      </w:r>
    </w:p>
    <w:p w14:paraId="3D87C0F3" w14:textId="77777777" w:rsidR="00911AE4" w:rsidRPr="00911AE4" w:rsidRDefault="00911AE4" w:rsidP="00911AE4">
      <w:pPr>
        <w:pStyle w:val="Prompt"/>
      </w:pPr>
      <w:r w:rsidRPr="00911AE4">
        <w:t>Select all that apply.</w:t>
      </w:r>
    </w:p>
    <w:p w14:paraId="1C01ED44" w14:textId="0F9CCD27" w:rsidR="00911AE4" w:rsidRPr="00911AE4" w:rsidRDefault="00DC6809" w:rsidP="00432E54">
      <w:pPr>
        <w:pStyle w:val="Numberedlist2"/>
        <w:numPr>
          <w:ilvl w:val="0"/>
          <w:numId w:val="21"/>
        </w:numPr>
      </w:pPr>
      <w:r>
        <w:t xml:space="preserve">Select </w:t>
      </w:r>
      <w:r w:rsidRPr="00607B22">
        <w:rPr>
          <w:rStyle w:val="Inlinebold"/>
        </w:rPr>
        <w:t>Header &amp; Footer</w:t>
      </w:r>
      <w:r>
        <w:t xml:space="preserve"> on the </w:t>
      </w:r>
      <w:r w:rsidRPr="00607B22">
        <w:rPr>
          <w:rStyle w:val="Inlinebold"/>
        </w:rPr>
        <w:t>Insert</w:t>
      </w:r>
      <w:r>
        <w:t xml:space="preserve"> tab</w:t>
      </w:r>
      <w:r w:rsidR="002657DC">
        <w:t>.</w:t>
      </w:r>
    </w:p>
    <w:p w14:paraId="10F80C05" w14:textId="0D76FEA7" w:rsidR="00911AE4" w:rsidRPr="00911AE4" w:rsidRDefault="006365F8" w:rsidP="00911AE4">
      <w:pPr>
        <w:pStyle w:val="Numberedlist2"/>
      </w:pPr>
      <w:r w:rsidRPr="008B172B">
        <w:t xml:space="preserve">Select </w:t>
      </w:r>
      <w:r w:rsidRPr="008B172B">
        <w:rPr>
          <w:rStyle w:val="Inlinebold"/>
        </w:rPr>
        <w:t>File</w:t>
      </w:r>
      <w:r w:rsidRPr="008B172B">
        <w:t xml:space="preserve"> &gt; </w:t>
      </w:r>
      <w:r w:rsidRPr="008B172B">
        <w:rPr>
          <w:rStyle w:val="Inlinebold"/>
        </w:rPr>
        <w:t>Print</w:t>
      </w:r>
      <w:r w:rsidRPr="008B172B">
        <w:t xml:space="preserve"> &gt; </w:t>
      </w:r>
      <w:r w:rsidRPr="008B172B">
        <w:rPr>
          <w:rStyle w:val="Inlinebold"/>
        </w:rPr>
        <w:t>Page</w:t>
      </w:r>
      <w:r w:rsidRPr="008B172B">
        <w:t xml:space="preserve"> </w:t>
      </w:r>
      <w:r w:rsidRPr="008B172B">
        <w:rPr>
          <w:rStyle w:val="Inlinebold"/>
        </w:rPr>
        <w:t>Setup</w:t>
      </w:r>
      <w:r w:rsidRPr="00023A2B">
        <w:t>.</w:t>
      </w:r>
    </w:p>
    <w:p w14:paraId="16F1C5C7" w14:textId="4B1B9420" w:rsidR="00911AE4" w:rsidRPr="00911AE4" w:rsidRDefault="00DC6809" w:rsidP="00911AE4">
      <w:pPr>
        <w:pStyle w:val="Numberedlist2"/>
      </w:pPr>
      <w:r>
        <w:t xml:space="preserve">Select the dialog launcher in the </w:t>
      </w:r>
      <w:r w:rsidRPr="00607B22">
        <w:rPr>
          <w:rStyle w:val="Inlinebold"/>
        </w:rPr>
        <w:t>Scale to Fit</w:t>
      </w:r>
      <w:r>
        <w:t xml:space="preserve"> group on the </w:t>
      </w:r>
      <w:r w:rsidRPr="00607B22">
        <w:rPr>
          <w:rStyle w:val="Inlinebold"/>
        </w:rPr>
        <w:t>Page Layout</w:t>
      </w:r>
      <w:r>
        <w:t xml:space="preserve"> tab</w:t>
      </w:r>
      <w:r w:rsidR="002657DC">
        <w:t>.</w:t>
      </w:r>
    </w:p>
    <w:p w14:paraId="543D3257" w14:textId="291409F6" w:rsidR="00911AE4" w:rsidRPr="00911AE4" w:rsidRDefault="00DC6809" w:rsidP="00911AE4">
      <w:pPr>
        <w:pStyle w:val="Numberedlist2"/>
      </w:pPr>
      <w:r>
        <w:t xml:space="preserve">Select the dialog launcher in the </w:t>
      </w:r>
      <w:r w:rsidRPr="00607B22">
        <w:rPr>
          <w:rStyle w:val="Inlinebold"/>
        </w:rPr>
        <w:t>Sheet Options</w:t>
      </w:r>
      <w:r>
        <w:t xml:space="preserve"> group on the </w:t>
      </w:r>
      <w:r w:rsidRPr="00607B22">
        <w:rPr>
          <w:rStyle w:val="Inlinebold"/>
        </w:rPr>
        <w:t>Page Layout</w:t>
      </w:r>
      <w:r>
        <w:t xml:space="preserve"> tab</w:t>
      </w:r>
      <w:r w:rsidR="002657DC">
        <w:t>.</w:t>
      </w:r>
    </w:p>
    <w:p w14:paraId="6ECE1650" w14:textId="309F827F" w:rsidR="00911AE4" w:rsidRPr="006C78F9" w:rsidRDefault="009A2863" w:rsidP="004A6520">
      <w:pPr>
        <w:pStyle w:val="Numberedlist1"/>
      </w:pPr>
      <w:r w:rsidRPr="009A2863">
        <w:lastRenderedPageBreak/>
        <w:t>There are three sections in the header</w:t>
      </w:r>
      <w:r w:rsidR="004C2107">
        <w:t>:</w:t>
      </w:r>
      <w:r w:rsidRPr="009A2863">
        <w:t xml:space="preserve"> </w:t>
      </w:r>
      <w:sdt>
        <w:sdtPr>
          <w:alias w:val="Question 3"/>
          <w:tag w:val="Question 3"/>
          <w:id w:val="-1640947085"/>
          <w:lock w:val="sdtLocked"/>
          <w:placeholder>
            <w:docPart w:val="95DA64EA3E8C4157B6A68D8D2D7ACB23"/>
          </w:placeholder>
          <w:showingPlcHdr/>
        </w:sdtPr>
        <w:sdtEndPr/>
        <w:sdtContent>
          <w:r w:rsidR="004A6520" w:rsidRPr="004A6520">
            <w:rPr>
              <w:rStyle w:val="Inlinebold"/>
            </w:rPr>
            <w:t>Select here to enter text.</w:t>
          </w:r>
        </w:sdtContent>
      </w:sdt>
      <w:r w:rsidR="00D744AE">
        <w:t>,</w:t>
      </w:r>
      <w:r w:rsidRPr="009A2863">
        <w:t xml:space="preserve"> center</w:t>
      </w:r>
      <w:r w:rsidR="004C2107">
        <w:t>,</w:t>
      </w:r>
      <w:r w:rsidRPr="009A2863">
        <w:t xml:space="preserve"> and </w:t>
      </w:r>
      <w:sdt>
        <w:sdtPr>
          <w:alias w:val="Question 3"/>
          <w:tag w:val="Question 3"/>
          <w:id w:val="-2110037641"/>
          <w:lock w:val="sdtLocked"/>
          <w:placeholder>
            <w:docPart w:val="EA9D7C342B714D2AB60601A1F8806961"/>
          </w:placeholder>
          <w:showingPlcHdr/>
        </w:sdtPr>
        <w:sdtEndPr/>
        <w:sdtContent>
          <w:r w:rsidR="004A6520" w:rsidRPr="004A6520">
            <w:rPr>
              <w:rStyle w:val="Inlinebold"/>
            </w:rPr>
            <w:t>Select here to enter text.</w:t>
          </w:r>
        </w:sdtContent>
      </w:sdt>
      <w:r w:rsidR="002657DC">
        <w:t>.</w:t>
      </w:r>
    </w:p>
    <w:p w14:paraId="207273E1" w14:textId="35F35567" w:rsidR="00607B22" w:rsidRPr="009A2863" w:rsidRDefault="00607B22" w:rsidP="00607B22">
      <w:pPr>
        <w:pStyle w:val="Numberedlist1"/>
      </w:pPr>
      <w:r>
        <w:t xml:space="preserve">The </w:t>
      </w:r>
      <w:r w:rsidRPr="00A2786E">
        <w:rPr>
          <w:rStyle w:val="Inlinebold"/>
        </w:rPr>
        <w:t>Header &amp; Footer</w:t>
      </w:r>
      <w:r>
        <w:t xml:space="preserve"> command </w:t>
      </w:r>
      <w:r w:rsidR="006365F8">
        <w:t xml:space="preserve">can be found in </w:t>
      </w:r>
      <w:r>
        <w:t xml:space="preserve">the </w:t>
      </w:r>
      <w:sdt>
        <w:sdtPr>
          <w:alias w:val="Question 4"/>
          <w:tag w:val="Question 4"/>
          <w:id w:val="-984463122"/>
          <w:lock w:val="sdtLocked"/>
          <w:placeholder>
            <w:docPart w:val="C7DBB1CF26D74452A0480654EC09EC84"/>
          </w:placeholder>
          <w:showingPlcHdr/>
        </w:sdtPr>
        <w:sdtEndPr/>
        <w:sdtContent>
          <w:r w:rsidR="004A6520" w:rsidRPr="004A6520">
            <w:rPr>
              <w:rStyle w:val="Inlinebold"/>
            </w:rPr>
            <w:t>Select here to enter text.</w:t>
          </w:r>
        </w:sdtContent>
      </w:sdt>
      <w:r w:rsidR="004A6520">
        <w:t xml:space="preserve"> </w:t>
      </w:r>
      <w:r>
        <w:t xml:space="preserve">group on the </w:t>
      </w:r>
      <w:r w:rsidRPr="004C2107">
        <w:rPr>
          <w:rStyle w:val="Inlinebold"/>
        </w:rPr>
        <w:t>Insert</w:t>
      </w:r>
      <w:r>
        <w:t xml:space="preserve"> tab.</w:t>
      </w:r>
    </w:p>
    <w:p w14:paraId="61D43EE0" w14:textId="7C4A2077" w:rsidR="00607B22" w:rsidRPr="006C78F9" w:rsidRDefault="00607B22" w:rsidP="006C78F9">
      <w:pPr>
        <w:pStyle w:val="Prompt"/>
      </w:pPr>
    </w:p>
    <w:p w14:paraId="28B76A65" w14:textId="32B10ACA" w:rsidR="00911AE4" w:rsidRPr="00911AE4" w:rsidRDefault="00911AE4" w:rsidP="00911AE4">
      <w:pPr>
        <w:pStyle w:val="Heading2"/>
      </w:pPr>
      <w:bookmarkStart w:id="210" w:name="_Toc37680383"/>
      <w:bookmarkEnd w:id="209"/>
      <w:r w:rsidRPr="00911AE4">
        <w:t xml:space="preserve">Topic 1: </w:t>
      </w:r>
      <w:r w:rsidR="003E3F55">
        <w:t>Add headers</w:t>
      </w:r>
      <w:r w:rsidR="004139B5">
        <w:t xml:space="preserve"> </w:t>
      </w:r>
      <w:r w:rsidR="00365841">
        <w:t>and</w:t>
      </w:r>
      <w:r w:rsidR="004139B5">
        <w:t xml:space="preserve"> </w:t>
      </w:r>
      <w:r w:rsidR="003E3F55">
        <w:t>footers</w:t>
      </w:r>
      <w:bookmarkEnd w:id="210"/>
    </w:p>
    <w:p w14:paraId="5FC18417" w14:textId="34B6AD4D" w:rsidR="00B10B54" w:rsidRDefault="003021E0" w:rsidP="003E3F55">
      <w:r w:rsidRPr="003021E0">
        <w:rPr>
          <w:noProof/>
        </w:rPr>
        <w:drawing>
          <wp:inline distT="0" distB="0" distL="0" distR="0" wp14:anchorId="6CB21318" wp14:editId="40EA0CC6">
            <wp:extent cx="299544" cy="361950"/>
            <wp:effectExtent l="0" t="0" r="5715" b="0"/>
            <wp:docPr id="1490664132" name="Picture 1490664132" descr="Illustration indicates that a topic is mapped to a Microsoft Certification Exam Objectiv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indicating topic mapped to exam OD"/>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9544" cy="361950"/>
                    </a:xfrm>
                    <a:prstGeom prst="rect">
                      <a:avLst/>
                    </a:prstGeom>
                  </pic:spPr>
                </pic:pic>
              </a:graphicData>
            </a:graphic>
          </wp:inline>
        </w:drawing>
      </w:r>
      <w:r w:rsidR="00B10B54">
        <w:t xml:space="preserve">There are two main methods of entering data into the header or footer in a workbook. You can select </w:t>
      </w:r>
      <w:r w:rsidR="00B10B54" w:rsidRPr="00607B22">
        <w:rPr>
          <w:rStyle w:val="Inlinebold"/>
        </w:rPr>
        <w:t>Header</w:t>
      </w:r>
      <w:r w:rsidR="00F7005F">
        <w:rPr>
          <w:rStyle w:val="Inlinebold"/>
        </w:rPr>
        <w:t>/</w:t>
      </w:r>
      <w:r w:rsidR="00B10B54" w:rsidRPr="00607B22">
        <w:rPr>
          <w:rStyle w:val="Inlinebold"/>
        </w:rPr>
        <w:t>Footer</w:t>
      </w:r>
      <w:r w:rsidR="00B10B54">
        <w:t xml:space="preserve"> from the </w:t>
      </w:r>
      <w:r w:rsidR="00B10B54" w:rsidRPr="00607B22">
        <w:rPr>
          <w:rStyle w:val="Inlinebold"/>
        </w:rPr>
        <w:t>Text</w:t>
      </w:r>
      <w:r w:rsidR="00B10B54">
        <w:t xml:space="preserve"> group on the </w:t>
      </w:r>
      <w:r w:rsidR="00B10B54" w:rsidRPr="00607B22">
        <w:rPr>
          <w:rStyle w:val="Inlinebold"/>
        </w:rPr>
        <w:t>Insert</w:t>
      </w:r>
      <w:r w:rsidR="00B10B54">
        <w:t xml:space="preserve"> tab or you can access the header and footer via the </w:t>
      </w:r>
      <w:r w:rsidR="00B10B54" w:rsidRPr="00607B22">
        <w:rPr>
          <w:rStyle w:val="Inlinebold"/>
        </w:rPr>
        <w:t>Page Setup</w:t>
      </w:r>
      <w:r w:rsidR="00B10B54">
        <w:t xml:space="preserve"> dialog box</w:t>
      </w:r>
      <w:r w:rsidR="00481845">
        <w:t>. A</w:t>
      </w:r>
      <w:r w:rsidR="00B10B54">
        <w:t xml:space="preserve">s you know, there are many ways to access the </w:t>
      </w:r>
      <w:r w:rsidR="002657DC" w:rsidRPr="00023A2B">
        <w:rPr>
          <w:rStyle w:val="Inlinebold"/>
        </w:rPr>
        <w:t>P</w:t>
      </w:r>
      <w:r w:rsidR="00B10B54" w:rsidRPr="00023A2B">
        <w:rPr>
          <w:rStyle w:val="Inlinebold"/>
        </w:rPr>
        <w:t xml:space="preserve">age </w:t>
      </w:r>
      <w:r w:rsidR="002657DC" w:rsidRPr="00023A2B">
        <w:rPr>
          <w:rStyle w:val="Inlinebold"/>
        </w:rPr>
        <w:t>S</w:t>
      </w:r>
      <w:r w:rsidR="00B10B54" w:rsidRPr="00023A2B">
        <w:rPr>
          <w:rStyle w:val="Inlinebold"/>
        </w:rPr>
        <w:t>etup</w:t>
      </w:r>
      <w:r w:rsidR="00B10B54">
        <w:t xml:space="preserve"> dialog box</w:t>
      </w:r>
      <w:r w:rsidR="00A90F38">
        <w:t>.</w:t>
      </w:r>
    </w:p>
    <w:p w14:paraId="10E15D7F" w14:textId="4CF7C305" w:rsidR="00B10B54" w:rsidRDefault="00B10B54" w:rsidP="00B10B54">
      <w:r>
        <w:t xml:space="preserve">When you are preparing a workbook </w:t>
      </w:r>
      <w:r w:rsidR="00481845">
        <w:t>to print</w:t>
      </w:r>
      <w:r w:rsidR="002657DC">
        <w:t>,</w:t>
      </w:r>
      <w:r>
        <w:t xml:space="preserve"> you </w:t>
      </w:r>
      <w:r w:rsidR="00481845">
        <w:t>should</w:t>
      </w:r>
      <w:r>
        <w:t xml:space="preserve"> allow space for the header or footer if you are going to add content.</w:t>
      </w:r>
    </w:p>
    <w:p w14:paraId="0BB84F3B" w14:textId="37FBF46F" w:rsidR="00FE1A49" w:rsidRPr="002F2302" w:rsidRDefault="00FE1A49" w:rsidP="00FE1A49">
      <w:pPr>
        <w:pStyle w:val="Heading3"/>
      </w:pPr>
      <w:bookmarkStart w:id="211" w:name="_Toc37680384"/>
      <w:r>
        <w:t>A</w:t>
      </w:r>
      <w:r w:rsidRPr="002F2302">
        <w:t xml:space="preserve">dd headers or footers </w:t>
      </w:r>
      <w:r w:rsidR="006170AF">
        <w:t xml:space="preserve">by </w:t>
      </w:r>
      <w:r w:rsidRPr="002F2302">
        <w:t xml:space="preserve">using the </w:t>
      </w:r>
      <w:r w:rsidRPr="00023A2B">
        <w:t>Insert</w:t>
      </w:r>
      <w:r w:rsidRPr="002F2302">
        <w:t xml:space="preserve"> tab</w:t>
      </w:r>
      <w:bookmarkEnd w:id="211"/>
    </w:p>
    <w:p w14:paraId="07C73B95" w14:textId="58017646" w:rsidR="0049712C" w:rsidRDefault="00C00277" w:rsidP="002C5E5D">
      <w:pPr>
        <w:pStyle w:val="Numberedlist1"/>
        <w:numPr>
          <w:ilvl w:val="0"/>
          <w:numId w:val="59"/>
        </w:numPr>
      </w:pPr>
      <w:r>
        <w:t>Select</w:t>
      </w:r>
      <w:r w:rsidR="00FE1A49" w:rsidRPr="002F2302">
        <w:t xml:space="preserve"> </w:t>
      </w:r>
      <w:r w:rsidR="00FE1A49" w:rsidRPr="00607B22">
        <w:rPr>
          <w:rStyle w:val="Inlinebold"/>
        </w:rPr>
        <w:t xml:space="preserve">Header </w:t>
      </w:r>
      <w:r w:rsidR="00F7005F">
        <w:rPr>
          <w:rStyle w:val="Inlinebold"/>
        </w:rPr>
        <w:t>&amp;</w:t>
      </w:r>
      <w:r w:rsidR="00FE1A49" w:rsidRPr="00607B22">
        <w:rPr>
          <w:rStyle w:val="Inlinebold"/>
        </w:rPr>
        <w:t xml:space="preserve"> Footer</w:t>
      </w:r>
      <w:r w:rsidR="00FE1A49" w:rsidRPr="002F2302">
        <w:t xml:space="preserve"> in the </w:t>
      </w:r>
      <w:r w:rsidR="00FE1A49" w:rsidRPr="00607B22">
        <w:rPr>
          <w:rStyle w:val="Inlinebold"/>
        </w:rPr>
        <w:t>Text</w:t>
      </w:r>
      <w:r w:rsidR="00FE1A49" w:rsidRPr="002F2302">
        <w:t xml:space="preserve"> group</w:t>
      </w:r>
      <w:r w:rsidR="00A90F38">
        <w:t>.</w:t>
      </w:r>
      <w:r w:rsidR="00FE1A49" w:rsidRPr="002F2302">
        <w:t xml:space="preserve"> </w:t>
      </w:r>
      <w:r w:rsidR="00A90F38">
        <w:t>T</w:t>
      </w:r>
      <w:r w:rsidR="00FE1A49" w:rsidRPr="002F2302">
        <w:t xml:space="preserve">his will take you into </w:t>
      </w:r>
      <w:r w:rsidR="00FE1A49" w:rsidRPr="00C00277">
        <w:rPr>
          <w:rStyle w:val="Inlinebold"/>
        </w:rPr>
        <w:t>Page Layout</w:t>
      </w:r>
      <w:r w:rsidR="00FE1A49" w:rsidRPr="002F2302">
        <w:t xml:space="preserve"> view</w:t>
      </w:r>
      <w:r w:rsidR="00FE1A49">
        <w:t>.</w:t>
      </w:r>
    </w:p>
    <w:p w14:paraId="7BC0E5CB" w14:textId="2F2FE748" w:rsidR="00FE1A49" w:rsidRPr="002F2302" w:rsidRDefault="00FE1A49" w:rsidP="002C5E5D">
      <w:pPr>
        <w:pStyle w:val="Numberedlist1"/>
        <w:numPr>
          <w:ilvl w:val="0"/>
          <w:numId w:val="59"/>
        </w:numPr>
      </w:pPr>
      <w:r>
        <w:t>The</w:t>
      </w:r>
      <w:r w:rsidRPr="002F2302">
        <w:t xml:space="preserve"> hidden header and footer areas will appear,</w:t>
      </w:r>
      <w:r>
        <w:t xml:space="preserve"> and the </w:t>
      </w:r>
      <w:r w:rsidRPr="00607B22">
        <w:rPr>
          <w:rStyle w:val="Inlinebold"/>
        </w:rPr>
        <w:t>Header &amp; Footer</w:t>
      </w:r>
      <w:r w:rsidR="00BF67C6">
        <w:rPr>
          <w:rStyle w:val="Inlinebold"/>
        </w:rPr>
        <w:t xml:space="preserve"> Tools Design</w:t>
      </w:r>
      <w:r>
        <w:t xml:space="preserve"> tab will open </w:t>
      </w:r>
      <w:r w:rsidR="00E54DA9">
        <w:t>o</w:t>
      </w:r>
      <w:r>
        <w:t xml:space="preserve">n the </w:t>
      </w:r>
      <w:r w:rsidR="00E54DA9" w:rsidRPr="00023A2B">
        <w:t>r</w:t>
      </w:r>
      <w:r w:rsidRPr="00023A2B">
        <w:t>ibbon</w:t>
      </w:r>
      <w:r w:rsidR="007D5EE8">
        <w:t xml:space="preserve"> (refer to Figure 10).</w:t>
      </w:r>
    </w:p>
    <w:p w14:paraId="118228B6" w14:textId="77777777" w:rsidR="0049712C" w:rsidRDefault="0049712C" w:rsidP="00365841">
      <w:pPr>
        <w:keepNext/>
        <w:ind w:left="360"/>
      </w:pPr>
      <w:r w:rsidRPr="00FE1A49">
        <w:rPr>
          <w:noProof/>
        </w:rPr>
        <w:drawing>
          <wp:inline distT="0" distB="0" distL="0" distR="0" wp14:anchorId="1729FD71" wp14:editId="60AC5E6F">
            <wp:extent cx="4642200" cy="1953895"/>
            <wp:effectExtent l="19050" t="19050" r="25400" b="27305"/>
            <wp:docPr id="5" name="Picture 5" descr="Screenshot of the Header &amp; Footer Tools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42200" cy="1953895"/>
                    </a:xfrm>
                    <a:prstGeom prst="rect">
                      <a:avLst/>
                    </a:prstGeom>
                    <a:ln>
                      <a:solidFill>
                        <a:schemeClr val="tx1"/>
                      </a:solidFill>
                    </a:ln>
                  </pic:spPr>
                </pic:pic>
              </a:graphicData>
            </a:graphic>
          </wp:inline>
        </w:drawing>
      </w:r>
    </w:p>
    <w:p w14:paraId="2A33BB41" w14:textId="2B5737E1" w:rsidR="00B10B54" w:rsidRDefault="0049712C" w:rsidP="00575E40">
      <w:pPr>
        <w:pStyle w:val="Caption"/>
        <w:ind w:left="360"/>
      </w:pPr>
      <w:r>
        <w:t xml:space="preserve">Figure </w:t>
      </w:r>
      <w:r>
        <w:fldChar w:fldCharType="begin"/>
      </w:r>
      <w:r>
        <w:instrText xml:space="preserve"> SEQ Figure \* ARABIC </w:instrText>
      </w:r>
      <w:r>
        <w:fldChar w:fldCharType="separate"/>
      </w:r>
      <w:r w:rsidR="005437F9">
        <w:rPr>
          <w:noProof/>
        </w:rPr>
        <w:t>10</w:t>
      </w:r>
      <w:r>
        <w:fldChar w:fldCharType="end"/>
      </w:r>
      <w:r>
        <w:t xml:space="preserve">: </w:t>
      </w:r>
      <w:r w:rsidR="00BF67C6" w:rsidRPr="00607B22">
        <w:rPr>
          <w:rStyle w:val="Inlinebold"/>
        </w:rPr>
        <w:t>Header &amp; Footer</w:t>
      </w:r>
      <w:r w:rsidR="00BF67C6">
        <w:rPr>
          <w:rStyle w:val="Inlinebold"/>
        </w:rPr>
        <w:t xml:space="preserve"> Tools Design</w:t>
      </w:r>
      <w:r w:rsidR="00BF67C6">
        <w:t xml:space="preserve"> </w:t>
      </w:r>
      <w:r>
        <w:t>contextual tab</w:t>
      </w:r>
    </w:p>
    <w:p w14:paraId="2CDA1072" w14:textId="77777777" w:rsidR="006D2EC1" w:rsidRDefault="006D2EC1" w:rsidP="0093459C">
      <w:pPr>
        <w:rPr>
          <w:szCs w:val="24"/>
        </w:rPr>
      </w:pPr>
      <w:r>
        <w:br w:type="page"/>
      </w:r>
    </w:p>
    <w:p w14:paraId="694C3CA6" w14:textId="3B865E3D" w:rsidR="00FE1A49" w:rsidRPr="002F2302" w:rsidRDefault="00FE1A49" w:rsidP="00243D00">
      <w:pPr>
        <w:pStyle w:val="Numberedlist1"/>
      </w:pPr>
      <w:r>
        <w:lastRenderedPageBreak/>
        <w:t>Select</w:t>
      </w:r>
      <w:r w:rsidR="002F2302" w:rsidRPr="002F2302">
        <w:t xml:space="preserve"> either the </w:t>
      </w:r>
      <w:r w:rsidR="002F2302" w:rsidRPr="00FE1A49">
        <w:rPr>
          <w:rStyle w:val="Inlinebold"/>
        </w:rPr>
        <w:t>Left</w:t>
      </w:r>
      <w:r w:rsidR="002F2302" w:rsidRPr="002F2302">
        <w:t xml:space="preserve">, </w:t>
      </w:r>
      <w:r w:rsidR="002F2302" w:rsidRPr="00FE1A49">
        <w:rPr>
          <w:rStyle w:val="Inlinebold"/>
        </w:rPr>
        <w:t>Center</w:t>
      </w:r>
      <w:r w:rsidR="00F7005F" w:rsidRPr="00023A2B">
        <w:t>,</w:t>
      </w:r>
      <w:r w:rsidR="002F2302" w:rsidRPr="002F2302">
        <w:t xml:space="preserve"> or </w:t>
      </w:r>
      <w:r w:rsidR="002F2302" w:rsidRPr="00FE1A49">
        <w:rPr>
          <w:rStyle w:val="Inlinebold"/>
        </w:rPr>
        <w:t>Right</w:t>
      </w:r>
      <w:r w:rsidR="002F2302" w:rsidRPr="002F2302">
        <w:t xml:space="preserve"> </w:t>
      </w:r>
      <w:r w:rsidR="0049712C">
        <w:t xml:space="preserve">section under </w:t>
      </w:r>
      <w:r w:rsidR="002F2302" w:rsidRPr="0049712C">
        <w:rPr>
          <w:rStyle w:val="Inlinebold"/>
        </w:rPr>
        <w:t>Header</w:t>
      </w:r>
      <w:r w:rsidR="00D50A69">
        <w:t xml:space="preserve"> </w:t>
      </w:r>
      <w:r w:rsidR="002F2302" w:rsidRPr="002F2302">
        <w:t xml:space="preserve">and </w:t>
      </w:r>
      <w:r>
        <w:t>begin</w:t>
      </w:r>
      <w:r w:rsidR="002F2302" w:rsidRPr="002F2302">
        <w:t xml:space="preserve"> </w:t>
      </w:r>
      <w:r w:rsidR="00127C89">
        <w:t>entering text or numbers</w:t>
      </w:r>
      <w:r w:rsidR="002F2302" w:rsidRPr="002F2302">
        <w:t xml:space="preserve">, or </w:t>
      </w:r>
      <w:r>
        <w:t>select</w:t>
      </w:r>
      <w:r w:rsidR="002F2302" w:rsidRPr="002F2302">
        <w:t xml:space="preserve"> any of the commands on the </w:t>
      </w:r>
      <w:r w:rsidR="00BF67C6" w:rsidRPr="00607B22">
        <w:rPr>
          <w:rStyle w:val="Inlinebold"/>
        </w:rPr>
        <w:t>Header &amp; Footer</w:t>
      </w:r>
      <w:r w:rsidR="00BF67C6">
        <w:rPr>
          <w:rStyle w:val="Inlinebold"/>
        </w:rPr>
        <w:t xml:space="preserve"> Tools Design</w:t>
      </w:r>
      <w:r w:rsidR="00BF67C6">
        <w:t xml:space="preserve"> </w:t>
      </w:r>
      <w:r w:rsidR="002F2302" w:rsidRPr="002F2302">
        <w:t xml:space="preserve">tab in the </w:t>
      </w:r>
      <w:r w:rsidR="002F2302" w:rsidRPr="00FE1A49">
        <w:rPr>
          <w:rStyle w:val="Inlinebold"/>
        </w:rPr>
        <w:t>Header &amp; Footer Elements</w:t>
      </w:r>
      <w:r w:rsidR="002F2302" w:rsidRPr="002F2302">
        <w:t xml:space="preserve"> group</w:t>
      </w:r>
      <w:r w:rsidR="009610AB">
        <w:t xml:space="preserve"> such as</w:t>
      </w:r>
      <w:r w:rsidR="002F2302" w:rsidRPr="002F2302">
        <w:t xml:space="preserve"> </w:t>
      </w:r>
      <w:r w:rsidR="002F2302" w:rsidRPr="00FE1A49">
        <w:rPr>
          <w:rStyle w:val="Inlinebold"/>
        </w:rPr>
        <w:t>Page Number</w:t>
      </w:r>
      <w:r w:rsidR="002F2302" w:rsidRPr="002F2302">
        <w:t xml:space="preserve">, </w:t>
      </w:r>
      <w:r w:rsidR="002F2302" w:rsidRPr="00FE1A49">
        <w:rPr>
          <w:rStyle w:val="Inlinebold"/>
        </w:rPr>
        <w:t>Current Date</w:t>
      </w:r>
      <w:r w:rsidR="0049712C" w:rsidRPr="0049712C">
        <w:t>,</w:t>
      </w:r>
      <w:r w:rsidR="0049712C">
        <w:rPr>
          <w:rStyle w:val="Inlinebold"/>
        </w:rPr>
        <w:t xml:space="preserve"> </w:t>
      </w:r>
      <w:r w:rsidR="00F7005F" w:rsidRPr="00023A2B">
        <w:t>or</w:t>
      </w:r>
      <w:r w:rsidR="00F7005F">
        <w:rPr>
          <w:rStyle w:val="Inlinebold"/>
        </w:rPr>
        <w:t xml:space="preserve"> </w:t>
      </w:r>
      <w:r w:rsidR="0049712C">
        <w:rPr>
          <w:rStyle w:val="Inlinebold"/>
        </w:rPr>
        <w:t>File Path</w:t>
      </w:r>
      <w:r w:rsidR="002F2302" w:rsidRPr="002F2302">
        <w:t>.</w:t>
      </w:r>
    </w:p>
    <w:p w14:paraId="59822F8E" w14:textId="03E83758" w:rsidR="002F2302" w:rsidRPr="002F2302" w:rsidRDefault="00FE1A49" w:rsidP="00243D00">
      <w:pPr>
        <w:pStyle w:val="Numberedlist1"/>
      </w:pPr>
      <w:r>
        <w:t>Select</w:t>
      </w:r>
      <w:r w:rsidR="002F2302" w:rsidRPr="002F2302">
        <w:t xml:space="preserve"> </w:t>
      </w:r>
      <w:r w:rsidR="002F2302" w:rsidRPr="00FE1A49">
        <w:rPr>
          <w:rStyle w:val="Inlinebold"/>
        </w:rPr>
        <w:t>Go to Footer</w:t>
      </w:r>
      <w:r w:rsidR="002F2302" w:rsidRPr="002F2302">
        <w:t xml:space="preserve"> in the </w:t>
      </w:r>
      <w:r w:rsidR="002F2302" w:rsidRPr="00FE1A49">
        <w:rPr>
          <w:rStyle w:val="Inlinebold"/>
        </w:rPr>
        <w:t>Navigation</w:t>
      </w:r>
      <w:r w:rsidR="002F2302" w:rsidRPr="002F2302">
        <w:t xml:space="preserve"> group to </w:t>
      </w:r>
      <w:r w:rsidR="009610AB">
        <w:t>view</w:t>
      </w:r>
      <w:r w:rsidR="002F2302" w:rsidRPr="002F2302">
        <w:t xml:space="preserve"> the footer area.</w:t>
      </w:r>
    </w:p>
    <w:p w14:paraId="7DF0F8A5" w14:textId="2F5700B7" w:rsidR="002F2302" w:rsidRDefault="002F2302" w:rsidP="006D2EC1">
      <w:pPr>
        <w:pStyle w:val="Numberedlist1"/>
        <w:spacing w:after="240"/>
      </w:pPr>
      <w:r w:rsidRPr="002F2302">
        <w:t xml:space="preserve">When you have finished editing the header or footer, </w:t>
      </w:r>
      <w:r w:rsidR="00FE1A49">
        <w:t>select any cell</w:t>
      </w:r>
      <w:r w:rsidRPr="002F2302">
        <w:t xml:space="preserve"> outside the </w:t>
      </w:r>
      <w:r w:rsidR="00FE1A49">
        <w:t xml:space="preserve">of the </w:t>
      </w:r>
      <w:r w:rsidRPr="002F2302">
        <w:t xml:space="preserve">header or footer and </w:t>
      </w:r>
      <w:r w:rsidR="00FE1A49">
        <w:t>select</w:t>
      </w:r>
      <w:r w:rsidRPr="002F2302">
        <w:t xml:space="preserve"> the </w:t>
      </w:r>
      <w:r w:rsidRPr="00FE1A49">
        <w:rPr>
          <w:rStyle w:val="Inlinebold"/>
        </w:rPr>
        <w:t>Normal</w:t>
      </w:r>
      <w:r w:rsidRPr="002F2302">
        <w:t xml:space="preserve"> view command next to the </w:t>
      </w:r>
      <w:r w:rsidR="00A55FC2">
        <w:rPr>
          <w:rStyle w:val="Inlinebold"/>
        </w:rPr>
        <w:t>Z</w:t>
      </w:r>
      <w:r w:rsidRPr="00FE1A49">
        <w:rPr>
          <w:rStyle w:val="Inlinebold"/>
        </w:rPr>
        <w:t xml:space="preserve">oom </w:t>
      </w:r>
      <w:r w:rsidR="00A55FC2" w:rsidRPr="00023A2B">
        <w:t>tool</w:t>
      </w:r>
      <w:r w:rsidR="0029215C" w:rsidRPr="00023A2B">
        <w:t>’</w:t>
      </w:r>
      <w:r w:rsidR="00A55FC2" w:rsidRPr="00023A2B">
        <w:t xml:space="preserve">s </w:t>
      </w:r>
      <w:r w:rsidRPr="00023A2B">
        <w:t>slider</w:t>
      </w:r>
      <w:r w:rsidRPr="002F2302">
        <w:t xml:space="preserve"> at the bottom of the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614"/>
      </w:tblGrid>
      <w:tr w:rsidR="0053711A" w14:paraId="6328A2DE" w14:textId="77777777" w:rsidTr="006D2EC1">
        <w:tc>
          <w:tcPr>
            <w:tcW w:w="1746" w:type="dxa"/>
            <w:hideMark/>
          </w:tcPr>
          <w:p w14:paraId="36B6475F" w14:textId="77777777" w:rsidR="0053711A" w:rsidRPr="0053711A" w:rsidRDefault="0053711A" w:rsidP="0053711A">
            <w:r w:rsidRPr="0053711A">
              <w:rPr>
                <w:noProof/>
              </w:rPr>
              <w:drawing>
                <wp:inline distT="0" distB="0" distL="0" distR="0" wp14:anchorId="28FD1BDB" wp14:editId="7371023C">
                  <wp:extent cx="970555" cy="1752041"/>
                  <wp:effectExtent l="0" t="0" r="1270" b="635"/>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970555" cy="1752041"/>
                          </a:xfrm>
                          <a:prstGeom prst="rect">
                            <a:avLst/>
                          </a:prstGeom>
                        </pic:spPr>
                      </pic:pic>
                    </a:graphicData>
                  </a:graphic>
                </wp:inline>
              </w:drawing>
            </w:r>
          </w:p>
        </w:tc>
        <w:tc>
          <w:tcPr>
            <w:tcW w:w="7614" w:type="dxa"/>
            <w:hideMark/>
          </w:tcPr>
          <w:p w14:paraId="09DCEAB8" w14:textId="77777777" w:rsidR="0053711A" w:rsidRPr="0053711A" w:rsidRDefault="0053711A" w:rsidP="0053711A">
            <w:pPr>
              <w:pStyle w:val="Readeraids"/>
            </w:pPr>
            <w:r w:rsidRPr="002F2302">
              <w:t>Did you know?</w:t>
            </w:r>
          </w:p>
          <w:p w14:paraId="7B255B33" w14:textId="4A73CA94" w:rsidR="0053711A" w:rsidRPr="0053711A" w:rsidRDefault="0053711A" w:rsidP="0053711A">
            <w:r>
              <w:t>The electronic spreadsheet was invented in the mid 1960s. Who</w:t>
            </w:r>
            <w:r w:rsidR="0029215C">
              <w:t>’</w:t>
            </w:r>
            <w:r>
              <w:t>d have thought it was so old!</w:t>
            </w:r>
          </w:p>
        </w:tc>
      </w:tr>
    </w:tbl>
    <w:p w14:paraId="207FBFDD" w14:textId="50489687" w:rsidR="002F2302" w:rsidRPr="002F2302" w:rsidRDefault="00FE1A49" w:rsidP="00FE1A49">
      <w:pPr>
        <w:pStyle w:val="Heading3"/>
      </w:pPr>
      <w:bookmarkStart w:id="212" w:name="_Toc37680385"/>
      <w:r>
        <w:t>A</w:t>
      </w:r>
      <w:r w:rsidR="002F2302" w:rsidRPr="002F2302">
        <w:t xml:space="preserve">dd headers or footers </w:t>
      </w:r>
      <w:r w:rsidR="00D50A69" w:rsidRPr="00023A2B">
        <w:t xml:space="preserve">by </w:t>
      </w:r>
      <w:r w:rsidR="002F2302" w:rsidRPr="00023A2B">
        <w:t>using the Page Setup</w:t>
      </w:r>
      <w:r w:rsidR="002F2302" w:rsidRPr="002F2302">
        <w:t xml:space="preserve"> dialog box</w:t>
      </w:r>
      <w:bookmarkEnd w:id="212"/>
    </w:p>
    <w:p w14:paraId="64AE6F1F" w14:textId="38AAF77B" w:rsidR="0049712C" w:rsidRDefault="0049712C" w:rsidP="002C5E5D">
      <w:pPr>
        <w:pStyle w:val="Numberedlist1"/>
        <w:numPr>
          <w:ilvl w:val="0"/>
          <w:numId w:val="60"/>
        </w:numPr>
      </w:pPr>
      <w:r>
        <w:t xml:space="preserve">Select </w:t>
      </w:r>
      <w:r w:rsidR="002F2302" w:rsidRPr="00607B22">
        <w:rPr>
          <w:rStyle w:val="Inlinebold"/>
        </w:rPr>
        <w:t>File</w:t>
      </w:r>
      <w:r w:rsidR="007D5EE8">
        <w:t xml:space="preserve"> &gt;</w:t>
      </w:r>
      <w:r w:rsidR="002F2302" w:rsidRPr="002F2302">
        <w:t xml:space="preserve"> </w:t>
      </w:r>
      <w:r w:rsidR="002F2302" w:rsidRPr="00607B22">
        <w:rPr>
          <w:rStyle w:val="Inlinebold"/>
        </w:rPr>
        <w:t>Print</w:t>
      </w:r>
      <w:r w:rsidR="002F2302" w:rsidRPr="002F2302">
        <w:t xml:space="preserve"> </w:t>
      </w:r>
      <w:r>
        <w:t xml:space="preserve">or </w:t>
      </w:r>
      <w:r w:rsidR="003A21A9">
        <w:t>select</w:t>
      </w:r>
      <w:r w:rsidR="00D50A69">
        <w:t xml:space="preserve"> </w:t>
      </w:r>
      <w:r w:rsidRPr="00023A2B">
        <w:t>Ctrl</w:t>
      </w:r>
      <w:r w:rsidR="00D50A69" w:rsidRPr="00023A2B">
        <w:t>+</w:t>
      </w:r>
      <w:r w:rsidRPr="00023A2B">
        <w:t>P</w:t>
      </w:r>
      <w:r w:rsidR="00D50A69">
        <w:t xml:space="preserve"> on the keyboard,</w:t>
      </w:r>
      <w:r>
        <w:t xml:space="preserve"> and </w:t>
      </w:r>
      <w:r w:rsidR="00D50A69">
        <w:t xml:space="preserve">then </w:t>
      </w:r>
      <w:r>
        <w:t>select</w:t>
      </w:r>
      <w:r w:rsidR="002F2302" w:rsidRPr="002F2302">
        <w:t xml:space="preserve"> the link to </w:t>
      </w:r>
      <w:r w:rsidR="002F2302" w:rsidRPr="00607B22">
        <w:rPr>
          <w:rStyle w:val="Inlinebold"/>
        </w:rPr>
        <w:t>Page Setup</w:t>
      </w:r>
      <w:r w:rsidR="007D5EE8">
        <w:t>,</w:t>
      </w:r>
      <w:r w:rsidR="002F2302" w:rsidRPr="002F2302">
        <w:t xml:space="preserve"> or use any dialog </w:t>
      </w:r>
      <w:r w:rsidR="009610AB">
        <w:t>box</w:t>
      </w:r>
      <w:r w:rsidR="002F2302" w:rsidRPr="002F2302">
        <w:t xml:space="preserve"> on the </w:t>
      </w:r>
      <w:r w:rsidR="002F2302" w:rsidRPr="00D50A69">
        <w:rPr>
          <w:rStyle w:val="Inlinebold"/>
        </w:rPr>
        <w:t>Page Lay</w:t>
      </w:r>
      <w:r w:rsidR="002F2302" w:rsidRPr="00023A2B">
        <w:rPr>
          <w:rStyle w:val="Inlinebold"/>
        </w:rPr>
        <w:t>out</w:t>
      </w:r>
      <w:r w:rsidR="002F2302" w:rsidRPr="002F2302">
        <w:t xml:space="preserve"> tab</w:t>
      </w:r>
      <w:r w:rsidR="00D50A69">
        <w:t>.</w:t>
      </w:r>
    </w:p>
    <w:p w14:paraId="383DEB08" w14:textId="73471DFF" w:rsidR="006D2EC1" w:rsidRDefault="0049712C" w:rsidP="002C5E5D">
      <w:pPr>
        <w:pStyle w:val="Numberedlist1"/>
        <w:numPr>
          <w:ilvl w:val="0"/>
          <w:numId w:val="60"/>
        </w:numPr>
      </w:pPr>
      <w:r>
        <w:t>Select</w:t>
      </w:r>
      <w:r w:rsidRPr="002F2302">
        <w:t xml:space="preserve"> the </w:t>
      </w:r>
      <w:r w:rsidRPr="00607B22">
        <w:rPr>
          <w:rStyle w:val="Inlinebold"/>
        </w:rPr>
        <w:t>Header</w:t>
      </w:r>
      <w:r w:rsidR="00F7005F">
        <w:rPr>
          <w:rStyle w:val="Inlinebold"/>
        </w:rPr>
        <w:t>/</w:t>
      </w:r>
      <w:r w:rsidRPr="00607B22">
        <w:rPr>
          <w:rStyle w:val="Inlinebold"/>
        </w:rPr>
        <w:t>Footer</w:t>
      </w:r>
      <w:r w:rsidRPr="002F2302">
        <w:t xml:space="preserve"> tab </w:t>
      </w:r>
      <w:r w:rsidR="00607B22">
        <w:t>i</w:t>
      </w:r>
      <w:r>
        <w:t>n t</w:t>
      </w:r>
      <w:r w:rsidR="002F2302" w:rsidRPr="002F2302">
        <w:t xml:space="preserve">he </w:t>
      </w:r>
      <w:r w:rsidR="002F2302" w:rsidRPr="00607B22">
        <w:rPr>
          <w:rStyle w:val="Inlinebold"/>
        </w:rPr>
        <w:t>Page Setup</w:t>
      </w:r>
      <w:r w:rsidR="002F2302" w:rsidRPr="002F2302">
        <w:t xml:space="preserve"> dialog box</w:t>
      </w:r>
      <w:r w:rsidR="007D5EE8">
        <w:t xml:space="preserve"> (refer to Figure 11).</w:t>
      </w:r>
    </w:p>
    <w:p w14:paraId="0A56B5BA" w14:textId="77777777" w:rsidR="006D2EC1" w:rsidRDefault="006D2EC1" w:rsidP="0093459C">
      <w:pPr>
        <w:rPr>
          <w:szCs w:val="24"/>
        </w:rPr>
      </w:pPr>
      <w:r>
        <w:br w:type="page"/>
      </w:r>
    </w:p>
    <w:p w14:paraId="1C3989E9" w14:textId="24CC13BF" w:rsidR="0049712C" w:rsidRDefault="0049712C" w:rsidP="00365841">
      <w:pPr>
        <w:ind w:left="360"/>
      </w:pPr>
      <w:r w:rsidRPr="00924CDC">
        <w:rPr>
          <w:noProof/>
        </w:rPr>
        <w:lastRenderedPageBreak/>
        <w:drawing>
          <wp:inline distT="0" distB="0" distL="0" distR="0" wp14:anchorId="5EB95D5A" wp14:editId="1D6D306F">
            <wp:extent cx="4320000" cy="3651623"/>
            <wp:effectExtent l="19050" t="19050" r="23495" b="25400"/>
            <wp:docPr id="7" name="Picture 7" descr="Screenshot of the Header/Footer tab in the Page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3651623"/>
                    </a:xfrm>
                    <a:prstGeom prst="rect">
                      <a:avLst/>
                    </a:prstGeom>
                    <a:ln>
                      <a:solidFill>
                        <a:schemeClr val="tx1"/>
                      </a:solidFill>
                    </a:ln>
                  </pic:spPr>
                </pic:pic>
              </a:graphicData>
            </a:graphic>
          </wp:inline>
        </w:drawing>
      </w:r>
    </w:p>
    <w:p w14:paraId="7A662621" w14:textId="2890928B" w:rsidR="0049712C" w:rsidRDefault="0049712C" w:rsidP="00575E40">
      <w:pPr>
        <w:pStyle w:val="Caption"/>
        <w:ind w:left="360"/>
      </w:pPr>
      <w:r>
        <w:t xml:space="preserve">Figure </w:t>
      </w:r>
      <w:r>
        <w:fldChar w:fldCharType="begin"/>
      </w:r>
      <w:r>
        <w:instrText xml:space="preserve"> SEQ Figure \* ARABIC </w:instrText>
      </w:r>
      <w:r>
        <w:fldChar w:fldCharType="separate"/>
      </w:r>
      <w:r w:rsidR="005437F9">
        <w:rPr>
          <w:noProof/>
        </w:rPr>
        <w:t>11</w:t>
      </w:r>
      <w:r>
        <w:fldChar w:fldCharType="end"/>
      </w:r>
      <w:r>
        <w:t xml:space="preserve">: </w:t>
      </w:r>
      <w:r w:rsidRPr="00F7005F">
        <w:rPr>
          <w:rStyle w:val="Inlinebold"/>
        </w:rPr>
        <w:t>Page Setup</w:t>
      </w:r>
      <w:r>
        <w:t xml:space="preserve"> dialog box</w:t>
      </w:r>
      <w:r w:rsidR="009610AB">
        <w:t>,</w:t>
      </w:r>
      <w:r>
        <w:t xml:space="preserve"> </w:t>
      </w:r>
      <w:r w:rsidRPr="00F7005F">
        <w:rPr>
          <w:rStyle w:val="Inlinebold"/>
        </w:rPr>
        <w:t>Header/Footer</w:t>
      </w:r>
      <w:r>
        <w:t xml:space="preserve"> tab</w:t>
      </w:r>
    </w:p>
    <w:p w14:paraId="4AE9D8B9" w14:textId="77777777" w:rsidR="0049712C" w:rsidRDefault="0049712C" w:rsidP="00243D00">
      <w:pPr>
        <w:pStyle w:val="Numberedlist1"/>
      </w:pPr>
      <w:r>
        <w:t>Select</w:t>
      </w:r>
      <w:r w:rsidR="002F2302" w:rsidRPr="002F2302">
        <w:t xml:space="preserve"> the drop-down arrow under </w:t>
      </w:r>
      <w:r w:rsidR="002F2302" w:rsidRPr="00607B22">
        <w:rPr>
          <w:rStyle w:val="Inlinebold"/>
        </w:rPr>
        <w:t>Header</w:t>
      </w:r>
      <w:r w:rsidR="002F2302" w:rsidRPr="002F2302">
        <w:t xml:space="preserve"> to select a pre-populated field, or</w:t>
      </w:r>
    </w:p>
    <w:p w14:paraId="2AD08FBD" w14:textId="77777777" w:rsidR="0049712C" w:rsidRDefault="0049712C" w:rsidP="00243D00">
      <w:pPr>
        <w:pStyle w:val="Numberedlist1"/>
      </w:pPr>
      <w:r>
        <w:t>Select</w:t>
      </w:r>
      <w:r w:rsidR="002F2302" w:rsidRPr="002F2302">
        <w:t xml:space="preserve"> the drop-down arrow under </w:t>
      </w:r>
      <w:r w:rsidR="002F2302" w:rsidRPr="00607B22">
        <w:rPr>
          <w:rStyle w:val="Inlinebold"/>
        </w:rPr>
        <w:t>Footer</w:t>
      </w:r>
      <w:r w:rsidR="002F2302" w:rsidRPr="002F2302">
        <w:t xml:space="preserve"> to select a pre-populated field, or</w:t>
      </w:r>
    </w:p>
    <w:p w14:paraId="1153BF76" w14:textId="7A240A87" w:rsidR="002F2302" w:rsidRPr="002F2302" w:rsidRDefault="0049712C" w:rsidP="00243D00">
      <w:pPr>
        <w:pStyle w:val="Numberedlist1"/>
      </w:pPr>
      <w:r>
        <w:t>Select</w:t>
      </w:r>
      <w:r w:rsidR="002F2302" w:rsidRPr="002F2302">
        <w:t xml:space="preserve"> </w:t>
      </w:r>
      <w:r w:rsidR="002F2302" w:rsidRPr="00607B22">
        <w:rPr>
          <w:rStyle w:val="Inlinebold"/>
        </w:rPr>
        <w:t>Custom Header</w:t>
      </w:r>
      <w:r w:rsidR="002F2302" w:rsidRPr="002F2302">
        <w:t xml:space="preserve"> or </w:t>
      </w:r>
      <w:r w:rsidR="002F2302" w:rsidRPr="00607B22">
        <w:rPr>
          <w:rStyle w:val="Inlinebold"/>
        </w:rPr>
        <w:t>Custom Footer</w:t>
      </w:r>
      <w:r w:rsidR="002F2302" w:rsidRPr="002F2302">
        <w:t xml:space="preserve"> to specif</w:t>
      </w:r>
      <w:r w:rsidR="009610AB">
        <w:t>y</w:t>
      </w:r>
      <w:r w:rsidR="002F2302" w:rsidRPr="002F2302">
        <w:t xml:space="preserve"> where </w:t>
      </w:r>
      <w:r w:rsidR="009610AB">
        <w:t xml:space="preserve">to place </w:t>
      </w:r>
      <w:r w:rsidR="002F2302" w:rsidRPr="002F2302">
        <w:t>the fields or text in the header or footer.</w:t>
      </w:r>
    </w:p>
    <w:p w14:paraId="65E9C45B" w14:textId="6DDC43A5" w:rsidR="002F2302" w:rsidRDefault="0049712C" w:rsidP="004431A5">
      <w:pPr>
        <w:ind w:left="360"/>
      </w:pPr>
      <w:r>
        <w:t>When you select</w:t>
      </w:r>
      <w:r w:rsidR="002F2302" w:rsidRPr="002F2302">
        <w:t xml:space="preserve"> </w:t>
      </w:r>
      <w:r w:rsidR="002F2302" w:rsidRPr="00607B22">
        <w:rPr>
          <w:rStyle w:val="Inlinebold"/>
        </w:rPr>
        <w:t>Custom Header</w:t>
      </w:r>
      <w:r w:rsidR="002F2302" w:rsidRPr="002F2302">
        <w:t xml:space="preserve"> or </w:t>
      </w:r>
      <w:r w:rsidR="002F2302" w:rsidRPr="00607B22">
        <w:rPr>
          <w:rStyle w:val="Inlinebold"/>
        </w:rPr>
        <w:t>Custom Footer</w:t>
      </w:r>
      <w:r w:rsidR="009610AB">
        <w:t xml:space="preserve">, </w:t>
      </w:r>
      <w:r w:rsidR="002F2302" w:rsidRPr="002F2302">
        <w:t>the options are the same</w:t>
      </w:r>
      <w:r w:rsidR="009610AB">
        <w:t>, except that</w:t>
      </w:r>
      <w:r w:rsidR="002F2302" w:rsidRPr="002F2302">
        <w:t xml:space="preserve"> one will be at the top of each page and the other at the bottom of each page</w:t>
      </w:r>
      <w:r w:rsidR="009610AB">
        <w:t xml:space="preserve"> as shown in the following figure</w:t>
      </w:r>
      <w:r w:rsidR="002F2302" w:rsidRPr="002F2302">
        <w:t>:</w:t>
      </w:r>
    </w:p>
    <w:p w14:paraId="0CB37AFC" w14:textId="4A6EF5EB" w:rsidR="007B32A5" w:rsidRDefault="007B32A5" w:rsidP="004431A5">
      <w:pPr>
        <w:keepNext/>
        <w:ind w:left="360"/>
      </w:pPr>
      <w:r>
        <w:rPr>
          <w:noProof/>
        </w:rPr>
        <w:lastRenderedPageBreak/>
        <w:drawing>
          <wp:inline distT="0" distB="0" distL="0" distR="0" wp14:anchorId="1DDD0301" wp14:editId="6606CB18">
            <wp:extent cx="5060119" cy="2688569"/>
            <wp:effectExtent l="19050" t="19050" r="26670" b="17145"/>
            <wp:docPr id="1490664152" name="Picture 1490664152" descr="A screenshot of the Custom Head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4152" name="Picture2.png"/>
                    <pic:cNvPicPr/>
                  </pic:nvPicPr>
                  <pic:blipFill>
                    <a:blip r:embed="rId37">
                      <a:extLst>
                        <a:ext uri="{28A0092B-C50C-407E-A947-70E740481C1C}">
                          <a14:useLocalDpi xmlns:a14="http://schemas.microsoft.com/office/drawing/2010/main" val="0"/>
                        </a:ext>
                      </a:extLst>
                    </a:blip>
                    <a:stretch>
                      <a:fillRect/>
                    </a:stretch>
                  </pic:blipFill>
                  <pic:spPr>
                    <a:xfrm>
                      <a:off x="0" y="0"/>
                      <a:ext cx="5060119" cy="2688569"/>
                    </a:xfrm>
                    <a:prstGeom prst="rect">
                      <a:avLst/>
                    </a:prstGeom>
                    <a:ln w="12700">
                      <a:solidFill>
                        <a:schemeClr val="tx1"/>
                      </a:solidFill>
                    </a:ln>
                  </pic:spPr>
                </pic:pic>
              </a:graphicData>
            </a:graphic>
          </wp:inline>
        </w:drawing>
      </w:r>
    </w:p>
    <w:p w14:paraId="36DCE383" w14:textId="2EEB5F89" w:rsidR="0049712C" w:rsidRDefault="0049712C" w:rsidP="00575E40">
      <w:pPr>
        <w:pStyle w:val="Caption"/>
        <w:ind w:left="360"/>
      </w:pPr>
      <w:r>
        <w:t xml:space="preserve">Figure </w:t>
      </w:r>
      <w:r>
        <w:fldChar w:fldCharType="begin"/>
      </w:r>
      <w:r>
        <w:instrText xml:space="preserve"> SEQ Figure \* ARABIC </w:instrText>
      </w:r>
      <w:r>
        <w:fldChar w:fldCharType="separate"/>
      </w:r>
      <w:r w:rsidR="005437F9">
        <w:rPr>
          <w:noProof/>
        </w:rPr>
        <w:t>12</w:t>
      </w:r>
      <w:r>
        <w:fldChar w:fldCharType="end"/>
      </w:r>
      <w:r>
        <w:t xml:space="preserve">: </w:t>
      </w:r>
      <w:r w:rsidR="00BA307C" w:rsidRPr="007D5EE8">
        <w:rPr>
          <w:rStyle w:val="Inlinebold"/>
        </w:rPr>
        <w:t>Custom</w:t>
      </w:r>
      <w:r w:rsidR="00BA307C">
        <w:t xml:space="preserve"> </w:t>
      </w:r>
      <w:r w:rsidRPr="00F7005F">
        <w:rPr>
          <w:rStyle w:val="Inlinebold"/>
        </w:rPr>
        <w:t>Header</w:t>
      </w:r>
      <w:r>
        <w:t xml:space="preserve"> dialog box</w:t>
      </w:r>
    </w:p>
    <w:p w14:paraId="63FDD7AD" w14:textId="2850804D" w:rsidR="00392EE1" w:rsidRDefault="0049712C" w:rsidP="00243D00">
      <w:pPr>
        <w:pStyle w:val="Numberedlist1"/>
      </w:pPr>
      <w:r>
        <w:t>Select</w:t>
      </w:r>
      <w:r w:rsidR="002F2302" w:rsidRPr="002F2302">
        <w:t xml:space="preserve"> the </w:t>
      </w:r>
      <w:r w:rsidR="002F2302" w:rsidRPr="00392EE1">
        <w:rPr>
          <w:rStyle w:val="Inlinebold"/>
        </w:rPr>
        <w:t>Left</w:t>
      </w:r>
      <w:r w:rsidR="002F2302" w:rsidRPr="002F2302">
        <w:t xml:space="preserve"> section, </w:t>
      </w:r>
      <w:r w:rsidR="0062277A">
        <w:t xml:space="preserve">the </w:t>
      </w:r>
      <w:r w:rsidR="002F2302" w:rsidRPr="00392EE1">
        <w:rPr>
          <w:rStyle w:val="Inlinebold"/>
        </w:rPr>
        <w:t>Center</w:t>
      </w:r>
      <w:r w:rsidR="002F2302" w:rsidRPr="002F2302">
        <w:t xml:space="preserve"> section</w:t>
      </w:r>
      <w:r w:rsidR="0062277A">
        <w:t>,</w:t>
      </w:r>
      <w:r w:rsidR="002F2302" w:rsidRPr="002F2302">
        <w:t xml:space="preserve"> or </w:t>
      </w:r>
      <w:r w:rsidR="0062277A">
        <w:t xml:space="preserve">the </w:t>
      </w:r>
      <w:r w:rsidR="002F2302" w:rsidRPr="00392EE1">
        <w:rPr>
          <w:rStyle w:val="Inlinebold"/>
        </w:rPr>
        <w:t>Right</w:t>
      </w:r>
      <w:r w:rsidR="002F2302" w:rsidRPr="002F2302">
        <w:t xml:space="preserve"> section</w:t>
      </w:r>
      <w:r w:rsidR="0062277A">
        <w:t>,</w:t>
      </w:r>
      <w:r w:rsidR="002F2302" w:rsidRPr="002F2302">
        <w:t xml:space="preserve"> and </w:t>
      </w:r>
      <w:r w:rsidR="00392EE1">
        <w:t>then select</w:t>
      </w:r>
      <w:r w:rsidR="002F2302" w:rsidRPr="002F2302">
        <w:t xml:space="preserve"> the command you </w:t>
      </w:r>
      <w:r w:rsidR="0062277A">
        <w:t>want</w:t>
      </w:r>
      <w:r w:rsidR="002F2302" w:rsidRPr="002F2302">
        <w:t xml:space="preserve"> from the small bar across the top of the sections.</w:t>
      </w:r>
    </w:p>
    <w:p w14:paraId="056C91FE" w14:textId="747311CD" w:rsidR="002F2302" w:rsidRDefault="00392EE1" w:rsidP="00243D00">
      <w:pPr>
        <w:pStyle w:val="Numberedlist1"/>
      </w:pPr>
      <w:r>
        <w:t>Select</w:t>
      </w:r>
      <w:r w:rsidR="002F2302" w:rsidRPr="002F2302">
        <w:t xml:space="preserve"> </w:t>
      </w:r>
      <w:r w:rsidR="002F2302" w:rsidRPr="00392EE1">
        <w:rPr>
          <w:rStyle w:val="Inlinebold"/>
        </w:rPr>
        <w:t>Insert Page Number</w:t>
      </w:r>
      <w:r w:rsidR="002F2302" w:rsidRPr="002F2302">
        <w:t xml:space="preserve"> to have automatic page numbers applied to each page.</w:t>
      </w:r>
    </w:p>
    <w:p w14:paraId="00AD6F98" w14:textId="27F1820D" w:rsidR="00392EE1" w:rsidRDefault="00392EE1" w:rsidP="00243D00">
      <w:pPr>
        <w:pStyle w:val="Numberedlist1"/>
      </w:pPr>
      <w:r>
        <w:t>Select any other field such as</w:t>
      </w:r>
      <w:r w:rsidR="002F2302" w:rsidRPr="002F2302">
        <w:t xml:space="preserve"> </w:t>
      </w:r>
      <w:r w:rsidR="002F2302" w:rsidRPr="00392EE1">
        <w:rPr>
          <w:rStyle w:val="Inlinebold"/>
        </w:rPr>
        <w:t>Number of Pages</w:t>
      </w:r>
      <w:r w:rsidR="002F2302" w:rsidRPr="002F2302">
        <w:t xml:space="preserve">, </w:t>
      </w:r>
      <w:r w:rsidR="002F2302" w:rsidRPr="00392EE1">
        <w:rPr>
          <w:rStyle w:val="Inlinebold"/>
        </w:rPr>
        <w:t>Date</w:t>
      </w:r>
      <w:r w:rsidR="002F2302" w:rsidRPr="002F2302">
        <w:t xml:space="preserve">, </w:t>
      </w:r>
      <w:r w:rsidR="002F2302" w:rsidRPr="00392EE1">
        <w:rPr>
          <w:rStyle w:val="Inlinebold"/>
        </w:rPr>
        <w:t>Time</w:t>
      </w:r>
      <w:r w:rsidR="002F2302" w:rsidRPr="002F2302">
        <w:t xml:space="preserve">, </w:t>
      </w:r>
      <w:r w:rsidR="002F2302" w:rsidRPr="00392EE1">
        <w:rPr>
          <w:rStyle w:val="Inlinebold"/>
        </w:rPr>
        <w:t>File Path</w:t>
      </w:r>
      <w:r w:rsidR="002F2302" w:rsidRPr="002F2302">
        <w:t xml:space="preserve">, </w:t>
      </w:r>
      <w:r w:rsidR="00F7005F">
        <w:t xml:space="preserve">or </w:t>
      </w:r>
      <w:r w:rsidR="002F2302" w:rsidRPr="00392EE1">
        <w:rPr>
          <w:rStyle w:val="Inlinebold"/>
        </w:rPr>
        <w:t>File Name</w:t>
      </w:r>
      <w:r w:rsidR="002F2302" w:rsidRPr="002F2302">
        <w:t>.</w:t>
      </w:r>
      <w:r>
        <w:t xml:space="preserve"> Remember to </w:t>
      </w:r>
      <w:r w:rsidR="00F7005F">
        <w:t>include</w:t>
      </w:r>
      <w:r>
        <w:t xml:space="preserve"> a space between fields or they will </w:t>
      </w:r>
      <w:r w:rsidR="002C083B">
        <w:t>appear to connect</w:t>
      </w:r>
      <w:r>
        <w:t xml:space="preserve"> when printed</w:t>
      </w:r>
      <w:r w:rsidR="0062277A">
        <w:t>.</w:t>
      </w:r>
    </w:p>
    <w:p w14:paraId="3E6FED4A" w14:textId="32337E06" w:rsidR="002F2302" w:rsidRDefault="00392EE1" w:rsidP="00243D00">
      <w:pPr>
        <w:pStyle w:val="Numberedlist1"/>
      </w:pPr>
      <w:r>
        <w:t>Select</w:t>
      </w:r>
      <w:r w:rsidR="002F2302" w:rsidRPr="002F2302">
        <w:t xml:space="preserve"> </w:t>
      </w:r>
      <w:r w:rsidR="002F2302" w:rsidRPr="00392EE1">
        <w:rPr>
          <w:rStyle w:val="Inlinebold"/>
        </w:rPr>
        <w:t>OK</w:t>
      </w:r>
      <w:r w:rsidR="002F2302" w:rsidRPr="002F2302">
        <w:t xml:space="preserve"> to close the dialog box and </w:t>
      </w:r>
      <w:r w:rsidR="002F2302" w:rsidRPr="00392EE1">
        <w:rPr>
          <w:rStyle w:val="Inlinebold"/>
        </w:rPr>
        <w:t>OK</w:t>
      </w:r>
      <w:r w:rsidR="002F2302" w:rsidRPr="002F2302">
        <w:t xml:space="preserve"> again to close the </w:t>
      </w:r>
      <w:r w:rsidR="002F2302" w:rsidRPr="00023A2B">
        <w:rPr>
          <w:rStyle w:val="Inlinebold"/>
        </w:rPr>
        <w:t>Page Setup</w:t>
      </w:r>
      <w:r w:rsidR="002F2302" w:rsidRPr="002F2302">
        <w:t xml:space="preserve"> dialog box.</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911AE4" w14:paraId="0EBBC8E5" w14:textId="77777777" w:rsidTr="005C77B6">
        <w:tc>
          <w:tcPr>
            <w:tcW w:w="1703" w:type="dxa"/>
            <w:tcBorders>
              <w:top w:val="nil"/>
              <w:left w:val="nil"/>
              <w:bottom w:val="single" w:sz="18" w:space="0" w:color="6B2929"/>
              <w:right w:val="nil"/>
            </w:tcBorders>
            <w:hideMark/>
          </w:tcPr>
          <w:p w14:paraId="1106AF74" w14:textId="77777777" w:rsidR="00911AE4" w:rsidRPr="00911AE4" w:rsidRDefault="00911AE4" w:rsidP="00911AE4">
            <w:pPr>
              <w:rPr>
                <w:lang w:val="en-IN"/>
              </w:rPr>
            </w:pPr>
            <w:r w:rsidRPr="00911AE4">
              <w:rPr>
                <w:noProof/>
              </w:rPr>
              <w:drawing>
                <wp:inline distT="0" distB="0" distL="0" distR="0" wp14:anchorId="23D09ECF" wp14:editId="516F9A8D">
                  <wp:extent cx="723900" cy="723900"/>
                  <wp:effectExtent l="0" t="0" r="0" b="0"/>
                  <wp:docPr id="1490664133" name="Picture 14906641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723900" cy="723900"/>
                          </a:xfrm>
                          <a:prstGeom prst="rect">
                            <a:avLst/>
                          </a:prstGeom>
                        </pic:spPr>
                      </pic:pic>
                    </a:graphicData>
                  </a:graphic>
                </wp:inline>
              </w:drawing>
            </w:r>
          </w:p>
        </w:tc>
        <w:tc>
          <w:tcPr>
            <w:tcW w:w="7657" w:type="dxa"/>
            <w:tcBorders>
              <w:top w:val="nil"/>
              <w:left w:val="nil"/>
              <w:bottom w:val="single" w:sz="18" w:space="0" w:color="6B2929"/>
              <w:right w:val="nil"/>
            </w:tcBorders>
            <w:hideMark/>
          </w:tcPr>
          <w:p w14:paraId="4885BE92" w14:textId="50012588" w:rsidR="00911AE4" w:rsidRPr="00911AE4" w:rsidRDefault="00911AE4" w:rsidP="00911AE4">
            <w:pPr>
              <w:pStyle w:val="Readeraids"/>
            </w:pPr>
            <w:r w:rsidRPr="00911AE4">
              <w:t>Additional information</w:t>
            </w:r>
          </w:p>
          <w:p w14:paraId="4DECC12D" w14:textId="61A4E2E7" w:rsidR="00911AE4" w:rsidRPr="00911AE4" w:rsidRDefault="00911AE4" w:rsidP="003E3F55">
            <w:r w:rsidRPr="00911AE4">
              <w:t xml:space="preserve">To review the </w:t>
            </w:r>
            <w:r w:rsidR="003E3F55">
              <w:t>article</w:t>
            </w:r>
            <w:r w:rsidRPr="00911AE4">
              <w:t xml:space="preserve"> on </w:t>
            </w:r>
            <w:r w:rsidR="003E3F55">
              <w:t>adding headers and footers into a workbook</w:t>
            </w:r>
            <w:r w:rsidRPr="00911AE4">
              <w:t>, go to</w:t>
            </w:r>
            <w:r w:rsidR="004431A5">
              <w:t>:</w:t>
            </w:r>
            <w:r w:rsidRPr="00911AE4">
              <w:t xml:space="preserve"> </w:t>
            </w:r>
            <w:hyperlink r:id="rId38" w:tgtFrame="_blank" w:history="1">
              <w:r w:rsidR="002A45BC" w:rsidRPr="002A45BC">
                <w:rPr>
                  <w:rStyle w:val="Hyperlink"/>
                </w:rPr>
                <w:t>Headers and footers in a worksheet</w:t>
              </w:r>
            </w:hyperlink>
          </w:p>
        </w:tc>
      </w:tr>
    </w:tbl>
    <w:p w14:paraId="73A0228D" w14:textId="6AE04B08" w:rsidR="00911AE4" w:rsidRPr="00911AE4" w:rsidRDefault="00911AE4" w:rsidP="00911AE4">
      <w:pPr>
        <w:pStyle w:val="Heading3"/>
      </w:pPr>
      <w:bookmarkStart w:id="213" w:name="_Toc37680386"/>
      <w:r w:rsidRPr="00911AE4">
        <w:t xml:space="preserve">Activity: </w:t>
      </w:r>
      <w:r w:rsidR="003E3F55">
        <w:t>Discuss and learn</w:t>
      </w:r>
      <w:bookmarkEnd w:id="213"/>
    </w:p>
    <w:p w14:paraId="6EDAF254" w14:textId="0DA1A970" w:rsidR="003E3F55" w:rsidRPr="00911AE4" w:rsidRDefault="006A797D" w:rsidP="00911AE4">
      <w:r>
        <w:t xml:space="preserve">Your teacher will open </w:t>
      </w:r>
      <w:bookmarkStart w:id="214" w:name="_Hlk23523125"/>
      <w:r w:rsidR="00A45941" w:rsidRPr="00F7005F">
        <w:rPr>
          <w:rStyle w:val="Inlinebold"/>
        </w:rPr>
        <w:t>L2_T1_act_</w:t>
      </w:r>
      <w:r w:rsidR="00837FB6" w:rsidRPr="00F7005F">
        <w:rPr>
          <w:rStyle w:val="Inlinebold"/>
        </w:rPr>
        <w:t>s</w:t>
      </w:r>
      <w:r w:rsidR="00A45941" w:rsidRPr="00F7005F">
        <w:rPr>
          <w:rStyle w:val="Inlinebold"/>
        </w:rPr>
        <w:t>ummary.xlsx</w:t>
      </w:r>
      <w:r w:rsidR="00A45941" w:rsidRPr="003E3F55">
        <w:t xml:space="preserve"> </w:t>
      </w:r>
      <w:bookmarkEnd w:id="214"/>
      <w:r w:rsidR="003E3F55" w:rsidRPr="003E3F55">
        <w:t xml:space="preserve">and </w:t>
      </w:r>
      <w:r w:rsidR="001657C8">
        <w:t xml:space="preserve">ask </w:t>
      </w:r>
      <w:r w:rsidR="001657C8" w:rsidRPr="003E3F55">
        <w:t xml:space="preserve">anyone with a printed copy </w:t>
      </w:r>
      <w:r w:rsidR="00845522">
        <w:t>if there is additional</w:t>
      </w:r>
      <w:r>
        <w:t xml:space="preserve"> information </w:t>
      </w:r>
      <w:r w:rsidR="00845522">
        <w:t xml:space="preserve">that </w:t>
      </w:r>
      <w:r w:rsidR="003E3F55" w:rsidRPr="003E3F55">
        <w:t xml:space="preserve">would help </w:t>
      </w:r>
      <w:r w:rsidR="001657C8">
        <w:t xml:space="preserve">them </w:t>
      </w:r>
      <w:r w:rsidR="003E3F55" w:rsidRPr="003E3F55">
        <w:t>understand the data.</w:t>
      </w:r>
    </w:p>
    <w:p w14:paraId="68184C83" w14:textId="4242D87A" w:rsidR="00911AE4" w:rsidRPr="00911AE4" w:rsidRDefault="00911AE4" w:rsidP="00911AE4">
      <w:pPr>
        <w:pStyle w:val="Heading4"/>
      </w:pPr>
      <w:r w:rsidRPr="00911AE4">
        <w:t>Resources required</w:t>
      </w:r>
    </w:p>
    <w:p w14:paraId="073C3E05" w14:textId="207CC095" w:rsidR="00911AE4" w:rsidRPr="00911AE4" w:rsidRDefault="00911AE4" w:rsidP="00911AE4">
      <w:r w:rsidRPr="00911AE4">
        <w:t>You will need the following resources for this activity:</w:t>
      </w:r>
    </w:p>
    <w:p w14:paraId="2D240608" w14:textId="2A81810D" w:rsidR="00911AE4" w:rsidRPr="00911AE4" w:rsidRDefault="00911AE4" w:rsidP="00911AE4">
      <w:pPr>
        <w:pStyle w:val="Bulletlevel1"/>
      </w:pPr>
      <w:r w:rsidRPr="00911AE4">
        <w:t xml:space="preserve">Open </w:t>
      </w:r>
      <w:r w:rsidR="004019E3" w:rsidRPr="00AA1339">
        <w:rPr>
          <w:rStyle w:val="Inlinebold"/>
        </w:rPr>
        <w:t>L2_T1_act_</w:t>
      </w:r>
      <w:r w:rsidR="00837FB6">
        <w:rPr>
          <w:rStyle w:val="Inlinebold"/>
        </w:rPr>
        <w:t>s</w:t>
      </w:r>
      <w:r w:rsidR="004019E3" w:rsidRPr="00AA1339">
        <w:rPr>
          <w:rStyle w:val="Inlinebold"/>
        </w:rPr>
        <w:t>ummary.xlsx</w:t>
      </w:r>
      <w:r w:rsidRPr="00911AE4">
        <w:t xml:space="preserve"> in this lesson</w:t>
      </w:r>
      <w:r w:rsidR="0029215C">
        <w:t>’</w:t>
      </w:r>
      <w:r w:rsidRPr="00911AE4">
        <w:t>s Learning Activity Resources.</w:t>
      </w:r>
    </w:p>
    <w:p w14:paraId="5A082DEE" w14:textId="533059D1" w:rsidR="00911AE4" w:rsidRPr="00911AE4" w:rsidRDefault="00911AE4" w:rsidP="00911AE4">
      <w:pPr>
        <w:pStyle w:val="Heading4"/>
      </w:pPr>
      <w:r w:rsidRPr="00911AE4">
        <w:lastRenderedPageBreak/>
        <w:t>Activity instructions</w:t>
      </w:r>
    </w:p>
    <w:p w14:paraId="06D6F92D" w14:textId="41E54F55" w:rsidR="00911AE4" w:rsidRPr="00911AE4" w:rsidRDefault="00911AE4" w:rsidP="00911AE4">
      <w:r w:rsidRPr="00911AE4">
        <w:t>Participate in the activity by following these instructions:</w:t>
      </w:r>
    </w:p>
    <w:p w14:paraId="0021F48A" w14:textId="0BD17BA0" w:rsidR="00911AE4" w:rsidRDefault="002A45BC" w:rsidP="00432E54">
      <w:pPr>
        <w:pStyle w:val="Numberedlist1"/>
        <w:numPr>
          <w:ilvl w:val="0"/>
          <w:numId w:val="24"/>
        </w:numPr>
      </w:pPr>
      <w:r>
        <w:t xml:space="preserve">Open </w:t>
      </w:r>
      <w:r w:rsidR="004019E3" w:rsidRPr="00715EF0">
        <w:rPr>
          <w:rStyle w:val="Inlinebold"/>
        </w:rPr>
        <w:t>L2_T1_act_</w:t>
      </w:r>
      <w:r w:rsidR="00837FB6" w:rsidRPr="00715EF0">
        <w:rPr>
          <w:rStyle w:val="Inlinebold"/>
        </w:rPr>
        <w:t>s</w:t>
      </w:r>
      <w:r w:rsidR="004019E3" w:rsidRPr="00715EF0">
        <w:rPr>
          <w:rStyle w:val="Inlinebold"/>
        </w:rPr>
        <w:t>ummary.xlsx</w:t>
      </w:r>
      <w:r w:rsidR="0062277A">
        <w:t>.</w:t>
      </w:r>
    </w:p>
    <w:p w14:paraId="2E3A5E40" w14:textId="5344EEA8" w:rsidR="002A45BC" w:rsidRPr="00911AE4" w:rsidRDefault="002A45BC" w:rsidP="00432E54">
      <w:pPr>
        <w:pStyle w:val="Numberedlist1"/>
        <w:numPr>
          <w:ilvl w:val="0"/>
          <w:numId w:val="24"/>
        </w:numPr>
      </w:pPr>
      <w:r>
        <w:t xml:space="preserve">Select </w:t>
      </w:r>
      <w:r w:rsidRPr="00607B22">
        <w:rPr>
          <w:rStyle w:val="Inlinebold"/>
        </w:rPr>
        <w:t>File</w:t>
      </w:r>
      <w:r w:rsidR="00715EF0">
        <w:rPr>
          <w:rStyle w:val="Inlinebold"/>
        </w:rPr>
        <w:t>,</w:t>
      </w:r>
      <w:r>
        <w:t xml:space="preserve"> </w:t>
      </w:r>
      <w:r w:rsidR="00715EF0">
        <w:t>and then select</w:t>
      </w:r>
      <w:r>
        <w:t xml:space="preserve"> </w:t>
      </w:r>
      <w:r w:rsidRPr="00607B22">
        <w:rPr>
          <w:rStyle w:val="Inlinebold"/>
        </w:rPr>
        <w:t>Print</w:t>
      </w:r>
      <w:r w:rsidR="00837FB6" w:rsidRPr="00023A2B">
        <w:t>.</w:t>
      </w:r>
    </w:p>
    <w:p w14:paraId="31AF06A9" w14:textId="4E70031F" w:rsidR="00911AE4" w:rsidRPr="00911AE4" w:rsidRDefault="002A45BC" w:rsidP="00911AE4">
      <w:pPr>
        <w:pStyle w:val="Numberedlist1"/>
      </w:pPr>
      <w:r>
        <w:t>Follow along in the discussion and offer suggestions</w:t>
      </w:r>
      <w:r w:rsidR="00837FB6">
        <w:t>.</w:t>
      </w:r>
    </w:p>
    <w:p w14:paraId="229F4189" w14:textId="7E805CF9" w:rsidR="00911AE4" w:rsidRPr="00911AE4" w:rsidRDefault="00911AE4" w:rsidP="00911AE4">
      <w:pPr>
        <w:pStyle w:val="Heading3"/>
      </w:pPr>
      <w:bookmarkStart w:id="215" w:name="_Toc37680387"/>
      <w:r w:rsidRPr="00911AE4">
        <w:t xml:space="preserve">Try-it: </w:t>
      </w:r>
      <w:r w:rsidR="003E3F55">
        <w:t>Add headers</w:t>
      </w:r>
      <w:r w:rsidR="004139B5">
        <w:t xml:space="preserve"> or </w:t>
      </w:r>
      <w:r w:rsidR="003E3F55">
        <w:t>footers</w:t>
      </w:r>
      <w:bookmarkEnd w:id="215"/>
    </w:p>
    <w:p w14:paraId="52A1F937" w14:textId="6933C92B" w:rsidR="00911AE4" w:rsidRDefault="003021E0" w:rsidP="00911AE4">
      <w:r w:rsidRPr="003021E0">
        <w:rPr>
          <w:noProof/>
        </w:rPr>
        <w:drawing>
          <wp:inline distT="0" distB="0" distL="0" distR="0" wp14:anchorId="0225C664" wp14:editId="0056AAD4">
            <wp:extent cx="304001" cy="304001"/>
            <wp:effectExtent l="0" t="0" r="1270" b="1270"/>
            <wp:docPr id="1490664136" name="Picture 1490664136" descr="Illustration indicates that the try-its are leveled in increasing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indicating levelled try-it"/>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4001" cy="304001"/>
                    </a:xfrm>
                    <a:prstGeom prst="rect">
                      <a:avLst/>
                    </a:prstGeom>
                  </pic:spPr>
                </pic:pic>
              </a:graphicData>
            </a:graphic>
          </wp:inline>
        </w:drawing>
      </w:r>
      <w:r>
        <w:t xml:space="preserve"> </w:t>
      </w:r>
      <w:r w:rsidR="004019E3">
        <w:t>A workbook created by your colleague needs information added to the header and footer</w:t>
      </w:r>
      <w:r w:rsidR="00832C42">
        <w:t xml:space="preserve"> prior to printing</w:t>
      </w:r>
      <w:r w:rsidR="004019E3">
        <w:t>.</w:t>
      </w:r>
    </w:p>
    <w:p w14:paraId="2AE281A8" w14:textId="610B706B" w:rsidR="00911AE4" w:rsidRPr="00911AE4" w:rsidRDefault="00911AE4" w:rsidP="00911AE4">
      <w:pPr>
        <w:pStyle w:val="Heading3"/>
      </w:pPr>
      <w:bookmarkStart w:id="216" w:name="_Toc37680388"/>
      <w:r w:rsidRPr="00911AE4">
        <w:t>Try-</w:t>
      </w:r>
      <w:r w:rsidR="00F7005F">
        <w:t>I</w:t>
      </w:r>
      <w:r w:rsidRPr="00911AE4">
        <w:t>t 1</w:t>
      </w:r>
      <w:bookmarkEnd w:id="216"/>
    </w:p>
    <w:p w14:paraId="5F242F51" w14:textId="1B61BB42" w:rsidR="004019E3" w:rsidRPr="004019E3" w:rsidRDefault="004019E3" w:rsidP="004019E3">
      <w:r w:rsidRPr="004019E3">
        <w:t>You need to add the dat</w:t>
      </w:r>
      <w:r w:rsidR="00832C42">
        <w:t>e</w:t>
      </w:r>
      <w:r w:rsidRPr="004019E3">
        <w:t xml:space="preserve"> and time into the footer of a workbook and a heading into the header.</w:t>
      </w:r>
    </w:p>
    <w:p w14:paraId="4E94D93B" w14:textId="3D46D42B" w:rsidR="00911AE4" w:rsidRPr="00911AE4" w:rsidRDefault="00911AE4" w:rsidP="00911AE4">
      <w:pPr>
        <w:pStyle w:val="Heading4"/>
      </w:pPr>
      <w:r w:rsidRPr="00911AE4">
        <w:t>Resources</w:t>
      </w:r>
    </w:p>
    <w:p w14:paraId="3F5E860C" w14:textId="7EC63A82" w:rsidR="00911AE4" w:rsidRPr="00911AE4" w:rsidRDefault="00911AE4" w:rsidP="00911AE4">
      <w:r w:rsidRPr="00911AE4">
        <w:t>You will need the following resources for this try-it:</w:t>
      </w:r>
    </w:p>
    <w:p w14:paraId="28495D7E" w14:textId="57E1C298" w:rsidR="00911AE4" w:rsidRPr="00911AE4" w:rsidRDefault="00911AE4" w:rsidP="00911AE4">
      <w:pPr>
        <w:pStyle w:val="Bulletlevel1"/>
      </w:pPr>
      <w:r w:rsidRPr="00911AE4">
        <w:t xml:space="preserve">Open </w:t>
      </w:r>
      <w:bookmarkStart w:id="217" w:name="_Hlk23507880"/>
      <w:r w:rsidR="004019E3" w:rsidRPr="00914A60">
        <w:rPr>
          <w:rStyle w:val="Inlinebold"/>
        </w:rPr>
        <w:t>L2_T1_</w:t>
      </w:r>
      <w:r w:rsidR="00165C14">
        <w:rPr>
          <w:rStyle w:val="Inlinebold"/>
        </w:rPr>
        <w:t>t</w:t>
      </w:r>
      <w:r w:rsidR="004019E3" w:rsidRPr="00914A60">
        <w:rPr>
          <w:rStyle w:val="Inlinebold"/>
        </w:rPr>
        <w:t>ry1_</w:t>
      </w:r>
      <w:r w:rsidR="00F7005F">
        <w:rPr>
          <w:rStyle w:val="Inlinebold"/>
        </w:rPr>
        <w:t>s</w:t>
      </w:r>
      <w:r w:rsidR="004019E3" w:rsidRPr="00914A60">
        <w:rPr>
          <w:rStyle w:val="Inlinebold"/>
        </w:rPr>
        <w:t>ummary_</w:t>
      </w:r>
      <w:r w:rsidR="00F7005F">
        <w:rPr>
          <w:rStyle w:val="Inlinebold"/>
        </w:rPr>
        <w:t>s</w:t>
      </w:r>
      <w:r w:rsidR="004019E3" w:rsidRPr="00914A60">
        <w:rPr>
          <w:rStyle w:val="Inlinebold"/>
        </w:rPr>
        <w:t>tarter.xlsx</w:t>
      </w:r>
      <w:r w:rsidR="004019E3" w:rsidRPr="004019E3">
        <w:t xml:space="preserve"> </w:t>
      </w:r>
      <w:bookmarkEnd w:id="217"/>
      <w:r w:rsidRPr="00911AE4">
        <w:t>in this lesson</w:t>
      </w:r>
      <w:r w:rsidR="0029215C">
        <w:t>’</w:t>
      </w:r>
      <w:r w:rsidRPr="00911AE4">
        <w:t>s Learning Activity Resources.</w:t>
      </w:r>
    </w:p>
    <w:p w14:paraId="21946A2A" w14:textId="167783E8" w:rsidR="00911AE4" w:rsidRPr="00911AE4" w:rsidRDefault="00911AE4" w:rsidP="00911AE4">
      <w:pPr>
        <w:pStyle w:val="Heading4"/>
      </w:pPr>
      <w:r w:rsidRPr="00911AE4">
        <w:t>Instructions</w:t>
      </w:r>
    </w:p>
    <w:p w14:paraId="55B99A5C" w14:textId="38E6FB74" w:rsidR="00911AE4" w:rsidRPr="00911AE4" w:rsidRDefault="00911AE4" w:rsidP="00911AE4">
      <w:r w:rsidRPr="00911AE4">
        <w:t>The following are the general tasks to perform during this try-it:</w:t>
      </w:r>
    </w:p>
    <w:p w14:paraId="4C6391BD" w14:textId="5077F395" w:rsidR="00911AE4" w:rsidRDefault="004019E3" w:rsidP="00432E54">
      <w:pPr>
        <w:pStyle w:val="Numberedlist1"/>
        <w:numPr>
          <w:ilvl w:val="0"/>
          <w:numId w:val="25"/>
        </w:numPr>
      </w:pPr>
      <w:r>
        <w:t xml:space="preserve">Use the </w:t>
      </w:r>
      <w:r w:rsidRPr="00023A2B">
        <w:rPr>
          <w:rStyle w:val="Inlinebold"/>
        </w:rPr>
        <w:t>Insert</w:t>
      </w:r>
      <w:r w:rsidRPr="004019E3">
        <w:t xml:space="preserve"> tab to add </w:t>
      </w:r>
      <w:r w:rsidRPr="00023A2B">
        <w:rPr>
          <w:rStyle w:val="Inlinebold"/>
        </w:rPr>
        <w:t>Sales this Year</w:t>
      </w:r>
      <w:r w:rsidRPr="004019E3">
        <w:t xml:space="preserve"> in the center of the header</w:t>
      </w:r>
      <w:r>
        <w:t xml:space="preserve"> on the </w:t>
      </w:r>
      <w:r w:rsidRPr="00023A2B">
        <w:rPr>
          <w:rStyle w:val="Inlinebold"/>
        </w:rPr>
        <w:t>Summary</w:t>
      </w:r>
      <w:r>
        <w:t xml:space="preserve"> </w:t>
      </w:r>
      <w:r w:rsidR="00BC0D70">
        <w:t>worksheet</w:t>
      </w:r>
      <w:r w:rsidRPr="004019E3">
        <w:t>.</w:t>
      </w:r>
    </w:p>
    <w:p w14:paraId="4D930A0B" w14:textId="01A2E9BC" w:rsidR="009F56C5" w:rsidRPr="00911AE4" w:rsidRDefault="009F56C5" w:rsidP="00432E54">
      <w:pPr>
        <w:pStyle w:val="Numberedlist1"/>
        <w:numPr>
          <w:ilvl w:val="0"/>
          <w:numId w:val="25"/>
        </w:numPr>
      </w:pPr>
      <w:r>
        <w:t xml:space="preserve">Apply size </w:t>
      </w:r>
      <w:r w:rsidRPr="004431A5">
        <w:rPr>
          <w:rStyle w:val="Inlinebold"/>
        </w:rPr>
        <w:t>12</w:t>
      </w:r>
      <w:r>
        <w:t xml:space="preserve"> and </w:t>
      </w:r>
      <w:r w:rsidRPr="004431A5">
        <w:rPr>
          <w:rStyle w:val="Inlinebold"/>
        </w:rPr>
        <w:t>bold</w:t>
      </w:r>
      <w:r>
        <w:t xml:space="preserve"> formatting to the text</w:t>
      </w:r>
      <w:r w:rsidR="00837FB6">
        <w:t>.</w:t>
      </w:r>
    </w:p>
    <w:p w14:paraId="22DAE318" w14:textId="0DEDE849" w:rsidR="00911AE4" w:rsidRPr="00911AE4" w:rsidRDefault="004019E3" w:rsidP="00911AE4">
      <w:pPr>
        <w:pStyle w:val="Numberedlist1"/>
      </w:pPr>
      <w:r w:rsidRPr="004019E3">
        <w:t xml:space="preserve">Then add the date and time to automatically update in the </w:t>
      </w:r>
      <w:r w:rsidR="00162DEB" w:rsidRPr="00023A2B">
        <w:t>r</w:t>
      </w:r>
      <w:r w:rsidRPr="00023A2B">
        <w:t>ight</w:t>
      </w:r>
      <w:r w:rsidRPr="004019E3">
        <w:t xml:space="preserve"> section of the footer.</w:t>
      </w:r>
    </w:p>
    <w:p w14:paraId="4246C49E" w14:textId="2E11EDD2" w:rsidR="00911AE4" w:rsidRPr="00911AE4" w:rsidRDefault="004019E3" w:rsidP="00911AE4">
      <w:pPr>
        <w:pStyle w:val="Numberedlist1"/>
      </w:pPr>
      <w:r>
        <w:t xml:space="preserve">Save the workbook </w:t>
      </w:r>
      <w:r w:rsidR="00997E26">
        <w:t>with its original name and append your initials on the end.</w:t>
      </w:r>
    </w:p>
    <w:p w14:paraId="2FF1C461" w14:textId="0E16E83B" w:rsidR="00911AE4" w:rsidRPr="00911AE4" w:rsidRDefault="00911AE4" w:rsidP="00911AE4">
      <w:pPr>
        <w:pStyle w:val="Heading3"/>
      </w:pPr>
      <w:bookmarkStart w:id="218" w:name="_Toc37680389"/>
      <w:r w:rsidRPr="00911AE4">
        <w:t>Try-</w:t>
      </w:r>
      <w:r w:rsidR="00F7005F">
        <w:t>I</w:t>
      </w:r>
      <w:r w:rsidRPr="00911AE4">
        <w:t>t 2</w:t>
      </w:r>
      <w:bookmarkEnd w:id="218"/>
    </w:p>
    <w:p w14:paraId="2184D217" w14:textId="2C6A5439" w:rsidR="00832C42" w:rsidRDefault="00832C42" w:rsidP="003E3F55">
      <w:r w:rsidRPr="00832C42">
        <w:t xml:space="preserve">You need to add </w:t>
      </w:r>
      <w:r>
        <w:t>information into the header and footer, including inserting the Munson</w:t>
      </w:r>
      <w:r w:rsidR="0029215C">
        <w:t>’</w:t>
      </w:r>
      <w:r>
        <w:t>s logo into the header</w:t>
      </w:r>
      <w:r w:rsidR="00A0443E">
        <w:t xml:space="preserve"> in preparation for an important meeting</w:t>
      </w:r>
      <w:r>
        <w:t>.</w:t>
      </w:r>
    </w:p>
    <w:p w14:paraId="62EE0F6D" w14:textId="768E87C6" w:rsidR="00911AE4" w:rsidRPr="00911AE4" w:rsidRDefault="00911AE4" w:rsidP="00911AE4">
      <w:pPr>
        <w:pStyle w:val="Heading4"/>
      </w:pPr>
      <w:r w:rsidRPr="00911AE4">
        <w:t>Resources</w:t>
      </w:r>
    </w:p>
    <w:p w14:paraId="61D2C487" w14:textId="0B5340CA" w:rsidR="00911AE4" w:rsidRPr="00911AE4" w:rsidRDefault="00911AE4" w:rsidP="00911AE4">
      <w:r w:rsidRPr="00911AE4">
        <w:t>You will need the following resources for this try-it:</w:t>
      </w:r>
    </w:p>
    <w:p w14:paraId="6DCA5983" w14:textId="2ADA4D8D" w:rsidR="00911AE4" w:rsidRPr="00911AE4" w:rsidRDefault="00911AE4" w:rsidP="00911AE4">
      <w:pPr>
        <w:pStyle w:val="Bulletlevel1"/>
      </w:pPr>
      <w:r w:rsidRPr="00911AE4">
        <w:t xml:space="preserve">Open </w:t>
      </w:r>
      <w:r w:rsidR="00832C42" w:rsidRPr="00023A2B">
        <w:rPr>
          <w:rStyle w:val="Inlinebold"/>
        </w:rPr>
        <w:t>L2_T1_</w:t>
      </w:r>
      <w:r w:rsidR="00837FB6" w:rsidRPr="00023A2B">
        <w:rPr>
          <w:rStyle w:val="Inlinebold"/>
        </w:rPr>
        <w:t>t</w:t>
      </w:r>
      <w:r w:rsidR="00832C42" w:rsidRPr="00023A2B">
        <w:rPr>
          <w:rStyle w:val="Inlinebold"/>
        </w:rPr>
        <w:t>ry2_</w:t>
      </w:r>
      <w:r w:rsidR="00837FB6" w:rsidRPr="00023A2B">
        <w:rPr>
          <w:rStyle w:val="Inlinebold"/>
        </w:rPr>
        <w:t>s</w:t>
      </w:r>
      <w:r w:rsidR="00832C42" w:rsidRPr="00023A2B">
        <w:rPr>
          <w:rStyle w:val="Inlinebold"/>
        </w:rPr>
        <w:t>ummary_</w:t>
      </w:r>
      <w:r w:rsidR="00837FB6" w:rsidRPr="00023A2B">
        <w:rPr>
          <w:rStyle w:val="Inlinebold"/>
        </w:rPr>
        <w:t>s</w:t>
      </w:r>
      <w:r w:rsidR="00832C42" w:rsidRPr="00023A2B">
        <w:rPr>
          <w:rStyle w:val="Inlinebold"/>
        </w:rPr>
        <w:t>tarter.xlsx</w:t>
      </w:r>
      <w:r w:rsidR="00832C42">
        <w:t xml:space="preserve"> </w:t>
      </w:r>
      <w:r w:rsidRPr="00911AE4">
        <w:t>in this lesson</w:t>
      </w:r>
      <w:r w:rsidR="0029215C">
        <w:t>’</w:t>
      </w:r>
      <w:r w:rsidRPr="00911AE4">
        <w:t>s Learning Activity Resources.</w:t>
      </w:r>
    </w:p>
    <w:p w14:paraId="06D8FB11" w14:textId="518D1446" w:rsidR="00911AE4" w:rsidRPr="00911AE4" w:rsidRDefault="00911AE4" w:rsidP="00911AE4">
      <w:pPr>
        <w:pStyle w:val="Heading4"/>
      </w:pPr>
      <w:r w:rsidRPr="00911AE4">
        <w:lastRenderedPageBreak/>
        <w:t>Instructions</w:t>
      </w:r>
    </w:p>
    <w:p w14:paraId="4D24740C" w14:textId="73048BFA" w:rsidR="00911AE4" w:rsidRPr="00911AE4" w:rsidRDefault="00911AE4" w:rsidP="00911AE4">
      <w:r w:rsidRPr="00911AE4">
        <w:t>The following are the general tasks to perform during this try-it:</w:t>
      </w:r>
    </w:p>
    <w:p w14:paraId="38675563" w14:textId="77777777" w:rsidR="00556FDE" w:rsidRDefault="00832C42" w:rsidP="00432E54">
      <w:pPr>
        <w:pStyle w:val="Numberedlist1"/>
        <w:numPr>
          <w:ilvl w:val="0"/>
          <w:numId w:val="26"/>
        </w:numPr>
      </w:pPr>
      <w:r>
        <w:t xml:space="preserve">Use the </w:t>
      </w:r>
      <w:r w:rsidRPr="00023A2B">
        <w:rPr>
          <w:rStyle w:val="Inlinebold"/>
        </w:rPr>
        <w:t>Page Setup</w:t>
      </w:r>
      <w:r>
        <w:t xml:space="preserve"> dialog box to add the </w:t>
      </w:r>
      <w:r w:rsidR="00556FDE">
        <w:t xml:space="preserve">following into the </w:t>
      </w:r>
      <w:r w:rsidR="00556FDE" w:rsidRPr="00023A2B">
        <w:rPr>
          <w:rStyle w:val="Inlinebold"/>
        </w:rPr>
        <w:t>All Year</w:t>
      </w:r>
      <w:r w:rsidR="00556FDE">
        <w:t xml:space="preserve"> worksheet:</w:t>
      </w:r>
    </w:p>
    <w:p w14:paraId="52C0F53C" w14:textId="7034DF9C" w:rsidR="00556FDE" w:rsidRDefault="00481845" w:rsidP="002C5E5D">
      <w:pPr>
        <w:pStyle w:val="Numberedlist2"/>
        <w:numPr>
          <w:ilvl w:val="0"/>
          <w:numId w:val="58"/>
        </w:numPr>
      </w:pPr>
      <w:r>
        <w:t>Add p</w:t>
      </w:r>
      <w:r w:rsidR="00832C42">
        <w:t xml:space="preserve">age numbers to the </w:t>
      </w:r>
      <w:r w:rsidR="00A0443E">
        <w:t>left section of the</w:t>
      </w:r>
      <w:r w:rsidR="00556FDE">
        <w:t xml:space="preserve"> footer</w:t>
      </w:r>
      <w:r>
        <w:t>.</w:t>
      </w:r>
    </w:p>
    <w:p w14:paraId="22878120" w14:textId="37735C28" w:rsidR="00911AE4" w:rsidRDefault="00903DA0" w:rsidP="00BC0112">
      <w:pPr>
        <w:pStyle w:val="Numberedlist2"/>
      </w:pPr>
      <w:r>
        <w:t>A</w:t>
      </w:r>
      <w:r w:rsidR="00A0443E">
        <w:t xml:space="preserve">dd the </w:t>
      </w:r>
      <w:r w:rsidR="00A0443E" w:rsidRPr="00023A2B">
        <w:rPr>
          <w:rStyle w:val="Inlinebold"/>
        </w:rPr>
        <w:t>File Path</w:t>
      </w:r>
      <w:r w:rsidR="00A0443E">
        <w:t xml:space="preserve"> to the </w:t>
      </w:r>
      <w:r w:rsidR="00162DEB" w:rsidRPr="00023A2B">
        <w:t>right</w:t>
      </w:r>
      <w:r w:rsidR="00A0443E">
        <w:t xml:space="preserve"> section</w:t>
      </w:r>
      <w:r w:rsidR="00556FDE">
        <w:t xml:space="preserve"> of the footer</w:t>
      </w:r>
      <w:r w:rsidR="00481845">
        <w:t>.</w:t>
      </w:r>
    </w:p>
    <w:p w14:paraId="10B9FD18" w14:textId="403D1149" w:rsidR="00556FDE" w:rsidRPr="00911AE4" w:rsidRDefault="00903DA0" w:rsidP="00BC0112">
      <w:pPr>
        <w:pStyle w:val="Numberedlist2"/>
      </w:pPr>
      <w:r>
        <w:t>E</w:t>
      </w:r>
      <w:r w:rsidR="00556FDE">
        <w:t xml:space="preserve">nter </w:t>
      </w:r>
      <w:bookmarkStart w:id="219" w:name="_Hlk23507364"/>
      <w:r w:rsidR="00556FDE" w:rsidRPr="00023A2B">
        <w:rPr>
          <w:rStyle w:val="Inlinebold"/>
        </w:rPr>
        <w:t>Munson</w:t>
      </w:r>
      <w:r w:rsidR="0029215C" w:rsidRPr="00023A2B">
        <w:rPr>
          <w:rStyle w:val="Inlinebold"/>
        </w:rPr>
        <w:t>’</w:t>
      </w:r>
      <w:r w:rsidR="00556FDE" w:rsidRPr="00023A2B">
        <w:rPr>
          <w:rStyle w:val="Inlinebold"/>
        </w:rPr>
        <w:t>s Pickles and Preserves Farm</w:t>
      </w:r>
      <w:bookmarkEnd w:id="219"/>
      <w:r w:rsidR="00556FDE">
        <w:t xml:space="preserve"> into the center header</w:t>
      </w:r>
      <w:r w:rsidR="00481845">
        <w:t>.</w:t>
      </w:r>
    </w:p>
    <w:p w14:paraId="43716B76" w14:textId="2D5D2B90" w:rsidR="00911AE4" w:rsidRDefault="00A0443E" w:rsidP="00911AE4">
      <w:pPr>
        <w:pStyle w:val="Numberedlist1"/>
      </w:pPr>
      <w:r>
        <w:t>Insert the Munson</w:t>
      </w:r>
      <w:r w:rsidR="0029215C">
        <w:t>’</w:t>
      </w:r>
      <w:r>
        <w:t xml:space="preserve">s logo into the </w:t>
      </w:r>
      <w:r w:rsidR="00162DEB" w:rsidRPr="00023A2B">
        <w:t>right</w:t>
      </w:r>
      <w:r w:rsidRPr="00023A2B">
        <w:rPr>
          <w:rStyle w:val="Inlinebold"/>
        </w:rPr>
        <w:t xml:space="preserve"> </w:t>
      </w:r>
      <w:r>
        <w:t xml:space="preserve">section of the header on the </w:t>
      </w:r>
      <w:r w:rsidRPr="00023A2B">
        <w:rPr>
          <w:rStyle w:val="Inlinebold"/>
        </w:rPr>
        <w:t>Summary</w:t>
      </w:r>
      <w:r>
        <w:t xml:space="preserve"> </w:t>
      </w:r>
      <w:r w:rsidR="00BC0D70">
        <w:t>worksheet</w:t>
      </w:r>
      <w:r w:rsidR="002933FC">
        <w:t>.</w:t>
      </w:r>
    </w:p>
    <w:p w14:paraId="1BD09642" w14:textId="57A3273B" w:rsidR="00F726F3" w:rsidRPr="00911AE4" w:rsidRDefault="00F726F3" w:rsidP="00911AE4">
      <w:pPr>
        <w:pStyle w:val="Numberedlist1"/>
      </w:pPr>
      <w:r>
        <w:t xml:space="preserve">Save the workbook </w:t>
      </w:r>
      <w:r w:rsidR="00997E26">
        <w:t>with its or</w:t>
      </w:r>
      <w:r w:rsidR="00162DEB">
        <w:t>i</w:t>
      </w:r>
      <w:r w:rsidR="00997E26">
        <w:t>ginal name and append your initials on the end</w:t>
      </w:r>
      <w:r>
        <w:t>.</w:t>
      </w:r>
    </w:p>
    <w:p w14:paraId="7B44DEC9" w14:textId="5510F40A" w:rsidR="00911AE4" w:rsidRPr="00911AE4" w:rsidRDefault="00911AE4" w:rsidP="00911AE4">
      <w:pPr>
        <w:pStyle w:val="Heading2"/>
      </w:pPr>
      <w:bookmarkStart w:id="220" w:name="_Toc37680390"/>
      <w:r w:rsidRPr="00911AE4">
        <w:t xml:space="preserve">Topic 2: </w:t>
      </w:r>
      <w:r w:rsidR="003E3F55">
        <w:t>Edit headers</w:t>
      </w:r>
      <w:r w:rsidR="004139B5">
        <w:t xml:space="preserve"> </w:t>
      </w:r>
      <w:r w:rsidR="004431A5">
        <w:t>and</w:t>
      </w:r>
      <w:r w:rsidR="00FD6CC6">
        <w:t xml:space="preserve"> </w:t>
      </w:r>
      <w:r w:rsidR="003E3F55">
        <w:t>footers</w:t>
      </w:r>
      <w:bookmarkEnd w:id="220"/>
    </w:p>
    <w:p w14:paraId="1C23CA52" w14:textId="2F9BF6DD" w:rsidR="00911AE4" w:rsidRDefault="003021E0" w:rsidP="00911AE4">
      <w:r w:rsidRPr="003021E0">
        <w:rPr>
          <w:noProof/>
        </w:rPr>
        <w:drawing>
          <wp:inline distT="0" distB="0" distL="0" distR="0" wp14:anchorId="37215243" wp14:editId="393E46CF">
            <wp:extent cx="299544" cy="361950"/>
            <wp:effectExtent l="0" t="0" r="5715" b="0"/>
            <wp:docPr id="1490664137" name="Picture 1490664137" descr="Illustration indicates that a topic is mapped to a Microsoft Certification Exam Objectiv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indicating topic mapped to exam OD"/>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9544" cy="361950"/>
                    </a:xfrm>
                    <a:prstGeom prst="rect">
                      <a:avLst/>
                    </a:prstGeom>
                  </pic:spPr>
                </pic:pic>
              </a:graphicData>
            </a:graphic>
          </wp:inline>
        </w:drawing>
      </w:r>
      <w:r>
        <w:t xml:space="preserve"> </w:t>
      </w:r>
      <w:r w:rsidR="002A45BC">
        <w:t xml:space="preserve">Now that you know how to add headers and footers, you will need to know how to edit </w:t>
      </w:r>
      <w:r w:rsidR="001657C8">
        <w:t>them</w:t>
      </w:r>
      <w:r w:rsidR="002A45BC">
        <w:t>. Imagine you inherited a workbook that already contained data in the header or footer</w:t>
      </w:r>
      <w:r w:rsidR="00B6489C">
        <w:t xml:space="preserve"> </w:t>
      </w:r>
      <w:r w:rsidR="001657C8">
        <w:t>that</w:t>
      </w:r>
      <w:r w:rsidR="00B6489C">
        <w:t xml:space="preserve"> was incorrect, in the wrong place, or had the wrong type of font color applied,</w:t>
      </w:r>
      <w:r w:rsidR="001657C8">
        <w:t xml:space="preserve"> </w:t>
      </w:r>
      <w:r w:rsidR="002A45BC">
        <w:t xml:space="preserve">and you did not know how to edit </w:t>
      </w:r>
      <w:r w:rsidR="001657C8">
        <w:t>them.</w:t>
      </w:r>
    </w:p>
    <w:p w14:paraId="5302AAF2" w14:textId="2AF0CEB5" w:rsidR="00122B40" w:rsidRDefault="00122B40" w:rsidP="00F92075">
      <w:pPr>
        <w:pStyle w:val="Heading3"/>
      </w:pPr>
      <w:bookmarkStart w:id="221" w:name="_Toc37680391"/>
      <w:r>
        <w:t>Edit a header or footer</w:t>
      </w:r>
      <w:r w:rsidR="00B7096C">
        <w:t xml:space="preserve"> </w:t>
      </w:r>
      <w:r w:rsidR="00B7096C" w:rsidRPr="00023A2B">
        <w:t>using Page Layout view</w:t>
      </w:r>
      <w:bookmarkEnd w:id="221"/>
    </w:p>
    <w:p w14:paraId="40FFBFC0" w14:textId="054C41DC" w:rsidR="00122B40" w:rsidRDefault="00122B40" w:rsidP="002C5E5D">
      <w:pPr>
        <w:pStyle w:val="Numberedlist1"/>
        <w:numPr>
          <w:ilvl w:val="0"/>
          <w:numId w:val="61"/>
        </w:numPr>
      </w:pPr>
      <w:r>
        <w:t xml:space="preserve">Either select </w:t>
      </w:r>
      <w:r w:rsidRPr="00F92075">
        <w:rPr>
          <w:rStyle w:val="Inlinebold"/>
        </w:rPr>
        <w:t>Header &amp; Footer</w:t>
      </w:r>
      <w:r>
        <w:t xml:space="preserve"> on the </w:t>
      </w:r>
      <w:r w:rsidRPr="00F92075">
        <w:rPr>
          <w:rStyle w:val="Inlinebold"/>
        </w:rPr>
        <w:t>Insert</w:t>
      </w:r>
      <w:r>
        <w:t xml:space="preserve"> tab, or</w:t>
      </w:r>
      <w:r w:rsidRPr="00122B40">
        <w:t xml:space="preserve">, </w:t>
      </w:r>
      <w:r>
        <w:t>select</w:t>
      </w:r>
      <w:r w:rsidRPr="00122B40">
        <w:t xml:space="preserve"> the </w:t>
      </w:r>
      <w:r w:rsidRPr="00F92075">
        <w:rPr>
          <w:rStyle w:val="Inlinebold"/>
        </w:rPr>
        <w:t>Page Layout View</w:t>
      </w:r>
      <w:r w:rsidRPr="00122B40">
        <w:t xml:space="preserve"> button on the status bar</w:t>
      </w:r>
      <w:r>
        <w:t xml:space="preserve"> beside the </w:t>
      </w:r>
      <w:r w:rsidRPr="00914A60">
        <w:rPr>
          <w:rStyle w:val="Inlinebold"/>
        </w:rPr>
        <w:t>Zoom</w:t>
      </w:r>
      <w:r>
        <w:t xml:space="preserve"> </w:t>
      </w:r>
      <w:r w:rsidR="00481845">
        <w:t>tool</w:t>
      </w:r>
      <w:r w:rsidR="002933FC">
        <w:t>.</w:t>
      </w:r>
    </w:p>
    <w:p w14:paraId="7E2161D2" w14:textId="25C3E8F7" w:rsidR="00122B40" w:rsidRPr="00122B40" w:rsidRDefault="00122B40" w:rsidP="002C5E5D">
      <w:pPr>
        <w:pStyle w:val="Numberedlist1"/>
        <w:numPr>
          <w:ilvl w:val="0"/>
          <w:numId w:val="61"/>
        </w:numPr>
      </w:pPr>
      <w:r w:rsidRPr="00122B40">
        <w:t>Select the header or footer text you want to change</w:t>
      </w:r>
      <w:r w:rsidR="002933FC">
        <w:t>.</w:t>
      </w:r>
    </w:p>
    <w:p w14:paraId="61B2BCE8" w14:textId="3C242541" w:rsidR="00122B40" w:rsidRPr="00122B40" w:rsidRDefault="00122B40" w:rsidP="002C5E5D">
      <w:pPr>
        <w:pStyle w:val="Numberedlist1"/>
        <w:numPr>
          <w:ilvl w:val="0"/>
          <w:numId w:val="61"/>
        </w:numPr>
      </w:pPr>
      <w:r>
        <w:t>S</w:t>
      </w:r>
      <w:r w:rsidRPr="00122B40">
        <w:t xml:space="preserve">et the formatting options that you want to apply </w:t>
      </w:r>
      <w:r>
        <w:t xml:space="preserve">from </w:t>
      </w:r>
      <w:r w:rsidRPr="00122B40">
        <w:t xml:space="preserve">the </w:t>
      </w:r>
      <w:r w:rsidRPr="00F92075">
        <w:rPr>
          <w:rStyle w:val="Inlinebold"/>
        </w:rPr>
        <w:t>Font</w:t>
      </w:r>
      <w:r w:rsidRPr="00122B40">
        <w:t xml:space="preserve"> group </w:t>
      </w:r>
      <w:r>
        <w:t>o</w:t>
      </w:r>
      <w:r w:rsidRPr="00122B40">
        <w:t xml:space="preserve">n the </w:t>
      </w:r>
      <w:r w:rsidRPr="00F92075">
        <w:rPr>
          <w:rStyle w:val="Inlinebold"/>
        </w:rPr>
        <w:t>Home</w:t>
      </w:r>
      <w:r w:rsidRPr="00122B40">
        <w:t xml:space="preserve"> tab</w:t>
      </w:r>
      <w:r>
        <w:t xml:space="preserve"> or use one of the options available on the </w:t>
      </w:r>
      <w:r w:rsidRPr="00F92075">
        <w:rPr>
          <w:rStyle w:val="Inlinebold"/>
        </w:rPr>
        <w:t>mini toolbar</w:t>
      </w:r>
      <w:r>
        <w:t xml:space="preserve"> that appears when you select the text</w:t>
      </w:r>
      <w:r w:rsidR="003A21A9">
        <w:t xml:space="preserve"> (refer to Figure 13)</w:t>
      </w:r>
      <w:r w:rsidR="002933FC">
        <w:t>.</w:t>
      </w:r>
    </w:p>
    <w:p w14:paraId="1B93E6C5" w14:textId="7BD8823E" w:rsidR="00122B40" w:rsidRDefault="00122B40" w:rsidP="004431A5">
      <w:pPr>
        <w:ind w:left="360"/>
      </w:pPr>
      <w:r w:rsidRPr="002804DD">
        <w:rPr>
          <w:noProof/>
        </w:rPr>
        <w:drawing>
          <wp:inline distT="0" distB="0" distL="0" distR="0" wp14:anchorId="1C12A913" wp14:editId="4CACF340">
            <wp:extent cx="1228298" cy="475502"/>
            <wp:effectExtent l="19050" t="19050" r="10160" b="20320"/>
            <wp:docPr id="24" name="Picture 24" descr="A screenshot of the Header &amp; Footer mini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25" t="7512" r="32451"/>
                    <a:stretch/>
                  </pic:blipFill>
                  <pic:spPr bwMode="auto">
                    <a:xfrm>
                      <a:off x="0" y="0"/>
                      <a:ext cx="1229016" cy="475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607CB" w14:textId="49247D99" w:rsidR="00122B40" w:rsidRPr="00122B40" w:rsidRDefault="00122B40" w:rsidP="00575E40">
      <w:pPr>
        <w:pStyle w:val="Caption"/>
        <w:ind w:left="360"/>
      </w:pPr>
      <w:r>
        <w:t xml:space="preserve">Figure </w:t>
      </w:r>
      <w:r>
        <w:fldChar w:fldCharType="begin"/>
      </w:r>
      <w:r>
        <w:instrText xml:space="preserve"> SEQ Figure \* ARABIC </w:instrText>
      </w:r>
      <w:r>
        <w:fldChar w:fldCharType="separate"/>
      </w:r>
      <w:r w:rsidR="005437F9">
        <w:rPr>
          <w:noProof/>
        </w:rPr>
        <w:t>13</w:t>
      </w:r>
      <w:r>
        <w:fldChar w:fldCharType="end"/>
      </w:r>
      <w:r>
        <w:t xml:space="preserve">: </w:t>
      </w:r>
      <w:r w:rsidRPr="003A21A9">
        <w:rPr>
          <w:rStyle w:val="Inlinebold"/>
        </w:rPr>
        <w:t>Header &amp; Footer</w:t>
      </w:r>
      <w:r>
        <w:t xml:space="preserve"> </w:t>
      </w:r>
      <w:r w:rsidR="00903DA0">
        <w:t>m</w:t>
      </w:r>
      <w:r>
        <w:t>ini formatting toolbar</w:t>
      </w:r>
    </w:p>
    <w:p w14:paraId="4400D039" w14:textId="77777777" w:rsidR="00DE071D" w:rsidRDefault="00DE071D" w:rsidP="00023A2B">
      <w:r>
        <w:br w:type="page"/>
      </w:r>
    </w:p>
    <w:p w14:paraId="24BE3DF6" w14:textId="27CECFA6" w:rsidR="00F92075" w:rsidRPr="00F92075" w:rsidRDefault="00845522" w:rsidP="00F92075">
      <w:r>
        <w:lastRenderedPageBreak/>
        <w:t xml:space="preserve">By default, data entered into the header or footer sections will be scaled according to how you have scaled the worksheet to print. </w:t>
      </w:r>
      <w:r w:rsidR="003A21A9">
        <w:t>You can change the options as follows (refer to Figure 14)</w:t>
      </w:r>
      <w:r w:rsidR="00F92075">
        <w:t>:</w:t>
      </w:r>
    </w:p>
    <w:p w14:paraId="78B78B3E" w14:textId="038B69B3" w:rsidR="00F92075" w:rsidRDefault="00A96090" w:rsidP="002C5E5D">
      <w:pPr>
        <w:pStyle w:val="Numberedlist1"/>
        <w:numPr>
          <w:ilvl w:val="0"/>
          <w:numId w:val="62"/>
        </w:numPr>
      </w:pPr>
      <w:r>
        <w:t>Clear</w:t>
      </w:r>
      <w:r w:rsidRPr="00F92075">
        <w:t xml:space="preserve"> </w:t>
      </w:r>
      <w:r w:rsidR="00F92075" w:rsidRPr="00F92075">
        <w:t xml:space="preserve">the </w:t>
      </w:r>
      <w:r w:rsidR="00F92075" w:rsidRPr="00B7096C">
        <w:rPr>
          <w:rStyle w:val="Inlinebold"/>
        </w:rPr>
        <w:t>Scale with Document</w:t>
      </w:r>
      <w:r w:rsidR="00F92075" w:rsidRPr="00F92075">
        <w:t xml:space="preserve"> box</w:t>
      </w:r>
      <w:r w:rsidR="00F92075">
        <w:t xml:space="preserve"> in the </w:t>
      </w:r>
      <w:r w:rsidR="00F92075" w:rsidRPr="00B7096C">
        <w:rPr>
          <w:rStyle w:val="Inlinebold"/>
        </w:rPr>
        <w:t>Options</w:t>
      </w:r>
      <w:r w:rsidR="00F92075">
        <w:t xml:space="preserve"> group on the </w:t>
      </w:r>
      <w:r w:rsidR="00F92075" w:rsidRPr="003A21A9">
        <w:rPr>
          <w:rStyle w:val="Inlinebold"/>
        </w:rPr>
        <w:t>Header &amp; Footer</w:t>
      </w:r>
      <w:r w:rsidR="00F92075">
        <w:t xml:space="preserve"> tab</w:t>
      </w:r>
      <w:r>
        <w:t>.</w:t>
      </w:r>
    </w:p>
    <w:p w14:paraId="2A63C10E" w14:textId="1662ACB4" w:rsidR="00F92075" w:rsidRDefault="00A96090" w:rsidP="002C5E5D">
      <w:pPr>
        <w:pStyle w:val="Numberedlist1"/>
        <w:numPr>
          <w:ilvl w:val="0"/>
          <w:numId w:val="62"/>
        </w:numPr>
      </w:pPr>
      <w:r>
        <w:t xml:space="preserve">Select </w:t>
      </w:r>
      <w:r w:rsidR="00F92075">
        <w:t xml:space="preserve">the </w:t>
      </w:r>
      <w:r w:rsidR="00F92075" w:rsidRPr="00B7096C">
        <w:rPr>
          <w:rStyle w:val="Inlinebold"/>
        </w:rPr>
        <w:t>Different First Page</w:t>
      </w:r>
      <w:r w:rsidR="00F92075">
        <w:t xml:space="preserve"> box if you would like to have a different header or footer on the first page of the worksheet that you print</w:t>
      </w:r>
      <w:r>
        <w:t>.</w:t>
      </w:r>
    </w:p>
    <w:p w14:paraId="2DB0CEC1" w14:textId="62884377" w:rsidR="00F92075" w:rsidRDefault="00A96090" w:rsidP="002C5E5D">
      <w:pPr>
        <w:pStyle w:val="Numberedlist1"/>
        <w:numPr>
          <w:ilvl w:val="0"/>
          <w:numId w:val="62"/>
        </w:numPr>
      </w:pPr>
      <w:r>
        <w:t xml:space="preserve">Select </w:t>
      </w:r>
      <w:r w:rsidR="00F92075" w:rsidRPr="00B7096C">
        <w:rPr>
          <w:rStyle w:val="Inlinebold"/>
        </w:rPr>
        <w:t>Different Odd &amp; Even Pages</w:t>
      </w:r>
      <w:r w:rsidR="00F92075">
        <w:t xml:space="preserve"> if you would like every printed odd </w:t>
      </w:r>
      <w:r w:rsidR="00B7096C">
        <w:t>page</w:t>
      </w:r>
      <w:r w:rsidR="00F92075">
        <w:t xml:space="preserve"> to be different to every printed even page</w:t>
      </w:r>
      <w:r>
        <w:t>.</w:t>
      </w:r>
    </w:p>
    <w:p w14:paraId="5CF72F78" w14:textId="3AF56A73" w:rsidR="00B7096C" w:rsidRDefault="00F92075" w:rsidP="00DE071D">
      <w:pPr>
        <w:ind w:left="360"/>
      </w:pPr>
      <w:r w:rsidRPr="002804DD">
        <w:rPr>
          <w:noProof/>
        </w:rPr>
        <w:drawing>
          <wp:inline distT="0" distB="0" distL="0" distR="0" wp14:anchorId="39169577" wp14:editId="607D652D">
            <wp:extent cx="3253946" cy="847725"/>
            <wp:effectExtent l="19050" t="19050" r="22860" b="9525"/>
            <wp:docPr id="1490664128" name="Picture 1490664128" descr="A screenshot of the Options group in the Header &amp; Footer contextu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266"/>
                    <a:stretch/>
                  </pic:blipFill>
                  <pic:spPr bwMode="auto">
                    <a:xfrm>
                      <a:off x="0" y="0"/>
                      <a:ext cx="3254400" cy="8478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5F2E11" w14:textId="21498C0D" w:rsidR="00F92075" w:rsidRDefault="00B7096C" w:rsidP="0093459C">
      <w:pPr>
        <w:pStyle w:val="Caption"/>
        <w:ind w:left="360"/>
      </w:pPr>
      <w:r>
        <w:t xml:space="preserve">Figure </w:t>
      </w:r>
      <w:r>
        <w:fldChar w:fldCharType="begin"/>
      </w:r>
      <w:r>
        <w:instrText xml:space="preserve"> SEQ Figure \* ARABIC </w:instrText>
      </w:r>
      <w:r>
        <w:fldChar w:fldCharType="separate"/>
      </w:r>
      <w:r w:rsidR="005437F9">
        <w:rPr>
          <w:noProof/>
        </w:rPr>
        <w:t>14</w:t>
      </w:r>
      <w:r>
        <w:fldChar w:fldCharType="end"/>
      </w:r>
      <w:r>
        <w:t xml:space="preserve">: </w:t>
      </w:r>
      <w:r w:rsidRPr="00903DA0">
        <w:rPr>
          <w:rStyle w:val="Inlinebold"/>
        </w:rPr>
        <w:t>Option</w:t>
      </w:r>
      <w:r w:rsidRPr="007D5EE8">
        <w:rPr>
          <w:rStyle w:val="Inlinebold"/>
        </w:rPr>
        <w:t>s</w:t>
      </w:r>
      <w:r>
        <w:t xml:space="preserve"> group on the </w:t>
      </w:r>
      <w:r w:rsidRPr="00903DA0">
        <w:rPr>
          <w:rStyle w:val="Inlinebold"/>
        </w:rPr>
        <w:t>Header &amp; Footer</w:t>
      </w:r>
      <w:r>
        <w:t xml:space="preserve"> tab</w:t>
      </w:r>
    </w:p>
    <w:p w14:paraId="3F8B4601" w14:textId="1C321B2C" w:rsidR="00B84628" w:rsidRDefault="00B84628" w:rsidP="00243D00">
      <w:r>
        <w:t>Note that you can use your cut, copy</w:t>
      </w:r>
      <w:r w:rsidR="00903DA0">
        <w:t>,</w:t>
      </w:r>
      <w:r>
        <w:t xml:space="preserve"> and paste skills to move data from one section to another in the header or footer (you covered these skills in detail in Module 2)</w:t>
      </w:r>
      <w:r w:rsidR="00903DA0">
        <w:t>.</w:t>
      </w:r>
    </w:p>
    <w:p w14:paraId="6BC6F879" w14:textId="43DEEA02" w:rsidR="00F92075" w:rsidRPr="00122B40" w:rsidRDefault="00F92075" w:rsidP="00243D00">
      <w:r>
        <w:t xml:space="preserve">When </w:t>
      </w:r>
      <w:r w:rsidR="00903DA0">
        <w:t xml:space="preserve">you </w:t>
      </w:r>
      <w:r>
        <w:t>finish making your edits, select any cell outside of the header or footer area</w:t>
      </w:r>
      <w:r w:rsidR="00A96090">
        <w:t>,</w:t>
      </w:r>
      <w:r>
        <w:t xml:space="preserve"> and</w:t>
      </w:r>
      <w:r w:rsidRPr="00122B40">
        <w:t xml:space="preserve"> </w:t>
      </w:r>
      <w:r w:rsidR="00A96090">
        <w:t xml:space="preserve">then </w:t>
      </w:r>
      <w:r>
        <w:t>select</w:t>
      </w:r>
      <w:r w:rsidRPr="00122B40">
        <w:t xml:space="preserve"> the </w:t>
      </w:r>
      <w:r w:rsidRPr="00B7096C">
        <w:rPr>
          <w:rStyle w:val="Inlinebold"/>
        </w:rPr>
        <w:t>Normal</w:t>
      </w:r>
      <w:r w:rsidRPr="00122B40">
        <w:t xml:space="preserve"> button on the status bar</w:t>
      </w:r>
      <w:r w:rsidR="00B7096C">
        <w:t xml:space="preserve"> or select </w:t>
      </w:r>
      <w:r w:rsidR="00B7096C" w:rsidRPr="00B7096C">
        <w:rPr>
          <w:rStyle w:val="Inlinebold"/>
        </w:rPr>
        <w:t>Normal</w:t>
      </w:r>
      <w:r w:rsidR="00B7096C">
        <w:t xml:space="preserve"> on the </w:t>
      </w:r>
      <w:r w:rsidR="00B7096C" w:rsidRPr="00023A2B">
        <w:rPr>
          <w:rStyle w:val="Inlinebold"/>
        </w:rPr>
        <w:t>View</w:t>
      </w:r>
      <w:r w:rsidR="00B7096C">
        <w:t xml:space="preserve"> tab</w:t>
      </w:r>
      <w:r w:rsidRPr="00122B40">
        <w:t>.</w:t>
      </w:r>
    </w:p>
    <w:p w14:paraId="349DF0CD" w14:textId="4BB26551" w:rsidR="00B7096C" w:rsidRDefault="00B7096C" w:rsidP="00B7096C">
      <w:pPr>
        <w:pStyle w:val="Heading3"/>
      </w:pPr>
      <w:bookmarkStart w:id="222" w:name="_Toc37680392"/>
      <w:r>
        <w:t xml:space="preserve">Edit a header or footer using </w:t>
      </w:r>
      <w:r w:rsidR="00A96090">
        <w:t xml:space="preserve">the </w:t>
      </w:r>
      <w:r>
        <w:t>Page Setup dialog box</w:t>
      </w:r>
      <w:bookmarkEnd w:id="222"/>
    </w:p>
    <w:p w14:paraId="1360CC94" w14:textId="15E5A7E6" w:rsidR="00B7096C" w:rsidRDefault="00B7096C" w:rsidP="002C5E5D">
      <w:pPr>
        <w:pStyle w:val="Numberedlist1"/>
        <w:numPr>
          <w:ilvl w:val="0"/>
          <w:numId w:val="63"/>
        </w:numPr>
      </w:pPr>
      <w:r>
        <w:t xml:space="preserve">Use any method to access the </w:t>
      </w:r>
      <w:r w:rsidRPr="00607B22">
        <w:rPr>
          <w:rStyle w:val="Inlinebold"/>
        </w:rPr>
        <w:t>Page Setup</w:t>
      </w:r>
      <w:r>
        <w:t xml:space="preserve"> dialog box, select </w:t>
      </w:r>
      <w:r w:rsidRPr="00607B22">
        <w:rPr>
          <w:rStyle w:val="Inlinebold"/>
        </w:rPr>
        <w:t>Custom Header</w:t>
      </w:r>
      <w:r>
        <w:t xml:space="preserve"> or </w:t>
      </w:r>
      <w:r w:rsidRPr="00607B22">
        <w:rPr>
          <w:rStyle w:val="Inlinebold"/>
        </w:rPr>
        <w:t>Custom Footer</w:t>
      </w:r>
      <w:r w:rsidR="00A96090" w:rsidRPr="00023A2B">
        <w:t>.</w:t>
      </w:r>
    </w:p>
    <w:p w14:paraId="6F14B3CC" w14:textId="70B8DA04" w:rsidR="00B7096C" w:rsidRDefault="00B7096C" w:rsidP="002C5E5D">
      <w:pPr>
        <w:pStyle w:val="Numberedlist1"/>
        <w:numPr>
          <w:ilvl w:val="0"/>
          <w:numId w:val="63"/>
        </w:numPr>
      </w:pPr>
      <w:r>
        <w:t xml:space="preserve">Select any text or field </w:t>
      </w:r>
      <w:r w:rsidR="00A96090">
        <w:t xml:space="preserve">that you want </w:t>
      </w:r>
      <w:r>
        <w:t>to edit</w:t>
      </w:r>
      <w:r w:rsidR="00A96090">
        <w:t>, and</w:t>
      </w:r>
      <w:r>
        <w:t xml:space="preserve"> then select </w:t>
      </w:r>
      <w:r>
        <w:rPr>
          <w:rStyle w:val="Inlinebold"/>
        </w:rPr>
        <w:t xml:space="preserve">Format text </w:t>
      </w:r>
      <w:r>
        <w:t>to</w:t>
      </w:r>
      <w:r w:rsidRPr="002F2302">
        <w:t xml:space="preserve"> </w:t>
      </w:r>
      <w:r>
        <w:t xml:space="preserve">open the </w:t>
      </w:r>
      <w:r w:rsidRPr="00914A60">
        <w:rPr>
          <w:rStyle w:val="Inlinebold"/>
        </w:rPr>
        <w:t>Format Cells</w:t>
      </w:r>
      <w:r>
        <w:t xml:space="preserve"> dialog box</w:t>
      </w:r>
      <w:r w:rsidR="00521F0F">
        <w:t xml:space="preserve"> (refer to figure 15)</w:t>
      </w:r>
      <w:r w:rsidR="00A96090">
        <w:t>.</w:t>
      </w:r>
    </w:p>
    <w:p w14:paraId="5182CFD6" w14:textId="15885A18" w:rsidR="00B7096C" w:rsidRPr="00023A2B" w:rsidRDefault="00B7096C" w:rsidP="002C5E5D">
      <w:pPr>
        <w:pStyle w:val="Numberedlist1"/>
        <w:numPr>
          <w:ilvl w:val="0"/>
          <w:numId w:val="63"/>
        </w:numPr>
      </w:pPr>
      <w:r>
        <w:t>Select any formatting you would like to apply</w:t>
      </w:r>
      <w:r w:rsidR="00383D2B">
        <w:t>, and then</w:t>
      </w:r>
      <w:r>
        <w:t xml:space="preserve"> select </w:t>
      </w:r>
      <w:r w:rsidRPr="00B7096C">
        <w:rPr>
          <w:rStyle w:val="Inlinebold"/>
        </w:rPr>
        <w:t>OK</w:t>
      </w:r>
      <w:r w:rsidR="00A96090" w:rsidRPr="00023A2B">
        <w:t>.</w:t>
      </w:r>
    </w:p>
    <w:p w14:paraId="170190B9" w14:textId="77777777" w:rsidR="00521F0F" w:rsidRDefault="00521F0F" w:rsidP="0093459C">
      <w:pPr>
        <w:ind w:left="360"/>
      </w:pPr>
      <w:r>
        <w:rPr>
          <w:noProof/>
        </w:rPr>
        <w:lastRenderedPageBreak/>
        <w:drawing>
          <wp:inline distT="0" distB="0" distL="0" distR="0" wp14:anchorId="21512CC6" wp14:editId="422F666C">
            <wp:extent cx="5035732" cy="2651990"/>
            <wp:effectExtent l="19050" t="19050" r="12700" b="15240"/>
            <wp:docPr id="1490664153" name="Picture 1490664153" descr="A screenshot of the Custom Foot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4153" name="Picture3.png"/>
                    <pic:cNvPicPr/>
                  </pic:nvPicPr>
                  <pic:blipFill>
                    <a:blip r:embed="rId41">
                      <a:extLst>
                        <a:ext uri="{28A0092B-C50C-407E-A947-70E740481C1C}">
                          <a14:useLocalDpi xmlns:a14="http://schemas.microsoft.com/office/drawing/2010/main" val="0"/>
                        </a:ext>
                      </a:extLst>
                    </a:blip>
                    <a:stretch>
                      <a:fillRect/>
                    </a:stretch>
                  </pic:blipFill>
                  <pic:spPr>
                    <a:xfrm>
                      <a:off x="0" y="0"/>
                      <a:ext cx="5035732" cy="2651990"/>
                    </a:xfrm>
                    <a:prstGeom prst="rect">
                      <a:avLst/>
                    </a:prstGeom>
                    <a:ln>
                      <a:solidFill>
                        <a:schemeClr val="tx1"/>
                      </a:solidFill>
                    </a:ln>
                  </pic:spPr>
                </pic:pic>
              </a:graphicData>
            </a:graphic>
          </wp:inline>
        </w:drawing>
      </w:r>
    </w:p>
    <w:p w14:paraId="2AF513B3" w14:textId="7E90BF10" w:rsidR="00521F0F" w:rsidRPr="00023A2B" w:rsidRDefault="00521F0F" w:rsidP="0093459C">
      <w:pPr>
        <w:pStyle w:val="Caption"/>
        <w:ind w:left="360"/>
      </w:pPr>
      <w:r>
        <w:t xml:space="preserve">Figure </w:t>
      </w:r>
      <w:r>
        <w:fldChar w:fldCharType="begin"/>
      </w:r>
      <w:r>
        <w:instrText xml:space="preserve"> SEQ Figure \* ARABIC </w:instrText>
      </w:r>
      <w:r>
        <w:fldChar w:fldCharType="separate"/>
      </w:r>
      <w:r>
        <w:rPr>
          <w:noProof/>
        </w:rPr>
        <w:t>15</w:t>
      </w:r>
      <w:r>
        <w:fldChar w:fldCharType="end"/>
      </w:r>
      <w:r>
        <w:t xml:space="preserve">: </w:t>
      </w:r>
      <w:r w:rsidRPr="00584C39">
        <w:rPr>
          <w:rStyle w:val="Inlinebold"/>
        </w:rPr>
        <w:t>Custom Footer</w:t>
      </w:r>
      <w:r>
        <w:t xml:space="preserve"> dialog box</w:t>
      </w:r>
    </w:p>
    <w:p w14:paraId="18F4C9D3" w14:textId="18B2D0E2" w:rsidR="00607B22" w:rsidRDefault="00607B22" w:rsidP="005D0618">
      <w:pPr>
        <w:pStyle w:val="Heading3"/>
      </w:pPr>
      <w:bookmarkStart w:id="223" w:name="_Toc37680393"/>
      <w:r>
        <w:t>Remove all headers</w:t>
      </w:r>
      <w:r w:rsidR="003A21A9">
        <w:t xml:space="preserve"> and </w:t>
      </w:r>
      <w:r>
        <w:t>footers</w:t>
      </w:r>
      <w:bookmarkEnd w:id="223"/>
    </w:p>
    <w:p w14:paraId="7123A27C" w14:textId="2B0CD87E" w:rsidR="00607B22" w:rsidRDefault="00607B22" w:rsidP="002C5E5D">
      <w:pPr>
        <w:pStyle w:val="Numberedlist1"/>
        <w:numPr>
          <w:ilvl w:val="0"/>
          <w:numId w:val="64"/>
        </w:numPr>
      </w:pPr>
      <w:r>
        <w:t xml:space="preserve">To quickly clear all the data contained within a header, access the </w:t>
      </w:r>
      <w:r w:rsidRPr="005D0618">
        <w:rPr>
          <w:rStyle w:val="Inlinebold"/>
        </w:rPr>
        <w:t>Page Setup</w:t>
      </w:r>
      <w:r>
        <w:t xml:space="preserve"> dialog box</w:t>
      </w:r>
      <w:r w:rsidR="00383D2B">
        <w:t>.</w:t>
      </w:r>
    </w:p>
    <w:p w14:paraId="7B30F558" w14:textId="3A90C2B0" w:rsidR="00607B22" w:rsidRDefault="00607B22" w:rsidP="002C5E5D">
      <w:pPr>
        <w:pStyle w:val="Numberedlist1"/>
        <w:numPr>
          <w:ilvl w:val="0"/>
          <w:numId w:val="64"/>
        </w:numPr>
      </w:pPr>
      <w:r>
        <w:t xml:space="preserve">Select the drop-down arrow under </w:t>
      </w:r>
      <w:r w:rsidRPr="005D0618">
        <w:rPr>
          <w:rStyle w:val="Inlinebold"/>
        </w:rPr>
        <w:t>Header</w:t>
      </w:r>
      <w:r w:rsidR="00383D2B">
        <w:t xml:space="preserve">, </w:t>
      </w:r>
      <w:r>
        <w:t xml:space="preserve">and </w:t>
      </w:r>
      <w:r w:rsidR="003A21A9">
        <w:t xml:space="preserve">then </w:t>
      </w:r>
      <w:r>
        <w:t xml:space="preserve">select </w:t>
      </w:r>
      <w:r w:rsidRPr="005D0618">
        <w:rPr>
          <w:rStyle w:val="Inlinebold"/>
        </w:rPr>
        <w:t>(none)</w:t>
      </w:r>
      <w:r>
        <w:t xml:space="preserve"> from the list of choices</w:t>
      </w:r>
      <w:r w:rsidR="00383D2B">
        <w:t>.</w:t>
      </w:r>
    </w:p>
    <w:p w14:paraId="5EB0655A" w14:textId="6DC91D93" w:rsidR="00607B22" w:rsidRDefault="00607B22" w:rsidP="002C5E5D">
      <w:pPr>
        <w:pStyle w:val="Numberedlist1"/>
        <w:numPr>
          <w:ilvl w:val="0"/>
          <w:numId w:val="64"/>
        </w:numPr>
      </w:pPr>
      <w:r>
        <w:t xml:space="preserve">Select the drop-down arrow under </w:t>
      </w:r>
      <w:r w:rsidRPr="005D0618">
        <w:rPr>
          <w:rStyle w:val="Inlinebold"/>
        </w:rPr>
        <w:t>Footer</w:t>
      </w:r>
      <w:r w:rsidR="00383D2B">
        <w:t xml:space="preserve">, </w:t>
      </w:r>
      <w:r>
        <w:t xml:space="preserve">and </w:t>
      </w:r>
      <w:r w:rsidR="003A21A9">
        <w:t xml:space="preserve">then </w:t>
      </w:r>
      <w:r>
        <w:t xml:space="preserve">select </w:t>
      </w:r>
      <w:r w:rsidRPr="005D0618">
        <w:rPr>
          <w:rStyle w:val="Inlinebold"/>
        </w:rPr>
        <w:t>(none)</w:t>
      </w:r>
      <w:r>
        <w:t xml:space="preserve"> from the list of choices</w:t>
      </w:r>
      <w:r w:rsidR="00521F0F">
        <w:t>.</w:t>
      </w:r>
    </w:p>
    <w:p w14:paraId="6593D4EB" w14:textId="1557D40C" w:rsidR="00607B22" w:rsidRPr="00607B22" w:rsidRDefault="00607B22" w:rsidP="002C5E5D">
      <w:pPr>
        <w:pStyle w:val="Numberedlist1"/>
        <w:numPr>
          <w:ilvl w:val="0"/>
          <w:numId w:val="64"/>
        </w:numPr>
      </w:pPr>
      <w:r>
        <w:t xml:space="preserve">Select </w:t>
      </w:r>
      <w:r w:rsidRPr="005D0618">
        <w:rPr>
          <w:rStyle w:val="Inlinebold"/>
        </w:rPr>
        <w:t>OK</w:t>
      </w:r>
      <w:r>
        <w:t xml:space="preserve"> to close the dialog box.</w:t>
      </w:r>
    </w:p>
    <w:p w14:paraId="7B0AEC62" w14:textId="7E82FCA9" w:rsidR="00B7096C" w:rsidRPr="00B7096C" w:rsidRDefault="00B7096C" w:rsidP="00366131">
      <w:pPr>
        <w:pStyle w:val="Numberedlist1"/>
      </w:pPr>
      <w:r w:rsidRPr="00B7096C">
        <w:t>Se</w:t>
      </w:r>
      <w:r>
        <w:t xml:space="preserve">lect </w:t>
      </w:r>
      <w:r w:rsidRPr="00B7096C">
        <w:rPr>
          <w:rStyle w:val="Inlinebold"/>
        </w:rPr>
        <w:t>OK</w:t>
      </w:r>
      <w:r>
        <w:t xml:space="preserve"> again to close the </w:t>
      </w:r>
      <w:r w:rsidRPr="00607B22">
        <w:rPr>
          <w:rStyle w:val="Inlinebold"/>
        </w:rPr>
        <w:t>Page Setup</w:t>
      </w:r>
      <w:r>
        <w:t xml:space="preserve"> dialog box</w:t>
      </w:r>
      <w:r w:rsidR="00A84D61">
        <w:t>.</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911AE4" w14:paraId="5F87C687" w14:textId="77777777" w:rsidTr="005C77B6">
        <w:tc>
          <w:tcPr>
            <w:tcW w:w="1703" w:type="dxa"/>
            <w:tcBorders>
              <w:top w:val="nil"/>
              <w:left w:val="nil"/>
              <w:bottom w:val="single" w:sz="18" w:space="0" w:color="6B2929"/>
              <w:right w:val="nil"/>
            </w:tcBorders>
            <w:hideMark/>
          </w:tcPr>
          <w:p w14:paraId="241564A9" w14:textId="77777777" w:rsidR="00911AE4" w:rsidRPr="00911AE4" w:rsidRDefault="00911AE4" w:rsidP="00911AE4">
            <w:pPr>
              <w:rPr>
                <w:lang w:val="en-IN"/>
              </w:rPr>
            </w:pPr>
            <w:bookmarkStart w:id="224" w:name="_Hlk23521654"/>
            <w:r w:rsidRPr="00911AE4">
              <w:rPr>
                <w:noProof/>
              </w:rPr>
              <w:drawing>
                <wp:inline distT="0" distB="0" distL="0" distR="0" wp14:anchorId="45B4125A" wp14:editId="4188FCA6">
                  <wp:extent cx="723900" cy="723900"/>
                  <wp:effectExtent l="0" t="0" r="0" b="0"/>
                  <wp:docPr id="1490664138" name="Picture 14906641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723900" cy="723900"/>
                          </a:xfrm>
                          <a:prstGeom prst="rect">
                            <a:avLst/>
                          </a:prstGeom>
                        </pic:spPr>
                      </pic:pic>
                    </a:graphicData>
                  </a:graphic>
                </wp:inline>
              </w:drawing>
            </w:r>
          </w:p>
        </w:tc>
        <w:tc>
          <w:tcPr>
            <w:tcW w:w="7657" w:type="dxa"/>
            <w:tcBorders>
              <w:top w:val="nil"/>
              <w:left w:val="nil"/>
              <w:bottom w:val="single" w:sz="18" w:space="0" w:color="6B2929"/>
              <w:right w:val="nil"/>
            </w:tcBorders>
            <w:hideMark/>
          </w:tcPr>
          <w:p w14:paraId="63C37C10" w14:textId="77777777" w:rsidR="00911AE4" w:rsidRPr="00911AE4" w:rsidRDefault="00911AE4" w:rsidP="00911AE4">
            <w:pPr>
              <w:pStyle w:val="Readeraids"/>
            </w:pPr>
            <w:r w:rsidRPr="00911AE4">
              <w:t>Additional information</w:t>
            </w:r>
          </w:p>
          <w:p w14:paraId="5D7B5564" w14:textId="066F1501" w:rsidR="00911AE4" w:rsidRPr="00911AE4" w:rsidRDefault="00911AE4" w:rsidP="00911AE4">
            <w:r w:rsidRPr="00911AE4">
              <w:t xml:space="preserve">To </w:t>
            </w:r>
            <w:r w:rsidR="002A45BC">
              <w:t>information</w:t>
            </w:r>
            <w:r w:rsidRPr="00911AE4">
              <w:t xml:space="preserve"> on</w:t>
            </w:r>
            <w:r w:rsidR="002A45BC">
              <w:t xml:space="preserve"> formatting text in a header or footer, go to:</w:t>
            </w:r>
            <w:r w:rsidRPr="00911AE4">
              <w:t xml:space="preserve"> </w:t>
            </w:r>
            <w:hyperlink r:id="rId42" w:history="1">
              <w:r w:rsidR="002A45BC">
                <w:rPr>
                  <w:rStyle w:val="Hyperlink"/>
                </w:rPr>
                <w:t>Format text in headers or footers</w:t>
              </w:r>
            </w:hyperlink>
          </w:p>
        </w:tc>
      </w:tr>
    </w:tbl>
    <w:p w14:paraId="48745B84" w14:textId="7A1A51A9" w:rsidR="00911AE4" w:rsidRPr="00911AE4" w:rsidRDefault="00911AE4" w:rsidP="00911AE4">
      <w:pPr>
        <w:pStyle w:val="Heading3"/>
      </w:pPr>
      <w:bookmarkStart w:id="225" w:name="_Toc37680394"/>
      <w:bookmarkEnd w:id="224"/>
      <w:r w:rsidRPr="00911AE4">
        <w:t xml:space="preserve">Activity: </w:t>
      </w:r>
      <w:r w:rsidR="003E3F55">
        <w:t>Switch</w:t>
      </w:r>
      <w:bookmarkEnd w:id="225"/>
    </w:p>
    <w:p w14:paraId="32E7A0E9" w14:textId="1EBEF85E" w:rsidR="00911AE4" w:rsidRDefault="006B157A" w:rsidP="00911AE4">
      <w:r>
        <w:t>This activity will be a switch activity where you will make a change on your own device and then move to the next device to make a change.</w:t>
      </w:r>
      <w:r w:rsidR="00FD13E1">
        <w:t xml:space="preserve"> (Note: An accessibility alternative is included in the Teaching Guide.)</w:t>
      </w:r>
    </w:p>
    <w:p w14:paraId="69F53AC7" w14:textId="77777777" w:rsidR="003C419B" w:rsidRPr="00023A2B" w:rsidRDefault="003C419B" w:rsidP="00023A2B">
      <w:r>
        <w:br w:type="page"/>
      </w:r>
    </w:p>
    <w:p w14:paraId="7B14C8D5" w14:textId="18FAD620" w:rsidR="00911AE4" w:rsidRPr="00911AE4" w:rsidRDefault="00911AE4" w:rsidP="00911AE4">
      <w:pPr>
        <w:pStyle w:val="Heading4"/>
      </w:pPr>
      <w:r w:rsidRPr="00911AE4">
        <w:lastRenderedPageBreak/>
        <w:t>Resources required</w:t>
      </w:r>
    </w:p>
    <w:p w14:paraId="67698A70" w14:textId="77777777" w:rsidR="00911AE4" w:rsidRPr="00911AE4" w:rsidRDefault="00911AE4" w:rsidP="00911AE4">
      <w:r w:rsidRPr="00911AE4">
        <w:t>You will need the following resources for this activity:</w:t>
      </w:r>
    </w:p>
    <w:p w14:paraId="56F0DCA7" w14:textId="0DC605BF" w:rsidR="00911AE4" w:rsidRPr="00911AE4" w:rsidRDefault="00911AE4" w:rsidP="00911AE4">
      <w:pPr>
        <w:pStyle w:val="Bulletlevel1"/>
      </w:pPr>
      <w:r w:rsidRPr="00911AE4">
        <w:t xml:space="preserve">Open </w:t>
      </w:r>
      <w:bookmarkStart w:id="226" w:name="_Hlk24369592"/>
      <w:r w:rsidR="00F726F3" w:rsidRPr="00914A60">
        <w:rPr>
          <w:rStyle w:val="Inlinebold"/>
        </w:rPr>
        <w:t>L2_T2_act_</w:t>
      </w:r>
      <w:r w:rsidR="00A84D61">
        <w:rPr>
          <w:rStyle w:val="Inlinebold"/>
        </w:rPr>
        <w:t>s</w:t>
      </w:r>
      <w:r w:rsidR="00F726F3" w:rsidRPr="00914A60">
        <w:rPr>
          <w:rStyle w:val="Inlinebold"/>
        </w:rPr>
        <w:t>ummary.xlsx</w:t>
      </w:r>
      <w:r w:rsidR="00F726F3">
        <w:t xml:space="preserve"> </w:t>
      </w:r>
      <w:bookmarkEnd w:id="226"/>
      <w:r w:rsidRPr="00911AE4">
        <w:t>in this lesson</w:t>
      </w:r>
      <w:r w:rsidR="0029215C">
        <w:t>’</w:t>
      </w:r>
      <w:r w:rsidRPr="00911AE4">
        <w:t>s Learning Activity Resources.</w:t>
      </w:r>
    </w:p>
    <w:p w14:paraId="714DD712" w14:textId="77777777" w:rsidR="00911AE4" w:rsidRPr="00911AE4" w:rsidRDefault="00911AE4" w:rsidP="00911AE4">
      <w:pPr>
        <w:pStyle w:val="Heading4"/>
      </w:pPr>
      <w:r w:rsidRPr="00911AE4">
        <w:t>Activity instructions</w:t>
      </w:r>
    </w:p>
    <w:p w14:paraId="5240B6AA" w14:textId="77777777" w:rsidR="00911AE4" w:rsidRPr="00911AE4" w:rsidRDefault="00911AE4" w:rsidP="00911AE4">
      <w:r w:rsidRPr="00911AE4">
        <w:t>Participate in the activity by following these instructions:</w:t>
      </w:r>
    </w:p>
    <w:p w14:paraId="17AC6B9B" w14:textId="003B9EE7" w:rsidR="00911AE4" w:rsidRPr="00911AE4" w:rsidRDefault="00B7096C" w:rsidP="00432E54">
      <w:pPr>
        <w:pStyle w:val="Numberedlist1"/>
        <w:numPr>
          <w:ilvl w:val="0"/>
          <w:numId w:val="27"/>
        </w:numPr>
      </w:pPr>
      <w:r>
        <w:t xml:space="preserve">Open </w:t>
      </w:r>
      <w:r w:rsidR="00CD4CE4" w:rsidRPr="00023A2B">
        <w:rPr>
          <w:rStyle w:val="Inlinebold"/>
        </w:rPr>
        <w:t>L2_T2_ac</w:t>
      </w:r>
      <w:r w:rsidR="00190523" w:rsidRPr="00023A2B">
        <w:rPr>
          <w:rStyle w:val="Inlinebold"/>
        </w:rPr>
        <w:t>t</w:t>
      </w:r>
      <w:r w:rsidR="00CD4CE4" w:rsidRPr="00023A2B">
        <w:rPr>
          <w:rStyle w:val="Inlinebold"/>
        </w:rPr>
        <w:t>_</w:t>
      </w:r>
      <w:r w:rsidR="00FD6CC6" w:rsidRPr="00023A2B">
        <w:rPr>
          <w:rStyle w:val="Inlinebold"/>
        </w:rPr>
        <w:t>summary</w:t>
      </w:r>
      <w:r w:rsidR="00CD4CE4" w:rsidRPr="00023A2B">
        <w:rPr>
          <w:rStyle w:val="Inlinebold"/>
        </w:rPr>
        <w:t>.xlsx</w:t>
      </w:r>
      <w:r w:rsidR="00A84D61">
        <w:t>.</w:t>
      </w:r>
    </w:p>
    <w:p w14:paraId="4CA8D699" w14:textId="696BBA0A" w:rsidR="00911AE4" w:rsidRDefault="00CD4CE4" w:rsidP="00911AE4">
      <w:pPr>
        <w:pStyle w:val="Numberedlist1"/>
      </w:pPr>
      <w:r>
        <w:t xml:space="preserve">Make any alteration to the header or footer or page setup that you </w:t>
      </w:r>
      <w:r w:rsidR="00B81EDB">
        <w:t>think</w:t>
      </w:r>
      <w:r>
        <w:t xml:space="preserve"> is appropriate</w:t>
      </w:r>
      <w:r w:rsidR="00A84D61">
        <w:t>.</w:t>
      </w:r>
    </w:p>
    <w:p w14:paraId="4808855F" w14:textId="6E857405" w:rsidR="00CD4CE4" w:rsidRDefault="00CD4CE4" w:rsidP="00911AE4">
      <w:pPr>
        <w:pStyle w:val="Numberedlist1"/>
      </w:pPr>
      <w:r>
        <w:t xml:space="preserve">When </w:t>
      </w:r>
      <w:r w:rsidR="00A84D61">
        <w:t>the teacher calls</w:t>
      </w:r>
      <w:r w:rsidR="00584C39">
        <w:t>,</w:t>
      </w:r>
      <w:r w:rsidR="00A84D61">
        <w:t xml:space="preserve"> </w:t>
      </w:r>
      <w:r w:rsidR="00584C39">
        <w:t>“</w:t>
      </w:r>
      <w:r>
        <w:t>switch</w:t>
      </w:r>
      <w:r w:rsidR="00584C39">
        <w:t>,”</w:t>
      </w:r>
      <w:r>
        <w:t xml:space="preserve"> move </w:t>
      </w:r>
      <w:r w:rsidR="00162DEB">
        <w:t xml:space="preserve">to </w:t>
      </w:r>
      <w:r>
        <w:t>the computer to the right</w:t>
      </w:r>
      <w:r w:rsidR="00162DEB">
        <w:t xml:space="preserve"> of your own computer</w:t>
      </w:r>
      <w:r>
        <w:t xml:space="preserve"> and make another edit</w:t>
      </w:r>
      <w:r w:rsidR="00A84D61">
        <w:t>.</w:t>
      </w:r>
    </w:p>
    <w:p w14:paraId="10165918" w14:textId="2AA62E5D" w:rsidR="00CD4CE4" w:rsidRPr="00911AE4" w:rsidRDefault="00CD4CE4" w:rsidP="00911AE4">
      <w:pPr>
        <w:pStyle w:val="Numberedlist1"/>
      </w:pPr>
      <w:r>
        <w:t xml:space="preserve">Return to your own computer when instructed and examine the worksheet in </w:t>
      </w:r>
      <w:r w:rsidRPr="00584C39">
        <w:rPr>
          <w:rStyle w:val="Inlinebold"/>
        </w:rPr>
        <w:t>Print Preview</w:t>
      </w:r>
      <w:r>
        <w:t>.</w:t>
      </w:r>
    </w:p>
    <w:p w14:paraId="043D9BC1" w14:textId="1133F48A" w:rsidR="00911AE4" w:rsidRPr="00911AE4" w:rsidRDefault="00911AE4" w:rsidP="00911AE4">
      <w:pPr>
        <w:pStyle w:val="Heading3"/>
      </w:pPr>
      <w:bookmarkStart w:id="227" w:name="_Toc37680395"/>
      <w:r w:rsidRPr="00911AE4">
        <w:t xml:space="preserve">Try-it: </w:t>
      </w:r>
      <w:r w:rsidR="003E3F55">
        <w:t>Edit headers</w:t>
      </w:r>
      <w:r w:rsidR="004139B5">
        <w:t xml:space="preserve"> </w:t>
      </w:r>
      <w:r w:rsidR="004431A5">
        <w:t>and</w:t>
      </w:r>
      <w:r w:rsidR="004139B5">
        <w:t xml:space="preserve"> </w:t>
      </w:r>
      <w:r w:rsidR="003E3F55">
        <w:t>footers</w:t>
      </w:r>
      <w:bookmarkEnd w:id="227"/>
    </w:p>
    <w:p w14:paraId="3B3099DC" w14:textId="1B6B5E71" w:rsidR="003E3F55" w:rsidRPr="00911AE4" w:rsidRDefault="003021E0" w:rsidP="00911AE4">
      <w:r w:rsidRPr="003021E0">
        <w:rPr>
          <w:noProof/>
        </w:rPr>
        <w:drawing>
          <wp:inline distT="0" distB="0" distL="0" distR="0" wp14:anchorId="62503072" wp14:editId="1391D473">
            <wp:extent cx="304001" cy="304001"/>
            <wp:effectExtent l="0" t="0" r="1270" b="1270"/>
            <wp:docPr id="1490664141" name="Picture 1490664141" descr="Illustration indicates that the try-its are leveled in increasing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indicating levelled try-it"/>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4001" cy="304001"/>
                    </a:xfrm>
                    <a:prstGeom prst="rect">
                      <a:avLst/>
                    </a:prstGeom>
                  </pic:spPr>
                </pic:pic>
              </a:graphicData>
            </a:graphic>
          </wp:inline>
        </w:drawing>
      </w:r>
      <w:r>
        <w:t xml:space="preserve"> </w:t>
      </w:r>
      <w:r w:rsidR="001E3642">
        <w:t>Edit the h</w:t>
      </w:r>
      <w:r w:rsidR="007F33AC">
        <w:t xml:space="preserve">eaders and footers </w:t>
      </w:r>
      <w:r w:rsidR="00B81EDB">
        <w:t>in</w:t>
      </w:r>
      <w:r w:rsidR="007F33AC">
        <w:t xml:space="preserve"> a worksheet to </w:t>
      </w:r>
      <w:r w:rsidR="003A21A9">
        <w:t xml:space="preserve">improve the printed </w:t>
      </w:r>
      <w:r w:rsidR="007F33AC">
        <w:t>display.</w:t>
      </w:r>
    </w:p>
    <w:p w14:paraId="1B2E4E17" w14:textId="1C8772DA" w:rsidR="00911AE4" w:rsidRPr="00911AE4" w:rsidRDefault="00911AE4" w:rsidP="00911AE4">
      <w:pPr>
        <w:pStyle w:val="Heading3"/>
      </w:pPr>
      <w:bookmarkStart w:id="228" w:name="_Toc37680396"/>
      <w:r w:rsidRPr="00911AE4">
        <w:t>Try-</w:t>
      </w:r>
      <w:r w:rsidR="00584C39">
        <w:t>I</w:t>
      </w:r>
      <w:r w:rsidRPr="00911AE4">
        <w:t>t 1</w:t>
      </w:r>
      <w:bookmarkEnd w:id="228"/>
    </w:p>
    <w:p w14:paraId="42E32864" w14:textId="566E1F24" w:rsidR="003E3F55" w:rsidRPr="003E3F55" w:rsidRDefault="00A84D61" w:rsidP="003E3F55">
      <w:r>
        <w:t>In this try-it, you will d</w:t>
      </w:r>
      <w:r w:rsidR="00914A60">
        <w:t xml:space="preserve">elete and </w:t>
      </w:r>
      <w:r w:rsidR="00253A27">
        <w:t>switch</w:t>
      </w:r>
      <w:r w:rsidR="00914A60">
        <w:t xml:space="preserve"> information</w:t>
      </w:r>
      <w:r w:rsidR="003E3F55" w:rsidRPr="003E3F55">
        <w:t xml:space="preserve"> </w:t>
      </w:r>
      <w:r w:rsidR="00914A60">
        <w:t>from a workbook</w:t>
      </w:r>
      <w:r w:rsidR="0029215C">
        <w:t>’</w:t>
      </w:r>
      <w:r w:rsidR="00914A60">
        <w:t>s</w:t>
      </w:r>
      <w:r w:rsidR="003E3F55" w:rsidRPr="003E3F55">
        <w:t xml:space="preserve"> header </w:t>
      </w:r>
      <w:r w:rsidR="00914A60">
        <w:t>into the</w:t>
      </w:r>
      <w:r w:rsidR="003E3F55" w:rsidRPr="003E3F55">
        <w:t xml:space="preserve"> footer.</w:t>
      </w:r>
    </w:p>
    <w:p w14:paraId="5A769322" w14:textId="77777777" w:rsidR="00911AE4" w:rsidRPr="00911AE4" w:rsidRDefault="00911AE4" w:rsidP="00911AE4">
      <w:pPr>
        <w:pStyle w:val="Heading4"/>
      </w:pPr>
      <w:r w:rsidRPr="00911AE4">
        <w:t>Resources</w:t>
      </w:r>
    </w:p>
    <w:p w14:paraId="11F763D5" w14:textId="77777777" w:rsidR="00911AE4" w:rsidRPr="00911AE4" w:rsidRDefault="00911AE4" w:rsidP="00911AE4">
      <w:r w:rsidRPr="00911AE4">
        <w:t>You will need the following resources for this try-it:</w:t>
      </w:r>
    </w:p>
    <w:p w14:paraId="5ABDAC1B" w14:textId="70CE0C76" w:rsidR="00911AE4" w:rsidRPr="00911AE4" w:rsidRDefault="00911AE4" w:rsidP="00911AE4">
      <w:pPr>
        <w:pStyle w:val="Bulletlevel1"/>
      </w:pPr>
      <w:r w:rsidRPr="00911AE4">
        <w:t xml:space="preserve">Open </w:t>
      </w:r>
      <w:r w:rsidR="00190523" w:rsidRPr="00914A60">
        <w:rPr>
          <w:rStyle w:val="Inlinebold"/>
        </w:rPr>
        <w:t>L2_T2_</w:t>
      </w:r>
      <w:r w:rsidR="00A84D61">
        <w:rPr>
          <w:rStyle w:val="Inlinebold"/>
        </w:rPr>
        <w:t>t</w:t>
      </w:r>
      <w:r w:rsidR="00190523" w:rsidRPr="00914A60">
        <w:rPr>
          <w:rStyle w:val="Inlinebold"/>
        </w:rPr>
        <w:t>ry1_</w:t>
      </w:r>
      <w:r w:rsidR="00A84D61">
        <w:rPr>
          <w:rStyle w:val="Inlinebold"/>
        </w:rPr>
        <w:t>s</w:t>
      </w:r>
      <w:r w:rsidR="00190523" w:rsidRPr="00914A60">
        <w:rPr>
          <w:rStyle w:val="Inlinebold"/>
        </w:rPr>
        <w:t>ummary_</w:t>
      </w:r>
      <w:r w:rsidR="00A84D61">
        <w:rPr>
          <w:rStyle w:val="Inlinebold"/>
        </w:rPr>
        <w:t>s</w:t>
      </w:r>
      <w:r w:rsidR="00190523" w:rsidRPr="00914A60">
        <w:rPr>
          <w:rStyle w:val="Inlinebold"/>
        </w:rPr>
        <w:t>tarter.xlsx</w:t>
      </w:r>
      <w:r w:rsidR="00190523">
        <w:t xml:space="preserve"> </w:t>
      </w:r>
      <w:r w:rsidRPr="00911AE4">
        <w:t>in this lesson</w:t>
      </w:r>
      <w:r w:rsidR="0029215C">
        <w:t>’</w:t>
      </w:r>
      <w:r w:rsidRPr="00911AE4">
        <w:t>s Learning Activity Resources.</w:t>
      </w:r>
    </w:p>
    <w:p w14:paraId="39807DD2" w14:textId="77777777" w:rsidR="00911AE4" w:rsidRPr="00911AE4" w:rsidRDefault="00911AE4" w:rsidP="00911AE4">
      <w:pPr>
        <w:pStyle w:val="Heading4"/>
      </w:pPr>
      <w:r w:rsidRPr="00911AE4">
        <w:t>Instructions</w:t>
      </w:r>
    </w:p>
    <w:p w14:paraId="1167BE5A" w14:textId="343F3641" w:rsidR="00911AE4" w:rsidRPr="00911AE4" w:rsidRDefault="00911AE4" w:rsidP="00911AE4">
      <w:r w:rsidRPr="00911AE4">
        <w:t>The following are the general tasks to perform during this try-it:</w:t>
      </w:r>
    </w:p>
    <w:p w14:paraId="3A9B2FF5" w14:textId="3CE4530B" w:rsidR="007F33AC" w:rsidRPr="007F33AC" w:rsidRDefault="007F33AC" w:rsidP="00432E54">
      <w:pPr>
        <w:pStyle w:val="Numberedlist1"/>
        <w:numPr>
          <w:ilvl w:val="0"/>
          <w:numId w:val="49"/>
        </w:numPr>
      </w:pPr>
      <w:r w:rsidRPr="007F33AC">
        <w:t>Delete the image in the center section of the header</w:t>
      </w:r>
      <w:r w:rsidR="00503C8D">
        <w:t xml:space="preserve"> and the unnecessary row</w:t>
      </w:r>
      <w:r w:rsidR="00652D58">
        <w:t>.</w:t>
      </w:r>
    </w:p>
    <w:p w14:paraId="5C55E85E" w14:textId="1E52A411" w:rsidR="007F33AC" w:rsidRPr="007F33AC" w:rsidRDefault="007F33AC" w:rsidP="007F33AC">
      <w:pPr>
        <w:pStyle w:val="Numberedlist1"/>
      </w:pPr>
      <w:r w:rsidRPr="007F33AC">
        <w:t xml:space="preserve">Apply a </w:t>
      </w:r>
      <w:r w:rsidRPr="004431A5">
        <w:rPr>
          <w:rStyle w:val="Inlinebold"/>
        </w:rPr>
        <w:t>bold</w:t>
      </w:r>
      <w:r w:rsidRPr="007F33AC">
        <w:t xml:space="preserve"> size </w:t>
      </w:r>
      <w:r w:rsidRPr="004431A5">
        <w:rPr>
          <w:rStyle w:val="Inlinebold"/>
        </w:rPr>
        <w:t>14</w:t>
      </w:r>
      <w:r w:rsidRPr="007F33AC">
        <w:t xml:space="preserve"> font to the text in the center of the header</w:t>
      </w:r>
      <w:r w:rsidR="00652D58">
        <w:t>.</w:t>
      </w:r>
    </w:p>
    <w:p w14:paraId="53FE4D19" w14:textId="41A726A3" w:rsidR="00911AE4" w:rsidRPr="00911AE4" w:rsidRDefault="00253A27" w:rsidP="007F33AC">
      <w:pPr>
        <w:pStyle w:val="Numberedlist1"/>
      </w:pPr>
      <w:r>
        <w:t>Switch</w:t>
      </w:r>
      <w:r w:rsidR="007F33AC">
        <w:t xml:space="preserve"> the date and time from the header to the left section of the footer</w:t>
      </w:r>
      <w:r w:rsidR="00652D58">
        <w:t>.</w:t>
      </w:r>
    </w:p>
    <w:p w14:paraId="5DE0A015" w14:textId="3ED341E3" w:rsidR="00911AE4" w:rsidRPr="00911AE4" w:rsidRDefault="00253A27" w:rsidP="00911AE4">
      <w:pPr>
        <w:pStyle w:val="Numberedlist1"/>
      </w:pPr>
      <w:r>
        <w:t>Switch</w:t>
      </w:r>
      <w:r w:rsidR="007F33AC">
        <w:t xml:space="preserve"> the page numbers from the header into the right section of the footer</w:t>
      </w:r>
      <w:r w:rsidR="00652D58">
        <w:t>.</w:t>
      </w:r>
    </w:p>
    <w:p w14:paraId="3BF28882" w14:textId="19E5808C" w:rsidR="00911AE4" w:rsidRPr="00911AE4" w:rsidRDefault="00911AE4" w:rsidP="00911AE4">
      <w:pPr>
        <w:pStyle w:val="Heading3"/>
      </w:pPr>
      <w:bookmarkStart w:id="229" w:name="_Toc37680397"/>
      <w:r w:rsidRPr="00911AE4">
        <w:t>Try-</w:t>
      </w:r>
      <w:r w:rsidR="00584C39">
        <w:t>I</w:t>
      </w:r>
      <w:r w:rsidRPr="00911AE4">
        <w:t>t 2</w:t>
      </w:r>
      <w:bookmarkEnd w:id="229"/>
    </w:p>
    <w:p w14:paraId="5592BC07" w14:textId="2576DE72" w:rsidR="00914A60" w:rsidRPr="00914A60" w:rsidRDefault="00914A60" w:rsidP="00914A60">
      <w:r w:rsidRPr="00914A60">
        <w:t>Edit the information in a workbook</w:t>
      </w:r>
      <w:r w:rsidR="0029215C">
        <w:t>’</w:t>
      </w:r>
      <w:r w:rsidRPr="00914A60">
        <w:t>s header and footer.</w:t>
      </w:r>
    </w:p>
    <w:p w14:paraId="57A0651C" w14:textId="77777777" w:rsidR="00911AE4" w:rsidRPr="00911AE4" w:rsidRDefault="00911AE4" w:rsidP="00911AE4">
      <w:pPr>
        <w:pStyle w:val="Heading4"/>
      </w:pPr>
      <w:r w:rsidRPr="00911AE4">
        <w:lastRenderedPageBreak/>
        <w:t>Resources</w:t>
      </w:r>
    </w:p>
    <w:p w14:paraId="3F53C1CF" w14:textId="77777777" w:rsidR="00911AE4" w:rsidRPr="00911AE4" w:rsidRDefault="00911AE4" w:rsidP="00911AE4">
      <w:r w:rsidRPr="00911AE4">
        <w:t>You will need the following resources for this try-it:</w:t>
      </w:r>
    </w:p>
    <w:p w14:paraId="0B3EE57D" w14:textId="331B2243" w:rsidR="00911AE4" w:rsidRPr="00911AE4" w:rsidRDefault="00911AE4" w:rsidP="00911AE4">
      <w:pPr>
        <w:pStyle w:val="Bulletlevel1"/>
      </w:pPr>
      <w:r w:rsidRPr="00911AE4">
        <w:t>Open</w:t>
      </w:r>
      <w:r w:rsidR="00503C8D">
        <w:t xml:space="preserve"> </w:t>
      </w:r>
      <w:r w:rsidR="00503C8D" w:rsidRPr="00914A60">
        <w:rPr>
          <w:rStyle w:val="Inlinebold"/>
        </w:rPr>
        <w:t>L2_T2_</w:t>
      </w:r>
      <w:r w:rsidR="002461FA">
        <w:rPr>
          <w:rStyle w:val="Inlinebold"/>
        </w:rPr>
        <w:t>t</w:t>
      </w:r>
      <w:r w:rsidR="00503C8D" w:rsidRPr="00914A60">
        <w:rPr>
          <w:rStyle w:val="Inlinebold"/>
        </w:rPr>
        <w:t>ry2_</w:t>
      </w:r>
      <w:r w:rsidR="002461FA">
        <w:rPr>
          <w:rStyle w:val="Inlinebold"/>
        </w:rPr>
        <w:t>s</w:t>
      </w:r>
      <w:r w:rsidR="00503C8D" w:rsidRPr="00914A60">
        <w:rPr>
          <w:rStyle w:val="Inlinebold"/>
        </w:rPr>
        <w:t>ummary_</w:t>
      </w:r>
      <w:r w:rsidR="002461FA">
        <w:rPr>
          <w:rStyle w:val="Inlinebold"/>
        </w:rPr>
        <w:t>s</w:t>
      </w:r>
      <w:r w:rsidR="00503C8D" w:rsidRPr="00914A60">
        <w:rPr>
          <w:rStyle w:val="Inlinebold"/>
        </w:rPr>
        <w:t>tarter.xlsx</w:t>
      </w:r>
      <w:r w:rsidR="00503C8D" w:rsidRPr="00503C8D">
        <w:t xml:space="preserve"> </w:t>
      </w:r>
      <w:r w:rsidRPr="00911AE4">
        <w:t>in this lesson</w:t>
      </w:r>
      <w:r w:rsidR="0029215C">
        <w:t>’</w:t>
      </w:r>
      <w:r w:rsidRPr="00911AE4">
        <w:t>s Learning Activity Resources.</w:t>
      </w:r>
    </w:p>
    <w:p w14:paraId="06F6A43C" w14:textId="77777777" w:rsidR="00911AE4" w:rsidRPr="00911AE4" w:rsidRDefault="00911AE4" w:rsidP="00911AE4">
      <w:pPr>
        <w:pStyle w:val="Heading4"/>
      </w:pPr>
      <w:r w:rsidRPr="00911AE4">
        <w:t>Instructions</w:t>
      </w:r>
    </w:p>
    <w:p w14:paraId="3F0751A3" w14:textId="1A838EB9" w:rsidR="00911AE4" w:rsidRPr="00911AE4" w:rsidRDefault="00911AE4" w:rsidP="00911AE4">
      <w:r w:rsidRPr="00911AE4">
        <w:t>The following are the general tasks to perform during this try-it:</w:t>
      </w:r>
    </w:p>
    <w:p w14:paraId="16D3AAC4" w14:textId="5E2E61AF" w:rsidR="00911AE4" w:rsidRPr="00911AE4" w:rsidRDefault="00503C8D" w:rsidP="00432E54">
      <w:pPr>
        <w:pStyle w:val="Numberedlist1"/>
        <w:numPr>
          <w:ilvl w:val="0"/>
          <w:numId w:val="28"/>
        </w:numPr>
      </w:pPr>
      <w:r>
        <w:t xml:space="preserve">Use the </w:t>
      </w:r>
      <w:r w:rsidRPr="00023A2B">
        <w:rPr>
          <w:rStyle w:val="Inlinebold"/>
        </w:rPr>
        <w:t>Page Setup</w:t>
      </w:r>
      <w:r>
        <w:t xml:space="preserve"> dialog box to </w:t>
      </w:r>
      <w:r w:rsidR="00253A27">
        <w:t>switch</w:t>
      </w:r>
      <w:r>
        <w:t xml:space="preserve"> the Munson</w:t>
      </w:r>
      <w:r w:rsidR="0029215C">
        <w:t>’</w:t>
      </w:r>
      <w:r>
        <w:t>s logo from the center section to the right section of the header</w:t>
      </w:r>
      <w:r w:rsidR="002461FA">
        <w:t>.</w:t>
      </w:r>
    </w:p>
    <w:p w14:paraId="28C3929C" w14:textId="113919D8" w:rsidR="00D94432" w:rsidRDefault="00253A27" w:rsidP="00D94432">
      <w:pPr>
        <w:pStyle w:val="Numberedlist1"/>
      </w:pPr>
      <w:r>
        <w:t>Switch</w:t>
      </w:r>
      <w:r w:rsidR="00503C8D">
        <w:t xml:space="preserve"> the content of the center section of the footer into the right section and edit it </w:t>
      </w:r>
      <w:r w:rsidR="00D94432">
        <w:t>so that the page number display</w:t>
      </w:r>
      <w:r w:rsidR="00B2382C">
        <w:t>s</w:t>
      </w:r>
      <w:r w:rsidR="00D94432">
        <w:t xml:space="preserve"> </w:t>
      </w:r>
      <w:r w:rsidR="00584C39">
        <w:t>“</w:t>
      </w:r>
      <w:r w:rsidR="00D94432">
        <w:t>Page 1 of 4</w:t>
      </w:r>
      <w:r w:rsidR="00584C39">
        <w:t>”</w:t>
      </w:r>
      <w:r w:rsidR="00D94432">
        <w:t xml:space="preserve"> instead of </w:t>
      </w:r>
      <w:r w:rsidR="00584C39">
        <w:t>“</w:t>
      </w:r>
      <w:r w:rsidR="00D94432">
        <w:t>Page 1</w:t>
      </w:r>
      <w:r w:rsidR="00584C39">
        <w:t>.”</w:t>
      </w:r>
    </w:p>
    <w:p w14:paraId="4051F76D" w14:textId="71DC2A0F" w:rsidR="00911AE4" w:rsidRPr="00911AE4" w:rsidRDefault="00D94432" w:rsidP="00D94432">
      <w:pPr>
        <w:pStyle w:val="Numberedlist1"/>
      </w:pPr>
      <w:r>
        <w:t xml:space="preserve">Apply regular size </w:t>
      </w:r>
      <w:r w:rsidRPr="004431A5">
        <w:rPr>
          <w:rStyle w:val="Inlinebold"/>
        </w:rPr>
        <w:t>10</w:t>
      </w:r>
      <w:r>
        <w:t xml:space="preserve"> formatting to all the data in the footer.</w:t>
      </w:r>
    </w:p>
    <w:p w14:paraId="2AC12988" w14:textId="7E65CED5" w:rsidR="00911AE4" w:rsidRPr="00911AE4" w:rsidRDefault="00911AE4" w:rsidP="00911AE4">
      <w:pPr>
        <w:pStyle w:val="Heading2"/>
      </w:pPr>
      <w:bookmarkStart w:id="230" w:name="_Toc37680398"/>
      <w:r w:rsidRPr="00911AE4">
        <w:t>Wrap</w:t>
      </w:r>
      <w:r w:rsidR="004431A5">
        <w:t>-</w:t>
      </w:r>
      <w:r w:rsidRPr="00911AE4">
        <w:t>up</w:t>
      </w:r>
      <w:bookmarkEnd w:id="230"/>
    </w:p>
    <w:p w14:paraId="4F62FE01" w14:textId="22BCCE65" w:rsidR="00911AE4" w:rsidRPr="00911AE4" w:rsidRDefault="0027538E" w:rsidP="00911AE4">
      <w:r>
        <w:t>K-W-</w:t>
      </w:r>
      <w:r w:rsidR="009666E5">
        <w:t>L</w:t>
      </w:r>
      <w:r>
        <w:t>: C</w:t>
      </w:r>
      <w:r w:rsidR="003B1628" w:rsidRPr="003B1628">
        <w:t xml:space="preserve">reate a </w:t>
      </w:r>
      <w:r w:rsidR="00BD3256">
        <w:t>three</w:t>
      </w:r>
      <w:r w:rsidR="003B1628" w:rsidRPr="003B1628">
        <w:t xml:space="preserve">-column </w:t>
      </w:r>
      <w:r>
        <w:t>list</w:t>
      </w:r>
      <w:r w:rsidR="003B1628" w:rsidRPr="003B1628">
        <w:t xml:space="preserve">. In the </w:t>
      </w:r>
      <w:r w:rsidR="003B1628" w:rsidRPr="004431A5">
        <w:rPr>
          <w:rStyle w:val="Inlinebold"/>
        </w:rPr>
        <w:t>K</w:t>
      </w:r>
      <w:r w:rsidR="003B1628" w:rsidRPr="003B1628">
        <w:t xml:space="preserve"> column, write what </w:t>
      </w:r>
      <w:r>
        <w:t>you</w:t>
      </w:r>
      <w:r w:rsidR="003B1628" w:rsidRPr="003B1628">
        <w:t xml:space="preserve"> know about the day</w:t>
      </w:r>
      <w:r w:rsidR="0029215C">
        <w:t>’</w:t>
      </w:r>
      <w:r w:rsidR="003B1628" w:rsidRPr="003B1628">
        <w:t xml:space="preserve">s topic. In the </w:t>
      </w:r>
      <w:r w:rsidR="003B1628" w:rsidRPr="004431A5">
        <w:rPr>
          <w:rStyle w:val="Inlinebold"/>
        </w:rPr>
        <w:t>W</w:t>
      </w:r>
      <w:r w:rsidR="00F11338">
        <w:t xml:space="preserve"> </w:t>
      </w:r>
      <w:r w:rsidR="003B1628" w:rsidRPr="003B1628">
        <w:t xml:space="preserve">column, write what </w:t>
      </w:r>
      <w:r>
        <w:t>you</w:t>
      </w:r>
      <w:r w:rsidR="003B1628" w:rsidRPr="003B1628">
        <w:t xml:space="preserve"> wonder about the topic. In the </w:t>
      </w:r>
      <w:r w:rsidR="003B1628" w:rsidRPr="004431A5">
        <w:rPr>
          <w:rStyle w:val="Inlinebold"/>
        </w:rPr>
        <w:t>L</w:t>
      </w:r>
      <w:r w:rsidR="003B1628" w:rsidRPr="003B1628">
        <w:t xml:space="preserve"> column, write what </w:t>
      </w:r>
      <w:r>
        <w:t>you</w:t>
      </w:r>
      <w:r w:rsidR="003B1628" w:rsidRPr="003B1628">
        <w:t xml:space="preserve"> need to learn to be proficient in the topic</w:t>
      </w:r>
      <w:r w:rsidR="003B1628">
        <w:t>. Then, u</w:t>
      </w:r>
      <w:r w:rsidR="00911AE4" w:rsidRPr="00911AE4">
        <w:t xml:space="preserve">se these questions to </w:t>
      </w:r>
      <w:r w:rsidR="00B2382C">
        <w:t xml:space="preserve">observe </w:t>
      </w:r>
      <w:r w:rsidR="00911AE4" w:rsidRPr="00911AE4">
        <w:t>what you learned in this lesson:</w:t>
      </w:r>
    </w:p>
    <w:p w14:paraId="075FAAD1" w14:textId="7725AC00" w:rsidR="009A2863" w:rsidRPr="009A2863" w:rsidRDefault="009A2863" w:rsidP="00432E54">
      <w:pPr>
        <w:pStyle w:val="Numberedlist1"/>
        <w:numPr>
          <w:ilvl w:val="0"/>
          <w:numId w:val="44"/>
        </w:numPr>
      </w:pPr>
      <w:bookmarkStart w:id="231" w:name="_Hlk23418963"/>
      <w:bookmarkStart w:id="232" w:name="_Hlk23418260"/>
      <w:r w:rsidRPr="009A2863">
        <w:t>When you insert a page number into a workbook, how is the code for the field displayed?</w:t>
      </w:r>
    </w:p>
    <w:p w14:paraId="7C28C97F" w14:textId="77777777" w:rsidR="009A2863" w:rsidRPr="009A2863" w:rsidRDefault="009A2863" w:rsidP="009A2863">
      <w:pPr>
        <w:pStyle w:val="Prompt"/>
      </w:pPr>
      <w:r w:rsidRPr="009A2863">
        <w:t>Select the correct option.</w:t>
      </w:r>
    </w:p>
    <w:p w14:paraId="43C70878" w14:textId="77777777" w:rsidR="009A2863" w:rsidRPr="009A2863" w:rsidRDefault="009A2863" w:rsidP="00432E54">
      <w:pPr>
        <w:pStyle w:val="Numberedlist2"/>
        <w:numPr>
          <w:ilvl w:val="0"/>
          <w:numId w:val="45"/>
        </w:numPr>
      </w:pPr>
      <w:r w:rsidRPr="009A2863">
        <w:t>&amp; [Pages]</w:t>
      </w:r>
    </w:p>
    <w:p w14:paraId="459CBCD5" w14:textId="77777777" w:rsidR="009A2863" w:rsidRPr="009A2863" w:rsidRDefault="009A2863" w:rsidP="009A2863">
      <w:pPr>
        <w:pStyle w:val="Numberedlist2"/>
      </w:pPr>
      <w:r w:rsidRPr="009A2863">
        <w:t>&amp;[Pages]</w:t>
      </w:r>
    </w:p>
    <w:p w14:paraId="29051E08" w14:textId="77777777" w:rsidR="009A2863" w:rsidRPr="009A2863" w:rsidRDefault="009A2863" w:rsidP="009A2863">
      <w:pPr>
        <w:pStyle w:val="Numberedlist2"/>
      </w:pPr>
      <w:r w:rsidRPr="009A2863">
        <w:t>&amp; [Page]</w:t>
      </w:r>
    </w:p>
    <w:p w14:paraId="445DECE7" w14:textId="1FF219E9" w:rsidR="009A2863" w:rsidRPr="009A2863" w:rsidRDefault="009A2863" w:rsidP="009A2863">
      <w:pPr>
        <w:pStyle w:val="Numberedlist2"/>
      </w:pPr>
      <w:r w:rsidRPr="009A2863">
        <w:t xml:space="preserve">&amp;[Page] </w:t>
      </w:r>
    </w:p>
    <w:bookmarkEnd w:id="231"/>
    <w:p w14:paraId="1E1B698E" w14:textId="4046CCD6" w:rsidR="003021E0" w:rsidRPr="003021E0" w:rsidRDefault="003021E0" w:rsidP="003021E0">
      <w:pPr>
        <w:pStyle w:val="Numberedlist1"/>
      </w:pPr>
      <w:r>
        <w:t xml:space="preserve">Which tab in the </w:t>
      </w:r>
      <w:r w:rsidRPr="00023A2B">
        <w:rPr>
          <w:rStyle w:val="Inlinebold"/>
        </w:rPr>
        <w:t>Page Setup</w:t>
      </w:r>
      <w:r>
        <w:t xml:space="preserve"> dialog box can you </w:t>
      </w:r>
      <w:r w:rsidR="002E55C0">
        <w:t xml:space="preserve">use to </w:t>
      </w:r>
      <w:r>
        <w:t xml:space="preserve">change the </w:t>
      </w:r>
      <w:r w:rsidR="002E55C0">
        <w:t>p</w:t>
      </w:r>
      <w:r>
        <w:t xml:space="preserve">age </w:t>
      </w:r>
      <w:r w:rsidR="002E55C0">
        <w:t>o</w:t>
      </w:r>
      <w:r>
        <w:t>rientation</w:t>
      </w:r>
      <w:r w:rsidRPr="003021E0">
        <w:t>?</w:t>
      </w:r>
    </w:p>
    <w:p w14:paraId="1CAD210A" w14:textId="77777777" w:rsidR="003021E0" w:rsidRPr="00716AFB" w:rsidRDefault="003021E0" w:rsidP="003021E0">
      <w:pPr>
        <w:pStyle w:val="Prompt"/>
      </w:pPr>
      <w:r>
        <w:t>S</w:t>
      </w:r>
      <w:r w:rsidRPr="00716AFB">
        <w:t>elect the correct option.</w:t>
      </w:r>
    </w:p>
    <w:p w14:paraId="38D935CE" w14:textId="77777777" w:rsidR="003021E0" w:rsidRPr="006D2EC1" w:rsidRDefault="003021E0" w:rsidP="00432E54">
      <w:pPr>
        <w:pStyle w:val="Numberedlist2"/>
        <w:numPr>
          <w:ilvl w:val="0"/>
          <w:numId w:val="47"/>
        </w:numPr>
      </w:pPr>
      <w:r w:rsidRPr="00023A2B">
        <w:rPr>
          <w:rStyle w:val="Inlinebold"/>
        </w:rPr>
        <w:t>Sheet</w:t>
      </w:r>
    </w:p>
    <w:p w14:paraId="7FF1EA03" w14:textId="77777777" w:rsidR="003021E0" w:rsidRPr="003021E0" w:rsidRDefault="003021E0" w:rsidP="00432E54">
      <w:pPr>
        <w:pStyle w:val="Numberedlist2"/>
        <w:numPr>
          <w:ilvl w:val="0"/>
          <w:numId w:val="47"/>
        </w:numPr>
      </w:pPr>
      <w:r w:rsidRPr="00023A2B">
        <w:rPr>
          <w:rStyle w:val="Inlinebold"/>
        </w:rPr>
        <w:t>Headers</w:t>
      </w:r>
      <w:r>
        <w:t xml:space="preserve"> </w:t>
      </w:r>
      <w:r w:rsidRPr="00023A2B">
        <w:rPr>
          <w:rStyle w:val="Inlinebold"/>
        </w:rPr>
        <w:t>&amp; Footers</w:t>
      </w:r>
    </w:p>
    <w:p w14:paraId="7EAB6E8C" w14:textId="77777777" w:rsidR="003021E0" w:rsidRPr="006D2EC1" w:rsidRDefault="003021E0" w:rsidP="00432E54">
      <w:pPr>
        <w:pStyle w:val="Numberedlist2"/>
        <w:numPr>
          <w:ilvl w:val="0"/>
          <w:numId w:val="47"/>
        </w:numPr>
      </w:pPr>
      <w:r w:rsidRPr="00023A2B">
        <w:rPr>
          <w:rStyle w:val="Inlinebold"/>
        </w:rPr>
        <w:t>Margins</w:t>
      </w:r>
    </w:p>
    <w:p w14:paraId="11BCDBA3" w14:textId="772D06E7" w:rsidR="003021E0" w:rsidRPr="006D2EC1" w:rsidRDefault="003021E0" w:rsidP="00432E54">
      <w:pPr>
        <w:pStyle w:val="Numberedlist2"/>
        <w:numPr>
          <w:ilvl w:val="0"/>
          <w:numId w:val="47"/>
        </w:numPr>
      </w:pPr>
      <w:r w:rsidRPr="00023A2B">
        <w:rPr>
          <w:rStyle w:val="Inlinebold"/>
        </w:rPr>
        <w:t>Page</w:t>
      </w:r>
    </w:p>
    <w:p w14:paraId="08166580" w14:textId="1CF43DC4" w:rsidR="00911AE4" w:rsidRPr="00911AE4" w:rsidRDefault="004551C9" w:rsidP="00911AE4">
      <w:pPr>
        <w:pStyle w:val="Numberedlist1"/>
      </w:pPr>
      <w:r>
        <w:lastRenderedPageBreak/>
        <w:t>Which workbook view can you use to display the headers or footers while you are editing a worksheet?</w:t>
      </w:r>
    </w:p>
    <w:p w14:paraId="5E409AD7" w14:textId="77777777" w:rsidR="00911AE4" w:rsidRPr="00911AE4" w:rsidRDefault="00911AE4" w:rsidP="00911AE4">
      <w:pPr>
        <w:pStyle w:val="Prompt"/>
      </w:pPr>
      <w:r w:rsidRPr="00911AE4">
        <w:t>Select the correct option.</w:t>
      </w:r>
    </w:p>
    <w:p w14:paraId="6F8124E9" w14:textId="083A9E82" w:rsidR="00911AE4" w:rsidRPr="00911AE4" w:rsidRDefault="004551C9" w:rsidP="00432E54">
      <w:pPr>
        <w:pStyle w:val="Numberedlist2"/>
        <w:numPr>
          <w:ilvl w:val="0"/>
          <w:numId w:val="22"/>
        </w:numPr>
      </w:pPr>
      <w:r>
        <w:t>Normal</w:t>
      </w:r>
    </w:p>
    <w:p w14:paraId="4871F3AF" w14:textId="2A1E3851" w:rsidR="00911AE4" w:rsidRPr="00911AE4" w:rsidRDefault="004551C9" w:rsidP="00911AE4">
      <w:pPr>
        <w:pStyle w:val="Numberedlist2"/>
      </w:pPr>
      <w:r>
        <w:t>Page Break Preview</w:t>
      </w:r>
    </w:p>
    <w:p w14:paraId="569E4FEC" w14:textId="156ED1F8" w:rsidR="00911AE4" w:rsidRPr="00911AE4" w:rsidRDefault="004551C9" w:rsidP="00911AE4">
      <w:pPr>
        <w:pStyle w:val="Numberedlist2"/>
      </w:pPr>
      <w:r>
        <w:t>Page Layout</w:t>
      </w:r>
    </w:p>
    <w:p w14:paraId="126CF84A" w14:textId="4BC27EAE" w:rsidR="00911AE4" w:rsidRPr="00911AE4" w:rsidRDefault="004551C9" w:rsidP="00911AE4">
      <w:pPr>
        <w:pStyle w:val="Numberedlist2"/>
      </w:pPr>
      <w:r>
        <w:t>Custom Views</w:t>
      </w:r>
    </w:p>
    <w:p w14:paraId="6EF0FE3F" w14:textId="13339ADE" w:rsidR="00911AE4" w:rsidRPr="00911AE4" w:rsidRDefault="003021E0" w:rsidP="00911AE4">
      <w:pPr>
        <w:pStyle w:val="Numberedlist1"/>
      </w:pPr>
      <w:r>
        <w:t xml:space="preserve">The </w:t>
      </w:r>
      <w:r w:rsidRPr="00023A2B">
        <w:rPr>
          <w:rStyle w:val="Inlinebold"/>
        </w:rPr>
        <w:t>Page Setup</w:t>
      </w:r>
      <w:r>
        <w:t xml:space="preserve"> dialog box </w:t>
      </w:r>
      <w:r w:rsidR="00B2382C">
        <w:t>has</w:t>
      </w:r>
      <w:r>
        <w:t xml:space="preserve"> four tabs. From </w:t>
      </w:r>
      <w:r w:rsidR="00D45930">
        <w:t>l</w:t>
      </w:r>
      <w:r w:rsidR="00162DEB">
        <w:t xml:space="preserve">eft </w:t>
      </w:r>
      <w:r>
        <w:t>to right</w:t>
      </w:r>
      <w:r w:rsidR="00D45930">
        <w:t xml:space="preserve">, </w:t>
      </w:r>
      <w:r w:rsidR="004551C9">
        <w:t>what</w:t>
      </w:r>
      <w:r>
        <w:t xml:space="preserve"> </w:t>
      </w:r>
      <w:r w:rsidR="000077D3">
        <w:t xml:space="preserve">is the </w:t>
      </w:r>
      <w:r>
        <w:t xml:space="preserve">order </w:t>
      </w:r>
      <w:r w:rsidR="000077D3">
        <w:t>of</w:t>
      </w:r>
      <w:r>
        <w:t xml:space="preserve"> the</w:t>
      </w:r>
      <w:r w:rsidR="004551C9">
        <w:t xml:space="preserve"> tabs?</w:t>
      </w:r>
    </w:p>
    <w:p w14:paraId="2E56BA9D" w14:textId="77777777" w:rsidR="00911AE4" w:rsidRPr="00911AE4" w:rsidRDefault="00911AE4" w:rsidP="00911AE4">
      <w:pPr>
        <w:pStyle w:val="Prompt"/>
      </w:pPr>
      <w:r w:rsidRPr="00911AE4">
        <w:t>Indicate the correct sequence by adding numbers 1-4 next to the following items.</w:t>
      </w:r>
    </w:p>
    <w:p w14:paraId="5041D919" w14:textId="3F934EE4" w:rsidR="00911AE4" w:rsidRPr="00911AE4" w:rsidRDefault="004551C9" w:rsidP="00432E54">
      <w:pPr>
        <w:pStyle w:val="Numberedlist2"/>
        <w:numPr>
          <w:ilvl w:val="0"/>
          <w:numId w:val="23"/>
        </w:numPr>
      </w:pPr>
      <w:r>
        <w:t>Header/Footer</w:t>
      </w:r>
    </w:p>
    <w:p w14:paraId="0932798A" w14:textId="5779C8EC" w:rsidR="00911AE4" w:rsidRPr="00911AE4" w:rsidRDefault="004551C9" w:rsidP="00911AE4">
      <w:pPr>
        <w:pStyle w:val="Numberedlist2"/>
      </w:pPr>
      <w:r>
        <w:t>Page</w:t>
      </w:r>
    </w:p>
    <w:p w14:paraId="706D545C" w14:textId="761DD78E" w:rsidR="00911AE4" w:rsidRPr="00911AE4" w:rsidRDefault="004551C9" w:rsidP="00911AE4">
      <w:pPr>
        <w:pStyle w:val="Numberedlist2"/>
      </w:pPr>
      <w:r>
        <w:t>Sheet</w:t>
      </w:r>
    </w:p>
    <w:p w14:paraId="2D4A343A" w14:textId="71E349E9" w:rsidR="00911AE4" w:rsidRPr="00911AE4" w:rsidRDefault="004551C9" w:rsidP="00911AE4">
      <w:pPr>
        <w:pStyle w:val="Numberedlist2"/>
      </w:pPr>
      <w:r>
        <w:t>Margins</w:t>
      </w:r>
    </w:p>
    <w:bookmarkEnd w:id="232"/>
    <w:p w14:paraId="78CA311C" w14:textId="77777777" w:rsidR="003E3F55" w:rsidRDefault="003E3F55" w:rsidP="00023A2B">
      <w:r>
        <w:br w:type="page"/>
      </w:r>
    </w:p>
    <w:p w14:paraId="7FCAFDB9" w14:textId="32AA1E48" w:rsidR="003E3F55" w:rsidRPr="003E3F55" w:rsidRDefault="003E3F55" w:rsidP="003E3F55">
      <w:pPr>
        <w:pStyle w:val="Heading1"/>
      </w:pPr>
      <w:bookmarkStart w:id="233" w:name="_Toc37680399"/>
      <w:r w:rsidRPr="003E3F55">
        <w:lastRenderedPageBreak/>
        <w:t xml:space="preserve">Lesson </w:t>
      </w:r>
      <w:r>
        <w:t>3</w:t>
      </w:r>
      <w:r w:rsidRPr="003E3F55">
        <w:t xml:space="preserve">: </w:t>
      </w:r>
      <w:r>
        <w:t>Check</w:t>
      </w:r>
      <w:r w:rsidR="00DE1ED4">
        <w:t>ing</w:t>
      </w:r>
      <w:r>
        <w:t xml:space="preserve"> for issues</w:t>
      </w:r>
      <w:bookmarkEnd w:id="233"/>
    </w:p>
    <w:p w14:paraId="29749A78" w14:textId="77777777" w:rsidR="003E3F55" w:rsidRPr="003E3F55" w:rsidRDefault="003E3F55" w:rsidP="003E3F55">
      <w:pPr>
        <w:pStyle w:val="Heading2"/>
      </w:pPr>
      <w:bookmarkStart w:id="234" w:name="_Toc37680400"/>
      <w:r w:rsidRPr="003E3F55">
        <w:t>Overview</w:t>
      </w:r>
      <w:bookmarkEnd w:id="234"/>
    </w:p>
    <w:p w14:paraId="7956B599" w14:textId="6BF4EA8A" w:rsidR="003E3F55" w:rsidRDefault="00C34A1D" w:rsidP="003E3F55">
      <w:r>
        <w:t>In this lesson</w:t>
      </w:r>
      <w:r w:rsidR="002E55C0">
        <w:t>,</w:t>
      </w:r>
      <w:r>
        <w:t xml:space="preserve"> you will learn about the importance of checking your workbooks for issues, such as removing personal information and workbook properties, ensuring your workbooks are as inclusive as possible for people with disabilities</w:t>
      </w:r>
      <w:r w:rsidR="000077D3">
        <w:t xml:space="preserve">, </w:t>
      </w:r>
      <w:r>
        <w:t xml:space="preserve">and </w:t>
      </w:r>
      <w:r w:rsidR="000077D3">
        <w:t xml:space="preserve">confirming </w:t>
      </w:r>
      <w:r>
        <w:t>compatibility with earlier versions of Excel.</w:t>
      </w:r>
    </w:p>
    <w:p w14:paraId="0E819DC7" w14:textId="44B3CBB9" w:rsidR="003E3F55" w:rsidRPr="003E3F55" w:rsidRDefault="003E3F55" w:rsidP="003E3F55">
      <w:pPr>
        <w:pStyle w:val="Heading2"/>
      </w:pPr>
      <w:bookmarkStart w:id="235" w:name="_Toc37680401"/>
      <w:r w:rsidRPr="003E3F55">
        <w:t>Warm</w:t>
      </w:r>
      <w:r w:rsidR="004431A5">
        <w:t>-</w:t>
      </w:r>
      <w:r w:rsidRPr="003E3F55">
        <w:t>up</w:t>
      </w:r>
      <w:bookmarkEnd w:id="235"/>
    </w:p>
    <w:p w14:paraId="1D8EA40D" w14:textId="2148966E" w:rsidR="003E3F55" w:rsidRPr="003E3F55" w:rsidRDefault="0027538E" w:rsidP="003E3F55">
      <w:r>
        <w:t>Ask your neighbor what they found most useful from the previous two lesson</w:t>
      </w:r>
      <w:r w:rsidR="009D464F">
        <w:t>s</w:t>
      </w:r>
      <w:r>
        <w:t xml:space="preserve"> in this module. Then u</w:t>
      </w:r>
      <w:r w:rsidR="003E3F55" w:rsidRPr="003E3F55">
        <w:t>se these questions to find out what you already know about this lesson</w:t>
      </w:r>
      <w:r w:rsidR="0029215C">
        <w:t>’</w:t>
      </w:r>
      <w:r w:rsidR="003E3F55" w:rsidRPr="003E3F55">
        <w:t>s topics:</w:t>
      </w:r>
    </w:p>
    <w:p w14:paraId="04384884" w14:textId="2E8D755D" w:rsidR="003E3F55" w:rsidRPr="003E3F55" w:rsidRDefault="00736F64" w:rsidP="00432E54">
      <w:pPr>
        <w:pStyle w:val="Numberedlist1"/>
        <w:numPr>
          <w:ilvl w:val="0"/>
          <w:numId w:val="29"/>
        </w:numPr>
      </w:pPr>
      <w:r>
        <w:t>Where would you go to review the properties of any workbook?</w:t>
      </w:r>
    </w:p>
    <w:p w14:paraId="7E428F7F" w14:textId="77777777" w:rsidR="003E3F55" w:rsidRPr="003E3F55" w:rsidRDefault="003E3F55" w:rsidP="003E3F55">
      <w:pPr>
        <w:pStyle w:val="Prompt"/>
      </w:pPr>
      <w:r w:rsidRPr="003E3F55">
        <w:t>Select the correct option.</w:t>
      </w:r>
    </w:p>
    <w:p w14:paraId="5A87E708" w14:textId="409B3FFD" w:rsidR="003E3F55" w:rsidRPr="003E3F55" w:rsidRDefault="00736F64" w:rsidP="00432E54">
      <w:pPr>
        <w:pStyle w:val="Numberedlist2"/>
        <w:numPr>
          <w:ilvl w:val="0"/>
          <w:numId w:val="30"/>
        </w:numPr>
      </w:pPr>
      <w:r w:rsidRPr="00B2382C">
        <w:rPr>
          <w:rStyle w:val="Inlinebold"/>
        </w:rPr>
        <w:t>File</w:t>
      </w:r>
      <w:r>
        <w:t xml:space="preserve"> &gt; </w:t>
      </w:r>
      <w:r w:rsidRPr="00B2382C">
        <w:rPr>
          <w:rStyle w:val="Inlinebold"/>
        </w:rPr>
        <w:t>Account</w:t>
      </w:r>
    </w:p>
    <w:p w14:paraId="2AB70D54" w14:textId="334A5100" w:rsidR="003E3F55" w:rsidRPr="003E3F55" w:rsidRDefault="00736F64" w:rsidP="003E3F55">
      <w:pPr>
        <w:pStyle w:val="Numberedlist2"/>
      </w:pPr>
      <w:r w:rsidRPr="00B2382C">
        <w:rPr>
          <w:rStyle w:val="Inlinebold"/>
        </w:rPr>
        <w:t>File</w:t>
      </w:r>
      <w:r>
        <w:t xml:space="preserve"> &gt; </w:t>
      </w:r>
      <w:r w:rsidRPr="00B2382C">
        <w:rPr>
          <w:rStyle w:val="Inlinebold"/>
        </w:rPr>
        <w:t>Options</w:t>
      </w:r>
    </w:p>
    <w:p w14:paraId="4B8706D0" w14:textId="69E3CFE3" w:rsidR="003E3F55" w:rsidRPr="003E3F55" w:rsidRDefault="00736F64" w:rsidP="003E3F55">
      <w:pPr>
        <w:pStyle w:val="Numberedlist2"/>
      </w:pPr>
      <w:r w:rsidRPr="00B2382C">
        <w:rPr>
          <w:rStyle w:val="Inlinebold"/>
        </w:rPr>
        <w:t>File</w:t>
      </w:r>
      <w:r>
        <w:t xml:space="preserve"> &gt; </w:t>
      </w:r>
      <w:r w:rsidRPr="00B2382C">
        <w:rPr>
          <w:rStyle w:val="Inlinebold"/>
        </w:rPr>
        <w:t>Save As</w:t>
      </w:r>
    </w:p>
    <w:p w14:paraId="161D355A" w14:textId="1EF2A733" w:rsidR="003E3F55" w:rsidRPr="003E3F55" w:rsidRDefault="00736F64" w:rsidP="003E3F55">
      <w:pPr>
        <w:pStyle w:val="Numberedlist2"/>
      </w:pPr>
      <w:r w:rsidRPr="00B2382C">
        <w:rPr>
          <w:rStyle w:val="Inlinebold"/>
        </w:rPr>
        <w:t>File</w:t>
      </w:r>
      <w:r>
        <w:t xml:space="preserve"> &gt; </w:t>
      </w:r>
      <w:r w:rsidRPr="00B2382C">
        <w:rPr>
          <w:rStyle w:val="Inlinebold"/>
        </w:rPr>
        <w:t>Info</w:t>
      </w:r>
    </w:p>
    <w:p w14:paraId="799484B9" w14:textId="05912CC9" w:rsidR="003E3F55" w:rsidRPr="003E3F55" w:rsidRDefault="00736F64" w:rsidP="003E3F55">
      <w:pPr>
        <w:pStyle w:val="Numberedlist1"/>
      </w:pPr>
      <w:r>
        <w:t xml:space="preserve">Which of the following items can </w:t>
      </w:r>
      <w:r w:rsidR="00B2382C">
        <w:t>you find</w:t>
      </w:r>
      <w:r>
        <w:t xml:space="preserve"> within workbook properties?</w:t>
      </w:r>
    </w:p>
    <w:p w14:paraId="51B4B4E7" w14:textId="133B4ABF" w:rsidR="003E3F55" w:rsidRPr="003E3F55" w:rsidRDefault="003E3F55" w:rsidP="003E3F55">
      <w:pPr>
        <w:pStyle w:val="Prompt"/>
      </w:pPr>
      <w:r w:rsidRPr="003E3F55">
        <w:t xml:space="preserve">Select </w:t>
      </w:r>
      <w:r w:rsidR="00736F64">
        <w:t>all that apply</w:t>
      </w:r>
      <w:r w:rsidRPr="003E3F55">
        <w:t>.</w:t>
      </w:r>
    </w:p>
    <w:p w14:paraId="1C8CD9F6" w14:textId="5E0524A5" w:rsidR="003E3F55" w:rsidRPr="003E3F55" w:rsidRDefault="00736F64" w:rsidP="00432E54">
      <w:pPr>
        <w:pStyle w:val="Numberedlist2"/>
        <w:numPr>
          <w:ilvl w:val="0"/>
          <w:numId w:val="31"/>
        </w:numPr>
      </w:pPr>
      <w:r>
        <w:t>Size</w:t>
      </w:r>
    </w:p>
    <w:p w14:paraId="62927640" w14:textId="065BB4F9" w:rsidR="003E3F55" w:rsidRPr="003E3F55" w:rsidRDefault="00736F64" w:rsidP="003E3F55">
      <w:pPr>
        <w:pStyle w:val="Numberedlist2"/>
      </w:pPr>
      <w:r>
        <w:t>Tags</w:t>
      </w:r>
    </w:p>
    <w:p w14:paraId="27CF64D2" w14:textId="073A5E92" w:rsidR="003E3F55" w:rsidRPr="003E3F55" w:rsidRDefault="00736F64" w:rsidP="003E3F55">
      <w:pPr>
        <w:pStyle w:val="Numberedlist2"/>
      </w:pPr>
      <w:r>
        <w:t>Last Modified</w:t>
      </w:r>
    </w:p>
    <w:p w14:paraId="5A5B9186" w14:textId="49F7A625" w:rsidR="003E3F55" w:rsidRPr="003E3F55" w:rsidRDefault="00736F64" w:rsidP="003E3F55">
      <w:pPr>
        <w:pStyle w:val="Numberedlist2"/>
      </w:pPr>
      <w:r>
        <w:t>Version History</w:t>
      </w:r>
    </w:p>
    <w:p w14:paraId="3A3C200A" w14:textId="66D1AC4D" w:rsidR="00736F64" w:rsidRPr="00736F64" w:rsidRDefault="00736F64" w:rsidP="00736F64">
      <w:pPr>
        <w:pStyle w:val="Numberedlist1"/>
      </w:pPr>
      <w:r w:rsidRPr="00736F64">
        <w:t xml:space="preserve">To inspect a workbook, select </w:t>
      </w:r>
      <w:r w:rsidRPr="00B2382C">
        <w:rPr>
          <w:rStyle w:val="Inlinebold"/>
        </w:rPr>
        <w:t>File</w:t>
      </w:r>
      <w:r w:rsidR="004E4A75">
        <w:rPr>
          <w:rStyle w:val="Inlinebold"/>
        </w:rPr>
        <w:t xml:space="preserve"> </w:t>
      </w:r>
      <w:r w:rsidR="004E4A75">
        <w:t>&gt;</w:t>
      </w:r>
      <w:r w:rsidRPr="00736F64">
        <w:t xml:space="preserve"> </w:t>
      </w:r>
      <w:r w:rsidRPr="00B2382C">
        <w:rPr>
          <w:rStyle w:val="Inlinebold"/>
        </w:rPr>
        <w:t>Info</w:t>
      </w:r>
      <w:r w:rsidRPr="00736F64">
        <w:t xml:space="preserve"> and the</w:t>
      </w:r>
      <w:r>
        <w:t xml:space="preserve">n select </w:t>
      </w:r>
      <w:sdt>
        <w:sdtPr>
          <w:alias w:val="Question 3"/>
          <w:tag w:val="Question 3"/>
          <w:id w:val="1161118551"/>
          <w:lock w:val="sdtLocked"/>
          <w:placeholder>
            <w:docPart w:val="B04439FB1D1C4EEEBE7A79132536FB9B"/>
          </w:placeholder>
          <w:showingPlcHdr/>
        </w:sdtPr>
        <w:sdtEndPr/>
        <w:sdtContent>
          <w:r w:rsidR="00B64B48" w:rsidRPr="004A6520">
            <w:rPr>
              <w:rStyle w:val="Inlinebold"/>
            </w:rPr>
            <w:t>Select here to enter text.</w:t>
          </w:r>
        </w:sdtContent>
      </w:sdt>
      <w:r w:rsidR="004431A5">
        <w:t>.</w:t>
      </w:r>
      <w:r w:rsidRPr="00736F64">
        <w:t xml:space="preserve"> </w:t>
      </w:r>
    </w:p>
    <w:p w14:paraId="2FA6046A" w14:textId="71410796" w:rsidR="00736F64" w:rsidRPr="003E3F55" w:rsidRDefault="00736F64" w:rsidP="00736F64">
      <w:pPr>
        <w:pStyle w:val="Prompt"/>
      </w:pPr>
    </w:p>
    <w:p w14:paraId="535CE5AD" w14:textId="77777777" w:rsidR="003C419B" w:rsidRDefault="003C419B" w:rsidP="00023A2B">
      <w:pPr>
        <w:rPr>
          <w:szCs w:val="24"/>
        </w:rPr>
      </w:pPr>
      <w:r>
        <w:br w:type="page"/>
      </w:r>
    </w:p>
    <w:p w14:paraId="05EA953B" w14:textId="7FDCC41F" w:rsidR="003E3F55" w:rsidRPr="003E3F55" w:rsidRDefault="00736F64" w:rsidP="003E3F55">
      <w:pPr>
        <w:pStyle w:val="Numberedlist1"/>
      </w:pPr>
      <w:r>
        <w:lastRenderedPageBreak/>
        <w:t xml:space="preserve">Which of the following methods can you use to check for any </w:t>
      </w:r>
      <w:r w:rsidR="00C34A1D">
        <w:t>compatibility</w:t>
      </w:r>
      <w:r>
        <w:t xml:space="preserve"> issues?</w:t>
      </w:r>
    </w:p>
    <w:p w14:paraId="136B99DB" w14:textId="77777777" w:rsidR="003E3F55" w:rsidRPr="003E3F55" w:rsidRDefault="003E3F55" w:rsidP="003E3F55">
      <w:pPr>
        <w:pStyle w:val="Prompt"/>
      </w:pPr>
      <w:r w:rsidRPr="003E3F55">
        <w:t>Select all that apply.</w:t>
      </w:r>
    </w:p>
    <w:p w14:paraId="21FA1A7C" w14:textId="76FE2501" w:rsidR="003E3F55" w:rsidRPr="003E3F55" w:rsidRDefault="00736F64" w:rsidP="00432E54">
      <w:pPr>
        <w:pStyle w:val="Numberedlist2"/>
        <w:numPr>
          <w:ilvl w:val="0"/>
          <w:numId w:val="32"/>
        </w:numPr>
      </w:pPr>
      <w:bookmarkStart w:id="236" w:name="_Hlk23521954"/>
      <w:r w:rsidRPr="003C4080">
        <w:rPr>
          <w:rStyle w:val="Inlinebold"/>
        </w:rPr>
        <w:t>File</w:t>
      </w:r>
      <w:r>
        <w:t xml:space="preserve"> &gt; </w:t>
      </w:r>
      <w:r w:rsidRPr="003C4080">
        <w:rPr>
          <w:rStyle w:val="Inlinebold"/>
        </w:rPr>
        <w:t>Info</w:t>
      </w:r>
      <w:r>
        <w:t xml:space="preserve"> &gt; </w:t>
      </w:r>
      <w:r w:rsidRPr="003C4080">
        <w:rPr>
          <w:rStyle w:val="Inlinebold"/>
        </w:rPr>
        <w:t>Check for Issues</w:t>
      </w:r>
      <w:r>
        <w:t xml:space="preserve"> &gt; </w:t>
      </w:r>
      <w:r w:rsidRPr="003C4080">
        <w:rPr>
          <w:rStyle w:val="Inlinebold"/>
        </w:rPr>
        <w:t xml:space="preserve">Check </w:t>
      </w:r>
      <w:r w:rsidR="00C34A1D" w:rsidRPr="003C4080">
        <w:rPr>
          <w:rStyle w:val="Inlinebold"/>
        </w:rPr>
        <w:t>Compatibility</w:t>
      </w:r>
      <w:r w:rsidR="00C24DDA">
        <w:t>.</w:t>
      </w:r>
      <w:bookmarkEnd w:id="236"/>
    </w:p>
    <w:p w14:paraId="12D6DC2B" w14:textId="428A23ED" w:rsidR="003E3F55" w:rsidRPr="003E3F55" w:rsidRDefault="00736F64" w:rsidP="003E3F55">
      <w:pPr>
        <w:pStyle w:val="Numberedlist2"/>
      </w:pPr>
      <w:r w:rsidRPr="003C4080">
        <w:rPr>
          <w:rStyle w:val="Inlinebold"/>
        </w:rPr>
        <w:t>File</w:t>
      </w:r>
      <w:r>
        <w:t xml:space="preserve"> &gt; </w:t>
      </w:r>
      <w:r w:rsidRPr="003C4080">
        <w:rPr>
          <w:rStyle w:val="Inlinebold"/>
        </w:rPr>
        <w:t>Info</w:t>
      </w:r>
      <w:r>
        <w:t xml:space="preserve"> &gt; </w:t>
      </w:r>
      <w:r w:rsidR="00C76E1D" w:rsidRPr="003C4080">
        <w:rPr>
          <w:rStyle w:val="Inlinebold"/>
        </w:rPr>
        <w:t>Manage</w:t>
      </w:r>
      <w:r w:rsidRPr="003C4080">
        <w:rPr>
          <w:rStyle w:val="Inlinebold"/>
        </w:rPr>
        <w:t xml:space="preserve"> Workbook</w:t>
      </w:r>
      <w:r w:rsidR="009D464F">
        <w:t>.</w:t>
      </w:r>
    </w:p>
    <w:p w14:paraId="5ED2A42D" w14:textId="4891062D" w:rsidR="00C76E1D" w:rsidRDefault="00C76E1D" w:rsidP="003E3F55">
      <w:pPr>
        <w:pStyle w:val="Numberedlist2"/>
      </w:pPr>
      <w:bookmarkStart w:id="237" w:name="_Hlk23521968"/>
      <w:r>
        <w:t xml:space="preserve">Select </w:t>
      </w:r>
      <w:r w:rsidRPr="00023A2B">
        <w:rPr>
          <w:rStyle w:val="Inlinebold"/>
        </w:rPr>
        <w:t xml:space="preserve">Check </w:t>
      </w:r>
      <w:r w:rsidR="00C34A1D" w:rsidRPr="00023A2B">
        <w:rPr>
          <w:rStyle w:val="Inlinebold"/>
        </w:rPr>
        <w:t>Compatibility</w:t>
      </w:r>
      <w:r>
        <w:t xml:space="preserve"> from the </w:t>
      </w:r>
      <w:r w:rsidRPr="00023A2B">
        <w:rPr>
          <w:rStyle w:val="Inlinebold"/>
        </w:rPr>
        <w:t>Review</w:t>
      </w:r>
      <w:r>
        <w:t xml:space="preserve"> tab</w:t>
      </w:r>
      <w:bookmarkEnd w:id="237"/>
      <w:r w:rsidR="009D464F">
        <w:t>.</w:t>
      </w:r>
    </w:p>
    <w:p w14:paraId="1DDDE6DB" w14:textId="7EA6C655" w:rsidR="00C76E1D" w:rsidRDefault="00C76E1D" w:rsidP="00C76E1D">
      <w:pPr>
        <w:pStyle w:val="Numberedlist2"/>
      </w:pPr>
      <w:r>
        <w:t xml:space="preserve">Select </w:t>
      </w:r>
      <w:r w:rsidRPr="00023A2B">
        <w:rPr>
          <w:rStyle w:val="Inlinebold"/>
        </w:rPr>
        <w:t>Smart Lookup</w:t>
      </w:r>
      <w:r>
        <w:t xml:space="preserve"> from the </w:t>
      </w:r>
      <w:r w:rsidRPr="00023A2B">
        <w:rPr>
          <w:rStyle w:val="Inlinebold"/>
        </w:rPr>
        <w:t>Review</w:t>
      </w:r>
      <w:r>
        <w:t xml:space="preserve"> tab</w:t>
      </w:r>
      <w:r w:rsidR="009D464F">
        <w:t>.</w:t>
      </w:r>
    </w:p>
    <w:p w14:paraId="6A2BACCD" w14:textId="1C96AFAF" w:rsidR="003E3F55" w:rsidRPr="003E3F55" w:rsidRDefault="003E3F55" w:rsidP="003E3F55">
      <w:pPr>
        <w:pStyle w:val="Heading2"/>
      </w:pPr>
      <w:bookmarkStart w:id="238" w:name="_Toc37680402"/>
      <w:r w:rsidRPr="003E3F55">
        <w:t xml:space="preserve">Topic 1: </w:t>
      </w:r>
      <w:r w:rsidR="00DE28BF">
        <w:t xml:space="preserve">Modify </w:t>
      </w:r>
      <w:r w:rsidR="004431A5">
        <w:t xml:space="preserve">the </w:t>
      </w:r>
      <w:r w:rsidR="00DE28BF">
        <w:t>basic workbook properties</w:t>
      </w:r>
      <w:bookmarkEnd w:id="238"/>
    </w:p>
    <w:p w14:paraId="18103F13" w14:textId="5BDE8B37" w:rsidR="00ED22E0" w:rsidRDefault="003021E0" w:rsidP="00C105E3">
      <w:r w:rsidRPr="003021E0">
        <w:rPr>
          <w:noProof/>
        </w:rPr>
        <w:drawing>
          <wp:inline distT="0" distB="0" distL="0" distR="0" wp14:anchorId="7FAC081E" wp14:editId="6FC8310A">
            <wp:extent cx="299544" cy="361950"/>
            <wp:effectExtent l="0" t="0" r="5715" b="0"/>
            <wp:docPr id="14" name="Picture 14" descr="Illustration indicates that a topic is mapped to a Microsoft Certification Exam Objectiv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indicating topic mapped to exam OD"/>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9544" cy="361950"/>
                    </a:xfrm>
                    <a:prstGeom prst="rect">
                      <a:avLst/>
                    </a:prstGeom>
                  </pic:spPr>
                </pic:pic>
              </a:graphicData>
            </a:graphic>
          </wp:inline>
        </w:drawing>
      </w:r>
      <w:r>
        <w:t xml:space="preserve"> </w:t>
      </w:r>
      <w:r w:rsidR="00DF34D6">
        <w:t xml:space="preserve">Every time you create a new workbook, edit a workbook, </w:t>
      </w:r>
      <w:r w:rsidR="00C24DDA">
        <w:t xml:space="preserve">or </w:t>
      </w:r>
      <w:r w:rsidR="00DF34D6">
        <w:t>print a workbook</w:t>
      </w:r>
      <w:r w:rsidR="00C24DDA">
        <w:t>,</w:t>
      </w:r>
      <w:r w:rsidR="00DF34D6">
        <w:t xml:space="preserve"> </w:t>
      </w:r>
      <w:r w:rsidR="000E5C44" w:rsidRPr="000E5C44">
        <w:rPr>
          <w:rStyle w:val="Inlinebold"/>
        </w:rPr>
        <w:t>Backstage</w:t>
      </w:r>
      <w:r w:rsidR="000E5C44">
        <w:t xml:space="preserve"> logs </w:t>
      </w:r>
      <w:r w:rsidR="00DF34D6">
        <w:t xml:space="preserve">a </w:t>
      </w:r>
      <w:r w:rsidR="000077D3">
        <w:t xml:space="preserve">behind-the-scenes </w:t>
      </w:r>
      <w:r w:rsidR="00DF34D6">
        <w:t xml:space="preserve">record of that action. </w:t>
      </w:r>
      <w:r w:rsidR="00C76E1D">
        <w:t>There</w:t>
      </w:r>
      <w:r w:rsidR="00DE45DF">
        <w:t xml:space="preserve"> a</w:t>
      </w:r>
      <w:r w:rsidR="00C76E1D">
        <w:t>re</w:t>
      </w:r>
      <w:r w:rsidR="00DF34D6">
        <w:t xml:space="preserve"> </w:t>
      </w:r>
      <w:r w:rsidR="00DE45DF">
        <w:t>many</w:t>
      </w:r>
      <w:r w:rsidR="00DF34D6">
        <w:t xml:space="preserve"> </w:t>
      </w:r>
      <w:r w:rsidR="00066474">
        <w:t>properties</w:t>
      </w:r>
      <w:r w:rsidR="00DF34D6">
        <w:t xml:space="preserve"> stored on your behalf as you</w:t>
      </w:r>
      <w:r w:rsidR="0029215C">
        <w:t>’</w:t>
      </w:r>
      <w:r w:rsidR="00DF34D6">
        <w:t>re working on your documents</w:t>
      </w:r>
      <w:r w:rsidR="00ED22E0">
        <w:t>, such as the file size, the author</w:t>
      </w:r>
      <w:r w:rsidR="00C24DDA">
        <w:t>,</w:t>
      </w:r>
      <w:r w:rsidR="00ED22E0">
        <w:t xml:space="preserve"> and the date last modified</w:t>
      </w:r>
      <w:r w:rsidR="00DF34D6">
        <w:t xml:space="preserve">. </w:t>
      </w:r>
      <w:r w:rsidR="00F224EE">
        <w:t>Have you e</w:t>
      </w:r>
      <w:r w:rsidR="00ED22E0">
        <w:t>ve</w:t>
      </w:r>
      <w:r w:rsidR="00377806">
        <w:t>r encountered the term</w:t>
      </w:r>
      <w:r w:rsidR="00DF34D6">
        <w:t xml:space="preserve"> </w:t>
      </w:r>
      <w:r w:rsidR="00F224EE">
        <w:t>“</w:t>
      </w:r>
      <w:r w:rsidR="00DF34D6">
        <w:t>metadata</w:t>
      </w:r>
      <w:r w:rsidR="00ED22E0">
        <w:t>?</w:t>
      </w:r>
      <w:r w:rsidR="00F224EE">
        <w:t>”</w:t>
      </w:r>
      <w:r w:rsidR="00DF34D6">
        <w:t xml:space="preserve"> </w:t>
      </w:r>
      <w:r w:rsidR="00F224EE">
        <w:t>T</w:t>
      </w:r>
      <w:r w:rsidR="00C76E1D">
        <w:t xml:space="preserve">he </w:t>
      </w:r>
      <w:r w:rsidR="00ED22E0">
        <w:t xml:space="preserve">properties </w:t>
      </w:r>
      <w:r w:rsidR="00C76E1D">
        <w:t xml:space="preserve">stored </w:t>
      </w:r>
      <w:r w:rsidR="00ED22E0">
        <w:t>in your workbook are</w:t>
      </w:r>
      <w:r w:rsidR="00066474">
        <w:t xml:space="preserve"> metadata</w:t>
      </w:r>
      <w:r w:rsidR="00DF34D6">
        <w:t>.</w:t>
      </w:r>
    </w:p>
    <w:p w14:paraId="581EE531" w14:textId="038F9121" w:rsidR="00DF34D6" w:rsidRDefault="00DB4A68" w:rsidP="00DB4A68">
      <w:r>
        <w:t>You can add further information to the properties that help describe or identify</w:t>
      </w:r>
      <w:r w:rsidR="00BE4D25">
        <w:t xml:space="preserve"> your documents</w:t>
      </w:r>
      <w:r>
        <w:t xml:space="preserve">. This could </w:t>
      </w:r>
      <w:r w:rsidR="000E5C44">
        <w:t>be</w:t>
      </w:r>
      <w:r>
        <w:t xml:space="preserve"> </w:t>
      </w:r>
      <w:r w:rsidR="00BE4D25">
        <w:t>helpful</w:t>
      </w:r>
      <w:r>
        <w:t xml:space="preserve"> </w:t>
      </w:r>
      <w:r w:rsidR="00BE4D25">
        <w:t xml:space="preserve">when you need to </w:t>
      </w:r>
      <w:r w:rsidR="000E5C44">
        <w:t>search</w:t>
      </w:r>
      <w:r>
        <w:t xml:space="preserve"> through hundreds of documents for file</w:t>
      </w:r>
      <w:r w:rsidR="00050B4B">
        <w:t>s</w:t>
      </w:r>
      <w:r>
        <w:t>.</w:t>
      </w:r>
      <w:r w:rsidR="00914A60">
        <w:t xml:space="preserve"> </w:t>
      </w:r>
      <w:r>
        <w:t xml:space="preserve">Workbook properties can also help </w:t>
      </w:r>
      <w:r w:rsidR="00ED22E0">
        <w:t xml:space="preserve">manage and organize </w:t>
      </w:r>
      <w:r>
        <w:t>your files.</w:t>
      </w:r>
    </w:p>
    <w:p w14:paraId="1FEC523B" w14:textId="77777777" w:rsidR="003C419B" w:rsidRDefault="003C419B" w:rsidP="00023A2B">
      <w:r>
        <w:br w:type="page"/>
      </w:r>
    </w:p>
    <w:p w14:paraId="1C81439A" w14:textId="2DE406F9" w:rsidR="00DF34D6" w:rsidRPr="00C105E3" w:rsidRDefault="00DF34D6" w:rsidP="00ED22E0">
      <w:pPr>
        <w:pStyle w:val="Heading3"/>
      </w:pPr>
      <w:bookmarkStart w:id="239" w:name="_Toc37680403"/>
      <w:r>
        <w:lastRenderedPageBreak/>
        <w:t>W</w:t>
      </w:r>
      <w:r w:rsidRPr="00C105E3">
        <w:t>orkbook properties</w:t>
      </w:r>
      <w:bookmarkEnd w:id="239"/>
    </w:p>
    <w:p w14:paraId="31F3F6A9" w14:textId="57772197" w:rsidR="00ED22E0" w:rsidRDefault="00ED22E0" w:rsidP="00ED22E0">
      <w:r>
        <w:t xml:space="preserve">At any time, you can add additional data </w:t>
      </w:r>
      <w:r w:rsidR="00AD4B47">
        <w:t>to</w:t>
      </w:r>
      <w:r>
        <w:t xml:space="preserve"> a workbook</w:t>
      </w:r>
      <w:r w:rsidR="0029215C">
        <w:t>’</w:t>
      </w:r>
      <w:r>
        <w:t>s properties</w:t>
      </w:r>
      <w:r w:rsidR="00BE4D25">
        <w:t xml:space="preserve"> (refer to Figure 16)</w:t>
      </w:r>
      <w:r>
        <w:t>. For example, you might want to add tags</w:t>
      </w:r>
      <w:r w:rsidR="00AD4B47">
        <w:t xml:space="preserve"> (also known as keywords)</w:t>
      </w:r>
      <w:r>
        <w:t xml:space="preserve">, comments, categories, </w:t>
      </w:r>
      <w:r w:rsidR="00F224EE">
        <w:t>or</w:t>
      </w:r>
      <w:r>
        <w:t xml:space="preserve"> author names.</w:t>
      </w:r>
    </w:p>
    <w:p w14:paraId="27A3AFDA" w14:textId="1573AAD0" w:rsidR="00DF34D6" w:rsidRDefault="00DF34D6" w:rsidP="002C5E5D">
      <w:pPr>
        <w:pStyle w:val="Numberedlist1"/>
        <w:numPr>
          <w:ilvl w:val="0"/>
          <w:numId w:val="65"/>
        </w:numPr>
      </w:pPr>
      <w:r>
        <w:t xml:space="preserve">To access workbook </w:t>
      </w:r>
      <w:r w:rsidR="00C76E1D">
        <w:t>properties,</w:t>
      </w:r>
      <w:r>
        <w:t xml:space="preserve"> select </w:t>
      </w:r>
      <w:r w:rsidRPr="00C76E1D">
        <w:rPr>
          <w:rStyle w:val="Inlinebold"/>
        </w:rPr>
        <w:t>File</w:t>
      </w:r>
      <w:r>
        <w:t xml:space="preserve"> and then </w:t>
      </w:r>
      <w:r w:rsidRPr="002C7CB9">
        <w:rPr>
          <w:rStyle w:val="Inlinebold"/>
        </w:rPr>
        <w:t>Info</w:t>
      </w:r>
      <w:r w:rsidR="00366131">
        <w:rPr>
          <w:rStyle w:val="Inlinebold"/>
        </w:rPr>
        <w:t xml:space="preserve">. </w:t>
      </w:r>
      <w:r w:rsidR="000E5C44">
        <w:t>T</w:t>
      </w:r>
      <w:r>
        <w:t>he right</w:t>
      </w:r>
      <w:r w:rsidR="000E5C44">
        <w:t xml:space="preserve"> </w:t>
      </w:r>
      <w:r>
        <w:t xml:space="preserve">side of the </w:t>
      </w:r>
      <w:r w:rsidRPr="002C7CB9">
        <w:rPr>
          <w:rStyle w:val="Inlinebold"/>
        </w:rPr>
        <w:t>Info</w:t>
      </w:r>
      <w:r>
        <w:t xml:space="preserve"> window</w:t>
      </w:r>
      <w:r w:rsidR="000E5C44">
        <w:t xml:space="preserve"> will list </w:t>
      </w:r>
      <w:r w:rsidR="000E5C44" w:rsidRPr="000E5C44">
        <w:rPr>
          <w:rStyle w:val="Inlinebold"/>
        </w:rPr>
        <w:t>Properties</w:t>
      </w:r>
      <w:r w:rsidR="00F224EE">
        <w:t>.</w:t>
      </w:r>
    </w:p>
    <w:p w14:paraId="0CD6AAEE" w14:textId="77777777" w:rsidR="007E7EFC" w:rsidRDefault="00A34926" w:rsidP="004431A5">
      <w:pPr>
        <w:ind w:left="360"/>
      </w:pPr>
      <w:r w:rsidRPr="001B5F0F">
        <w:rPr>
          <w:noProof/>
        </w:rPr>
        <w:drawing>
          <wp:inline distT="0" distB="0" distL="0" distR="0" wp14:anchorId="586F6F67" wp14:editId="07AFE64D">
            <wp:extent cx="3483935" cy="2556000"/>
            <wp:effectExtent l="19050" t="19050" r="21590" b="15875"/>
            <wp:docPr id="1490664135" name="Picture 1490664135" descr="A screenshot of the File &gt; Info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3935" cy="2556000"/>
                    </a:xfrm>
                    <a:prstGeom prst="rect">
                      <a:avLst/>
                    </a:prstGeom>
                    <a:ln w="12700">
                      <a:solidFill>
                        <a:schemeClr val="tx1"/>
                      </a:solidFill>
                    </a:ln>
                  </pic:spPr>
                </pic:pic>
              </a:graphicData>
            </a:graphic>
          </wp:inline>
        </w:drawing>
      </w:r>
    </w:p>
    <w:p w14:paraId="1D25671E" w14:textId="090ED8E1" w:rsidR="00A34926" w:rsidRDefault="007E7EFC" w:rsidP="00575E40">
      <w:pPr>
        <w:pStyle w:val="Caption"/>
        <w:ind w:left="360"/>
      </w:pPr>
      <w:r>
        <w:t xml:space="preserve">Figure </w:t>
      </w:r>
      <w:r>
        <w:fldChar w:fldCharType="begin"/>
      </w:r>
      <w:r>
        <w:instrText xml:space="preserve"> SEQ Figure \* ARABIC </w:instrText>
      </w:r>
      <w:r>
        <w:fldChar w:fldCharType="separate"/>
      </w:r>
      <w:r w:rsidR="005437F9">
        <w:rPr>
          <w:noProof/>
        </w:rPr>
        <w:t>16</w:t>
      </w:r>
      <w:r>
        <w:fldChar w:fldCharType="end"/>
      </w:r>
      <w:r>
        <w:t xml:space="preserve">: </w:t>
      </w:r>
      <w:r w:rsidRPr="007D5EE8">
        <w:rPr>
          <w:rStyle w:val="Inlinebold"/>
        </w:rPr>
        <w:t>F</w:t>
      </w:r>
      <w:r w:rsidR="00823561" w:rsidRPr="007D5EE8">
        <w:rPr>
          <w:rStyle w:val="Inlinebold"/>
        </w:rPr>
        <w:t>i</w:t>
      </w:r>
      <w:r w:rsidRPr="007D5EE8">
        <w:rPr>
          <w:rStyle w:val="Inlinebold"/>
        </w:rPr>
        <w:t>le</w:t>
      </w:r>
      <w:r>
        <w:t xml:space="preserve"> &gt; </w:t>
      </w:r>
      <w:r w:rsidRPr="007D5EE8">
        <w:rPr>
          <w:rStyle w:val="Inlinebold"/>
        </w:rPr>
        <w:t>Info</w:t>
      </w:r>
      <w:r>
        <w:t xml:space="preserve"> window</w:t>
      </w:r>
    </w:p>
    <w:p w14:paraId="294D966F" w14:textId="72D9131F" w:rsidR="009666E5" w:rsidRDefault="009666E5" w:rsidP="009666E5">
      <w:pPr>
        <w:pStyle w:val="Numberedlist1"/>
      </w:pPr>
      <w:r>
        <w:t>Select any property field and enter the data you would like to store. You will not be able to add to or edit all properties listed, such as the workbook size and the creation date. (Refer to Figure 17.)</w:t>
      </w:r>
    </w:p>
    <w:p w14:paraId="6A532EE3" w14:textId="4B901D24" w:rsidR="00A34926" w:rsidRDefault="00253A27" w:rsidP="00366131">
      <w:pPr>
        <w:pStyle w:val="Numberedlist1"/>
      </w:pPr>
      <w:r>
        <w:t>Select</w:t>
      </w:r>
      <w:r w:rsidR="00A34926" w:rsidRPr="009666E5">
        <w:rPr>
          <w:bCs/>
        </w:rPr>
        <w:t xml:space="preserve"> </w:t>
      </w:r>
      <w:r w:rsidR="00A34926" w:rsidRPr="00023A2B">
        <w:t>Enter</w:t>
      </w:r>
      <w:r w:rsidR="00A34926">
        <w:t xml:space="preserve"> or select anywhere outside of the property </w:t>
      </w:r>
      <w:r w:rsidR="00AD4B47">
        <w:t>field</w:t>
      </w:r>
      <w:r w:rsidR="00A34926">
        <w:t xml:space="preserve"> to finish the entry</w:t>
      </w:r>
      <w:r w:rsidR="00F224EE">
        <w:t>.</w:t>
      </w:r>
    </w:p>
    <w:p w14:paraId="3773C401" w14:textId="77777777" w:rsidR="007E7EFC" w:rsidRDefault="00A34926" w:rsidP="004431A5">
      <w:pPr>
        <w:ind w:left="360"/>
      </w:pPr>
      <w:r w:rsidRPr="001B5F0F">
        <w:rPr>
          <w:noProof/>
        </w:rPr>
        <w:drawing>
          <wp:inline distT="0" distB="0" distL="0" distR="0" wp14:anchorId="13DA4D32" wp14:editId="1BE7A4AF">
            <wp:extent cx="2880000" cy="1435370"/>
            <wp:effectExtent l="19050" t="19050" r="15875" b="12700"/>
            <wp:docPr id="4" name="Picture 4" descr="A screenshot of the Comments field in File &g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435370"/>
                    </a:xfrm>
                    <a:prstGeom prst="rect">
                      <a:avLst/>
                    </a:prstGeom>
                    <a:ln w="12700">
                      <a:solidFill>
                        <a:schemeClr val="tx1"/>
                      </a:solidFill>
                    </a:ln>
                  </pic:spPr>
                </pic:pic>
              </a:graphicData>
            </a:graphic>
          </wp:inline>
        </w:drawing>
      </w:r>
    </w:p>
    <w:p w14:paraId="45D34A20" w14:textId="3B378761" w:rsidR="00A34926" w:rsidRDefault="007E7EFC" w:rsidP="00575E40">
      <w:pPr>
        <w:pStyle w:val="Caption"/>
        <w:ind w:left="360"/>
      </w:pPr>
      <w:r>
        <w:t xml:space="preserve">Figure </w:t>
      </w:r>
      <w:r>
        <w:fldChar w:fldCharType="begin"/>
      </w:r>
      <w:r>
        <w:instrText xml:space="preserve"> SEQ Figure \* ARABIC </w:instrText>
      </w:r>
      <w:r>
        <w:fldChar w:fldCharType="separate"/>
      </w:r>
      <w:r w:rsidR="005437F9">
        <w:rPr>
          <w:noProof/>
        </w:rPr>
        <w:t>17</w:t>
      </w:r>
      <w:r>
        <w:fldChar w:fldCharType="end"/>
      </w:r>
      <w:r>
        <w:t xml:space="preserve">: </w:t>
      </w:r>
      <w:r w:rsidRPr="004431A5">
        <w:rPr>
          <w:rStyle w:val="Inlinebold"/>
        </w:rPr>
        <w:t>Comments</w:t>
      </w:r>
      <w:r>
        <w:t xml:space="preserve"> field</w:t>
      </w:r>
    </w:p>
    <w:p w14:paraId="47701EFD" w14:textId="6D4D1CF7" w:rsidR="00A34926" w:rsidRDefault="00A34926" w:rsidP="00366131">
      <w:pPr>
        <w:pStyle w:val="Numberedlist1"/>
      </w:pPr>
      <w:r>
        <w:t>At the bottom of the panel</w:t>
      </w:r>
      <w:r w:rsidR="00C24DDA">
        <w:t>,</w:t>
      </w:r>
      <w:r>
        <w:t xml:space="preserve"> you can switch between </w:t>
      </w:r>
      <w:r w:rsidRPr="002C7CB9">
        <w:rPr>
          <w:rStyle w:val="Inlinebold"/>
        </w:rPr>
        <w:t>Show Fewer Properties</w:t>
      </w:r>
      <w:r>
        <w:t xml:space="preserve"> and </w:t>
      </w:r>
      <w:r w:rsidRPr="00AD4B47">
        <w:rPr>
          <w:rStyle w:val="Inlinebold"/>
        </w:rPr>
        <w:t>Show</w:t>
      </w:r>
      <w:r>
        <w:t xml:space="preserve"> </w:t>
      </w:r>
      <w:r w:rsidRPr="002C7CB9">
        <w:rPr>
          <w:rStyle w:val="Inlinebold"/>
        </w:rPr>
        <w:t>All Properties</w:t>
      </w:r>
      <w:r w:rsidR="00C24DDA" w:rsidRPr="00023A2B">
        <w:t>.</w:t>
      </w:r>
    </w:p>
    <w:p w14:paraId="6AC425E5" w14:textId="4D0EAD9F" w:rsidR="00A34926" w:rsidRDefault="00A34926" w:rsidP="00E54E67">
      <w:pPr>
        <w:pStyle w:val="Numberedlist1"/>
      </w:pPr>
      <w:r>
        <w:lastRenderedPageBreak/>
        <w:t xml:space="preserve">Select </w:t>
      </w:r>
      <w:r w:rsidRPr="002C7CB9">
        <w:rPr>
          <w:rStyle w:val="Inlinebold"/>
        </w:rPr>
        <w:t>Properties</w:t>
      </w:r>
      <w:r>
        <w:t xml:space="preserve"> at the top of the panel and select </w:t>
      </w:r>
      <w:r w:rsidRPr="002C7CB9">
        <w:rPr>
          <w:rStyle w:val="Inlinebold"/>
        </w:rPr>
        <w:t>Advanced Properties</w:t>
      </w:r>
      <w:r>
        <w:t xml:space="preserve"> to open the </w:t>
      </w:r>
      <w:r w:rsidRPr="002C7CB9">
        <w:rPr>
          <w:rStyle w:val="Inlinebold"/>
        </w:rPr>
        <w:t>Properties</w:t>
      </w:r>
      <w:r>
        <w:t xml:space="preserve"> dialog box</w:t>
      </w:r>
      <w:r w:rsidR="004869E1">
        <w:t xml:space="preserve"> (refer to Figure 18)</w:t>
      </w:r>
      <w:r w:rsidR="00366131">
        <w:t xml:space="preserve">. </w:t>
      </w:r>
      <w:r>
        <w:t xml:space="preserve">There are five tabs to work with: </w:t>
      </w:r>
      <w:r w:rsidRPr="002C7CB9">
        <w:rPr>
          <w:rStyle w:val="Inlinebold"/>
        </w:rPr>
        <w:t>General</w:t>
      </w:r>
      <w:r>
        <w:t xml:space="preserve">, </w:t>
      </w:r>
      <w:r w:rsidRPr="002C7CB9">
        <w:rPr>
          <w:rStyle w:val="Inlinebold"/>
        </w:rPr>
        <w:t>Summary</w:t>
      </w:r>
      <w:r>
        <w:t xml:space="preserve">, </w:t>
      </w:r>
      <w:r w:rsidRPr="002C7CB9">
        <w:rPr>
          <w:rStyle w:val="Inlinebold"/>
        </w:rPr>
        <w:t>Statistics</w:t>
      </w:r>
      <w:r>
        <w:t xml:space="preserve">, </w:t>
      </w:r>
      <w:r w:rsidRPr="002C7CB9">
        <w:rPr>
          <w:rStyle w:val="Inlinebold"/>
        </w:rPr>
        <w:t>Contents</w:t>
      </w:r>
      <w:r w:rsidR="00C24DDA" w:rsidRPr="00023A2B">
        <w:t>,</w:t>
      </w:r>
      <w:r>
        <w:t xml:space="preserve"> and </w:t>
      </w:r>
      <w:r w:rsidRPr="002C7CB9">
        <w:rPr>
          <w:rStyle w:val="Inlinebold"/>
        </w:rPr>
        <w:t>Custom</w:t>
      </w:r>
      <w:r w:rsidR="00F224EE" w:rsidRPr="00023A2B">
        <w:t>.</w:t>
      </w:r>
    </w:p>
    <w:p w14:paraId="2B2207C3" w14:textId="70E80868" w:rsidR="007E7EFC" w:rsidRDefault="00C00277" w:rsidP="004431A5">
      <w:pPr>
        <w:ind w:left="360"/>
      </w:pPr>
      <w:r w:rsidRPr="001B5F0F">
        <w:rPr>
          <w:noProof/>
        </w:rPr>
        <w:drawing>
          <wp:inline distT="0" distB="0" distL="0" distR="0" wp14:anchorId="10976051" wp14:editId="6B4175DF">
            <wp:extent cx="3477110" cy="4277322"/>
            <wp:effectExtent l="19050" t="19050" r="28575" b="28575"/>
            <wp:docPr id="27" name="Picture 27" descr="Screenshot of the Annual_Produce Workbook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7110" cy="4277322"/>
                    </a:xfrm>
                    <a:prstGeom prst="rect">
                      <a:avLst/>
                    </a:prstGeom>
                    <a:ln w="12700">
                      <a:solidFill>
                        <a:schemeClr val="tx1"/>
                      </a:solidFill>
                    </a:ln>
                  </pic:spPr>
                </pic:pic>
              </a:graphicData>
            </a:graphic>
          </wp:inline>
        </w:drawing>
      </w:r>
    </w:p>
    <w:p w14:paraId="6A2FE577" w14:textId="7924F12E" w:rsidR="00A34926" w:rsidRDefault="007E7EFC" w:rsidP="00575E40">
      <w:pPr>
        <w:pStyle w:val="Caption"/>
        <w:ind w:left="360"/>
      </w:pPr>
      <w:r>
        <w:t xml:space="preserve">Figure </w:t>
      </w:r>
      <w:r>
        <w:fldChar w:fldCharType="begin"/>
      </w:r>
      <w:r>
        <w:instrText xml:space="preserve"> SEQ Figure \* ARABIC </w:instrText>
      </w:r>
      <w:r>
        <w:fldChar w:fldCharType="separate"/>
      </w:r>
      <w:r w:rsidR="005437F9">
        <w:rPr>
          <w:noProof/>
        </w:rPr>
        <w:t>18</w:t>
      </w:r>
      <w:r>
        <w:fldChar w:fldCharType="end"/>
      </w:r>
      <w:r>
        <w:t xml:space="preserve">: </w:t>
      </w:r>
      <w:r w:rsidRPr="00F224EE">
        <w:rPr>
          <w:rStyle w:val="Inlinebold"/>
        </w:rPr>
        <w:t>Properties</w:t>
      </w:r>
      <w:r>
        <w:t xml:space="preserve"> dialog box</w:t>
      </w:r>
    </w:p>
    <w:p w14:paraId="78EEC816" w14:textId="07B19212" w:rsidR="002C7CB9" w:rsidRDefault="002C7CB9" w:rsidP="00A34926">
      <w:pPr>
        <w:pStyle w:val="Bulletlevel1"/>
        <w:numPr>
          <w:ilvl w:val="0"/>
          <w:numId w:val="0"/>
        </w:numPr>
        <w:ind w:left="360" w:hanging="360"/>
      </w:pPr>
      <w:r>
        <w:t>Alternatively</w:t>
      </w:r>
      <w:r w:rsidR="004431A5">
        <w:t>:</w:t>
      </w:r>
    </w:p>
    <w:p w14:paraId="038E3732" w14:textId="39CF6CAA" w:rsidR="002C7CB9" w:rsidRDefault="00093AB5" w:rsidP="002C5E5D">
      <w:pPr>
        <w:pStyle w:val="Numberedlist1"/>
        <w:numPr>
          <w:ilvl w:val="0"/>
          <w:numId w:val="66"/>
        </w:numPr>
      </w:pPr>
      <w:r>
        <w:t>Select</w:t>
      </w:r>
      <w:r w:rsidR="002C7CB9">
        <w:t xml:space="preserve"> </w:t>
      </w:r>
      <w:r w:rsidR="002C7CB9" w:rsidRPr="00023A2B">
        <w:t>Windows</w:t>
      </w:r>
      <w:r w:rsidR="00A55FC2" w:rsidRPr="00023A2B">
        <w:t>+</w:t>
      </w:r>
      <w:r w:rsidR="002C7CB9" w:rsidRPr="00023A2B">
        <w:t>E</w:t>
      </w:r>
      <w:r w:rsidR="002C7CB9">
        <w:t xml:space="preserve"> to open </w:t>
      </w:r>
      <w:r w:rsidR="002C7CB9" w:rsidRPr="002C7CB9">
        <w:rPr>
          <w:rStyle w:val="Inlinebold"/>
        </w:rPr>
        <w:t>File Explorer</w:t>
      </w:r>
      <w:r w:rsidR="00C24DDA" w:rsidRPr="00023A2B">
        <w:t>.</w:t>
      </w:r>
    </w:p>
    <w:p w14:paraId="4CF70391" w14:textId="6D350660" w:rsidR="002C7CB9" w:rsidRDefault="002C7CB9" w:rsidP="00366131">
      <w:pPr>
        <w:pStyle w:val="Numberedlist1"/>
      </w:pPr>
      <w:r>
        <w:t xml:space="preserve">Locate any file </w:t>
      </w:r>
      <w:r w:rsidR="00C11CCF">
        <w:t xml:space="preserve">in which </w:t>
      </w:r>
      <w:r>
        <w:t>you would like to edit the properties</w:t>
      </w:r>
      <w:r w:rsidR="00511199">
        <w:t>,</w:t>
      </w:r>
      <w:r>
        <w:t xml:space="preserve"> </w:t>
      </w:r>
      <w:r w:rsidR="005B5020">
        <w:t>r</w:t>
      </w:r>
      <w:r w:rsidR="00511199">
        <w:t xml:space="preserve">ight-click </w:t>
      </w:r>
      <w:r w:rsidR="004466C4">
        <w:t xml:space="preserve">or </w:t>
      </w:r>
      <w:r>
        <w:t>access the conte</w:t>
      </w:r>
      <w:r w:rsidR="00C00277">
        <w:t>x</w:t>
      </w:r>
      <w:r>
        <w:t>t menu</w:t>
      </w:r>
      <w:r w:rsidR="00511199">
        <w:t>,</w:t>
      </w:r>
      <w:r>
        <w:t xml:space="preserve"> and </w:t>
      </w:r>
      <w:r w:rsidR="00511199">
        <w:t xml:space="preserve">then </w:t>
      </w:r>
      <w:r>
        <w:t xml:space="preserve">select </w:t>
      </w:r>
      <w:r w:rsidRPr="002C7CB9">
        <w:rPr>
          <w:rStyle w:val="Inlinebold"/>
        </w:rPr>
        <w:t>Properties</w:t>
      </w:r>
      <w:r w:rsidR="00366131" w:rsidRPr="00023A2B">
        <w:t xml:space="preserve">. </w:t>
      </w:r>
      <w:r>
        <w:t xml:space="preserve">The </w:t>
      </w:r>
      <w:r w:rsidRPr="002C7CB9">
        <w:rPr>
          <w:rStyle w:val="Inlinebold"/>
        </w:rPr>
        <w:t>Properties</w:t>
      </w:r>
      <w:r>
        <w:t xml:space="preserve"> dialog box will open</w:t>
      </w:r>
      <w:r w:rsidR="00511199">
        <w:t>.</w:t>
      </w:r>
    </w:p>
    <w:p w14:paraId="477CFF0A" w14:textId="5B94CA88" w:rsidR="002C7CB9" w:rsidRDefault="002C7CB9" w:rsidP="00366131">
      <w:pPr>
        <w:pStyle w:val="Numberedlist1"/>
      </w:pPr>
      <w:r>
        <w:t xml:space="preserve">Make your </w:t>
      </w:r>
      <w:r w:rsidR="00AD4B47">
        <w:t>alterations</w:t>
      </w:r>
      <w:r>
        <w:t xml:space="preserve"> and select </w:t>
      </w:r>
      <w:r w:rsidRPr="002C7CB9">
        <w:rPr>
          <w:rStyle w:val="Inlinebold"/>
        </w:rPr>
        <w:t>OK</w:t>
      </w:r>
      <w:r>
        <w:t xml:space="preserve"> to close the dialog box.</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7657"/>
      </w:tblGrid>
      <w:tr w:rsidR="003E3F55" w14:paraId="01231614" w14:textId="77777777" w:rsidTr="005C77B6">
        <w:tc>
          <w:tcPr>
            <w:tcW w:w="1703" w:type="dxa"/>
            <w:tcBorders>
              <w:top w:val="nil"/>
              <w:left w:val="nil"/>
              <w:bottom w:val="single" w:sz="18" w:space="0" w:color="6B2929"/>
              <w:right w:val="nil"/>
            </w:tcBorders>
            <w:hideMark/>
          </w:tcPr>
          <w:p w14:paraId="612695FD" w14:textId="77777777" w:rsidR="003E3F55" w:rsidRPr="003E3F55" w:rsidRDefault="003E3F55" w:rsidP="003E3F55">
            <w:pPr>
              <w:rPr>
                <w:lang w:val="en-IN"/>
              </w:rPr>
            </w:pPr>
            <w:r w:rsidRPr="003E3F55">
              <w:rPr>
                <w:noProof/>
              </w:rPr>
              <w:drawing>
                <wp:inline distT="0" distB="0" distL="0" distR="0" wp14:anchorId="175F04D4" wp14:editId="4953CD6B">
                  <wp:extent cx="723900" cy="723900"/>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723900" cy="723900"/>
                          </a:xfrm>
                          <a:prstGeom prst="rect">
                            <a:avLst/>
                          </a:prstGeom>
                        </pic:spPr>
                      </pic:pic>
                    </a:graphicData>
                  </a:graphic>
                </wp:inline>
              </w:drawing>
            </w:r>
          </w:p>
        </w:tc>
        <w:tc>
          <w:tcPr>
            <w:tcW w:w="7657" w:type="dxa"/>
            <w:tcBorders>
              <w:top w:val="nil"/>
              <w:left w:val="nil"/>
              <w:bottom w:val="single" w:sz="18" w:space="0" w:color="6B2929"/>
              <w:right w:val="nil"/>
            </w:tcBorders>
            <w:hideMark/>
          </w:tcPr>
          <w:p w14:paraId="20550139" w14:textId="77777777" w:rsidR="003E3F55" w:rsidRPr="003E3F55" w:rsidRDefault="003E3F55" w:rsidP="003E3F55">
            <w:pPr>
              <w:pStyle w:val="Readeraids"/>
            </w:pPr>
            <w:r w:rsidRPr="003E3F55">
              <w:t>Additional information</w:t>
            </w:r>
          </w:p>
          <w:p w14:paraId="781CBA46" w14:textId="49BCFE19" w:rsidR="003E3F55" w:rsidRPr="003E3F55" w:rsidRDefault="003E3F55" w:rsidP="003E3F55">
            <w:r w:rsidRPr="003E3F55">
              <w:t xml:space="preserve">To review the </w:t>
            </w:r>
            <w:r w:rsidR="00DE28BF">
              <w:t>article</w:t>
            </w:r>
            <w:r w:rsidRPr="003E3F55">
              <w:t xml:space="preserve"> on </w:t>
            </w:r>
            <w:r w:rsidR="00DE28BF">
              <w:t>modifying workbook properties</w:t>
            </w:r>
            <w:r w:rsidRPr="003E3F55">
              <w:t>, go to</w:t>
            </w:r>
            <w:r w:rsidR="004431A5">
              <w:t>:</w:t>
            </w:r>
            <w:r w:rsidRPr="003E3F55">
              <w:t xml:space="preserve"> </w:t>
            </w:r>
            <w:hyperlink r:id="rId46" w:history="1">
              <w:r w:rsidR="00C95E88" w:rsidRPr="00C95E88">
                <w:rPr>
                  <w:rStyle w:val="Hyperlink"/>
                </w:rPr>
                <w:t>View or change the properties for an Office file</w:t>
              </w:r>
            </w:hyperlink>
          </w:p>
        </w:tc>
      </w:tr>
    </w:tbl>
    <w:p w14:paraId="7E6AD3DA" w14:textId="77777777" w:rsidR="003C419B" w:rsidRDefault="003C419B" w:rsidP="00023A2B">
      <w:r>
        <w:br w:type="page"/>
      </w:r>
    </w:p>
    <w:p w14:paraId="1617EE48" w14:textId="6644F4A9" w:rsidR="003E3F55" w:rsidRPr="003E3F55" w:rsidRDefault="003E3F55" w:rsidP="003E3F55">
      <w:pPr>
        <w:pStyle w:val="Heading3"/>
      </w:pPr>
      <w:bookmarkStart w:id="240" w:name="_Toc37680404"/>
      <w:r w:rsidRPr="003E3F55">
        <w:lastRenderedPageBreak/>
        <w:t xml:space="preserve">Activity: </w:t>
      </w:r>
      <w:r w:rsidR="00AD4B47">
        <w:t>Pose a q</w:t>
      </w:r>
      <w:r w:rsidR="00DE28BF">
        <w:t>uestion</w:t>
      </w:r>
      <w:bookmarkEnd w:id="240"/>
    </w:p>
    <w:p w14:paraId="2C8623C3" w14:textId="726CF087" w:rsidR="00DE28BF" w:rsidRPr="003E3F55" w:rsidRDefault="00C95E88" w:rsidP="003E3F55">
      <w:r>
        <w:t xml:space="preserve">Your teacher will ask a question </w:t>
      </w:r>
      <w:r w:rsidR="00C11CCF">
        <w:t>about</w:t>
      </w:r>
      <w:r>
        <w:t xml:space="preserve"> </w:t>
      </w:r>
      <w:r w:rsidR="00DE28BF" w:rsidRPr="00DE28BF">
        <w:t xml:space="preserve">why </w:t>
      </w:r>
      <w:r w:rsidR="00B6489C">
        <w:t>anyone</w:t>
      </w:r>
      <w:r w:rsidR="00DE28BF" w:rsidRPr="00DE28BF">
        <w:t xml:space="preserve"> </w:t>
      </w:r>
      <w:r w:rsidR="00B6489C">
        <w:t>m</w:t>
      </w:r>
      <w:r w:rsidR="00C11CCF">
        <w:t>ight</w:t>
      </w:r>
      <w:r w:rsidR="00B6489C">
        <w:t xml:space="preserve"> need</w:t>
      </w:r>
      <w:r w:rsidR="00DE28BF" w:rsidRPr="00DE28BF">
        <w:t xml:space="preserve"> to edit</w:t>
      </w:r>
      <w:r w:rsidR="00C76E1D">
        <w:t xml:space="preserve"> or remove</w:t>
      </w:r>
      <w:r w:rsidR="00DE28BF" w:rsidRPr="00DE28BF">
        <w:t xml:space="preserve"> the </w:t>
      </w:r>
      <w:r w:rsidR="0051775D">
        <w:t xml:space="preserve">information </w:t>
      </w:r>
      <w:r w:rsidR="00880E2E">
        <w:t>in</w:t>
      </w:r>
      <w:r w:rsidR="0051775D">
        <w:t xml:space="preserve"> the </w:t>
      </w:r>
      <w:r w:rsidR="00DE28BF" w:rsidRPr="00DE28BF">
        <w:t>workbook properties</w:t>
      </w:r>
      <w:r>
        <w:t>.</w:t>
      </w:r>
    </w:p>
    <w:p w14:paraId="06FD2588" w14:textId="77777777" w:rsidR="003E3F55" w:rsidRPr="003E3F55" w:rsidRDefault="003E3F55" w:rsidP="003E3F55">
      <w:pPr>
        <w:pStyle w:val="Heading4"/>
      </w:pPr>
      <w:r w:rsidRPr="003E3F55">
        <w:t>Resources required</w:t>
      </w:r>
    </w:p>
    <w:p w14:paraId="38959518" w14:textId="77777777" w:rsidR="003E3F55" w:rsidRPr="003E3F55" w:rsidRDefault="003E3F55" w:rsidP="003E3F55">
      <w:r w:rsidRPr="003E3F55">
        <w:t>You will need the following resources for this activity:</w:t>
      </w:r>
    </w:p>
    <w:p w14:paraId="5D858685" w14:textId="7B06CE15" w:rsidR="003E3F55" w:rsidRPr="003E3F55" w:rsidRDefault="003E3F55" w:rsidP="003E3F55">
      <w:pPr>
        <w:pStyle w:val="Bulletlevel1"/>
      </w:pPr>
      <w:r w:rsidRPr="003E3F55">
        <w:t xml:space="preserve">Open </w:t>
      </w:r>
      <w:r w:rsidR="002A7C9E" w:rsidRPr="00880E2E">
        <w:rPr>
          <w:rStyle w:val="Inlinebold"/>
        </w:rPr>
        <w:t>L3_T1_</w:t>
      </w:r>
      <w:r w:rsidR="00511199">
        <w:rPr>
          <w:rStyle w:val="Inlinebold"/>
        </w:rPr>
        <w:t>a</w:t>
      </w:r>
      <w:r w:rsidR="002A7C9E" w:rsidRPr="00880E2E">
        <w:rPr>
          <w:rStyle w:val="Inlinebold"/>
        </w:rPr>
        <w:t>ct_</w:t>
      </w:r>
      <w:r w:rsidR="00511199">
        <w:rPr>
          <w:rStyle w:val="Inlinebold"/>
        </w:rPr>
        <w:t>m</w:t>
      </w:r>
      <w:r w:rsidR="002A7C9E" w:rsidRPr="00880E2E">
        <w:rPr>
          <w:rStyle w:val="Inlinebold"/>
        </w:rPr>
        <w:t>embership_</w:t>
      </w:r>
      <w:r w:rsidR="00511199">
        <w:rPr>
          <w:rStyle w:val="Inlinebold"/>
        </w:rPr>
        <w:t>r</w:t>
      </w:r>
      <w:r w:rsidR="002A7C9E" w:rsidRPr="00880E2E">
        <w:rPr>
          <w:rStyle w:val="Inlinebold"/>
        </w:rPr>
        <w:t>evenue</w:t>
      </w:r>
      <w:r w:rsidR="009F13C2" w:rsidRPr="00880E2E">
        <w:rPr>
          <w:rStyle w:val="Inlinebold"/>
        </w:rPr>
        <w:t>.xlsx</w:t>
      </w:r>
      <w:r w:rsidR="002A7C9E">
        <w:t xml:space="preserve"> </w:t>
      </w:r>
      <w:r w:rsidRPr="003E3F55">
        <w:t>in this lesson</w:t>
      </w:r>
      <w:r w:rsidR="0029215C">
        <w:t>’</w:t>
      </w:r>
      <w:r w:rsidRPr="003E3F55">
        <w:t>s Learning Activity Resources.</w:t>
      </w:r>
    </w:p>
    <w:p w14:paraId="66867D1F" w14:textId="77777777" w:rsidR="003E3F55" w:rsidRPr="003E3F55" w:rsidRDefault="003E3F55" w:rsidP="003E3F55">
      <w:pPr>
        <w:pStyle w:val="Heading4"/>
      </w:pPr>
      <w:r w:rsidRPr="003E3F55">
        <w:t>Activity instructions</w:t>
      </w:r>
    </w:p>
    <w:p w14:paraId="507B022D" w14:textId="77777777" w:rsidR="003E3F55" w:rsidRPr="003E3F55" w:rsidRDefault="003E3F55" w:rsidP="003E3F55">
      <w:r w:rsidRPr="003E3F55">
        <w:t>Participate in the activity by following these instructions:</w:t>
      </w:r>
    </w:p>
    <w:p w14:paraId="1A0F521D" w14:textId="4AE551E0" w:rsidR="003E3F55" w:rsidRPr="003E3F55" w:rsidRDefault="00B81EDB" w:rsidP="00432E54">
      <w:pPr>
        <w:pStyle w:val="Numberedlist1"/>
        <w:numPr>
          <w:ilvl w:val="0"/>
          <w:numId w:val="33"/>
        </w:numPr>
      </w:pPr>
      <w:r>
        <w:t>Select</w:t>
      </w:r>
      <w:r w:rsidR="00511199">
        <w:t xml:space="preserve"> </w:t>
      </w:r>
      <w:r w:rsidR="002A7C9E" w:rsidRPr="00823561">
        <w:rPr>
          <w:rStyle w:val="Inlinebold"/>
        </w:rPr>
        <w:t>File</w:t>
      </w:r>
      <w:r w:rsidR="00511199">
        <w:t xml:space="preserve">, </w:t>
      </w:r>
      <w:r>
        <w:t xml:space="preserve">and then </w:t>
      </w:r>
      <w:r w:rsidR="00511199">
        <w:t>select</w:t>
      </w:r>
      <w:r w:rsidR="002A7C9E">
        <w:t xml:space="preserve"> </w:t>
      </w:r>
      <w:r w:rsidR="002A7C9E" w:rsidRPr="00823561">
        <w:rPr>
          <w:rStyle w:val="Inlinebold"/>
        </w:rPr>
        <w:t>Info</w:t>
      </w:r>
      <w:r w:rsidR="00511199" w:rsidRPr="00023A2B">
        <w:t>.</w:t>
      </w:r>
    </w:p>
    <w:p w14:paraId="58CDED3D" w14:textId="4C8667D9" w:rsidR="003E3F55" w:rsidRPr="003E3F55" w:rsidRDefault="002A7C9E" w:rsidP="003E3F55">
      <w:pPr>
        <w:pStyle w:val="Numberedlist1"/>
      </w:pPr>
      <w:r>
        <w:t>Examine workbook properties and ask</w:t>
      </w:r>
      <w:r w:rsidR="006802FD">
        <w:t xml:space="preserve"> or </w:t>
      </w:r>
      <w:r>
        <w:t>answer questions</w:t>
      </w:r>
      <w:r w:rsidR="001C4ED7">
        <w:t xml:space="preserve"> when prompted</w:t>
      </w:r>
      <w:r w:rsidR="00511199">
        <w:t>.</w:t>
      </w:r>
    </w:p>
    <w:p w14:paraId="6F131AAB" w14:textId="2F388F4D" w:rsidR="003E3F55" w:rsidRPr="003E3F55" w:rsidRDefault="003E3F55" w:rsidP="003E3F55">
      <w:pPr>
        <w:pStyle w:val="Heading3"/>
      </w:pPr>
      <w:bookmarkStart w:id="241" w:name="_Toc37680405"/>
      <w:r w:rsidRPr="003E3F55">
        <w:t xml:space="preserve">Try-it: </w:t>
      </w:r>
      <w:bookmarkStart w:id="242" w:name="_Hlk24367059"/>
      <w:r w:rsidR="00EB663B">
        <w:t>M</w:t>
      </w:r>
      <w:r w:rsidR="00B6489C">
        <w:t>odify basic workbook properties</w:t>
      </w:r>
      <w:bookmarkEnd w:id="241"/>
      <w:bookmarkEnd w:id="242"/>
    </w:p>
    <w:p w14:paraId="4AF30656" w14:textId="377E39A8" w:rsidR="003E3F55" w:rsidRPr="003E3F55" w:rsidRDefault="003021E0" w:rsidP="003E3F55">
      <w:r w:rsidRPr="003021E0">
        <w:rPr>
          <w:noProof/>
        </w:rPr>
        <w:drawing>
          <wp:inline distT="0" distB="0" distL="0" distR="0" wp14:anchorId="4B314778" wp14:editId="2BF123D5">
            <wp:extent cx="304001" cy="304001"/>
            <wp:effectExtent l="0" t="0" r="1270" b="1270"/>
            <wp:docPr id="9" name="Picture 9" descr="Illustration indicates that the Try-its are leveled in increasing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indicating levelled try-it"/>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4001" cy="304001"/>
                    </a:xfrm>
                    <a:prstGeom prst="rect">
                      <a:avLst/>
                    </a:prstGeom>
                  </pic:spPr>
                </pic:pic>
              </a:graphicData>
            </a:graphic>
          </wp:inline>
        </w:drawing>
      </w:r>
      <w:r>
        <w:t xml:space="preserve"> </w:t>
      </w:r>
      <w:r w:rsidR="002A7C9E">
        <w:t>At Munson</w:t>
      </w:r>
      <w:r w:rsidR="0029215C">
        <w:t>’</w:t>
      </w:r>
      <w:r w:rsidR="002A7C9E">
        <w:t>s Pickles and Preserves Farm</w:t>
      </w:r>
      <w:r w:rsidR="00511199">
        <w:t>,</w:t>
      </w:r>
      <w:r w:rsidR="002A7C9E">
        <w:t xml:space="preserve"> </w:t>
      </w:r>
      <w:r w:rsidR="00511199">
        <w:t xml:space="preserve">you </w:t>
      </w:r>
      <w:r w:rsidR="00845522">
        <w:t>should</w:t>
      </w:r>
      <w:r w:rsidR="002A7C9E">
        <w:t xml:space="preserve"> add information to a document</w:t>
      </w:r>
      <w:r w:rsidR="0029215C">
        <w:t>’</w:t>
      </w:r>
      <w:r w:rsidR="002A7C9E">
        <w:t xml:space="preserve">s properties to make </w:t>
      </w:r>
      <w:r w:rsidR="000A310E">
        <w:t xml:space="preserve">it easier to search for files. </w:t>
      </w:r>
      <w:r w:rsidR="00795E4A">
        <w:t>M</w:t>
      </w:r>
      <w:r w:rsidR="000A310E">
        <w:t xml:space="preserve">any interns come and go at the farm and </w:t>
      </w:r>
      <w:r w:rsidR="006476D9">
        <w:t xml:space="preserve">they often </w:t>
      </w:r>
      <w:r w:rsidR="000A310E">
        <w:t>switch department</w:t>
      </w:r>
      <w:r w:rsidR="00795E4A">
        <w:t>s. I</w:t>
      </w:r>
      <w:r w:rsidR="000A310E">
        <w:t xml:space="preserve">t is helpful to know what </w:t>
      </w:r>
      <w:r w:rsidR="00795E4A">
        <w:t xml:space="preserve">information </w:t>
      </w:r>
      <w:r w:rsidR="000A310E">
        <w:t xml:space="preserve">documents </w:t>
      </w:r>
      <w:r w:rsidR="00845522">
        <w:t>have</w:t>
      </w:r>
      <w:r w:rsidR="000A310E">
        <w:t xml:space="preserve"> without having to open and examine them.</w:t>
      </w:r>
    </w:p>
    <w:p w14:paraId="6846E097" w14:textId="618901BD" w:rsidR="003E3F55" w:rsidRDefault="003E3F55" w:rsidP="003E3F55">
      <w:pPr>
        <w:pStyle w:val="Heading3"/>
      </w:pPr>
      <w:bookmarkStart w:id="243" w:name="_Toc37680406"/>
      <w:r w:rsidRPr="003E3F55">
        <w:t>Try-</w:t>
      </w:r>
      <w:r w:rsidR="006802FD">
        <w:t>I</w:t>
      </w:r>
      <w:r w:rsidRPr="003E3F55">
        <w:t>t 1</w:t>
      </w:r>
      <w:bookmarkEnd w:id="243"/>
    </w:p>
    <w:p w14:paraId="088BBD26" w14:textId="3F03E2E3" w:rsidR="00DE28BF" w:rsidRPr="00DE28BF" w:rsidRDefault="00050B4B" w:rsidP="00DE28BF">
      <w:r>
        <w:t>A</w:t>
      </w:r>
      <w:r w:rsidR="00DE28BF" w:rsidRPr="00DE28BF">
        <w:t xml:space="preserve">dd your name as the workbook author and </w:t>
      </w:r>
      <w:r>
        <w:t>information</w:t>
      </w:r>
      <w:r w:rsidR="00DE28BF" w:rsidRPr="00DE28BF">
        <w:t xml:space="preserve"> in</w:t>
      </w:r>
      <w:r>
        <w:t>to</w:t>
      </w:r>
      <w:r w:rsidR="00DE28BF" w:rsidRPr="00DE28BF">
        <w:t xml:space="preserve"> the comments field.</w:t>
      </w:r>
    </w:p>
    <w:p w14:paraId="0222E869" w14:textId="77777777" w:rsidR="003E3F55" w:rsidRPr="003E3F55" w:rsidRDefault="003E3F55" w:rsidP="003E3F55">
      <w:pPr>
        <w:pStyle w:val="Heading4"/>
      </w:pPr>
      <w:r w:rsidRPr="003E3F55">
        <w:t>Resources</w:t>
      </w:r>
    </w:p>
    <w:p w14:paraId="103AB8AC" w14:textId="77777777" w:rsidR="003E3F55" w:rsidRPr="003E3F55" w:rsidRDefault="003E3F55" w:rsidP="003E3F55">
      <w:r w:rsidRPr="003E3F55">
        <w:t>You will need the following resources for this try-it:</w:t>
      </w:r>
    </w:p>
    <w:p w14:paraId="37CB5EA0" w14:textId="62CDB151" w:rsidR="003E3F55" w:rsidRPr="003E3F55" w:rsidRDefault="003E3F55" w:rsidP="003E3F55">
      <w:pPr>
        <w:pStyle w:val="Bulletlevel1"/>
      </w:pPr>
      <w:r w:rsidRPr="003E3F55">
        <w:t xml:space="preserve">Open </w:t>
      </w:r>
      <w:r w:rsidR="000A310E" w:rsidRPr="00880E2E">
        <w:rPr>
          <w:rStyle w:val="Inlinebold"/>
        </w:rPr>
        <w:t>L3_T1_</w:t>
      </w:r>
      <w:r w:rsidR="00165C14">
        <w:rPr>
          <w:rStyle w:val="Inlinebold"/>
        </w:rPr>
        <w:t>t</w:t>
      </w:r>
      <w:r w:rsidR="000A310E" w:rsidRPr="00880E2E">
        <w:rPr>
          <w:rStyle w:val="Inlinebold"/>
        </w:rPr>
        <w:t>ry1_</w:t>
      </w:r>
      <w:r w:rsidR="006802FD">
        <w:rPr>
          <w:rStyle w:val="Inlinebold"/>
        </w:rPr>
        <w:t>m</w:t>
      </w:r>
      <w:r w:rsidR="000A310E" w:rsidRPr="00880E2E">
        <w:rPr>
          <w:rStyle w:val="Inlinebold"/>
        </w:rPr>
        <w:t>embership_</w:t>
      </w:r>
      <w:r w:rsidR="006802FD">
        <w:rPr>
          <w:rStyle w:val="Inlinebold"/>
        </w:rPr>
        <w:t>r</w:t>
      </w:r>
      <w:r w:rsidR="000A310E" w:rsidRPr="00880E2E">
        <w:rPr>
          <w:rStyle w:val="Inlinebold"/>
        </w:rPr>
        <w:t>evenue</w:t>
      </w:r>
      <w:r w:rsidR="00285B0C" w:rsidRPr="00880E2E">
        <w:rPr>
          <w:rStyle w:val="Inlinebold"/>
        </w:rPr>
        <w:t>_</w:t>
      </w:r>
      <w:r w:rsidR="006802FD">
        <w:rPr>
          <w:rStyle w:val="Inlinebold"/>
        </w:rPr>
        <w:t>s</w:t>
      </w:r>
      <w:r w:rsidR="00285B0C" w:rsidRPr="00880E2E">
        <w:rPr>
          <w:rStyle w:val="Inlinebold"/>
        </w:rPr>
        <w:t>tarter</w:t>
      </w:r>
      <w:r w:rsidR="000A310E" w:rsidRPr="00880E2E">
        <w:rPr>
          <w:rStyle w:val="Inlinebold"/>
        </w:rPr>
        <w:t>.xlsx</w:t>
      </w:r>
      <w:r w:rsidR="000A310E">
        <w:t xml:space="preserve"> </w:t>
      </w:r>
      <w:r w:rsidRPr="003E3F55">
        <w:t>in this lesson</w:t>
      </w:r>
      <w:r w:rsidR="0029215C">
        <w:t>’</w:t>
      </w:r>
      <w:r w:rsidRPr="003E3F55">
        <w:t>s Learning Activity Resources.</w:t>
      </w:r>
    </w:p>
    <w:p w14:paraId="0FF9FD30" w14:textId="77777777" w:rsidR="003E3F55" w:rsidRPr="003E3F55" w:rsidRDefault="003E3F55" w:rsidP="003E3F55">
      <w:pPr>
        <w:pStyle w:val="Heading4"/>
      </w:pPr>
      <w:r w:rsidRPr="003E3F55">
        <w:t>Instructions</w:t>
      </w:r>
    </w:p>
    <w:p w14:paraId="0472E4D8" w14:textId="10428BE8" w:rsidR="003E3F55" w:rsidRPr="003E3F55" w:rsidRDefault="003E3F55" w:rsidP="003E3F55">
      <w:r w:rsidRPr="003E3F55">
        <w:t>The following are the general tasks to perform during this try-it:</w:t>
      </w:r>
    </w:p>
    <w:p w14:paraId="46C1F41B" w14:textId="3ECD57E4" w:rsidR="003E3F55" w:rsidRPr="003E3F55" w:rsidRDefault="000A310E" w:rsidP="00432E54">
      <w:pPr>
        <w:pStyle w:val="Numberedlist1"/>
        <w:numPr>
          <w:ilvl w:val="0"/>
          <w:numId w:val="34"/>
        </w:numPr>
      </w:pPr>
      <w:r>
        <w:t>Add your name as author</w:t>
      </w:r>
      <w:r w:rsidR="00511199">
        <w:t>.</w:t>
      </w:r>
    </w:p>
    <w:p w14:paraId="19BE8E25" w14:textId="1FEE4F4F" w:rsidR="003E3F55" w:rsidRPr="003E3F55" w:rsidRDefault="000A310E" w:rsidP="003E3F55">
      <w:pPr>
        <w:pStyle w:val="Numberedlist1"/>
      </w:pPr>
      <w:r>
        <w:t xml:space="preserve">In the </w:t>
      </w:r>
      <w:r w:rsidRPr="00023A2B">
        <w:rPr>
          <w:rStyle w:val="Inlinebold"/>
        </w:rPr>
        <w:t>Comments</w:t>
      </w:r>
      <w:r>
        <w:t xml:space="preserve"> </w:t>
      </w:r>
      <w:r w:rsidR="00880E2E">
        <w:t>field</w:t>
      </w:r>
      <w:r w:rsidR="00511199">
        <w:t>,</w:t>
      </w:r>
      <w:r>
        <w:t xml:space="preserve"> </w:t>
      </w:r>
      <w:r w:rsidR="00511199">
        <w:t xml:space="preserve">enter </w:t>
      </w:r>
      <w:r w:rsidR="005C4E6C" w:rsidRPr="00023A2B">
        <w:rPr>
          <w:rStyle w:val="Inlinebold"/>
        </w:rPr>
        <w:t>N</w:t>
      </w:r>
      <w:r w:rsidRPr="00023A2B">
        <w:rPr>
          <w:rStyle w:val="Inlinebold"/>
        </w:rPr>
        <w:t>ew and renewed memberships</w:t>
      </w:r>
      <w:r w:rsidR="005C4E6C" w:rsidRPr="00023A2B">
        <w:rPr>
          <w:rStyle w:val="Inlinebold"/>
        </w:rPr>
        <w:t xml:space="preserve"> </w:t>
      </w:r>
      <w:r w:rsidRPr="00023A2B">
        <w:rPr>
          <w:rStyle w:val="Inlinebold"/>
        </w:rPr>
        <w:t>last year</w:t>
      </w:r>
      <w:r w:rsidR="00511199">
        <w:t>.</w:t>
      </w:r>
    </w:p>
    <w:p w14:paraId="3E5FEF38" w14:textId="2852FF6B" w:rsidR="003E3F55" w:rsidRDefault="000A310E" w:rsidP="003E3F55">
      <w:pPr>
        <w:pStyle w:val="Numberedlist1"/>
      </w:pPr>
      <w:r>
        <w:t xml:space="preserve">In the </w:t>
      </w:r>
      <w:r w:rsidRPr="00023A2B">
        <w:rPr>
          <w:rStyle w:val="Inlinebold"/>
        </w:rPr>
        <w:t>Company</w:t>
      </w:r>
      <w:r>
        <w:t xml:space="preserve"> </w:t>
      </w:r>
      <w:r w:rsidR="00880E2E">
        <w:t>field</w:t>
      </w:r>
      <w:r w:rsidR="00511199">
        <w:t>,</w:t>
      </w:r>
      <w:r>
        <w:t xml:space="preserve"> add </w:t>
      </w:r>
      <w:r w:rsidRPr="00023A2B">
        <w:rPr>
          <w:rStyle w:val="Inlinebold"/>
        </w:rPr>
        <w:t>Munson</w:t>
      </w:r>
      <w:r w:rsidR="0029215C" w:rsidRPr="00023A2B">
        <w:rPr>
          <w:rStyle w:val="Inlinebold"/>
        </w:rPr>
        <w:t>’</w:t>
      </w:r>
      <w:r w:rsidRPr="00023A2B">
        <w:rPr>
          <w:rStyle w:val="Inlinebold"/>
        </w:rPr>
        <w:t>s</w:t>
      </w:r>
      <w:r w:rsidR="00D51DC4" w:rsidRPr="004431A5">
        <w:t>.</w:t>
      </w:r>
    </w:p>
    <w:p w14:paraId="1BC78FAB" w14:textId="324D4CF7" w:rsidR="009F13C2" w:rsidRPr="003E3F55" w:rsidRDefault="009F13C2" w:rsidP="003E3F55">
      <w:pPr>
        <w:pStyle w:val="Numberedlist1"/>
      </w:pPr>
      <w:bookmarkStart w:id="244" w:name="_Hlk23591055"/>
      <w:r>
        <w:t xml:space="preserve">Save the workbook </w:t>
      </w:r>
      <w:r w:rsidR="001D2675">
        <w:t>with its original name and append your initials on the end</w:t>
      </w:r>
      <w:r w:rsidR="00511199">
        <w:t>.</w:t>
      </w:r>
    </w:p>
    <w:p w14:paraId="0168FFA7" w14:textId="40712F75" w:rsidR="003E3F55" w:rsidRPr="003E3F55" w:rsidRDefault="003E3F55" w:rsidP="003E3F55">
      <w:pPr>
        <w:pStyle w:val="Heading3"/>
      </w:pPr>
      <w:bookmarkStart w:id="245" w:name="_Toc37680407"/>
      <w:bookmarkEnd w:id="244"/>
      <w:r w:rsidRPr="003E3F55">
        <w:lastRenderedPageBreak/>
        <w:t>Try-</w:t>
      </w:r>
      <w:r w:rsidR="006802FD">
        <w:t>I</w:t>
      </w:r>
      <w:r w:rsidRPr="003E3F55">
        <w:t>t 2</w:t>
      </w:r>
      <w:bookmarkEnd w:id="245"/>
    </w:p>
    <w:p w14:paraId="34246802" w14:textId="2F2104A7" w:rsidR="003E3F55" w:rsidRPr="003E3F55" w:rsidRDefault="00050B4B" w:rsidP="003E3F55">
      <w:r>
        <w:t>A</w:t>
      </w:r>
      <w:r w:rsidR="00DE28BF" w:rsidRPr="00DE28BF">
        <w:t xml:space="preserve">dd the </w:t>
      </w:r>
      <w:r>
        <w:t xml:space="preserve">information into the </w:t>
      </w:r>
      <w:r w:rsidR="00DE28BF" w:rsidRPr="00DE28BF">
        <w:t xml:space="preserve">tags </w:t>
      </w:r>
      <w:r>
        <w:t>and subject fields and remove</w:t>
      </w:r>
      <w:r w:rsidR="00DE28BF" w:rsidRPr="00DE28BF">
        <w:t xml:space="preserve"> the</w:t>
      </w:r>
      <w:r>
        <w:t xml:space="preserve"> current</w:t>
      </w:r>
      <w:r w:rsidR="00DE28BF" w:rsidRPr="00DE28BF">
        <w:t xml:space="preserve"> author </w:t>
      </w:r>
      <w:r>
        <w:t>name.</w:t>
      </w:r>
    </w:p>
    <w:p w14:paraId="73B6F35C" w14:textId="77777777" w:rsidR="003E3F55" w:rsidRPr="003E3F55" w:rsidRDefault="003E3F55" w:rsidP="003E3F55">
      <w:pPr>
        <w:pStyle w:val="Heading4"/>
      </w:pPr>
      <w:r w:rsidRPr="003E3F55">
        <w:t>Resources</w:t>
      </w:r>
    </w:p>
    <w:p w14:paraId="4CA30592" w14:textId="77777777" w:rsidR="003E3F55" w:rsidRPr="003E3F55" w:rsidRDefault="003E3F55" w:rsidP="003E3F55">
      <w:r w:rsidRPr="003E3F55">
        <w:t>You will need the following resources for this try-it:</w:t>
      </w:r>
    </w:p>
    <w:p w14:paraId="25199EE9" w14:textId="69A8E1F3" w:rsidR="003E3F55" w:rsidRPr="003E3F55" w:rsidRDefault="003E3F55" w:rsidP="003E3F55">
      <w:pPr>
        <w:pStyle w:val="Bulletlevel1"/>
      </w:pPr>
      <w:r w:rsidRPr="003E3F55">
        <w:t xml:space="preserve">Open </w:t>
      </w:r>
      <w:bookmarkStart w:id="246" w:name="_Hlk23591744"/>
      <w:r w:rsidR="000A310E" w:rsidRPr="00880E2E">
        <w:rPr>
          <w:rStyle w:val="Inlinebold"/>
        </w:rPr>
        <w:t>L3_T1</w:t>
      </w:r>
      <w:r w:rsidR="00165C14">
        <w:rPr>
          <w:rStyle w:val="Inlinebold"/>
        </w:rPr>
        <w:t>_try</w:t>
      </w:r>
      <w:r w:rsidR="000A310E" w:rsidRPr="00880E2E">
        <w:rPr>
          <w:rStyle w:val="Inlinebold"/>
        </w:rPr>
        <w:t>2_</w:t>
      </w:r>
      <w:r w:rsidR="006802FD">
        <w:rPr>
          <w:rStyle w:val="Inlinebold"/>
        </w:rPr>
        <w:t>m</w:t>
      </w:r>
      <w:r w:rsidR="000A310E" w:rsidRPr="00880E2E">
        <w:rPr>
          <w:rStyle w:val="Inlinebold"/>
        </w:rPr>
        <w:t>embership_</w:t>
      </w:r>
      <w:r w:rsidR="006802FD">
        <w:rPr>
          <w:rStyle w:val="Inlinebold"/>
        </w:rPr>
        <w:t>r</w:t>
      </w:r>
      <w:r w:rsidR="000A310E" w:rsidRPr="00880E2E">
        <w:rPr>
          <w:rStyle w:val="Inlinebold"/>
        </w:rPr>
        <w:t>evenue</w:t>
      </w:r>
      <w:r w:rsidR="00285B0C" w:rsidRPr="00880E2E">
        <w:rPr>
          <w:rStyle w:val="Inlinebold"/>
        </w:rPr>
        <w:t>_</w:t>
      </w:r>
      <w:r w:rsidR="006802FD">
        <w:rPr>
          <w:rStyle w:val="Inlinebold"/>
        </w:rPr>
        <w:t>s</w:t>
      </w:r>
      <w:r w:rsidR="00285B0C" w:rsidRPr="00880E2E">
        <w:rPr>
          <w:rStyle w:val="Inlinebold"/>
        </w:rPr>
        <w:t>tarter</w:t>
      </w:r>
      <w:r w:rsidR="000A310E" w:rsidRPr="00880E2E">
        <w:rPr>
          <w:rStyle w:val="Inlinebold"/>
        </w:rPr>
        <w:t>.</w:t>
      </w:r>
      <w:bookmarkEnd w:id="246"/>
      <w:r w:rsidR="000A310E" w:rsidRPr="00880E2E">
        <w:rPr>
          <w:rStyle w:val="Inlinebold"/>
        </w:rPr>
        <w:t>xlsx</w:t>
      </w:r>
      <w:r w:rsidRPr="003E3F55">
        <w:t xml:space="preserve"> in this lesson</w:t>
      </w:r>
      <w:r w:rsidR="0029215C">
        <w:t>’</w:t>
      </w:r>
      <w:r w:rsidRPr="003E3F55">
        <w:t>s Learning Activity Resources.</w:t>
      </w:r>
    </w:p>
    <w:p w14:paraId="62F2278F" w14:textId="77777777" w:rsidR="003E3F55" w:rsidRPr="003E3F55" w:rsidRDefault="003E3F55" w:rsidP="003E3F55">
      <w:pPr>
        <w:pStyle w:val="Heading4"/>
      </w:pPr>
      <w:r w:rsidRPr="003E3F55">
        <w:t>Instructions</w:t>
      </w:r>
    </w:p>
    <w:p w14:paraId="7EE48DC2" w14:textId="236515B8" w:rsidR="003E3F55" w:rsidRPr="003E3F55" w:rsidRDefault="003E3F55" w:rsidP="003E3F55">
      <w:r w:rsidRPr="003E3F55">
        <w:t>The following are the general tasks to perform during this try-it:</w:t>
      </w:r>
    </w:p>
    <w:p w14:paraId="211F5280" w14:textId="0A219624" w:rsidR="003E3F55" w:rsidRDefault="000A310E" w:rsidP="00432E54">
      <w:pPr>
        <w:pStyle w:val="Numberedlist1"/>
        <w:numPr>
          <w:ilvl w:val="0"/>
          <w:numId w:val="35"/>
        </w:numPr>
      </w:pPr>
      <w:r>
        <w:t xml:space="preserve">Remove the </w:t>
      </w:r>
      <w:r w:rsidR="001C4ED7">
        <w:t xml:space="preserve">current </w:t>
      </w:r>
      <w:r>
        <w:t>author name and add your own</w:t>
      </w:r>
      <w:r w:rsidR="00A376E3">
        <w:t>.</w:t>
      </w:r>
    </w:p>
    <w:p w14:paraId="1EA37B08" w14:textId="64D007F7" w:rsidR="009F13C2" w:rsidRPr="003E3F55" w:rsidRDefault="009F13C2" w:rsidP="00432E54">
      <w:pPr>
        <w:pStyle w:val="Numberedlist1"/>
        <w:numPr>
          <w:ilvl w:val="0"/>
          <w:numId w:val="35"/>
        </w:numPr>
      </w:pPr>
      <w:r>
        <w:t xml:space="preserve">Add the </w:t>
      </w:r>
      <w:r w:rsidR="00A376E3" w:rsidRPr="00023A2B">
        <w:rPr>
          <w:rStyle w:val="Inlinebold"/>
        </w:rPr>
        <w:t>Membership Revenue</w:t>
      </w:r>
      <w:r w:rsidR="00A376E3">
        <w:t xml:space="preserve"> for </w:t>
      </w:r>
      <w:r w:rsidRPr="00023A2B">
        <w:rPr>
          <w:rStyle w:val="Inlinebold"/>
        </w:rPr>
        <w:t>Title</w:t>
      </w:r>
      <w:r w:rsidR="00A376E3">
        <w:t>.</w:t>
      </w:r>
    </w:p>
    <w:p w14:paraId="49ACB844" w14:textId="4CA6540E" w:rsidR="003E3F55" w:rsidRPr="003E3F55" w:rsidRDefault="009F13C2" w:rsidP="003E3F55">
      <w:pPr>
        <w:pStyle w:val="Numberedlist1"/>
      </w:pPr>
      <w:r>
        <w:t>Add</w:t>
      </w:r>
      <w:r w:rsidR="000A310E">
        <w:t xml:space="preserve"> </w:t>
      </w:r>
      <w:r w:rsidR="000A310E" w:rsidRPr="00023A2B">
        <w:rPr>
          <w:rStyle w:val="Inlinebold"/>
        </w:rPr>
        <w:t>New Members, Renewed Members</w:t>
      </w:r>
      <w:r w:rsidR="00A376E3">
        <w:t xml:space="preserve"> for the </w:t>
      </w:r>
      <w:r w:rsidR="00A376E3" w:rsidRPr="00023A2B">
        <w:rPr>
          <w:rStyle w:val="Inlinebold"/>
        </w:rPr>
        <w:t>Tags</w:t>
      </w:r>
      <w:r w:rsidR="00A376E3" w:rsidRPr="005B5020">
        <w:t>.</w:t>
      </w:r>
    </w:p>
    <w:p w14:paraId="0225D249" w14:textId="510332CA" w:rsidR="003E3F55" w:rsidRDefault="000A310E" w:rsidP="003E3F55">
      <w:pPr>
        <w:pStyle w:val="Numberedlist1"/>
      </w:pPr>
      <w:r>
        <w:t xml:space="preserve">In the </w:t>
      </w:r>
      <w:r w:rsidRPr="00023A2B">
        <w:rPr>
          <w:rStyle w:val="Inlinebold"/>
        </w:rPr>
        <w:t>Status</w:t>
      </w:r>
      <w:r>
        <w:t xml:space="preserve"> </w:t>
      </w:r>
      <w:r w:rsidR="00A376E3">
        <w:t xml:space="preserve">field, </w:t>
      </w:r>
      <w:r>
        <w:t xml:space="preserve">add </w:t>
      </w:r>
      <w:r w:rsidRPr="00023A2B">
        <w:rPr>
          <w:rStyle w:val="Inlinebold"/>
        </w:rPr>
        <w:t>Finance team to check totals</w:t>
      </w:r>
      <w:r w:rsidR="00A376E3" w:rsidRPr="004431A5">
        <w:t>.</w:t>
      </w:r>
    </w:p>
    <w:p w14:paraId="02762D71" w14:textId="6CDF6F16" w:rsidR="009F13C2" w:rsidRDefault="009F13C2" w:rsidP="003E3F55">
      <w:pPr>
        <w:pStyle w:val="Numberedlist1"/>
      </w:pPr>
      <w:r>
        <w:t xml:space="preserve">Edit the comment so that is has the </w:t>
      </w:r>
      <w:r w:rsidR="007023F2">
        <w:t>four</w:t>
      </w:r>
      <w:r w:rsidR="00823561">
        <w:t>-digit</w:t>
      </w:r>
      <w:r>
        <w:t xml:space="preserve"> number for last year</w:t>
      </w:r>
      <w:r w:rsidR="00A376E3">
        <w:t xml:space="preserve">: </w:t>
      </w:r>
      <w:r w:rsidR="00A376E3" w:rsidRPr="00023A2B">
        <w:rPr>
          <w:rStyle w:val="Inlinebold"/>
        </w:rPr>
        <w:t>2020</w:t>
      </w:r>
      <w:r>
        <w:t xml:space="preserve"> instead of </w:t>
      </w:r>
      <w:r w:rsidRPr="00023A2B">
        <w:rPr>
          <w:rStyle w:val="Inlinebold"/>
        </w:rPr>
        <w:t>last year</w:t>
      </w:r>
      <w:r w:rsidR="00D51DC4" w:rsidRPr="007023F2">
        <w:t>.</w:t>
      </w:r>
    </w:p>
    <w:p w14:paraId="033559C7" w14:textId="054E2B3D" w:rsidR="009F13C2" w:rsidRPr="003E3F55" w:rsidRDefault="009F13C2" w:rsidP="009F13C2">
      <w:pPr>
        <w:pStyle w:val="Numberedlist1"/>
      </w:pPr>
      <w:r w:rsidRPr="009F13C2">
        <w:t xml:space="preserve">Save the workbook </w:t>
      </w:r>
      <w:r w:rsidR="00893BC9">
        <w:t>with its original name and append your initial</w:t>
      </w:r>
      <w:r w:rsidR="00845522">
        <w:t>s</w:t>
      </w:r>
      <w:r w:rsidR="00893BC9">
        <w:t xml:space="preserve"> on the end.</w:t>
      </w:r>
    </w:p>
    <w:p w14:paraId="252BEBEA" w14:textId="3640C1A6" w:rsidR="00C76E1D" w:rsidRDefault="003E3F55" w:rsidP="001C4ED7">
      <w:pPr>
        <w:pStyle w:val="Heading2"/>
      </w:pPr>
      <w:bookmarkStart w:id="247" w:name="_Toc37680408"/>
      <w:r w:rsidRPr="003E3F55">
        <w:t xml:space="preserve">Topic 2: </w:t>
      </w:r>
      <w:r w:rsidR="00DE28BF">
        <w:t>Inspect workbook</w:t>
      </w:r>
      <w:r w:rsidR="004431A5">
        <w:t>s</w:t>
      </w:r>
      <w:r w:rsidR="00DE28BF">
        <w:t xml:space="preserve"> for issues</w:t>
      </w:r>
      <w:bookmarkEnd w:id="247"/>
    </w:p>
    <w:p w14:paraId="74119DF5" w14:textId="611E2C74" w:rsidR="00985528" w:rsidRDefault="00972C91" w:rsidP="003E3F55">
      <w:r w:rsidRPr="00972C91">
        <w:rPr>
          <w:noProof/>
        </w:rPr>
        <w:drawing>
          <wp:inline distT="0" distB="0" distL="0" distR="0" wp14:anchorId="35DFA181" wp14:editId="125C2F80">
            <wp:extent cx="299544" cy="361950"/>
            <wp:effectExtent l="0" t="0" r="5715" b="0"/>
            <wp:docPr id="31" name="Picture 31" descr="Illustration indicates that a topic is mapped to a Microsoft Certification Exam Objectiv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indicating topic mapped to exam OD"/>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9544" cy="361950"/>
                    </a:xfrm>
                    <a:prstGeom prst="rect">
                      <a:avLst/>
                    </a:prstGeom>
                  </pic:spPr>
                </pic:pic>
              </a:graphicData>
            </a:graphic>
          </wp:inline>
        </w:drawing>
      </w:r>
      <w:r>
        <w:t xml:space="preserve"> </w:t>
      </w:r>
      <w:r w:rsidR="00985528">
        <w:t xml:space="preserve">When you inspect a workbook for issues, there are three main things to ask yourself: </w:t>
      </w:r>
    </w:p>
    <w:p w14:paraId="611A8315" w14:textId="5D9C3B93" w:rsidR="00985528" w:rsidRDefault="00985528" w:rsidP="00985528">
      <w:pPr>
        <w:pStyle w:val="Bulletlevel1"/>
      </w:pPr>
      <w:r>
        <w:t>Is the data accessible to people with disabilities?</w:t>
      </w:r>
    </w:p>
    <w:p w14:paraId="4DA663A6" w14:textId="6D51D2B8" w:rsidR="00985528" w:rsidRDefault="00985528" w:rsidP="00A82EC6">
      <w:pPr>
        <w:pStyle w:val="Bulletlevel2"/>
      </w:pPr>
      <w:r w:rsidRPr="00985528">
        <w:t>People who are blind or have low vision can understand your data more easily if you consider accessibility when you create your workbooks. For example, always add alternative text to all images such as charts and pictures and consider contrast when applying color to text or backgrounds.</w:t>
      </w:r>
    </w:p>
    <w:p w14:paraId="7F9F35BE" w14:textId="77777777" w:rsidR="00985528" w:rsidRDefault="00985528" w:rsidP="00985528">
      <w:pPr>
        <w:pStyle w:val="Bulletlevel1"/>
      </w:pPr>
      <w:r>
        <w:t>Is it compatible for people using earlier versions of Office?</w:t>
      </w:r>
    </w:p>
    <w:p w14:paraId="78EC1458" w14:textId="2A9234A4" w:rsidR="00985528" w:rsidRDefault="00985528" w:rsidP="00A82EC6">
      <w:pPr>
        <w:pStyle w:val="Bulletlevel2"/>
      </w:pPr>
      <w:r w:rsidRPr="00985528">
        <w:t xml:space="preserve">There are some fantastic features in Excel 2019, but will any feature you use make </w:t>
      </w:r>
      <w:r w:rsidR="005D4D67" w:rsidRPr="00985528">
        <w:t>a significant difference</w:t>
      </w:r>
      <w:r w:rsidRPr="00985528">
        <w:t xml:space="preserve"> to anyone that m</w:t>
      </w:r>
      <w:r w:rsidR="005D4D67">
        <w:t>ight</w:t>
      </w:r>
      <w:r w:rsidRPr="00985528">
        <w:t xml:space="preserve"> be using </w:t>
      </w:r>
      <w:r w:rsidR="006476D9" w:rsidRPr="00985528">
        <w:t>a</w:t>
      </w:r>
      <w:r w:rsidR="006476D9">
        <w:t xml:space="preserve">n earlier </w:t>
      </w:r>
      <w:r w:rsidRPr="00985528">
        <w:t xml:space="preserve">version of </w:t>
      </w:r>
      <w:r>
        <w:t>Excel</w:t>
      </w:r>
      <w:r w:rsidRPr="00985528">
        <w:t>?</w:t>
      </w:r>
    </w:p>
    <w:p w14:paraId="4F909B3B" w14:textId="77777777" w:rsidR="003C419B" w:rsidRDefault="003C419B" w:rsidP="00023A2B">
      <w:pPr>
        <w:rPr>
          <w:szCs w:val="24"/>
        </w:rPr>
      </w:pPr>
      <w:r>
        <w:br w:type="page"/>
      </w:r>
    </w:p>
    <w:p w14:paraId="045223EF" w14:textId="634E57F1" w:rsidR="00985528" w:rsidRDefault="00985528" w:rsidP="00985528">
      <w:pPr>
        <w:pStyle w:val="Bulletlevel1"/>
      </w:pPr>
      <w:r>
        <w:lastRenderedPageBreak/>
        <w:t xml:space="preserve">Is there any personal information or hidden data that </w:t>
      </w:r>
      <w:r w:rsidR="005D4D67">
        <w:t xml:space="preserve">you </w:t>
      </w:r>
      <w:r>
        <w:t>should remove before sharing the workbook with others?</w:t>
      </w:r>
    </w:p>
    <w:p w14:paraId="273A032A" w14:textId="51768E88" w:rsidR="0008371B" w:rsidRDefault="007432A3" w:rsidP="00A82EC6">
      <w:pPr>
        <w:pStyle w:val="Bulletlevel2"/>
      </w:pPr>
      <w:r>
        <w:t xml:space="preserve">When you </w:t>
      </w:r>
      <w:r w:rsidR="00853057">
        <w:t>share</w:t>
      </w:r>
      <w:r>
        <w:t xml:space="preserve"> workbooks </w:t>
      </w:r>
      <w:r w:rsidR="00853057">
        <w:t xml:space="preserve">internally or </w:t>
      </w:r>
      <w:r>
        <w:t>external</w:t>
      </w:r>
      <w:r w:rsidR="00853057">
        <w:t>ly,</w:t>
      </w:r>
      <w:r>
        <w:t xml:space="preserve"> </w:t>
      </w:r>
      <w:r w:rsidR="00853057">
        <w:t>i</w:t>
      </w:r>
      <w:r w:rsidR="00853057" w:rsidRPr="00853057">
        <w:t>t</w:t>
      </w:r>
      <w:r w:rsidR="0029215C">
        <w:t>’</w:t>
      </w:r>
      <w:r w:rsidR="00853057" w:rsidRPr="00853057">
        <w:t>s a good idea to review the document for hidden data or personal information.</w:t>
      </w:r>
      <w:r w:rsidR="000B03BF">
        <w:t xml:space="preserve"> In a digital world</w:t>
      </w:r>
      <w:r w:rsidR="00475F30">
        <w:t>, identity theft is a serious matter.</w:t>
      </w:r>
      <w:r w:rsidR="000B03BF">
        <w:t xml:space="preserve"> </w:t>
      </w:r>
      <w:r w:rsidR="00475F30">
        <w:t>A</w:t>
      </w:r>
      <w:r w:rsidR="000B03BF">
        <w:t xml:space="preserve">lways be </w:t>
      </w:r>
      <w:r w:rsidR="00475F30">
        <w:t>aware of</w:t>
      </w:r>
      <w:r w:rsidR="000B03BF">
        <w:t xml:space="preserve"> the information that people can find</w:t>
      </w:r>
      <w:r w:rsidR="00475F30">
        <w:t xml:space="preserve"> out about you, your friends and family, your colleagues</w:t>
      </w:r>
      <w:r w:rsidR="005D4D67">
        <w:t>,</w:t>
      </w:r>
      <w:r w:rsidR="00475F30">
        <w:t xml:space="preserve"> and </w:t>
      </w:r>
      <w:r w:rsidR="005D4D67">
        <w:t xml:space="preserve">your </w:t>
      </w:r>
      <w:r w:rsidR="00475F30">
        <w:t>company.</w:t>
      </w:r>
    </w:p>
    <w:p w14:paraId="578DA480" w14:textId="2EEFC919" w:rsidR="00B52D45" w:rsidRDefault="007432A3" w:rsidP="003E3F55">
      <w:r>
        <w:t>Luckily, Excel can help you inspect your workbooks</w:t>
      </w:r>
      <w:r w:rsidR="00853057">
        <w:t xml:space="preserve"> for accessibility</w:t>
      </w:r>
      <w:r w:rsidR="00985528">
        <w:t>, compatibility</w:t>
      </w:r>
      <w:r w:rsidR="00F573E8">
        <w:t>,</w:t>
      </w:r>
      <w:r w:rsidR="00853057">
        <w:t xml:space="preserve"> and hidden data</w:t>
      </w:r>
      <w:r w:rsidR="006476D9">
        <w:t>.</w:t>
      </w:r>
    </w:p>
    <w:p w14:paraId="2C587984" w14:textId="123F26E8" w:rsidR="0002550D" w:rsidRPr="00972C91" w:rsidRDefault="0002550D" w:rsidP="00972C91">
      <w:pPr>
        <w:pStyle w:val="Heading3"/>
      </w:pPr>
      <w:bookmarkStart w:id="248" w:name="_Toc37680409"/>
      <w:r w:rsidRPr="00972C91">
        <w:t>Inspect a workbook</w:t>
      </w:r>
      <w:bookmarkEnd w:id="248"/>
    </w:p>
    <w:p w14:paraId="589FF123" w14:textId="770DDFBE" w:rsidR="00BC5D85" w:rsidRDefault="0002550D" w:rsidP="003E3F55">
      <w:r>
        <w:t>There are many</w:t>
      </w:r>
      <w:r w:rsidR="005D4D67">
        <w:t xml:space="preserve"> hidden</w:t>
      </w:r>
      <w:r>
        <w:t xml:space="preserve"> items in the background of a workbook.</w:t>
      </w:r>
      <w:r w:rsidR="00BC5D85">
        <w:t xml:space="preserve"> When you inspect a workbook</w:t>
      </w:r>
      <w:r w:rsidR="00304335">
        <w:t>,</w:t>
      </w:r>
      <w:r w:rsidR="00BC5D85">
        <w:t xml:space="preserve"> you can remove any issues</w:t>
      </w:r>
      <w:r w:rsidR="00304335">
        <w:t>.</w:t>
      </w:r>
      <w:r w:rsidR="00BC5D85">
        <w:t xml:space="preserve"> </w:t>
      </w:r>
      <w:r w:rsidR="00304335">
        <w:t>H</w:t>
      </w:r>
      <w:r w:rsidR="00BC5D85">
        <w:t xml:space="preserve">owever, </w:t>
      </w:r>
      <w:r w:rsidR="00304335">
        <w:t>prior to</w:t>
      </w:r>
      <w:r w:rsidR="00F92954">
        <w:t xml:space="preserve"> inspecting the workbook it might be worth saving a copy </w:t>
      </w:r>
      <w:r w:rsidR="00A376E3">
        <w:t>because</w:t>
      </w:r>
      <w:r w:rsidR="005D4D67">
        <w:t xml:space="preserve"> sometimes actions cannot be undone when removing properties.</w:t>
      </w:r>
    </w:p>
    <w:p w14:paraId="6E705A9A" w14:textId="3F140CFC" w:rsidR="002D0E92" w:rsidRDefault="000B03BF" w:rsidP="003E3F55">
      <w:r>
        <w:t xml:space="preserve">To </w:t>
      </w:r>
      <w:r w:rsidR="005D4D67">
        <w:t>observe</w:t>
      </w:r>
      <w:r>
        <w:t xml:space="preserve"> what is going on behind the scenes</w:t>
      </w:r>
      <w:r w:rsidR="001C4ED7">
        <w:t xml:space="preserve"> of a workbook</w:t>
      </w:r>
      <w:r>
        <w:t>:</w:t>
      </w:r>
    </w:p>
    <w:p w14:paraId="710D09FF" w14:textId="41791513" w:rsidR="000B03BF" w:rsidRDefault="000B03BF" w:rsidP="002C5E5D">
      <w:pPr>
        <w:pStyle w:val="Numberedlist1"/>
        <w:numPr>
          <w:ilvl w:val="0"/>
          <w:numId w:val="67"/>
        </w:numPr>
      </w:pPr>
      <w:r>
        <w:t xml:space="preserve">Select </w:t>
      </w:r>
      <w:r w:rsidRPr="00544785">
        <w:rPr>
          <w:rStyle w:val="Inlinebold"/>
        </w:rPr>
        <w:t>File</w:t>
      </w:r>
      <w:r w:rsidR="00A376E3">
        <w:t xml:space="preserve">, </w:t>
      </w:r>
      <w:r>
        <w:t xml:space="preserve">and then </w:t>
      </w:r>
      <w:r w:rsidR="00A376E3">
        <w:t xml:space="preserve">select </w:t>
      </w:r>
      <w:r w:rsidRPr="00544785">
        <w:rPr>
          <w:rStyle w:val="Inlinebold"/>
        </w:rPr>
        <w:t>Info</w:t>
      </w:r>
      <w:r w:rsidR="00A376E3" w:rsidRPr="00023A2B">
        <w:t>.</w:t>
      </w:r>
    </w:p>
    <w:p w14:paraId="52004400" w14:textId="2850EC0C" w:rsidR="000B03BF" w:rsidRDefault="000B03BF" w:rsidP="002C5E5D">
      <w:pPr>
        <w:pStyle w:val="Numberedlist1"/>
        <w:numPr>
          <w:ilvl w:val="0"/>
          <w:numId w:val="67"/>
        </w:numPr>
      </w:pPr>
      <w:r>
        <w:t xml:space="preserve">Select </w:t>
      </w:r>
      <w:r w:rsidRPr="00544785">
        <w:rPr>
          <w:rStyle w:val="Inlinebold"/>
        </w:rPr>
        <w:t>Check for Issues</w:t>
      </w:r>
      <w:r>
        <w:t xml:space="preserve"> on the </w:t>
      </w:r>
      <w:r w:rsidRPr="00544785">
        <w:rPr>
          <w:rStyle w:val="Inlinebold"/>
        </w:rPr>
        <w:t>Info</w:t>
      </w:r>
      <w:r>
        <w:t xml:space="preserve"> window</w:t>
      </w:r>
      <w:r w:rsidR="00A376E3">
        <w:t>,</w:t>
      </w:r>
      <w:r>
        <w:t xml:space="preserve"> and then </w:t>
      </w:r>
      <w:r w:rsidR="00A376E3">
        <w:t xml:space="preserve">select </w:t>
      </w:r>
      <w:r w:rsidRPr="00544785">
        <w:rPr>
          <w:rStyle w:val="Inlinebold"/>
        </w:rPr>
        <w:t>Inspect Document</w:t>
      </w:r>
      <w:r>
        <w:t xml:space="preserve"> from the drop-down list</w:t>
      </w:r>
      <w:r w:rsidR="003C4080">
        <w:t xml:space="preserve"> (refer to Figure 19)</w:t>
      </w:r>
      <w:r w:rsidR="00A376E3">
        <w:t>.</w:t>
      </w:r>
    </w:p>
    <w:p w14:paraId="1627BFBB" w14:textId="77777777" w:rsidR="001C4ED7" w:rsidRDefault="000B03BF" w:rsidP="004431A5">
      <w:pPr>
        <w:ind w:left="360"/>
      </w:pPr>
      <w:r w:rsidRPr="00A82EC6">
        <w:rPr>
          <w:noProof/>
        </w:rPr>
        <w:drawing>
          <wp:inline distT="0" distB="0" distL="0" distR="0" wp14:anchorId="5FA37D94" wp14:editId="4595AC96">
            <wp:extent cx="4680000" cy="2608078"/>
            <wp:effectExtent l="19050" t="19050" r="25400" b="20955"/>
            <wp:docPr id="1490664139" name="Picture 1490664139" descr="A screenshot of the Check for Issues button in File &g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608078"/>
                    </a:xfrm>
                    <a:prstGeom prst="rect">
                      <a:avLst/>
                    </a:prstGeom>
                    <a:ln>
                      <a:solidFill>
                        <a:schemeClr val="tx1"/>
                      </a:solidFill>
                    </a:ln>
                  </pic:spPr>
                </pic:pic>
              </a:graphicData>
            </a:graphic>
          </wp:inline>
        </w:drawing>
      </w:r>
    </w:p>
    <w:p w14:paraId="61D2FDA0" w14:textId="06ED5F69" w:rsidR="000B03BF" w:rsidRDefault="001C4ED7" w:rsidP="00575E40">
      <w:pPr>
        <w:pStyle w:val="Caption"/>
        <w:ind w:left="360"/>
      </w:pPr>
      <w:r>
        <w:t xml:space="preserve">Figure </w:t>
      </w:r>
      <w:r>
        <w:fldChar w:fldCharType="begin"/>
      </w:r>
      <w:r>
        <w:instrText xml:space="preserve"> SEQ Figure \* ARABIC </w:instrText>
      </w:r>
      <w:r>
        <w:fldChar w:fldCharType="separate"/>
      </w:r>
      <w:r w:rsidR="005437F9">
        <w:rPr>
          <w:noProof/>
        </w:rPr>
        <w:t>19</w:t>
      </w:r>
      <w:r>
        <w:fldChar w:fldCharType="end"/>
      </w:r>
      <w:r>
        <w:t xml:space="preserve">: </w:t>
      </w:r>
      <w:r w:rsidRPr="00C65A57">
        <w:rPr>
          <w:rStyle w:val="Inlinebold"/>
        </w:rPr>
        <w:t>Check for Issues</w:t>
      </w:r>
      <w:r>
        <w:t xml:space="preserve"> button in </w:t>
      </w:r>
      <w:r w:rsidRPr="00A55FC2">
        <w:rPr>
          <w:rStyle w:val="Inlinebold"/>
        </w:rPr>
        <w:t>File</w:t>
      </w:r>
      <w:r>
        <w:t xml:space="preserve"> &gt; </w:t>
      </w:r>
      <w:r w:rsidRPr="00A55FC2">
        <w:rPr>
          <w:rStyle w:val="Inlinebold"/>
        </w:rPr>
        <w:t>Info</w:t>
      </w:r>
    </w:p>
    <w:p w14:paraId="4613CA39" w14:textId="62822D80" w:rsidR="000B03BF" w:rsidRDefault="00F92954" w:rsidP="00E54E67">
      <w:pPr>
        <w:pStyle w:val="Numberedlist1"/>
      </w:pPr>
      <w:r>
        <w:t xml:space="preserve">Scroll through the list of content and </w:t>
      </w:r>
      <w:r w:rsidR="00A376E3">
        <w:t>select or clear</w:t>
      </w:r>
      <w:r>
        <w:t xml:space="preserve"> any item listed</w:t>
      </w:r>
      <w:r w:rsidR="00A376E3">
        <w:t>.</w:t>
      </w:r>
      <w:r w:rsidR="00582B60">
        <w:t xml:space="preserve"> (Refer to Figure 20.)</w:t>
      </w:r>
    </w:p>
    <w:p w14:paraId="65A8D54B" w14:textId="77777777" w:rsidR="007B32A5" w:rsidRDefault="000B03BF" w:rsidP="004431A5">
      <w:pPr>
        <w:ind w:left="360"/>
      </w:pPr>
      <w:r w:rsidRPr="00A82EC6">
        <w:rPr>
          <w:noProof/>
        </w:rPr>
        <w:lastRenderedPageBreak/>
        <w:drawing>
          <wp:inline distT="0" distB="0" distL="0" distR="0" wp14:anchorId="33337C91" wp14:editId="68D75165">
            <wp:extent cx="5039428" cy="4610743"/>
            <wp:effectExtent l="19050" t="19050" r="27940" b="18415"/>
            <wp:docPr id="1490664146" name="Picture 1490664146" descr="A screenshot of the Document Inspecto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428" cy="4610743"/>
                    </a:xfrm>
                    <a:prstGeom prst="rect">
                      <a:avLst/>
                    </a:prstGeom>
                    <a:ln>
                      <a:solidFill>
                        <a:schemeClr val="tx1"/>
                      </a:solidFill>
                    </a:ln>
                  </pic:spPr>
                </pic:pic>
              </a:graphicData>
            </a:graphic>
          </wp:inline>
        </w:drawing>
      </w:r>
    </w:p>
    <w:p w14:paraId="359D332B" w14:textId="5009ECA6" w:rsidR="000B03BF" w:rsidRDefault="007B32A5" w:rsidP="00575E40">
      <w:pPr>
        <w:pStyle w:val="Caption"/>
        <w:ind w:left="360"/>
      </w:pPr>
      <w:r>
        <w:t xml:space="preserve">Figure </w:t>
      </w:r>
      <w:r>
        <w:fldChar w:fldCharType="begin"/>
      </w:r>
      <w:r>
        <w:instrText xml:space="preserve"> SEQ Figure \* ARABIC </w:instrText>
      </w:r>
      <w:r>
        <w:fldChar w:fldCharType="separate"/>
      </w:r>
      <w:r w:rsidR="005437F9">
        <w:rPr>
          <w:noProof/>
        </w:rPr>
        <w:t>20</w:t>
      </w:r>
      <w:r>
        <w:fldChar w:fldCharType="end"/>
      </w:r>
      <w:r>
        <w:t xml:space="preserve">: </w:t>
      </w:r>
      <w:r w:rsidRPr="00C65A57">
        <w:rPr>
          <w:rStyle w:val="Inlinebold"/>
        </w:rPr>
        <w:t>Document Inspector</w:t>
      </w:r>
      <w:r>
        <w:t xml:space="preserve"> dialog box</w:t>
      </w:r>
    </w:p>
    <w:p w14:paraId="37AEB2B1" w14:textId="2BABDB7F" w:rsidR="00F92954" w:rsidRDefault="00F92954" w:rsidP="00E54E67">
      <w:pPr>
        <w:pStyle w:val="Numberedlist1"/>
      </w:pPr>
      <w:r>
        <w:t xml:space="preserve">Select </w:t>
      </w:r>
      <w:r w:rsidRPr="00544785">
        <w:rPr>
          <w:rStyle w:val="Inlinebold"/>
        </w:rPr>
        <w:t>Inspect</w:t>
      </w:r>
      <w:r>
        <w:t xml:space="preserve"> to inspect the document for possible issues</w:t>
      </w:r>
      <w:r w:rsidR="00582B60">
        <w:t xml:space="preserve"> as shown in the following figure.</w:t>
      </w:r>
    </w:p>
    <w:p w14:paraId="62BEE1D5" w14:textId="77777777" w:rsidR="007B32A5" w:rsidRDefault="00F92954" w:rsidP="004431A5">
      <w:pPr>
        <w:ind w:left="360"/>
      </w:pPr>
      <w:r w:rsidRPr="00A82EC6">
        <w:rPr>
          <w:noProof/>
        </w:rPr>
        <w:lastRenderedPageBreak/>
        <w:drawing>
          <wp:inline distT="0" distB="0" distL="0" distR="0" wp14:anchorId="7E72677D" wp14:editId="31A7FC46">
            <wp:extent cx="5039428" cy="4629796"/>
            <wp:effectExtent l="19050" t="19050" r="27940" b="18415"/>
            <wp:docPr id="1490664147" name="Picture 1490664147" descr="A screenshot of Document Inspector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428" cy="4629796"/>
                    </a:xfrm>
                    <a:prstGeom prst="rect">
                      <a:avLst/>
                    </a:prstGeom>
                    <a:ln>
                      <a:solidFill>
                        <a:schemeClr val="tx1"/>
                      </a:solidFill>
                    </a:ln>
                  </pic:spPr>
                </pic:pic>
              </a:graphicData>
            </a:graphic>
          </wp:inline>
        </w:drawing>
      </w:r>
    </w:p>
    <w:p w14:paraId="78783E06" w14:textId="6D6EA2FC" w:rsidR="00F92954" w:rsidRDefault="007B32A5" w:rsidP="00575E40">
      <w:pPr>
        <w:pStyle w:val="Caption"/>
        <w:ind w:left="360"/>
      </w:pPr>
      <w:r>
        <w:t xml:space="preserve">Figure </w:t>
      </w:r>
      <w:r>
        <w:fldChar w:fldCharType="begin"/>
      </w:r>
      <w:r>
        <w:instrText xml:space="preserve"> SEQ Figure \* ARABIC </w:instrText>
      </w:r>
      <w:r>
        <w:fldChar w:fldCharType="separate"/>
      </w:r>
      <w:r w:rsidR="005437F9">
        <w:rPr>
          <w:noProof/>
        </w:rPr>
        <w:t>21</w:t>
      </w:r>
      <w:r>
        <w:fldChar w:fldCharType="end"/>
      </w:r>
      <w:r>
        <w:t xml:space="preserve">: </w:t>
      </w:r>
      <w:r w:rsidRPr="00C65A57">
        <w:rPr>
          <w:rStyle w:val="Inlinebold"/>
        </w:rPr>
        <w:t>Document Inspector</w:t>
      </w:r>
      <w:r>
        <w:t xml:space="preserve"> results</w:t>
      </w:r>
    </w:p>
    <w:p w14:paraId="2C1DEA1A" w14:textId="47C9E6CF" w:rsidR="00BC5D85" w:rsidRDefault="00BC5D85" w:rsidP="00E54E67">
      <w:pPr>
        <w:pStyle w:val="Numberedlist1"/>
      </w:pPr>
      <w:r>
        <w:t xml:space="preserve">Select </w:t>
      </w:r>
      <w:r w:rsidRPr="00544785">
        <w:rPr>
          <w:rStyle w:val="Inlinebold"/>
        </w:rPr>
        <w:t>Remove All</w:t>
      </w:r>
      <w:r>
        <w:t xml:space="preserve"> </w:t>
      </w:r>
      <w:r w:rsidR="00544785">
        <w:t xml:space="preserve">if you would like to remove </w:t>
      </w:r>
      <w:r w:rsidR="006476D9">
        <w:t>any issues that were found by the inspector</w:t>
      </w:r>
      <w:r w:rsidR="00A376E3">
        <w:t>.</w:t>
      </w:r>
    </w:p>
    <w:p w14:paraId="261FC348" w14:textId="6A4D6273" w:rsidR="00BC5D85" w:rsidRDefault="00544785" w:rsidP="00E54E67">
      <w:pPr>
        <w:pStyle w:val="Numberedlist1"/>
      </w:pPr>
      <w:r>
        <w:t xml:space="preserve">Select </w:t>
      </w:r>
      <w:r w:rsidR="00BC5D85" w:rsidRPr="00544785">
        <w:rPr>
          <w:rStyle w:val="Inlinebold"/>
        </w:rPr>
        <w:t>Reinspect</w:t>
      </w:r>
      <w:r w:rsidR="00BC5D85">
        <w:t xml:space="preserve"> if you wish </w:t>
      </w:r>
      <w:r>
        <w:t>to reinspect the workbook</w:t>
      </w:r>
      <w:r w:rsidR="00A376E3">
        <w:t>.</w:t>
      </w:r>
    </w:p>
    <w:p w14:paraId="298436BE" w14:textId="4D44F633" w:rsidR="00BC5D85" w:rsidRDefault="00BC5D85" w:rsidP="00E54E67">
      <w:pPr>
        <w:pStyle w:val="Numberedlist1"/>
      </w:pPr>
      <w:r>
        <w:t xml:space="preserve">Select </w:t>
      </w:r>
      <w:r w:rsidRPr="00544785">
        <w:rPr>
          <w:rStyle w:val="Inlinebold"/>
        </w:rPr>
        <w:t>Close</w:t>
      </w:r>
      <w:r>
        <w:t xml:space="preserve"> when you finish with the inspector.</w:t>
      </w:r>
    </w:p>
    <w:p w14:paraId="5785EA12" w14:textId="2F1FD7AB" w:rsidR="0002550D" w:rsidRDefault="002D0E92" w:rsidP="003E3F55">
      <w:r>
        <w:t xml:space="preserve">The </w:t>
      </w:r>
      <w:r w:rsidR="003C4080" w:rsidRPr="003C4080">
        <w:rPr>
          <w:rStyle w:val="Inlinebold"/>
        </w:rPr>
        <w:t>D</w:t>
      </w:r>
      <w:r w:rsidRPr="003C4080">
        <w:rPr>
          <w:rStyle w:val="Inlinebold"/>
        </w:rPr>
        <w:t xml:space="preserve">ocument </w:t>
      </w:r>
      <w:r w:rsidR="003C4080" w:rsidRPr="003C4080">
        <w:rPr>
          <w:rStyle w:val="Inlinebold"/>
        </w:rPr>
        <w:t>I</w:t>
      </w:r>
      <w:r w:rsidRPr="003C4080">
        <w:rPr>
          <w:rStyle w:val="Inlinebold"/>
        </w:rPr>
        <w:t>nspector</w:t>
      </w:r>
      <w:r>
        <w:t xml:space="preserve"> can </w:t>
      </w:r>
      <w:r w:rsidR="00544785">
        <w:t>check</w:t>
      </w:r>
      <w:r>
        <w:t xml:space="preserve"> for the following </w:t>
      </w:r>
      <w:r w:rsidR="00304335">
        <w:t>potential issues</w:t>
      </w:r>
      <w:r>
        <w:t>:</w:t>
      </w:r>
    </w:p>
    <w:p w14:paraId="163AC161" w14:textId="614A02D7" w:rsidR="00544785" w:rsidRDefault="00544785" w:rsidP="00544785">
      <w:pPr>
        <w:pStyle w:val="Bulletlevel1"/>
      </w:pPr>
      <w:r>
        <w:t>Comments</w:t>
      </w:r>
    </w:p>
    <w:p w14:paraId="52F1ADB5" w14:textId="624D3316" w:rsidR="00544785" w:rsidRDefault="00544785" w:rsidP="00544785">
      <w:pPr>
        <w:pStyle w:val="Bulletlevel1"/>
      </w:pPr>
      <w:r w:rsidRPr="0002550D">
        <w:t>Document properties and personal information</w:t>
      </w:r>
    </w:p>
    <w:p w14:paraId="6E657FA3" w14:textId="3CBA9655" w:rsidR="00544785" w:rsidRDefault="00544785" w:rsidP="00544785">
      <w:pPr>
        <w:pStyle w:val="Bulletlevel1"/>
      </w:pPr>
      <w:r>
        <w:t xml:space="preserve">Data </w:t>
      </w:r>
      <w:r w:rsidR="00C65A57">
        <w:t>m</w:t>
      </w:r>
      <w:r>
        <w:t>odels</w:t>
      </w:r>
    </w:p>
    <w:p w14:paraId="57C93F4A" w14:textId="291B387B" w:rsidR="00544785" w:rsidRDefault="00544785" w:rsidP="00544785">
      <w:pPr>
        <w:pStyle w:val="Bulletlevel1"/>
      </w:pPr>
      <w:r>
        <w:t xml:space="preserve">Content </w:t>
      </w:r>
      <w:r w:rsidR="00C65A57">
        <w:t>a</w:t>
      </w:r>
      <w:r>
        <w:t>dd-ins</w:t>
      </w:r>
    </w:p>
    <w:p w14:paraId="7EC8D417" w14:textId="5958A47F" w:rsidR="00544785" w:rsidRDefault="00544785" w:rsidP="00544785">
      <w:pPr>
        <w:pStyle w:val="Bulletlevel1"/>
      </w:pPr>
      <w:r>
        <w:t xml:space="preserve">Task Pane </w:t>
      </w:r>
      <w:r w:rsidR="00C65A57">
        <w:t>a</w:t>
      </w:r>
      <w:r>
        <w:t>dd-ins</w:t>
      </w:r>
    </w:p>
    <w:p w14:paraId="4FD5744E" w14:textId="4E04D2C9" w:rsidR="00544785" w:rsidRDefault="00544785" w:rsidP="00544785">
      <w:pPr>
        <w:pStyle w:val="Bulletlevel1"/>
      </w:pPr>
      <w:r>
        <w:t xml:space="preserve">PivotTables, PivotCharts, </w:t>
      </w:r>
      <w:r w:rsidR="00C65A57">
        <w:t>c</w:t>
      </w:r>
      <w:r>
        <w:t>ube formulas</w:t>
      </w:r>
      <w:r w:rsidR="00304335">
        <w:t>,</w:t>
      </w:r>
      <w:r>
        <w:t xml:space="preserve"> </w:t>
      </w:r>
      <w:r w:rsidR="00C65A57">
        <w:t>s</w:t>
      </w:r>
      <w:r>
        <w:t>licers</w:t>
      </w:r>
      <w:r w:rsidR="00D2494F">
        <w:t>,</w:t>
      </w:r>
      <w:r>
        <w:t xml:space="preserve"> and </w:t>
      </w:r>
      <w:r w:rsidR="00C65A57">
        <w:t>t</w:t>
      </w:r>
      <w:r>
        <w:t>imelines</w:t>
      </w:r>
    </w:p>
    <w:p w14:paraId="0613C661" w14:textId="75A5F66B" w:rsidR="00544785" w:rsidRDefault="00544785" w:rsidP="00544785">
      <w:pPr>
        <w:pStyle w:val="Bulletlevel1"/>
      </w:pPr>
      <w:r>
        <w:t>Embedded documents</w:t>
      </w:r>
    </w:p>
    <w:p w14:paraId="743C2822" w14:textId="758917EC" w:rsidR="00544785" w:rsidRDefault="00544785" w:rsidP="00544785">
      <w:pPr>
        <w:pStyle w:val="Bulletlevel1"/>
      </w:pPr>
      <w:r>
        <w:t xml:space="preserve">Macros, </w:t>
      </w:r>
      <w:r w:rsidR="00C65A57">
        <w:t>f</w:t>
      </w:r>
      <w:r>
        <w:t>orms</w:t>
      </w:r>
      <w:r w:rsidR="00D2494F">
        <w:t>,</w:t>
      </w:r>
      <w:r>
        <w:t xml:space="preserve"> and </w:t>
      </w:r>
      <w:r w:rsidR="00C65A57">
        <w:t>a</w:t>
      </w:r>
      <w:r>
        <w:t xml:space="preserve">ctive X </w:t>
      </w:r>
      <w:r w:rsidR="00C65A57">
        <w:t>c</w:t>
      </w:r>
      <w:r>
        <w:t>ontrols</w:t>
      </w:r>
    </w:p>
    <w:p w14:paraId="7AEB6DF7" w14:textId="45F96B00" w:rsidR="00544785" w:rsidRDefault="00544785" w:rsidP="00544785">
      <w:pPr>
        <w:pStyle w:val="Bulletlevel1"/>
      </w:pPr>
      <w:r>
        <w:lastRenderedPageBreak/>
        <w:t>Links to other files</w:t>
      </w:r>
    </w:p>
    <w:p w14:paraId="0C8AB89E" w14:textId="0FF31925" w:rsidR="00544785" w:rsidRDefault="00544785" w:rsidP="00544785">
      <w:pPr>
        <w:pStyle w:val="Bulletlevel1"/>
      </w:pPr>
      <w:r>
        <w:t>Real time data functions</w:t>
      </w:r>
    </w:p>
    <w:p w14:paraId="7FF6A317" w14:textId="527EF1BA" w:rsidR="00544785" w:rsidRDefault="00544785" w:rsidP="00544785">
      <w:pPr>
        <w:pStyle w:val="Bulletlevel1"/>
      </w:pPr>
      <w:r>
        <w:t xml:space="preserve">Excel </w:t>
      </w:r>
      <w:r w:rsidR="00C65A57">
        <w:t>s</w:t>
      </w:r>
      <w:r>
        <w:t>urveys</w:t>
      </w:r>
    </w:p>
    <w:p w14:paraId="7C185689" w14:textId="53600003" w:rsidR="00544785" w:rsidRDefault="00544785" w:rsidP="00544785">
      <w:pPr>
        <w:pStyle w:val="Bulletlevel1"/>
      </w:pPr>
      <w:r>
        <w:t xml:space="preserve">Defined </w:t>
      </w:r>
      <w:r w:rsidR="00C65A57">
        <w:t>s</w:t>
      </w:r>
      <w:r>
        <w:t>cenarios</w:t>
      </w:r>
    </w:p>
    <w:p w14:paraId="2F442BDA" w14:textId="35579EB1" w:rsidR="00544785" w:rsidRDefault="00544785" w:rsidP="00544785">
      <w:pPr>
        <w:pStyle w:val="Bulletlevel1"/>
      </w:pPr>
      <w:r>
        <w:t>Active filters</w:t>
      </w:r>
    </w:p>
    <w:p w14:paraId="7D6FB79A" w14:textId="780B2175" w:rsidR="00544785" w:rsidRDefault="00544785" w:rsidP="00544785">
      <w:pPr>
        <w:pStyle w:val="Bulletlevel1"/>
      </w:pPr>
      <w:r>
        <w:t>Custom worksheet properties</w:t>
      </w:r>
    </w:p>
    <w:p w14:paraId="5A44068C" w14:textId="77777777" w:rsidR="00544785" w:rsidRDefault="00544785" w:rsidP="00544785">
      <w:pPr>
        <w:pStyle w:val="Bulletlevel1"/>
      </w:pPr>
      <w:r>
        <w:t>Hidden names</w:t>
      </w:r>
    </w:p>
    <w:p w14:paraId="5E0F6CAE" w14:textId="6F5BD742" w:rsidR="00544785" w:rsidRDefault="00544785" w:rsidP="00544785">
      <w:pPr>
        <w:pStyle w:val="Bulletlevel1"/>
      </w:pPr>
      <w:r>
        <w:t>Ink</w:t>
      </w:r>
    </w:p>
    <w:p w14:paraId="315DE10F" w14:textId="21326006" w:rsidR="00544785" w:rsidRDefault="00544785" w:rsidP="00544785">
      <w:pPr>
        <w:pStyle w:val="Bulletlevel1"/>
      </w:pPr>
      <w:r>
        <w:t>Lon</w:t>
      </w:r>
      <w:r w:rsidR="00304335">
        <w:t>g</w:t>
      </w:r>
      <w:r>
        <w:t xml:space="preserve"> external references</w:t>
      </w:r>
    </w:p>
    <w:p w14:paraId="165049F8" w14:textId="77777777" w:rsidR="00304335" w:rsidRDefault="00304335" w:rsidP="00304335">
      <w:pPr>
        <w:pStyle w:val="Bulletlevel1"/>
      </w:pPr>
      <w:r>
        <w:t>Custom XML data</w:t>
      </w:r>
      <w:r w:rsidRPr="00544785">
        <w:t xml:space="preserve"> </w:t>
      </w:r>
    </w:p>
    <w:p w14:paraId="46ADAAF5" w14:textId="2F7D20F1" w:rsidR="00544785" w:rsidRDefault="00544785" w:rsidP="00544785">
      <w:pPr>
        <w:pStyle w:val="Bulletlevel1"/>
      </w:pPr>
      <w:r>
        <w:t>Headers and footers</w:t>
      </w:r>
    </w:p>
    <w:p w14:paraId="5EBE90BC" w14:textId="77777777" w:rsidR="00544785" w:rsidRDefault="00544785" w:rsidP="00544785">
      <w:pPr>
        <w:pStyle w:val="Bulletlevel1"/>
      </w:pPr>
      <w:r w:rsidRPr="0002550D">
        <w:t>Hidden rows, columns, and worksheets</w:t>
      </w:r>
      <w:r w:rsidRPr="00544785">
        <w:t xml:space="preserve"> </w:t>
      </w:r>
    </w:p>
    <w:p w14:paraId="73D5ADA6" w14:textId="13E89C0C" w:rsidR="00544785" w:rsidRDefault="00544785" w:rsidP="003C419B">
      <w:pPr>
        <w:pStyle w:val="Bulletlevel1"/>
        <w:spacing w:after="120"/>
      </w:pPr>
      <w:r>
        <w:t>Invisible content</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703"/>
        <w:gridCol w:w="43"/>
        <w:gridCol w:w="7614"/>
      </w:tblGrid>
      <w:tr w:rsidR="00AC7362" w14:paraId="02BA5B9B" w14:textId="77777777" w:rsidTr="00F763B9">
        <w:tc>
          <w:tcPr>
            <w:tcW w:w="1703" w:type="dxa"/>
            <w:tcBorders>
              <w:top w:val="nil"/>
              <w:left w:val="nil"/>
              <w:bottom w:val="single" w:sz="18" w:space="0" w:color="6B2929"/>
              <w:right w:val="nil"/>
            </w:tcBorders>
            <w:hideMark/>
          </w:tcPr>
          <w:p w14:paraId="37BC9BD0" w14:textId="77777777" w:rsidR="00AC7362" w:rsidRPr="003E3F55" w:rsidRDefault="00AC7362" w:rsidP="00F763B9">
            <w:pPr>
              <w:rPr>
                <w:lang w:val="en-IN"/>
              </w:rPr>
            </w:pPr>
            <w:r w:rsidRPr="003E3F55">
              <w:rPr>
                <w:noProof/>
              </w:rPr>
              <w:drawing>
                <wp:inline distT="0" distB="0" distL="0" distR="0" wp14:anchorId="4258F930" wp14:editId="6A5C82E6">
                  <wp:extent cx="723900" cy="723900"/>
                  <wp:effectExtent l="0" t="0" r="0" b="0"/>
                  <wp:docPr id="15"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723900" cy="723900"/>
                          </a:xfrm>
                          <a:prstGeom prst="rect">
                            <a:avLst/>
                          </a:prstGeom>
                        </pic:spPr>
                      </pic:pic>
                    </a:graphicData>
                  </a:graphic>
                </wp:inline>
              </w:drawing>
            </w:r>
          </w:p>
        </w:tc>
        <w:tc>
          <w:tcPr>
            <w:tcW w:w="7657" w:type="dxa"/>
            <w:gridSpan w:val="2"/>
            <w:tcBorders>
              <w:top w:val="nil"/>
              <w:left w:val="nil"/>
              <w:bottom w:val="single" w:sz="18" w:space="0" w:color="6B2929"/>
              <w:right w:val="nil"/>
            </w:tcBorders>
            <w:hideMark/>
          </w:tcPr>
          <w:p w14:paraId="59B24E55" w14:textId="77777777" w:rsidR="00AC7362" w:rsidRPr="003E3F55" w:rsidRDefault="00AC7362" w:rsidP="00F763B9">
            <w:pPr>
              <w:pStyle w:val="Readeraids"/>
            </w:pPr>
            <w:r w:rsidRPr="003E3F55">
              <w:t>Additional information</w:t>
            </w:r>
          </w:p>
          <w:p w14:paraId="2873EF91" w14:textId="162EADC3" w:rsidR="00AC7362" w:rsidRPr="003E3F55" w:rsidRDefault="00AC7362" w:rsidP="00F763B9">
            <w:r>
              <w:t>F</w:t>
            </w:r>
            <w:r w:rsidRPr="00544785">
              <w:t>or more information on removing hidden data and personal information, go to</w:t>
            </w:r>
            <w:r w:rsidR="003367C0">
              <w:t>:</w:t>
            </w:r>
            <w:r>
              <w:t xml:space="preserve"> </w:t>
            </w:r>
            <w:hyperlink r:id="rId50" w:history="1">
              <w:r w:rsidRPr="00544785">
                <w:rPr>
                  <w:rStyle w:val="Hyperlink"/>
                </w:rPr>
                <w:t>Remove hidden data and personal information by inspecting documents, presentations, or workbooks</w:t>
              </w:r>
            </w:hyperlink>
          </w:p>
        </w:tc>
      </w:tr>
      <w:tr w:rsidR="00E54E67" w14:paraId="27232BAF" w14:textId="77777777" w:rsidTr="00E54E67">
        <w:tblPrEx>
          <w:tblBorders>
            <w:bottom w:val="none" w:sz="0" w:space="0" w:color="auto"/>
          </w:tblBorders>
          <w:tblCellMar>
            <w:top w:w="0" w:type="dxa"/>
            <w:left w:w="108" w:type="dxa"/>
            <w:bottom w:w="0" w:type="dxa"/>
            <w:right w:w="108" w:type="dxa"/>
          </w:tblCellMar>
        </w:tblPrEx>
        <w:tc>
          <w:tcPr>
            <w:tcW w:w="1746" w:type="dxa"/>
            <w:gridSpan w:val="2"/>
            <w:hideMark/>
          </w:tcPr>
          <w:p w14:paraId="0897CD18" w14:textId="1A7F1FCC" w:rsidR="00E54E67" w:rsidRPr="00E54E67" w:rsidRDefault="00E54E67" w:rsidP="00E54E67">
            <w:r w:rsidRPr="00E54E67">
              <w:rPr>
                <w:noProof/>
              </w:rPr>
              <w:drawing>
                <wp:inline distT="0" distB="0" distL="0" distR="0" wp14:anchorId="19F38B6F" wp14:editId="231A9DFF">
                  <wp:extent cx="970555" cy="1752041"/>
                  <wp:effectExtent l="0" t="0" r="1270" b="635"/>
                  <wp:docPr id="1490664129" name="Picture 14906641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970555" cy="1752041"/>
                          </a:xfrm>
                          <a:prstGeom prst="rect">
                            <a:avLst/>
                          </a:prstGeom>
                        </pic:spPr>
                      </pic:pic>
                    </a:graphicData>
                  </a:graphic>
                </wp:inline>
              </w:drawing>
            </w:r>
          </w:p>
        </w:tc>
        <w:tc>
          <w:tcPr>
            <w:tcW w:w="7614" w:type="dxa"/>
            <w:hideMark/>
          </w:tcPr>
          <w:p w14:paraId="42A3CE69" w14:textId="77777777" w:rsidR="00E54E67" w:rsidRPr="00E54E67" w:rsidRDefault="00E54E67" w:rsidP="00E54E67">
            <w:pPr>
              <w:pStyle w:val="Readeraids"/>
            </w:pPr>
            <w:r w:rsidRPr="002F2302">
              <w:t>Did you know?</w:t>
            </w:r>
          </w:p>
          <w:p w14:paraId="213270EE" w14:textId="6F8EBF52" w:rsidR="00E54E67" w:rsidRPr="00E54E67" w:rsidRDefault="00E54E67" w:rsidP="00E54E67">
            <w:r>
              <w:t xml:space="preserve">There are some </w:t>
            </w:r>
            <w:r w:rsidRPr="00E54E67">
              <w:t xml:space="preserve">important regulations in place for data protection inside and outside of </w:t>
            </w:r>
            <w:r w:rsidR="006476D9">
              <w:t xml:space="preserve">the </w:t>
            </w:r>
            <w:r w:rsidRPr="00E54E67">
              <w:t>E</w:t>
            </w:r>
            <w:r w:rsidR="00D2494F">
              <w:t xml:space="preserve">uropean </w:t>
            </w:r>
            <w:r w:rsidRPr="00E54E67">
              <w:t>U</w:t>
            </w:r>
            <w:r w:rsidR="00D2494F">
              <w:t>nion</w:t>
            </w:r>
            <w:r w:rsidRPr="00E54E67">
              <w:t xml:space="preserve">, known as </w:t>
            </w:r>
            <w:r w:rsidR="00D2494F">
              <w:t>General Data Protection Regulations</w:t>
            </w:r>
            <w:r w:rsidR="00D2494F" w:rsidRPr="00E54E67">
              <w:t xml:space="preserve"> </w:t>
            </w:r>
            <w:r w:rsidR="00D2494F">
              <w:t>(</w:t>
            </w:r>
            <w:r w:rsidRPr="00E54E67">
              <w:t>GDPR</w:t>
            </w:r>
            <w:r w:rsidR="00D2494F">
              <w:t>)</w:t>
            </w:r>
            <w:r w:rsidRPr="00E54E67">
              <w:t>. You don</w:t>
            </w:r>
            <w:r w:rsidR="0029215C">
              <w:t>’</w:t>
            </w:r>
            <w:r w:rsidRPr="00E54E67">
              <w:t>t need to worry about that now, but this is something that could affect you in your future career when working with European companies or clients. In the meantime, remember, if you don</w:t>
            </w:r>
            <w:r w:rsidR="0029215C">
              <w:t>’</w:t>
            </w:r>
            <w:r w:rsidRPr="00E54E67">
              <w:t xml:space="preserve">t want anyone to have access to any personal information, remove it before you send </w:t>
            </w:r>
            <w:r w:rsidR="006476D9">
              <w:t xml:space="preserve">out </w:t>
            </w:r>
            <w:r w:rsidRPr="00E54E67">
              <w:t>documents.</w:t>
            </w:r>
          </w:p>
        </w:tc>
      </w:tr>
    </w:tbl>
    <w:p w14:paraId="70C3634F" w14:textId="516A6404" w:rsidR="00972C91" w:rsidRDefault="00972C91" w:rsidP="00972C91">
      <w:pPr>
        <w:pStyle w:val="Heading3"/>
      </w:pPr>
      <w:bookmarkStart w:id="249" w:name="_Toc37680410"/>
      <w:r>
        <w:t xml:space="preserve">Check </w:t>
      </w:r>
      <w:r w:rsidR="00C34A1D">
        <w:t>a</w:t>
      </w:r>
      <w:r>
        <w:t>ccessibility</w:t>
      </w:r>
      <w:bookmarkEnd w:id="249"/>
    </w:p>
    <w:p w14:paraId="43459040" w14:textId="2F95CC51" w:rsidR="00EF7A58" w:rsidRDefault="00972C91" w:rsidP="003E3F55">
      <w:r>
        <w:t>It</w:t>
      </w:r>
      <w:r w:rsidR="0029215C">
        <w:t>’</w:t>
      </w:r>
      <w:r>
        <w:t>s always a good idea to check any file you are working on for accessibility issues. It</w:t>
      </w:r>
      <w:r w:rsidR="0029215C">
        <w:t>’</w:t>
      </w:r>
      <w:r>
        <w:t xml:space="preserve">s a great habit to </w:t>
      </w:r>
      <w:r w:rsidR="00D2494F">
        <w:t xml:space="preserve">develop </w:t>
      </w:r>
      <w:r>
        <w:t xml:space="preserve">as you never know who will need to access the data in </w:t>
      </w:r>
      <w:r w:rsidR="006476D9">
        <w:t xml:space="preserve">the </w:t>
      </w:r>
      <w:r>
        <w:t>future</w:t>
      </w:r>
      <w:r w:rsidR="007A2523">
        <w:t>.</w:t>
      </w:r>
      <w:r>
        <w:t xml:space="preserve"> The data might be fine for you, but is it okay for everyone</w:t>
      </w:r>
      <w:r w:rsidR="00EF7A58">
        <w:t xml:space="preserve"> that has access to it</w:t>
      </w:r>
      <w:r>
        <w:t>?</w:t>
      </w:r>
      <w:r w:rsidR="00EF7A58">
        <w:t xml:space="preserve"> To assist in your understanding of these concepts, we have created a short video that emphasizes the importance of inclusivity and accessibility.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7662"/>
      </w:tblGrid>
      <w:tr w:rsidR="00EF7A58" w14:paraId="199923F6" w14:textId="77777777" w:rsidTr="00EF7A58">
        <w:tc>
          <w:tcPr>
            <w:tcW w:w="1698" w:type="dxa"/>
          </w:tcPr>
          <w:p w14:paraId="1CD67A34" w14:textId="77777777" w:rsidR="00EF7A58" w:rsidRDefault="00EF7A58" w:rsidP="005971B5">
            <w:pPr>
              <w:tabs>
                <w:tab w:val="left" w:pos="555"/>
              </w:tabs>
            </w:pPr>
            <w:r>
              <w:rPr>
                <w:noProof/>
              </w:rPr>
              <w:lastRenderedPageBreak/>
              <w:drawing>
                <wp:inline distT="0" distB="0" distL="0" distR="0" wp14:anchorId="2305576E" wp14:editId="1EF7E03E">
                  <wp:extent cx="720000" cy="676691"/>
                  <wp:effectExtent l="0" t="0" r="4445" b="0"/>
                  <wp:docPr id="28"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20000" cy="676691"/>
                          </a:xfrm>
                          <a:prstGeom prst="rect">
                            <a:avLst/>
                          </a:prstGeom>
                        </pic:spPr>
                      </pic:pic>
                    </a:graphicData>
                  </a:graphic>
                </wp:inline>
              </w:drawing>
            </w:r>
          </w:p>
        </w:tc>
        <w:tc>
          <w:tcPr>
            <w:tcW w:w="7662" w:type="dxa"/>
          </w:tcPr>
          <w:p w14:paraId="6B1ACE1E" w14:textId="77777777" w:rsidR="00EF7A58" w:rsidRPr="0004745C" w:rsidRDefault="00EF7A58" w:rsidP="005971B5">
            <w:pPr>
              <w:pStyle w:val="Readeraids"/>
            </w:pPr>
            <w:r w:rsidRPr="0004745C">
              <w:t>Video</w:t>
            </w:r>
          </w:p>
          <w:p w14:paraId="7E623BB2" w14:textId="261CF9A5" w:rsidR="00EF7A58" w:rsidRPr="00FE532D" w:rsidRDefault="00EF7A58" w:rsidP="005971B5">
            <w:r>
              <w:t>To</w:t>
            </w:r>
            <w:r w:rsidRPr="00FE532D">
              <w:t xml:space="preserve"> </w:t>
            </w:r>
            <w:r w:rsidRPr="00023A2B">
              <w:t>review</w:t>
            </w:r>
            <w:r w:rsidRPr="00FE532D">
              <w:t xml:space="preserve"> the video on </w:t>
            </w:r>
            <w:r>
              <w:t>inclusivity and accessibility</w:t>
            </w:r>
            <w:r w:rsidRPr="00FE532D">
              <w:t>, go to</w:t>
            </w:r>
            <w:r w:rsidR="003367C0">
              <w:t>:</w:t>
            </w:r>
            <w:r w:rsidRPr="00A26D52">
              <w:t xml:space="preserve"> </w:t>
            </w:r>
            <w:hyperlink r:id="rId54" w:history="1">
              <w:r w:rsidRPr="00EF7A58">
                <w:rPr>
                  <w:rStyle w:val="Hyperlink"/>
                </w:rPr>
                <w:t>Creating for everyone</w:t>
              </w:r>
            </w:hyperlink>
          </w:p>
        </w:tc>
      </w:tr>
    </w:tbl>
    <w:p w14:paraId="6D83DA8A" w14:textId="2A28244A" w:rsidR="00972C91" w:rsidRDefault="00972C91" w:rsidP="003367C0">
      <w:pPr>
        <w:spacing w:before="120"/>
      </w:pPr>
      <w:r>
        <w:t>To check for accessibility issues:</w:t>
      </w:r>
    </w:p>
    <w:p w14:paraId="7663D41E" w14:textId="456FF9ED" w:rsidR="00972C91" w:rsidRDefault="00972C91" w:rsidP="002C5E5D">
      <w:pPr>
        <w:pStyle w:val="Numberedlist1"/>
        <w:numPr>
          <w:ilvl w:val="0"/>
          <w:numId w:val="68"/>
        </w:numPr>
      </w:pPr>
      <w:r>
        <w:t xml:space="preserve">Select </w:t>
      </w:r>
      <w:r w:rsidRPr="00544785">
        <w:rPr>
          <w:rStyle w:val="Inlinebold"/>
        </w:rPr>
        <w:t>File</w:t>
      </w:r>
      <w:r w:rsidR="00D2494F">
        <w:t xml:space="preserve">, </w:t>
      </w:r>
      <w:r>
        <w:t xml:space="preserve">and then </w:t>
      </w:r>
      <w:r w:rsidR="00D2494F">
        <w:t xml:space="preserve">select </w:t>
      </w:r>
      <w:r w:rsidRPr="00544785">
        <w:rPr>
          <w:rStyle w:val="Inlinebold"/>
        </w:rPr>
        <w:t>Info</w:t>
      </w:r>
      <w:r w:rsidR="00D2494F" w:rsidRPr="00023A2B">
        <w:t>.</w:t>
      </w:r>
    </w:p>
    <w:p w14:paraId="6ECD89FE" w14:textId="73D3D87B" w:rsidR="00972C91" w:rsidRDefault="00972C91" w:rsidP="002C5E5D">
      <w:pPr>
        <w:pStyle w:val="Numberedlist1"/>
        <w:numPr>
          <w:ilvl w:val="0"/>
          <w:numId w:val="68"/>
        </w:numPr>
      </w:pPr>
      <w:r>
        <w:t xml:space="preserve">Select </w:t>
      </w:r>
      <w:r w:rsidRPr="00544785">
        <w:rPr>
          <w:rStyle w:val="Inlinebold"/>
        </w:rPr>
        <w:t>Check for Issues</w:t>
      </w:r>
      <w:r>
        <w:t xml:space="preserve"> on the </w:t>
      </w:r>
      <w:r w:rsidRPr="00544785">
        <w:rPr>
          <w:rStyle w:val="Inlinebold"/>
        </w:rPr>
        <w:t>Info</w:t>
      </w:r>
      <w:r>
        <w:t xml:space="preserve"> window</w:t>
      </w:r>
      <w:r w:rsidR="00D2494F">
        <w:t>,</w:t>
      </w:r>
      <w:r>
        <w:t xml:space="preserve"> and then </w:t>
      </w:r>
      <w:r>
        <w:rPr>
          <w:rStyle w:val="Inlinebold"/>
        </w:rPr>
        <w:t xml:space="preserve">Check Accessibility </w:t>
      </w:r>
      <w:r>
        <w:t>from the drop-down list</w:t>
      </w:r>
      <w:r w:rsidR="00D2494F">
        <w:t>.</w:t>
      </w:r>
    </w:p>
    <w:p w14:paraId="3E7FD947" w14:textId="206B4085" w:rsidR="00972C91" w:rsidRDefault="00D2494F" w:rsidP="002C5E5D">
      <w:pPr>
        <w:pStyle w:val="Numberedlist1"/>
        <w:numPr>
          <w:ilvl w:val="0"/>
          <w:numId w:val="68"/>
        </w:numPr>
      </w:pPr>
      <w:r>
        <w:t>Alternatively, s</w:t>
      </w:r>
      <w:r w:rsidR="00972C91">
        <w:t xml:space="preserve">elect </w:t>
      </w:r>
      <w:r w:rsidR="00972C91" w:rsidRPr="00972C91">
        <w:rPr>
          <w:rStyle w:val="Inlinebold"/>
        </w:rPr>
        <w:t>Check Accessibility</w:t>
      </w:r>
      <w:r w:rsidR="00972C91">
        <w:t xml:space="preserve"> from the </w:t>
      </w:r>
      <w:r w:rsidR="00972C91" w:rsidRPr="00972C91">
        <w:rPr>
          <w:rStyle w:val="Inlinebold"/>
        </w:rPr>
        <w:t>Review</w:t>
      </w:r>
      <w:r w:rsidR="00972C91">
        <w:t xml:space="preserve"> tab</w:t>
      </w:r>
      <w:r w:rsidR="00E54E67">
        <w:t xml:space="preserve">. </w:t>
      </w:r>
      <w:r w:rsidR="00972C91">
        <w:t xml:space="preserve">An </w:t>
      </w:r>
      <w:r w:rsidR="00972C91" w:rsidRPr="001C4ED7">
        <w:rPr>
          <w:rStyle w:val="Inlinebold"/>
        </w:rPr>
        <w:t>Accessibility Checker</w:t>
      </w:r>
      <w:r w:rsidR="00972C91">
        <w:t xml:space="preserve"> pane will open o</w:t>
      </w:r>
      <w:r w:rsidR="006476D9">
        <w:t>n the</w:t>
      </w:r>
      <w:r w:rsidR="00972C91">
        <w:t xml:space="preserve"> screen</w:t>
      </w:r>
      <w:r w:rsidR="006476D9">
        <w:t xml:space="preserve"> and it will list any issues found during the accessibility check </w:t>
      </w:r>
      <w:r w:rsidR="003C4080">
        <w:t>(refer to Figure 22)</w:t>
      </w:r>
      <w:r>
        <w:t>.</w:t>
      </w:r>
    </w:p>
    <w:p w14:paraId="78BBA943" w14:textId="77777777" w:rsidR="001C4ED7" w:rsidRDefault="00C95E88" w:rsidP="003367C0">
      <w:pPr>
        <w:keepNext/>
        <w:ind w:left="360"/>
      </w:pPr>
      <w:r w:rsidRPr="00C95E88">
        <w:rPr>
          <w:noProof/>
        </w:rPr>
        <w:drawing>
          <wp:inline distT="0" distB="0" distL="0" distR="0" wp14:anchorId="0AF6392E" wp14:editId="53DDB225">
            <wp:extent cx="2520000" cy="5112000"/>
            <wp:effectExtent l="19050" t="19050" r="13970" b="12700"/>
            <wp:docPr id="1490664130" name="Picture 1490664130" descr="Screenshot of the accessibility check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5112000"/>
                    </a:xfrm>
                    <a:prstGeom prst="rect">
                      <a:avLst/>
                    </a:prstGeom>
                    <a:ln>
                      <a:solidFill>
                        <a:schemeClr val="tx1"/>
                      </a:solidFill>
                    </a:ln>
                  </pic:spPr>
                </pic:pic>
              </a:graphicData>
            </a:graphic>
          </wp:inline>
        </w:drawing>
      </w:r>
    </w:p>
    <w:p w14:paraId="525965CD" w14:textId="464FD107" w:rsidR="001C4ED7" w:rsidRDefault="001C4ED7" w:rsidP="00575E40">
      <w:pPr>
        <w:pStyle w:val="Caption"/>
        <w:ind w:left="360"/>
      </w:pPr>
      <w:r>
        <w:t xml:space="preserve">Figure </w:t>
      </w:r>
      <w:r>
        <w:fldChar w:fldCharType="begin"/>
      </w:r>
      <w:r>
        <w:instrText xml:space="preserve"> SEQ Figure \* ARABIC </w:instrText>
      </w:r>
      <w:r>
        <w:fldChar w:fldCharType="separate"/>
      </w:r>
      <w:r w:rsidR="005437F9">
        <w:rPr>
          <w:noProof/>
        </w:rPr>
        <w:t>22</w:t>
      </w:r>
      <w:r>
        <w:fldChar w:fldCharType="end"/>
      </w:r>
      <w:r>
        <w:t xml:space="preserve">: </w:t>
      </w:r>
      <w:r w:rsidRPr="00410D54">
        <w:rPr>
          <w:rStyle w:val="Inlinebold"/>
        </w:rPr>
        <w:t>Accessibility Checker</w:t>
      </w:r>
      <w:r>
        <w:t xml:space="preserve"> pane</w:t>
      </w:r>
    </w:p>
    <w:p w14:paraId="47CC64F2" w14:textId="74B5DB3A" w:rsidR="00972C91" w:rsidRDefault="00972C91" w:rsidP="00E54E67">
      <w:pPr>
        <w:pStyle w:val="Numberedlist1"/>
      </w:pPr>
      <w:r>
        <w:lastRenderedPageBreak/>
        <w:t xml:space="preserve">Check the </w:t>
      </w:r>
      <w:r w:rsidRPr="001C4ED7">
        <w:rPr>
          <w:rStyle w:val="Inlinebold"/>
        </w:rPr>
        <w:t>Keep accessibility checker running while I work</w:t>
      </w:r>
      <w:r>
        <w:t xml:space="preserve"> </w:t>
      </w:r>
      <w:r w:rsidR="003367C0">
        <w:t xml:space="preserve">check box </w:t>
      </w:r>
      <w:r w:rsidR="007C1747">
        <w:t xml:space="preserve">if you would like to know </w:t>
      </w:r>
      <w:r w:rsidR="00845522">
        <w:t>about any</w:t>
      </w:r>
      <w:r w:rsidR="007A2523">
        <w:t xml:space="preserve"> new</w:t>
      </w:r>
      <w:r w:rsidR="007C1747">
        <w:t xml:space="preserve"> issues </w:t>
      </w:r>
      <w:r w:rsidR="007A2523">
        <w:t>while you work</w:t>
      </w:r>
      <w:r w:rsidR="007C1747">
        <w:t>.</w:t>
      </w:r>
    </w:p>
    <w:p w14:paraId="0C32B991" w14:textId="1FEAED81" w:rsidR="007C1747" w:rsidRDefault="007C1747" w:rsidP="00E54E67">
      <w:r>
        <w:t xml:space="preserve">If there are any issues, there will be an </w:t>
      </w:r>
      <w:r w:rsidRPr="001C4ED7">
        <w:rPr>
          <w:rStyle w:val="Inlinebold"/>
        </w:rPr>
        <w:t>Investigate</w:t>
      </w:r>
      <w:r>
        <w:t xml:space="preserve"> warning in the </w:t>
      </w:r>
      <w:r w:rsidRPr="001C4ED7">
        <w:rPr>
          <w:rStyle w:val="Inlinebold"/>
        </w:rPr>
        <w:t>status bar</w:t>
      </w:r>
      <w:r w:rsidR="00E47847">
        <w:t>.</w:t>
      </w:r>
      <w:r w:rsidR="00E54E67">
        <w:t xml:space="preserve"> </w:t>
      </w:r>
      <w:r>
        <w:t xml:space="preserve">If there are no issues, there will be a </w:t>
      </w:r>
      <w:r w:rsidRPr="001C4ED7">
        <w:rPr>
          <w:rStyle w:val="Inlinebold"/>
        </w:rPr>
        <w:t>Good to go</w:t>
      </w:r>
      <w:r>
        <w:t xml:space="preserve"> message</w:t>
      </w:r>
      <w:r w:rsidR="00E47847">
        <w:t>.</w:t>
      </w:r>
    </w:p>
    <w:p w14:paraId="5FFA7981" w14:textId="21AA96F3" w:rsidR="0060592A" w:rsidRDefault="0060592A" w:rsidP="003001A4">
      <w:r>
        <w:t>Here are some typical issues to avoid:</w:t>
      </w:r>
    </w:p>
    <w:p w14:paraId="6CF5E780" w14:textId="43340C5C" w:rsidR="0060592A" w:rsidRDefault="0060592A" w:rsidP="0060592A">
      <w:pPr>
        <w:pStyle w:val="Bulletlevel1"/>
      </w:pPr>
      <w:r>
        <w:t xml:space="preserve">Using default </w:t>
      </w:r>
      <w:r w:rsidR="00BC0D70">
        <w:t>worksheet</w:t>
      </w:r>
      <w:r>
        <w:t xml:space="preserve"> names</w:t>
      </w:r>
    </w:p>
    <w:p w14:paraId="36938615" w14:textId="34F1EA07" w:rsidR="0060592A" w:rsidRDefault="0060592A" w:rsidP="0060592A">
      <w:pPr>
        <w:pStyle w:val="Bulletlevel1"/>
      </w:pPr>
      <w:r>
        <w:t>Hard to read text contrast</w:t>
      </w:r>
    </w:p>
    <w:p w14:paraId="3FABD008" w14:textId="5C7F992D" w:rsidR="0060592A" w:rsidRDefault="0060592A" w:rsidP="0060592A">
      <w:pPr>
        <w:pStyle w:val="Bulletlevel1"/>
      </w:pPr>
      <w:r>
        <w:t>Merging cells</w:t>
      </w:r>
    </w:p>
    <w:p w14:paraId="2624289E" w14:textId="04E88F8C" w:rsidR="0060592A" w:rsidRDefault="0060592A" w:rsidP="0060592A">
      <w:pPr>
        <w:pStyle w:val="Bulletlevel1"/>
      </w:pPr>
      <w:r>
        <w:t>Missing alt text</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698"/>
        <w:gridCol w:w="7662"/>
      </w:tblGrid>
      <w:tr w:rsidR="006759DD" w14:paraId="16B06706" w14:textId="77777777" w:rsidTr="00C34A1D">
        <w:tc>
          <w:tcPr>
            <w:tcW w:w="1698" w:type="dxa"/>
            <w:tcBorders>
              <w:top w:val="nil"/>
              <w:left w:val="nil"/>
              <w:bottom w:val="single" w:sz="18" w:space="0" w:color="6B2929"/>
              <w:right w:val="nil"/>
            </w:tcBorders>
            <w:hideMark/>
          </w:tcPr>
          <w:p w14:paraId="49D8ADB0" w14:textId="77777777" w:rsidR="006759DD" w:rsidRPr="006759DD" w:rsidRDefault="006759DD" w:rsidP="006759DD">
            <w:r w:rsidRPr="006759DD">
              <w:rPr>
                <w:noProof/>
              </w:rPr>
              <w:drawing>
                <wp:inline distT="0" distB="0" distL="0" distR="0" wp14:anchorId="5C7A6E9F" wp14:editId="4F2C0D56">
                  <wp:extent cx="723900" cy="723900"/>
                  <wp:effectExtent l="0" t="0" r="0" b="0"/>
                  <wp:docPr id="1490664142" name="Picture 14906641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723900" cy="723900"/>
                          </a:xfrm>
                          <a:prstGeom prst="rect">
                            <a:avLst/>
                          </a:prstGeom>
                        </pic:spPr>
                      </pic:pic>
                    </a:graphicData>
                  </a:graphic>
                </wp:inline>
              </w:drawing>
            </w:r>
          </w:p>
        </w:tc>
        <w:tc>
          <w:tcPr>
            <w:tcW w:w="7662" w:type="dxa"/>
            <w:tcBorders>
              <w:top w:val="nil"/>
              <w:left w:val="nil"/>
              <w:bottom w:val="single" w:sz="18" w:space="0" w:color="6B2929"/>
              <w:right w:val="nil"/>
            </w:tcBorders>
            <w:hideMark/>
          </w:tcPr>
          <w:p w14:paraId="188C09F0" w14:textId="77777777" w:rsidR="006759DD" w:rsidRPr="006759DD" w:rsidRDefault="006759DD" w:rsidP="006759DD">
            <w:pPr>
              <w:pStyle w:val="Readeraids"/>
            </w:pPr>
            <w:r w:rsidRPr="00C105E3">
              <w:t>Additional information</w:t>
            </w:r>
          </w:p>
          <w:p w14:paraId="4F65FD3A" w14:textId="7596C516" w:rsidR="00EF7A58" w:rsidRPr="006759DD" w:rsidRDefault="006759DD" w:rsidP="006759DD">
            <w:r w:rsidRPr="00C105E3">
              <w:t>To review the article on workbook accessibility, go to</w:t>
            </w:r>
            <w:r w:rsidR="003367C0">
              <w:t>:</w:t>
            </w:r>
            <w:r w:rsidRPr="00C105E3">
              <w:t xml:space="preserve"> </w:t>
            </w:r>
            <w:hyperlink r:id="rId56" w:history="1">
              <w:r w:rsidRPr="006759DD">
                <w:rPr>
                  <w:rStyle w:val="Hyperlink"/>
                </w:rPr>
                <w:t>Make your Excel documents accessible to people with disabilities</w:t>
              </w:r>
            </w:hyperlink>
          </w:p>
        </w:tc>
      </w:tr>
    </w:tbl>
    <w:p w14:paraId="7D98BF7B" w14:textId="015C77E4" w:rsidR="006759DD" w:rsidRDefault="006759DD" w:rsidP="00C34A1D">
      <w:pPr>
        <w:pStyle w:val="Heading3"/>
      </w:pPr>
      <w:bookmarkStart w:id="250" w:name="_Toc37680411"/>
      <w:r>
        <w:t>Compatibility issues</w:t>
      </w:r>
      <w:bookmarkEnd w:id="250"/>
    </w:p>
    <w:p w14:paraId="4EDABC87" w14:textId="3413D541" w:rsidR="00877F39" w:rsidRDefault="00093AB4" w:rsidP="00007F72">
      <w:r>
        <w:t xml:space="preserve">You </w:t>
      </w:r>
      <w:r w:rsidR="00377806">
        <w:t>might</w:t>
      </w:r>
      <w:r>
        <w:t xml:space="preserve"> recall</w:t>
      </w:r>
      <w:r w:rsidR="006476D9">
        <w:t xml:space="preserve"> from </w:t>
      </w:r>
      <w:r>
        <w:t xml:space="preserve">Module 1, that there is sometimes a need to save a file in an earlier version of Excel. As you know, this can result in </w:t>
      </w:r>
      <w:r w:rsidR="00D2494F">
        <w:t xml:space="preserve">a </w:t>
      </w:r>
      <w:r>
        <w:t>significant loss of functionality</w:t>
      </w:r>
      <w:r w:rsidR="00877F39">
        <w:t>.</w:t>
      </w:r>
    </w:p>
    <w:p w14:paraId="22587D8D" w14:textId="4E37FDAE" w:rsidR="00093AB4" w:rsidRDefault="00877F39" w:rsidP="00007F72">
      <w:r>
        <w:t xml:space="preserve">However, compatibility issues not only affect files saved as an Excel 97-2003, </w:t>
      </w:r>
      <w:r w:rsidR="006476D9">
        <w:t>they</w:t>
      </w:r>
      <w:r>
        <w:t xml:space="preserve"> can also affect files opened in </w:t>
      </w:r>
      <w:r w:rsidR="00914A60">
        <w:t>Excel 2007</w:t>
      </w:r>
      <w:r w:rsidR="00410D54">
        <w:t>,</w:t>
      </w:r>
      <w:r w:rsidR="00914A60">
        <w:t xml:space="preserve"> </w:t>
      </w:r>
      <w:r>
        <w:t>Excel 2010</w:t>
      </w:r>
      <w:r w:rsidR="00410D54">
        <w:t>, or other versions</w:t>
      </w:r>
      <w:r>
        <w:t>.</w:t>
      </w:r>
    </w:p>
    <w:p w14:paraId="1D6E3D5F" w14:textId="4B091F0B" w:rsidR="006759DD" w:rsidRDefault="00877F39" w:rsidP="00007F72">
      <w:r>
        <w:t xml:space="preserve">Imagine you have created a wonderful workbook that </w:t>
      </w:r>
      <w:r w:rsidR="00845522">
        <w:t>has</w:t>
      </w:r>
      <w:r>
        <w:t xml:space="preserve"> various images, such as SmartArt, Charts and Sparklines, but when </w:t>
      </w:r>
      <w:r w:rsidR="00845522">
        <w:t xml:space="preserve">you open </w:t>
      </w:r>
      <w:r>
        <w:t>it</w:t>
      </w:r>
      <w:r w:rsidR="00C34A1D">
        <w:t xml:space="preserve"> in an earlier version of Excel </w:t>
      </w:r>
      <w:r w:rsidR="00093AB4">
        <w:t xml:space="preserve">some of the features </w:t>
      </w:r>
      <w:r w:rsidR="00845522">
        <w:t>have been</w:t>
      </w:r>
      <w:r w:rsidR="00093AB4">
        <w:t xml:space="preserve"> removed or </w:t>
      </w:r>
      <w:r>
        <w:t>are</w:t>
      </w:r>
      <w:r w:rsidR="00093AB4">
        <w:t xml:space="preserve"> not editable.</w:t>
      </w:r>
      <w:r>
        <w:t xml:space="preserve"> How disappointing would that be?</w:t>
      </w:r>
      <w:r w:rsidR="00093AB4">
        <w:t xml:space="preserve"> </w:t>
      </w:r>
      <w:r>
        <w:t>If</w:t>
      </w:r>
      <w:r w:rsidR="00093AB4">
        <w:t xml:space="preserve"> anyone else</w:t>
      </w:r>
      <w:r>
        <w:t xml:space="preserve"> needs to access the workbook</w:t>
      </w:r>
      <w:r w:rsidR="00093AB4">
        <w:t xml:space="preserve">, </w:t>
      </w:r>
      <w:r w:rsidR="00C94F1C">
        <w:t>and they are</w:t>
      </w:r>
      <w:r w:rsidR="00093AB4">
        <w:t xml:space="preserve"> using an earlier version of Excel, this is something you need to consider. </w:t>
      </w:r>
      <w:r>
        <w:t>As usual, Excel can help!</w:t>
      </w:r>
    </w:p>
    <w:p w14:paraId="28CEB494" w14:textId="53610CD2" w:rsidR="00093AB4" w:rsidRDefault="00093AB4" w:rsidP="00905ABA">
      <w:r>
        <w:t>To check for compatibility issues:</w:t>
      </w:r>
    </w:p>
    <w:p w14:paraId="564EF478" w14:textId="0AD8143A" w:rsidR="00093AB4" w:rsidRDefault="00093AB4" w:rsidP="002C5E5D">
      <w:pPr>
        <w:pStyle w:val="Numberedlist1"/>
        <w:numPr>
          <w:ilvl w:val="0"/>
          <w:numId w:val="69"/>
        </w:numPr>
      </w:pPr>
      <w:r>
        <w:t xml:space="preserve">Select </w:t>
      </w:r>
      <w:r w:rsidRPr="00544785">
        <w:rPr>
          <w:rStyle w:val="Inlinebold"/>
        </w:rPr>
        <w:t>File</w:t>
      </w:r>
      <w:r w:rsidR="00D2494F">
        <w:t xml:space="preserve">, </w:t>
      </w:r>
      <w:r>
        <w:t xml:space="preserve">and then </w:t>
      </w:r>
      <w:r w:rsidR="00D2494F">
        <w:t xml:space="preserve">select </w:t>
      </w:r>
      <w:r w:rsidRPr="00544785">
        <w:rPr>
          <w:rStyle w:val="Inlinebold"/>
        </w:rPr>
        <w:t>Info</w:t>
      </w:r>
      <w:r w:rsidR="00D2494F" w:rsidRPr="00023A2B">
        <w:t>.</w:t>
      </w:r>
    </w:p>
    <w:p w14:paraId="3E6F592F" w14:textId="2276CF67" w:rsidR="00093AB4" w:rsidRDefault="00093AB4" w:rsidP="002C5E5D">
      <w:pPr>
        <w:pStyle w:val="Numberedlist1"/>
        <w:numPr>
          <w:ilvl w:val="0"/>
          <w:numId w:val="69"/>
        </w:numPr>
      </w:pPr>
      <w:r>
        <w:t xml:space="preserve">Select </w:t>
      </w:r>
      <w:r w:rsidRPr="00544785">
        <w:rPr>
          <w:rStyle w:val="Inlinebold"/>
        </w:rPr>
        <w:t>Check for Issues</w:t>
      </w:r>
      <w:r>
        <w:t xml:space="preserve"> on the </w:t>
      </w:r>
      <w:r w:rsidRPr="00544785">
        <w:rPr>
          <w:rStyle w:val="Inlinebold"/>
        </w:rPr>
        <w:t>Info</w:t>
      </w:r>
      <w:r>
        <w:t xml:space="preserve"> window</w:t>
      </w:r>
      <w:r w:rsidR="00D2494F">
        <w:t>,</w:t>
      </w:r>
      <w:r>
        <w:t xml:space="preserve"> and then </w:t>
      </w:r>
      <w:r>
        <w:rPr>
          <w:rStyle w:val="Inlinebold"/>
        </w:rPr>
        <w:t>Check Compatibility</w:t>
      </w:r>
      <w:r>
        <w:t xml:space="preserve"> from the drop-down list</w:t>
      </w:r>
      <w:r w:rsidR="00DD2A57">
        <w:t xml:space="preserve">. </w:t>
      </w:r>
      <w:r w:rsidR="007A2523">
        <w:t xml:space="preserve">The </w:t>
      </w:r>
      <w:r w:rsidR="007A2523" w:rsidRPr="007A2523">
        <w:rPr>
          <w:rStyle w:val="Inlinebold"/>
        </w:rPr>
        <w:t>Compatibility Checker</w:t>
      </w:r>
      <w:r w:rsidR="007A2523">
        <w:t xml:space="preserve"> will summarize any issues</w:t>
      </w:r>
      <w:r w:rsidR="003C4080">
        <w:t xml:space="preserve"> (refer to Figure 23)</w:t>
      </w:r>
      <w:r w:rsidR="00410D54" w:rsidRPr="00023A2B">
        <w:t>.</w:t>
      </w:r>
    </w:p>
    <w:p w14:paraId="47091AC1" w14:textId="02CA330E" w:rsidR="00C34A1D" w:rsidRDefault="00877F39" w:rsidP="003367C0">
      <w:pPr>
        <w:ind w:left="360"/>
      </w:pPr>
      <w:r w:rsidRPr="00877F39">
        <w:rPr>
          <w:noProof/>
        </w:rPr>
        <w:lastRenderedPageBreak/>
        <w:drawing>
          <wp:inline distT="0" distB="0" distL="0" distR="0" wp14:anchorId="22155EE1" wp14:editId="52A3CA5C">
            <wp:extent cx="3600000" cy="3436776"/>
            <wp:effectExtent l="19050" t="19050" r="19685" b="11430"/>
            <wp:docPr id="1490664149" name="Picture 1490664149" descr="A screenshot of the Compatibility Check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436776"/>
                    </a:xfrm>
                    <a:prstGeom prst="rect">
                      <a:avLst/>
                    </a:prstGeom>
                    <a:ln>
                      <a:solidFill>
                        <a:schemeClr val="tx1"/>
                      </a:solidFill>
                    </a:ln>
                  </pic:spPr>
                </pic:pic>
              </a:graphicData>
            </a:graphic>
          </wp:inline>
        </w:drawing>
      </w:r>
    </w:p>
    <w:p w14:paraId="451021BF" w14:textId="14A1E09C" w:rsidR="00C34A1D" w:rsidRDefault="00C34A1D" w:rsidP="00575E40">
      <w:pPr>
        <w:pStyle w:val="Caption"/>
        <w:ind w:left="360"/>
      </w:pPr>
      <w:r>
        <w:t xml:space="preserve">Figure </w:t>
      </w:r>
      <w:r>
        <w:fldChar w:fldCharType="begin"/>
      </w:r>
      <w:r>
        <w:instrText xml:space="preserve"> SEQ Figure \* ARABIC </w:instrText>
      </w:r>
      <w:r>
        <w:fldChar w:fldCharType="separate"/>
      </w:r>
      <w:r w:rsidR="005437F9">
        <w:rPr>
          <w:noProof/>
        </w:rPr>
        <w:t>23</w:t>
      </w:r>
      <w:r>
        <w:fldChar w:fldCharType="end"/>
      </w:r>
      <w:r>
        <w:t xml:space="preserve">: </w:t>
      </w:r>
      <w:r w:rsidRPr="00410D54">
        <w:rPr>
          <w:rStyle w:val="Inlinebold"/>
        </w:rPr>
        <w:t>Compatibility Checker</w:t>
      </w:r>
      <w:r>
        <w:t xml:space="preserve"> dialog box</w:t>
      </w:r>
    </w:p>
    <w:p w14:paraId="5055640C" w14:textId="13B89BA6" w:rsidR="00877F39" w:rsidRDefault="00877F39" w:rsidP="00DD2A57">
      <w:pPr>
        <w:pStyle w:val="Numberedlist1"/>
      </w:pPr>
      <w:r>
        <w:t xml:space="preserve">Select </w:t>
      </w:r>
      <w:r w:rsidRPr="007B5F4A">
        <w:rPr>
          <w:rStyle w:val="Inlinebold"/>
        </w:rPr>
        <w:t>Find</w:t>
      </w:r>
      <w:r>
        <w:t xml:space="preserve"> to</w:t>
      </w:r>
      <w:r w:rsidR="007B5F4A">
        <w:t xml:space="preserve"> navigate directly to the </w:t>
      </w:r>
      <w:r w:rsidR="00BC0D70">
        <w:t>worksheet</w:t>
      </w:r>
      <w:r w:rsidR="007B5F4A">
        <w:t xml:space="preserve"> </w:t>
      </w:r>
      <w:r w:rsidR="00845522">
        <w:t>that has</w:t>
      </w:r>
      <w:r w:rsidR="007B5F4A">
        <w:t xml:space="preserve"> the issue</w:t>
      </w:r>
      <w:r w:rsidR="00D2494F">
        <w:t>.</w:t>
      </w:r>
    </w:p>
    <w:p w14:paraId="74F5749D" w14:textId="15EEF75F" w:rsidR="006759DD" w:rsidRDefault="00877F39" w:rsidP="00DD2A57">
      <w:pPr>
        <w:pStyle w:val="Numberedlist1"/>
      </w:pPr>
      <w:r>
        <w:t xml:space="preserve">Select the arrow against </w:t>
      </w:r>
      <w:r w:rsidRPr="007B5F4A">
        <w:rPr>
          <w:rStyle w:val="Inlinebold"/>
        </w:rPr>
        <w:t>Select versions to show</w:t>
      </w:r>
      <w:r>
        <w:t xml:space="preserve"> to choose which versions of Excel </w:t>
      </w:r>
      <w:r w:rsidR="00893BCD">
        <w:t xml:space="preserve">you want to </w:t>
      </w:r>
      <w:r>
        <w:t xml:space="preserve">check </w:t>
      </w:r>
      <w:r w:rsidR="00893BCD">
        <w:t xml:space="preserve">for </w:t>
      </w:r>
      <w:r>
        <w:t>compatibility</w:t>
      </w:r>
      <w:r w:rsidR="00D2494F">
        <w:t>.</w:t>
      </w:r>
    </w:p>
    <w:p w14:paraId="40D8E0E9" w14:textId="5977B0A3" w:rsidR="00877F39" w:rsidRDefault="00877F39" w:rsidP="00DD2A57">
      <w:pPr>
        <w:pStyle w:val="Numberedlist1"/>
      </w:pPr>
      <w:r>
        <w:t xml:space="preserve">Select </w:t>
      </w:r>
      <w:r w:rsidRPr="007B5F4A">
        <w:rPr>
          <w:rStyle w:val="Inlinebold"/>
        </w:rPr>
        <w:t>Copy to New Sheet</w:t>
      </w:r>
      <w:r>
        <w:t xml:space="preserve"> if you would like a summary of all issues listed on a separate worksheet</w:t>
      </w:r>
      <w:r w:rsidR="00D2494F">
        <w:t>.</w:t>
      </w:r>
    </w:p>
    <w:p w14:paraId="08CBC4AA" w14:textId="5FC03541" w:rsidR="007B5F4A" w:rsidRDefault="007B5F4A" w:rsidP="00DD2A57">
      <w:pPr>
        <w:pStyle w:val="Numberedlist1"/>
      </w:pPr>
      <w:r>
        <w:t xml:space="preserve">Select </w:t>
      </w:r>
      <w:r w:rsidRPr="007B5F4A">
        <w:rPr>
          <w:rStyle w:val="Inlinebold"/>
        </w:rPr>
        <w:t>OK</w:t>
      </w:r>
      <w:r>
        <w:t xml:space="preserve"> to close the dialog box</w:t>
      </w:r>
      <w:r w:rsidR="00D2494F">
        <w:t>.</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698"/>
        <w:gridCol w:w="7662"/>
      </w:tblGrid>
      <w:tr w:rsidR="007B5F4A" w14:paraId="4C054B08" w14:textId="77777777" w:rsidTr="0064471C">
        <w:tc>
          <w:tcPr>
            <w:tcW w:w="1698" w:type="dxa"/>
            <w:tcBorders>
              <w:top w:val="nil"/>
              <w:left w:val="nil"/>
              <w:bottom w:val="single" w:sz="18" w:space="0" w:color="6B2929"/>
              <w:right w:val="nil"/>
            </w:tcBorders>
            <w:hideMark/>
          </w:tcPr>
          <w:p w14:paraId="13CAD60C" w14:textId="77777777" w:rsidR="007B5F4A" w:rsidRPr="007B5F4A" w:rsidRDefault="007B5F4A" w:rsidP="00023A2B">
            <w:pPr>
              <w:pStyle w:val="TableContent"/>
            </w:pPr>
            <w:r w:rsidRPr="007B5F4A">
              <w:rPr>
                <w:noProof/>
              </w:rPr>
              <w:drawing>
                <wp:inline distT="0" distB="0" distL="0" distR="0" wp14:anchorId="1427FDD4" wp14:editId="680883F1">
                  <wp:extent cx="723900" cy="723900"/>
                  <wp:effectExtent l="0" t="0" r="0" b="0"/>
                  <wp:docPr id="1490664150" name="Picture 14906641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723900" cy="723900"/>
                          </a:xfrm>
                          <a:prstGeom prst="rect">
                            <a:avLst/>
                          </a:prstGeom>
                        </pic:spPr>
                      </pic:pic>
                    </a:graphicData>
                  </a:graphic>
                </wp:inline>
              </w:drawing>
            </w:r>
          </w:p>
        </w:tc>
        <w:tc>
          <w:tcPr>
            <w:tcW w:w="7662" w:type="dxa"/>
            <w:tcBorders>
              <w:top w:val="nil"/>
              <w:left w:val="nil"/>
              <w:bottom w:val="single" w:sz="18" w:space="0" w:color="6B2929"/>
              <w:right w:val="nil"/>
            </w:tcBorders>
            <w:hideMark/>
          </w:tcPr>
          <w:p w14:paraId="6782519D" w14:textId="77777777" w:rsidR="007B5F4A" w:rsidRPr="007B5F4A" w:rsidRDefault="007B5F4A" w:rsidP="007B5F4A">
            <w:pPr>
              <w:pStyle w:val="Readeraids"/>
            </w:pPr>
            <w:r w:rsidRPr="007B5F4A">
              <w:t>Additional information</w:t>
            </w:r>
          </w:p>
          <w:p w14:paraId="0D81EA47" w14:textId="3CE42A98" w:rsidR="007B5F4A" w:rsidRPr="007B5F4A" w:rsidRDefault="007B5F4A" w:rsidP="00023A2B">
            <w:pPr>
              <w:pStyle w:val="TableContent"/>
            </w:pPr>
            <w:r w:rsidRPr="00C105E3">
              <w:t xml:space="preserve">To review the article on workbook </w:t>
            </w:r>
            <w:r w:rsidR="00B77993">
              <w:t>compatibility</w:t>
            </w:r>
            <w:r w:rsidRPr="00C105E3">
              <w:t>, go to</w:t>
            </w:r>
            <w:r w:rsidR="003367C0">
              <w:t>:</w:t>
            </w:r>
            <w:r w:rsidRPr="00C105E3">
              <w:t xml:space="preserve"> </w:t>
            </w:r>
            <w:hyperlink r:id="rId58" w:history="1">
              <w:r w:rsidRPr="007B5F4A">
                <w:rPr>
                  <w:rStyle w:val="Hyperlink"/>
                </w:rPr>
                <w:t>Worksheet compatibility issues</w:t>
              </w:r>
            </w:hyperlink>
          </w:p>
        </w:tc>
      </w:tr>
    </w:tbl>
    <w:p w14:paraId="4965FB84" w14:textId="33C69D60" w:rsidR="001C4ED7" w:rsidRDefault="001C4ED7" w:rsidP="003367C0">
      <w:pPr>
        <w:spacing w:before="120"/>
      </w:pPr>
      <w:r>
        <w:t xml:space="preserve">Here are some typical issues that </w:t>
      </w:r>
      <w:r w:rsidR="00D2494F">
        <w:t xml:space="preserve">Excel can </w:t>
      </w:r>
      <w:r>
        <w:t>f</w:t>
      </w:r>
      <w:r w:rsidR="00D2494F">
        <w:t>ind</w:t>
      </w:r>
      <w:r>
        <w:t>:</w:t>
      </w:r>
    </w:p>
    <w:p w14:paraId="0CF5ED91" w14:textId="0C36D1DB" w:rsidR="001C4ED7" w:rsidRDefault="003B1628" w:rsidP="001C4ED7">
      <w:pPr>
        <w:pStyle w:val="Bulletlevel1"/>
      </w:pPr>
      <w:r>
        <w:t>Fonts that earlier versions</w:t>
      </w:r>
      <w:r w:rsidR="007A2523">
        <w:t xml:space="preserve"> do not recognize</w:t>
      </w:r>
    </w:p>
    <w:p w14:paraId="4A88915C" w14:textId="2181D0DF" w:rsidR="003B1628" w:rsidRDefault="003B1628" w:rsidP="001C4ED7">
      <w:pPr>
        <w:pStyle w:val="Bulletlevel1"/>
      </w:pPr>
      <w:r>
        <w:t>Graphics such as SmartArt, Charts</w:t>
      </w:r>
      <w:r w:rsidR="00D2494F">
        <w:t>,</w:t>
      </w:r>
      <w:r>
        <w:t xml:space="preserve"> and Sparklines</w:t>
      </w:r>
    </w:p>
    <w:p w14:paraId="1518F7D2" w14:textId="1A544B40" w:rsidR="003B1628" w:rsidRDefault="003B1628" w:rsidP="001C4ED7">
      <w:pPr>
        <w:pStyle w:val="Bulletlevel1"/>
      </w:pPr>
      <w:r>
        <w:t>Data formatted as a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614"/>
      </w:tblGrid>
      <w:tr w:rsidR="007B5F4A" w14:paraId="4646438B" w14:textId="77777777" w:rsidTr="0064471C">
        <w:tc>
          <w:tcPr>
            <w:tcW w:w="1696" w:type="dxa"/>
            <w:hideMark/>
          </w:tcPr>
          <w:p w14:paraId="03F7846A" w14:textId="77777777" w:rsidR="007B5F4A" w:rsidRPr="007B5F4A" w:rsidRDefault="007B5F4A" w:rsidP="007B5F4A">
            <w:r w:rsidRPr="007B5F4A">
              <w:rPr>
                <w:noProof/>
              </w:rPr>
              <w:lastRenderedPageBreak/>
              <w:drawing>
                <wp:inline distT="0" distB="0" distL="0" distR="0" wp14:anchorId="1099F7A0" wp14:editId="29BA9D61">
                  <wp:extent cx="970555" cy="1752041"/>
                  <wp:effectExtent l="0" t="0" r="1270" b="635"/>
                  <wp:docPr id="1490664151" name="Picture 14906641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970555" cy="1752041"/>
                          </a:xfrm>
                          <a:prstGeom prst="rect">
                            <a:avLst/>
                          </a:prstGeom>
                        </pic:spPr>
                      </pic:pic>
                    </a:graphicData>
                  </a:graphic>
                </wp:inline>
              </w:drawing>
            </w:r>
          </w:p>
        </w:tc>
        <w:tc>
          <w:tcPr>
            <w:tcW w:w="7654" w:type="dxa"/>
            <w:hideMark/>
          </w:tcPr>
          <w:p w14:paraId="499F81E4" w14:textId="77777777" w:rsidR="007B5F4A" w:rsidRPr="007B5F4A" w:rsidRDefault="007B5F4A" w:rsidP="007B5F4A">
            <w:pPr>
              <w:pStyle w:val="Readeraids"/>
            </w:pPr>
            <w:r w:rsidRPr="002F2302">
              <w:t>Did you know?</w:t>
            </w:r>
          </w:p>
          <w:p w14:paraId="0746E831" w14:textId="385BD5FA" w:rsidR="007B5F4A" w:rsidRPr="007B5F4A" w:rsidRDefault="007B5F4A" w:rsidP="007B5F4A">
            <w:r>
              <w:t>Files saved as Excel 97-2003 only had 65,536 rows and 256 columns. How did we ever cope with such as small spreadsheet?</w:t>
            </w:r>
          </w:p>
        </w:tc>
      </w:tr>
    </w:tbl>
    <w:p w14:paraId="146031D8" w14:textId="4C886A33" w:rsidR="003E3F55" w:rsidRPr="003E3F55" w:rsidRDefault="003E3F55" w:rsidP="003E3F55">
      <w:pPr>
        <w:pStyle w:val="Heading3"/>
      </w:pPr>
      <w:bookmarkStart w:id="251" w:name="_Toc37680412"/>
      <w:r w:rsidRPr="003E3F55">
        <w:t xml:space="preserve">Activity: </w:t>
      </w:r>
      <w:r w:rsidR="00AD62E8">
        <w:t>What</w:t>
      </w:r>
      <w:r w:rsidR="0029215C">
        <w:t>’</w:t>
      </w:r>
      <w:r w:rsidR="00AD62E8">
        <w:t>s the correct category?</w:t>
      </w:r>
      <w:bookmarkEnd w:id="251"/>
    </w:p>
    <w:p w14:paraId="0AFDD77E" w14:textId="362CA67F" w:rsidR="00C105E3" w:rsidRPr="003E3F55" w:rsidRDefault="00AD62E8" w:rsidP="007C1747">
      <w:r>
        <w:t>In this activity</w:t>
      </w:r>
      <w:r w:rsidR="00D2494F">
        <w:t>,</w:t>
      </w:r>
      <w:r>
        <w:t xml:space="preserve"> you will mark </w:t>
      </w:r>
      <w:r w:rsidR="00E46C6B">
        <w:t xml:space="preserve">whether the items listed are workbook properties that </w:t>
      </w:r>
      <w:r w:rsidR="00845522">
        <w:t xml:space="preserve">you </w:t>
      </w:r>
      <w:r w:rsidR="00E46C6B">
        <w:t>can</w:t>
      </w:r>
      <w:r w:rsidR="00845522">
        <w:t xml:space="preserve"> </w:t>
      </w:r>
      <w:r w:rsidR="00E46C6B">
        <w:t xml:space="preserve">remove, </w:t>
      </w:r>
      <w:r w:rsidR="00845522">
        <w:t>whether they have</w:t>
      </w:r>
      <w:r w:rsidR="00E46C6B">
        <w:t xml:space="preserve"> </w:t>
      </w:r>
      <w:r w:rsidR="00845522">
        <w:t>compatibility</w:t>
      </w:r>
      <w:r w:rsidR="007A2523">
        <w:t xml:space="preserve"> or </w:t>
      </w:r>
      <w:r w:rsidR="00E46C6B">
        <w:t>accessibility issues</w:t>
      </w:r>
      <w:r w:rsidR="00D2494F">
        <w:t>,</w:t>
      </w:r>
      <w:r w:rsidR="00E46C6B">
        <w:t xml:space="preserve"> or </w:t>
      </w:r>
      <w:r w:rsidR="00845522">
        <w:t xml:space="preserve">whether they </w:t>
      </w:r>
      <w:r w:rsidR="00E46C6B">
        <w:t xml:space="preserve">are workbook properties than </w:t>
      </w:r>
      <w:r w:rsidR="00845522">
        <w:t xml:space="preserve">you </w:t>
      </w:r>
      <w:r w:rsidR="00E46C6B">
        <w:t>cannot edit or remove.</w:t>
      </w:r>
    </w:p>
    <w:p w14:paraId="414A933D" w14:textId="77777777" w:rsidR="003E3F55" w:rsidRPr="003E3F55" w:rsidRDefault="003E3F55" w:rsidP="003E3F55">
      <w:pPr>
        <w:pStyle w:val="Heading4"/>
      </w:pPr>
      <w:r w:rsidRPr="003E3F55">
        <w:t>Resources required</w:t>
      </w:r>
    </w:p>
    <w:p w14:paraId="64FF50C4" w14:textId="77777777" w:rsidR="003E3F55" w:rsidRPr="003E3F55" w:rsidRDefault="003E3F55" w:rsidP="003E3F55">
      <w:r w:rsidRPr="003E3F55">
        <w:t>You will need the following resources for this activity:</w:t>
      </w:r>
    </w:p>
    <w:p w14:paraId="31CA6597" w14:textId="60CBBA3D" w:rsidR="003E3F55" w:rsidRPr="003E3F55" w:rsidRDefault="003E3F55" w:rsidP="003E3F55">
      <w:pPr>
        <w:pStyle w:val="Bulletlevel1"/>
      </w:pPr>
      <w:r w:rsidRPr="003E3F55">
        <w:t xml:space="preserve">Open </w:t>
      </w:r>
      <w:bookmarkStart w:id="252" w:name="_Hlk24367143"/>
      <w:bookmarkStart w:id="253" w:name="_Hlk24388781"/>
      <w:r w:rsidR="001C3966" w:rsidRPr="000957CF">
        <w:rPr>
          <w:rStyle w:val="Inlinebold"/>
        </w:rPr>
        <w:t>L3_T2_act_</w:t>
      </w:r>
      <w:r w:rsidR="001C3966">
        <w:rPr>
          <w:rStyle w:val="Inlinebold"/>
        </w:rPr>
        <w:t>categories.docx</w:t>
      </w:r>
      <w:r w:rsidR="001C3966" w:rsidRPr="000957CF">
        <w:t xml:space="preserve"> </w:t>
      </w:r>
      <w:r w:rsidR="00D2494F">
        <w:t xml:space="preserve">in </w:t>
      </w:r>
      <w:r w:rsidR="001C3966" w:rsidRPr="003E3F55">
        <w:t>this lesson</w:t>
      </w:r>
      <w:r w:rsidR="0029215C">
        <w:t>’</w:t>
      </w:r>
      <w:r w:rsidR="001C3966" w:rsidRPr="003E3F55">
        <w:t>s Learning Activity Resources.</w:t>
      </w:r>
      <w:r w:rsidR="001C3966">
        <w:t xml:space="preserve"> </w:t>
      </w:r>
      <w:r w:rsidR="00D2494F">
        <w:t xml:space="preserve">You can also open </w:t>
      </w:r>
      <w:r w:rsidR="00C85EBE" w:rsidRPr="00C85EBE">
        <w:rPr>
          <w:rStyle w:val="Inlinebold"/>
        </w:rPr>
        <w:t>L3_T2_act_</w:t>
      </w:r>
      <w:r w:rsidR="005B5020">
        <w:rPr>
          <w:rStyle w:val="Inlinebold"/>
        </w:rPr>
        <w:t>s</w:t>
      </w:r>
      <w:r w:rsidR="005B5020" w:rsidRPr="00C85EBE">
        <w:rPr>
          <w:rStyle w:val="Inlinebold"/>
        </w:rPr>
        <w:t>oil</w:t>
      </w:r>
      <w:r w:rsidR="00C85EBE" w:rsidRPr="00C85EBE">
        <w:rPr>
          <w:rStyle w:val="Inlinebold"/>
        </w:rPr>
        <w:t>_</w:t>
      </w:r>
      <w:r w:rsidR="005B5020">
        <w:rPr>
          <w:rStyle w:val="Inlinebold"/>
        </w:rPr>
        <w:t>t</w:t>
      </w:r>
      <w:r w:rsidR="005B5020" w:rsidRPr="00C85EBE">
        <w:rPr>
          <w:rStyle w:val="Inlinebold"/>
        </w:rPr>
        <w:t>esting</w:t>
      </w:r>
      <w:r w:rsidR="00C85EBE" w:rsidRPr="00C85EBE">
        <w:rPr>
          <w:rStyle w:val="Inlinebold"/>
        </w:rPr>
        <w:t>.xlsx</w:t>
      </w:r>
      <w:bookmarkEnd w:id="252"/>
      <w:r w:rsidR="00E47847">
        <w:t xml:space="preserve"> </w:t>
      </w:r>
      <w:bookmarkEnd w:id="253"/>
      <w:r w:rsidR="001C3966">
        <w:t>for reference</w:t>
      </w:r>
      <w:r w:rsidR="00D2494F">
        <w:t>,</w:t>
      </w:r>
      <w:r w:rsidR="001C3966">
        <w:t xml:space="preserve"> if necessary</w:t>
      </w:r>
      <w:r w:rsidR="00D2494F">
        <w:t>.</w:t>
      </w:r>
    </w:p>
    <w:p w14:paraId="3CA82B65" w14:textId="77777777" w:rsidR="003E3F55" w:rsidRPr="003E3F55" w:rsidRDefault="003E3F55" w:rsidP="003E3F55">
      <w:pPr>
        <w:pStyle w:val="Heading4"/>
      </w:pPr>
      <w:r w:rsidRPr="003E3F55">
        <w:t>Activity instructions</w:t>
      </w:r>
    </w:p>
    <w:p w14:paraId="1A959DDB" w14:textId="77777777" w:rsidR="003E3F55" w:rsidRPr="003E3F55" w:rsidRDefault="003E3F55" w:rsidP="003E3F55">
      <w:r w:rsidRPr="003E3F55">
        <w:t>Participate in the activity by following these instructions:</w:t>
      </w:r>
    </w:p>
    <w:p w14:paraId="4827C3DE" w14:textId="52C9ED99" w:rsidR="00AA1339" w:rsidRDefault="001C3966" w:rsidP="002C5E5D">
      <w:pPr>
        <w:pStyle w:val="Numberedlist1"/>
        <w:numPr>
          <w:ilvl w:val="0"/>
          <w:numId w:val="54"/>
        </w:numPr>
      </w:pPr>
      <w:r>
        <w:t xml:space="preserve">In the second column of </w:t>
      </w:r>
      <w:r w:rsidRPr="00023A2B">
        <w:rPr>
          <w:rStyle w:val="Inlinebold"/>
        </w:rPr>
        <w:t>L3_T2_act_categories.docx</w:t>
      </w:r>
      <w:r>
        <w:t xml:space="preserve"> </w:t>
      </w:r>
      <w:r w:rsidR="00DD5A50">
        <w:t xml:space="preserve">work with a partner to </w:t>
      </w:r>
      <w:r>
        <w:t>enter the following:</w:t>
      </w:r>
    </w:p>
    <w:p w14:paraId="2369CEB5" w14:textId="04628538" w:rsidR="001C3966" w:rsidRDefault="00AD62E8" w:rsidP="00A82EC6">
      <w:pPr>
        <w:pStyle w:val="Bulletlevel2"/>
      </w:pPr>
      <w:r w:rsidRPr="003367C0">
        <w:rPr>
          <w:rStyle w:val="Inlinebold"/>
        </w:rPr>
        <w:t>R</w:t>
      </w:r>
      <w:r w:rsidR="001C3966">
        <w:t xml:space="preserve"> if the item in </w:t>
      </w:r>
      <w:r w:rsidR="003B1628">
        <w:t>the first column</w:t>
      </w:r>
      <w:r w:rsidR="001C3966">
        <w:t xml:space="preserve"> is a property that </w:t>
      </w:r>
      <w:r w:rsidR="00845522">
        <w:t xml:space="preserve">you </w:t>
      </w:r>
      <w:r w:rsidR="001C3966">
        <w:t>can remov</w:t>
      </w:r>
      <w:r w:rsidR="00845522">
        <w:t>e</w:t>
      </w:r>
    </w:p>
    <w:p w14:paraId="19DC71E7" w14:textId="0BE03BEA" w:rsidR="001C3966" w:rsidRPr="001C3966" w:rsidRDefault="001C3966" w:rsidP="00A82EC6">
      <w:pPr>
        <w:pStyle w:val="Bulletlevel2"/>
      </w:pPr>
      <w:r w:rsidRPr="003367C0">
        <w:rPr>
          <w:rStyle w:val="Inlinebold"/>
        </w:rPr>
        <w:t>A</w:t>
      </w:r>
      <w:r>
        <w:t xml:space="preserve"> </w:t>
      </w:r>
      <w:r w:rsidR="003B1628" w:rsidRPr="003B1628">
        <w:t xml:space="preserve">if the item in the first column is a </w:t>
      </w:r>
      <w:r>
        <w:t>potenti</w:t>
      </w:r>
      <w:r w:rsidRPr="001C3966">
        <w:t>al accessibility</w:t>
      </w:r>
      <w:r w:rsidR="006759DD">
        <w:t xml:space="preserve"> or compatibility</w:t>
      </w:r>
      <w:r w:rsidRPr="001C3966">
        <w:t xml:space="preserve"> issue</w:t>
      </w:r>
    </w:p>
    <w:p w14:paraId="066FFE64" w14:textId="16D741C4" w:rsidR="001C3966" w:rsidRDefault="001C3966" w:rsidP="00A82EC6">
      <w:pPr>
        <w:pStyle w:val="Bulletlevel2"/>
      </w:pPr>
      <w:r w:rsidRPr="003367C0">
        <w:rPr>
          <w:rStyle w:val="Inlinebold"/>
        </w:rPr>
        <w:t>P</w:t>
      </w:r>
      <w:r>
        <w:t xml:space="preserve"> </w:t>
      </w:r>
      <w:r w:rsidR="003B1628" w:rsidRPr="003B1628">
        <w:t xml:space="preserve">if the item in the first column is a </w:t>
      </w:r>
      <w:r>
        <w:t xml:space="preserve">property that </w:t>
      </w:r>
      <w:r w:rsidR="00845522">
        <w:t xml:space="preserve">you </w:t>
      </w:r>
      <w:r>
        <w:t>cannot remove</w:t>
      </w:r>
    </w:p>
    <w:p w14:paraId="2FFC0BF5" w14:textId="250E81B0" w:rsidR="00DD5A50" w:rsidRDefault="00DD5A50" w:rsidP="001C3966">
      <w:pPr>
        <w:pStyle w:val="Numberedlist1"/>
      </w:pPr>
      <w:r>
        <w:t>Compare your answers with another pair</w:t>
      </w:r>
      <w:r w:rsidR="006B5AD5">
        <w:t>.</w:t>
      </w:r>
    </w:p>
    <w:p w14:paraId="6677C8FB" w14:textId="7A07ED4D" w:rsidR="001C3966" w:rsidRDefault="00DD5A50" w:rsidP="001C3966">
      <w:pPr>
        <w:pStyle w:val="Numberedlist1"/>
      </w:pPr>
      <w:r>
        <w:t>Then</w:t>
      </w:r>
      <w:r w:rsidR="006B5AD5">
        <w:t>,</w:t>
      </w:r>
      <w:r>
        <w:t xml:space="preserve"> o</w:t>
      </w:r>
      <w:r w:rsidR="001C3966">
        <w:t xml:space="preserve">pen </w:t>
      </w:r>
      <w:r w:rsidR="001C3966" w:rsidRPr="000957CF">
        <w:rPr>
          <w:rStyle w:val="Inlinebold"/>
        </w:rPr>
        <w:t>L3_T2_act_</w:t>
      </w:r>
      <w:r w:rsidR="001C3966">
        <w:rPr>
          <w:rStyle w:val="Inlinebold"/>
        </w:rPr>
        <w:t>categories_solution.docx</w:t>
      </w:r>
      <w:r w:rsidR="006B5AD5" w:rsidRPr="00023A2B">
        <w:t>,</w:t>
      </w:r>
      <w:r w:rsidR="006B5AD5">
        <w:rPr>
          <w:rStyle w:val="Inlinebold"/>
        </w:rPr>
        <w:t xml:space="preserve"> </w:t>
      </w:r>
      <w:r w:rsidR="001C3966">
        <w:t xml:space="preserve">and </w:t>
      </w:r>
      <w:r>
        <w:t>check</w:t>
      </w:r>
      <w:r w:rsidR="001C3966">
        <w:t xml:space="preserve"> your answers</w:t>
      </w:r>
      <w:r>
        <w:t>.</w:t>
      </w:r>
    </w:p>
    <w:p w14:paraId="33F13B8B" w14:textId="3EB90DB0" w:rsidR="003E3F55" w:rsidRPr="003E3F55" w:rsidRDefault="003E3F55" w:rsidP="003E3F55">
      <w:pPr>
        <w:pStyle w:val="Heading3"/>
      </w:pPr>
      <w:bookmarkStart w:id="254" w:name="_Toc37680413"/>
      <w:r w:rsidRPr="003E3F55">
        <w:t xml:space="preserve">Try-it: </w:t>
      </w:r>
      <w:r w:rsidR="00B6489C">
        <w:t>Inspect workbook</w:t>
      </w:r>
      <w:r w:rsidR="003367C0">
        <w:t>s</w:t>
      </w:r>
      <w:r w:rsidR="00B6489C">
        <w:t xml:space="preserve"> for issues</w:t>
      </w:r>
      <w:bookmarkEnd w:id="254"/>
    </w:p>
    <w:p w14:paraId="4886152B" w14:textId="681892B9" w:rsidR="003E3F55" w:rsidRPr="003E3F55" w:rsidRDefault="003021E0" w:rsidP="003E3F55">
      <w:r w:rsidRPr="003021E0">
        <w:rPr>
          <w:noProof/>
        </w:rPr>
        <w:drawing>
          <wp:inline distT="0" distB="0" distL="0" distR="0" wp14:anchorId="5A916611" wp14:editId="52A35478">
            <wp:extent cx="304001" cy="304001"/>
            <wp:effectExtent l="0" t="0" r="1270" b="1270"/>
            <wp:docPr id="1490664131" name="Picture 1490664131" descr="Illustration indicates that the Try-its are leveled in increasing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indicating levelled try-it"/>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4001" cy="304001"/>
                    </a:xfrm>
                    <a:prstGeom prst="rect">
                      <a:avLst/>
                    </a:prstGeom>
                  </pic:spPr>
                </pic:pic>
              </a:graphicData>
            </a:graphic>
          </wp:inline>
        </w:drawing>
      </w:r>
      <w:r>
        <w:t xml:space="preserve"> </w:t>
      </w:r>
      <w:r w:rsidR="007C1747">
        <w:t>At Munson</w:t>
      </w:r>
      <w:r w:rsidR="0029215C">
        <w:t>’</w:t>
      </w:r>
      <w:r w:rsidR="007C1747">
        <w:t>s</w:t>
      </w:r>
      <w:r w:rsidR="0077133A">
        <w:t>,</w:t>
      </w:r>
      <w:r w:rsidR="007C1747">
        <w:t xml:space="preserve"> all employees, interns</w:t>
      </w:r>
      <w:r w:rsidR="0077133A">
        <w:t>,</w:t>
      </w:r>
      <w:r w:rsidR="007C1747">
        <w:t xml:space="preserve"> and volunteers </w:t>
      </w:r>
      <w:r w:rsidR="00845522">
        <w:t>should</w:t>
      </w:r>
      <w:r w:rsidR="007C1747">
        <w:t xml:space="preserve"> check every document for accessibility issues and personal </w:t>
      </w:r>
      <w:r w:rsidR="00BD735C">
        <w:t>information</w:t>
      </w:r>
      <w:r w:rsidR="003E3F55" w:rsidRPr="003E3F55">
        <w:t>.</w:t>
      </w:r>
    </w:p>
    <w:p w14:paraId="5AE6EC02" w14:textId="1A6180A6" w:rsidR="003E3F55" w:rsidRPr="003E3F55" w:rsidRDefault="003E3F55" w:rsidP="003E3F55">
      <w:pPr>
        <w:pStyle w:val="Heading3"/>
      </w:pPr>
      <w:bookmarkStart w:id="255" w:name="_Toc37680414"/>
      <w:r w:rsidRPr="003E3F55">
        <w:t>Try-</w:t>
      </w:r>
      <w:r w:rsidR="00410D54">
        <w:t>I</w:t>
      </w:r>
      <w:r w:rsidRPr="003E3F55">
        <w:t>t 1</w:t>
      </w:r>
      <w:bookmarkEnd w:id="255"/>
    </w:p>
    <w:p w14:paraId="44F54C42" w14:textId="6BB4CC2A" w:rsidR="00C105E3" w:rsidRPr="00C105E3" w:rsidRDefault="001B64FC" w:rsidP="00C105E3">
      <w:r>
        <w:t>Note</w:t>
      </w:r>
      <w:r w:rsidR="00C105E3" w:rsidRPr="00C105E3">
        <w:t xml:space="preserve"> how many accessibility issues there are</w:t>
      </w:r>
      <w:r>
        <w:t xml:space="preserve"> in the entire workbook</w:t>
      </w:r>
      <w:r w:rsidR="002F34DE">
        <w:t>.</w:t>
      </w:r>
    </w:p>
    <w:p w14:paraId="67F8FD50" w14:textId="05A3E83F" w:rsidR="003E3F55" w:rsidRPr="003E3F55" w:rsidRDefault="003E3F55" w:rsidP="003E3F55">
      <w:pPr>
        <w:pStyle w:val="Heading4"/>
      </w:pPr>
      <w:r w:rsidRPr="003E3F55">
        <w:lastRenderedPageBreak/>
        <w:t>Resources</w:t>
      </w:r>
    </w:p>
    <w:p w14:paraId="561AD82D" w14:textId="77777777" w:rsidR="003E3F55" w:rsidRPr="003E3F55" w:rsidRDefault="003E3F55" w:rsidP="003E3F55">
      <w:r w:rsidRPr="003E3F55">
        <w:t>You will need the following resources for this try-it:</w:t>
      </w:r>
    </w:p>
    <w:p w14:paraId="5EE428B0" w14:textId="5169DC35" w:rsidR="003E3F55" w:rsidRPr="003E3F55" w:rsidRDefault="003E3F55" w:rsidP="003E3F55">
      <w:pPr>
        <w:pStyle w:val="Bulletlevel1"/>
      </w:pPr>
      <w:r w:rsidRPr="003E3F55">
        <w:t xml:space="preserve">Open </w:t>
      </w:r>
      <w:bookmarkStart w:id="256" w:name="_Hlk24367240"/>
      <w:r w:rsidR="001B64FC" w:rsidRPr="006A1838">
        <w:rPr>
          <w:rStyle w:val="Inlinebold"/>
        </w:rPr>
        <w:t>L3_T2_</w:t>
      </w:r>
      <w:r w:rsidR="00165C14">
        <w:rPr>
          <w:rStyle w:val="Inlinebold"/>
        </w:rPr>
        <w:t>t</w:t>
      </w:r>
      <w:r w:rsidR="00165C14" w:rsidRPr="006A1838">
        <w:rPr>
          <w:rStyle w:val="Inlinebold"/>
        </w:rPr>
        <w:t>ry1</w:t>
      </w:r>
      <w:r w:rsidR="001B64FC" w:rsidRPr="006A1838">
        <w:rPr>
          <w:rStyle w:val="Inlinebold"/>
        </w:rPr>
        <w:t>_</w:t>
      </w:r>
      <w:r w:rsidR="0077133A" w:rsidRPr="006A1838">
        <w:rPr>
          <w:rStyle w:val="Inlinebold"/>
        </w:rPr>
        <w:t>soil_testing_starter</w:t>
      </w:r>
      <w:r w:rsidR="001B64FC" w:rsidRPr="006A1838">
        <w:rPr>
          <w:rStyle w:val="Inlinebold"/>
        </w:rPr>
        <w:t>.xlsx</w:t>
      </w:r>
      <w:r w:rsidR="001B64FC" w:rsidRPr="001B64FC">
        <w:t xml:space="preserve"> </w:t>
      </w:r>
      <w:bookmarkEnd w:id="256"/>
      <w:r w:rsidRPr="003E3F55">
        <w:t>in this lesson</w:t>
      </w:r>
      <w:r w:rsidR="0029215C">
        <w:t>’</w:t>
      </w:r>
      <w:r w:rsidRPr="003E3F55">
        <w:t>s Learning Activity Resources.</w:t>
      </w:r>
    </w:p>
    <w:p w14:paraId="71F9C8D1" w14:textId="77777777" w:rsidR="003E3F55" w:rsidRPr="003E3F55" w:rsidRDefault="003E3F55" w:rsidP="003E3F55">
      <w:pPr>
        <w:pStyle w:val="Heading4"/>
      </w:pPr>
      <w:r w:rsidRPr="003E3F55">
        <w:t>Instructions</w:t>
      </w:r>
    </w:p>
    <w:p w14:paraId="1699F4D0" w14:textId="4380C2D3" w:rsidR="003E3F55" w:rsidRPr="003E3F55" w:rsidRDefault="003E3F55" w:rsidP="003E3F55">
      <w:r w:rsidRPr="003E3F55">
        <w:t>The following are the general tasks to perform during this try-it:</w:t>
      </w:r>
    </w:p>
    <w:p w14:paraId="2B517ED8" w14:textId="53BE4685" w:rsidR="003E3F55" w:rsidRPr="003E3F55" w:rsidRDefault="001B64FC" w:rsidP="00432E54">
      <w:pPr>
        <w:pStyle w:val="Numberedlist1"/>
        <w:numPr>
          <w:ilvl w:val="0"/>
          <w:numId w:val="36"/>
        </w:numPr>
      </w:pPr>
      <w:r>
        <w:t xml:space="preserve">Inspect the workbook for </w:t>
      </w:r>
      <w:r w:rsidR="0077133A">
        <w:t>a</w:t>
      </w:r>
      <w:r>
        <w:t>ccessibility issues</w:t>
      </w:r>
      <w:r w:rsidR="0077133A">
        <w:t>.</w:t>
      </w:r>
    </w:p>
    <w:p w14:paraId="707BEF8B" w14:textId="45A44A76" w:rsidR="003E3F55" w:rsidRPr="003E3F55" w:rsidRDefault="001B64FC" w:rsidP="003E3F55">
      <w:pPr>
        <w:pStyle w:val="Numberedlist1"/>
      </w:pPr>
      <w:r>
        <w:t xml:space="preserve">Enter the number of issues in cell </w:t>
      </w:r>
      <w:r w:rsidRPr="003367C0">
        <w:rPr>
          <w:rStyle w:val="Inlinebold"/>
        </w:rPr>
        <w:t>B18</w:t>
      </w:r>
      <w:r w:rsidR="0016169C">
        <w:t xml:space="preserve">, </w:t>
      </w:r>
      <w:r w:rsidRPr="003367C0">
        <w:rPr>
          <w:rStyle w:val="Inlinebold"/>
        </w:rPr>
        <w:t>B19</w:t>
      </w:r>
      <w:r w:rsidR="0077133A">
        <w:t>,</w:t>
      </w:r>
      <w:r>
        <w:t xml:space="preserve"> </w:t>
      </w:r>
      <w:r w:rsidR="0016169C">
        <w:t xml:space="preserve">and </w:t>
      </w:r>
      <w:r w:rsidR="0016169C" w:rsidRPr="003367C0">
        <w:rPr>
          <w:rStyle w:val="Inlinebold"/>
        </w:rPr>
        <w:t>B20</w:t>
      </w:r>
      <w:r w:rsidR="0016169C">
        <w:t xml:space="preserve"> </w:t>
      </w:r>
      <w:r>
        <w:t xml:space="preserve">on the </w:t>
      </w:r>
      <w:r w:rsidRPr="00023A2B">
        <w:rPr>
          <w:rStyle w:val="Inlinebold"/>
        </w:rPr>
        <w:t>Comparisons</w:t>
      </w:r>
      <w:r>
        <w:t xml:space="preserve"> </w:t>
      </w:r>
      <w:r w:rsidR="00BC0D70">
        <w:t>worksheet</w:t>
      </w:r>
      <w:r w:rsidR="0077133A">
        <w:t>.</w:t>
      </w:r>
    </w:p>
    <w:p w14:paraId="5DA1A7D9" w14:textId="1269F6D7" w:rsidR="003E3F55" w:rsidRPr="003E3F55" w:rsidRDefault="006A1838" w:rsidP="003E3F55">
      <w:pPr>
        <w:pStyle w:val="Numberedlist1"/>
      </w:pPr>
      <w:r>
        <w:t xml:space="preserve">Save the workbook </w:t>
      </w:r>
      <w:r w:rsidR="00997E26">
        <w:t>with its original name and append your initial</w:t>
      </w:r>
      <w:r w:rsidR="00845522">
        <w:t>s</w:t>
      </w:r>
      <w:r w:rsidR="00997E26">
        <w:t xml:space="preserve"> on the end.</w:t>
      </w:r>
    </w:p>
    <w:p w14:paraId="1DB10F85" w14:textId="4059F2AE" w:rsidR="003E3F55" w:rsidRPr="003E3F55" w:rsidRDefault="003E3F55" w:rsidP="003E3F55">
      <w:pPr>
        <w:pStyle w:val="Heading3"/>
      </w:pPr>
      <w:bookmarkStart w:id="257" w:name="_Toc37680415"/>
      <w:r w:rsidRPr="003E3F55">
        <w:t>Try-</w:t>
      </w:r>
      <w:r w:rsidR="00410D54">
        <w:t>I</w:t>
      </w:r>
      <w:r w:rsidRPr="003E3F55">
        <w:t>t 2</w:t>
      </w:r>
      <w:bookmarkEnd w:id="257"/>
    </w:p>
    <w:p w14:paraId="2CAD1312" w14:textId="29F960CF" w:rsidR="003E3F55" w:rsidRPr="003E3F55" w:rsidRDefault="006A1838" w:rsidP="003E3F55">
      <w:r>
        <w:t>Check workbook</w:t>
      </w:r>
      <w:r w:rsidR="00C105E3" w:rsidRPr="00C105E3">
        <w:t xml:space="preserve"> </w:t>
      </w:r>
      <w:r>
        <w:t>fo</w:t>
      </w:r>
      <w:r w:rsidR="00C105E3" w:rsidRPr="00C105E3">
        <w:t xml:space="preserve">r accessibility </w:t>
      </w:r>
      <w:r w:rsidR="003B1628">
        <w:t xml:space="preserve">and compatibility </w:t>
      </w:r>
      <w:r w:rsidR="00C105E3" w:rsidRPr="00C105E3">
        <w:t xml:space="preserve">issues. </w:t>
      </w:r>
      <w:r w:rsidR="00656A2B">
        <w:t>M</w:t>
      </w:r>
      <w:r w:rsidR="00656A2B" w:rsidRPr="00656A2B">
        <w:t xml:space="preserve">ake </w:t>
      </w:r>
      <w:r w:rsidR="00656A2B">
        <w:t>changes to clear any issues and r</w:t>
      </w:r>
      <w:r>
        <w:t>emove any personal information</w:t>
      </w:r>
      <w:r w:rsidR="00C105E3" w:rsidRPr="00C105E3">
        <w:t>.</w:t>
      </w:r>
    </w:p>
    <w:p w14:paraId="06C16465" w14:textId="77777777" w:rsidR="003E3F55" w:rsidRPr="003E3F55" w:rsidRDefault="003E3F55" w:rsidP="003E3F55">
      <w:pPr>
        <w:pStyle w:val="Heading4"/>
      </w:pPr>
      <w:r w:rsidRPr="003E3F55">
        <w:t>Resources</w:t>
      </w:r>
    </w:p>
    <w:p w14:paraId="44353BC6" w14:textId="77777777" w:rsidR="003E3F55" w:rsidRPr="003E3F55" w:rsidRDefault="003E3F55" w:rsidP="003E3F55">
      <w:r w:rsidRPr="003E3F55">
        <w:t>You will need the following resources for this try-it:</w:t>
      </w:r>
    </w:p>
    <w:p w14:paraId="494306E7" w14:textId="3FB7207A" w:rsidR="003E3F55" w:rsidRPr="003E3F55" w:rsidRDefault="003E3F55" w:rsidP="003E3F55">
      <w:pPr>
        <w:pStyle w:val="Bulletlevel1"/>
      </w:pPr>
      <w:r w:rsidRPr="003E3F55">
        <w:t xml:space="preserve">Open </w:t>
      </w:r>
      <w:r w:rsidR="006A1838" w:rsidRPr="006A1838">
        <w:rPr>
          <w:rStyle w:val="Inlinebold"/>
        </w:rPr>
        <w:t>L3_T2</w:t>
      </w:r>
      <w:r w:rsidR="00165C14">
        <w:rPr>
          <w:rStyle w:val="Inlinebold"/>
        </w:rPr>
        <w:t>_try</w:t>
      </w:r>
      <w:r w:rsidR="006A1838">
        <w:rPr>
          <w:rStyle w:val="Inlinebold"/>
        </w:rPr>
        <w:t>2</w:t>
      </w:r>
      <w:r w:rsidR="006A1838" w:rsidRPr="006A1838">
        <w:rPr>
          <w:rStyle w:val="Inlinebold"/>
        </w:rPr>
        <w:t>_</w:t>
      </w:r>
      <w:r w:rsidR="0077133A" w:rsidRPr="006A1838">
        <w:rPr>
          <w:rStyle w:val="Inlinebold"/>
        </w:rPr>
        <w:t>soil_testing_starter</w:t>
      </w:r>
      <w:r w:rsidR="006A1838" w:rsidRPr="006A1838">
        <w:rPr>
          <w:rStyle w:val="Inlinebold"/>
        </w:rPr>
        <w:t>.xlsx</w:t>
      </w:r>
      <w:r w:rsidR="006A1838" w:rsidRPr="006A1838">
        <w:t xml:space="preserve"> </w:t>
      </w:r>
      <w:r w:rsidRPr="003E3F55">
        <w:t>in this lesson</w:t>
      </w:r>
      <w:r w:rsidR="0029215C">
        <w:t>’</w:t>
      </w:r>
      <w:r w:rsidRPr="003E3F55">
        <w:t>s Learning Activity Resources.</w:t>
      </w:r>
    </w:p>
    <w:p w14:paraId="2B6C9BF1" w14:textId="77777777" w:rsidR="003E3F55" w:rsidRPr="003E3F55" w:rsidRDefault="003E3F55" w:rsidP="003E3F55">
      <w:pPr>
        <w:pStyle w:val="Heading4"/>
      </w:pPr>
      <w:r w:rsidRPr="003E3F55">
        <w:t>Instructions</w:t>
      </w:r>
    </w:p>
    <w:p w14:paraId="00A74618" w14:textId="7DB24E82" w:rsidR="003E3F55" w:rsidRPr="003E3F55" w:rsidRDefault="003E3F55" w:rsidP="003E3F55">
      <w:r w:rsidRPr="003E3F55">
        <w:t>The following are the general tasks to perform during this try-it:</w:t>
      </w:r>
    </w:p>
    <w:p w14:paraId="0BC4E336" w14:textId="2C20B2A7" w:rsidR="002F34DE" w:rsidRPr="002F34DE" w:rsidRDefault="002F34DE" w:rsidP="00432E54">
      <w:pPr>
        <w:pStyle w:val="Numberedlist1"/>
        <w:numPr>
          <w:ilvl w:val="0"/>
          <w:numId w:val="50"/>
        </w:numPr>
      </w:pPr>
      <w:r w:rsidRPr="002F34DE">
        <w:t>Inspect the workbook for</w:t>
      </w:r>
      <w:r w:rsidR="0077133A">
        <w:t xml:space="preserve"> a</w:t>
      </w:r>
      <w:r w:rsidRPr="002F34DE">
        <w:t>ccessibility issues</w:t>
      </w:r>
      <w:r w:rsidR="0077133A">
        <w:t>.</w:t>
      </w:r>
    </w:p>
    <w:p w14:paraId="17A4FDD5" w14:textId="01D3E57A" w:rsidR="003E3F55" w:rsidRDefault="002F34DE" w:rsidP="003E3F55">
      <w:pPr>
        <w:pStyle w:val="Numberedlist1"/>
      </w:pPr>
      <w:r>
        <w:t>Make any alterations as appropriate. With color contrast issues, apply any formatting that the accessibility checker</w:t>
      </w:r>
      <w:r w:rsidR="00845522">
        <w:t xml:space="preserve"> accepts</w:t>
      </w:r>
      <w:r w:rsidR="005C4E6C">
        <w:t xml:space="preserve"> or use the </w:t>
      </w:r>
      <w:r w:rsidR="007A2523">
        <w:t>a</w:t>
      </w:r>
      <w:r w:rsidR="005C4E6C">
        <w:t>utomatic font color</w:t>
      </w:r>
      <w:r>
        <w:t>.</w:t>
      </w:r>
    </w:p>
    <w:p w14:paraId="16117E91" w14:textId="7FB48662" w:rsidR="002F34DE" w:rsidRDefault="002F34DE" w:rsidP="003E3F55">
      <w:pPr>
        <w:pStyle w:val="Numberedlist1"/>
      </w:pPr>
      <w:r>
        <w:t>Remove all personal information from the document properties</w:t>
      </w:r>
      <w:r w:rsidR="0077133A">
        <w:t>.</w:t>
      </w:r>
      <w:r>
        <w:t xml:space="preserve"> </w:t>
      </w:r>
      <w:r w:rsidR="0077133A">
        <w:t>L</w:t>
      </w:r>
      <w:r>
        <w:t>eave the header</w:t>
      </w:r>
      <w:r w:rsidR="001E3642">
        <w:t xml:space="preserve">s and </w:t>
      </w:r>
      <w:r>
        <w:t>footers as they are</w:t>
      </w:r>
      <w:r w:rsidR="0077133A">
        <w:t>.</w:t>
      </w:r>
    </w:p>
    <w:p w14:paraId="778FD9F0" w14:textId="5C4EFEB0" w:rsidR="00E46C6B" w:rsidRDefault="00E46C6B" w:rsidP="003E3F55">
      <w:pPr>
        <w:pStyle w:val="Numberedlist1"/>
      </w:pPr>
      <w:r>
        <w:t xml:space="preserve">Copy any compatibility issues to a new </w:t>
      </w:r>
      <w:r w:rsidR="00BC0D70">
        <w:t>worksheet</w:t>
      </w:r>
      <w:r w:rsidR="0077133A">
        <w:t>.</w:t>
      </w:r>
    </w:p>
    <w:p w14:paraId="0722B6B9" w14:textId="45F6A420" w:rsidR="002F34DE" w:rsidRPr="003E3F55" w:rsidRDefault="00845522" w:rsidP="002F34DE">
      <w:pPr>
        <w:pStyle w:val="Numberedlist1"/>
        <w:numPr>
          <w:ilvl w:val="0"/>
          <w:numId w:val="1"/>
        </w:numPr>
      </w:pPr>
      <w:r>
        <w:t>Save the workbook with its original name and append your initials on the end.</w:t>
      </w:r>
    </w:p>
    <w:p w14:paraId="391FE8E9" w14:textId="77777777" w:rsidR="003C419B" w:rsidRPr="003C419B" w:rsidRDefault="003C419B" w:rsidP="00023A2B">
      <w:r>
        <w:br w:type="page"/>
      </w:r>
    </w:p>
    <w:p w14:paraId="0233DFC9" w14:textId="7DFEF592" w:rsidR="003E3F55" w:rsidRPr="003E3F55" w:rsidRDefault="003E3F55" w:rsidP="003E3F55">
      <w:pPr>
        <w:pStyle w:val="Heading2"/>
      </w:pPr>
      <w:bookmarkStart w:id="258" w:name="_Toc37680416"/>
      <w:r w:rsidRPr="003E3F55">
        <w:lastRenderedPageBreak/>
        <w:t>Wrap</w:t>
      </w:r>
      <w:r w:rsidR="003367C0">
        <w:t>-</w:t>
      </w:r>
      <w:r w:rsidRPr="003E3F55">
        <w:t>up</w:t>
      </w:r>
      <w:bookmarkEnd w:id="258"/>
    </w:p>
    <w:p w14:paraId="3F0FC0FE" w14:textId="4BCE41BA" w:rsidR="00553551" w:rsidRDefault="0027538E" w:rsidP="003E3F55">
      <w:r>
        <w:t xml:space="preserve">Create a concept map: </w:t>
      </w:r>
      <w:r w:rsidRPr="0027538E">
        <w:t xml:space="preserve">draw a circle in the middle of a piece of paper and write the word </w:t>
      </w:r>
      <w:r w:rsidR="00845522">
        <w:t xml:space="preserve">that </w:t>
      </w:r>
      <w:r w:rsidRPr="0027538E">
        <w:t>represent</w:t>
      </w:r>
      <w:r w:rsidR="00845522">
        <w:t>s</w:t>
      </w:r>
      <w:r w:rsidRPr="0027538E">
        <w:t xml:space="preserve"> the </w:t>
      </w:r>
      <w:r>
        <w:t xml:space="preserve">main </w:t>
      </w:r>
      <w:r w:rsidRPr="0027538E">
        <w:t xml:space="preserve">concept </w:t>
      </w:r>
      <w:r w:rsidR="00206DA5">
        <w:t>you</w:t>
      </w:r>
      <w:r w:rsidRPr="0027538E">
        <w:t xml:space="preserve"> learned about </w:t>
      </w:r>
      <w:r>
        <w:t>in this lesson</w:t>
      </w:r>
      <w:r w:rsidRPr="0027538E">
        <w:t xml:space="preserve">. </w:t>
      </w:r>
      <w:r w:rsidR="00845522">
        <w:t>Add</w:t>
      </w:r>
      <w:r w:rsidR="00845522" w:rsidRPr="0027538E">
        <w:t xml:space="preserve"> lines and more circles to add supporting concepts and even more lines and circles to add other sub-concepts</w:t>
      </w:r>
      <w:r w:rsidR="00845522">
        <w:t>, if necessary</w:t>
      </w:r>
      <w:r w:rsidR="00845522" w:rsidRPr="0027538E">
        <w:t>.</w:t>
      </w:r>
      <w:r w:rsidR="00845522">
        <w:t xml:space="preserve"> </w:t>
      </w:r>
      <w:r>
        <w:t>Compare your map with your neighbor.</w:t>
      </w:r>
    </w:p>
    <w:p w14:paraId="525663A7" w14:textId="42BC57D5" w:rsidR="00553551" w:rsidRDefault="00553551" w:rsidP="00553551">
      <w:r>
        <w:t>Accessibility Alternative:</w:t>
      </w:r>
    </w:p>
    <w:p w14:paraId="6CC38ABA" w14:textId="4E82695C" w:rsidR="00553551" w:rsidRDefault="00553551" w:rsidP="003E3F55">
      <w:r>
        <w:t>Teach a friend: select one thing you learned today and reteach it to a classmate.</w:t>
      </w:r>
    </w:p>
    <w:p w14:paraId="1B1CE515" w14:textId="7C10C63C" w:rsidR="003E3F55" w:rsidRPr="003E3F55" w:rsidRDefault="0027538E" w:rsidP="003E3F55">
      <w:r>
        <w:t>If time permits, u</w:t>
      </w:r>
      <w:r w:rsidR="003E3F55" w:rsidRPr="003E3F55">
        <w:t>se these questions to check what you learned in this lesson:</w:t>
      </w:r>
    </w:p>
    <w:p w14:paraId="2A603D82" w14:textId="039F34B1" w:rsidR="00BF2FA2" w:rsidRPr="003E3F55" w:rsidRDefault="00BF2FA2" w:rsidP="002C5E5D">
      <w:pPr>
        <w:pStyle w:val="Numberedlist1"/>
        <w:numPr>
          <w:ilvl w:val="0"/>
          <w:numId w:val="52"/>
        </w:numPr>
      </w:pPr>
      <w:r w:rsidRPr="00823561">
        <w:t>Which of the following</w:t>
      </w:r>
      <w:r>
        <w:t xml:space="preserve"> </w:t>
      </w:r>
      <w:r w:rsidR="007B6D84">
        <w:t>may</w:t>
      </w:r>
      <w:r w:rsidRPr="00823561">
        <w:t xml:space="preserve"> </w:t>
      </w:r>
      <w:r>
        <w:t>contain metadata that can help</w:t>
      </w:r>
      <w:r w:rsidRPr="00823561">
        <w:t xml:space="preserve"> describe or identify a file, including the author</w:t>
      </w:r>
      <w:r>
        <w:t>?</w:t>
      </w:r>
    </w:p>
    <w:p w14:paraId="49246617" w14:textId="52E66940" w:rsidR="00BF2FA2" w:rsidRPr="00737838" w:rsidRDefault="00BF2FA2" w:rsidP="00737838">
      <w:pPr>
        <w:pStyle w:val="Prompt"/>
      </w:pPr>
      <w:r w:rsidRPr="00737838">
        <w:t>Select all that apply.</w:t>
      </w:r>
    </w:p>
    <w:p w14:paraId="146D4D3C" w14:textId="77777777" w:rsidR="00BF2FA2" w:rsidRPr="00BF2FA2" w:rsidRDefault="00BF2FA2" w:rsidP="002C5E5D">
      <w:pPr>
        <w:pStyle w:val="Numberedlist2"/>
        <w:numPr>
          <w:ilvl w:val="0"/>
          <w:numId w:val="53"/>
        </w:numPr>
      </w:pPr>
      <w:r w:rsidRPr="002F34DE">
        <w:t>Name Manager</w:t>
      </w:r>
    </w:p>
    <w:p w14:paraId="4038B836" w14:textId="2A91E781" w:rsidR="00BF2FA2" w:rsidRPr="003E3F55" w:rsidRDefault="00BF2FA2" w:rsidP="00BF2FA2">
      <w:pPr>
        <w:pStyle w:val="Numberedlist2"/>
      </w:pPr>
      <w:r>
        <w:t>Workbook Properties</w:t>
      </w:r>
    </w:p>
    <w:p w14:paraId="5AFFB90C" w14:textId="3A6B1582" w:rsidR="00BF2FA2" w:rsidRPr="003E3F55" w:rsidRDefault="00BF2FA2" w:rsidP="00BF2FA2">
      <w:pPr>
        <w:pStyle w:val="Numberedlist2"/>
      </w:pPr>
      <w:r>
        <w:t>Header</w:t>
      </w:r>
    </w:p>
    <w:p w14:paraId="1F6ADB80" w14:textId="77777777" w:rsidR="00BF2FA2" w:rsidRPr="003E3F55" w:rsidRDefault="00BF2FA2" w:rsidP="00BF2FA2">
      <w:pPr>
        <w:pStyle w:val="Numberedlist2"/>
      </w:pPr>
      <w:r>
        <w:t>Page Setup</w:t>
      </w:r>
    </w:p>
    <w:p w14:paraId="3E8D1FE9" w14:textId="724AF7DB" w:rsidR="003E3F55" w:rsidRPr="003E3F55" w:rsidRDefault="007A2523" w:rsidP="00BF2FA2">
      <w:pPr>
        <w:pStyle w:val="Numberedlist1"/>
      </w:pPr>
      <w:r>
        <w:t>W</w:t>
      </w:r>
      <w:r w:rsidR="0077133A">
        <w:t xml:space="preserve">hich of the following information </w:t>
      </w:r>
      <w:r w:rsidR="007B6D84">
        <w:t xml:space="preserve">can </w:t>
      </w:r>
      <w:r w:rsidR="0077133A">
        <w:t>t</w:t>
      </w:r>
      <w:r w:rsidR="00B52D45">
        <w:t xml:space="preserve">he </w:t>
      </w:r>
      <w:r w:rsidR="00206DA5" w:rsidRPr="00023A2B">
        <w:rPr>
          <w:rStyle w:val="Inlinebold"/>
        </w:rPr>
        <w:t>D</w:t>
      </w:r>
      <w:r w:rsidR="00B52D45" w:rsidRPr="00023A2B">
        <w:rPr>
          <w:rStyle w:val="Inlinebold"/>
        </w:rPr>
        <w:t xml:space="preserve">ocument </w:t>
      </w:r>
      <w:r w:rsidR="00206DA5" w:rsidRPr="00023A2B">
        <w:rPr>
          <w:rStyle w:val="Inlinebold"/>
        </w:rPr>
        <w:t>I</w:t>
      </w:r>
      <w:r w:rsidR="00B52D45" w:rsidRPr="00023A2B">
        <w:rPr>
          <w:rStyle w:val="Inlinebold"/>
        </w:rPr>
        <w:t>nspector</w:t>
      </w:r>
      <w:r w:rsidR="00B52D45">
        <w:t xml:space="preserve"> </w:t>
      </w:r>
      <w:r w:rsidR="007B6D84">
        <w:t>check for</w:t>
      </w:r>
      <w:r w:rsidR="00B52D45">
        <w:t>?</w:t>
      </w:r>
    </w:p>
    <w:p w14:paraId="470E10D9" w14:textId="3A7EF0F8" w:rsidR="003E3F55" w:rsidRPr="00805354" w:rsidRDefault="003E3F55" w:rsidP="00805354">
      <w:pPr>
        <w:pStyle w:val="Prompt"/>
      </w:pPr>
      <w:r w:rsidRPr="00805354">
        <w:t xml:space="preserve">Select </w:t>
      </w:r>
      <w:r w:rsidR="00B52D45" w:rsidRPr="00805354">
        <w:t>all that apply</w:t>
      </w:r>
      <w:r w:rsidRPr="00805354">
        <w:t>.</w:t>
      </w:r>
    </w:p>
    <w:p w14:paraId="2E2DF6C6" w14:textId="3924E74E" w:rsidR="00B52D45" w:rsidRDefault="00B52D45" w:rsidP="00432E54">
      <w:pPr>
        <w:pStyle w:val="Numberedlist2"/>
        <w:numPr>
          <w:ilvl w:val="0"/>
          <w:numId w:val="37"/>
        </w:numPr>
      </w:pPr>
      <w:r>
        <w:t xml:space="preserve">Personal </w:t>
      </w:r>
      <w:r w:rsidR="00410D54">
        <w:t>i</w:t>
      </w:r>
      <w:r>
        <w:t>nformation</w:t>
      </w:r>
    </w:p>
    <w:p w14:paraId="5544AD91" w14:textId="3E02BB3C" w:rsidR="003E3F55" w:rsidRPr="003E3F55" w:rsidRDefault="00B52D45" w:rsidP="00432E54">
      <w:pPr>
        <w:pStyle w:val="Numberedlist2"/>
        <w:numPr>
          <w:ilvl w:val="0"/>
          <w:numId w:val="37"/>
        </w:numPr>
      </w:pPr>
      <w:r>
        <w:t>Hidden columns and rows</w:t>
      </w:r>
    </w:p>
    <w:p w14:paraId="46C36A5E" w14:textId="57CA7553" w:rsidR="003E3F55" w:rsidRPr="003E3F55" w:rsidRDefault="00B52D45" w:rsidP="003E3F55">
      <w:pPr>
        <w:pStyle w:val="Numberedlist2"/>
      </w:pPr>
      <w:r>
        <w:t>Comments</w:t>
      </w:r>
    </w:p>
    <w:p w14:paraId="51D48385" w14:textId="3898CE39" w:rsidR="003E3F55" w:rsidRPr="003E3F55" w:rsidRDefault="00B52D45" w:rsidP="003E3F55">
      <w:pPr>
        <w:pStyle w:val="Numberedlist2"/>
      </w:pPr>
      <w:r>
        <w:t xml:space="preserve">Headers and </w:t>
      </w:r>
      <w:r w:rsidR="005971B5">
        <w:t>F</w:t>
      </w:r>
      <w:r>
        <w:t>ooter</w:t>
      </w:r>
      <w:r w:rsidR="00410D54">
        <w:t>s</w:t>
      </w:r>
      <w:r w:rsidR="002F34DE">
        <w:t xml:space="preserve"> </w:t>
      </w:r>
    </w:p>
    <w:p w14:paraId="3F5EAA2B" w14:textId="3E022043" w:rsidR="003E3F55" w:rsidRPr="003E3F55" w:rsidRDefault="00BF2FA2" w:rsidP="003E3F55">
      <w:pPr>
        <w:pStyle w:val="Numberedlist1"/>
      </w:pPr>
      <w:r>
        <w:t xml:space="preserve">On which tab </w:t>
      </w:r>
      <w:r w:rsidR="0077133A">
        <w:t xml:space="preserve">on the ribbon can you find </w:t>
      </w:r>
      <w:r>
        <w:t xml:space="preserve">the </w:t>
      </w:r>
      <w:r w:rsidRPr="00023A2B">
        <w:rPr>
          <w:rStyle w:val="Inlinebold"/>
        </w:rPr>
        <w:t>Check Accessibility</w:t>
      </w:r>
      <w:r>
        <w:t xml:space="preserve"> command?</w:t>
      </w:r>
    </w:p>
    <w:p w14:paraId="2DB2F93B" w14:textId="0F494F24" w:rsidR="003E3F55" w:rsidRPr="003E3F55" w:rsidRDefault="003E3F55" w:rsidP="003E3F55">
      <w:pPr>
        <w:pStyle w:val="Prompt"/>
      </w:pPr>
      <w:r w:rsidRPr="003E3F55">
        <w:t xml:space="preserve">Select </w:t>
      </w:r>
      <w:r w:rsidR="00BF2FA2">
        <w:t>the correct option</w:t>
      </w:r>
      <w:r w:rsidRPr="003E3F55">
        <w:t>.</w:t>
      </w:r>
    </w:p>
    <w:p w14:paraId="46101C75" w14:textId="6D4BF058" w:rsidR="003E3F55" w:rsidRPr="003E3F55" w:rsidRDefault="00BF2FA2" w:rsidP="00432E54">
      <w:pPr>
        <w:pStyle w:val="Numberedlist2"/>
        <w:numPr>
          <w:ilvl w:val="0"/>
          <w:numId w:val="38"/>
        </w:numPr>
      </w:pPr>
      <w:r>
        <w:t>Insert</w:t>
      </w:r>
    </w:p>
    <w:p w14:paraId="73208E0A" w14:textId="5ED979A6" w:rsidR="003E3F55" w:rsidRPr="003E3F55" w:rsidRDefault="00BF2FA2" w:rsidP="003E3F55">
      <w:pPr>
        <w:pStyle w:val="Numberedlist2"/>
      </w:pPr>
      <w:r>
        <w:t>Page Layout</w:t>
      </w:r>
    </w:p>
    <w:p w14:paraId="42F61828" w14:textId="3A8D4E56" w:rsidR="003E3F55" w:rsidRPr="003E3F55" w:rsidRDefault="00BF2FA2" w:rsidP="003E3F55">
      <w:pPr>
        <w:pStyle w:val="Numberedlist2"/>
      </w:pPr>
      <w:r>
        <w:t>View</w:t>
      </w:r>
    </w:p>
    <w:p w14:paraId="7609A08D" w14:textId="0D03D0C4" w:rsidR="003E3F55" w:rsidRPr="003E3F55" w:rsidRDefault="00BF2FA2" w:rsidP="003E3F55">
      <w:pPr>
        <w:pStyle w:val="Numberedlist2"/>
      </w:pPr>
      <w:r>
        <w:t>Review</w:t>
      </w:r>
    </w:p>
    <w:p w14:paraId="12A1C5D3" w14:textId="77777777" w:rsidR="003C419B" w:rsidRDefault="003C419B" w:rsidP="00023A2B">
      <w:pPr>
        <w:rPr>
          <w:szCs w:val="24"/>
        </w:rPr>
      </w:pPr>
      <w:r>
        <w:br w:type="page"/>
      </w:r>
    </w:p>
    <w:p w14:paraId="0134D61A" w14:textId="18370AB0" w:rsidR="00EA4DA3" w:rsidRPr="003E3F55" w:rsidRDefault="004E6B75" w:rsidP="00EA4DA3">
      <w:pPr>
        <w:pStyle w:val="Numberedlist1"/>
      </w:pPr>
      <w:r>
        <w:lastRenderedPageBreak/>
        <w:t>Which of the following</w:t>
      </w:r>
      <w:r w:rsidR="00EA4DA3">
        <w:t xml:space="preserve"> </w:t>
      </w:r>
      <w:r w:rsidR="0077133A">
        <w:t xml:space="preserve">issues can </w:t>
      </w:r>
      <w:r w:rsidR="00E46C6B">
        <w:t>the compatibility checker</w:t>
      </w:r>
      <w:r w:rsidR="0077133A">
        <w:t xml:space="preserve"> detect</w:t>
      </w:r>
      <w:r w:rsidR="00EA4DA3">
        <w:t>?</w:t>
      </w:r>
    </w:p>
    <w:p w14:paraId="6EDBF0BD" w14:textId="5A415DD3" w:rsidR="003E3F55" w:rsidRPr="006E028E" w:rsidRDefault="00EA4DA3" w:rsidP="006E028E">
      <w:pPr>
        <w:pStyle w:val="Prompt"/>
      </w:pPr>
      <w:r w:rsidRPr="006E028E">
        <w:t>Select all that apply</w:t>
      </w:r>
    </w:p>
    <w:p w14:paraId="299F11E4" w14:textId="2C5E401B" w:rsidR="00E46C6B" w:rsidRDefault="00E46C6B" w:rsidP="00432E54">
      <w:pPr>
        <w:pStyle w:val="Numberedlist2"/>
        <w:numPr>
          <w:ilvl w:val="0"/>
          <w:numId w:val="39"/>
        </w:numPr>
      </w:pPr>
      <w:r>
        <w:t>Merged cells</w:t>
      </w:r>
    </w:p>
    <w:p w14:paraId="06AF7528" w14:textId="666C99FC" w:rsidR="003E3F55" w:rsidRPr="003E3F55" w:rsidRDefault="00E46C6B" w:rsidP="00432E54">
      <w:pPr>
        <w:pStyle w:val="Numberedlist2"/>
        <w:numPr>
          <w:ilvl w:val="0"/>
          <w:numId w:val="39"/>
        </w:numPr>
      </w:pPr>
      <w:r>
        <w:t xml:space="preserve">Table </w:t>
      </w:r>
      <w:r w:rsidR="00410D54">
        <w:t>f</w:t>
      </w:r>
      <w:r>
        <w:t>ormats</w:t>
      </w:r>
    </w:p>
    <w:p w14:paraId="142E21A0" w14:textId="6F5C4DE2" w:rsidR="003E3F55" w:rsidRPr="003E3F55" w:rsidRDefault="00E46C6B" w:rsidP="003E3F55">
      <w:pPr>
        <w:pStyle w:val="Numberedlist2"/>
      </w:pPr>
      <w:r>
        <w:t>Data beyond 256 columns</w:t>
      </w:r>
    </w:p>
    <w:p w14:paraId="4A0BBB8F" w14:textId="5C37C9AA" w:rsidR="007809EC" w:rsidRPr="00C64FDA" w:rsidRDefault="00E46C6B" w:rsidP="00C64FDA">
      <w:pPr>
        <w:pStyle w:val="Numberedlist2"/>
      </w:pPr>
      <w:r>
        <w:t xml:space="preserve">Default </w:t>
      </w:r>
      <w:r w:rsidR="00BC0D70">
        <w:t>worksheet</w:t>
      </w:r>
      <w:r>
        <w:t xml:space="preserve"> names</w:t>
      </w:r>
      <w:r w:rsidR="007809EC">
        <w:br w:type="page"/>
      </w:r>
    </w:p>
    <w:p w14:paraId="64B32F64" w14:textId="12A565A8" w:rsidR="00C6237A" w:rsidRDefault="00C6237A" w:rsidP="00C6237A">
      <w:pPr>
        <w:pStyle w:val="Heading1"/>
      </w:pPr>
      <w:bookmarkStart w:id="259" w:name="_Toc37680417"/>
      <w:r>
        <w:lastRenderedPageBreak/>
        <w:t>Glossary</w:t>
      </w:r>
      <w:bookmarkEnd w:id="203"/>
      <w:bookmarkEnd w:id="204"/>
      <w:bookmarkEnd w:id="259"/>
    </w:p>
    <w:tbl>
      <w:tblPr>
        <w:tblStyle w:val="TableGrid"/>
        <w:tblW w:w="5497" w:type="pct"/>
        <w:tblCellSpacing w:w="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left w:w="144" w:type="dxa"/>
          <w:bottom w:w="86" w:type="dxa"/>
          <w:right w:w="144" w:type="dxa"/>
        </w:tblCellMar>
        <w:tblLook w:val="04A0" w:firstRow="1" w:lastRow="0" w:firstColumn="1" w:lastColumn="0" w:noHBand="0" w:noVBand="1"/>
      </w:tblPr>
      <w:tblGrid>
        <w:gridCol w:w="2521"/>
        <w:gridCol w:w="7769"/>
      </w:tblGrid>
      <w:tr w:rsidR="00C6237A" w14:paraId="7230FA99" w14:textId="77777777" w:rsidTr="00F0789C">
        <w:trPr>
          <w:trHeight w:val="360"/>
          <w:tblCellSpacing w:w="43" w:type="dxa"/>
        </w:trPr>
        <w:tc>
          <w:tcPr>
            <w:tcW w:w="1162" w:type="pct"/>
          </w:tcPr>
          <w:p w14:paraId="039E6E0B" w14:textId="4E04D3CD" w:rsidR="00C6237A" w:rsidRPr="00DB42ED" w:rsidRDefault="00C95E88" w:rsidP="003A64DE">
            <w:pPr>
              <w:pStyle w:val="TableRowHeader"/>
            </w:pPr>
            <w:r>
              <w:t>Header</w:t>
            </w:r>
          </w:p>
        </w:tc>
        <w:tc>
          <w:tcPr>
            <w:tcW w:w="3712" w:type="pct"/>
          </w:tcPr>
          <w:p w14:paraId="6FF05670" w14:textId="7CD5CD23" w:rsidR="00C6237A" w:rsidRDefault="00C95E88" w:rsidP="00725B9C">
            <w:pPr>
              <w:pStyle w:val="TableContent"/>
            </w:pPr>
            <w:r>
              <w:t>An area on a worksheet reserved for adding data to appear at the top of every printed page, such as a document title</w:t>
            </w:r>
            <w:r w:rsidR="0016169C">
              <w:t>.</w:t>
            </w:r>
          </w:p>
        </w:tc>
      </w:tr>
      <w:tr w:rsidR="00C6237A" w14:paraId="0DD66690" w14:textId="77777777" w:rsidTr="00F0789C">
        <w:trPr>
          <w:trHeight w:val="360"/>
          <w:tblCellSpacing w:w="43" w:type="dxa"/>
        </w:trPr>
        <w:tc>
          <w:tcPr>
            <w:tcW w:w="1162" w:type="pct"/>
          </w:tcPr>
          <w:p w14:paraId="5C0ABFC8" w14:textId="07BC87BB" w:rsidR="00C6237A" w:rsidRPr="00DB42ED" w:rsidRDefault="00C95E88" w:rsidP="003A64DE">
            <w:pPr>
              <w:pStyle w:val="TableRowHeader"/>
            </w:pPr>
            <w:r>
              <w:t>Footer</w:t>
            </w:r>
          </w:p>
        </w:tc>
        <w:tc>
          <w:tcPr>
            <w:tcW w:w="3712" w:type="pct"/>
          </w:tcPr>
          <w:p w14:paraId="236C53C5" w14:textId="21D045FF" w:rsidR="00C6237A" w:rsidRDefault="00C95E88" w:rsidP="003A64DE">
            <w:pPr>
              <w:pStyle w:val="TableContent"/>
            </w:pPr>
            <w:r>
              <w:t>An area</w:t>
            </w:r>
            <w:r w:rsidRPr="00C95E88">
              <w:t xml:space="preserve"> on a worksheet reserved for adding data to appear at the </w:t>
            </w:r>
            <w:r>
              <w:t>bottom</w:t>
            </w:r>
            <w:r w:rsidRPr="00C95E88">
              <w:t xml:space="preserve"> of every printed page, such as</w:t>
            </w:r>
            <w:r>
              <w:t xml:space="preserve"> the page number, date, time</w:t>
            </w:r>
            <w:r w:rsidR="00410D54">
              <w:t>,</w:t>
            </w:r>
            <w:r>
              <w:t xml:space="preserve"> or file path (where a workbook is stored)</w:t>
            </w:r>
            <w:r w:rsidR="0016169C">
              <w:t>.</w:t>
            </w:r>
          </w:p>
        </w:tc>
      </w:tr>
      <w:tr w:rsidR="00C6237A" w14:paraId="6265F574" w14:textId="77777777" w:rsidTr="00F0789C">
        <w:trPr>
          <w:trHeight w:val="360"/>
          <w:tblCellSpacing w:w="43" w:type="dxa"/>
        </w:trPr>
        <w:tc>
          <w:tcPr>
            <w:tcW w:w="1162" w:type="pct"/>
          </w:tcPr>
          <w:p w14:paraId="75296C6A" w14:textId="10743383" w:rsidR="00C6237A" w:rsidRPr="00DB42ED" w:rsidRDefault="0016169C" w:rsidP="003A64DE">
            <w:pPr>
              <w:pStyle w:val="TableRowHeader"/>
            </w:pPr>
            <w:r>
              <w:t>Document</w:t>
            </w:r>
            <w:r w:rsidR="00C95E88">
              <w:t xml:space="preserve"> properties</w:t>
            </w:r>
          </w:p>
        </w:tc>
        <w:tc>
          <w:tcPr>
            <w:tcW w:w="3712" w:type="pct"/>
          </w:tcPr>
          <w:p w14:paraId="513110FF" w14:textId="2D4C76C7" w:rsidR="00C6237A" w:rsidRDefault="00EA4DA3" w:rsidP="003A64DE">
            <w:pPr>
              <w:pStyle w:val="TableContent"/>
            </w:pPr>
            <w:r>
              <w:t xml:space="preserve">Metadata included in the background of a workbook, such as </w:t>
            </w:r>
            <w:r w:rsidR="0077133A">
              <w:t>the a</w:t>
            </w:r>
            <w:r>
              <w:t>uthor</w:t>
            </w:r>
            <w:r w:rsidR="0029215C">
              <w:t>’</w:t>
            </w:r>
            <w:r>
              <w:t>s name, date created</w:t>
            </w:r>
            <w:r w:rsidR="0077133A">
              <w:t>,</w:t>
            </w:r>
            <w:r>
              <w:t xml:space="preserve"> and date last modified.</w:t>
            </w:r>
          </w:p>
        </w:tc>
      </w:tr>
      <w:tr w:rsidR="00C95E88" w14:paraId="71EA13C6" w14:textId="77777777" w:rsidTr="00F0789C">
        <w:trPr>
          <w:trHeight w:val="360"/>
          <w:tblCellSpacing w:w="43" w:type="dxa"/>
        </w:trPr>
        <w:tc>
          <w:tcPr>
            <w:tcW w:w="1162" w:type="pct"/>
          </w:tcPr>
          <w:p w14:paraId="51FF3C01" w14:textId="73964703" w:rsidR="00C95E88" w:rsidRDefault="00C95E88" w:rsidP="003A64DE">
            <w:pPr>
              <w:pStyle w:val="TableRowHeader"/>
            </w:pPr>
            <w:r>
              <w:t>Accessibility</w:t>
            </w:r>
          </w:p>
        </w:tc>
        <w:tc>
          <w:tcPr>
            <w:tcW w:w="3712" w:type="pct"/>
          </w:tcPr>
          <w:p w14:paraId="47ADCEF9" w14:textId="26B3A3EE" w:rsidR="00C95E88" w:rsidRDefault="00AD4B47" w:rsidP="003A64DE">
            <w:pPr>
              <w:pStyle w:val="TableContent"/>
            </w:pPr>
            <w:r>
              <w:t>M</w:t>
            </w:r>
            <w:r w:rsidR="0016169C">
              <w:t>aking your workbooks as inclusive as possible</w:t>
            </w:r>
            <w:r w:rsidR="0016169C" w:rsidRPr="0016169C">
              <w:t xml:space="preserve"> </w:t>
            </w:r>
            <w:r w:rsidR="0016169C">
              <w:t>for</w:t>
            </w:r>
            <w:r w:rsidR="00EA4DA3">
              <w:t xml:space="preserve"> people with disabilities</w:t>
            </w:r>
            <w:r>
              <w:t xml:space="preserve"> and read</w:t>
            </w:r>
            <w:r w:rsidR="0077133A">
              <w:t>able</w:t>
            </w:r>
            <w:r>
              <w:t xml:space="preserve"> by a screen reader.</w:t>
            </w:r>
          </w:p>
        </w:tc>
      </w:tr>
      <w:tr w:rsidR="00AD4B47" w14:paraId="197DE3B8" w14:textId="77777777" w:rsidTr="00F0789C">
        <w:trPr>
          <w:trHeight w:val="360"/>
          <w:tblCellSpacing w:w="43" w:type="dxa"/>
        </w:trPr>
        <w:tc>
          <w:tcPr>
            <w:tcW w:w="1162" w:type="pct"/>
          </w:tcPr>
          <w:p w14:paraId="610A0713" w14:textId="26E76573" w:rsidR="00AD4B47" w:rsidRDefault="00AD4B47" w:rsidP="003A64DE">
            <w:pPr>
              <w:pStyle w:val="TableRowHeader"/>
            </w:pPr>
            <w:r>
              <w:t>Compatibility</w:t>
            </w:r>
          </w:p>
        </w:tc>
        <w:tc>
          <w:tcPr>
            <w:tcW w:w="3712" w:type="pct"/>
          </w:tcPr>
          <w:p w14:paraId="58BE598A" w14:textId="4B8A8EFC" w:rsidR="00AD4B47" w:rsidRDefault="0077133A" w:rsidP="003A64DE">
            <w:pPr>
              <w:pStyle w:val="TableContent"/>
            </w:pPr>
            <w:r>
              <w:t xml:space="preserve">Ensuring </w:t>
            </w:r>
            <w:r w:rsidR="00AD4B47">
              <w:t xml:space="preserve">your workbooks </w:t>
            </w:r>
            <w:r>
              <w:t xml:space="preserve">can </w:t>
            </w:r>
            <w:r w:rsidR="00AD4B47">
              <w:t>be opened in earlier versions without losing content or functionality.</w:t>
            </w:r>
          </w:p>
        </w:tc>
      </w:tr>
      <w:tr w:rsidR="0027538E" w14:paraId="2A044E97" w14:textId="77777777" w:rsidTr="00F0789C">
        <w:trPr>
          <w:trHeight w:val="360"/>
          <w:tblCellSpacing w:w="43" w:type="dxa"/>
        </w:trPr>
        <w:tc>
          <w:tcPr>
            <w:tcW w:w="1162" w:type="pct"/>
          </w:tcPr>
          <w:p w14:paraId="11DA8A2D" w14:textId="4151D0CD" w:rsidR="0027538E" w:rsidRDefault="0027538E" w:rsidP="003A64DE">
            <w:pPr>
              <w:pStyle w:val="TableRowHeader"/>
            </w:pPr>
            <w:r>
              <w:t>Field</w:t>
            </w:r>
          </w:p>
        </w:tc>
        <w:tc>
          <w:tcPr>
            <w:tcW w:w="3712" w:type="pct"/>
          </w:tcPr>
          <w:p w14:paraId="07F3AB6E" w14:textId="62F54FAE" w:rsidR="0027538E" w:rsidRDefault="0027538E" w:rsidP="003A64DE">
            <w:pPr>
              <w:pStyle w:val="TableContent"/>
            </w:pPr>
            <w:r>
              <w:t xml:space="preserve">A computer code that adds data to a </w:t>
            </w:r>
            <w:r w:rsidR="00EF2F54">
              <w:t>workbook,</w:t>
            </w:r>
            <w:r>
              <w:t xml:space="preserve"> for example, </w:t>
            </w:r>
            <w:r w:rsidRPr="0027538E">
              <w:t xml:space="preserve">a document property </w:t>
            </w:r>
            <w:r>
              <w:t xml:space="preserve">or the date field in a header or footer. </w:t>
            </w:r>
          </w:p>
        </w:tc>
      </w:tr>
    </w:tbl>
    <w:p w14:paraId="1621A4D1" w14:textId="15B97AE4" w:rsidR="00DC6492" w:rsidRDefault="00EA4DA3" w:rsidP="00023A2B">
      <w:pPr>
        <w:pStyle w:val="Caption"/>
      </w:pPr>
      <w:r w:rsidRPr="00EA4DA3">
        <w:t xml:space="preserve">Table </w:t>
      </w:r>
      <w:r w:rsidRPr="00EA4DA3">
        <w:fldChar w:fldCharType="begin"/>
      </w:r>
      <w:r w:rsidRPr="00EA4DA3">
        <w:instrText xml:space="preserve"> SEQ Table \* ARABIC </w:instrText>
      </w:r>
      <w:r w:rsidRPr="00EA4DA3">
        <w:fldChar w:fldCharType="separate"/>
      </w:r>
      <w:r w:rsidR="005437F9">
        <w:rPr>
          <w:noProof/>
        </w:rPr>
        <w:t>7</w:t>
      </w:r>
      <w:r w:rsidRPr="00EA4DA3">
        <w:fldChar w:fldCharType="end"/>
      </w:r>
      <w:r w:rsidRPr="00EA4DA3">
        <w:t xml:space="preserve">: Glossary terms and definitions </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698"/>
        <w:gridCol w:w="7662"/>
      </w:tblGrid>
      <w:tr w:rsidR="00DC6492" w14:paraId="5F2BE5B0" w14:textId="77777777" w:rsidTr="007B718F">
        <w:tc>
          <w:tcPr>
            <w:tcW w:w="1698" w:type="dxa"/>
            <w:tcBorders>
              <w:top w:val="nil"/>
              <w:left w:val="nil"/>
              <w:bottom w:val="single" w:sz="18" w:space="0" w:color="6B2929"/>
              <w:right w:val="nil"/>
            </w:tcBorders>
            <w:hideMark/>
          </w:tcPr>
          <w:p w14:paraId="23BCA65E" w14:textId="77777777" w:rsidR="00DC6492" w:rsidRPr="00DC6492" w:rsidRDefault="00DC6492" w:rsidP="00DC6492">
            <w:r w:rsidRPr="00DC6492">
              <w:rPr>
                <w:noProof/>
              </w:rPr>
              <w:drawing>
                <wp:inline distT="0" distB="0" distL="0" distR="0" wp14:anchorId="4BBAD42D" wp14:editId="77344A22">
                  <wp:extent cx="723900" cy="72390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723900" cy="723900"/>
                          </a:xfrm>
                          <a:prstGeom prst="rect">
                            <a:avLst/>
                          </a:prstGeom>
                        </pic:spPr>
                      </pic:pic>
                    </a:graphicData>
                  </a:graphic>
                </wp:inline>
              </w:drawing>
            </w:r>
          </w:p>
        </w:tc>
        <w:tc>
          <w:tcPr>
            <w:tcW w:w="7662" w:type="dxa"/>
            <w:tcBorders>
              <w:top w:val="nil"/>
              <w:left w:val="nil"/>
              <w:bottom w:val="single" w:sz="18" w:space="0" w:color="6B2929"/>
              <w:right w:val="nil"/>
            </w:tcBorders>
            <w:hideMark/>
          </w:tcPr>
          <w:p w14:paraId="17471FB8" w14:textId="77777777" w:rsidR="00DC6492" w:rsidRPr="00DC6492" w:rsidRDefault="00DC6492" w:rsidP="00DC6492">
            <w:pPr>
              <w:pStyle w:val="Readeraids"/>
            </w:pPr>
            <w:r w:rsidRPr="00DC6492">
              <w:t>Additional information</w:t>
            </w:r>
          </w:p>
          <w:p w14:paraId="1E9898D5" w14:textId="743A018D" w:rsidR="00DC6492" w:rsidRPr="00DC6492" w:rsidRDefault="00DC6492" w:rsidP="00DC6492">
            <w:r w:rsidRPr="00DC6492">
              <w:t xml:space="preserve">For more information on </w:t>
            </w:r>
            <w:r>
              <w:t>General Data Protection Regulations</w:t>
            </w:r>
            <w:r w:rsidR="00016B05">
              <w:t xml:space="preserve"> (GDPR)</w:t>
            </w:r>
            <w:r w:rsidRPr="00DC6492">
              <w:t>, go to</w:t>
            </w:r>
            <w:r w:rsidR="003367C0">
              <w:t>:</w:t>
            </w:r>
            <w:r w:rsidRPr="00DC6492">
              <w:t xml:space="preserve"> </w:t>
            </w:r>
            <w:hyperlink r:id="rId59" w:history="1">
              <w:r w:rsidR="00016B05">
                <w:rPr>
                  <w:rStyle w:val="Hyperlink"/>
                </w:rPr>
                <w:t>Data protection</w:t>
              </w:r>
            </w:hyperlink>
            <w:r w:rsidR="00D152AA">
              <w:t>,</w:t>
            </w:r>
            <w:r w:rsidR="003367C0">
              <w:t xml:space="preserve"> </w:t>
            </w:r>
            <w:r w:rsidR="00D152AA">
              <w:t>co</w:t>
            </w:r>
            <w:r w:rsidR="00D152AA" w:rsidRPr="00D152AA">
              <w:t>urtesy the EU</w:t>
            </w:r>
            <w:r w:rsidR="00410D54" w:rsidRPr="00D152AA">
              <w:t>.</w:t>
            </w:r>
          </w:p>
        </w:tc>
      </w:tr>
    </w:tbl>
    <w:p w14:paraId="6F00177C" w14:textId="158E1A6C" w:rsidR="00C6237A" w:rsidRPr="00EA4DA3" w:rsidRDefault="00C6237A" w:rsidP="00023A2B">
      <w:r w:rsidRPr="00EA4DA3">
        <w:br w:type="page"/>
      </w:r>
    </w:p>
    <w:p w14:paraId="0D0CCA2A" w14:textId="19F2FE70" w:rsidR="003A4873" w:rsidRPr="001B1B6A" w:rsidRDefault="003A4873" w:rsidP="00722847">
      <w:pPr>
        <w:pStyle w:val="Heading1"/>
      </w:pPr>
      <w:bookmarkStart w:id="260" w:name="_Toc37680418"/>
      <w:r w:rsidRPr="001B1B6A">
        <w:lastRenderedPageBreak/>
        <w:t>Cornerstone</w:t>
      </w:r>
      <w:bookmarkEnd w:id="205"/>
      <w:bookmarkEnd w:id="206"/>
      <w:bookmarkEnd w:id="260"/>
    </w:p>
    <w:p w14:paraId="3EB46501" w14:textId="2B7FCC38" w:rsidR="003A4873" w:rsidRPr="005B6C37" w:rsidRDefault="00494196" w:rsidP="00722847">
      <w:pPr>
        <w:pStyle w:val="Heading2"/>
      </w:pPr>
      <w:bookmarkStart w:id="261" w:name="_Toc37680419"/>
      <w:r>
        <w:t>Overview</w:t>
      </w:r>
      <w:bookmarkEnd w:id="261"/>
    </w:p>
    <w:p w14:paraId="0455D1D2" w14:textId="705A69D1" w:rsidR="007B735A" w:rsidRPr="007B735A" w:rsidRDefault="007B735A" w:rsidP="007B735A">
      <w:bookmarkStart w:id="262" w:name="_Toc17841396"/>
      <w:bookmarkStart w:id="263" w:name="_Toc18356519"/>
      <w:r w:rsidRPr="007B735A">
        <w:t xml:space="preserve">The farm is </w:t>
      </w:r>
      <w:r w:rsidR="00377806">
        <w:t>trying to find</w:t>
      </w:r>
      <w:r w:rsidRPr="007B735A">
        <w:t xml:space="preserve"> money to fund drone technology to track crop health. </w:t>
      </w:r>
      <w:r w:rsidR="00206DA5">
        <w:t>Tomorrow, t</w:t>
      </w:r>
      <w:r w:rsidRPr="007B735A">
        <w:t>he owners have a meeting with a potential investor.</w:t>
      </w:r>
    </w:p>
    <w:p w14:paraId="6B5F1D8F" w14:textId="0C262613" w:rsidR="007B735A" w:rsidRPr="007B735A" w:rsidRDefault="007B735A" w:rsidP="007B735A">
      <w:r w:rsidRPr="007B735A">
        <w:t>You need to prep the workbooks for printing including adding headers and footers, modifying the print settings, and inspecting the workbook for any accessibility and compatibility issues. In addition, you need to edit the worksheets to ensure there is no missing data.</w:t>
      </w:r>
    </w:p>
    <w:p w14:paraId="7BF078B7" w14:textId="7AC4FF97" w:rsidR="003A4873" w:rsidRDefault="003A4873" w:rsidP="00722847">
      <w:pPr>
        <w:pStyle w:val="Heading2"/>
      </w:pPr>
      <w:bookmarkStart w:id="264" w:name="_Toc37680420"/>
      <w:r>
        <w:t>Objectives</w:t>
      </w:r>
      <w:bookmarkEnd w:id="262"/>
      <w:bookmarkEnd w:id="263"/>
      <w:bookmarkEnd w:id="264"/>
    </w:p>
    <w:p w14:paraId="088D00E7" w14:textId="71E1E809" w:rsidR="00627B56" w:rsidRPr="00627B56" w:rsidRDefault="00627B56" w:rsidP="00627B56">
      <w:r>
        <w:t xml:space="preserve">The following table outlines the Cornerstone objectives and their corresponding </w:t>
      </w:r>
      <w:r w:rsidR="00582B60">
        <w:t>Microsoft Office Specialist (</w:t>
      </w:r>
      <w:r>
        <w:t>MOS</w:t>
      </w:r>
      <w:r w:rsidR="00582B60">
        <w:t>)</w:t>
      </w:r>
      <w:r>
        <w:t xml:space="preserve"> exam objectives.</w:t>
      </w:r>
    </w:p>
    <w:tbl>
      <w:tblPr>
        <w:tblStyle w:val="TableGrid"/>
        <w:tblW w:w="5003" w:type="pct"/>
        <w:tblCellSpacing w:w="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left w:w="144" w:type="dxa"/>
          <w:bottom w:w="86" w:type="dxa"/>
          <w:right w:w="144" w:type="dxa"/>
        </w:tblCellMar>
        <w:tblLook w:val="04A0" w:firstRow="1" w:lastRow="0" w:firstColumn="1" w:lastColumn="0" w:noHBand="0" w:noVBand="1"/>
      </w:tblPr>
      <w:tblGrid>
        <w:gridCol w:w="2517"/>
        <w:gridCol w:w="6849"/>
      </w:tblGrid>
      <w:tr w:rsidR="000356D3" w14:paraId="553DE546" w14:textId="77777777" w:rsidTr="00562849">
        <w:trPr>
          <w:trHeight w:val="20"/>
          <w:tblCellSpacing w:w="43" w:type="dxa"/>
        </w:trPr>
        <w:tc>
          <w:tcPr>
            <w:tcW w:w="1275" w:type="pct"/>
          </w:tcPr>
          <w:p w14:paraId="69931AB7" w14:textId="078FDB47" w:rsidR="000356D3" w:rsidRPr="000356D3" w:rsidRDefault="000356D3" w:rsidP="00742209">
            <w:pPr>
              <w:pStyle w:val="TableRowHeader"/>
            </w:pPr>
            <w:bookmarkStart w:id="265" w:name="_Hlk24458214"/>
            <w:r>
              <w:t>C</w:t>
            </w:r>
            <w:r w:rsidRPr="000356D3">
              <w:t>onfigure a workbook</w:t>
            </w:r>
            <w:r w:rsidR="0029215C">
              <w:t>’</w:t>
            </w:r>
            <w:r w:rsidRPr="000356D3">
              <w:t>s print settings and page setup</w:t>
            </w:r>
          </w:p>
        </w:tc>
        <w:tc>
          <w:tcPr>
            <w:tcW w:w="3587" w:type="pct"/>
          </w:tcPr>
          <w:p w14:paraId="0212AA93" w14:textId="436A74A4" w:rsidR="000356D3" w:rsidRPr="000356D3" w:rsidRDefault="000356D3" w:rsidP="00A8076D">
            <w:pPr>
              <w:pStyle w:val="Tablelistbullet1"/>
            </w:pPr>
            <w:r>
              <w:t>1</w:t>
            </w:r>
            <w:r w:rsidRPr="000356D3">
              <w:t>.5.1: Set a print area</w:t>
            </w:r>
          </w:p>
          <w:p w14:paraId="3B03B022" w14:textId="05ADF6EB" w:rsidR="000356D3" w:rsidRPr="000356D3" w:rsidRDefault="000356D3" w:rsidP="00A8076D">
            <w:pPr>
              <w:pStyle w:val="Tablelistbullet1"/>
            </w:pPr>
            <w:r>
              <w:t>1</w:t>
            </w:r>
            <w:r w:rsidRPr="000356D3">
              <w:t>.5.3: Configure print settings</w:t>
            </w:r>
          </w:p>
          <w:p w14:paraId="7EA684B4" w14:textId="2048B457" w:rsidR="000356D3" w:rsidRPr="000356D3" w:rsidRDefault="000356D3" w:rsidP="00A8076D">
            <w:pPr>
              <w:pStyle w:val="Tablelistbullet1"/>
            </w:pPr>
            <w:r>
              <w:t>1</w:t>
            </w:r>
            <w:r w:rsidRPr="000356D3">
              <w:t>.3.1: Modify page setup</w:t>
            </w:r>
          </w:p>
        </w:tc>
      </w:tr>
      <w:tr w:rsidR="000356D3" w14:paraId="01BE0DD6" w14:textId="77777777" w:rsidTr="00562849">
        <w:trPr>
          <w:trHeight w:val="20"/>
          <w:tblCellSpacing w:w="43" w:type="dxa"/>
        </w:trPr>
        <w:tc>
          <w:tcPr>
            <w:tcW w:w="1275" w:type="pct"/>
          </w:tcPr>
          <w:p w14:paraId="67BD675A" w14:textId="165D5842" w:rsidR="000356D3" w:rsidRPr="000356D3" w:rsidRDefault="000356D3" w:rsidP="00742209">
            <w:pPr>
              <w:pStyle w:val="TableRowHeader"/>
            </w:pPr>
            <w:r>
              <w:t>A</w:t>
            </w:r>
            <w:r w:rsidRPr="000356D3">
              <w:t xml:space="preserve">dd and edit headers and footers </w:t>
            </w:r>
          </w:p>
        </w:tc>
        <w:tc>
          <w:tcPr>
            <w:tcW w:w="3587" w:type="pct"/>
          </w:tcPr>
          <w:p w14:paraId="6832D90F" w14:textId="21D8332A" w:rsidR="000356D3" w:rsidRPr="000356D3" w:rsidRDefault="000356D3" w:rsidP="00A8076D">
            <w:pPr>
              <w:pStyle w:val="Tablelistbullet1"/>
            </w:pPr>
            <w:r>
              <w:t>1.3.3:</w:t>
            </w:r>
            <w:r w:rsidRPr="000356D3">
              <w:t xml:space="preserve"> Customize headers and footers</w:t>
            </w:r>
          </w:p>
        </w:tc>
      </w:tr>
      <w:tr w:rsidR="000356D3" w14:paraId="3F7B25A1" w14:textId="77777777" w:rsidTr="00562849">
        <w:trPr>
          <w:trHeight w:val="20"/>
          <w:tblCellSpacing w:w="43" w:type="dxa"/>
        </w:trPr>
        <w:tc>
          <w:tcPr>
            <w:tcW w:w="1275" w:type="pct"/>
          </w:tcPr>
          <w:p w14:paraId="01E36AF3" w14:textId="3828F575" w:rsidR="000356D3" w:rsidRPr="000356D3" w:rsidRDefault="006759DD" w:rsidP="00742209">
            <w:pPr>
              <w:pStyle w:val="TableRowHeader"/>
            </w:pPr>
            <w:r>
              <w:t>M</w:t>
            </w:r>
            <w:r w:rsidRPr="006759DD">
              <w:t>odify workbook properties and inspect workbook</w:t>
            </w:r>
            <w:r w:rsidR="00AD4B47">
              <w:t>s</w:t>
            </w:r>
            <w:r w:rsidRPr="006759DD">
              <w:t xml:space="preserve"> </w:t>
            </w:r>
          </w:p>
        </w:tc>
        <w:tc>
          <w:tcPr>
            <w:tcW w:w="3587" w:type="pct"/>
          </w:tcPr>
          <w:p w14:paraId="774AD6CD" w14:textId="77777777" w:rsidR="000356D3" w:rsidRPr="000356D3" w:rsidRDefault="000356D3" w:rsidP="00A8076D">
            <w:pPr>
              <w:pStyle w:val="Tablelistbullet1"/>
            </w:pPr>
            <w:r>
              <w:t>1.4.5:</w:t>
            </w:r>
            <w:r w:rsidRPr="000356D3">
              <w:t xml:space="preserve"> Modify basic workbook properties</w:t>
            </w:r>
          </w:p>
          <w:p w14:paraId="0C8AAF7E" w14:textId="1104EC43" w:rsidR="000356D3" w:rsidRDefault="000356D3" w:rsidP="00A8076D">
            <w:pPr>
              <w:pStyle w:val="Tablelistbullet1"/>
            </w:pPr>
            <w:r>
              <w:t>1.5.4:</w:t>
            </w:r>
            <w:r w:rsidRPr="000356D3">
              <w:t xml:space="preserve"> Inspect workbooks for issues </w:t>
            </w:r>
          </w:p>
        </w:tc>
      </w:tr>
      <w:tr w:rsidR="00AA451F" w14:paraId="52D49D53" w14:textId="77777777" w:rsidTr="00562849">
        <w:trPr>
          <w:trHeight w:val="20"/>
          <w:tblCellSpacing w:w="43" w:type="dxa"/>
        </w:trPr>
        <w:tc>
          <w:tcPr>
            <w:tcW w:w="1275" w:type="pct"/>
          </w:tcPr>
          <w:p w14:paraId="1D514264" w14:textId="733CC8BB" w:rsidR="00AA451F" w:rsidRDefault="00AA451F" w:rsidP="00742209">
            <w:pPr>
              <w:pStyle w:val="TableRowHeader"/>
            </w:pPr>
            <w:r>
              <w:t>Auto</w:t>
            </w:r>
            <w:r w:rsidR="00C4388B">
              <w:t xml:space="preserve"> </w:t>
            </w:r>
            <w:r>
              <w:t>fill data</w:t>
            </w:r>
          </w:p>
        </w:tc>
        <w:tc>
          <w:tcPr>
            <w:tcW w:w="3587" w:type="pct"/>
          </w:tcPr>
          <w:p w14:paraId="516CB7D1" w14:textId="1E586082" w:rsidR="00AA451F" w:rsidRDefault="00AA451F" w:rsidP="00A8076D">
            <w:pPr>
              <w:pStyle w:val="Tablelistbullet1"/>
            </w:pPr>
            <w:r>
              <w:t xml:space="preserve">2.1.2 </w:t>
            </w:r>
            <w:r w:rsidRPr="00AA451F">
              <w:t>Fill cells by using AutoFill</w:t>
            </w:r>
          </w:p>
        </w:tc>
      </w:tr>
      <w:tr w:rsidR="00AA451F" w14:paraId="099A5311" w14:textId="77777777" w:rsidTr="00562849">
        <w:trPr>
          <w:trHeight w:val="20"/>
          <w:tblCellSpacing w:w="43" w:type="dxa"/>
        </w:trPr>
        <w:tc>
          <w:tcPr>
            <w:tcW w:w="1275" w:type="pct"/>
          </w:tcPr>
          <w:p w14:paraId="43476445" w14:textId="60592A45" w:rsidR="00AA451F" w:rsidRDefault="007B0849" w:rsidP="00742209">
            <w:pPr>
              <w:pStyle w:val="TableRowHeader"/>
            </w:pPr>
            <w:r>
              <w:t>Perform calculations</w:t>
            </w:r>
          </w:p>
        </w:tc>
        <w:tc>
          <w:tcPr>
            <w:tcW w:w="3587" w:type="pct"/>
          </w:tcPr>
          <w:p w14:paraId="24DE922B" w14:textId="43D889E6" w:rsidR="00AA451F" w:rsidRDefault="00AA451F" w:rsidP="00A8076D">
            <w:pPr>
              <w:pStyle w:val="Tablelistbullet1"/>
            </w:pPr>
            <w:r>
              <w:t xml:space="preserve">4.2.1 </w:t>
            </w:r>
            <w:r w:rsidRPr="00AA451F">
              <w:t>Perform calculations by using the AVERAGE(), MAX(), MIN(), and SUM() functions</w:t>
            </w:r>
          </w:p>
        </w:tc>
      </w:tr>
      <w:tr w:rsidR="00AA451F" w14:paraId="59EEF51B" w14:textId="77777777" w:rsidTr="00562849">
        <w:trPr>
          <w:trHeight w:val="20"/>
          <w:tblCellSpacing w:w="43" w:type="dxa"/>
        </w:trPr>
        <w:tc>
          <w:tcPr>
            <w:tcW w:w="1275" w:type="pct"/>
          </w:tcPr>
          <w:p w14:paraId="2BE4024D" w14:textId="5990C8D8" w:rsidR="00AA451F" w:rsidRDefault="00AA451F" w:rsidP="00742209">
            <w:pPr>
              <w:pStyle w:val="TableRowHeader"/>
            </w:pPr>
            <w:r>
              <w:t xml:space="preserve">Edit </w:t>
            </w:r>
            <w:r w:rsidR="0027441C">
              <w:t xml:space="preserve">chart </w:t>
            </w:r>
            <w:r w:rsidR="007B0849">
              <w:t>elements</w:t>
            </w:r>
          </w:p>
        </w:tc>
        <w:tc>
          <w:tcPr>
            <w:tcW w:w="3587" w:type="pct"/>
          </w:tcPr>
          <w:p w14:paraId="65391531" w14:textId="5C7194B1" w:rsidR="00AA451F" w:rsidRDefault="00AA451F" w:rsidP="00A8076D">
            <w:pPr>
              <w:pStyle w:val="Tablelistbullet1"/>
            </w:pPr>
            <w:r>
              <w:t xml:space="preserve">5.2.3 </w:t>
            </w:r>
            <w:r w:rsidRPr="00AA451F">
              <w:t>Add and modify chart elements</w:t>
            </w:r>
          </w:p>
        </w:tc>
      </w:tr>
    </w:tbl>
    <w:p w14:paraId="7022020D" w14:textId="3B00588F" w:rsidR="00BE436A" w:rsidRPr="00BE436A" w:rsidRDefault="00BE436A" w:rsidP="00023A2B">
      <w:pPr>
        <w:pStyle w:val="Caption"/>
      </w:pPr>
      <w:bookmarkStart w:id="266" w:name="_Toc17841397"/>
      <w:bookmarkStart w:id="267" w:name="_Toc18356520"/>
      <w:bookmarkEnd w:id="265"/>
      <w:r>
        <w:t xml:space="preserve">Table </w:t>
      </w:r>
      <w:r>
        <w:fldChar w:fldCharType="begin"/>
      </w:r>
      <w:r>
        <w:instrText xml:space="preserve"> SEQ Table \* ARABIC </w:instrText>
      </w:r>
      <w:r>
        <w:fldChar w:fldCharType="separate"/>
      </w:r>
      <w:r w:rsidR="005437F9">
        <w:rPr>
          <w:noProof/>
        </w:rPr>
        <w:t>8</w:t>
      </w:r>
      <w:r>
        <w:fldChar w:fldCharType="end"/>
      </w:r>
      <w:r w:rsidRPr="00117AB7">
        <w:t>: Cornerstone objectives</w:t>
      </w:r>
    </w:p>
    <w:p w14:paraId="53C377E2" w14:textId="6928E3A2" w:rsidR="003A4873" w:rsidRDefault="003A4873" w:rsidP="00722847">
      <w:pPr>
        <w:pStyle w:val="Heading2"/>
      </w:pPr>
      <w:bookmarkStart w:id="268" w:name="_Toc37680421"/>
      <w:r>
        <w:lastRenderedPageBreak/>
        <w:t>Duration</w:t>
      </w:r>
      <w:bookmarkEnd w:id="266"/>
      <w:bookmarkEnd w:id="267"/>
      <w:bookmarkEnd w:id="268"/>
    </w:p>
    <w:p w14:paraId="50EDAEA4" w14:textId="4CC7B1E4" w:rsidR="003A4873" w:rsidRDefault="007679AA" w:rsidP="003A4873">
      <w:bookmarkStart w:id="269" w:name="_Toc17841398"/>
      <w:r>
        <w:t>50</w:t>
      </w:r>
      <w:r w:rsidR="003A4873">
        <w:t xml:space="preserve"> minutes</w:t>
      </w:r>
    </w:p>
    <w:p w14:paraId="4951A451" w14:textId="77777777" w:rsidR="003A4873" w:rsidRPr="007E5A27" w:rsidRDefault="003A4873" w:rsidP="00722847">
      <w:pPr>
        <w:pStyle w:val="Heading2"/>
      </w:pPr>
      <w:bookmarkStart w:id="270" w:name="_Toc18356521"/>
      <w:bookmarkStart w:id="271" w:name="_Toc37680422"/>
      <w:bookmarkEnd w:id="269"/>
      <w:r w:rsidRPr="007E5A27">
        <w:t>Instructions</w:t>
      </w:r>
      <w:bookmarkEnd w:id="270"/>
      <w:bookmarkEnd w:id="271"/>
    </w:p>
    <w:p w14:paraId="4F855919" w14:textId="54B92898" w:rsidR="004759C1" w:rsidRDefault="004759C1" w:rsidP="00432E54">
      <w:pPr>
        <w:pStyle w:val="Numberedlist1"/>
        <w:numPr>
          <w:ilvl w:val="0"/>
          <w:numId w:val="12"/>
        </w:numPr>
      </w:pPr>
      <w:r>
        <w:t xml:space="preserve">Complete the </w:t>
      </w:r>
      <w:r w:rsidR="008A20EA">
        <w:t xml:space="preserve">following </w:t>
      </w:r>
      <w:r>
        <w:t>tasks</w:t>
      </w:r>
      <w:r w:rsidR="00627B56">
        <w:t xml:space="preserve"> </w:t>
      </w:r>
      <w:r>
        <w:t>for each file.</w:t>
      </w:r>
    </w:p>
    <w:p w14:paraId="5E7B9198" w14:textId="579A70D5" w:rsidR="000C3B12" w:rsidRDefault="000C3B12" w:rsidP="00432E54">
      <w:pPr>
        <w:pStyle w:val="Numberedlist1"/>
        <w:numPr>
          <w:ilvl w:val="0"/>
          <w:numId w:val="12"/>
        </w:numPr>
      </w:pPr>
      <w:r>
        <w:t xml:space="preserve">When saving your file, add your name to the end of the filename, </w:t>
      </w:r>
      <w:r w:rsidR="004759C1">
        <w:t>for example</w:t>
      </w:r>
      <w:r>
        <w:t xml:space="preserve">: </w:t>
      </w:r>
      <w:r w:rsidR="00F410B9">
        <w:t>Cornerstone</w:t>
      </w:r>
      <w:r>
        <w:t>_Dwayne_Espino</w:t>
      </w:r>
      <w:r w:rsidR="00410D54">
        <w:t>.</w:t>
      </w:r>
      <w:r>
        <w:t xml:space="preserve"> Follow your teacher</w:t>
      </w:r>
      <w:r w:rsidR="0029215C">
        <w:t>’</w:t>
      </w:r>
      <w:r>
        <w:t xml:space="preserve">s directions for </w:t>
      </w:r>
      <w:r w:rsidR="00206DA5">
        <w:t>the location</w:t>
      </w:r>
      <w:r>
        <w:t xml:space="preserve"> to save your files.</w:t>
      </w:r>
    </w:p>
    <w:p w14:paraId="7E8DFC18" w14:textId="49688D85" w:rsidR="003A64DE" w:rsidRDefault="000C3B12" w:rsidP="002F3033">
      <w:pPr>
        <w:pStyle w:val="Numberedlist1"/>
      </w:pPr>
      <w:r>
        <w:t>When you</w:t>
      </w:r>
      <w:r w:rsidR="0029215C">
        <w:t>’</w:t>
      </w:r>
      <w:r>
        <w:t xml:space="preserve">re done with the Cornerstone, assess your completion and enter the points you think you earned within the </w:t>
      </w:r>
      <w:r w:rsidR="008A20EA">
        <w:t xml:space="preserve">following </w:t>
      </w:r>
      <w:r>
        <w:t xml:space="preserve">task lists. You </w:t>
      </w:r>
      <w:r w:rsidR="00206DA5">
        <w:t xml:space="preserve">can </w:t>
      </w:r>
      <w:r w:rsidR="007A2523">
        <w:t>ask</w:t>
      </w:r>
      <w:r>
        <w:t xml:space="preserve"> your teacher</w:t>
      </w:r>
      <w:r w:rsidR="007A2523">
        <w:t xml:space="preserve"> if you need help</w:t>
      </w:r>
      <w:r>
        <w:t>.</w:t>
      </w:r>
    </w:p>
    <w:p w14:paraId="409EFC0B" w14:textId="60F85D79" w:rsidR="000C3B12" w:rsidRDefault="000C3B12" w:rsidP="00722847">
      <w:pPr>
        <w:pStyle w:val="Heading2"/>
      </w:pPr>
      <w:bookmarkStart w:id="272" w:name="_Toc37680423"/>
      <w:r>
        <w:t>Tasks</w:t>
      </w:r>
      <w:bookmarkEnd w:id="272"/>
    </w:p>
    <w:p w14:paraId="3326C326" w14:textId="1E4EF51F" w:rsidR="000C3B12" w:rsidRPr="000C3B12" w:rsidRDefault="000C3B12" w:rsidP="000C3B12">
      <w:r>
        <w:t xml:space="preserve">You will work with </w:t>
      </w:r>
      <w:r w:rsidR="003021E0">
        <w:t>two</w:t>
      </w:r>
      <w:r>
        <w:t xml:space="preserve"> files in this Cornerstone. The following are the tasks </w:t>
      </w:r>
      <w:r w:rsidR="00206DA5">
        <w:t>to perform</w:t>
      </w:r>
      <w:r>
        <w:t xml:space="preserve"> within each file.</w:t>
      </w:r>
    </w:p>
    <w:p w14:paraId="4F24DE7B" w14:textId="3FABF496" w:rsidR="003A4873" w:rsidRDefault="000C3B12" w:rsidP="00722847">
      <w:pPr>
        <w:pStyle w:val="Heading3"/>
      </w:pPr>
      <w:bookmarkStart w:id="273" w:name="_Toc37680424"/>
      <w:r>
        <w:t>File</w:t>
      </w:r>
      <w:r w:rsidR="003A4873" w:rsidRPr="00EB0A26">
        <w:t xml:space="preserve"> 1</w:t>
      </w:r>
      <w:r>
        <w:t xml:space="preserve">: </w:t>
      </w:r>
      <w:r w:rsidR="0060592A">
        <w:t>Cornerstone_</w:t>
      </w:r>
      <w:r w:rsidR="00410D54">
        <w:t>m</w:t>
      </w:r>
      <w:r w:rsidR="0060592A">
        <w:t>embership_</w:t>
      </w:r>
      <w:r w:rsidR="00410D54">
        <w:t>s</w:t>
      </w:r>
      <w:r w:rsidR="0060592A">
        <w:t>tarter</w:t>
      </w:r>
      <w:r w:rsidR="00766169">
        <w:t>.xlsx</w:t>
      </w:r>
      <w:bookmarkEnd w:id="273"/>
    </w:p>
    <w:p w14:paraId="7CE23185" w14:textId="02B1526D" w:rsidR="004759C1" w:rsidRPr="00367995" w:rsidRDefault="004759C1" w:rsidP="00722847">
      <w:pPr>
        <w:pStyle w:val="Heading4"/>
      </w:pPr>
      <w:r>
        <w:t xml:space="preserve">Task: </w:t>
      </w:r>
      <w:r w:rsidR="0060592A">
        <w:t xml:space="preserve">Set </w:t>
      </w:r>
      <w:r w:rsidR="007A2523">
        <w:t>p</w:t>
      </w:r>
      <w:r w:rsidR="0060592A">
        <w:t xml:space="preserve">rint </w:t>
      </w:r>
      <w:r w:rsidR="007A2523">
        <w:t>a</w:t>
      </w:r>
      <w:r w:rsidR="0060592A">
        <w:t>rea</w:t>
      </w:r>
      <w:r>
        <w:t xml:space="preserve"> (</w:t>
      </w:r>
      <w:r w:rsidR="002326D9">
        <w:t>1</w:t>
      </w:r>
      <w:r>
        <w:t xml:space="preserve"> point)</w:t>
      </w:r>
    </w:p>
    <w:p w14:paraId="0C92A93D" w14:textId="561E6CB1" w:rsidR="004759C1" w:rsidRDefault="0060592A" w:rsidP="00742209">
      <w:pPr>
        <w:pStyle w:val="Bulletlevel1"/>
      </w:pPr>
      <w:r>
        <w:t>Set the worksheet to print all cells containing data except the data in column K and L</w:t>
      </w:r>
      <w:r w:rsidR="00206DA5">
        <w:t>.</w:t>
      </w:r>
      <w:r w:rsidR="004759C1">
        <w:t xml:space="preserve"> (</w:t>
      </w:r>
      <w:r w:rsidR="002326D9">
        <w:t>1</w:t>
      </w:r>
      <w:r w:rsidR="004759C1">
        <w:t xml:space="preserve"> points) (Exam objective </w:t>
      </w:r>
      <w:r w:rsidR="002326D9">
        <w:t>1.5.1</w:t>
      </w:r>
      <w:r w:rsidR="004759C1">
        <w:t>)</w:t>
      </w:r>
    </w:p>
    <w:p w14:paraId="4BB3C5C3" w14:textId="01A5957F" w:rsidR="004759C1" w:rsidRDefault="004759C1" w:rsidP="004759C1">
      <w:r>
        <w:t xml:space="preserve">Points scored: </w:t>
      </w:r>
      <w:sdt>
        <w:sdtPr>
          <w:alias w:val="Points code"/>
          <w:tag w:val="Points code"/>
          <w:id w:val="-573974286"/>
          <w:lock w:val="sdtLocked"/>
          <w:placeholder>
            <w:docPart w:val="E96094C1D7604C3D99ED9FBC7C4C1613"/>
          </w:placeholder>
          <w:showingPlcHdr/>
        </w:sdtPr>
        <w:sdtEndPr/>
        <w:sdtContent>
          <w:r w:rsidR="00B64B48" w:rsidRPr="004A6520">
            <w:rPr>
              <w:rStyle w:val="Inlinebold"/>
            </w:rPr>
            <w:t>Select here to enter text.</w:t>
          </w:r>
        </w:sdtContent>
      </w:sdt>
      <w:r>
        <w:t>/</w:t>
      </w:r>
      <w:r w:rsidR="002326D9">
        <w:t>1</w:t>
      </w:r>
    </w:p>
    <w:p w14:paraId="4AB6B343" w14:textId="0A7D8B90" w:rsidR="004759C1" w:rsidRPr="00367995" w:rsidRDefault="004759C1" w:rsidP="00722847">
      <w:pPr>
        <w:pStyle w:val="Heading4"/>
      </w:pPr>
      <w:r>
        <w:t xml:space="preserve">Task: </w:t>
      </w:r>
      <w:r w:rsidR="0060592A">
        <w:t>Check for issues</w:t>
      </w:r>
      <w:r>
        <w:t xml:space="preserve"> (</w:t>
      </w:r>
      <w:r w:rsidR="002326D9">
        <w:t>5</w:t>
      </w:r>
      <w:r>
        <w:t xml:space="preserve"> points)</w:t>
      </w:r>
    </w:p>
    <w:p w14:paraId="5E0800FB" w14:textId="0124C860" w:rsidR="004759C1" w:rsidRDefault="0060592A" w:rsidP="00432E54">
      <w:pPr>
        <w:pStyle w:val="Numberedlist1"/>
        <w:numPr>
          <w:ilvl w:val="0"/>
          <w:numId w:val="13"/>
        </w:numPr>
      </w:pPr>
      <w:r>
        <w:t>Remove all personal information and document properties</w:t>
      </w:r>
      <w:r w:rsidR="001C113A">
        <w:t>.</w:t>
      </w:r>
      <w:r w:rsidR="004759C1">
        <w:t xml:space="preserve"> (</w:t>
      </w:r>
      <w:r w:rsidR="002326D9">
        <w:t>2</w:t>
      </w:r>
      <w:r w:rsidR="004759C1">
        <w:t xml:space="preserve"> points) (Exam objective </w:t>
      </w:r>
      <w:r w:rsidR="002326D9">
        <w:t>1.4.5</w:t>
      </w:r>
      <w:r w:rsidR="004759C1">
        <w:t>)</w:t>
      </w:r>
    </w:p>
    <w:p w14:paraId="741A8FBF" w14:textId="1D9C3A0F" w:rsidR="004759C1" w:rsidRDefault="0060592A" w:rsidP="00432E54">
      <w:pPr>
        <w:pStyle w:val="Numberedlist1"/>
        <w:numPr>
          <w:ilvl w:val="0"/>
          <w:numId w:val="13"/>
        </w:numPr>
      </w:pPr>
      <w:r>
        <w:t>Check for accessibility issues and fix as necessary</w:t>
      </w:r>
      <w:r w:rsidR="001C113A">
        <w:t>.</w:t>
      </w:r>
      <w:r>
        <w:t xml:space="preserve"> (</w:t>
      </w:r>
      <w:r w:rsidR="001C113A">
        <w:t>F</w:t>
      </w:r>
      <w:r>
        <w:t>or any color contrast issues, set the font color to automatic</w:t>
      </w:r>
      <w:r w:rsidR="001C113A">
        <w:t>.</w:t>
      </w:r>
      <w:r>
        <w:t>)</w:t>
      </w:r>
      <w:r w:rsidR="004759C1">
        <w:t xml:space="preserve"> (</w:t>
      </w:r>
      <w:r w:rsidR="002326D9">
        <w:t>2</w:t>
      </w:r>
      <w:r w:rsidR="004759C1">
        <w:t xml:space="preserve"> points) (Exam objective </w:t>
      </w:r>
      <w:r w:rsidR="002326D9">
        <w:t>1.5.4</w:t>
      </w:r>
      <w:r w:rsidR="004759C1">
        <w:t>)</w:t>
      </w:r>
    </w:p>
    <w:p w14:paraId="3A09882D" w14:textId="43AEE553" w:rsidR="004759C1" w:rsidRDefault="005C4E6C" w:rsidP="00432E54">
      <w:pPr>
        <w:pStyle w:val="Numberedlist1"/>
        <w:numPr>
          <w:ilvl w:val="0"/>
          <w:numId w:val="13"/>
        </w:numPr>
      </w:pPr>
      <w:r w:rsidRPr="005C4E6C">
        <w:t>Set the workbook to automatically check for compatibility when the workbook is saved</w:t>
      </w:r>
      <w:r w:rsidR="001C113A">
        <w:t>.</w:t>
      </w:r>
      <w:r w:rsidRPr="005C4E6C">
        <w:t xml:space="preserve"> </w:t>
      </w:r>
      <w:r w:rsidR="004759C1">
        <w:t>(</w:t>
      </w:r>
      <w:r w:rsidR="002326D9">
        <w:t>1</w:t>
      </w:r>
      <w:r w:rsidR="004759C1">
        <w:t xml:space="preserve"> point) (Exam objective </w:t>
      </w:r>
      <w:r w:rsidR="002326D9">
        <w:t>1.5.4</w:t>
      </w:r>
      <w:r w:rsidR="004759C1">
        <w:t>)</w:t>
      </w:r>
    </w:p>
    <w:p w14:paraId="1AB9EE82" w14:textId="00299A76" w:rsidR="004759C1" w:rsidRDefault="004759C1" w:rsidP="004759C1">
      <w:r>
        <w:t xml:space="preserve">Points scored: </w:t>
      </w:r>
      <w:sdt>
        <w:sdtPr>
          <w:alias w:val="Points code"/>
          <w:tag w:val="Points code"/>
          <w:id w:val="648862144"/>
          <w:lock w:val="sdtLocked"/>
          <w:placeholder>
            <w:docPart w:val="4859B7A41ACC442DB34B3F76362BB78A"/>
          </w:placeholder>
          <w:showingPlcHdr/>
        </w:sdtPr>
        <w:sdtEndPr/>
        <w:sdtContent>
          <w:r w:rsidR="00B64B48" w:rsidRPr="004A6520">
            <w:rPr>
              <w:rStyle w:val="Inlinebold"/>
            </w:rPr>
            <w:t>Select here to enter text.</w:t>
          </w:r>
        </w:sdtContent>
      </w:sdt>
      <w:r>
        <w:t>/</w:t>
      </w:r>
      <w:r w:rsidR="005C4E6C">
        <w:t>5</w:t>
      </w:r>
    </w:p>
    <w:p w14:paraId="69FFA1A1" w14:textId="0D55BB02" w:rsidR="004759C1" w:rsidRPr="00367995" w:rsidRDefault="004759C1" w:rsidP="00722847">
      <w:pPr>
        <w:pStyle w:val="Heading4"/>
      </w:pPr>
      <w:r>
        <w:lastRenderedPageBreak/>
        <w:t xml:space="preserve">Task: </w:t>
      </w:r>
      <w:r w:rsidR="0060592A">
        <w:t xml:space="preserve">Print </w:t>
      </w:r>
      <w:r w:rsidR="007A2523">
        <w:t>and</w:t>
      </w:r>
      <w:r w:rsidR="0060592A">
        <w:t xml:space="preserve"> </w:t>
      </w:r>
      <w:r w:rsidR="007A2523">
        <w:t>p</w:t>
      </w:r>
      <w:r w:rsidR="0060592A">
        <w:t>age settings</w:t>
      </w:r>
      <w:r>
        <w:t xml:space="preserve"> (</w:t>
      </w:r>
      <w:r w:rsidR="002326D9">
        <w:t>2</w:t>
      </w:r>
      <w:r>
        <w:t xml:space="preserve"> points)</w:t>
      </w:r>
    </w:p>
    <w:p w14:paraId="0EE8845E" w14:textId="27A086C2" w:rsidR="004759C1" w:rsidRDefault="0060592A" w:rsidP="00432E54">
      <w:pPr>
        <w:pStyle w:val="Numberedlist1"/>
        <w:numPr>
          <w:ilvl w:val="0"/>
          <w:numId w:val="14"/>
        </w:numPr>
      </w:pPr>
      <w:r>
        <w:t>Set the worksheet to print landscape on one sheet of paper</w:t>
      </w:r>
      <w:r w:rsidR="001C113A">
        <w:t>.</w:t>
      </w:r>
      <w:r w:rsidR="004759C1">
        <w:t xml:space="preserve"> (</w:t>
      </w:r>
      <w:r w:rsidR="002326D9">
        <w:t>1</w:t>
      </w:r>
      <w:r w:rsidR="004759C1">
        <w:t xml:space="preserve"> point) (Exam objective </w:t>
      </w:r>
      <w:r w:rsidR="002326D9">
        <w:t>1.3.1</w:t>
      </w:r>
      <w:r w:rsidR="004759C1">
        <w:t>)</w:t>
      </w:r>
    </w:p>
    <w:p w14:paraId="092ACCB0" w14:textId="545E7FA4" w:rsidR="004759C1" w:rsidRDefault="0060592A" w:rsidP="00432E54">
      <w:pPr>
        <w:pStyle w:val="Numberedlist1"/>
        <w:numPr>
          <w:ilvl w:val="0"/>
          <w:numId w:val="14"/>
        </w:numPr>
      </w:pPr>
      <w:r>
        <w:t>Set the worksheet to print in the center of the page horizontally and vertically</w:t>
      </w:r>
      <w:r w:rsidR="005C4E6C">
        <w:t xml:space="preserve"> with gridlines</w:t>
      </w:r>
      <w:r w:rsidR="001C113A">
        <w:t>.</w:t>
      </w:r>
      <w:r w:rsidR="004759C1">
        <w:t xml:space="preserve"> (</w:t>
      </w:r>
      <w:r w:rsidR="002326D9">
        <w:t>1</w:t>
      </w:r>
      <w:r w:rsidR="004759C1">
        <w:t xml:space="preserve"> point) (Exam objective </w:t>
      </w:r>
      <w:r w:rsidR="002326D9">
        <w:t>1.5.3</w:t>
      </w:r>
      <w:r w:rsidR="004759C1">
        <w:t>)</w:t>
      </w:r>
    </w:p>
    <w:p w14:paraId="460BB386" w14:textId="05647AB0" w:rsidR="004759C1" w:rsidRDefault="004759C1" w:rsidP="004759C1">
      <w:r>
        <w:t xml:space="preserve">Points scored: </w:t>
      </w:r>
      <w:sdt>
        <w:sdtPr>
          <w:alias w:val="Points code"/>
          <w:tag w:val="Points code"/>
          <w:id w:val="-1324746875"/>
          <w:lock w:val="sdtLocked"/>
          <w:placeholder>
            <w:docPart w:val="0E3F1162B2394623BC98B91DF83A5001"/>
          </w:placeholder>
          <w:showingPlcHdr/>
        </w:sdtPr>
        <w:sdtEndPr/>
        <w:sdtContent>
          <w:r w:rsidR="00B64B48" w:rsidRPr="004A6520">
            <w:rPr>
              <w:rStyle w:val="Inlinebold"/>
            </w:rPr>
            <w:t>Select here to enter text.</w:t>
          </w:r>
        </w:sdtContent>
      </w:sdt>
      <w:r>
        <w:t>/</w:t>
      </w:r>
      <w:r w:rsidR="005C4E6C">
        <w:t>2</w:t>
      </w:r>
    </w:p>
    <w:p w14:paraId="49F2E87B" w14:textId="30624DA6" w:rsidR="004759C1" w:rsidRPr="00367995" w:rsidRDefault="004759C1" w:rsidP="00722847">
      <w:pPr>
        <w:pStyle w:val="Heading4"/>
      </w:pPr>
      <w:r>
        <w:t xml:space="preserve">Task: </w:t>
      </w:r>
      <w:r w:rsidR="00B844F1">
        <w:t>Headers and footers</w:t>
      </w:r>
      <w:r>
        <w:t xml:space="preserve"> (</w:t>
      </w:r>
      <w:r w:rsidR="002326D9">
        <w:t>2</w:t>
      </w:r>
      <w:r>
        <w:t xml:space="preserve"> points)</w:t>
      </w:r>
    </w:p>
    <w:p w14:paraId="06CD977F" w14:textId="5873DD5E" w:rsidR="004759C1" w:rsidRDefault="001E3642" w:rsidP="00432E54">
      <w:pPr>
        <w:pStyle w:val="Numberedlist1"/>
        <w:numPr>
          <w:ilvl w:val="0"/>
          <w:numId w:val="15"/>
        </w:numPr>
      </w:pPr>
      <w:r>
        <w:t xml:space="preserve">Enter </w:t>
      </w:r>
      <w:r w:rsidR="00B844F1" w:rsidRPr="00023A2B">
        <w:rPr>
          <w:rStyle w:val="Inlinebold"/>
        </w:rPr>
        <w:t>Munson</w:t>
      </w:r>
      <w:r w:rsidR="0029215C" w:rsidRPr="00023A2B">
        <w:rPr>
          <w:rStyle w:val="Inlinebold"/>
        </w:rPr>
        <w:t>’</w:t>
      </w:r>
      <w:r w:rsidR="00B844F1" w:rsidRPr="00023A2B">
        <w:rPr>
          <w:rStyle w:val="Inlinebold"/>
        </w:rPr>
        <w:t>s Membership This Year</w:t>
      </w:r>
      <w:r w:rsidR="00B844F1">
        <w:t xml:space="preserve"> with a size </w:t>
      </w:r>
      <w:r w:rsidR="00B844F1" w:rsidRPr="003367C0">
        <w:rPr>
          <w:rStyle w:val="Inlinebold"/>
        </w:rPr>
        <w:t>12 bold</w:t>
      </w:r>
      <w:r w:rsidR="00B844F1">
        <w:t xml:space="preserve"> font</w:t>
      </w:r>
      <w:r w:rsidR="004759C1">
        <w:t xml:space="preserve"> </w:t>
      </w:r>
      <w:r w:rsidR="000356D3">
        <w:t>in the center section of the header</w:t>
      </w:r>
      <w:r w:rsidR="001C113A">
        <w:t>.</w:t>
      </w:r>
      <w:r w:rsidR="000356D3">
        <w:t xml:space="preserve"> </w:t>
      </w:r>
      <w:r w:rsidR="004759C1">
        <w:t>(</w:t>
      </w:r>
      <w:r w:rsidR="002326D9">
        <w:t>2</w:t>
      </w:r>
      <w:r w:rsidR="004759C1">
        <w:t xml:space="preserve"> points) (Exam objective </w:t>
      </w:r>
      <w:r w:rsidR="002326D9">
        <w:t>1.3.3</w:t>
      </w:r>
      <w:r w:rsidR="004759C1">
        <w:t>)</w:t>
      </w:r>
    </w:p>
    <w:p w14:paraId="3F920221" w14:textId="1F62030E" w:rsidR="005C4E6C" w:rsidRDefault="005C4E6C" w:rsidP="00432E54">
      <w:pPr>
        <w:pStyle w:val="Numberedlist1"/>
        <w:numPr>
          <w:ilvl w:val="0"/>
          <w:numId w:val="15"/>
        </w:numPr>
      </w:pPr>
      <w:r>
        <w:t>Save the workbook to include your name in the title.</w:t>
      </w:r>
    </w:p>
    <w:p w14:paraId="2A44E114" w14:textId="289602D6" w:rsidR="004759C1" w:rsidRDefault="004759C1" w:rsidP="004759C1">
      <w:r>
        <w:t xml:space="preserve">Points scored: </w:t>
      </w:r>
      <w:sdt>
        <w:sdtPr>
          <w:alias w:val="Points code"/>
          <w:tag w:val="Points code"/>
          <w:id w:val="-1301379806"/>
          <w:lock w:val="sdtLocked"/>
          <w:placeholder>
            <w:docPart w:val="EF430DF5BBC84606AA649DA4BA0084A6"/>
          </w:placeholder>
          <w:showingPlcHdr/>
        </w:sdtPr>
        <w:sdtEndPr/>
        <w:sdtContent>
          <w:r w:rsidR="00B64B48" w:rsidRPr="004A6520">
            <w:rPr>
              <w:rStyle w:val="Inlinebold"/>
            </w:rPr>
            <w:t>Select here to enter text.</w:t>
          </w:r>
        </w:sdtContent>
      </w:sdt>
      <w:r>
        <w:t>/</w:t>
      </w:r>
      <w:r w:rsidR="002326D9">
        <w:t>2</w:t>
      </w:r>
    </w:p>
    <w:p w14:paraId="3EC28F7A" w14:textId="00557F95" w:rsidR="00D90307" w:rsidRPr="000C3B12" w:rsidRDefault="00367995" w:rsidP="000B1792">
      <w:r>
        <w:t>FILE</w:t>
      </w:r>
      <w:r w:rsidR="000B1792">
        <w:t xml:space="preserve"> 1 TOTAL POINTS:</w:t>
      </w:r>
      <w:r w:rsidR="00914A60">
        <w:t xml:space="preserve"> </w:t>
      </w:r>
      <w:sdt>
        <w:sdtPr>
          <w:alias w:val="Points code"/>
          <w:tag w:val="Points code"/>
          <w:id w:val="-898276353"/>
          <w:lock w:val="sdtLocked"/>
          <w:placeholder>
            <w:docPart w:val="432D3AD8ABEF4F9A8FD84396F59A9AC5"/>
          </w:placeholder>
          <w:showingPlcHdr/>
        </w:sdtPr>
        <w:sdtEndPr/>
        <w:sdtContent>
          <w:r w:rsidR="00B64B48" w:rsidRPr="004A6520">
            <w:rPr>
              <w:rStyle w:val="Inlinebold"/>
            </w:rPr>
            <w:t>Select here to enter text.</w:t>
          </w:r>
        </w:sdtContent>
      </w:sdt>
      <w:r w:rsidR="000B1792">
        <w:t>/</w:t>
      </w:r>
      <w:r w:rsidR="002326D9">
        <w:t>1</w:t>
      </w:r>
      <w:r w:rsidR="005C4E6C">
        <w:t>0</w:t>
      </w:r>
    </w:p>
    <w:p w14:paraId="1922EF8D" w14:textId="4ABBB8B7" w:rsidR="003A4873" w:rsidRDefault="00367995" w:rsidP="00722847">
      <w:pPr>
        <w:pStyle w:val="Heading3"/>
      </w:pPr>
      <w:bookmarkStart w:id="274" w:name="_Toc37680425"/>
      <w:r>
        <w:t xml:space="preserve">File 2: </w:t>
      </w:r>
      <w:r w:rsidR="00955E32">
        <w:t>Cornerstone2</w:t>
      </w:r>
      <w:r w:rsidR="00766169">
        <w:t>_</w:t>
      </w:r>
      <w:r w:rsidR="00410D54">
        <w:t>f</w:t>
      </w:r>
      <w:r w:rsidR="007C063A">
        <w:t>inances</w:t>
      </w:r>
      <w:r w:rsidR="00766169">
        <w:t>_</w:t>
      </w:r>
      <w:r w:rsidR="00410D54">
        <w:t>s</w:t>
      </w:r>
      <w:r w:rsidR="00766169">
        <w:t>tarter.xlsx</w:t>
      </w:r>
      <w:bookmarkEnd w:id="274"/>
    </w:p>
    <w:p w14:paraId="1C0BBECD" w14:textId="3F3B3330" w:rsidR="00367995" w:rsidRPr="00367995" w:rsidRDefault="00367995" w:rsidP="00722847">
      <w:pPr>
        <w:pStyle w:val="Heading4"/>
      </w:pPr>
      <w:r>
        <w:t xml:space="preserve">Task: </w:t>
      </w:r>
      <w:r w:rsidR="007C063A">
        <w:t>Workbook properties</w:t>
      </w:r>
      <w:r w:rsidR="00766169">
        <w:t xml:space="preserve"> </w:t>
      </w:r>
      <w:r>
        <w:t>(</w:t>
      </w:r>
      <w:r w:rsidR="007C063A">
        <w:t>2</w:t>
      </w:r>
      <w:r>
        <w:t xml:space="preserve"> point</w:t>
      </w:r>
      <w:r w:rsidR="004F09EA">
        <w:t>)</w:t>
      </w:r>
    </w:p>
    <w:p w14:paraId="7AC3A318" w14:textId="0726F274" w:rsidR="00766169" w:rsidRPr="00766169" w:rsidRDefault="002326D9" w:rsidP="00622EDD">
      <w:pPr>
        <w:pStyle w:val="Bulletlevel1"/>
      </w:pPr>
      <w:r>
        <w:t xml:space="preserve">Add the </w:t>
      </w:r>
      <w:r w:rsidR="00521F0F">
        <w:t>text</w:t>
      </w:r>
      <w:r>
        <w:t xml:space="preserve"> </w:t>
      </w:r>
      <w:r w:rsidR="007C063A" w:rsidRPr="00023A2B">
        <w:rPr>
          <w:rStyle w:val="Inlinebold"/>
        </w:rPr>
        <w:t>Sales and donations</w:t>
      </w:r>
      <w:r>
        <w:t xml:space="preserve"> in the workbook properties</w:t>
      </w:r>
      <w:r w:rsidR="001E3642">
        <w:t xml:space="preserve"> </w:t>
      </w:r>
      <w:r w:rsidR="00521F0F">
        <w:t xml:space="preserve">comment </w:t>
      </w:r>
      <w:r w:rsidR="001E3642">
        <w:t>field</w:t>
      </w:r>
      <w:r w:rsidR="00BD0D4D">
        <w:t>.</w:t>
      </w:r>
      <w:r w:rsidR="00766169" w:rsidRPr="00766169">
        <w:t xml:space="preserve"> </w:t>
      </w:r>
      <w:r>
        <w:t>(</w:t>
      </w:r>
      <w:r w:rsidR="00506C28">
        <w:t>2</w:t>
      </w:r>
      <w:r>
        <w:t xml:space="preserve"> point) </w:t>
      </w:r>
      <w:r w:rsidR="00766169" w:rsidRPr="00766169">
        <w:t xml:space="preserve">(Exam objective </w:t>
      </w:r>
      <w:r>
        <w:t>1.4.5</w:t>
      </w:r>
      <w:r w:rsidR="00766169" w:rsidRPr="00766169">
        <w:t>)</w:t>
      </w:r>
    </w:p>
    <w:p w14:paraId="3912626B" w14:textId="6D2142AE" w:rsidR="004F09EA" w:rsidRDefault="004F09EA" w:rsidP="004F09EA">
      <w:r>
        <w:t xml:space="preserve">Points scored: </w:t>
      </w:r>
      <w:sdt>
        <w:sdtPr>
          <w:alias w:val="Points code"/>
          <w:tag w:val="Points code"/>
          <w:id w:val="-1549298483"/>
          <w:lock w:val="sdtLocked"/>
          <w:placeholder>
            <w:docPart w:val="4601A52DEDBA4443BEEA22265369AF5D"/>
          </w:placeholder>
          <w:showingPlcHdr/>
        </w:sdtPr>
        <w:sdtEndPr/>
        <w:sdtContent>
          <w:r w:rsidR="00B64B48" w:rsidRPr="004A6520">
            <w:rPr>
              <w:rStyle w:val="Inlinebold"/>
            </w:rPr>
            <w:t>Select here to enter text.</w:t>
          </w:r>
        </w:sdtContent>
      </w:sdt>
      <w:r>
        <w:t>/</w:t>
      </w:r>
      <w:r w:rsidR="007C063A">
        <w:t>2</w:t>
      </w:r>
    </w:p>
    <w:p w14:paraId="7A1C9D52" w14:textId="4572B816" w:rsidR="004F09EA" w:rsidRPr="00367995" w:rsidRDefault="004F09EA" w:rsidP="00722847">
      <w:pPr>
        <w:pStyle w:val="Heading4"/>
      </w:pPr>
      <w:r>
        <w:t xml:space="preserve">Task: </w:t>
      </w:r>
      <w:r w:rsidR="00766169">
        <w:t>Print and page settings</w:t>
      </w:r>
      <w:r>
        <w:t xml:space="preserve"> (</w:t>
      </w:r>
      <w:r w:rsidR="00E631B3">
        <w:t>2</w:t>
      </w:r>
      <w:r>
        <w:t xml:space="preserve"> point</w:t>
      </w:r>
      <w:r w:rsidR="00E631B3">
        <w:t>s</w:t>
      </w:r>
      <w:r>
        <w:t>)</w:t>
      </w:r>
    </w:p>
    <w:p w14:paraId="36CC49C7" w14:textId="1A92BAF2" w:rsidR="004F09EA" w:rsidRDefault="001E3642" w:rsidP="002C5E5D">
      <w:pPr>
        <w:pStyle w:val="Numberedlist1"/>
        <w:numPr>
          <w:ilvl w:val="0"/>
          <w:numId w:val="55"/>
        </w:numPr>
      </w:pPr>
      <w:r>
        <w:t>I</w:t>
      </w:r>
      <w:r w:rsidR="00766169">
        <w:t xml:space="preserve">n the </w:t>
      </w:r>
      <w:r w:rsidR="007C063A" w:rsidRPr="00023A2B">
        <w:rPr>
          <w:rStyle w:val="Inlinebold"/>
        </w:rPr>
        <w:t>Sales by Category</w:t>
      </w:r>
      <w:r w:rsidR="00766169">
        <w:t xml:space="preserve"> </w:t>
      </w:r>
      <w:r w:rsidR="00BC0D70">
        <w:t>worksheet</w:t>
      </w:r>
      <w:r w:rsidR="00BD0D4D">
        <w:t>,</w:t>
      </w:r>
      <w:r w:rsidR="00766169">
        <w:t xml:space="preserve"> hide gridlines from </w:t>
      </w:r>
      <w:r w:rsidR="00BB56F9">
        <w:t>display</w:t>
      </w:r>
      <w:r w:rsidR="00BD0D4D">
        <w:t>.</w:t>
      </w:r>
      <w:r w:rsidR="004F09EA">
        <w:t xml:space="preserve"> (</w:t>
      </w:r>
      <w:r w:rsidR="002326D9">
        <w:t>1</w:t>
      </w:r>
      <w:r w:rsidR="004F09EA">
        <w:t xml:space="preserve"> point) (Exam objective </w:t>
      </w:r>
      <w:r w:rsidR="002326D9">
        <w:t>1.3.1</w:t>
      </w:r>
      <w:r w:rsidR="004F09EA">
        <w:t>)</w:t>
      </w:r>
    </w:p>
    <w:p w14:paraId="3F683546" w14:textId="3EE75BF2" w:rsidR="007C063A" w:rsidRPr="007C063A" w:rsidRDefault="007C063A" w:rsidP="00E631B3">
      <w:pPr>
        <w:pStyle w:val="Numberedlist1"/>
      </w:pPr>
      <w:r w:rsidRPr="007C063A">
        <w:t xml:space="preserve">Ensure that the </w:t>
      </w:r>
      <w:r w:rsidRPr="00023A2B">
        <w:rPr>
          <w:rStyle w:val="Inlinebold"/>
        </w:rPr>
        <w:t>Donations</w:t>
      </w:r>
      <w:r w:rsidRPr="007C063A">
        <w:t xml:space="preserve"> </w:t>
      </w:r>
      <w:r w:rsidR="00BC0D70">
        <w:t>worksheet</w:t>
      </w:r>
      <w:r w:rsidRPr="007C063A">
        <w:t xml:space="preserve"> prints on one page with portrait orientation</w:t>
      </w:r>
      <w:r w:rsidR="00BD0D4D">
        <w:t>.</w:t>
      </w:r>
      <w:r w:rsidR="00E631B3">
        <w:t xml:space="preserve"> (1 point) </w:t>
      </w:r>
      <w:r w:rsidR="00E631B3" w:rsidRPr="00E631B3">
        <w:t>(Exam objective 1.3.1)</w:t>
      </w:r>
    </w:p>
    <w:p w14:paraId="42B0C19F" w14:textId="4B5784BA" w:rsidR="004F09EA" w:rsidRDefault="004F09EA" w:rsidP="002326D9">
      <w:pPr>
        <w:pStyle w:val="Numberedlist1"/>
        <w:numPr>
          <w:ilvl w:val="0"/>
          <w:numId w:val="0"/>
        </w:numPr>
        <w:ind w:left="360" w:hanging="360"/>
      </w:pPr>
      <w:r>
        <w:t xml:space="preserve">Points scored: </w:t>
      </w:r>
      <w:sdt>
        <w:sdtPr>
          <w:alias w:val="Points code"/>
          <w:tag w:val="Points code"/>
          <w:id w:val="2139211972"/>
          <w:lock w:val="sdtLocked"/>
          <w:placeholder>
            <w:docPart w:val="C9B654F7F8D544F6B7F9C53F85291C84"/>
          </w:placeholder>
          <w:showingPlcHdr/>
        </w:sdtPr>
        <w:sdtEndPr/>
        <w:sdtContent>
          <w:r w:rsidR="00B64B48" w:rsidRPr="004A6520">
            <w:rPr>
              <w:rStyle w:val="Inlinebold"/>
            </w:rPr>
            <w:t>Select here to enter text.</w:t>
          </w:r>
        </w:sdtContent>
      </w:sdt>
      <w:r>
        <w:t>/</w:t>
      </w:r>
      <w:r w:rsidR="00E631B3">
        <w:t>2</w:t>
      </w:r>
    </w:p>
    <w:p w14:paraId="1200C7AF" w14:textId="44F85535" w:rsidR="004F09EA" w:rsidRPr="00367995" w:rsidRDefault="004F09EA" w:rsidP="00722847">
      <w:pPr>
        <w:pStyle w:val="Heading4"/>
      </w:pPr>
      <w:r>
        <w:t xml:space="preserve">Task: </w:t>
      </w:r>
      <w:r w:rsidR="007C063A">
        <w:t>AutoFill</w:t>
      </w:r>
      <w:r>
        <w:t xml:space="preserve"> (</w:t>
      </w:r>
      <w:r w:rsidR="007C063A">
        <w:t>2</w:t>
      </w:r>
      <w:r>
        <w:t xml:space="preserve"> points)</w:t>
      </w:r>
    </w:p>
    <w:p w14:paraId="61FFFE82" w14:textId="772DB986" w:rsidR="007C063A" w:rsidRDefault="001E3642" w:rsidP="00622EDD">
      <w:pPr>
        <w:pStyle w:val="Bulletlevel1"/>
      </w:pPr>
      <w:r>
        <w:t>I</w:t>
      </w:r>
      <w:r w:rsidR="000356D3" w:rsidRPr="000356D3">
        <w:t xml:space="preserve">n the </w:t>
      </w:r>
      <w:r w:rsidR="007C063A" w:rsidRPr="00023A2B">
        <w:rPr>
          <w:rStyle w:val="Inlinebold"/>
        </w:rPr>
        <w:t>Donations</w:t>
      </w:r>
      <w:r w:rsidR="000356D3" w:rsidRPr="000356D3">
        <w:t xml:space="preserve"> </w:t>
      </w:r>
      <w:r w:rsidR="00BC0D70">
        <w:t>worksheet</w:t>
      </w:r>
      <w:r w:rsidR="00BD0D4D">
        <w:t>,</w:t>
      </w:r>
      <w:r w:rsidR="000356D3" w:rsidRPr="000356D3">
        <w:t xml:space="preserve"> </w:t>
      </w:r>
      <w:r w:rsidR="007C063A">
        <w:t xml:space="preserve">use </w:t>
      </w:r>
      <w:r w:rsidR="007C063A" w:rsidRPr="00023A2B">
        <w:rPr>
          <w:rStyle w:val="Inlinebold"/>
        </w:rPr>
        <w:t>AutoFill</w:t>
      </w:r>
      <w:r w:rsidR="007C063A">
        <w:t xml:space="preserve"> to enter a series of numbers against each name in column </w:t>
      </w:r>
      <w:r w:rsidR="007C063A" w:rsidRPr="003367C0">
        <w:rPr>
          <w:rStyle w:val="Inlinebold"/>
        </w:rPr>
        <w:t>A</w:t>
      </w:r>
      <w:r w:rsidR="007C063A">
        <w:t xml:space="preserve"> and column </w:t>
      </w:r>
      <w:r w:rsidR="007C063A" w:rsidRPr="003367C0">
        <w:rPr>
          <w:rStyle w:val="Inlinebold"/>
        </w:rPr>
        <w:t>E</w:t>
      </w:r>
      <w:r w:rsidR="007C063A">
        <w:t xml:space="preserve"> starting at </w:t>
      </w:r>
      <w:r w:rsidR="007C063A" w:rsidRPr="003367C0">
        <w:rPr>
          <w:rStyle w:val="Inlinebold"/>
        </w:rPr>
        <w:t>1</w:t>
      </w:r>
      <w:r w:rsidR="007C063A">
        <w:t xml:space="preserve"> in cell </w:t>
      </w:r>
      <w:r w:rsidR="007C063A" w:rsidRPr="003367C0">
        <w:rPr>
          <w:rStyle w:val="Inlinebold"/>
        </w:rPr>
        <w:t>A2</w:t>
      </w:r>
      <w:r w:rsidR="007C063A">
        <w:t>.</w:t>
      </w:r>
      <w:r w:rsidR="00C4388B">
        <w:t xml:space="preserve"> </w:t>
      </w:r>
      <w:r w:rsidR="00C4388B" w:rsidRPr="00C4388B">
        <w:t>(2 points) (Exam objective</w:t>
      </w:r>
      <w:r w:rsidR="00C4388B">
        <w:t xml:space="preserve"> 2.1.2)</w:t>
      </w:r>
    </w:p>
    <w:p w14:paraId="71873A5C" w14:textId="08812484" w:rsidR="007C063A" w:rsidRPr="007C063A" w:rsidRDefault="007C063A" w:rsidP="00023A2B">
      <w:r w:rsidRPr="007C063A">
        <w:t xml:space="preserve">Points scored: </w:t>
      </w:r>
      <w:sdt>
        <w:sdtPr>
          <w:alias w:val="Points code"/>
          <w:tag w:val="Points code"/>
          <w:id w:val="-678424395"/>
          <w:lock w:val="sdtLocked"/>
          <w:placeholder>
            <w:docPart w:val="34453144588E4241AEA08A17C655AA3A"/>
          </w:placeholder>
          <w:showingPlcHdr/>
        </w:sdtPr>
        <w:sdtEndPr/>
        <w:sdtContent>
          <w:r w:rsidR="00B64B48" w:rsidRPr="004A6520">
            <w:rPr>
              <w:rStyle w:val="Inlinebold"/>
            </w:rPr>
            <w:t>Select here to enter text.</w:t>
          </w:r>
        </w:sdtContent>
      </w:sdt>
      <w:r w:rsidRPr="007C063A">
        <w:t>/</w:t>
      </w:r>
      <w:r>
        <w:t>2</w:t>
      </w:r>
    </w:p>
    <w:p w14:paraId="53436B9B" w14:textId="3D682914" w:rsidR="007C063A" w:rsidRPr="007C063A" w:rsidRDefault="007C063A" w:rsidP="007C063A">
      <w:pPr>
        <w:pStyle w:val="Heading4"/>
      </w:pPr>
      <w:r w:rsidRPr="007C063A">
        <w:lastRenderedPageBreak/>
        <w:t xml:space="preserve">Task: </w:t>
      </w:r>
      <w:r>
        <w:t>AutoSum</w:t>
      </w:r>
      <w:r w:rsidRPr="007C063A">
        <w:t xml:space="preserve"> (2 points)</w:t>
      </w:r>
    </w:p>
    <w:p w14:paraId="5C83F758" w14:textId="36FD1F02" w:rsidR="007C063A" w:rsidRPr="007C063A" w:rsidRDefault="001E3642" w:rsidP="00622EDD">
      <w:pPr>
        <w:pStyle w:val="Bulletlevel1"/>
      </w:pPr>
      <w:r>
        <w:t>I</w:t>
      </w:r>
      <w:r w:rsidR="007C063A" w:rsidRPr="007C063A">
        <w:t xml:space="preserve">n the </w:t>
      </w:r>
      <w:r w:rsidR="007C063A" w:rsidRPr="00023A2B">
        <w:rPr>
          <w:rStyle w:val="Inlinebold"/>
        </w:rPr>
        <w:t>Donations</w:t>
      </w:r>
      <w:r w:rsidR="007C063A" w:rsidRPr="007C063A">
        <w:t xml:space="preserve"> </w:t>
      </w:r>
      <w:r w:rsidR="00BC0D70">
        <w:t>worksheet</w:t>
      </w:r>
      <w:r w:rsidR="00BD0D4D">
        <w:t>,</w:t>
      </w:r>
      <w:r w:rsidR="007C063A" w:rsidRPr="007C063A">
        <w:t xml:space="preserve"> </w:t>
      </w:r>
      <w:r w:rsidR="007C063A">
        <w:t xml:space="preserve">create a formula in cell </w:t>
      </w:r>
      <w:r w:rsidR="007C063A" w:rsidRPr="003367C0">
        <w:rPr>
          <w:rStyle w:val="Inlinebold"/>
        </w:rPr>
        <w:t>H82</w:t>
      </w:r>
      <w:r w:rsidR="007C063A">
        <w:t xml:space="preserve"> that will add all the donations received in column </w:t>
      </w:r>
      <w:r w:rsidR="007C063A" w:rsidRPr="003367C0">
        <w:rPr>
          <w:rStyle w:val="Inlinebold"/>
        </w:rPr>
        <w:t>D</w:t>
      </w:r>
      <w:r w:rsidR="007C063A">
        <w:t xml:space="preserve"> and </w:t>
      </w:r>
      <w:r w:rsidR="007C063A" w:rsidRPr="003367C0">
        <w:rPr>
          <w:rStyle w:val="Inlinebold"/>
        </w:rPr>
        <w:t>H</w:t>
      </w:r>
      <w:r w:rsidR="007C063A" w:rsidRPr="007C063A">
        <w:t>.</w:t>
      </w:r>
      <w:r w:rsidR="00C4388B">
        <w:t xml:space="preserve"> </w:t>
      </w:r>
      <w:r w:rsidR="00C4388B" w:rsidRPr="00C4388B">
        <w:t>(2 points) (Exam objective</w:t>
      </w:r>
      <w:r w:rsidR="00C4388B">
        <w:t xml:space="preserve"> 4.2.1)</w:t>
      </w:r>
    </w:p>
    <w:p w14:paraId="4DB4C33C" w14:textId="52A14D06" w:rsidR="007C063A" w:rsidRPr="007C063A" w:rsidRDefault="007C063A" w:rsidP="00622EDD">
      <w:r w:rsidRPr="007C063A">
        <w:t xml:space="preserve">Points scored: </w:t>
      </w:r>
      <w:sdt>
        <w:sdtPr>
          <w:alias w:val="Points code"/>
          <w:tag w:val="Points code"/>
          <w:id w:val="-695162678"/>
          <w:lock w:val="sdtLocked"/>
          <w:placeholder>
            <w:docPart w:val="3A83D44D3194403AB45D69521BCA858D"/>
          </w:placeholder>
          <w:showingPlcHdr/>
        </w:sdtPr>
        <w:sdtEndPr/>
        <w:sdtContent>
          <w:r w:rsidR="00B64B48" w:rsidRPr="004A6520">
            <w:rPr>
              <w:rStyle w:val="Inlinebold"/>
            </w:rPr>
            <w:t>Select here to enter text.</w:t>
          </w:r>
        </w:sdtContent>
      </w:sdt>
      <w:r w:rsidRPr="007C063A">
        <w:t>/2</w:t>
      </w:r>
    </w:p>
    <w:p w14:paraId="18A6548C" w14:textId="5B887AB3" w:rsidR="007C063A" w:rsidRPr="007C063A" w:rsidRDefault="007C063A" w:rsidP="007C063A">
      <w:pPr>
        <w:pStyle w:val="Heading4"/>
      </w:pPr>
      <w:r w:rsidRPr="007C063A">
        <w:t xml:space="preserve">Task: </w:t>
      </w:r>
      <w:r w:rsidR="00E631B3">
        <w:t>Edit chart elements</w:t>
      </w:r>
      <w:r w:rsidRPr="007C063A">
        <w:t xml:space="preserve"> (2 points)</w:t>
      </w:r>
    </w:p>
    <w:p w14:paraId="73EBBBDC" w14:textId="114484CE" w:rsidR="00E631B3" w:rsidRDefault="001E3642" w:rsidP="002C5E5D">
      <w:pPr>
        <w:pStyle w:val="Numberedlist1"/>
        <w:numPr>
          <w:ilvl w:val="0"/>
          <w:numId w:val="56"/>
        </w:numPr>
      </w:pPr>
      <w:r>
        <w:t>I</w:t>
      </w:r>
      <w:r w:rsidR="00E631B3">
        <w:t xml:space="preserve">n the </w:t>
      </w:r>
      <w:r w:rsidR="00E631B3" w:rsidRPr="003367C0">
        <w:rPr>
          <w:rStyle w:val="Inlinebold"/>
        </w:rPr>
        <w:t>Sales by Category</w:t>
      </w:r>
      <w:r w:rsidR="00BD0D4D">
        <w:t xml:space="preserve"> worksheet,</w:t>
      </w:r>
      <w:r w:rsidR="00E631B3">
        <w:t xml:space="preserve"> edit the chart title to </w:t>
      </w:r>
      <w:r w:rsidR="00E631B3" w:rsidRPr="00023A2B">
        <w:rPr>
          <w:rStyle w:val="Inlinebold"/>
        </w:rPr>
        <w:t>Sales by Category</w:t>
      </w:r>
      <w:r w:rsidR="00BD0D4D">
        <w:t>.</w:t>
      </w:r>
      <w:r w:rsidR="00C4388B">
        <w:t xml:space="preserve"> </w:t>
      </w:r>
      <w:r w:rsidR="00C4388B" w:rsidRPr="00C4388B">
        <w:t>(</w:t>
      </w:r>
      <w:r w:rsidR="00C4388B">
        <w:t>1</w:t>
      </w:r>
      <w:r w:rsidR="00C4388B" w:rsidRPr="00C4388B">
        <w:t xml:space="preserve"> point) (Exam objective</w:t>
      </w:r>
      <w:r w:rsidR="00C4388B">
        <w:t xml:space="preserve"> 5.2.3)</w:t>
      </w:r>
    </w:p>
    <w:p w14:paraId="158578DD" w14:textId="24B5F4C9" w:rsidR="00E631B3" w:rsidRDefault="00253A27" w:rsidP="007C063A">
      <w:pPr>
        <w:pStyle w:val="Numberedlist1"/>
      </w:pPr>
      <w:r>
        <w:t>Position</w:t>
      </w:r>
      <w:r w:rsidR="00E631B3">
        <w:t xml:space="preserve"> the legend beneath the chart</w:t>
      </w:r>
      <w:r w:rsidR="00F72637">
        <w:t>.</w:t>
      </w:r>
      <w:r w:rsidR="00F72637" w:rsidRPr="00F72637">
        <w:t xml:space="preserve"> (1 point) (Exam objective 5.2.3)</w:t>
      </w:r>
    </w:p>
    <w:p w14:paraId="48FC7C75" w14:textId="14686FBE" w:rsidR="007C063A" w:rsidRPr="007C063A" w:rsidRDefault="007C063A" w:rsidP="00023A2B">
      <w:r w:rsidRPr="007C063A">
        <w:t xml:space="preserve">Points scored: </w:t>
      </w:r>
      <w:sdt>
        <w:sdtPr>
          <w:alias w:val="Points code"/>
          <w:tag w:val="Points code"/>
          <w:id w:val="-1152985322"/>
          <w:lock w:val="sdtLocked"/>
          <w:placeholder>
            <w:docPart w:val="4F881098F5F7492C9B79B33040B4EDB4"/>
          </w:placeholder>
          <w:showingPlcHdr/>
        </w:sdtPr>
        <w:sdtEndPr/>
        <w:sdtContent>
          <w:r w:rsidR="00B64B48" w:rsidRPr="004A6520">
            <w:rPr>
              <w:rStyle w:val="Inlinebold"/>
            </w:rPr>
            <w:t>Select here to enter text.</w:t>
          </w:r>
        </w:sdtContent>
      </w:sdt>
      <w:r w:rsidRPr="007C063A">
        <w:t>/2</w:t>
      </w:r>
    </w:p>
    <w:p w14:paraId="2C97E7F8" w14:textId="74FB298A" w:rsidR="00E631B3" w:rsidRPr="00E631B3" w:rsidRDefault="00E631B3" w:rsidP="00E631B3">
      <w:pPr>
        <w:pStyle w:val="Heading4"/>
      </w:pPr>
      <w:r w:rsidRPr="00E631B3">
        <w:t xml:space="preserve">Task: </w:t>
      </w:r>
      <w:r>
        <w:t>Remove personal information</w:t>
      </w:r>
      <w:r w:rsidRPr="00E631B3">
        <w:t xml:space="preserve"> (2 points)</w:t>
      </w:r>
    </w:p>
    <w:p w14:paraId="68F96B60" w14:textId="7B6DB4C4" w:rsidR="00E631B3" w:rsidRDefault="00E631B3" w:rsidP="002C5E5D">
      <w:pPr>
        <w:pStyle w:val="Numberedlist1"/>
        <w:numPr>
          <w:ilvl w:val="0"/>
          <w:numId w:val="57"/>
        </w:numPr>
      </w:pPr>
      <w:r w:rsidRPr="00E631B3">
        <w:t>Remove all personal information and document properties</w:t>
      </w:r>
      <w:r w:rsidR="00BD0D4D">
        <w:t>.</w:t>
      </w:r>
      <w:r w:rsidRPr="00E631B3">
        <w:t xml:space="preserve"> (2 points) (Exam objective 1.4.5)</w:t>
      </w:r>
    </w:p>
    <w:p w14:paraId="3F0D86DB" w14:textId="06F97289" w:rsidR="00E631B3" w:rsidRPr="00E631B3" w:rsidRDefault="00E631B3" w:rsidP="00E631B3">
      <w:pPr>
        <w:pStyle w:val="Numberedlist1"/>
      </w:pPr>
      <w:r w:rsidRPr="00E631B3">
        <w:t>Save the workbook to include your name in the title.</w:t>
      </w:r>
    </w:p>
    <w:p w14:paraId="4399357D" w14:textId="7B709BF9" w:rsidR="00E631B3" w:rsidRPr="00E631B3" w:rsidRDefault="00E631B3" w:rsidP="00607D8B">
      <w:r w:rsidRPr="00E631B3">
        <w:t xml:space="preserve">Points scored: </w:t>
      </w:r>
      <w:sdt>
        <w:sdtPr>
          <w:alias w:val="Points code"/>
          <w:tag w:val="Points code"/>
          <w:id w:val="2076389922"/>
          <w:lock w:val="sdtLocked"/>
          <w:placeholder>
            <w:docPart w:val="529A312D78194B2CBC5EAAFB1F205978"/>
          </w:placeholder>
          <w:showingPlcHdr/>
        </w:sdtPr>
        <w:sdtEndPr/>
        <w:sdtContent>
          <w:r w:rsidR="00B64B48" w:rsidRPr="004A6520">
            <w:rPr>
              <w:rStyle w:val="Inlinebold"/>
            </w:rPr>
            <w:t>Select here to enter text.</w:t>
          </w:r>
        </w:sdtContent>
      </w:sdt>
      <w:r w:rsidRPr="00E631B3">
        <w:t>/2</w:t>
      </w:r>
    </w:p>
    <w:p w14:paraId="50C6ACB4" w14:textId="5BAD62AE" w:rsidR="00154AC2" w:rsidRDefault="004F09EA" w:rsidP="004F09EA">
      <w:r>
        <w:t>FILE 2 TOTAL POINTS:</w:t>
      </w:r>
      <w:r w:rsidR="00914A60">
        <w:t xml:space="preserve"> </w:t>
      </w:r>
      <w:sdt>
        <w:sdtPr>
          <w:alias w:val="Points code"/>
          <w:tag w:val="Points code"/>
          <w:id w:val="-756670592"/>
          <w:lock w:val="sdtLocked"/>
          <w:placeholder>
            <w:docPart w:val="CABD0DC250F74B26B3CB4B9FABBBC4E0"/>
          </w:placeholder>
          <w:showingPlcHdr/>
        </w:sdtPr>
        <w:sdtEndPr/>
        <w:sdtContent>
          <w:r w:rsidR="00B64B48" w:rsidRPr="004A6520">
            <w:rPr>
              <w:rStyle w:val="Inlinebold"/>
            </w:rPr>
            <w:t>Select here to enter text.</w:t>
          </w:r>
        </w:sdtContent>
      </w:sdt>
      <w:r>
        <w:t>/</w:t>
      </w:r>
      <w:r w:rsidR="00E631B3">
        <w:t>12</w:t>
      </w:r>
    </w:p>
    <w:sectPr w:rsidR="00154AC2" w:rsidSect="00664F54">
      <w:type w:val="continuous"/>
      <w:pgSz w:w="12240" w:h="15840" w:code="1"/>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5D110" w14:textId="77777777" w:rsidR="00963171" w:rsidRDefault="00963171" w:rsidP="004F14C0">
      <w:pPr>
        <w:spacing w:after="0"/>
      </w:pPr>
      <w:r>
        <w:separator/>
      </w:r>
    </w:p>
  </w:endnote>
  <w:endnote w:type="continuationSeparator" w:id="0">
    <w:p w14:paraId="124D38D0" w14:textId="77777777" w:rsidR="00963171" w:rsidRDefault="00963171" w:rsidP="004F1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w:altName w:val="Segoe UI"/>
    <w:panose1 w:val="020B0502040504020203"/>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8" w:name="_Hlk28977493" w:displacedByCustomXml="next"/>
  <w:bookmarkStart w:id="19" w:name="_Hlk28977492" w:displacedByCustomXml="next"/>
  <w:bookmarkStart w:id="20" w:name="_Hlk28977489" w:displacedByCustomXml="next"/>
  <w:bookmarkStart w:id="21" w:name="_Hlk28977488" w:displacedByCustomXml="next"/>
  <w:bookmarkStart w:id="22" w:name="_Hlk28977373" w:displacedByCustomXml="next"/>
  <w:bookmarkStart w:id="23" w:name="_Hlk28977372" w:displacedByCustomXml="next"/>
  <w:bookmarkStart w:id="24" w:name="_Hlk28977367" w:displacedByCustomXml="next"/>
  <w:bookmarkStart w:id="25" w:name="_Hlk28977366" w:displacedByCustomXml="next"/>
  <w:bookmarkStart w:id="26" w:name="_Hlk28976716" w:displacedByCustomXml="next"/>
  <w:bookmarkStart w:id="27" w:name="_Hlk28976715" w:displacedByCustomXml="next"/>
  <w:bookmarkStart w:id="28" w:name="_Hlk28976712" w:displacedByCustomXml="next"/>
  <w:bookmarkStart w:id="29" w:name="_Hlk28976711" w:displacedByCustomXml="next"/>
  <w:bookmarkStart w:id="30" w:name="_Hlk28976094" w:displacedByCustomXml="next"/>
  <w:bookmarkStart w:id="31" w:name="_Hlk28976093" w:displacedByCustomXml="next"/>
  <w:bookmarkStart w:id="32" w:name="_Hlk28976090" w:displacedByCustomXml="next"/>
  <w:bookmarkStart w:id="33" w:name="_Hlk28976089" w:displacedByCustomXml="next"/>
  <w:bookmarkStart w:id="34" w:name="_Hlk28975086" w:displacedByCustomXml="next"/>
  <w:bookmarkStart w:id="35" w:name="_Hlk28975085" w:displacedByCustomXml="next"/>
  <w:bookmarkStart w:id="36" w:name="_Hlk28975081" w:displacedByCustomXml="next"/>
  <w:bookmarkStart w:id="37" w:name="_Hlk28975080" w:displacedByCustomXml="next"/>
  <w:bookmarkStart w:id="38" w:name="_Hlk28974735" w:displacedByCustomXml="next"/>
  <w:bookmarkStart w:id="39" w:name="_Hlk28974734" w:displacedByCustomXml="next"/>
  <w:bookmarkStart w:id="40" w:name="_Hlk28974730" w:displacedByCustomXml="next"/>
  <w:bookmarkStart w:id="41" w:name="_Hlk28974729" w:displacedByCustomXml="next"/>
  <w:bookmarkStart w:id="42" w:name="_Hlk28974406" w:displacedByCustomXml="next"/>
  <w:bookmarkStart w:id="43" w:name="_Hlk28974405" w:displacedByCustomXml="next"/>
  <w:bookmarkStart w:id="44" w:name="_Hlk28974401" w:displacedByCustomXml="next"/>
  <w:bookmarkStart w:id="45" w:name="_Hlk28974400" w:displacedByCustomXml="next"/>
  <w:bookmarkStart w:id="46" w:name="_Hlk28972046" w:displacedByCustomXml="next"/>
  <w:bookmarkStart w:id="47" w:name="_Hlk28972045" w:displacedByCustomXml="next"/>
  <w:bookmarkStart w:id="48" w:name="_Hlk28972042" w:displacedByCustomXml="next"/>
  <w:bookmarkStart w:id="49" w:name="_Hlk28972041" w:displacedByCustomXml="next"/>
  <w:bookmarkStart w:id="50" w:name="_Hlk28971901" w:displacedByCustomXml="next"/>
  <w:bookmarkStart w:id="51" w:name="_Hlk28971900" w:displacedByCustomXml="next"/>
  <w:bookmarkStart w:id="52" w:name="_Hlk28971897" w:displacedByCustomXml="next"/>
  <w:bookmarkStart w:id="53" w:name="_Hlk28971896" w:displacedByCustomXml="next"/>
  <w:bookmarkStart w:id="54" w:name="_Hlk28971593" w:displacedByCustomXml="next"/>
  <w:bookmarkStart w:id="55" w:name="_Hlk28971592" w:displacedByCustomXml="next"/>
  <w:bookmarkStart w:id="56" w:name="_Hlk28971587" w:displacedByCustomXml="next"/>
  <w:bookmarkStart w:id="57" w:name="_Hlk28971586" w:displacedByCustomXml="next"/>
  <w:bookmarkStart w:id="58" w:name="_Hlk28971392" w:displacedByCustomXml="next"/>
  <w:bookmarkStart w:id="59" w:name="_Hlk28971391" w:displacedByCustomXml="next"/>
  <w:bookmarkStart w:id="60" w:name="_Hlk28971386" w:displacedByCustomXml="next"/>
  <w:bookmarkStart w:id="61" w:name="_Hlk28971385" w:displacedByCustomXml="next"/>
  <w:bookmarkStart w:id="62" w:name="_Hlk28970781" w:displacedByCustomXml="next"/>
  <w:bookmarkStart w:id="63" w:name="_Hlk28970780" w:displacedByCustomXml="next"/>
  <w:bookmarkStart w:id="64" w:name="_Hlk28970771" w:displacedByCustomXml="next"/>
  <w:bookmarkStart w:id="65" w:name="_Hlk28970770" w:displacedByCustomXml="next"/>
  <w:bookmarkStart w:id="66" w:name="_Hlk28961682" w:displacedByCustomXml="next"/>
  <w:bookmarkStart w:id="67" w:name="_Hlk28961681" w:displacedByCustomXml="next"/>
  <w:bookmarkStart w:id="68" w:name="_Hlk28961676" w:displacedByCustomXml="next"/>
  <w:bookmarkStart w:id="69" w:name="_Hlk28961675" w:displacedByCustomXml="next"/>
  <w:bookmarkStart w:id="70" w:name="_Hlk28961444" w:displacedByCustomXml="next"/>
  <w:bookmarkStart w:id="71" w:name="_Hlk28961443" w:displacedByCustomXml="next"/>
  <w:bookmarkStart w:id="72" w:name="_Hlk28961439" w:displacedByCustomXml="next"/>
  <w:bookmarkStart w:id="73" w:name="_Hlk28961438" w:displacedByCustomXml="next"/>
  <w:bookmarkStart w:id="74" w:name="_Hlk28961079" w:displacedByCustomXml="next"/>
  <w:bookmarkStart w:id="75" w:name="_Hlk28961078" w:displacedByCustomXml="next"/>
  <w:bookmarkStart w:id="76" w:name="_Hlk28961074" w:displacedByCustomXml="next"/>
  <w:bookmarkStart w:id="77" w:name="_Hlk28961073" w:displacedByCustomXml="next"/>
  <w:bookmarkStart w:id="78" w:name="_Hlk28959773" w:displacedByCustomXml="next"/>
  <w:bookmarkStart w:id="79" w:name="_Hlk28959772" w:displacedByCustomXml="next"/>
  <w:bookmarkStart w:id="80" w:name="_Hlk28959766" w:displacedByCustomXml="next"/>
  <w:bookmarkStart w:id="81" w:name="_Hlk28959765" w:displacedByCustomXml="next"/>
  <w:bookmarkStart w:id="82" w:name="_Hlk28953332" w:displacedByCustomXml="next"/>
  <w:bookmarkStart w:id="83" w:name="_Hlk28953331" w:displacedByCustomXml="next"/>
  <w:bookmarkStart w:id="84" w:name="_Hlk28953328" w:displacedByCustomXml="next"/>
  <w:bookmarkStart w:id="85" w:name="_Hlk28953327" w:displacedByCustomXml="next"/>
  <w:bookmarkStart w:id="86" w:name="_Hlk28952983" w:displacedByCustomXml="next"/>
  <w:bookmarkStart w:id="87" w:name="_Hlk28952982" w:displacedByCustomXml="next"/>
  <w:bookmarkStart w:id="88" w:name="_Hlk28952979" w:displacedByCustomXml="next"/>
  <w:bookmarkStart w:id="89" w:name="_Hlk28952978" w:displacedByCustomXml="next"/>
  <w:bookmarkStart w:id="90" w:name="_Hlk28952210" w:displacedByCustomXml="next"/>
  <w:bookmarkStart w:id="91" w:name="_Hlk28952209" w:displacedByCustomXml="next"/>
  <w:bookmarkStart w:id="92" w:name="_Hlk28952206" w:displacedByCustomXml="next"/>
  <w:bookmarkStart w:id="93" w:name="_Hlk28952205" w:displacedByCustomXml="next"/>
  <w:bookmarkStart w:id="94" w:name="_Hlk28951715" w:displacedByCustomXml="next"/>
  <w:bookmarkStart w:id="95" w:name="_Hlk28951714" w:displacedByCustomXml="next"/>
  <w:bookmarkStart w:id="96" w:name="_Hlk28951710" w:displacedByCustomXml="next"/>
  <w:bookmarkStart w:id="97" w:name="_Hlk28951709" w:displacedByCustomXml="next"/>
  <w:bookmarkStart w:id="98" w:name="_Hlk28950458" w:displacedByCustomXml="next"/>
  <w:bookmarkStart w:id="99" w:name="_Hlk28950457" w:displacedByCustomXml="next"/>
  <w:bookmarkStart w:id="100" w:name="_Hlk28950453" w:displacedByCustomXml="next"/>
  <w:bookmarkStart w:id="101" w:name="_Hlk28950452" w:displacedByCustomXml="next"/>
  <w:bookmarkStart w:id="102" w:name="_Hlk28948752" w:displacedByCustomXml="next"/>
  <w:bookmarkStart w:id="103" w:name="_Hlk28948751" w:displacedByCustomXml="next"/>
  <w:bookmarkStart w:id="104" w:name="_Hlk28948747" w:displacedByCustomXml="next"/>
  <w:bookmarkStart w:id="105" w:name="_Hlk28948746" w:displacedByCustomXml="next"/>
  <w:bookmarkStart w:id="106" w:name="_Hlk28947849" w:displacedByCustomXml="next"/>
  <w:bookmarkStart w:id="107" w:name="_Hlk28947848" w:displacedByCustomXml="next"/>
  <w:bookmarkStart w:id="108" w:name="_Hlk28771069" w:displacedByCustomXml="next"/>
  <w:bookmarkStart w:id="109" w:name="_Hlk28771068" w:displacedByCustomXml="next"/>
  <w:bookmarkStart w:id="110" w:name="_Hlk28771058" w:displacedByCustomXml="next"/>
  <w:bookmarkStart w:id="111" w:name="_Hlk28771057" w:displacedByCustomXml="next"/>
  <w:bookmarkStart w:id="112" w:name="_Hlk28767721" w:displacedByCustomXml="next"/>
  <w:bookmarkStart w:id="113" w:name="_Hlk28767720" w:displacedByCustomXml="next"/>
  <w:bookmarkStart w:id="114" w:name="_Hlk28767716" w:displacedByCustomXml="next"/>
  <w:bookmarkStart w:id="115" w:name="_Hlk28767715" w:displacedByCustomXml="next"/>
  <w:bookmarkStart w:id="116" w:name="_Hlk28699464" w:displacedByCustomXml="next"/>
  <w:bookmarkStart w:id="117" w:name="_Hlk28699463" w:displacedByCustomXml="next"/>
  <w:bookmarkStart w:id="118" w:name="_Hlk28699459" w:displacedByCustomXml="next"/>
  <w:bookmarkStart w:id="119" w:name="_Hlk28699458" w:displacedByCustomXml="next"/>
  <w:bookmarkStart w:id="120" w:name="_Hlk28698043" w:displacedByCustomXml="next"/>
  <w:bookmarkStart w:id="121" w:name="_Hlk28698042" w:displacedByCustomXml="next"/>
  <w:bookmarkStart w:id="122" w:name="_Hlk28528176" w:displacedByCustomXml="next"/>
  <w:bookmarkStart w:id="123" w:name="_Hlk28528175" w:displacedByCustomXml="next"/>
  <w:bookmarkStart w:id="124" w:name="_Hlk28528170" w:displacedByCustomXml="next"/>
  <w:bookmarkStart w:id="125" w:name="_Hlk28528169" w:displacedByCustomXml="next"/>
  <w:bookmarkStart w:id="126" w:name="_Hlk28527387" w:displacedByCustomXml="next"/>
  <w:bookmarkStart w:id="127" w:name="_Hlk28527386" w:displacedByCustomXml="next"/>
  <w:bookmarkStart w:id="128" w:name="_Hlk28527379" w:displacedByCustomXml="next"/>
  <w:bookmarkStart w:id="129" w:name="_Hlk28527378" w:displacedByCustomXml="next"/>
  <w:bookmarkStart w:id="130" w:name="_Hlk28527080" w:displacedByCustomXml="next"/>
  <w:bookmarkStart w:id="131" w:name="_Hlk28527079" w:displacedByCustomXml="next"/>
  <w:bookmarkStart w:id="132" w:name="_Hlk28527072" w:displacedByCustomXml="next"/>
  <w:bookmarkStart w:id="133" w:name="_Hlk28527071" w:displacedByCustomXml="next"/>
  <w:bookmarkStart w:id="134" w:name="_Hlk28525446" w:displacedByCustomXml="next"/>
  <w:bookmarkStart w:id="135" w:name="_Hlk28525445" w:displacedByCustomXml="next"/>
  <w:bookmarkStart w:id="136" w:name="_Hlk28525420" w:displacedByCustomXml="next"/>
  <w:bookmarkStart w:id="137" w:name="_Hlk28525419" w:displacedByCustomXml="next"/>
  <w:sdt>
    <w:sdtPr>
      <w:id w:val="-1154285361"/>
      <w:docPartObj>
        <w:docPartGallery w:val="Page Numbers (Bottom of Page)"/>
        <w:docPartUnique/>
      </w:docPartObj>
    </w:sdtPr>
    <w:sdtEndPr>
      <w:rPr>
        <w:noProof/>
      </w:rPr>
    </w:sdtEndPr>
    <w:sdtContent>
      <w:p w14:paraId="3454B7C6" w14:textId="77777777" w:rsidR="0026449D" w:rsidRDefault="0026449D" w:rsidP="00023A2B">
        <w:pPr>
          <w:pStyle w:val="Footer"/>
          <w:jc w:val="right"/>
        </w:pPr>
        <w:r w:rsidRPr="00217DDE">
          <w:rPr>
            <w:noProof/>
          </w:rPr>
          <w:drawing>
            <wp:anchor distT="0" distB="0" distL="114300" distR="114300" simplePos="0" relativeHeight="251659264" behindDoc="0" locked="0" layoutInCell="1" allowOverlap="1" wp14:anchorId="311B0291" wp14:editId="743E5422">
              <wp:simplePos x="0" y="0"/>
              <wp:positionH relativeFrom="margin">
                <wp:posOffset>0</wp:posOffset>
              </wp:positionH>
              <wp:positionV relativeFrom="paragraph">
                <wp:posOffset>-635</wp:posOffset>
              </wp:positionV>
              <wp:extent cx="1708785" cy="336550"/>
              <wp:effectExtent l="0" t="0" r="0" b="6350"/>
              <wp:wrapNone/>
              <wp:docPr id="1490664156" name="Picture 1490664156" descr="&quot;&quot;">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
                        <a:extLst>
                          <a:ext uri="{28A0092B-C50C-407E-A947-70E740481C1C}">
                            <a14:useLocalDpi xmlns:a14="http://schemas.microsoft.com/office/drawing/2010/main" val="0"/>
                          </a:ext>
                        </a:extLst>
                      </a:blip>
                      <a:srcRect t="27297" b="28859"/>
                      <a:stretch/>
                    </pic:blipFill>
                    <pic:spPr bwMode="auto">
                      <a:xfrm>
                        <a:off x="0" y="0"/>
                        <a:ext cx="1708785" cy="33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7DDE">
          <w:rPr>
            <w:noProof/>
          </w:rPr>
          <mc:AlternateContent>
            <mc:Choice Requires="wps">
              <w:drawing>
                <wp:inline distT="0" distB="0" distL="0" distR="0" wp14:anchorId="162E85EE" wp14:editId="11D4AC64">
                  <wp:extent cx="425885" cy="338202"/>
                  <wp:effectExtent l="0" t="0" r="0" b="5080"/>
                  <wp:docPr id="1490664155" name="Text Box 1490664155"/>
                  <wp:cNvGraphicFramePr/>
                  <a:graphic xmlns:a="http://schemas.openxmlformats.org/drawingml/2006/main">
                    <a:graphicData uri="http://schemas.microsoft.com/office/word/2010/wordprocessingShape">
                      <wps:wsp>
                        <wps:cNvSpPr txBox="1"/>
                        <wps:spPr>
                          <a:xfrm>
                            <a:off x="0" y="0"/>
                            <a:ext cx="425885" cy="338202"/>
                          </a:xfrm>
                          <a:prstGeom prst="rect">
                            <a:avLst/>
                          </a:prstGeom>
                          <a:solidFill>
                            <a:schemeClr val="lt1"/>
                          </a:solidFill>
                          <a:ln w="6350">
                            <a:noFill/>
                          </a:ln>
                        </wps:spPr>
                        <wps:txbx>
                          <w:txbxContent>
                            <w:p w14:paraId="0D37E4E4" w14:textId="77777777" w:rsidR="0026449D" w:rsidRDefault="0026449D" w:rsidP="00023A2B">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2E85EE" id="_x0000_t202" coordsize="21600,21600" o:spt="202" path="m,l,21600r21600,l21600,xe">
                  <v:stroke joinstyle="miter"/>
                  <v:path gradientshapeok="t" o:connecttype="rect"/>
                </v:shapetype>
                <v:shape id="Text Box 1490664155" o:spid="_x0000_s1027" type="#_x0000_t202" style="width:33.55pt;height:2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" fillcolor="white [3201]" stroked="f" strokeweight=".5pt">
                  <v:textbox>
                    <w:txbxContent>
                      <w:p w14:paraId="0D37E4E4" w14:textId="77777777" w:rsidR="0026449D" w:rsidRDefault="0026449D" w:rsidP="00023A2B">
                        <w:r>
                          <w:fldChar w:fldCharType="begin"/>
                        </w:r>
                        <w:r>
                          <w:instrText xml:space="preserve"> PAGE   \* MERGEFORMAT </w:instrText>
                        </w:r>
                        <w:r>
                          <w:fldChar w:fldCharType="separate"/>
                        </w:r>
                        <w:r>
                          <w:rPr>
                            <w:noProof/>
                          </w:rPr>
                          <w:t>1</w:t>
                        </w:r>
                        <w:r>
                          <w:rPr>
                            <w:noProof/>
                          </w:rPr>
                          <w:fldChar w:fldCharType="end"/>
                        </w:r>
                      </w:p>
                    </w:txbxContent>
                  </v:textbox>
                  <w10:anchorlock/>
                </v:shape>
              </w:pict>
            </mc:Fallback>
          </mc:AlternateContent>
        </w:r>
      </w:p>
    </w:sdtContent>
  </w:sdt>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bookmarkEnd w:id="52" w:displacedByCustomXml="prev"/>
  <w:bookmarkEnd w:id="53" w:displacedByCustomXml="prev"/>
  <w:bookmarkEnd w:id="54" w:displacedByCustomXml="prev"/>
  <w:bookmarkEnd w:id="55" w:displacedByCustomXml="prev"/>
  <w:bookmarkEnd w:id="56" w:displacedByCustomXml="prev"/>
  <w:bookmarkEnd w:id="57" w:displacedByCustomXml="prev"/>
  <w:bookmarkEnd w:id="58" w:displacedByCustomXml="prev"/>
  <w:bookmarkEnd w:id="59" w:displacedByCustomXml="prev"/>
  <w:bookmarkEnd w:id="60" w:displacedByCustomXml="prev"/>
  <w:bookmarkEnd w:id="61" w:displacedByCustomXml="prev"/>
  <w:bookmarkEnd w:id="62" w:displacedByCustomXml="prev"/>
  <w:bookmarkEnd w:id="63" w:displacedByCustomXml="prev"/>
  <w:bookmarkEnd w:id="64" w:displacedByCustomXml="prev"/>
  <w:bookmarkEnd w:id="65" w:displacedByCustomXml="prev"/>
  <w:bookmarkEnd w:id="66" w:displacedByCustomXml="prev"/>
  <w:bookmarkEnd w:id="67" w:displacedByCustomXml="prev"/>
  <w:bookmarkEnd w:id="68" w:displacedByCustomXml="prev"/>
  <w:bookmarkEnd w:id="69" w:displacedByCustomXml="prev"/>
  <w:bookmarkEnd w:id="70" w:displacedByCustomXml="prev"/>
  <w:bookmarkEnd w:id="71" w:displacedByCustomXml="prev"/>
  <w:bookmarkEnd w:id="72" w:displacedByCustomXml="prev"/>
  <w:bookmarkEnd w:id="73" w:displacedByCustomXml="prev"/>
  <w:bookmarkEnd w:id="74" w:displacedByCustomXml="prev"/>
  <w:bookmarkEnd w:id="75" w:displacedByCustomXml="prev"/>
  <w:bookmarkEnd w:id="76" w:displacedByCustomXml="prev"/>
  <w:bookmarkEnd w:id="77" w:displacedByCustomXml="prev"/>
  <w:bookmarkEnd w:id="78" w:displacedByCustomXml="prev"/>
  <w:bookmarkEnd w:id="79" w:displacedByCustomXml="prev"/>
  <w:bookmarkEnd w:id="80" w:displacedByCustomXml="prev"/>
  <w:bookmarkEnd w:id="81" w:displacedByCustomXml="prev"/>
  <w:bookmarkEnd w:id="82" w:displacedByCustomXml="prev"/>
  <w:bookmarkEnd w:id="83" w:displacedByCustomXml="prev"/>
  <w:bookmarkEnd w:id="84" w:displacedByCustomXml="prev"/>
  <w:bookmarkEnd w:id="85" w:displacedByCustomXml="prev"/>
  <w:bookmarkEnd w:id="86" w:displacedByCustomXml="prev"/>
  <w:bookmarkEnd w:id="87" w:displacedByCustomXml="prev"/>
  <w:bookmarkEnd w:id="88" w:displacedByCustomXml="prev"/>
  <w:bookmarkEnd w:id="89" w:displacedByCustomXml="prev"/>
  <w:bookmarkEnd w:id="90" w:displacedByCustomXml="prev"/>
  <w:bookmarkEnd w:id="91" w:displacedByCustomXml="prev"/>
  <w:bookmarkEnd w:id="92" w:displacedByCustomXml="prev"/>
  <w:bookmarkEnd w:id="93" w:displacedByCustomXml="prev"/>
  <w:bookmarkEnd w:id="94" w:displacedByCustomXml="prev"/>
  <w:bookmarkEnd w:id="95" w:displacedByCustomXml="prev"/>
  <w:bookmarkEnd w:id="96" w:displacedByCustomXml="prev"/>
  <w:bookmarkEnd w:id="97" w:displacedByCustomXml="prev"/>
  <w:bookmarkEnd w:id="98" w:displacedByCustomXml="prev"/>
  <w:bookmarkEnd w:id="99" w:displacedByCustomXml="prev"/>
  <w:bookmarkEnd w:id="100" w:displacedByCustomXml="prev"/>
  <w:bookmarkEnd w:id="101" w:displacedByCustomXml="prev"/>
  <w:bookmarkEnd w:id="102" w:displacedByCustomXml="prev"/>
  <w:bookmarkEnd w:id="103" w:displacedByCustomXml="prev"/>
  <w:bookmarkEnd w:id="104" w:displacedByCustomXml="prev"/>
  <w:bookmarkEnd w:id="105" w:displacedByCustomXml="prev"/>
  <w:bookmarkEnd w:id="106" w:displacedByCustomXml="prev"/>
  <w:bookmarkEnd w:id="107" w:displacedByCustomXml="prev"/>
  <w:bookmarkEnd w:id="108" w:displacedByCustomXml="prev"/>
  <w:bookmarkEnd w:id="109" w:displacedByCustomXml="prev"/>
  <w:bookmarkEnd w:id="110" w:displacedByCustomXml="prev"/>
  <w:bookmarkEnd w:id="111" w:displacedByCustomXml="prev"/>
  <w:bookmarkEnd w:id="112" w:displacedByCustomXml="prev"/>
  <w:bookmarkEnd w:id="113" w:displacedByCustomXml="prev"/>
  <w:bookmarkEnd w:id="114" w:displacedByCustomXml="prev"/>
  <w:bookmarkEnd w:id="115" w:displacedByCustomXml="prev"/>
  <w:bookmarkEnd w:id="116" w:displacedByCustomXml="prev"/>
  <w:bookmarkEnd w:id="117" w:displacedByCustomXml="prev"/>
  <w:bookmarkEnd w:id="118" w:displacedByCustomXml="prev"/>
  <w:bookmarkEnd w:id="119" w:displacedByCustomXml="prev"/>
  <w:bookmarkEnd w:id="120" w:displacedByCustomXml="prev"/>
  <w:bookmarkEnd w:id="121" w:displacedByCustomXml="prev"/>
  <w:bookmarkEnd w:id="122" w:displacedByCustomXml="prev"/>
  <w:bookmarkEnd w:id="123" w:displacedByCustomXml="prev"/>
  <w:bookmarkEnd w:id="124" w:displacedByCustomXml="prev"/>
  <w:bookmarkEnd w:id="125" w:displacedByCustomXml="prev"/>
  <w:bookmarkEnd w:id="126" w:displacedByCustomXml="prev"/>
  <w:bookmarkEnd w:id="127" w:displacedByCustomXml="prev"/>
  <w:bookmarkEnd w:id="128" w:displacedByCustomXml="prev"/>
  <w:bookmarkEnd w:id="129" w:displacedByCustomXml="prev"/>
  <w:bookmarkEnd w:id="130" w:displacedByCustomXml="prev"/>
  <w:bookmarkEnd w:id="131" w:displacedByCustomXml="prev"/>
  <w:bookmarkEnd w:id="132" w:displacedByCustomXml="prev"/>
  <w:bookmarkEnd w:id="133" w:displacedByCustomXml="prev"/>
  <w:bookmarkEnd w:id="134" w:displacedByCustomXml="prev"/>
  <w:bookmarkEnd w:id="135" w:displacedByCustomXml="prev"/>
  <w:bookmarkEnd w:id="136" w:displacedByCustomXml="prev"/>
  <w:bookmarkEnd w:id="137" w:displacedByCustomXml="prev"/>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82500" w14:textId="77777777" w:rsidR="00963171" w:rsidRDefault="00963171" w:rsidP="004F14C0">
      <w:pPr>
        <w:spacing w:after="0"/>
      </w:pPr>
      <w:r>
        <w:separator/>
      </w:r>
    </w:p>
  </w:footnote>
  <w:footnote w:type="continuationSeparator" w:id="0">
    <w:p w14:paraId="5E324D07" w14:textId="77777777" w:rsidR="00963171" w:rsidRDefault="00963171" w:rsidP="004F14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549BA" w14:textId="034372CE" w:rsidR="0026449D" w:rsidRDefault="0026449D" w:rsidP="00023A2B">
    <w:pPr>
      <w:pStyle w:val="Header"/>
      <w:jc w:val="right"/>
    </w:pPr>
    <w:r>
      <w:t>Preparing to print and checking for issues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53.85pt;height:83.9pt" o:bullet="t">
        <v:imagedata r:id="rId1" o:title="leaf@0"/>
      </v:shape>
    </w:pict>
  </w:numPicBullet>
  <w:abstractNum w:abstractNumId="0" w15:restartNumberingAfterBreak="0">
    <w:nsid w:val="068C4F45"/>
    <w:multiLevelType w:val="hybridMultilevel"/>
    <w:tmpl w:val="58868884"/>
    <w:lvl w:ilvl="0" w:tplc="BB68FAD4">
      <w:start w:val="1"/>
      <w:numFmt w:val="bullet"/>
      <w:pStyle w:val="Bulletlevel1"/>
      <w:lvlText w:val=""/>
      <w:lvlJc w:val="left"/>
      <w:pPr>
        <w:ind w:left="360" w:hanging="360"/>
      </w:pPr>
      <w:rPr>
        <w:rFonts w:ascii="Symbol" w:hAnsi="Symbol" w:hint="default"/>
      </w:rPr>
    </w:lvl>
    <w:lvl w:ilvl="1" w:tplc="B00AEE28">
      <w:start w:val="1"/>
      <w:numFmt w:val="bullet"/>
      <w:pStyle w:val="Bulletlevel2"/>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81252E"/>
    <w:multiLevelType w:val="hybridMultilevel"/>
    <w:tmpl w:val="5EDECE3E"/>
    <w:lvl w:ilvl="0" w:tplc="AD7AA8FE">
      <w:start w:val="1"/>
      <w:numFmt w:val="lowerLetter"/>
      <w:pStyle w:val="Numbered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C7B4F"/>
    <w:multiLevelType w:val="hybridMultilevel"/>
    <w:tmpl w:val="5A3045A8"/>
    <w:lvl w:ilvl="0" w:tplc="C0BC8796">
      <w:start w:val="1"/>
      <w:numFmt w:val="bullet"/>
      <w:pStyle w:val="GuidancetoSME"/>
      <w:lvlText w:val=""/>
      <w:lvlJc w:val="left"/>
      <w:pPr>
        <w:ind w:left="720" w:hanging="360"/>
      </w:pPr>
      <w:rPr>
        <w:rFonts w:ascii="Wingdings 2" w:hAnsi="Wingdings 2" w:hint="default"/>
        <w:color w:val="C45911"/>
        <w:sz w:val="14"/>
      </w:rPr>
    </w:lvl>
    <w:lvl w:ilvl="1" w:tplc="2CAE63E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F4B1E"/>
    <w:multiLevelType w:val="hybridMultilevel"/>
    <w:tmpl w:val="8B2225F4"/>
    <w:lvl w:ilvl="0" w:tplc="5FD84858">
      <w:start w:val="1"/>
      <w:numFmt w:val="bullet"/>
      <w:pStyle w:val="Heading5"/>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D82683"/>
    <w:multiLevelType w:val="hybridMultilevel"/>
    <w:tmpl w:val="5BD6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122FFA"/>
    <w:multiLevelType w:val="hybridMultilevel"/>
    <w:tmpl w:val="C932027C"/>
    <w:lvl w:ilvl="0" w:tplc="9FB69488">
      <w:start w:val="1"/>
      <w:numFmt w:val="bullet"/>
      <w:pStyle w:val="GuidancetoSMEsecondlevel"/>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1543A9"/>
    <w:multiLevelType w:val="hybridMultilevel"/>
    <w:tmpl w:val="0EB22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C26182"/>
    <w:multiLevelType w:val="hybridMultilevel"/>
    <w:tmpl w:val="2B9412C6"/>
    <w:lvl w:ilvl="0" w:tplc="3210F9A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2F08C9"/>
    <w:multiLevelType w:val="hybridMultilevel"/>
    <w:tmpl w:val="7744D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AD256A"/>
    <w:multiLevelType w:val="hybridMultilevel"/>
    <w:tmpl w:val="0B5E9592"/>
    <w:lvl w:ilvl="0" w:tplc="D6DA0812">
      <w:start w:val="1"/>
      <w:numFmt w:val="decimal"/>
      <w:pStyle w:val="Numberedlist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71F0112"/>
    <w:multiLevelType w:val="hybridMultilevel"/>
    <w:tmpl w:val="FC6430CE"/>
    <w:lvl w:ilvl="0" w:tplc="94DE732C">
      <w:start w:val="1"/>
      <w:numFmt w:val="bullet"/>
      <w:pStyle w:val="Authornoteintabl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EF2B5C"/>
    <w:multiLevelType w:val="multilevel"/>
    <w:tmpl w:val="447CD5E6"/>
    <w:lvl w:ilvl="0">
      <w:start w:val="1"/>
      <w:numFmt w:val="lowerLetter"/>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B6E2DC0"/>
    <w:multiLevelType w:val="multilevel"/>
    <w:tmpl w:val="AA925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CCE6197"/>
    <w:multiLevelType w:val="hybridMultilevel"/>
    <w:tmpl w:val="4FB2C7D8"/>
    <w:lvl w:ilvl="0" w:tplc="1C5E9D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FB762D"/>
    <w:multiLevelType w:val="multilevel"/>
    <w:tmpl w:val="C7660700"/>
    <w:lvl w:ilvl="0">
      <w:start w:val="1"/>
      <w:numFmt w:val="bullet"/>
      <w:pStyle w:val="Bulletlevel3"/>
      <w:lvlText w:val=""/>
      <w:lvlJc w:val="left"/>
      <w:pPr>
        <w:ind w:left="1211" w:hanging="360"/>
      </w:pPr>
      <w:rPr>
        <w:rFonts w:ascii="Wingdings 2" w:hAnsi="Wingdings 2" w:hint="default"/>
        <w:sz w:val="1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9"/>
  </w:num>
  <w:num w:numId="2">
    <w:abstractNumId w:val="9"/>
    <w:lvlOverride w:ilvl="0">
      <w:startOverride w:val="1"/>
    </w:lvlOverride>
  </w:num>
  <w:num w:numId="3">
    <w:abstractNumId w:val="1"/>
    <w:lvlOverride w:ilvl="0">
      <w:startOverride w:val="1"/>
    </w:lvlOverride>
  </w:num>
  <w:num w:numId="4">
    <w:abstractNumId w:val="9"/>
    <w:lvlOverride w:ilvl="0">
      <w:startOverride w:val="1"/>
    </w:lvlOverride>
  </w:num>
  <w:num w:numId="5">
    <w:abstractNumId w:val="9"/>
    <w:lvlOverride w:ilvl="0">
      <w:startOverride w:val="1"/>
    </w:lvlOverride>
  </w:num>
  <w:num w:numId="6">
    <w:abstractNumId w:val="9"/>
    <w:lvlOverride w:ilvl="0">
      <w:startOverride w:val="1"/>
    </w:lvlOverride>
  </w:num>
  <w:num w:numId="7">
    <w:abstractNumId w:val="1"/>
    <w:lvlOverride w:ilvl="0">
      <w:startOverride w:val="1"/>
    </w:lvlOverride>
  </w:num>
  <w:num w:numId="8">
    <w:abstractNumId w:val="10"/>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0"/>
  </w:num>
  <w:num w:numId="17">
    <w:abstractNumId w:val="14"/>
  </w:num>
  <w:num w:numId="18">
    <w:abstractNumId w:val="1"/>
    <w:lvlOverride w:ilvl="0">
      <w:startOverride w:val="1"/>
    </w:lvlOverride>
  </w:num>
  <w:num w:numId="19">
    <w:abstractNumId w:val="3"/>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 w:numId="45">
    <w:abstractNumId w:val="1"/>
    <w:lvlOverride w:ilvl="0">
      <w:startOverride w:val="1"/>
    </w:lvlOverride>
  </w:num>
  <w:num w:numId="46">
    <w:abstractNumId w:val="9"/>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9"/>
    <w:lvlOverride w:ilvl="0">
      <w:startOverride w:val="1"/>
    </w:lvlOverride>
  </w:num>
  <w:num w:numId="50">
    <w:abstractNumId w:val="9"/>
    <w:lvlOverride w:ilvl="0">
      <w:startOverride w:val="1"/>
    </w:lvlOverride>
  </w:num>
  <w:num w:numId="51">
    <w:abstractNumId w:val="1"/>
  </w:num>
  <w:num w:numId="52">
    <w:abstractNumId w:val="9"/>
    <w:lvlOverride w:ilvl="0">
      <w:startOverride w:val="1"/>
    </w:lvlOverride>
  </w:num>
  <w:num w:numId="53">
    <w:abstractNumId w:val="1"/>
    <w:lvlOverride w:ilvl="0">
      <w:startOverride w:val="1"/>
    </w:lvlOverride>
  </w:num>
  <w:num w:numId="54">
    <w:abstractNumId w:val="9"/>
    <w:lvlOverride w:ilvl="0">
      <w:startOverride w:val="1"/>
    </w:lvlOverride>
  </w:num>
  <w:num w:numId="55">
    <w:abstractNumId w:val="9"/>
    <w:lvlOverride w:ilvl="0">
      <w:startOverride w:val="1"/>
    </w:lvlOverride>
  </w:num>
  <w:num w:numId="56">
    <w:abstractNumId w:val="9"/>
    <w:lvlOverride w:ilvl="0">
      <w:startOverride w:val="1"/>
    </w:lvlOverride>
  </w:num>
  <w:num w:numId="57">
    <w:abstractNumId w:val="9"/>
    <w:lvlOverride w:ilvl="0">
      <w:startOverride w:val="1"/>
    </w:lvlOverride>
  </w:num>
  <w:num w:numId="58">
    <w:abstractNumId w:val="1"/>
    <w:lvlOverride w:ilvl="0">
      <w:startOverride w:val="1"/>
    </w:lvlOverride>
  </w:num>
  <w:num w:numId="59">
    <w:abstractNumId w:val="9"/>
    <w:lvlOverride w:ilvl="0">
      <w:startOverride w:val="1"/>
    </w:lvlOverride>
  </w:num>
  <w:num w:numId="60">
    <w:abstractNumId w:val="9"/>
    <w:lvlOverride w:ilvl="0">
      <w:startOverride w:val="1"/>
    </w:lvlOverride>
  </w:num>
  <w:num w:numId="61">
    <w:abstractNumId w:val="9"/>
    <w:lvlOverride w:ilvl="0">
      <w:startOverride w:val="1"/>
    </w:lvlOverride>
  </w:num>
  <w:num w:numId="62">
    <w:abstractNumId w:val="9"/>
    <w:lvlOverride w:ilvl="0">
      <w:startOverride w:val="1"/>
    </w:lvlOverride>
  </w:num>
  <w:num w:numId="63">
    <w:abstractNumId w:val="9"/>
    <w:lvlOverride w:ilvl="0">
      <w:startOverride w:val="1"/>
    </w:lvlOverride>
  </w:num>
  <w:num w:numId="64">
    <w:abstractNumId w:val="9"/>
    <w:lvlOverride w:ilvl="0">
      <w:startOverride w:val="1"/>
    </w:lvlOverride>
  </w:num>
  <w:num w:numId="65">
    <w:abstractNumId w:val="9"/>
    <w:lvlOverride w:ilvl="0">
      <w:startOverride w:val="1"/>
    </w:lvlOverride>
  </w:num>
  <w:num w:numId="66">
    <w:abstractNumId w:val="9"/>
    <w:lvlOverride w:ilvl="0">
      <w:startOverride w:val="1"/>
    </w:lvlOverride>
  </w:num>
  <w:num w:numId="67">
    <w:abstractNumId w:val="9"/>
    <w:lvlOverride w:ilvl="0">
      <w:startOverride w:val="1"/>
    </w:lvlOverride>
  </w:num>
  <w:num w:numId="68">
    <w:abstractNumId w:val="9"/>
    <w:lvlOverride w:ilvl="0">
      <w:startOverride w:val="1"/>
    </w:lvlOverride>
  </w:num>
  <w:num w:numId="69">
    <w:abstractNumId w:val="9"/>
    <w:lvlOverride w:ilvl="0">
      <w:startOverride w:val="1"/>
    </w:lvlOverride>
  </w:num>
  <w:num w:numId="70">
    <w:abstractNumId w:val="6"/>
  </w:num>
  <w:num w:numId="71">
    <w:abstractNumId w:val="4"/>
  </w:num>
  <w:num w:numId="72">
    <w:abstractNumId w:val="1"/>
    <w:lvlOverride w:ilvl="0">
      <w:startOverride w:val="1"/>
    </w:lvlOverride>
  </w:num>
  <w:num w:numId="73">
    <w:abstractNumId w:val="5"/>
  </w:num>
  <w:num w:numId="74">
    <w:abstractNumId w:val="2"/>
  </w:num>
  <w:num w:numId="75">
    <w:abstractNumId w:val="8"/>
  </w:num>
  <w:num w:numId="76">
    <w:abstractNumId w:val="7"/>
  </w:num>
  <w:num w:numId="77">
    <w:abstractNumId w:val="13"/>
  </w:num>
  <w:num w:numId="78">
    <w:abstractNumId w:val="11"/>
  </w:num>
  <w:num w:numId="79">
    <w:abstractNumId w:val="1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mirrorMargins/>
  <w:attachedTemplate r:id="rId1"/>
  <w:linkStyles/>
  <w:stylePaneFormatFilter w:val="9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1"/>
  <w:stylePaneSortMethod w:val="000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BEB"/>
    <w:rsid w:val="000001FC"/>
    <w:rsid w:val="00000ACD"/>
    <w:rsid w:val="000014A8"/>
    <w:rsid w:val="000023E5"/>
    <w:rsid w:val="00006B23"/>
    <w:rsid w:val="000077D3"/>
    <w:rsid w:val="00007F72"/>
    <w:rsid w:val="0001233C"/>
    <w:rsid w:val="0001316A"/>
    <w:rsid w:val="000164ED"/>
    <w:rsid w:val="00016B05"/>
    <w:rsid w:val="00023A2B"/>
    <w:rsid w:val="000254D7"/>
    <w:rsid w:val="0002550D"/>
    <w:rsid w:val="0003358E"/>
    <w:rsid w:val="000356D3"/>
    <w:rsid w:val="00042FF2"/>
    <w:rsid w:val="00045BEA"/>
    <w:rsid w:val="00047408"/>
    <w:rsid w:val="0004745C"/>
    <w:rsid w:val="00050B4B"/>
    <w:rsid w:val="00052EF1"/>
    <w:rsid w:val="00056EE3"/>
    <w:rsid w:val="000656DE"/>
    <w:rsid w:val="00065F09"/>
    <w:rsid w:val="00066376"/>
    <w:rsid w:val="00066474"/>
    <w:rsid w:val="000717C9"/>
    <w:rsid w:val="0007484D"/>
    <w:rsid w:val="000776A5"/>
    <w:rsid w:val="000822B2"/>
    <w:rsid w:val="00082E6E"/>
    <w:rsid w:val="0008371B"/>
    <w:rsid w:val="00085277"/>
    <w:rsid w:val="0008725A"/>
    <w:rsid w:val="00087C5F"/>
    <w:rsid w:val="0009041F"/>
    <w:rsid w:val="0009187E"/>
    <w:rsid w:val="00092442"/>
    <w:rsid w:val="00093AB4"/>
    <w:rsid w:val="00093AB5"/>
    <w:rsid w:val="000959BF"/>
    <w:rsid w:val="00096215"/>
    <w:rsid w:val="000969E5"/>
    <w:rsid w:val="000A30A1"/>
    <w:rsid w:val="000A310E"/>
    <w:rsid w:val="000A364F"/>
    <w:rsid w:val="000A5418"/>
    <w:rsid w:val="000A5D6D"/>
    <w:rsid w:val="000A6838"/>
    <w:rsid w:val="000A6CCB"/>
    <w:rsid w:val="000A7F38"/>
    <w:rsid w:val="000B03BF"/>
    <w:rsid w:val="000B0DB2"/>
    <w:rsid w:val="000B1792"/>
    <w:rsid w:val="000B728E"/>
    <w:rsid w:val="000C013E"/>
    <w:rsid w:val="000C259F"/>
    <w:rsid w:val="000C3209"/>
    <w:rsid w:val="000C3B12"/>
    <w:rsid w:val="000C54C2"/>
    <w:rsid w:val="000C562C"/>
    <w:rsid w:val="000C7E6C"/>
    <w:rsid w:val="000D180E"/>
    <w:rsid w:val="000D2362"/>
    <w:rsid w:val="000D5939"/>
    <w:rsid w:val="000D6616"/>
    <w:rsid w:val="000D7640"/>
    <w:rsid w:val="000D7B57"/>
    <w:rsid w:val="000E260F"/>
    <w:rsid w:val="000E3D40"/>
    <w:rsid w:val="000E5C44"/>
    <w:rsid w:val="000F0276"/>
    <w:rsid w:val="000F1EF5"/>
    <w:rsid w:val="000F2ED6"/>
    <w:rsid w:val="000F3A70"/>
    <w:rsid w:val="000F49F6"/>
    <w:rsid w:val="000F78E7"/>
    <w:rsid w:val="00102337"/>
    <w:rsid w:val="001025BB"/>
    <w:rsid w:val="00102DFD"/>
    <w:rsid w:val="001030AB"/>
    <w:rsid w:val="00104695"/>
    <w:rsid w:val="00105149"/>
    <w:rsid w:val="00106604"/>
    <w:rsid w:val="00112B4F"/>
    <w:rsid w:val="00117AB7"/>
    <w:rsid w:val="00121542"/>
    <w:rsid w:val="00121BB5"/>
    <w:rsid w:val="00122B40"/>
    <w:rsid w:val="0012587D"/>
    <w:rsid w:val="00125CC1"/>
    <w:rsid w:val="00127C89"/>
    <w:rsid w:val="00130B96"/>
    <w:rsid w:val="00136FA5"/>
    <w:rsid w:val="00141BB7"/>
    <w:rsid w:val="00142998"/>
    <w:rsid w:val="001453BB"/>
    <w:rsid w:val="00151BB3"/>
    <w:rsid w:val="00153639"/>
    <w:rsid w:val="00154978"/>
    <w:rsid w:val="00154AC2"/>
    <w:rsid w:val="001605F4"/>
    <w:rsid w:val="00160CBB"/>
    <w:rsid w:val="0016169C"/>
    <w:rsid w:val="00162DEB"/>
    <w:rsid w:val="0016526E"/>
    <w:rsid w:val="001657C8"/>
    <w:rsid w:val="00165C14"/>
    <w:rsid w:val="0016780E"/>
    <w:rsid w:val="0017191A"/>
    <w:rsid w:val="0017346A"/>
    <w:rsid w:val="00183784"/>
    <w:rsid w:val="00185BE8"/>
    <w:rsid w:val="00190523"/>
    <w:rsid w:val="0019275D"/>
    <w:rsid w:val="00192E87"/>
    <w:rsid w:val="0019413D"/>
    <w:rsid w:val="0019445C"/>
    <w:rsid w:val="00195BE0"/>
    <w:rsid w:val="00197426"/>
    <w:rsid w:val="001A7FC1"/>
    <w:rsid w:val="001B072D"/>
    <w:rsid w:val="001B1B6A"/>
    <w:rsid w:val="001B59C4"/>
    <w:rsid w:val="001B5F0F"/>
    <w:rsid w:val="001B64FC"/>
    <w:rsid w:val="001B67AB"/>
    <w:rsid w:val="001B6BF0"/>
    <w:rsid w:val="001B7E43"/>
    <w:rsid w:val="001C0CD1"/>
    <w:rsid w:val="001C113A"/>
    <w:rsid w:val="001C157E"/>
    <w:rsid w:val="001C19C6"/>
    <w:rsid w:val="001C3966"/>
    <w:rsid w:val="001C4ED7"/>
    <w:rsid w:val="001C6856"/>
    <w:rsid w:val="001C74BB"/>
    <w:rsid w:val="001C7B7B"/>
    <w:rsid w:val="001D2675"/>
    <w:rsid w:val="001D2974"/>
    <w:rsid w:val="001D3DD2"/>
    <w:rsid w:val="001D6C20"/>
    <w:rsid w:val="001E019F"/>
    <w:rsid w:val="001E34E9"/>
    <w:rsid w:val="001E3642"/>
    <w:rsid w:val="001E4784"/>
    <w:rsid w:val="001F038B"/>
    <w:rsid w:val="001F0ABF"/>
    <w:rsid w:val="001F2BE5"/>
    <w:rsid w:val="001F6D86"/>
    <w:rsid w:val="0020140D"/>
    <w:rsid w:val="002065D6"/>
    <w:rsid w:val="00206DA5"/>
    <w:rsid w:val="00215150"/>
    <w:rsid w:val="00215F3D"/>
    <w:rsid w:val="0022173E"/>
    <w:rsid w:val="002255FA"/>
    <w:rsid w:val="002256F3"/>
    <w:rsid w:val="00227EAE"/>
    <w:rsid w:val="002326D9"/>
    <w:rsid w:val="00232901"/>
    <w:rsid w:val="00237657"/>
    <w:rsid w:val="002376C9"/>
    <w:rsid w:val="0024358E"/>
    <w:rsid w:val="00243D00"/>
    <w:rsid w:val="002461FA"/>
    <w:rsid w:val="002502C4"/>
    <w:rsid w:val="002503B7"/>
    <w:rsid w:val="0025204B"/>
    <w:rsid w:val="00253A27"/>
    <w:rsid w:val="00253C04"/>
    <w:rsid w:val="002608D2"/>
    <w:rsid w:val="0026449D"/>
    <w:rsid w:val="002657DC"/>
    <w:rsid w:val="00265B28"/>
    <w:rsid w:val="00266620"/>
    <w:rsid w:val="002705D3"/>
    <w:rsid w:val="00272DC0"/>
    <w:rsid w:val="0027441C"/>
    <w:rsid w:val="0027538E"/>
    <w:rsid w:val="00276D0B"/>
    <w:rsid w:val="002804DD"/>
    <w:rsid w:val="00281398"/>
    <w:rsid w:val="00282DCD"/>
    <w:rsid w:val="0028369A"/>
    <w:rsid w:val="0028376F"/>
    <w:rsid w:val="002849A3"/>
    <w:rsid w:val="00285B0C"/>
    <w:rsid w:val="002879FC"/>
    <w:rsid w:val="00287E44"/>
    <w:rsid w:val="00291403"/>
    <w:rsid w:val="0029215C"/>
    <w:rsid w:val="002923EA"/>
    <w:rsid w:val="002933FC"/>
    <w:rsid w:val="002946AF"/>
    <w:rsid w:val="002A0988"/>
    <w:rsid w:val="002A1113"/>
    <w:rsid w:val="002A1A14"/>
    <w:rsid w:val="002A45BC"/>
    <w:rsid w:val="002A527E"/>
    <w:rsid w:val="002A765E"/>
    <w:rsid w:val="002A7C9E"/>
    <w:rsid w:val="002B3933"/>
    <w:rsid w:val="002B4DBE"/>
    <w:rsid w:val="002B5ECA"/>
    <w:rsid w:val="002B740C"/>
    <w:rsid w:val="002C083B"/>
    <w:rsid w:val="002C285E"/>
    <w:rsid w:val="002C421E"/>
    <w:rsid w:val="002C493A"/>
    <w:rsid w:val="002C5E5D"/>
    <w:rsid w:val="002C7CB9"/>
    <w:rsid w:val="002D04B0"/>
    <w:rsid w:val="002D0E92"/>
    <w:rsid w:val="002D3516"/>
    <w:rsid w:val="002D351C"/>
    <w:rsid w:val="002D7E42"/>
    <w:rsid w:val="002E2218"/>
    <w:rsid w:val="002E55C0"/>
    <w:rsid w:val="002E78BE"/>
    <w:rsid w:val="002E7DCA"/>
    <w:rsid w:val="002F119B"/>
    <w:rsid w:val="002F1397"/>
    <w:rsid w:val="002F2302"/>
    <w:rsid w:val="002F2824"/>
    <w:rsid w:val="002F3033"/>
    <w:rsid w:val="002F34DE"/>
    <w:rsid w:val="003001A4"/>
    <w:rsid w:val="003021E0"/>
    <w:rsid w:val="00303E9A"/>
    <w:rsid w:val="00304335"/>
    <w:rsid w:val="00311573"/>
    <w:rsid w:val="003117D4"/>
    <w:rsid w:val="00313585"/>
    <w:rsid w:val="00313948"/>
    <w:rsid w:val="00313B4E"/>
    <w:rsid w:val="003149C4"/>
    <w:rsid w:val="0031790B"/>
    <w:rsid w:val="00317C46"/>
    <w:rsid w:val="00320A11"/>
    <w:rsid w:val="00334622"/>
    <w:rsid w:val="003350EA"/>
    <w:rsid w:val="00336721"/>
    <w:rsid w:val="003367C0"/>
    <w:rsid w:val="00340DC8"/>
    <w:rsid w:val="0034253F"/>
    <w:rsid w:val="00344CE1"/>
    <w:rsid w:val="0034574D"/>
    <w:rsid w:val="00346291"/>
    <w:rsid w:val="0035231B"/>
    <w:rsid w:val="00352CA7"/>
    <w:rsid w:val="00354DB8"/>
    <w:rsid w:val="00357E01"/>
    <w:rsid w:val="00357EC8"/>
    <w:rsid w:val="00361650"/>
    <w:rsid w:val="003640E4"/>
    <w:rsid w:val="003655ED"/>
    <w:rsid w:val="00365841"/>
    <w:rsid w:val="00366131"/>
    <w:rsid w:val="00367995"/>
    <w:rsid w:val="00370B3E"/>
    <w:rsid w:val="00371A1C"/>
    <w:rsid w:val="00371D58"/>
    <w:rsid w:val="00373CEE"/>
    <w:rsid w:val="0037523F"/>
    <w:rsid w:val="00377806"/>
    <w:rsid w:val="003805BE"/>
    <w:rsid w:val="00380BEB"/>
    <w:rsid w:val="003816C9"/>
    <w:rsid w:val="00383D2B"/>
    <w:rsid w:val="00386BC6"/>
    <w:rsid w:val="00386F9A"/>
    <w:rsid w:val="00391D96"/>
    <w:rsid w:val="00392EE1"/>
    <w:rsid w:val="003934B4"/>
    <w:rsid w:val="003960B9"/>
    <w:rsid w:val="003A20C9"/>
    <w:rsid w:val="003A21A9"/>
    <w:rsid w:val="003A31EA"/>
    <w:rsid w:val="003A4873"/>
    <w:rsid w:val="003A4970"/>
    <w:rsid w:val="003A6076"/>
    <w:rsid w:val="003A64DE"/>
    <w:rsid w:val="003B1628"/>
    <w:rsid w:val="003B1F84"/>
    <w:rsid w:val="003C0422"/>
    <w:rsid w:val="003C067C"/>
    <w:rsid w:val="003C189E"/>
    <w:rsid w:val="003C3A13"/>
    <w:rsid w:val="003C4080"/>
    <w:rsid w:val="003C419B"/>
    <w:rsid w:val="003C7A62"/>
    <w:rsid w:val="003D22E1"/>
    <w:rsid w:val="003D6677"/>
    <w:rsid w:val="003E3F55"/>
    <w:rsid w:val="003E614F"/>
    <w:rsid w:val="003F0360"/>
    <w:rsid w:val="003F29DE"/>
    <w:rsid w:val="003F70A1"/>
    <w:rsid w:val="003F7661"/>
    <w:rsid w:val="004019E3"/>
    <w:rsid w:val="00402963"/>
    <w:rsid w:val="00402E78"/>
    <w:rsid w:val="0040331F"/>
    <w:rsid w:val="00410D54"/>
    <w:rsid w:val="00412912"/>
    <w:rsid w:val="00412F60"/>
    <w:rsid w:val="004139B5"/>
    <w:rsid w:val="004234CC"/>
    <w:rsid w:val="0042482A"/>
    <w:rsid w:val="004305EE"/>
    <w:rsid w:val="00430BB3"/>
    <w:rsid w:val="0043201A"/>
    <w:rsid w:val="00432E54"/>
    <w:rsid w:val="00442221"/>
    <w:rsid w:val="00442FB5"/>
    <w:rsid w:val="004431A5"/>
    <w:rsid w:val="00445E94"/>
    <w:rsid w:val="004466C4"/>
    <w:rsid w:val="00450B2E"/>
    <w:rsid w:val="00450F72"/>
    <w:rsid w:val="004551C9"/>
    <w:rsid w:val="004570D5"/>
    <w:rsid w:val="00460A4D"/>
    <w:rsid w:val="0046243C"/>
    <w:rsid w:val="00465FBB"/>
    <w:rsid w:val="004723F2"/>
    <w:rsid w:val="00473AC5"/>
    <w:rsid w:val="0047509F"/>
    <w:rsid w:val="004759C1"/>
    <w:rsid w:val="00475C06"/>
    <w:rsid w:val="00475F30"/>
    <w:rsid w:val="00480318"/>
    <w:rsid w:val="00481845"/>
    <w:rsid w:val="00481A86"/>
    <w:rsid w:val="004826BA"/>
    <w:rsid w:val="00484C00"/>
    <w:rsid w:val="00485236"/>
    <w:rsid w:val="004853C1"/>
    <w:rsid w:val="004858B1"/>
    <w:rsid w:val="004869E1"/>
    <w:rsid w:val="00490894"/>
    <w:rsid w:val="00491120"/>
    <w:rsid w:val="0049194B"/>
    <w:rsid w:val="00493AE4"/>
    <w:rsid w:val="00494196"/>
    <w:rsid w:val="0049712C"/>
    <w:rsid w:val="004A5999"/>
    <w:rsid w:val="004A6520"/>
    <w:rsid w:val="004A77FF"/>
    <w:rsid w:val="004C2107"/>
    <w:rsid w:val="004C5519"/>
    <w:rsid w:val="004C5850"/>
    <w:rsid w:val="004C612D"/>
    <w:rsid w:val="004C6704"/>
    <w:rsid w:val="004C685C"/>
    <w:rsid w:val="004C75A9"/>
    <w:rsid w:val="004D0A9B"/>
    <w:rsid w:val="004D1C03"/>
    <w:rsid w:val="004D43E0"/>
    <w:rsid w:val="004E18A4"/>
    <w:rsid w:val="004E2752"/>
    <w:rsid w:val="004E4A75"/>
    <w:rsid w:val="004E6B75"/>
    <w:rsid w:val="004F0041"/>
    <w:rsid w:val="004F09EA"/>
    <w:rsid w:val="004F0E0B"/>
    <w:rsid w:val="004F14C0"/>
    <w:rsid w:val="004F2104"/>
    <w:rsid w:val="004F4645"/>
    <w:rsid w:val="004F6B9D"/>
    <w:rsid w:val="004F7E7E"/>
    <w:rsid w:val="00500DDD"/>
    <w:rsid w:val="005034AC"/>
    <w:rsid w:val="00503C8D"/>
    <w:rsid w:val="0050464A"/>
    <w:rsid w:val="00504D01"/>
    <w:rsid w:val="005060CA"/>
    <w:rsid w:val="00506C28"/>
    <w:rsid w:val="00507DD3"/>
    <w:rsid w:val="00510D8A"/>
    <w:rsid w:val="00510EF1"/>
    <w:rsid w:val="00511199"/>
    <w:rsid w:val="00514C60"/>
    <w:rsid w:val="0051775D"/>
    <w:rsid w:val="00521F0F"/>
    <w:rsid w:val="005222FC"/>
    <w:rsid w:val="00527539"/>
    <w:rsid w:val="005337EA"/>
    <w:rsid w:val="00534841"/>
    <w:rsid w:val="0053711A"/>
    <w:rsid w:val="005437F9"/>
    <w:rsid w:val="00544785"/>
    <w:rsid w:val="0054726F"/>
    <w:rsid w:val="00553551"/>
    <w:rsid w:val="00553D87"/>
    <w:rsid w:val="00556FDE"/>
    <w:rsid w:val="00562849"/>
    <w:rsid w:val="00566157"/>
    <w:rsid w:val="0056648C"/>
    <w:rsid w:val="00566916"/>
    <w:rsid w:val="00567D2B"/>
    <w:rsid w:val="005701CA"/>
    <w:rsid w:val="00573E5D"/>
    <w:rsid w:val="00575E40"/>
    <w:rsid w:val="00576041"/>
    <w:rsid w:val="0058149F"/>
    <w:rsid w:val="00582B60"/>
    <w:rsid w:val="005842FE"/>
    <w:rsid w:val="00584C39"/>
    <w:rsid w:val="00585A7C"/>
    <w:rsid w:val="00590A01"/>
    <w:rsid w:val="005949A8"/>
    <w:rsid w:val="005971B5"/>
    <w:rsid w:val="005A15E3"/>
    <w:rsid w:val="005A48A7"/>
    <w:rsid w:val="005A7623"/>
    <w:rsid w:val="005B0410"/>
    <w:rsid w:val="005B2447"/>
    <w:rsid w:val="005B5020"/>
    <w:rsid w:val="005B6C37"/>
    <w:rsid w:val="005C0E09"/>
    <w:rsid w:val="005C1E4B"/>
    <w:rsid w:val="005C2D73"/>
    <w:rsid w:val="005C370B"/>
    <w:rsid w:val="005C431A"/>
    <w:rsid w:val="005C4E6C"/>
    <w:rsid w:val="005C573F"/>
    <w:rsid w:val="005C5E6C"/>
    <w:rsid w:val="005C7398"/>
    <w:rsid w:val="005C77B6"/>
    <w:rsid w:val="005D0618"/>
    <w:rsid w:val="005D2094"/>
    <w:rsid w:val="005D4D67"/>
    <w:rsid w:val="005D7EC1"/>
    <w:rsid w:val="005F0E57"/>
    <w:rsid w:val="005F0E93"/>
    <w:rsid w:val="005F33A0"/>
    <w:rsid w:val="005F4C9D"/>
    <w:rsid w:val="005F6E1D"/>
    <w:rsid w:val="005F73D4"/>
    <w:rsid w:val="005F787A"/>
    <w:rsid w:val="00601C35"/>
    <w:rsid w:val="006020FE"/>
    <w:rsid w:val="006047F4"/>
    <w:rsid w:val="0060592A"/>
    <w:rsid w:val="00607B22"/>
    <w:rsid w:val="00607D8B"/>
    <w:rsid w:val="0061633F"/>
    <w:rsid w:val="006167D2"/>
    <w:rsid w:val="006170AF"/>
    <w:rsid w:val="006171B2"/>
    <w:rsid w:val="006213F6"/>
    <w:rsid w:val="0062277A"/>
    <w:rsid w:val="00622EDD"/>
    <w:rsid w:val="00623291"/>
    <w:rsid w:val="00623AB5"/>
    <w:rsid w:val="006258C3"/>
    <w:rsid w:val="00627282"/>
    <w:rsid w:val="00627B56"/>
    <w:rsid w:val="0063595C"/>
    <w:rsid w:val="00635A0E"/>
    <w:rsid w:val="006365F8"/>
    <w:rsid w:val="0063714E"/>
    <w:rsid w:val="00637BA1"/>
    <w:rsid w:val="00640CE8"/>
    <w:rsid w:val="00642539"/>
    <w:rsid w:val="0064471C"/>
    <w:rsid w:val="00646F4B"/>
    <w:rsid w:val="006476D9"/>
    <w:rsid w:val="00647EF6"/>
    <w:rsid w:val="00652838"/>
    <w:rsid w:val="00652B94"/>
    <w:rsid w:val="00652D58"/>
    <w:rsid w:val="0065335E"/>
    <w:rsid w:val="00653D38"/>
    <w:rsid w:val="00655763"/>
    <w:rsid w:val="00656A2B"/>
    <w:rsid w:val="00661EDA"/>
    <w:rsid w:val="0066211B"/>
    <w:rsid w:val="00663204"/>
    <w:rsid w:val="00664AB8"/>
    <w:rsid w:val="00664F54"/>
    <w:rsid w:val="0066608D"/>
    <w:rsid w:val="006679FD"/>
    <w:rsid w:val="00674047"/>
    <w:rsid w:val="00674BC2"/>
    <w:rsid w:val="00675142"/>
    <w:rsid w:val="006759DD"/>
    <w:rsid w:val="006760EB"/>
    <w:rsid w:val="006779A9"/>
    <w:rsid w:val="00677DBA"/>
    <w:rsid w:val="006802FD"/>
    <w:rsid w:val="00681E69"/>
    <w:rsid w:val="006838DD"/>
    <w:rsid w:val="00683A71"/>
    <w:rsid w:val="00683F89"/>
    <w:rsid w:val="00684783"/>
    <w:rsid w:val="00686524"/>
    <w:rsid w:val="00691B2B"/>
    <w:rsid w:val="00692AC8"/>
    <w:rsid w:val="00695CC4"/>
    <w:rsid w:val="0069633B"/>
    <w:rsid w:val="0069733F"/>
    <w:rsid w:val="006A01F0"/>
    <w:rsid w:val="006A0AB2"/>
    <w:rsid w:val="006A1838"/>
    <w:rsid w:val="006A19EA"/>
    <w:rsid w:val="006A797D"/>
    <w:rsid w:val="006B11BA"/>
    <w:rsid w:val="006B157A"/>
    <w:rsid w:val="006B15B7"/>
    <w:rsid w:val="006B1F2D"/>
    <w:rsid w:val="006B5AD5"/>
    <w:rsid w:val="006B73A7"/>
    <w:rsid w:val="006C39CA"/>
    <w:rsid w:val="006C59AD"/>
    <w:rsid w:val="006C78F9"/>
    <w:rsid w:val="006D04DC"/>
    <w:rsid w:val="006D2EC1"/>
    <w:rsid w:val="006E028E"/>
    <w:rsid w:val="006E2D0E"/>
    <w:rsid w:val="006E3E94"/>
    <w:rsid w:val="006F0391"/>
    <w:rsid w:val="006F0E02"/>
    <w:rsid w:val="006F3CD6"/>
    <w:rsid w:val="006F570E"/>
    <w:rsid w:val="007023F2"/>
    <w:rsid w:val="00704213"/>
    <w:rsid w:val="00705527"/>
    <w:rsid w:val="00705D2A"/>
    <w:rsid w:val="00712983"/>
    <w:rsid w:val="00715B9E"/>
    <w:rsid w:val="00715EF0"/>
    <w:rsid w:val="00717F07"/>
    <w:rsid w:val="00722847"/>
    <w:rsid w:val="00723226"/>
    <w:rsid w:val="00725B9C"/>
    <w:rsid w:val="007354C2"/>
    <w:rsid w:val="00736F64"/>
    <w:rsid w:val="00737838"/>
    <w:rsid w:val="00742209"/>
    <w:rsid w:val="007432A3"/>
    <w:rsid w:val="007432B6"/>
    <w:rsid w:val="007438D2"/>
    <w:rsid w:val="007442B6"/>
    <w:rsid w:val="007509F2"/>
    <w:rsid w:val="007523A2"/>
    <w:rsid w:val="00752FBD"/>
    <w:rsid w:val="007567DC"/>
    <w:rsid w:val="00756F8D"/>
    <w:rsid w:val="00760A4E"/>
    <w:rsid w:val="00761835"/>
    <w:rsid w:val="00761AFD"/>
    <w:rsid w:val="00764980"/>
    <w:rsid w:val="00764B0A"/>
    <w:rsid w:val="00766140"/>
    <w:rsid w:val="00766169"/>
    <w:rsid w:val="007679AA"/>
    <w:rsid w:val="00767F40"/>
    <w:rsid w:val="00770F76"/>
    <w:rsid w:val="0077133A"/>
    <w:rsid w:val="007809EC"/>
    <w:rsid w:val="007821F3"/>
    <w:rsid w:val="007861C9"/>
    <w:rsid w:val="00787E29"/>
    <w:rsid w:val="00793696"/>
    <w:rsid w:val="00795E4A"/>
    <w:rsid w:val="00796416"/>
    <w:rsid w:val="0079686B"/>
    <w:rsid w:val="00797225"/>
    <w:rsid w:val="007A0349"/>
    <w:rsid w:val="007A124A"/>
    <w:rsid w:val="007A1B9F"/>
    <w:rsid w:val="007A2523"/>
    <w:rsid w:val="007A4015"/>
    <w:rsid w:val="007A4391"/>
    <w:rsid w:val="007A4C41"/>
    <w:rsid w:val="007A6E11"/>
    <w:rsid w:val="007B0849"/>
    <w:rsid w:val="007B1633"/>
    <w:rsid w:val="007B2856"/>
    <w:rsid w:val="007B2DE9"/>
    <w:rsid w:val="007B32A5"/>
    <w:rsid w:val="007B532A"/>
    <w:rsid w:val="007B53F3"/>
    <w:rsid w:val="007B5F4A"/>
    <w:rsid w:val="007B6D84"/>
    <w:rsid w:val="007B718F"/>
    <w:rsid w:val="007B735A"/>
    <w:rsid w:val="007C063A"/>
    <w:rsid w:val="007C1747"/>
    <w:rsid w:val="007C277D"/>
    <w:rsid w:val="007C43DF"/>
    <w:rsid w:val="007C683C"/>
    <w:rsid w:val="007D52EA"/>
    <w:rsid w:val="007D5EE8"/>
    <w:rsid w:val="007E03DA"/>
    <w:rsid w:val="007E098D"/>
    <w:rsid w:val="007E10CC"/>
    <w:rsid w:val="007E4AA0"/>
    <w:rsid w:val="007E5730"/>
    <w:rsid w:val="007E5A27"/>
    <w:rsid w:val="007E7EFC"/>
    <w:rsid w:val="007F33AC"/>
    <w:rsid w:val="007F4663"/>
    <w:rsid w:val="007F4B77"/>
    <w:rsid w:val="007F641E"/>
    <w:rsid w:val="00801911"/>
    <w:rsid w:val="00805354"/>
    <w:rsid w:val="00806926"/>
    <w:rsid w:val="00807EC6"/>
    <w:rsid w:val="008102D2"/>
    <w:rsid w:val="00810457"/>
    <w:rsid w:val="00810909"/>
    <w:rsid w:val="0081138C"/>
    <w:rsid w:val="008113E6"/>
    <w:rsid w:val="00815C57"/>
    <w:rsid w:val="008201AC"/>
    <w:rsid w:val="008206BD"/>
    <w:rsid w:val="008208B4"/>
    <w:rsid w:val="00823186"/>
    <w:rsid w:val="00823561"/>
    <w:rsid w:val="00827C38"/>
    <w:rsid w:val="0083056E"/>
    <w:rsid w:val="00832C42"/>
    <w:rsid w:val="00836527"/>
    <w:rsid w:val="00837FB6"/>
    <w:rsid w:val="0084039A"/>
    <w:rsid w:val="00840DE1"/>
    <w:rsid w:val="00845156"/>
    <w:rsid w:val="008451B4"/>
    <w:rsid w:val="00845522"/>
    <w:rsid w:val="0084648E"/>
    <w:rsid w:val="00847C16"/>
    <w:rsid w:val="00851043"/>
    <w:rsid w:val="00853057"/>
    <w:rsid w:val="00855382"/>
    <w:rsid w:val="008553DB"/>
    <w:rsid w:val="0086002D"/>
    <w:rsid w:val="0086282D"/>
    <w:rsid w:val="008664DA"/>
    <w:rsid w:val="00871D35"/>
    <w:rsid w:val="008730EB"/>
    <w:rsid w:val="00873867"/>
    <w:rsid w:val="00874711"/>
    <w:rsid w:val="00875AC4"/>
    <w:rsid w:val="008768E9"/>
    <w:rsid w:val="008779CF"/>
    <w:rsid w:val="00877F39"/>
    <w:rsid w:val="008800FC"/>
    <w:rsid w:val="00880E2E"/>
    <w:rsid w:val="00883D0C"/>
    <w:rsid w:val="00885506"/>
    <w:rsid w:val="00890649"/>
    <w:rsid w:val="00891CA4"/>
    <w:rsid w:val="00893852"/>
    <w:rsid w:val="00893BC9"/>
    <w:rsid w:val="00893BCD"/>
    <w:rsid w:val="00894EB3"/>
    <w:rsid w:val="0089587C"/>
    <w:rsid w:val="008976D7"/>
    <w:rsid w:val="008A20EA"/>
    <w:rsid w:val="008A2F3F"/>
    <w:rsid w:val="008A472D"/>
    <w:rsid w:val="008A541D"/>
    <w:rsid w:val="008A71CF"/>
    <w:rsid w:val="008B1490"/>
    <w:rsid w:val="008B31E9"/>
    <w:rsid w:val="008C3B64"/>
    <w:rsid w:val="008C41E7"/>
    <w:rsid w:val="008C4CA7"/>
    <w:rsid w:val="008C6295"/>
    <w:rsid w:val="008C7666"/>
    <w:rsid w:val="008D01E1"/>
    <w:rsid w:val="008D555E"/>
    <w:rsid w:val="008E0495"/>
    <w:rsid w:val="008E1CB3"/>
    <w:rsid w:val="008E2291"/>
    <w:rsid w:val="008E4915"/>
    <w:rsid w:val="008E6EA4"/>
    <w:rsid w:val="008F0D52"/>
    <w:rsid w:val="008F261D"/>
    <w:rsid w:val="008F2F08"/>
    <w:rsid w:val="008F50EC"/>
    <w:rsid w:val="008F655B"/>
    <w:rsid w:val="00902370"/>
    <w:rsid w:val="00902D0F"/>
    <w:rsid w:val="00903DA0"/>
    <w:rsid w:val="00905ABA"/>
    <w:rsid w:val="00911AE4"/>
    <w:rsid w:val="00913313"/>
    <w:rsid w:val="00914A60"/>
    <w:rsid w:val="009159A1"/>
    <w:rsid w:val="00921F5E"/>
    <w:rsid w:val="00922312"/>
    <w:rsid w:val="0092308A"/>
    <w:rsid w:val="00924CDC"/>
    <w:rsid w:val="0092740E"/>
    <w:rsid w:val="009307B0"/>
    <w:rsid w:val="009307DD"/>
    <w:rsid w:val="0093459C"/>
    <w:rsid w:val="009516A7"/>
    <w:rsid w:val="00955D97"/>
    <w:rsid w:val="00955E32"/>
    <w:rsid w:val="0096067C"/>
    <w:rsid w:val="009610AB"/>
    <w:rsid w:val="00961ABF"/>
    <w:rsid w:val="00963171"/>
    <w:rsid w:val="0096362B"/>
    <w:rsid w:val="009666E5"/>
    <w:rsid w:val="00966F9F"/>
    <w:rsid w:val="00967F43"/>
    <w:rsid w:val="00967F5C"/>
    <w:rsid w:val="00972C91"/>
    <w:rsid w:val="0097438F"/>
    <w:rsid w:val="00974E70"/>
    <w:rsid w:val="00975D0F"/>
    <w:rsid w:val="00980AFA"/>
    <w:rsid w:val="00981466"/>
    <w:rsid w:val="00981822"/>
    <w:rsid w:val="00985528"/>
    <w:rsid w:val="0098659D"/>
    <w:rsid w:val="009944CC"/>
    <w:rsid w:val="00997E26"/>
    <w:rsid w:val="009A06CE"/>
    <w:rsid w:val="009A14AA"/>
    <w:rsid w:val="009A2863"/>
    <w:rsid w:val="009A46BF"/>
    <w:rsid w:val="009A4ECF"/>
    <w:rsid w:val="009A51DA"/>
    <w:rsid w:val="009B1EDD"/>
    <w:rsid w:val="009B2B5D"/>
    <w:rsid w:val="009B359C"/>
    <w:rsid w:val="009B570C"/>
    <w:rsid w:val="009B57D0"/>
    <w:rsid w:val="009B5BAF"/>
    <w:rsid w:val="009B7F43"/>
    <w:rsid w:val="009C088B"/>
    <w:rsid w:val="009C1BD1"/>
    <w:rsid w:val="009C404A"/>
    <w:rsid w:val="009C444F"/>
    <w:rsid w:val="009D2C08"/>
    <w:rsid w:val="009D4049"/>
    <w:rsid w:val="009D464F"/>
    <w:rsid w:val="009D4C6F"/>
    <w:rsid w:val="009E07CC"/>
    <w:rsid w:val="009E0CD9"/>
    <w:rsid w:val="009E3CA2"/>
    <w:rsid w:val="009E3CC1"/>
    <w:rsid w:val="009E4248"/>
    <w:rsid w:val="009E7EE1"/>
    <w:rsid w:val="009F13C2"/>
    <w:rsid w:val="009F16CD"/>
    <w:rsid w:val="009F36A2"/>
    <w:rsid w:val="009F56C5"/>
    <w:rsid w:val="00A00A33"/>
    <w:rsid w:val="00A03F2C"/>
    <w:rsid w:val="00A0443E"/>
    <w:rsid w:val="00A06D94"/>
    <w:rsid w:val="00A11B0E"/>
    <w:rsid w:val="00A154DD"/>
    <w:rsid w:val="00A17C01"/>
    <w:rsid w:val="00A26D52"/>
    <w:rsid w:val="00A2786E"/>
    <w:rsid w:val="00A34926"/>
    <w:rsid w:val="00A36E02"/>
    <w:rsid w:val="00A376E3"/>
    <w:rsid w:val="00A41874"/>
    <w:rsid w:val="00A45941"/>
    <w:rsid w:val="00A45C49"/>
    <w:rsid w:val="00A500BF"/>
    <w:rsid w:val="00A5559F"/>
    <w:rsid w:val="00A55FC2"/>
    <w:rsid w:val="00A5665D"/>
    <w:rsid w:val="00A665E9"/>
    <w:rsid w:val="00A7160E"/>
    <w:rsid w:val="00A74073"/>
    <w:rsid w:val="00A74096"/>
    <w:rsid w:val="00A769EB"/>
    <w:rsid w:val="00A8076D"/>
    <w:rsid w:val="00A82EC6"/>
    <w:rsid w:val="00A84D61"/>
    <w:rsid w:val="00A8796D"/>
    <w:rsid w:val="00A90F38"/>
    <w:rsid w:val="00A93519"/>
    <w:rsid w:val="00A9357D"/>
    <w:rsid w:val="00A95FB6"/>
    <w:rsid w:val="00A96090"/>
    <w:rsid w:val="00A97343"/>
    <w:rsid w:val="00AA1339"/>
    <w:rsid w:val="00AA149D"/>
    <w:rsid w:val="00AA40E2"/>
    <w:rsid w:val="00AA451F"/>
    <w:rsid w:val="00AA521A"/>
    <w:rsid w:val="00AB1D65"/>
    <w:rsid w:val="00AB1E7B"/>
    <w:rsid w:val="00AB23AB"/>
    <w:rsid w:val="00AB3043"/>
    <w:rsid w:val="00AB481E"/>
    <w:rsid w:val="00AB7241"/>
    <w:rsid w:val="00AB7863"/>
    <w:rsid w:val="00AC2C3E"/>
    <w:rsid w:val="00AC4EDE"/>
    <w:rsid w:val="00AC7362"/>
    <w:rsid w:val="00AC797D"/>
    <w:rsid w:val="00AD0315"/>
    <w:rsid w:val="00AD0EEB"/>
    <w:rsid w:val="00AD1C50"/>
    <w:rsid w:val="00AD4B47"/>
    <w:rsid w:val="00AD62E8"/>
    <w:rsid w:val="00AE4B57"/>
    <w:rsid w:val="00AF1C7D"/>
    <w:rsid w:val="00B03C97"/>
    <w:rsid w:val="00B04708"/>
    <w:rsid w:val="00B057B7"/>
    <w:rsid w:val="00B05E76"/>
    <w:rsid w:val="00B06012"/>
    <w:rsid w:val="00B10B54"/>
    <w:rsid w:val="00B11660"/>
    <w:rsid w:val="00B1336D"/>
    <w:rsid w:val="00B164B0"/>
    <w:rsid w:val="00B168CF"/>
    <w:rsid w:val="00B23216"/>
    <w:rsid w:val="00B2382C"/>
    <w:rsid w:val="00B2566C"/>
    <w:rsid w:val="00B26115"/>
    <w:rsid w:val="00B26A86"/>
    <w:rsid w:val="00B30904"/>
    <w:rsid w:val="00B36CD5"/>
    <w:rsid w:val="00B4230B"/>
    <w:rsid w:val="00B46216"/>
    <w:rsid w:val="00B50159"/>
    <w:rsid w:val="00B52D45"/>
    <w:rsid w:val="00B60FB0"/>
    <w:rsid w:val="00B625B0"/>
    <w:rsid w:val="00B62B9F"/>
    <w:rsid w:val="00B6489C"/>
    <w:rsid w:val="00B64B48"/>
    <w:rsid w:val="00B6544D"/>
    <w:rsid w:val="00B7055E"/>
    <w:rsid w:val="00B7096C"/>
    <w:rsid w:val="00B75257"/>
    <w:rsid w:val="00B76C51"/>
    <w:rsid w:val="00B778DA"/>
    <w:rsid w:val="00B77993"/>
    <w:rsid w:val="00B77A8E"/>
    <w:rsid w:val="00B808F0"/>
    <w:rsid w:val="00B81EDB"/>
    <w:rsid w:val="00B844F1"/>
    <w:rsid w:val="00B84628"/>
    <w:rsid w:val="00B84E77"/>
    <w:rsid w:val="00B86B56"/>
    <w:rsid w:val="00B965A0"/>
    <w:rsid w:val="00B96A64"/>
    <w:rsid w:val="00B974EE"/>
    <w:rsid w:val="00B978B6"/>
    <w:rsid w:val="00BA0E44"/>
    <w:rsid w:val="00BA1295"/>
    <w:rsid w:val="00BA307C"/>
    <w:rsid w:val="00BB05D9"/>
    <w:rsid w:val="00BB27CC"/>
    <w:rsid w:val="00BB297D"/>
    <w:rsid w:val="00BB362F"/>
    <w:rsid w:val="00BB45C4"/>
    <w:rsid w:val="00BB56F9"/>
    <w:rsid w:val="00BB599D"/>
    <w:rsid w:val="00BB5C16"/>
    <w:rsid w:val="00BC0112"/>
    <w:rsid w:val="00BC0D70"/>
    <w:rsid w:val="00BC5D85"/>
    <w:rsid w:val="00BC70BB"/>
    <w:rsid w:val="00BD0D4D"/>
    <w:rsid w:val="00BD291F"/>
    <w:rsid w:val="00BD3256"/>
    <w:rsid w:val="00BD735C"/>
    <w:rsid w:val="00BE0221"/>
    <w:rsid w:val="00BE0A20"/>
    <w:rsid w:val="00BE436A"/>
    <w:rsid w:val="00BE4D25"/>
    <w:rsid w:val="00BF2628"/>
    <w:rsid w:val="00BF2F91"/>
    <w:rsid w:val="00BF2FA2"/>
    <w:rsid w:val="00BF3DBC"/>
    <w:rsid w:val="00BF67C6"/>
    <w:rsid w:val="00BF7B42"/>
    <w:rsid w:val="00C00277"/>
    <w:rsid w:val="00C02C10"/>
    <w:rsid w:val="00C105E3"/>
    <w:rsid w:val="00C117D5"/>
    <w:rsid w:val="00C11CCF"/>
    <w:rsid w:val="00C138B4"/>
    <w:rsid w:val="00C140A4"/>
    <w:rsid w:val="00C20C06"/>
    <w:rsid w:val="00C22538"/>
    <w:rsid w:val="00C23E5E"/>
    <w:rsid w:val="00C24DDA"/>
    <w:rsid w:val="00C27135"/>
    <w:rsid w:val="00C30521"/>
    <w:rsid w:val="00C3256B"/>
    <w:rsid w:val="00C34A1D"/>
    <w:rsid w:val="00C35DC3"/>
    <w:rsid w:val="00C4379B"/>
    <w:rsid w:val="00C4388B"/>
    <w:rsid w:val="00C45976"/>
    <w:rsid w:val="00C5130A"/>
    <w:rsid w:val="00C55BDC"/>
    <w:rsid w:val="00C61612"/>
    <w:rsid w:val="00C6237A"/>
    <w:rsid w:val="00C63134"/>
    <w:rsid w:val="00C64ED3"/>
    <w:rsid w:val="00C64FDA"/>
    <w:rsid w:val="00C65A57"/>
    <w:rsid w:val="00C66162"/>
    <w:rsid w:val="00C66FD6"/>
    <w:rsid w:val="00C71E62"/>
    <w:rsid w:val="00C73E29"/>
    <w:rsid w:val="00C761A4"/>
    <w:rsid w:val="00C76E1D"/>
    <w:rsid w:val="00C832F2"/>
    <w:rsid w:val="00C85EBE"/>
    <w:rsid w:val="00C92001"/>
    <w:rsid w:val="00C94F1C"/>
    <w:rsid w:val="00C954B6"/>
    <w:rsid w:val="00C95E88"/>
    <w:rsid w:val="00C96509"/>
    <w:rsid w:val="00CA0D62"/>
    <w:rsid w:val="00CA5AD5"/>
    <w:rsid w:val="00CA61A6"/>
    <w:rsid w:val="00CB0C79"/>
    <w:rsid w:val="00CB0F2E"/>
    <w:rsid w:val="00CB3CBF"/>
    <w:rsid w:val="00CD4CE4"/>
    <w:rsid w:val="00CE2683"/>
    <w:rsid w:val="00CF1B1C"/>
    <w:rsid w:val="00D04116"/>
    <w:rsid w:val="00D061C8"/>
    <w:rsid w:val="00D1028D"/>
    <w:rsid w:val="00D102A7"/>
    <w:rsid w:val="00D107C4"/>
    <w:rsid w:val="00D10D60"/>
    <w:rsid w:val="00D11B00"/>
    <w:rsid w:val="00D152AA"/>
    <w:rsid w:val="00D15BC3"/>
    <w:rsid w:val="00D1704E"/>
    <w:rsid w:val="00D2033C"/>
    <w:rsid w:val="00D2092D"/>
    <w:rsid w:val="00D2494F"/>
    <w:rsid w:val="00D255CC"/>
    <w:rsid w:val="00D3085B"/>
    <w:rsid w:val="00D372F9"/>
    <w:rsid w:val="00D37C1A"/>
    <w:rsid w:val="00D44498"/>
    <w:rsid w:val="00D45930"/>
    <w:rsid w:val="00D46322"/>
    <w:rsid w:val="00D50A69"/>
    <w:rsid w:val="00D51D21"/>
    <w:rsid w:val="00D51DC4"/>
    <w:rsid w:val="00D537B6"/>
    <w:rsid w:val="00D53EEC"/>
    <w:rsid w:val="00D54CD4"/>
    <w:rsid w:val="00D60350"/>
    <w:rsid w:val="00D60B6B"/>
    <w:rsid w:val="00D61F2C"/>
    <w:rsid w:val="00D620AE"/>
    <w:rsid w:val="00D64FFA"/>
    <w:rsid w:val="00D71C86"/>
    <w:rsid w:val="00D71E21"/>
    <w:rsid w:val="00D744AE"/>
    <w:rsid w:val="00D7490E"/>
    <w:rsid w:val="00D762EE"/>
    <w:rsid w:val="00D83D31"/>
    <w:rsid w:val="00D843DC"/>
    <w:rsid w:val="00D90307"/>
    <w:rsid w:val="00D91FEA"/>
    <w:rsid w:val="00D9325A"/>
    <w:rsid w:val="00D93B1F"/>
    <w:rsid w:val="00D93D14"/>
    <w:rsid w:val="00D94432"/>
    <w:rsid w:val="00D97B87"/>
    <w:rsid w:val="00DA1AB6"/>
    <w:rsid w:val="00DA1B3A"/>
    <w:rsid w:val="00DA5C58"/>
    <w:rsid w:val="00DA79C8"/>
    <w:rsid w:val="00DB0CE4"/>
    <w:rsid w:val="00DB215E"/>
    <w:rsid w:val="00DB3125"/>
    <w:rsid w:val="00DB35DF"/>
    <w:rsid w:val="00DB3972"/>
    <w:rsid w:val="00DB42ED"/>
    <w:rsid w:val="00DB4A68"/>
    <w:rsid w:val="00DB75F1"/>
    <w:rsid w:val="00DB7AE6"/>
    <w:rsid w:val="00DC14DF"/>
    <w:rsid w:val="00DC56AE"/>
    <w:rsid w:val="00DC6492"/>
    <w:rsid w:val="00DC6809"/>
    <w:rsid w:val="00DD2A57"/>
    <w:rsid w:val="00DD5A50"/>
    <w:rsid w:val="00DE071D"/>
    <w:rsid w:val="00DE1861"/>
    <w:rsid w:val="00DE1ED4"/>
    <w:rsid w:val="00DE28BF"/>
    <w:rsid w:val="00DE3062"/>
    <w:rsid w:val="00DE33D3"/>
    <w:rsid w:val="00DE45DF"/>
    <w:rsid w:val="00DF1134"/>
    <w:rsid w:val="00DF24A5"/>
    <w:rsid w:val="00DF34D6"/>
    <w:rsid w:val="00DF3D7F"/>
    <w:rsid w:val="00DF4E51"/>
    <w:rsid w:val="00DF58C3"/>
    <w:rsid w:val="00DF771A"/>
    <w:rsid w:val="00E03E2B"/>
    <w:rsid w:val="00E11019"/>
    <w:rsid w:val="00E113BD"/>
    <w:rsid w:val="00E13A8B"/>
    <w:rsid w:val="00E1423F"/>
    <w:rsid w:val="00E14B28"/>
    <w:rsid w:val="00E14E64"/>
    <w:rsid w:val="00E1722D"/>
    <w:rsid w:val="00E236A0"/>
    <w:rsid w:val="00E30DEE"/>
    <w:rsid w:val="00E40862"/>
    <w:rsid w:val="00E41D9D"/>
    <w:rsid w:val="00E42679"/>
    <w:rsid w:val="00E456B5"/>
    <w:rsid w:val="00E46C6B"/>
    <w:rsid w:val="00E46F6C"/>
    <w:rsid w:val="00E47847"/>
    <w:rsid w:val="00E47B4C"/>
    <w:rsid w:val="00E5367E"/>
    <w:rsid w:val="00E53D05"/>
    <w:rsid w:val="00E54DA9"/>
    <w:rsid w:val="00E54E67"/>
    <w:rsid w:val="00E54EC6"/>
    <w:rsid w:val="00E603AE"/>
    <w:rsid w:val="00E631B3"/>
    <w:rsid w:val="00E6329B"/>
    <w:rsid w:val="00E6368A"/>
    <w:rsid w:val="00E655AD"/>
    <w:rsid w:val="00E7089F"/>
    <w:rsid w:val="00E85446"/>
    <w:rsid w:val="00E86677"/>
    <w:rsid w:val="00E867DE"/>
    <w:rsid w:val="00E87618"/>
    <w:rsid w:val="00E9071A"/>
    <w:rsid w:val="00E908FD"/>
    <w:rsid w:val="00E90DCD"/>
    <w:rsid w:val="00E96877"/>
    <w:rsid w:val="00EA1DEA"/>
    <w:rsid w:val="00EA4DA3"/>
    <w:rsid w:val="00EB0A26"/>
    <w:rsid w:val="00EB13B0"/>
    <w:rsid w:val="00EB663B"/>
    <w:rsid w:val="00EB69E2"/>
    <w:rsid w:val="00EB7FDC"/>
    <w:rsid w:val="00EC382D"/>
    <w:rsid w:val="00EC39C8"/>
    <w:rsid w:val="00ED22E0"/>
    <w:rsid w:val="00ED38C2"/>
    <w:rsid w:val="00ED7FAA"/>
    <w:rsid w:val="00EE1230"/>
    <w:rsid w:val="00EE1F3F"/>
    <w:rsid w:val="00EE684F"/>
    <w:rsid w:val="00EF0F5D"/>
    <w:rsid w:val="00EF1A9C"/>
    <w:rsid w:val="00EF2F54"/>
    <w:rsid w:val="00EF3F05"/>
    <w:rsid w:val="00EF625D"/>
    <w:rsid w:val="00EF6A2E"/>
    <w:rsid w:val="00EF6F70"/>
    <w:rsid w:val="00EF763C"/>
    <w:rsid w:val="00EF7A58"/>
    <w:rsid w:val="00F00603"/>
    <w:rsid w:val="00F0250F"/>
    <w:rsid w:val="00F02D9E"/>
    <w:rsid w:val="00F0706B"/>
    <w:rsid w:val="00F076CB"/>
    <w:rsid w:val="00F0789C"/>
    <w:rsid w:val="00F10C4C"/>
    <w:rsid w:val="00F11338"/>
    <w:rsid w:val="00F12F48"/>
    <w:rsid w:val="00F13C35"/>
    <w:rsid w:val="00F161C4"/>
    <w:rsid w:val="00F167FA"/>
    <w:rsid w:val="00F179DD"/>
    <w:rsid w:val="00F224EE"/>
    <w:rsid w:val="00F32850"/>
    <w:rsid w:val="00F3311D"/>
    <w:rsid w:val="00F33414"/>
    <w:rsid w:val="00F346D1"/>
    <w:rsid w:val="00F410B9"/>
    <w:rsid w:val="00F45C4E"/>
    <w:rsid w:val="00F46668"/>
    <w:rsid w:val="00F47B7D"/>
    <w:rsid w:val="00F56596"/>
    <w:rsid w:val="00F573E8"/>
    <w:rsid w:val="00F57D12"/>
    <w:rsid w:val="00F61076"/>
    <w:rsid w:val="00F62A58"/>
    <w:rsid w:val="00F644BB"/>
    <w:rsid w:val="00F64800"/>
    <w:rsid w:val="00F64E2A"/>
    <w:rsid w:val="00F7005F"/>
    <w:rsid w:val="00F72637"/>
    <w:rsid w:val="00F726F3"/>
    <w:rsid w:val="00F739E9"/>
    <w:rsid w:val="00F763B9"/>
    <w:rsid w:val="00F81991"/>
    <w:rsid w:val="00F8390A"/>
    <w:rsid w:val="00F84EFF"/>
    <w:rsid w:val="00F859AA"/>
    <w:rsid w:val="00F92075"/>
    <w:rsid w:val="00F92954"/>
    <w:rsid w:val="00F93DE8"/>
    <w:rsid w:val="00F94EB5"/>
    <w:rsid w:val="00F96463"/>
    <w:rsid w:val="00F96A3B"/>
    <w:rsid w:val="00F97086"/>
    <w:rsid w:val="00FA79DE"/>
    <w:rsid w:val="00FC0155"/>
    <w:rsid w:val="00FC177E"/>
    <w:rsid w:val="00FC22E8"/>
    <w:rsid w:val="00FD13E1"/>
    <w:rsid w:val="00FD2235"/>
    <w:rsid w:val="00FD5A49"/>
    <w:rsid w:val="00FD6CC6"/>
    <w:rsid w:val="00FE0C1E"/>
    <w:rsid w:val="00FE1A49"/>
    <w:rsid w:val="00FE2D3E"/>
    <w:rsid w:val="00FE301D"/>
    <w:rsid w:val="00FE307D"/>
    <w:rsid w:val="00FE532D"/>
    <w:rsid w:val="00FE6282"/>
    <w:rsid w:val="00FE75E2"/>
    <w:rsid w:val="00FF513F"/>
    <w:rsid w:val="00FF7168"/>
    <w:rsid w:val="00FF7646"/>
    <w:rsid w:val="00FF799B"/>
    <w:rsid w:val="00FF7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67F3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locked="1" w:semiHidden="1" w:uiPriority="9" w:unhideWhenUsed="1"/>
    <w:lsdException w:name="heading 6" w:locked="1"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1"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C28"/>
    <w:pPr>
      <w:spacing w:after="120" w:line="240" w:lineRule="auto"/>
    </w:pPr>
    <w:rPr>
      <w:rFonts w:ascii="Segoe UI" w:hAnsi="Segoe UI"/>
      <w:color w:val="000000" w:themeColor="text1"/>
      <w:sz w:val="24"/>
      <w:lang w:val="en-US"/>
    </w:rPr>
  </w:style>
  <w:style w:type="paragraph" w:styleId="Heading1">
    <w:name w:val="heading 1"/>
    <w:next w:val="Normal"/>
    <w:link w:val="Heading1Char"/>
    <w:qFormat/>
    <w:rsid w:val="00506C28"/>
    <w:pPr>
      <w:keepNext/>
      <w:keepLines/>
      <w:spacing w:before="240" w:after="0" w:line="240" w:lineRule="auto"/>
      <w:outlineLvl w:val="0"/>
    </w:pPr>
    <w:rPr>
      <w:rFonts w:ascii="Segoe UI Semibold" w:eastAsiaTheme="majorEastAsia" w:hAnsi="Segoe UI Semibold" w:cstheme="majorBidi"/>
      <w:color w:val="000000" w:themeColor="text1"/>
      <w:sz w:val="64"/>
      <w:szCs w:val="36"/>
      <w:lang w:val="en-US"/>
    </w:rPr>
  </w:style>
  <w:style w:type="paragraph" w:styleId="Heading2">
    <w:name w:val="heading 2"/>
    <w:next w:val="Normal"/>
    <w:link w:val="Heading2Char"/>
    <w:qFormat/>
    <w:rsid w:val="00506C28"/>
    <w:pPr>
      <w:spacing w:before="240" w:after="0" w:line="240" w:lineRule="auto"/>
      <w:outlineLvl w:val="1"/>
    </w:pPr>
    <w:rPr>
      <w:rFonts w:ascii="Segoe UI Semibold" w:eastAsiaTheme="majorEastAsia" w:hAnsi="Segoe UI Semibold" w:cstheme="majorBidi"/>
      <w:color w:val="000000" w:themeColor="text1"/>
      <w:sz w:val="52"/>
      <w:lang w:val="en-US"/>
    </w:rPr>
  </w:style>
  <w:style w:type="paragraph" w:styleId="Heading3">
    <w:name w:val="heading 3"/>
    <w:next w:val="Normal"/>
    <w:link w:val="Heading3Char"/>
    <w:qFormat/>
    <w:rsid w:val="00506C28"/>
    <w:pPr>
      <w:spacing w:before="240" w:after="0" w:line="240" w:lineRule="auto"/>
      <w:outlineLvl w:val="2"/>
    </w:pPr>
    <w:rPr>
      <w:rFonts w:ascii="Segoe UI Semibold" w:eastAsiaTheme="majorEastAsia" w:hAnsi="Segoe UI Semibold" w:cstheme="majorBidi"/>
      <w:iCs/>
      <w:color w:val="000000" w:themeColor="text1"/>
      <w:sz w:val="40"/>
      <w:szCs w:val="24"/>
      <w:lang w:val="en-US"/>
    </w:rPr>
  </w:style>
  <w:style w:type="paragraph" w:styleId="Heading4">
    <w:name w:val="heading 4"/>
    <w:next w:val="Normal"/>
    <w:link w:val="Heading4Char"/>
    <w:qFormat/>
    <w:rsid w:val="00506C28"/>
    <w:pPr>
      <w:keepNext/>
      <w:keepLines/>
      <w:spacing w:before="240" w:after="0" w:line="240" w:lineRule="auto"/>
      <w:outlineLvl w:val="3"/>
    </w:pPr>
    <w:rPr>
      <w:rFonts w:ascii="Segoe UI Semibold" w:eastAsiaTheme="majorEastAsia" w:hAnsi="Segoe UI Semibold" w:cstheme="majorBidi"/>
      <w:iCs/>
      <w:color w:val="000000" w:themeColor="text1"/>
      <w:sz w:val="32"/>
      <w:szCs w:val="24"/>
      <w:lang w:val="en-US"/>
    </w:rPr>
  </w:style>
  <w:style w:type="paragraph" w:styleId="Heading5">
    <w:name w:val="heading 5"/>
    <w:next w:val="Normal"/>
    <w:link w:val="Heading5Char"/>
    <w:autoRedefine/>
    <w:uiPriority w:val="9"/>
    <w:semiHidden/>
    <w:locked/>
    <w:rsid w:val="00506C28"/>
    <w:pPr>
      <w:keepNext/>
      <w:keepLines/>
      <w:numPr>
        <w:numId w:val="19"/>
      </w:numPr>
      <w:spacing w:before="240" w:after="0" w:line="240" w:lineRule="auto"/>
      <w:outlineLvl w:val="4"/>
    </w:pPr>
    <w:rPr>
      <w:rFonts w:ascii="Segoe UI Semibold" w:eastAsiaTheme="majorEastAsia" w:hAnsi="Segoe UI Semibold" w:cstheme="majorBidi"/>
      <w:color w:val="000000" w:themeColor="text1"/>
      <w:sz w:val="32"/>
      <w:szCs w:val="24"/>
      <w:lang w:val="en-US"/>
    </w:rPr>
  </w:style>
  <w:style w:type="paragraph" w:styleId="Heading6">
    <w:name w:val="heading 6"/>
    <w:basedOn w:val="Normal"/>
    <w:next w:val="Normal"/>
    <w:link w:val="Heading6Char"/>
    <w:uiPriority w:val="9"/>
    <w:semiHidden/>
    <w:locked/>
    <w:rsid w:val="00506C2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rsid w:val="00506C2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06C28"/>
  </w:style>
  <w:style w:type="paragraph" w:customStyle="1" w:styleId="Bulletlevel3">
    <w:name w:val="Bullet level 3"/>
    <w:basedOn w:val="Normal"/>
    <w:link w:val="Bulletlevel3Char"/>
    <w:qFormat/>
    <w:locked/>
    <w:rsid w:val="00506C28"/>
    <w:pPr>
      <w:numPr>
        <w:numId w:val="17"/>
      </w:numPr>
      <w:spacing w:before="120"/>
    </w:pPr>
  </w:style>
  <w:style w:type="character" w:customStyle="1" w:styleId="Bulletlevel3Char">
    <w:name w:val="Bullet level 3 Char"/>
    <w:basedOn w:val="DefaultParagraphFont"/>
    <w:link w:val="Bulletlevel3"/>
    <w:rsid w:val="00506C28"/>
    <w:rPr>
      <w:rFonts w:ascii="Segoe UI" w:hAnsi="Segoe UI"/>
      <w:color w:val="000000" w:themeColor="text1"/>
      <w:sz w:val="24"/>
      <w:lang w:val="en-US"/>
    </w:rPr>
  </w:style>
  <w:style w:type="paragraph" w:customStyle="1" w:styleId="ModuleTitle">
    <w:name w:val="Module Title"/>
    <w:basedOn w:val="Normal"/>
    <w:link w:val="ModuleTitleChar"/>
    <w:autoRedefine/>
    <w:qFormat/>
    <w:rsid w:val="00506C28"/>
    <w:pPr>
      <w:tabs>
        <w:tab w:val="left" w:pos="630"/>
      </w:tabs>
      <w:ind w:left="230"/>
    </w:pPr>
    <w:rPr>
      <w:rFonts w:ascii="Segoe UI Semibold" w:hAnsi="Segoe UI Semibold" w:cs="Segoe UI Semibold"/>
      <w:color w:val="FFFFFF"/>
      <w:sz w:val="32"/>
      <w:szCs w:val="32"/>
    </w:rPr>
  </w:style>
  <w:style w:type="paragraph" w:customStyle="1" w:styleId="Bulletlevel2">
    <w:name w:val="Bullet level 2"/>
    <w:link w:val="Bulletlevel2Char"/>
    <w:qFormat/>
    <w:rsid w:val="00506C28"/>
    <w:pPr>
      <w:numPr>
        <w:ilvl w:val="1"/>
        <w:numId w:val="16"/>
      </w:numPr>
      <w:spacing w:after="40" w:line="240" w:lineRule="auto"/>
      <w:ind w:left="720"/>
    </w:pPr>
    <w:rPr>
      <w:rFonts w:ascii="Segoe UI" w:hAnsi="Segoe UI"/>
      <w:color w:val="000000" w:themeColor="text1"/>
      <w:sz w:val="24"/>
      <w:lang w:val="en-US"/>
    </w:rPr>
  </w:style>
  <w:style w:type="character" w:customStyle="1" w:styleId="Bulletlevel2Char">
    <w:name w:val="Bullet level 2 Char"/>
    <w:basedOn w:val="DefaultParagraphFont"/>
    <w:link w:val="Bulletlevel2"/>
    <w:rsid w:val="00506C28"/>
    <w:rPr>
      <w:rFonts w:ascii="Segoe UI" w:hAnsi="Segoe UI"/>
      <w:color w:val="000000" w:themeColor="text1"/>
      <w:sz w:val="24"/>
      <w:lang w:val="en-US"/>
    </w:rPr>
  </w:style>
  <w:style w:type="paragraph" w:customStyle="1" w:styleId="Prompt">
    <w:name w:val="Prompt"/>
    <w:basedOn w:val="Normal"/>
    <w:next w:val="Normal"/>
    <w:link w:val="PromptChar"/>
    <w:qFormat/>
    <w:rsid w:val="00506C28"/>
    <w:pPr>
      <w:ind w:left="360"/>
    </w:pPr>
    <w:rPr>
      <w:i/>
      <w:iCs/>
    </w:rPr>
  </w:style>
  <w:style w:type="character" w:customStyle="1" w:styleId="PromptChar">
    <w:name w:val="Prompt Char"/>
    <w:basedOn w:val="DefaultParagraphFont"/>
    <w:link w:val="Prompt"/>
    <w:rsid w:val="00506C28"/>
    <w:rPr>
      <w:rFonts w:ascii="Segoe UI" w:hAnsi="Segoe UI"/>
      <w:i/>
      <w:iCs/>
      <w:color w:val="000000" w:themeColor="text1"/>
      <w:sz w:val="24"/>
      <w:lang w:val="en-US"/>
    </w:rPr>
  </w:style>
  <w:style w:type="character" w:customStyle="1" w:styleId="Heading2Char">
    <w:name w:val="Heading 2 Char"/>
    <w:basedOn w:val="DefaultParagraphFont"/>
    <w:link w:val="Heading2"/>
    <w:rsid w:val="00506C28"/>
    <w:rPr>
      <w:rFonts w:ascii="Segoe UI Semibold" w:eastAsiaTheme="majorEastAsia" w:hAnsi="Segoe UI Semibold" w:cstheme="majorBidi"/>
      <w:color w:val="000000" w:themeColor="text1"/>
      <w:sz w:val="52"/>
      <w:lang w:val="en-US"/>
    </w:rPr>
  </w:style>
  <w:style w:type="character" w:customStyle="1" w:styleId="Heading1Char">
    <w:name w:val="Heading 1 Char"/>
    <w:basedOn w:val="DefaultParagraphFont"/>
    <w:link w:val="Heading1"/>
    <w:rsid w:val="00506C28"/>
    <w:rPr>
      <w:rFonts w:ascii="Segoe UI Semibold" w:eastAsiaTheme="majorEastAsia" w:hAnsi="Segoe UI Semibold" w:cstheme="majorBidi"/>
      <w:color w:val="000000" w:themeColor="text1"/>
      <w:sz w:val="64"/>
      <w:szCs w:val="36"/>
      <w:lang w:val="en-US"/>
    </w:rPr>
  </w:style>
  <w:style w:type="paragraph" w:customStyle="1" w:styleId="Numberedlist1">
    <w:name w:val="Numbered list 1"/>
    <w:qFormat/>
    <w:rsid w:val="00506C28"/>
    <w:pPr>
      <w:numPr>
        <w:numId w:val="2"/>
      </w:numPr>
      <w:spacing w:after="120" w:line="240" w:lineRule="auto"/>
    </w:pPr>
    <w:rPr>
      <w:rFonts w:ascii="Segoe UI" w:hAnsi="Segoe UI"/>
      <w:color w:val="000000" w:themeColor="text1"/>
      <w:sz w:val="24"/>
      <w:szCs w:val="24"/>
      <w:lang w:val="en-US"/>
    </w:rPr>
  </w:style>
  <w:style w:type="paragraph" w:customStyle="1" w:styleId="Numberedlist2">
    <w:name w:val="Numbered list 2"/>
    <w:basedOn w:val="Normal"/>
    <w:link w:val="Numberedlist2Char"/>
    <w:qFormat/>
    <w:rsid w:val="00506C28"/>
    <w:pPr>
      <w:numPr>
        <w:numId w:val="51"/>
      </w:numPr>
    </w:pPr>
    <w:rPr>
      <w:rFonts w:cs="Segoe UI"/>
      <w:color w:val="0D0D0D" w:themeColor="text1" w:themeTint="F2"/>
      <w:szCs w:val="20"/>
    </w:rPr>
  </w:style>
  <w:style w:type="character" w:customStyle="1" w:styleId="Numberedlist2Char">
    <w:name w:val="Numbered list 2 Char"/>
    <w:basedOn w:val="DefaultParagraphFont"/>
    <w:link w:val="Numberedlist2"/>
    <w:rsid w:val="00506C28"/>
    <w:rPr>
      <w:rFonts w:ascii="Segoe UI" w:hAnsi="Segoe UI" w:cs="Segoe UI"/>
      <w:color w:val="0D0D0D" w:themeColor="text1" w:themeTint="F2"/>
      <w:sz w:val="24"/>
      <w:szCs w:val="20"/>
      <w:lang w:val="en-US"/>
    </w:rPr>
  </w:style>
  <w:style w:type="paragraph" w:customStyle="1" w:styleId="DocumentTitle">
    <w:name w:val="Document Title"/>
    <w:link w:val="DocumentTitleChar"/>
    <w:autoRedefine/>
    <w:qFormat/>
    <w:rsid w:val="00506C28"/>
    <w:pPr>
      <w:spacing w:after="360" w:line="240" w:lineRule="auto"/>
      <w:ind w:left="227" w:right="295"/>
    </w:pPr>
    <w:rPr>
      <w:rFonts w:ascii="Segoe UI Semibold" w:hAnsi="Segoe UI Semibold" w:cs="Segoe UI Semibold"/>
      <w:color w:val="FFFFFF" w:themeColor="background1"/>
      <w:sz w:val="84"/>
      <w:szCs w:val="64"/>
      <w:lang w:val="en-US"/>
    </w:rPr>
  </w:style>
  <w:style w:type="character" w:customStyle="1" w:styleId="DocumentTitleChar">
    <w:name w:val="Document Title Char"/>
    <w:basedOn w:val="DefaultParagraphFont"/>
    <w:link w:val="DocumentTitle"/>
    <w:rsid w:val="00506C28"/>
    <w:rPr>
      <w:rFonts w:ascii="Segoe UI Semibold" w:hAnsi="Segoe UI Semibold" w:cs="Segoe UI Semibold"/>
      <w:color w:val="FFFFFF" w:themeColor="background1"/>
      <w:sz w:val="84"/>
      <w:szCs w:val="64"/>
      <w:lang w:val="en-US"/>
    </w:rPr>
  </w:style>
  <w:style w:type="paragraph" w:customStyle="1" w:styleId="CourseTitle">
    <w:name w:val="Course Title"/>
    <w:link w:val="CourseTitleChar"/>
    <w:autoRedefine/>
    <w:qFormat/>
    <w:rsid w:val="00506C28"/>
    <w:pPr>
      <w:spacing w:after="360" w:line="216" w:lineRule="auto"/>
      <w:ind w:left="227" w:right="295"/>
      <w:contextualSpacing/>
    </w:pPr>
    <w:rPr>
      <w:rFonts w:ascii="Segoe UI Semibold" w:hAnsi="Segoe UI Semibold" w:cs="Segoe UI Semibold"/>
      <w:color w:val="FFFFFF" w:themeColor="background1"/>
      <w:sz w:val="52"/>
      <w:szCs w:val="40"/>
      <w:lang w:val="en-US"/>
    </w:rPr>
  </w:style>
  <w:style w:type="character" w:customStyle="1" w:styleId="CourseTitleChar">
    <w:name w:val="Course Title Char"/>
    <w:basedOn w:val="DefaultParagraphFont"/>
    <w:link w:val="CourseTitle"/>
    <w:rsid w:val="00506C28"/>
    <w:rPr>
      <w:rFonts w:ascii="Segoe UI Semibold" w:hAnsi="Segoe UI Semibold" w:cs="Segoe UI Semibold"/>
      <w:color w:val="FFFFFF" w:themeColor="background1"/>
      <w:sz w:val="52"/>
      <w:szCs w:val="40"/>
      <w:lang w:val="en-US"/>
    </w:rPr>
  </w:style>
  <w:style w:type="character" w:customStyle="1" w:styleId="Heading4Char">
    <w:name w:val="Heading 4 Char"/>
    <w:basedOn w:val="DefaultParagraphFont"/>
    <w:link w:val="Heading4"/>
    <w:rsid w:val="00506C28"/>
    <w:rPr>
      <w:rFonts w:ascii="Segoe UI Semibold" w:eastAsiaTheme="majorEastAsia" w:hAnsi="Segoe UI Semibold" w:cstheme="majorBidi"/>
      <w:iCs/>
      <w:color w:val="000000" w:themeColor="text1"/>
      <w:sz w:val="32"/>
      <w:szCs w:val="24"/>
      <w:lang w:val="en-US"/>
    </w:rPr>
  </w:style>
  <w:style w:type="character" w:customStyle="1" w:styleId="Heading5Char">
    <w:name w:val="Heading 5 Char"/>
    <w:basedOn w:val="DefaultParagraphFont"/>
    <w:link w:val="Heading5"/>
    <w:uiPriority w:val="9"/>
    <w:semiHidden/>
    <w:rsid w:val="00506C28"/>
    <w:rPr>
      <w:rFonts w:ascii="Segoe UI Semibold" w:eastAsiaTheme="majorEastAsia" w:hAnsi="Segoe UI Semibold" w:cstheme="majorBidi"/>
      <w:color w:val="000000" w:themeColor="text1"/>
      <w:sz w:val="32"/>
      <w:szCs w:val="24"/>
      <w:lang w:val="en-US"/>
    </w:rPr>
  </w:style>
  <w:style w:type="paragraph" w:customStyle="1" w:styleId="Bulletlevel1">
    <w:name w:val="Bullet level 1"/>
    <w:link w:val="Bulletlevel1Char"/>
    <w:qFormat/>
    <w:rsid w:val="00506C28"/>
    <w:pPr>
      <w:numPr>
        <w:numId w:val="16"/>
      </w:numPr>
      <w:spacing w:after="40" w:line="240" w:lineRule="auto"/>
    </w:pPr>
    <w:rPr>
      <w:rFonts w:ascii="Segoe UI" w:hAnsi="Segoe UI"/>
      <w:color w:val="000000" w:themeColor="text1"/>
      <w:sz w:val="24"/>
      <w:szCs w:val="24"/>
      <w:lang w:val="en-US"/>
    </w:rPr>
  </w:style>
  <w:style w:type="character" w:customStyle="1" w:styleId="Bulletlevel1Char">
    <w:name w:val="Bullet level 1 Char"/>
    <w:basedOn w:val="DefaultParagraphFont"/>
    <w:link w:val="Bulletlevel1"/>
    <w:rsid w:val="00506C28"/>
    <w:rPr>
      <w:rFonts w:ascii="Segoe UI" w:hAnsi="Segoe UI"/>
      <w:color w:val="000000" w:themeColor="text1"/>
      <w:sz w:val="24"/>
      <w:szCs w:val="24"/>
      <w:lang w:val="en-US"/>
    </w:rPr>
  </w:style>
  <w:style w:type="table" w:styleId="TableGrid">
    <w:name w:val="Table Grid"/>
    <w:basedOn w:val="TableNormal"/>
    <w:uiPriority w:val="39"/>
    <w:rsid w:val="00506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2Header">
    <w:name w:val="Table 2 Header"/>
    <w:link w:val="Table2HeaderChar"/>
    <w:autoRedefine/>
    <w:qFormat/>
    <w:rsid w:val="00506C28"/>
    <w:pPr>
      <w:keepNext/>
      <w:spacing w:after="0" w:line="240" w:lineRule="auto"/>
    </w:pPr>
    <w:rPr>
      <w:rFonts w:ascii="Segoe UI Semibold" w:hAnsi="Segoe UI Semibold"/>
      <w:bCs/>
      <w:color w:val="FFFFFF" w:themeColor="background1"/>
      <w:sz w:val="24"/>
      <w:lang w:val="en-US"/>
    </w:rPr>
  </w:style>
  <w:style w:type="character" w:styleId="CommentReference">
    <w:name w:val="annotation reference"/>
    <w:basedOn w:val="DefaultParagraphFont"/>
    <w:uiPriority w:val="99"/>
    <w:semiHidden/>
    <w:unhideWhenUsed/>
    <w:rsid w:val="00506C28"/>
    <w:rPr>
      <w:sz w:val="16"/>
      <w:szCs w:val="16"/>
    </w:rPr>
  </w:style>
  <w:style w:type="character" w:customStyle="1" w:styleId="Table2HeaderChar">
    <w:name w:val="Table 2 Header Char"/>
    <w:basedOn w:val="DefaultParagraphFont"/>
    <w:link w:val="Table2Header"/>
    <w:rsid w:val="00506C28"/>
    <w:rPr>
      <w:rFonts w:ascii="Segoe UI Semibold" w:hAnsi="Segoe UI Semibold"/>
      <w:bCs/>
      <w:color w:val="FFFFFF" w:themeColor="background1"/>
      <w:sz w:val="24"/>
      <w:lang w:val="en-US"/>
    </w:rPr>
  </w:style>
  <w:style w:type="paragraph" w:customStyle="1" w:styleId="Readeraids">
    <w:name w:val="Reader aids"/>
    <w:next w:val="Normal"/>
    <w:qFormat/>
    <w:rsid w:val="00506C28"/>
    <w:pPr>
      <w:spacing w:before="120" w:after="120" w:line="240" w:lineRule="auto"/>
    </w:pPr>
    <w:rPr>
      <w:rFonts w:ascii="Segoe UI" w:eastAsia="Times New Roman" w:hAnsi="Segoe UI" w:cs="Times New Roman"/>
      <w:b/>
      <w:color w:val="000000"/>
      <w:sz w:val="24"/>
      <w:szCs w:val="24"/>
      <w:lang w:val="en-US"/>
    </w:rPr>
  </w:style>
  <w:style w:type="paragraph" w:styleId="BalloonText">
    <w:name w:val="Balloon Text"/>
    <w:basedOn w:val="Normal"/>
    <w:link w:val="BalloonTextChar"/>
    <w:uiPriority w:val="99"/>
    <w:semiHidden/>
    <w:unhideWhenUsed/>
    <w:locked/>
    <w:rsid w:val="00506C28"/>
    <w:pPr>
      <w:spacing w:after="0"/>
    </w:pPr>
    <w:rPr>
      <w:rFonts w:cs="Segoe UI"/>
      <w:sz w:val="18"/>
      <w:szCs w:val="18"/>
    </w:rPr>
  </w:style>
  <w:style w:type="character" w:customStyle="1" w:styleId="BalloonTextChar">
    <w:name w:val="Balloon Text Char"/>
    <w:basedOn w:val="DefaultParagraphFont"/>
    <w:link w:val="BalloonText"/>
    <w:uiPriority w:val="99"/>
    <w:semiHidden/>
    <w:rsid w:val="00506C28"/>
    <w:rPr>
      <w:rFonts w:ascii="Segoe UI" w:hAnsi="Segoe UI" w:cs="Segoe UI"/>
      <w:color w:val="000000" w:themeColor="text1"/>
      <w:sz w:val="18"/>
      <w:szCs w:val="18"/>
      <w:lang w:val="en-US"/>
    </w:rPr>
  </w:style>
  <w:style w:type="paragraph" w:styleId="Header">
    <w:name w:val="header"/>
    <w:basedOn w:val="Normal"/>
    <w:link w:val="HeaderChar"/>
    <w:rsid w:val="00506C28"/>
    <w:pPr>
      <w:tabs>
        <w:tab w:val="center" w:pos="4680"/>
        <w:tab w:val="right" w:pos="9360"/>
      </w:tabs>
      <w:spacing w:after="0"/>
    </w:pPr>
  </w:style>
  <w:style w:type="character" w:customStyle="1" w:styleId="HeaderChar">
    <w:name w:val="Header Char"/>
    <w:basedOn w:val="DefaultParagraphFont"/>
    <w:link w:val="Header"/>
    <w:rsid w:val="00506C28"/>
    <w:rPr>
      <w:rFonts w:ascii="Segoe UI" w:hAnsi="Segoe UI"/>
      <w:color w:val="000000" w:themeColor="text1"/>
      <w:sz w:val="24"/>
      <w:lang w:val="en-US"/>
    </w:rPr>
  </w:style>
  <w:style w:type="paragraph" w:styleId="Footer">
    <w:name w:val="footer"/>
    <w:basedOn w:val="Normal"/>
    <w:link w:val="FooterChar"/>
    <w:rsid w:val="00506C28"/>
    <w:pPr>
      <w:tabs>
        <w:tab w:val="center" w:pos="4680"/>
        <w:tab w:val="right" w:pos="9360"/>
      </w:tabs>
      <w:spacing w:after="0"/>
    </w:pPr>
  </w:style>
  <w:style w:type="character" w:customStyle="1" w:styleId="FooterChar">
    <w:name w:val="Footer Char"/>
    <w:basedOn w:val="DefaultParagraphFont"/>
    <w:link w:val="Footer"/>
    <w:rsid w:val="00506C28"/>
    <w:rPr>
      <w:rFonts w:ascii="Segoe UI" w:hAnsi="Segoe UI"/>
      <w:color w:val="000000" w:themeColor="text1"/>
      <w:sz w:val="24"/>
      <w:lang w:val="en-US"/>
    </w:rPr>
  </w:style>
  <w:style w:type="character" w:styleId="PlaceholderText">
    <w:name w:val="Placeholder Text"/>
    <w:basedOn w:val="DefaultParagraphFont"/>
    <w:uiPriority w:val="99"/>
    <w:semiHidden/>
    <w:rsid w:val="00506C28"/>
    <w:rPr>
      <w:color w:val="808080"/>
    </w:rPr>
  </w:style>
  <w:style w:type="paragraph" w:customStyle="1" w:styleId="TableContent">
    <w:name w:val="Table Content"/>
    <w:link w:val="TableContentChar"/>
    <w:rsid w:val="00506C28"/>
    <w:pPr>
      <w:spacing w:after="0"/>
    </w:pPr>
    <w:rPr>
      <w:rFonts w:ascii="Segoe UI" w:hAnsi="Segoe UI" w:cs="Segoe UI"/>
      <w:color w:val="000000" w:themeColor="text1"/>
      <w:sz w:val="24"/>
      <w:szCs w:val="18"/>
      <w:lang w:val="en-US"/>
    </w:rPr>
  </w:style>
  <w:style w:type="character" w:customStyle="1" w:styleId="TableContentChar">
    <w:name w:val="Table Content Char"/>
    <w:basedOn w:val="DefaultParagraphFont"/>
    <w:link w:val="TableContent"/>
    <w:rsid w:val="00506C28"/>
    <w:rPr>
      <w:rFonts w:ascii="Segoe UI" w:hAnsi="Segoe UI" w:cs="Segoe UI"/>
      <w:color w:val="000000" w:themeColor="text1"/>
      <w:sz w:val="24"/>
      <w:szCs w:val="18"/>
      <w:lang w:val="en-US"/>
    </w:rPr>
  </w:style>
  <w:style w:type="character" w:customStyle="1" w:styleId="ModuleTitleChar">
    <w:name w:val="Module Title Char"/>
    <w:basedOn w:val="CourseTitleChar"/>
    <w:link w:val="ModuleTitle"/>
    <w:rsid w:val="00506C28"/>
    <w:rPr>
      <w:rFonts w:ascii="Segoe UI Semibold" w:hAnsi="Segoe UI Semibold" w:cs="Segoe UI Semibold"/>
      <w:color w:val="FFFFFF"/>
      <w:sz w:val="32"/>
      <w:szCs w:val="32"/>
      <w:lang w:val="en-US"/>
    </w:rPr>
  </w:style>
  <w:style w:type="character" w:customStyle="1" w:styleId="Heading6Char">
    <w:name w:val="Heading 6 Char"/>
    <w:basedOn w:val="DefaultParagraphFont"/>
    <w:link w:val="Heading6"/>
    <w:uiPriority w:val="9"/>
    <w:semiHidden/>
    <w:rsid w:val="00506C28"/>
    <w:rPr>
      <w:rFonts w:asciiTheme="majorHAnsi" w:eastAsiaTheme="majorEastAsia" w:hAnsiTheme="majorHAnsi" w:cstheme="majorBidi"/>
      <w:color w:val="1F3763" w:themeColor="accent1" w:themeShade="7F"/>
      <w:sz w:val="24"/>
      <w:lang w:val="en-US"/>
    </w:rPr>
  </w:style>
  <w:style w:type="paragraph" w:styleId="TOC1">
    <w:name w:val="toc 1"/>
    <w:basedOn w:val="Normal"/>
    <w:next w:val="Normal"/>
    <w:uiPriority w:val="39"/>
    <w:rsid w:val="00506C28"/>
    <w:pPr>
      <w:tabs>
        <w:tab w:val="right" w:leader="dot" w:pos="4316"/>
      </w:tabs>
      <w:spacing w:after="100"/>
    </w:pPr>
    <w:rPr>
      <w:noProof/>
    </w:rPr>
  </w:style>
  <w:style w:type="paragraph" w:styleId="TOC3">
    <w:name w:val="toc 3"/>
    <w:basedOn w:val="Normal"/>
    <w:next w:val="Normal"/>
    <w:uiPriority w:val="39"/>
    <w:rsid w:val="00506C28"/>
    <w:pPr>
      <w:tabs>
        <w:tab w:val="right" w:leader="dot" w:pos="4316"/>
      </w:tabs>
      <w:spacing w:after="100"/>
      <w:ind w:left="480"/>
    </w:pPr>
    <w:rPr>
      <w:noProof/>
    </w:rPr>
  </w:style>
  <w:style w:type="paragraph" w:styleId="TOC2">
    <w:name w:val="toc 2"/>
    <w:basedOn w:val="Normal"/>
    <w:next w:val="Normal"/>
    <w:uiPriority w:val="39"/>
    <w:rsid w:val="00506C28"/>
    <w:pPr>
      <w:tabs>
        <w:tab w:val="right" w:leader="dot" w:pos="4316"/>
      </w:tabs>
      <w:spacing w:after="100"/>
      <w:ind w:left="240"/>
    </w:pPr>
    <w:rPr>
      <w:rFonts w:cs="Segoe UI Semibold"/>
      <w:noProof/>
    </w:rPr>
  </w:style>
  <w:style w:type="character" w:styleId="Hyperlink">
    <w:name w:val="Hyperlink"/>
    <w:basedOn w:val="DefaultParagraphFont"/>
    <w:uiPriority w:val="99"/>
    <w:rsid w:val="00506C28"/>
    <w:rPr>
      <w:color w:val="0563C1" w:themeColor="hyperlink"/>
      <w:u w:val="single"/>
    </w:rPr>
  </w:style>
  <w:style w:type="character" w:styleId="UnresolvedMention">
    <w:name w:val="Unresolved Mention"/>
    <w:basedOn w:val="DefaultParagraphFont"/>
    <w:uiPriority w:val="99"/>
    <w:semiHidden/>
    <w:unhideWhenUsed/>
    <w:rsid w:val="00506C28"/>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06C28"/>
    <w:pPr>
      <w:spacing w:before="0" w:after="120"/>
    </w:pPr>
    <w:rPr>
      <w:b/>
      <w:bCs/>
    </w:rPr>
  </w:style>
  <w:style w:type="character" w:customStyle="1" w:styleId="CommentSubjectChar">
    <w:name w:val="Comment Subject Char"/>
    <w:basedOn w:val="CommentTextChar"/>
    <w:link w:val="CommentSubject"/>
    <w:uiPriority w:val="99"/>
    <w:semiHidden/>
    <w:rsid w:val="00506C28"/>
    <w:rPr>
      <w:rFonts w:ascii="Segoe UI" w:hAnsi="Segoe UI" w:cs="Segoe UI"/>
      <w:b/>
      <w:bCs/>
      <w:color w:val="000000" w:themeColor="text1"/>
      <w:sz w:val="24"/>
      <w:szCs w:val="24"/>
      <w:lang w:val="en-US"/>
    </w:rPr>
  </w:style>
  <w:style w:type="paragraph" w:customStyle="1" w:styleId="Authornoteintable">
    <w:name w:val="Author note in table"/>
    <w:link w:val="AuthornoteintableChar"/>
    <w:autoRedefine/>
    <w:semiHidden/>
    <w:qFormat/>
    <w:rsid w:val="00506C28"/>
    <w:pPr>
      <w:numPr>
        <w:numId w:val="8"/>
      </w:numPr>
      <w:spacing w:after="40"/>
      <w:ind w:left="450"/>
    </w:pPr>
    <w:rPr>
      <w:rFonts w:ascii="Segoe UI" w:hAnsi="Segoe UI"/>
      <w:color w:val="C45911" w:themeColor="accent2" w:themeShade="BF"/>
      <w:sz w:val="24"/>
      <w:szCs w:val="24"/>
      <w:lang w:val="en-US"/>
    </w:rPr>
  </w:style>
  <w:style w:type="character" w:customStyle="1" w:styleId="AuthornoteintableChar">
    <w:name w:val="Author note in table Char"/>
    <w:basedOn w:val="DefaultParagraphFont"/>
    <w:link w:val="Authornoteintable"/>
    <w:semiHidden/>
    <w:rsid w:val="00506C28"/>
    <w:rPr>
      <w:rFonts w:ascii="Segoe UI" w:hAnsi="Segoe UI"/>
      <w:color w:val="C45911" w:themeColor="accent2" w:themeShade="BF"/>
      <w:sz w:val="24"/>
      <w:szCs w:val="24"/>
      <w:lang w:val="en-US"/>
    </w:rPr>
  </w:style>
  <w:style w:type="paragraph" w:customStyle="1" w:styleId="TableRowHeader">
    <w:name w:val="Table Row Header"/>
    <w:rsid w:val="00506C28"/>
    <w:pPr>
      <w:spacing w:after="0" w:line="240" w:lineRule="auto"/>
    </w:pPr>
    <w:rPr>
      <w:rFonts w:ascii="Segoe UI Semibold" w:eastAsiaTheme="majorEastAsia" w:hAnsi="Segoe UI Semibold" w:cstheme="majorBidi"/>
      <w:b/>
      <w:iCs/>
      <w:color w:val="000000" w:themeColor="text1"/>
      <w:sz w:val="24"/>
      <w:szCs w:val="24"/>
      <w:lang w:val="en-US"/>
    </w:rPr>
  </w:style>
  <w:style w:type="paragraph" w:styleId="Revision">
    <w:name w:val="Revision"/>
    <w:hidden/>
    <w:uiPriority w:val="99"/>
    <w:semiHidden/>
    <w:rsid w:val="00506C28"/>
    <w:pPr>
      <w:spacing w:after="0" w:line="240" w:lineRule="auto"/>
    </w:pPr>
    <w:rPr>
      <w:rFonts w:ascii="Segoe UI" w:hAnsi="Segoe UI"/>
      <w:color w:val="000000" w:themeColor="text1"/>
      <w:sz w:val="24"/>
      <w:lang w:val="en-US"/>
    </w:rPr>
  </w:style>
  <w:style w:type="paragraph" w:styleId="TOCHeading">
    <w:name w:val="TOC Heading"/>
    <w:basedOn w:val="Heading1"/>
    <w:next w:val="Normal"/>
    <w:qFormat/>
    <w:rsid w:val="00506C28"/>
  </w:style>
  <w:style w:type="character" w:customStyle="1" w:styleId="Heading3Char">
    <w:name w:val="Heading 3 Char"/>
    <w:basedOn w:val="Heading4Char"/>
    <w:link w:val="Heading3"/>
    <w:rsid w:val="00506C28"/>
    <w:rPr>
      <w:rFonts w:ascii="Segoe UI Semibold" w:eastAsiaTheme="majorEastAsia" w:hAnsi="Segoe UI Semibold" w:cstheme="majorBidi"/>
      <w:iCs/>
      <w:color w:val="000000" w:themeColor="text1"/>
      <w:sz w:val="40"/>
      <w:szCs w:val="24"/>
      <w:lang w:val="en-US"/>
    </w:rPr>
  </w:style>
  <w:style w:type="paragraph" w:styleId="Caption">
    <w:name w:val="caption"/>
    <w:basedOn w:val="Normal"/>
    <w:next w:val="Normal"/>
    <w:autoRedefine/>
    <w:qFormat/>
    <w:rsid w:val="00506C28"/>
    <w:pPr>
      <w:spacing w:before="120" w:after="200"/>
    </w:pPr>
    <w:rPr>
      <w:i/>
      <w:iCs/>
      <w:color w:val="auto"/>
      <w:szCs w:val="18"/>
    </w:rPr>
  </w:style>
  <w:style w:type="paragraph" w:customStyle="1" w:styleId="Tablelistbullet1">
    <w:name w:val="Table list bullet 1"/>
    <w:basedOn w:val="Bulletlevel1"/>
    <w:qFormat/>
    <w:rsid w:val="00506C28"/>
  </w:style>
  <w:style w:type="paragraph" w:customStyle="1" w:styleId="Tablelistbullet2">
    <w:name w:val="Table list bullet 2"/>
    <w:basedOn w:val="Bulletlevel2"/>
    <w:qFormat/>
    <w:rsid w:val="00506C28"/>
  </w:style>
  <w:style w:type="character" w:customStyle="1" w:styleId="Inlinebold">
    <w:name w:val="Inline bold"/>
    <w:basedOn w:val="DefaultParagraphFont"/>
    <w:uiPriority w:val="1"/>
    <w:qFormat/>
    <w:rsid w:val="00506C28"/>
    <w:rPr>
      <w:b/>
    </w:rPr>
  </w:style>
  <w:style w:type="table" w:styleId="GridTable4-Accent1">
    <w:name w:val="Grid Table 4 Accent 1"/>
    <w:basedOn w:val="TableNormal"/>
    <w:uiPriority w:val="49"/>
    <w:locked/>
    <w:rsid w:val="00052E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2A45BC"/>
    <w:rPr>
      <w:color w:val="954F72" w:themeColor="followedHyperlink"/>
      <w:u w:val="single"/>
    </w:rPr>
  </w:style>
  <w:style w:type="paragraph" w:styleId="NormalWeb">
    <w:name w:val="Normal (Web)"/>
    <w:basedOn w:val="Normal"/>
    <w:uiPriority w:val="99"/>
    <w:semiHidden/>
    <w:unhideWhenUsed/>
    <w:rsid w:val="00122B40"/>
    <w:pPr>
      <w:spacing w:before="100" w:beforeAutospacing="1" w:after="100" w:afterAutospacing="1"/>
    </w:pPr>
    <w:rPr>
      <w:rFonts w:ascii="Times New Roman" w:eastAsia="Times New Roman" w:hAnsi="Times New Roman" w:cs="Times New Roman"/>
      <w:color w:val="auto"/>
      <w:szCs w:val="24"/>
    </w:rPr>
  </w:style>
  <w:style w:type="paragraph" w:styleId="ListParagraph">
    <w:name w:val="List Paragraph"/>
    <w:basedOn w:val="Normal"/>
    <w:autoRedefine/>
    <w:uiPriority w:val="34"/>
    <w:qFormat/>
    <w:rsid w:val="00506C28"/>
    <w:pPr>
      <w:ind w:left="360"/>
      <w:contextualSpacing/>
    </w:pPr>
  </w:style>
  <w:style w:type="paragraph" w:styleId="CommentText">
    <w:name w:val="annotation text"/>
    <w:link w:val="CommentTextChar"/>
    <w:autoRedefine/>
    <w:semiHidden/>
    <w:rsid w:val="00506C28"/>
    <w:pPr>
      <w:spacing w:before="120" w:after="0"/>
    </w:pPr>
    <w:rPr>
      <w:rFonts w:ascii="Segoe UI" w:hAnsi="Segoe UI" w:cs="Segoe UI"/>
      <w:color w:val="000000" w:themeColor="text1"/>
      <w:sz w:val="24"/>
      <w:szCs w:val="24"/>
      <w:lang w:val="en-US"/>
    </w:rPr>
  </w:style>
  <w:style w:type="character" w:customStyle="1" w:styleId="CommentTextChar">
    <w:name w:val="Comment Text Char"/>
    <w:basedOn w:val="DefaultParagraphFont"/>
    <w:link w:val="CommentText"/>
    <w:semiHidden/>
    <w:rsid w:val="00506C28"/>
    <w:rPr>
      <w:rFonts w:ascii="Segoe UI" w:hAnsi="Segoe UI" w:cs="Segoe UI"/>
      <w:color w:val="000000" w:themeColor="text1"/>
      <w:sz w:val="24"/>
      <w:szCs w:val="24"/>
      <w:lang w:val="en-US"/>
    </w:rPr>
  </w:style>
  <w:style w:type="character" w:customStyle="1" w:styleId="Inlineitalic">
    <w:name w:val="Inline italic"/>
    <w:basedOn w:val="DefaultParagraphFont"/>
    <w:uiPriority w:val="1"/>
    <w:qFormat/>
    <w:rsid w:val="00506C28"/>
    <w:rPr>
      <w:i/>
    </w:rPr>
  </w:style>
  <w:style w:type="paragraph" w:customStyle="1" w:styleId="GuidancetoSME">
    <w:name w:val="Guidance to SME"/>
    <w:autoRedefine/>
    <w:rsid w:val="00506C28"/>
    <w:pPr>
      <w:numPr>
        <w:numId w:val="74"/>
      </w:numPr>
      <w:spacing w:after="40" w:line="240" w:lineRule="auto"/>
    </w:pPr>
    <w:rPr>
      <w:rFonts w:ascii="Segoe UI" w:hAnsi="Segoe UI"/>
      <w:color w:val="C45911"/>
      <w:sz w:val="24"/>
      <w:szCs w:val="24"/>
      <w:lang w:val="en-US"/>
    </w:rPr>
  </w:style>
  <w:style w:type="paragraph" w:customStyle="1" w:styleId="GuidancetoSMEsecondlevel">
    <w:name w:val="Guidance to SME second level"/>
    <w:autoRedefine/>
    <w:rsid w:val="00506C28"/>
    <w:pPr>
      <w:numPr>
        <w:numId w:val="73"/>
      </w:numPr>
      <w:spacing w:after="40" w:line="240" w:lineRule="auto"/>
      <w:ind w:left="1152"/>
    </w:pPr>
    <w:rPr>
      <w:rFonts w:ascii="Segoe" w:hAnsi="Segoe"/>
      <w:color w:val="C45911"/>
      <w:sz w:val="24"/>
      <w:szCs w:val="24"/>
      <w:lang w:val="en-US"/>
    </w:rPr>
  </w:style>
  <w:style w:type="paragraph" w:customStyle="1" w:styleId="NumberedList20">
    <w:name w:val="Numbered List 2"/>
    <w:link w:val="NumberedList2Char0"/>
    <w:autoRedefine/>
    <w:rsid w:val="00506C28"/>
    <w:pPr>
      <w:spacing w:line="240" w:lineRule="auto"/>
    </w:pPr>
    <w:rPr>
      <w:rFonts w:ascii="Segoe" w:hAnsi="Segoe" w:cs="Segoe UI"/>
      <w:color w:val="0D0D0D" w:themeColor="text1" w:themeTint="F2"/>
      <w:sz w:val="24"/>
      <w:szCs w:val="20"/>
      <w:lang w:val="en-US"/>
    </w:rPr>
  </w:style>
  <w:style w:type="character" w:customStyle="1" w:styleId="NumberedList2Char0">
    <w:name w:val="Numbered List 2 Char"/>
    <w:basedOn w:val="DefaultParagraphFont"/>
    <w:link w:val="NumberedList20"/>
    <w:rsid w:val="00506C28"/>
    <w:rPr>
      <w:rFonts w:ascii="Segoe" w:hAnsi="Segoe" w:cs="Segoe UI"/>
      <w:color w:val="0D0D0D" w:themeColor="text1" w:themeTint="F2"/>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522257">
      <w:bodyDiv w:val="1"/>
      <w:marLeft w:val="0"/>
      <w:marRight w:val="0"/>
      <w:marTop w:val="0"/>
      <w:marBottom w:val="0"/>
      <w:divBdr>
        <w:top w:val="none" w:sz="0" w:space="0" w:color="auto"/>
        <w:left w:val="none" w:sz="0" w:space="0" w:color="auto"/>
        <w:bottom w:val="none" w:sz="0" w:space="0" w:color="auto"/>
        <w:right w:val="none" w:sz="0" w:space="0" w:color="auto"/>
      </w:divBdr>
    </w:div>
    <w:div w:id="238485976">
      <w:bodyDiv w:val="1"/>
      <w:marLeft w:val="0"/>
      <w:marRight w:val="0"/>
      <w:marTop w:val="0"/>
      <w:marBottom w:val="0"/>
      <w:divBdr>
        <w:top w:val="none" w:sz="0" w:space="0" w:color="auto"/>
        <w:left w:val="none" w:sz="0" w:space="0" w:color="auto"/>
        <w:bottom w:val="none" w:sz="0" w:space="0" w:color="auto"/>
        <w:right w:val="none" w:sz="0" w:space="0" w:color="auto"/>
      </w:divBdr>
      <w:divsChild>
        <w:div w:id="565997986">
          <w:marLeft w:val="0"/>
          <w:marRight w:val="0"/>
          <w:marTop w:val="0"/>
          <w:marBottom w:val="0"/>
          <w:divBdr>
            <w:top w:val="none" w:sz="0" w:space="0" w:color="auto"/>
            <w:left w:val="none" w:sz="0" w:space="0" w:color="auto"/>
            <w:bottom w:val="none" w:sz="0" w:space="0" w:color="auto"/>
            <w:right w:val="none" w:sz="0" w:space="0" w:color="auto"/>
          </w:divBdr>
        </w:div>
      </w:divsChild>
    </w:div>
    <w:div w:id="380254659">
      <w:bodyDiv w:val="1"/>
      <w:marLeft w:val="0"/>
      <w:marRight w:val="0"/>
      <w:marTop w:val="0"/>
      <w:marBottom w:val="0"/>
      <w:divBdr>
        <w:top w:val="none" w:sz="0" w:space="0" w:color="auto"/>
        <w:left w:val="none" w:sz="0" w:space="0" w:color="auto"/>
        <w:bottom w:val="none" w:sz="0" w:space="0" w:color="auto"/>
        <w:right w:val="none" w:sz="0" w:space="0" w:color="auto"/>
      </w:divBdr>
      <w:divsChild>
        <w:div w:id="275254247">
          <w:marLeft w:val="0"/>
          <w:marRight w:val="0"/>
          <w:marTop w:val="0"/>
          <w:marBottom w:val="0"/>
          <w:divBdr>
            <w:top w:val="none" w:sz="0" w:space="0" w:color="auto"/>
            <w:left w:val="none" w:sz="0" w:space="0" w:color="auto"/>
            <w:bottom w:val="none" w:sz="0" w:space="0" w:color="auto"/>
            <w:right w:val="none" w:sz="0" w:space="0" w:color="auto"/>
          </w:divBdr>
        </w:div>
      </w:divsChild>
    </w:div>
    <w:div w:id="412508997">
      <w:bodyDiv w:val="1"/>
      <w:marLeft w:val="0"/>
      <w:marRight w:val="0"/>
      <w:marTop w:val="0"/>
      <w:marBottom w:val="0"/>
      <w:divBdr>
        <w:top w:val="none" w:sz="0" w:space="0" w:color="auto"/>
        <w:left w:val="none" w:sz="0" w:space="0" w:color="auto"/>
        <w:bottom w:val="none" w:sz="0" w:space="0" w:color="auto"/>
        <w:right w:val="none" w:sz="0" w:space="0" w:color="auto"/>
      </w:divBdr>
    </w:div>
    <w:div w:id="739131681">
      <w:bodyDiv w:val="1"/>
      <w:marLeft w:val="0"/>
      <w:marRight w:val="0"/>
      <w:marTop w:val="0"/>
      <w:marBottom w:val="0"/>
      <w:divBdr>
        <w:top w:val="none" w:sz="0" w:space="0" w:color="auto"/>
        <w:left w:val="none" w:sz="0" w:space="0" w:color="auto"/>
        <w:bottom w:val="none" w:sz="0" w:space="0" w:color="auto"/>
        <w:right w:val="none" w:sz="0" w:space="0" w:color="auto"/>
      </w:divBdr>
    </w:div>
    <w:div w:id="1600219661">
      <w:bodyDiv w:val="1"/>
      <w:marLeft w:val="0"/>
      <w:marRight w:val="0"/>
      <w:marTop w:val="0"/>
      <w:marBottom w:val="0"/>
      <w:divBdr>
        <w:top w:val="none" w:sz="0" w:space="0" w:color="auto"/>
        <w:left w:val="none" w:sz="0" w:space="0" w:color="auto"/>
        <w:bottom w:val="none" w:sz="0" w:space="0" w:color="auto"/>
        <w:right w:val="none" w:sz="0" w:space="0" w:color="auto"/>
      </w:divBdr>
      <w:divsChild>
        <w:div w:id="978193081">
          <w:marLeft w:val="0"/>
          <w:marRight w:val="0"/>
          <w:marTop w:val="0"/>
          <w:marBottom w:val="0"/>
          <w:divBdr>
            <w:top w:val="none" w:sz="0" w:space="0" w:color="auto"/>
            <w:left w:val="none" w:sz="0" w:space="0" w:color="auto"/>
            <w:bottom w:val="none" w:sz="0" w:space="0" w:color="auto"/>
            <w:right w:val="none" w:sz="0" w:space="0" w:color="auto"/>
          </w:divBdr>
        </w:div>
      </w:divsChild>
    </w:div>
    <w:div w:id="1676615715">
      <w:bodyDiv w:val="1"/>
      <w:marLeft w:val="0"/>
      <w:marRight w:val="0"/>
      <w:marTop w:val="0"/>
      <w:marBottom w:val="0"/>
      <w:divBdr>
        <w:top w:val="none" w:sz="0" w:space="0" w:color="auto"/>
        <w:left w:val="none" w:sz="0" w:space="0" w:color="auto"/>
        <w:bottom w:val="none" w:sz="0" w:space="0" w:color="auto"/>
        <w:right w:val="none" w:sz="0" w:space="0" w:color="auto"/>
      </w:divBdr>
      <w:divsChild>
        <w:div w:id="2043746585">
          <w:marLeft w:val="0"/>
          <w:marRight w:val="0"/>
          <w:marTop w:val="0"/>
          <w:marBottom w:val="0"/>
          <w:divBdr>
            <w:top w:val="none" w:sz="0" w:space="0" w:color="auto"/>
            <w:left w:val="none" w:sz="0" w:space="0" w:color="auto"/>
            <w:bottom w:val="none" w:sz="0" w:space="0" w:color="auto"/>
            <w:right w:val="none" w:sz="0" w:space="0" w:color="auto"/>
          </w:divBdr>
        </w:div>
      </w:divsChild>
    </w:div>
    <w:div w:id="1824008684">
      <w:bodyDiv w:val="1"/>
      <w:marLeft w:val="0"/>
      <w:marRight w:val="0"/>
      <w:marTop w:val="0"/>
      <w:marBottom w:val="0"/>
      <w:divBdr>
        <w:top w:val="none" w:sz="0" w:space="0" w:color="auto"/>
        <w:left w:val="none" w:sz="0" w:space="0" w:color="auto"/>
        <w:bottom w:val="none" w:sz="0" w:space="0" w:color="auto"/>
        <w:right w:val="none" w:sz="0" w:space="0" w:color="auto"/>
      </w:divBdr>
    </w:div>
    <w:div w:id="1887789269">
      <w:bodyDiv w:val="1"/>
      <w:marLeft w:val="0"/>
      <w:marRight w:val="0"/>
      <w:marTop w:val="0"/>
      <w:marBottom w:val="0"/>
      <w:divBdr>
        <w:top w:val="none" w:sz="0" w:space="0" w:color="auto"/>
        <w:left w:val="none" w:sz="0" w:space="0" w:color="auto"/>
        <w:bottom w:val="none" w:sz="0" w:space="0" w:color="auto"/>
        <w:right w:val="none" w:sz="0" w:space="0" w:color="auto"/>
      </w:divBdr>
    </w:div>
    <w:div w:id="1940287785">
      <w:bodyDiv w:val="1"/>
      <w:marLeft w:val="0"/>
      <w:marRight w:val="0"/>
      <w:marTop w:val="0"/>
      <w:marBottom w:val="0"/>
      <w:divBdr>
        <w:top w:val="none" w:sz="0" w:space="0" w:color="auto"/>
        <w:left w:val="none" w:sz="0" w:space="0" w:color="auto"/>
        <w:bottom w:val="none" w:sz="0" w:space="0" w:color="auto"/>
        <w:right w:val="none" w:sz="0" w:space="0" w:color="auto"/>
      </w:divBdr>
    </w:div>
    <w:div w:id="2132900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svg"/><Relationship Id="rId26" Type="http://schemas.openxmlformats.org/officeDocument/2006/relationships/image" Target="media/image17.sv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aka.ms/Format-text-in-headers-or-footers" TargetMode="External"/><Relationship Id="rId47" Type="http://schemas.openxmlformats.org/officeDocument/2006/relationships/image" Target="media/image33.png"/><Relationship Id="rId50" Type="http://schemas.openxmlformats.org/officeDocument/2006/relationships/hyperlink" Target="https://aka.ms/Remove-hidden-data-and-personal-information-by-inspecting-documents-presentations-or-workbooks" TargetMode="Externa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hyperlink" Target="https://aka.ms/video-creating-for-everyon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aka.ms/print-a-worksheet-or-workbook"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aka.ms/Worksheet-compatibility-issu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ka.ms/Set-or-clear-a-print-area-on-a-worksheet" TargetMode="External"/><Relationship Id="rId28" Type="http://schemas.openxmlformats.org/officeDocument/2006/relationships/hyperlink" Target="https://aka.ms/page-setup" TargetMode="External"/><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0.png"/><Relationship Id="rId61"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yperlink" Target="https://aka.ms/Scale-a-worksheet" TargetMode="Externa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7.sv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sv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sv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aka.ms/make-your-excel-documents-accessible-to-people-with-disabilities" TargetMode="External"/><Relationship Id="rId8" Type="http://schemas.openxmlformats.org/officeDocument/2006/relationships/image" Target="media/image2.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aka.ms/Headers-and-footers-in-a-worksheet" TargetMode="External"/><Relationship Id="rId46" Type="http://schemas.openxmlformats.org/officeDocument/2006/relationships/hyperlink" Target="https://aka.ms/View-or-change-the-properties-for-an-Office-file" TargetMode="External"/><Relationship Id="rId59" Type="http://schemas.openxmlformats.org/officeDocument/2006/relationships/hyperlink" Target="https://aka.ms/data-protec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OTSI\Templates\21C%20WWL%20PP_Word_Associate_Student_Guide_Template_Cle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565B9CA4B0416AA4EF75CBF69A0B07"/>
        <w:category>
          <w:name w:val="General"/>
          <w:gallery w:val="placeholder"/>
        </w:category>
        <w:types>
          <w:type w:val="bbPlcHdr"/>
        </w:types>
        <w:behaviors>
          <w:behavior w:val="content"/>
        </w:behaviors>
        <w:guid w:val="{7B4B9EA3-78F8-4180-AEBE-1D761C5EC61A}"/>
      </w:docPartPr>
      <w:docPartBody>
        <w:p w:rsidR="001E35DC" w:rsidRDefault="00694496" w:rsidP="00694496">
          <w:pPr>
            <w:pStyle w:val="67565B9CA4B0416AA4EF75CBF69A0B072"/>
          </w:pPr>
          <w:r w:rsidRPr="004A6520">
            <w:rPr>
              <w:rStyle w:val="Inlinebold"/>
            </w:rPr>
            <w:t>Select here to enter text.</w:t>
          </w:r>
        </w:p>
      </w:docPartBody>
    </w:docPart>
    <w:docPart>
      <w:docPartPr>
        <w:name w:val="C4BCBEB73B14457D8538544AAF7E58DA"/>
        <w:category>
          <w:name w:val="General"/>
          <w:gallery w:val="placeholder"/>
        </w:category>
        <w:types>
          <w:type w:val="bbPlcHdr"/>
        </w:types>
        <w:behaviors>
          <w:behavior w:val="content"/>
        </w:behaviors>
        <w:guid w:val="{C63DD1FA-D3C5-4DD3-B7F4-1A4A8E9B75DF}"/>
      </w:docPartPr>
      <w:docPartBody>
        <w:p w:rsidR="001E35DC" w:rsidRDefault="00694496" w:rsidP="00694496">
          <w:pPr>
            <w:pStyle w:val="C4BCBEB73B14457D8538544AAF7E58DA2"/>
          </w:pPr>
          <w:r w:rsidRPr="004A6520">
            <w:rPr>
              <w:rStyle w:val="Inlinebold"/>
            </w:rPr>
            <w:t>Select here to enter text.</w:t>
          </w:r>
        </w:p>
      </w:docPartBody>
    </w:docPart>
    <w:docPart>
      <w:docPartPr>
        <w:name w:val="79B93043802C447C8B16D5861EA8CA99"/>
        <w:category>
          <w:name w:val="General"/>
          <w:gallery w:val="placeholder"/>
        </w:category>
        <w:types>
          <w:type w:val="bbPlcHdr"/>
        </w:types>
        <w:behaviors>
          <w:behavior w:val="content"/>
        </w:behaviors>
        <w:guid w:val="{E3DBBC9B-49F7-4CFF-8683-28413F104171}"/>
      </w:docPartPr>
      <w:docPartBody>
        <w:p w:rsidR="001E35DC" w:rsidRDefault="00694496" w:rsidP="00694496">
          <w:pPr>
            <w:pStyle w:val="79B93043802C447C8B16D5861EA8CA992"/>
          </w:pPr>
          <w:r w:rsidRPr="004A6520">
            <w:rPr>
              <w:rStyle w:val="Inlinebold"/>
            </w:rPr>
            <w:t>Select here to enter text.</w:t>
          </w:r>
        </w:p>
      </w:docPartBody>
    </w:docPart>
    <w:docPart>
      <w:docPartPr>
        <w:name w:val="B8340B183898463997DD7C001EEFE46C"/>
        <w:category>
          <w:name w:val="General"/>
          <w:gallery w:val="placeholder"/>
        </w:category>
        <w:types>
          <w:type w:val="bbPlcHdr"/>
        </w:types>
        <w:behaviors>
          <w:behavior w:val="content"/>
        </w:behaviors>
        <w:guid w:val="{231C24F8-8E79-48E6-85BA-DDAFD9536948}"/>
      </w:docPartPr>
      <w:docPartBody>
        <w:p w:rsidR="001E35DC" w:rsidRDefault="00694496" w:rsidP="00694496">
          <w:pPr>
            <w:pStyle w:val="B8340B183898463997DD7C001EEFE46C2"/>
          </w:pPr>
          <w:r w:rsidRPr="004A6520">
            <w:rPr>
              <w:rStyle w:val="Inlinebold"/>
            </w:rPr>
            <w:t>Select here to enter text.</w:t>
          </w:r>
        </w:p>
      </w:docPartBody>
    </w:docPart>
    <w:docPart>
      <w:docPartPr>
        <w:name w:val="4CA848D6DCC7428C90E0C69D25D1E24F"/>
        <w:category>
          <w:name w:val="General"/>
          <w:gallery w:val="placeholder"/>
        </w:category>
        <w:types>
          <w:type w:val="bbPlcHdr"/>
        </w:types>
        <w:behaviors>
          <w:behavior w:val="content"/>
        </w:behaviors>
        <w:guid w:val="{E1193BD8-50E4-4466-B822-DD0EBF512DA7}"/>
      </w:docPartPr>
      <w:docPartBody>
        <w:p w:rsidR="001E35DC" w:rsidRDefault="00694496" w:rsidP="00694496">
          <w:pPr>
            <w:pStyle w:val="4CA848D6DCC7428C90E0C69D25D1E24F2"/>
          </w:pPr>
          <w:r w:rsidRPr="004A6520">
            <w:rPr>
              <w:rStyle w:val="Inlinebold"/>
            </w:rPr>
            <w:t>Select here to enter text.</w:t>
          </w:r>
        </w:p>
      </w:docPartBody>
    </w:docPart>
    <w:docPart>
      <w:docPartPr>
        <w:name w:val="95DA64EA3E8C4157B6A68D8D2D7ACB23"/>
        <w:category>
          <w:name w:val="General"/>
          <w:gallery w:val="placeholder"/>
        </w:category>
        <w:types>
          <w:type w:val="bbPlcHdr"/>
        </w:types>
        <w:behaviors>
          <w:behavior w:val="content"/>
        </w:behaviors>
        <w:guid w:val="{3CEBB686-3AA4-4A3B-9474-94C85411F5E1}"/>
      </w:docPartPr>
      <w:docPartBody>
        <w:p w:rsidR="001E35DC" w:rsidRDefault="00694496" w:rsidP="00694496">
          <w:pPr>
            <w:pStyle w:val="95DA64EA3E8C4157B6A68D8D2D7ACB232"/>
          </w:pPr>
          <w:r w:rsidRPr="004A6520">
            <w:rPr>
              <w:rStyle w:val="Inlinebold"/>
            </w:rPr>
            <w:t>Select here to enter text.</w:t>
          </w:r>
        </w:p>
      </w:docPartBody>
    </w:docPart>
    <w:docPart>
      <w:docPartPr>
        <w:name w:val="EA9D7C342B714D2AB60601A1F8806961"/>
        <w:category>
          <w:name w:val="General"/>
          <w:gallery w:val="placeholder"/>
        </w:category>
        <w:types>
          <w:type w:val="bbPlcHdr"/>
        </w:types>
        <w:behaviors>
          <w:behavior w:val="content"/>
        </w:behaviors>
        <w:guid w:val="{4680868F-9478-4B4B-B3D8-0C6D0DE75649}"/>
      </w:docPartPr>
      <w:docPartBody>
        <w:p w:rsidR="001E35DC" w:rsidRDefault="00694496" w:rsidP="00694496">
          <w:pPr>
            <w:pStyle w:val="EA9D7C342B714D2AB60601A1F88069612"/>
          </w:pPr>
          <w:r w:rsidRPr="004A6520">
            <w:rPr>
              <w:rStyle w:val="Inlinebold"/>
            </w:rPr>
            <w:t>Select here to enter text.</w:t>
          </w:r>
        </w:p>
      </w:docPartBody>
    </w:docPart>
    <w:docPart>
      <w:docPartPr>
        <w:name w:val="C7DBB1CF26D74452A0480654EC09EC84"/>
        <w:category>
          <w:name w:val="General"/>
          <w:gallery w:val="placeholder"/>
        </w:category>
        <w:types>
          <w:type w:val="bbPlcHdr"/>
        </w:types>
        <w:behaviors>
          <w:behavior w:val="content"/>
        </w:behaviors>
        <w:guid w:val="{EEB8B64F-F0BF-46E3-BE39-86670B013E6B}"/>
      </w:docPartPr>
      <w:docPartBody>
        <w:p w:rsidR="001E35DC" w:rsidRDefault="00694496" w:rsidP="00694496">
          <w:pPr>
            <w:pStyle w:val="C7DBB1CF26D74452A0480654EC09EC842"/>
          </w:pPr>
          <w:r w:rsidRPr="004A6520">
            <w:rPr>
              <w:rStyle w:val="Inlinebold"/>
            </w:rPr>
            <w:t>Select here to enter text.</w:t>
          </w:r>
        </w:p>
      </w:docPartBody>
    </w:docPart>
    <w:docPart>
      <w:docPartPr>
        <w:name w:val="B04439FB1D1C4EEEBE7A79132536FB9B"/>
        <w:category>
          <w:name w:val="General"/>
          <w:gallery w:val="placeholder"/>
        </w:category>
        <w:types>
          <w:type w:val="bbPlcHdr"/>
        </w:types>
        <w:behaviors>
          <w:behavior w:val="content"/>
        </w:behaviors>
        <w:guid w:val="{3FA5D633-4FE9-4CBB-BBA6-7110C15001D8}"/>
      </w:docPartPr>
      <w:docPartBody>
        <w:p w:rsidR="001E35DC" w:rsidRDefault="00694496" w:rsidP="00694496">
          <w:pPr>
            <w:pStyle w:val="B04439FB1D1C4EEEBE7A79132536FB9B2"/>
          </w:pPr>
          <w:r w:rsidRPr="004A6520">
            <w:rPr>
              <w:rStyle w:val="Inlinebold"/>
            </w:rPr>
            <w:t>Select here to enter text.</w:t>
          </w:r>
        </w:p>
      </w:docPartBody>
    </w:docPart>
    <w:docPart>
      <w:docPartPr>
        <w:name w:val="E96094C1D7604C3D99ED9FBC7C4C1613"/>
        <w:category>
          <w:name w:val="General"/>
          <w:gallery w:val="placeholder"/>
        </w:category>
        <w:types>
          <w:type w:val="bbPlcHdr"/>
        </w:types>
        <w:behaviors>
          <w:behavior w:val="content"/>
        </w:behaviors>
        <w:guid w:val="{68D8B5FB-2843-4BC6-B978-CCC1F4756A06}"/>
      </w:docPartPr>
      <w:docPartBody>
        <w:p w:rsidR="001E35DC" w:rsidRDefault="00694496" w:rsidP="00694496">
          <w:pPr>
            <w:pStyle w:val="E96094C1D7604C3D99ED9FBC7C4C16132"/>
          </w:pPr>
          <w:r w:rsidRPr="004A6520">
            <w:rPr>
              <w:rStyle w:val="Inlinebold"/>
            </w:rPr>
            <w:t>Select here to enter text.</w:t>
          </w:r>
        </w:p>
      </w:docPartBody>
    </w:docPart>
    <w:docPart>
      <w:docPartPr>
        <w:name w:val="4859B7A41ACC442DB34B3F76362BB78A"/>
        <w:category>
          <w:name w:val="General"/>
          <w:gallery w:val="placeholder"/>
        </w:category>
        <w:types>
          <w:type w:val="bbPlcHdr"/>
        </w:types>
        <w:behaviors>
          <w:behavior w:val="content"/>
        </w:behaviors>
        <w:guid w:val="{00056305-3FB5-4E34-BE6F-6F3C95712DFE}"/>
      </w:docPartPr>
      <w:docPartBody>
        <w:p w:rsidR="001E35DC" w:rsidRDefault="00694496" w:rsidP="00694496">
          <w:pPr>
            <w:pStyle w:val="4859B7A41ACC442DB34B3F76362BB78A2"/>
          </w:pPr>
          <w:r w:rsidRPr="004A6520">
            <w:rPr>
              <w:rStyle w:val="Inlinebold"/>
            </w:rPr>
            <w:t>Select here to enter text.</w:t>
          </w:r>
        </w:p>
      </w:docPartBody>
    </w:docPart>
    <w:docPart>
      <w:docPartPr>
        <w:name w:val="0E3F1162B2394623BC98B91DF83A5001"/>
        <w:category>
          <w:name w:val="General"/>
          <w:gallery w:val="placeholder"/>
        </w:category>
        <w:types>
          <w:type w:val="bbPlcHdr"/>
        </w:types>
        <w:behaviors>
          <w:behavior w:val="content"/>
        </w:behaviors>
        <w:guid w:val="{DF997EEA-DF3E-40E8-A6D0-A598B3DCBACA}"/>
      </w:docPartPr>
      <w:docPartBody>
        <w:p w:rsidR="001E35DC" w:rsidRDefault="00694496" w:rsidP="00694496">
          <w:pPr>
            <w:pStyle w:val="0E3F1162B2394623BC98B91DF83A50012"/>
          </w:pPr>
          <w:r w:rsidRPr="004A6520">
            <w:rPr>
              <w:rStyle w:val="Inlinebold"/>
            </w:rPr>
            <w:t>Select here to enter text.</w:t>
          </w:r>
        </w:p>
      </w:docPartBody>
    </w:docPart>
    <w:docPart>
      <w:docPartPr>
        <w:name w:val="EF430DF5BBC84606AA649DA4BA0084A6"/>
        <w:category>
          <w:name w:val="General"/>
          <w:gallery w:val="placeholder"/>
        </w:category>
        <w:types>
          <w:type w:val="bbPlcHdr"/>
        </w:types>
        <w:behaviors>
          <w:behavior w:val="content"/>
        </w:behaviors>
        <w:guid w:val="{19018464-3CD9-4AB9-8FE0-600FD6DC4CD8}"/>
      </w:docPartPr>
      <w:docPartBody>
        <w:p w:rsidR="001E35DC" w:rsidRDefault="00694496" w:rsidP="00694496">
          <w:pPr>
            <w:pStyle w:val="EF430DF5BBC84606AA649DA4BA0084A62"/>
          </w:pPr>
          <w:r w:rsidRPr="004A6520">
            <w:rPr>
              <w:rStyle w:val="Inlinebold"/>
            </w:rPr>
            <w:t>Select here to enter text.</w:t>
          </w:r>
        </w:p>
      </w:docPartBody>
    </w:docPart>
    <w:docPart>
      <w:docPartPr>
        <w:name w:val="432D3AD8ABEF4F9A8FD84396F59A9AC5"/>
        <w:category>
          <w:name w:val="General"/>
          <w:gallery w:val="placeholder"/>
        </w:category>
        <w:types>
          <w:type w:val="bbPlcHdr"/>
        </w:types>
        <w:behaviors>
          <w:behavior w:val="content"/>
        </w:behaviors>
        <w:guid w:val="{30F55DE5-74E9-4455-91A2-395E2838E86D}"/>
      </w:docPartPr>
      <w:docPartBody>
        <w:p w:rsidR="001E35DC" w:rsidRDefault="00694496" w:rsidP="00694496">
          <w:pPr>
            <w:pStyle w:val="432D3AD8ABEF4F9A8FD84396F59A9AC52"/>
          </w:pPr>
          <w:r w:rsidRPr="004A6520">
            <w:rPr>
              <w:rStyle w:val="Inlinebold"/>
            </w:rPr>
            <w:t>Select here to enter text.</w:t>
          </w:r>
        </w:p>
      </w:docPartBody>
    </w:docPart>
    <w:docPart>
      <w:docPartPr>
        <w:name w:val="4601A52DEDBA4443BEEA22265369AF5D"/>
        <w:category>
          <w:name w:val="General"/>
          <w:gallery w:val="placeholder"/>
        </w:category>
        <w:types>
          <w:type w:val="bbPlcHdr"/>
        </w:types>
        <w:behaviors>
          <w:behavior w:val="content"/>
        </w:behaviors>
        <w:guid w:val="{E9D6FE2A-741C-49CF-899B-571165F27B75}"/>
      </w:docPartPr>
      <w:docPartBody>
        <w:p w:rsidR="001E35DC" w:rsidRDefault="00694496" w:rsidP="00694496">
          <w:pPr>
            <w:pStyle w:val="4601A52DEDBA4443BEEA22265369AF5D2"/>
          </w:pPr>
          <w:r w:rsidRPr="004A6520">
            <w:rPr>
              <w:rStyle w:val="Inlinebold"/>
            </w:rPr>
            <w:t>Select here to enter text.</w:t>
          </w:r>
        </w:p>
      </w:docPartBody>
    </w:docPart>
    <w:docPart>
      <w:docPartPr>
        <w:name w:val="C9B654F7F8D544F6B7F9C53F85291C84"/>
        <w:category>
          <w:name w:val="General"/>
          <w:gallery w:val="placeholder"/>
        </w:category>
        <w:types>
          <w:type w:val="bbPlcHdr"/>
        </w:types>
        <w:behaviors>
          <w:behavior w:val="content"/>
        </w:behaviors>
        <w:guid w:val="{834263D2-2714-4136-BE7C-E7AD9583072E}"/>
      </w:docPartPr>
      <w:docPartBody>
        <w:p w:rsidR="001E35DC" w:rsidRDefault="00694496" w:rsidP="00694496">
          <w:pPr>
            <w:pStyle w:val="C9B654F7F8D544F6B7F9C53F85291C842"/>
          </w:pPr>
          <w:r w:rsidRPr="004A6520">
            <w:rPr>
              <w:rStyle w:val="Inlinebold"/>
            </w:rPr>
            <w:t>Select here to enter text.</w:t>
          </w:r>
        </w:p>
      </w:docPartBody>
    </w:docPart>
    <w:docPart>
      <w:docPartPr>
        <w:name w:val="34453144588E4241AEA08A17C655AA3A"/>
        <w:category>
          <w:name w:val="General"/>
          <w:gallery w:val="placeholder"/>
        </w:category>
        <w:types>
          <w:type w:val="bbPlcHdr"/>
        </w:types>
        <w:behaviors>
          <w:behavior w:val="content"/>
        </w:behaviors>
        <w:guid w:val="{0C145660-5484-4F86-8D00-AEA02614E882}"/>
      </w:docPartPr>
      <w:docPartBody>
        <w:p w:rsidR="001E35DC" w:rsidRDefault="00694496" w:rsidP="00694496">
          <w:pPr>
            <w:pStyle w:val="34453144588E4241AEA08A17C655AA3A2"/>
          </w:pPr>
          <w:r w:rsidRPr="004A6520">
            <w:rPr>
              <w:rStyle w:val="Inlinebold"/>
            </w:rPr>
            <w:t>Select here to enter text.</w:t>
          </w:r>
        </w:p>
      </w:docPartBody>
    </w:docPart>
    <w:docPart>
      <w:docPartPr>
        <w:name w:val="3A83D44D3194403AB45D69521BCA858D"/>
        <w:category>
          <w:name w:val="General"/>
          <w:gallery w:val="placeholder"/>
        </w:category>
        <w:types>
          <w:type w:val="bbPlcHdr"/>
        </w:types>
        <w:behaviors>
          <w:behavior w:val="content"/>
        </w:behaviors>
        <w:guid w:val="{38E4EC71-3BCB-409D-88BD-CF6DBA3847A0}"/>
      </w:docPartPr>
      <w:docPartBody>
        <w:p w:rsidR="001E35DC" w:rsidRDefault="00694496" w:rsidP="00694496">
          <w:pPr>
            <w:pStyle w:val="3A83D44D3194403AB45D69521BCA858D2"/>
          </w:pPr>
          <w:r w:rsidRPr="004A6520">
            <w:rPr>
              <w:rStyle w:val="Inlinebold"/>
            </w:rPr>
            <w:t>Select here to enter text.</w:t>
          </w:r>
        </w:p>
      </w:docPartBody>
    </w:docPart>
    <w:docPart>
      <w:docPartPr>
        <w:name w:val="4F881098F5F7492C9B79B33040B4EDB4"/>
        <w:category>
          <w:name w:val="General"/>
          <w:gallery w:val="placeholder"/>
        </w:category>
        <w:types>
          <w:type w:val="bbPlcHdr"/>
        </w:types>
        <w:behaviors>
          <w:behavior w:val="content"/>
        </w:behaviors>
        <w:guid w:val="{3F9D58F0-6CA2-489D-9EC9-290FEF8DB8FC}"/>
      </w:docPartPr>
      <w:docPartBody>
        <w:p w:rsidR="001E35DC" w:rsidRDefault="00694496" w:rsidP="00694496">
          <w:pPr>
            <w:pStyle w:val="4F881098F5F7492C9B79B33040B4EDB42"/>
          </w:pPr>
          <w:r w:rsidRPr="004A6520">
            <w:rPr>
              <w:rStyle w:val="Inlinebold"/>
            </w:rPr>
            <w:t>Select here to enter text.</w:t>
          </w:r>
        </w:p>
      </w:docPartBody>
    </w:docPart>
    <w:docPart>
      <w:docPartPr>
        <w:name w:val="529A312D78194B2CBC5EAAFB1F205978"/>
        <w:category>
          <w:name w:val="General"/>
          <w:gallery w:val="placeholder"/>
        </w:category>
        <w:types>
          <w:type w:val="bbPlcHdr"/>
        </w:types>
        <w:behaviors>
          <w:behavior w:val="content"/>
        </w:behaviors>
        <w:guid w:val="{493C085A-C503-43F4-89ED-BD93AF0AA8C7}"/>
      </w:docPartPr>
      <w:docPartBody>
        <w:p w:rsidR="001E35DC" w:rsidRDefault="00694496" w:rsidP="00694496">
          <w:pPr>
            <w:pStyle w:val="529A312D78194B2CBC5EAAFB1F2059782"/>
          </w:pPr>
          <w:r w:rsidRPr="004A6520">
            <w:rPr>
              <w:rStyle w:val="Inlinebold"/>
            </w:rPr>
            <w:t>Select here to enter text.</w:t>
          </w:r>
        </w:p>
      </w:docPartBody>
    </w:docPart>
    <w:docPart>
      <w:docPartPr>
        <w:name w:val="CABD0DC250F74B26B3CB4B9FABBBC4E0"/>
        <w:category>
          <w:name w:val="General"/>
          <w:gallery w:val="placeholder"/>
        </w:category>
        <w:types>
          <w:type w:val="bbPlcHdr"/>
        </w:types>
        <w:behaviors>
          <w:behavior w:val="content"/>
        </w:behaviors>
        <w:guid w:val="{5AC71CF3-522E-447E-ACBA-535C929A88FE}"/>
      </w:docPartPr>
      <w:docPartBody>
        <w:p w:rsidR="001E35DC" w:rsidRDefault="00694496" w:rsidP="00694496">
          <w:pPr>
            <w:pStyle w:val="CABD0DC250F74B26B3CB4B9FABBBC4E02"/>
          </w:pPr>
          <w:r w:rsidRPr="004A6520">
            <w:rPr>
              <w:rStyle w:val="Inlinebold"/>
            </w:rPr>
            <w:t>Select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w:altName w:val="Segoe UI"/>
    <w:panose1 w:val="020B0502040504020203"/>
    <w:charset w:val="00"/>
    <w:family w:val="swiss"/>
    <w:pitch w:val="variable"/>
    <w:sig w:usb0="A00002AF" w:usb1="4000205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93BCF"/>
    <w:multiLevelType w:val="multilevel"/>
    <w:tmpl w:val="644AF134"/>
    <w:lvl w:ilvl="0">
      <w:start w:val="1"/>
      <w:numFmt w:val="decimal"/>
      <w:pStyle w:val="67565B9CA4B0416AA4EF75CBF69A0B07"/>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FD60D83"/>
    <w:multiLevelType w:val="multilevel"/>
    <w:tmpl w:val="1BB8DD0C"/>
    <w:lvl w:ilvl="0">
      <w:start w:val="1"/>
      <w:numFmt w:val="decimal"/>
      <w:pStyle w:val="79B93043802C447C8B16D5861EA8CA99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7166339D"/>
    <w:multiLevelType w:val="multilevel"/>
    <w:tmpl w:val="7B108FBA"/>
    <w:lvl w:ilvl="0">
      <w:start w:val="1"/>
      <w:numFmt w:val="decimal"/>
      <w:pStyle w:val="79B93043802C447C8B16D5861EA8CA99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1F1"/>
    <w:rsid w:val="0009680A"/>
    <w:rsid w:val="000B7140"/>
    <w:rsid w:val="000F0902"/>
    <w:rsid w:val="00133572"/>
    <w:rsid w:val="00134F37"/>
    <w:rsid w:val="001C0FEE"/>
    <w:rsid w:val="001E35DC"/>
    <w:rsid w:val="002024EA"/>
    <w:rsid w:val="00235BAA"/>
    <w:rsid w:val="002806BC"/>
    <w:rsid w:val="002F4D45"/>
    <w:rsid w:val="003167BC"/>
    <w:rsid w:val="00317D47"/>
    <w:rsid w:val="00444F05"/>
    <w:rsid w:val="004D18CA"/>
    <w:rsid w:val="005201F8"/>
    <w:rsid w:val="00672E8E"/>
    <w:rsid w:val="00694496"/>
    <w:rsid w:val="007D5901"/>
    <w:rsid w:val="007E77CD"/>
    <w:rsid w:val="008143FF"/>
    <w:rsid w:val="0092448A"/>
    <w:rsid w:val="009B5FA0"/>
    <w:rsid w:val="00A80D26"/>
    <w:rsid w:val="00A951F1"/>
    <w:rsid w:val="00B3283D"/>
    <w:rsid w:val="00BA0C5B"/>
    <w:rsid w:val="00BA4DE5"/>
    <w:rsid w:val="00BB71B0"/>
    <w:rsid w:val="00BE6421"/>
    <w:rsid w:val="00C70FD4"/>
    <w:rsid w:val="00CB74B2"/>
    <w:rsid w:val="00D21D2E"/>
    <w:rsid w:val="00D2314D"/>
    <w:rsid w:val="00D316F7"/>
    <w:rsid w:val="00DA1D28"/>
    <w:rsid w:val="00E5255D"/>
    <w:rsid w:val="00E75221"/>
    <w:rsid w:val="00ED03E2"/>
    <w:rsid w:val="00F81D1A"/>
    <w:rsid w:val="00F92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4496"/>
    <w:rPr>
      <w:color w:val="808080"/>
    </w:rPr>
  </w:style>
  <w:style w:type="paragraph" w:customStyle="1" w:styleId="67565B9CA4B0416AA4EF75CBF69A0B07">
    <w:name w:val="67565B9CA4B0416AA4EF75CBF69A0B07"/>
    <w:rsid w:val="001E35DC"/>
    <w:pPr>
      <w:numPr>
        <w:numId w:val="1"/>
      </w:numPr>
      <w:spacing w:after="120" w:line="240" w:lineRule="auto"/>
      <w:ind w:left="360" w:hanging="360"/>
    </w:pPr>
    <w:rPr>
      <w:rFonts w:ascii="Segoe UI" w:eastAsiaTheme="minorHAnsi" w:hAnsi="Segoe UI"/>
      <w:color w:val="000000" w:themeColor="text1"/>
      <w:sz w:val="24"/>
      <w:szCs w:val="24"/>
    </w:rPr>
  </w:style>
  <w:style w:type="paragraph" w:customStyle="1" w:styleId="C4BCBEB73B14457D8538544AAF7E58DA">
    <w:name w:val="C4BCBEB73B14457D8538544AAF7E58DA"/>
    <w:rsid w:val="001E35DC"/>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9B93043802C447C8B16D5861EA8CA99">
    <w:name w:val="79B93043802C447C8B16D5861EA8CA99"/>
    <w:rsid w:val="001E35DC"/>
    <w:pPr>
      <w:tabs>
        <w:tab w:val="num" w:pos="720"/>
      </w:tabs>
      <w:spacing w:after="120" w:line="240" w:lineRule="auto"/>
      <w:ind w:left="714" w:hanging="357"/>
    </w:pPr>
    <w:rPr>
      <w:rFonts w:ascii="Segoe UI" w:eastAsiaTheme="minorHAnsi" w:hAnsi="Segoe UI" w:cs="Segoe UI"/>
      <w:color w:val="0D0D0D" w:themeColor="text1" w:themeTint="F2"/>
      <w:sz w:val="24"/>
      <w:szCs w:val="20"/>
    </w:rPr>
  </w:style>
  <w:style w:type="paragraph" w:customStyle="1" w:styleId="B8340B183898463997DD7C001EEFE46C">
    <w:name w:val="B8340B183898463997DD7C001EEFE46C"/>
    <w:rsid w:val="001E35DC"/>
    <w:pPr>
      <w:tabs>
        <w:tab w:val="num" w:pos="720"/>
      </w:tabs>
      <w:spacing w:after="120" w:line="240" w:lineRule="auto"/>
      <w:ind w:left="714" w:hanging="357"/>
    </w:pPr>
    <w:rPr>
      <w:rFonts w:ascii="Segoe UI" w:eastAsiaTheme="minorHAnsi" w:hAnsi="Segoe UI" w:cs="Segoe UI"/>
      <w:color w:val="0D0D0D" w:themeColor="text1" w:themeTint="F2"/>
      <w:sz w:val="24"/>
      <w:szCs w:val="20"/>
    </w:rPr>
  </w:style>
  <w:style w:type="paragraph" w:customStyle="1" w:styleId="4CA848D6DCC7428C90E0C69D25D1E24F">
    <w:name w:val="4CA848D6DCC7428C90E0C69D25D1E24F"/>
    <w:rsid w:val="001E35DC"/>
    <w:pPr>
      <w:tabs>
        <w:tab w:val="num" w:pos="720"/>
      </w:tabs>
      <w:spacing w:after="120" w:line="240" w:lineRule="auto"/>
      <w:ind w:left="714" w:hanging="357"/>
    </w:pPr>
    <w:rPr>
      <w:rFonts w:ascii="Segoe UI" w:eastAsiaTheme="minorHAnsi" w:hAnsi="Segoe UI" w:cs="Segoe UI"/>
      <w:color w:val="0D0D0D" w:themeColor="text1" w:themeTint="F2"/>
      <w:sz w:val="24"/>
      <w:szCs w:val="20"/>
    </w:rPr>
  </w:style>
  <w:style w:type="paragraph" w:customStyle="1" w:styleId="95DA64EA3E8C4157B6A68D8D2D7ACB23">
    <w:name w:val="95DA64EA3E8C4157B6A68D8D2D7ACB23"/>
    <w:rsid w:val="001E35DC"/>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A9D7C342B714D2AB60601A1F8806961">
    <w:name w:val="EA9D7C342B714D2AB60601A1F8806961"/>
    <w:rsid w:val="001E35DC"/>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7DBB1CF26D74452A0480654EC09EC84">
    <w:name w:val="C7DBB1CF26D74452A0480654EC09EC84"/>
    <w:rsid w:val="001E35DC"/>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B04439FB1D1C4EEEBE7A79132536FB9B">
    <w:name w:val="B04439FB1D1C4EEEBE7A79132536FB9B"/>
    <w:rsid w:val="001E35DC"/>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96094C1D7604C3D99ED9FBC7C4C1613">
    <w:name w:val="E96094C1D7604C3D99ED9FBC7C4C1613"/>
    <w:rsid w:val="001E35DC"/>
    <w:pPr>
      <w:spacing w:after="120" w:line="240" w:lineRule="auto"/>
    </w:pPr>
    <w:rPr>
      <w:rFonts w:ascii="Segoe UI" w:eastAsiaTheme="minorHAnsi" w:hAnsi="Segoe UI"/>
      <w:color w:val="000000" w:themeColor="text1"/>
      <w:sz w:val="24"/>
    </w:rPr>
  </w:style>
  <w:style w:type="paragraph" w:customStyle="1" w:styleId="4859B7A41ACC442DB34B3F76362BB78A">
    <w:name w:val="4859B7A41ACC442DB34B3F76362BB78A"/>
    <w:rsid w:val="001E35DC"/>
    <w:pPr>
      <w:spacing w:after="120" w:line="240" w:lineRule="auto"/>
    </w:pPr>
    <w:rPr>
      <w:rFonts w:ascii="Segoe UI" w:eastAsiaTheme="minorHAnsi" w:hAnsi="Segoe UI"/>
      <w:color w:val="000000" w:themeColor="text1"/>
      <w:sz w:val="24"/>
    </w:rPr>
  </w:style>
  <w:style w:type="paragraph" w:customStyle="1" w:styleId="0E3F1162B2394623BC98B91DF83A5001">
    <w:name w:val="0E3F1162B2394623BC98B91DF83A5001"/>
    <w:rsid w:val="001E35DC"/>
    <w:pPr>
      <w:spacing w:after="120" w:line="240" w:lineRule="auto"/>
    </w:pPr>
    <w:rPr>
      <w:rFonts w:ascii="Segoe UI" w:eastAsiaTheme="minorHAnsi" w:hAnsi="Segoe UI"/>
      <w:color w:val="000000" w:themeColor="text1"/>
      <w:sz w:val="24"/>
    </w:rPr>
  </w:style>
  <w:style w:type="paragraph" w:customStyle="1" w:styleId="EF430DF5BBC84606AA649DA4BA0084A6">
    <w:name w:val="EF430DF5BBC84606AA649DA4BA0084A6"/>
    <w:rsid w:val="001E35DC"/>
    <w:pPr>
      <w:spacing w:after="120" w:line="240" w:lineRule="auto"/>
    </w:pPr>
    <w:rPr>
      <w:rFonts w:ascii="Segoe UI" w:eastAsiaTheme="minorHAnsi" w:hAnsi="Segoe UI"/>
      <w:color w:val="000000" w:themeColor="text1"/>
      <w:sz w:val="24"/>
    </w:rPr>
  </w:style>
  <w:style w:type="paragraph" w:customStyle="1" w:styleId="432D3AD8ABEF4F9A8FD84396F59A9AC5">
    <w:name w:val="432D3AD8ABEF4F9A8FD84396F59A9AC5"/>
    <w:rsid w:val="001E35DC"/>
    <w:pPr>
      <w:spacing w:after="120" w:line="240" w:lineRule="auto"/>
    </w:pPr>
    <w:rPr>
      <w:rFonts w:ascii="Segoe UI" w:eastAsiaTheme="minorHAnsi" w:hAnsi="Segoe UI"/>
      <w:color w:val="000000" w:themeColor="text1"/>
      <w:sz w:val="24"/>
    </w:rPr>
  </w:style>
  <w:style w:type="paragraph" w:customStyle="1" w:styleId="4601A52DEDBA4443BEEA22265369AF5D">
    <w:name w:val="4601A52DEDBA4443BEEA22265369AF5D"/>
    <w:rsid w:val="001E35DC"/>
    <w:pPr>
      <w:spacing w:after="120" w:line="240" w:lineRule="auto"/>
    </w:pPr>
    <w:rPr>
      <w:rFonts w:ascii="Segoe UI" w:eastAsiaTheme="minorHAnsi" w:hAnsi="Segoe UI"/>
      <w:color w:val="000000" w:themeColor="text1"/>
      <w:sz w:val="24"/>
    </w:rPr>
  </w:style>
  <w:style w:type="paragraph" w:customStyle="1" w:styleId="C9B654F7F8D544F6B7F9C53F85291C84">
    <w:name w:val="C9B654F7F8D544F6B7F9C53F85291C84"/>
    <w:rsid w:val="001E35DC"/>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34453144588E4241AEA08A17C655AA3A">
    <w:name w:val="34453144588E4241AEA08A17C655AA3A"/>
    <w:rsid w:val="001E35DC"/>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3A83D44D3194403AB45D69521BCA858D">
    <w:name w:val="3A83D44D3194403AB45D69521BCA858D"/>
    <w:rsid w:val="001E35DC"/>
    <w:pPr>
      <w:spacing w:after="120" w:line="240" w:lineRule="auto"/>
    </w:pPr>
    <w:rPr>
      <w:rFonts w:ascii="Segoe UI" w:eastAsiaTheme="minorHAnsi" w:hAnsi="Segoe UI"/>
      <w:color w:val="000000" w:themeColor="text1"/>
      <w:sz w:val="24"/>
    </w:rPr>
  </w:style>
  <w:style w:type="paragraph" w:customStyle="1" w:styleId="4F881098F5F7492C9B79B33040B4EDB4">
    <w:name w:val="4F881098F5F7492C9B79B33040B4EDB4"/>
    <w:rsid w:val="001E35DC"/>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529A312D78194B2CBC5EAAFB1F205978">
    <w:name w:val="529A312D78194B2CBC5EAAFB1F205978"/>
    <w:rsid w:val="001E35DC"/>
    <w:pPr>
      <w:spacing w:after="120" w:line="240" w:lineRule="auto"/>
    </w:pPr>
    <w:rPr>
      <w:rFonts w:ascii="Segoe UI" w:eastAsiaTheme="minorHAnsi" w:hAnsi="Segoe UI"/>
      <w:color w:val="000000" w:themeColor="text1"/>
      <w:sz w:val="24"/>
    </w:rPr>
  </w:style>
  <w:style w:type="paragraph" w:customStyle="1" w:styleId="CABD0DC250F74B26B3CB4B9FABBBC4E0">
    <w:name w:val="CABD0DC250F74B26B3CB4B9FABBBC4E0"/>
    <w:rsid w:val="001E35DC"/>
    <w:pPr>
      <w:spacing w:after="120" w:line="240" w:lineRule="auto"/>
    </w:pPr>
    <w:rPr>
      <w:rFonts w:ascii="Segoe UI" w:eastAsiaTheme="minorHAnsi" w:hAnsi="Segoe UI"/>
      <w:color w:val="000000" w:themeColor="text1"/>
      <w:sz w:val="24"/>
    </w:rPr>
  </w:style>
  <w:style w:type="paragraph" w:customStyle="1" w:styleId="67565B9CA4B0416AA4EF75CBF69A0B071">
    <w:name w:val="67565B9CA4B0416AA4EF75CBF69A0B071"/>
    <w:rsid w:val="005201F8"/>
    <w:pPr>
      <w:spacing w:after="120" w:line="240" w:lineRule="auto"/>
      <w:ind w:left="360" w:hanging="360"/>
    </w:pPr>
    <w:rPr>
      <w:rFonts w:ascii="Segoe UI" w:eastAsiaTheme="minorHAnsi" w:hAnsi="Segoe UI"/>
      <w:color w:val="000000" w:themeColor="text1"/>
      <w:sz w:val="24"/>
      <w:szCs w:val="24"/>
    </w:rPr>
  </w:style>
  <w:style w:type="paragraph" w:customStyle="1" w:styleId="C4BCBEB73B14457D8538544AAF7E58DA1">
    <w:name w:val="C4BCBEB73B14457D8538544AAF7E58DA1"/>
    <w:rsid w:val="005201F8"/>
    <w:pPr>
      <w:spacing w:after="120" w:line="240" w:lineRule="auto"/>
      <w:ind w:left="360" w:hanging="360"/>
    </w:pPr>
    <w:rPr>
      <w:rFonts w:ascii="Segoe UI" w:eastAsiaTheme="minorHAnsi" w:hAnsi="Segoe UI"/>
      <w:color w:val="000000" w:themeColor="text1"/>
      <w:sz w:val="24"/>
      <w:szCs w:val="24"/>
    </w:rPr>
  </w:style>
  <w:style w:type="paragraph" w:customStyle="1" w:styleId="79B93043802C447C8B16D5861EA8CA991">
    <w:name w:val="79B93043802C447C8B16D5861EA8CA991"/>
    <w:rsid w:val="005201F8"/>
    <w:pPr>
      <w:numPr>
        <w:numId w:val="3"/>
      </w:numPr>
      <w:spacing w:after="120" w:line="240" w:lineRule="auto"/>
      <w:ind w:hanging="360"/>
    </w:pPr>
    <w:rPr>
      <w:rFonts w:ascii="Segoe UI" w:eastAsiaTheme="minorHAnsi" w:hAnsi="Segoe UI" w:cs="Segoe UI"/>
      <w:color w:val="0D0D0D" w:themeColor="text1" w:themeTint="F2"/>
      <w:sz w:val="24"/>
      <w:szCs w:val="20"/>
    </w:rPr>
  </w:style>
  <w:style w:type="paragraph" w:customStyle="1" w:styleId="B8340B183898463997DD7C001EEFE46C1">
    <w:name w:val="B8340B183898463997DD7C001EEFE46C1"/>
    <w:rsid w:val="005201F8"/>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CA848D6DCC7428C90E0C69D25D1E24F1">
    <w:name w:val="4CA848D6DCC7428C90E0C69D25D1E24F1"/>
    <w:rsid w:val="005201F8"/>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95DA64EA3E8C4157B6A68D8D2D7ACB231">
    <w:name w:val="95DA64EA3E8C4157B6A68D8D2D7ACB231"/>
    <w:rsid w:val="005201F8"/>
    <w:pPr>
      <w:spacing w:after="120" w:line="240" w:lineRule="auto"/>
      <w:ind w:left="360" w:hanging="360"/>
    </w:pPr>
    <w:rPr>
      <w:rFonts w:ascii="Segoe UI" w:eastAsiaTheme="minorHAnsi" w:hAnsi="Segoe UI"/>
      <w:color w:val="000000" w:themeColor="text1"/>
      <w:sz w:val="24"/>
      <w:szCs w:val="24"/>
    </w:rPr>
  </w:style>
  <w:style w:type="paragraph" w:customStyle="1" w:styleId="EA9D7C342B714D2AB60601A1F88069611">
    <w:name w:val="EA9D7C342B714D2AB60601A1F88069611"/>
    <w:rsid w:val="005201F8"/>
    <w:pPr>
      <w:spacing w:after="120" w:line="240" w:lineRule="auto"/>
      <w:ind w:left="360" w:hanging="360"/>
    </w:pPr>
    <w:rPr>
      <w:rFonts w:ascii="Segoe UI" w:eastAsiaTheme="minorHAnsi" w:hAnsi="Segoe UI"/>
      <w:color w:val="000000" w:themeColor="text1"/>
      <w:sz w:val="24"/>
      <w:szCs w:val="24"/>
    </w:rPr>
  </w:style>
  <w:style w:type="paragraph" w:customStyle="1" w:styleId="C7DBB1CF26D74452A0480654EC09EC841">
    <w:name w:val="C7DBB1CF26D74452A0480654EC09EC841"/>
    <w:rsid w:val="005201F8"/>
    <w:pPr>
      <w:spacing w:after="120" w:line="240" w:lineRule="auto"/>
      <w:ind w:left="360" w:hanging="360"/>
    </w:pPr>
    <w:rPr>
      <w:rFonts w:ascii="Segoe UI" w:eastAsiaTheme="minorHAnsi" w:hAnsi="Segoe UI"/>
      <w:color w:val="000000" w:themeColor="text1"/>
      <w:sz w:val="24"/>
      <w:szCs w:val="24"/>
    </w:rPr>
  </w:style>
  <w:style w:type="paragraph" w:customStyle="1" w:styleId="B04439FB1D1C4EEEBE7A79132536FB9B1">
    <w:name w:val="B04439FB1D1C4EEEBE7A79132536FB9B1"/>
    <w:rsid w:val="005201F8"/>
    <w:pPr>
      <w:spacing w:after="120" w:line="240" w:lineRule="auto"/>
      <w:ind w:left="360" w:hanging="360"/>
    </w:pPr>
    <w:rPr>
      <w:rFonts w:ascii="Segoe UI" w:eastAsiaTheme="minorHAnsi" w:hAnsi="Segoe UI"/>
      <w:color w:val="000000" w:themeColor="text1"/>
      <w:sz w:val="24"/>
      <w:szCs w:val="24"/>
    </w:rPr>
  </w:style>
  <w:style w:type="paragraph" w:customStyle="1" w:styleId="E96094C1D7604C3D99ED9FBC7C4C16131">
    <w:name w:val="E96094C1D7604C3D99ED9FBC7C4C16131"/>
    <w:rsid w:val="005201F8"/>
    <w:pPr>
      <w:spacing w:after="120" w:line="240" w:lineRule="auto"/>
    </w:pPr>
    <w:rPr>
      <w:rFonts w:ascii="Segoe UI" w:eastAsiaTheme="minorHAnsi" w:hAnsi="Segoe UI"/>
      <w:color w:val="000000" w:themeColor="text1"/>
      <w:sz w:val="24"/>
    </w:rPr>
  </w:style>
  <w:style w:type="paragraph" w:customStyle="1" w:styleId="4859B7A41ACC442DB34B3F76362BB78A1">
    <w:name w:val="4859B7A41ACC442DB34B3F76362BB78A1"/>
    <w:rsid w:val="005201F8"/>
    <w:pPr>
      <w:spacing w:after="120" w:line="240" w:lineRule="auto"/>
    </w:pPr>
    <w:rPr>
      <w:rFonts w:ascii="Segoe UI" w:eastAsiaTheme="minorHAnsi" w:hAnsi="Segoe UI"/>
      <w:color w:val="000000" w:themeColor="text1"/>
      <w:sz w:val="24"/>
    </w:rPr>
  </w:style>
  <w:style w:type="paragraph" w:customStyle="1" w:styleId="0E3F1162B2394623BC98B91DF83A50011">
    <w:name w:val="0E3F1162B2394623BC98B91DF83A50011"/>
    <w:rsid w:val="005201F8"/>
    <w:pPr>
      <w:spacing w:after="120" w:line="240" w:lineRule="auto"/>
    </w:pPr>
    <w:rPr>
      <w:rFonts w:ascii="Segoe UI" w:eastAsiaTheme="minorHAnsi" w:hAnsi="Segoe UI"/>
      <w:color w:val="000000" w:themeColor="text1"/>
      <w:sz w:val="24"/>
    </w:rPr>
  </w:style>
  <w:style w:type="paragraph" w:customStyle="1" w:styleId="EF430DF5BBC84606AA649DA4BA0084A61">
    <w:name w:val="EF430DF5BBC84606AA649DA4BA0084A61"/>
    <w:rsid w:val="005201F8"/>
    <w:pPr>
      <w:spacing w:after="120" w:line="240" w:lineRule="auto"/>
    </w:pPr>
    <w:rPr>
      <w:rFonts w:ascii="Segoe UI" w:eastAsiaTheme="minorHAnsi" w:hAnsi="Segoe UI"/>
      <w:color w:val="000000" w:themeColor="text1"/>
      <w:sz w:val="24"/>
    </w:rPr>
  </w:style>
  <w:style w:type="paragraph" w:customStyle="1" w:styleId="432D3AD8ABEF4F9A8FD84396F59A9AC51">
    <w:name w:val="432D3AD8ABEF4F9A8FD84396F59A9AC51"/>
    <w:rsid w:val="005201F8"/>
    <w:pPr>
      <w:spacing w:after="120" w:line="240" w:lineRule="auto"/>
    </w:pPr>
    <w:rPr>
      <w:rFonts w:ascii="Segoe UI" w:eastAsiaTheme="minorHAnsi" w:hAnsi="Segoe UI"/>
      <w:color w:val="000000" w:themeColor="text1"/>
      <w:sz w:val="24"/>
    </w:rPr>
  </w:style>
  <w:style w:type="paragraph" w:customStyle="1" w:styleId="4601A52DEDBA4443BEEA22265369AF5D1">
    <w:name w:val="4601A52DEDBA4443BEEA22265369AF5D1"/>
    <w:rsid w:val="005201F8"/>
    <w:pPr>
      <w:spacing w:after="120" w:line="240" w:lineRule="auto"/>
    </w:pPr>
    <w:rPr>
      <w:rFonts w:ascii="Segoe UI" w:eastAsiaTheme="minorHAnsi" w:hAnsi="Segoe UI"/>
      <w:color w:val="000000" w:themeColor="text1"/>
      <w:sz w:val="24"/>
    </w:rPr>
  </w:style>
  <w:style w:type="paragraph" w:customStyle="1" w:styleId="C9B654F7F8D544F6B7F9C53F85291C841">
    <w:name w:val="C9B654F7F8D544F6B7F9C53F85291C841"/>
    <w:rsid w:val="005201F8"/>
    <w:pPr>
      <w:spacing w:after="120" w:line="240" w:lineRule="auto"/>
      <w:ind w:left="360" w:hanging="360"/>
    </w:pPr>
    <w:rPr>
      <w:rFonts w:ascii="Segoe UI" w:eastAsiaTheme="minorHAnsi" w:hAnsi="Segoe UI"/>
      <w:color w:val="000000" w:themeColor="text1"/>
      <w:sz w:val="24"/>
      <w:szCs w:val="24"/>
    </w:rPr>
  </w:style>
  <w:style w:type="paragraph" w:customStyle="1" w:styleId="34453144588E4241AEA08A17C655AA3A1">
    <w:name w:val="34453144588E4241AEA08A17C655AA3A1"/>
    <w:rsid w:val="005201F8"/>
    <w:pPr>
      <w:spacing w:after="120" w:line="240" w:lineRule="auto"/>
    </w:pPr>
    <w:rPr>
      <w:rFonts w:ascii="Segoe UI" w:eastAsiaTheme="minorHAnsi" w:hAnsi="Segoe UI"/>
      <w:color w:val="000000" w:themeColor="text1"/>
      <w:sz w:val="24"/>
    </w:rPr>
  </w:style>
  <w:style w:type="paragraph" w:customStyle="1" w:styleId="3A83D44D3194403AB45D69521BCA858D1">
    <w:name w:val="3A83D44D3194403AB45D69521BCA858D1"/>
    <w:rsid w:val="005201F8"/>
    <w:pPr>
      <w:spacing w:after="120" w:line="240" w:lineRule="auto"/>
    </w:pPr>
    <w:rPr>
      <w:rFonts w:ascii="Segoe UI" w:eastAsiaTheme="minorHAnsi" w:hAnsi="Segoe UI"/>
      <w:color w:val="000000" w:themeColor="text1"/>
      <w:sz w:val="24"/>
    </w:rPr>
  </w:style>
  <w:style w:type="paragraph" w:customStyle="1" w:styleId="4F881098F5F7492C9B79B33040B4EDB41">
    <w:name w:val="4F881098F5F7492C9B79B33040B4EDB41"/>
    <w:rsid w:val="005201F8"/>
    <w:pPr>
      <w:spacing w:after="120" w:line="240" w:lineRule="auto"/>
    </w:pPr>
    <w:rPr>
      <w:rFonts w:ascii="Segoe UI" w:eastAsiaTheme="minorHAnsi" w:hAnsi="Segoe UI"/>
      <w:color w:val="000000" w:themeColor="text1"/>
      <w:sz w:val="24"/>
    </w:rPr>
  </w:style>
  <w:style w:type="paragraph" w:customStyle="1" w:styleId="529A312D78194B2CBC5EAAFB1F2059781">
    <w:name w:val="529A312D78194B2CBC5EAAFB1F2059781"/>
    <w:rsid w:val="005201F8"/>
    <w:pPr>
      <w:spacing w:after="120" w:line="240" w:lineRule="auto"/>
    </w:pPr>
    <w:rPr>
      <w:rFonts w:ascii="Segoe UI" w:eastAsiaTheme="minorHAnsi" w:hAnsi="Segoe UI"/>
      <w:color w:val="000000" w:themeColor="text1"/>
      <w:sz w:val="24"/>
    </w:rPr>
  </w:style>
  <w:style w:type="paragraph" w:customStyle="1" w:styleId="CABD0DC250F74B26B3CB4B9FABBBC4E01">
    <w:name w:val="CABD0DC250F74B26B3CB4B9FABBBC4E01"/>
    <w:rsid w:val="005201F8"/>
    <w:pPr>
      <w:spacing w:after="120" w:line="240" w:lineRule="auto"/>
    </w:pPr>
    <w:rPr>
      <w:rFonts w:ascii="Segoe UI" w:eastAsiaTheme="minorHAnsi" w:hAnsi="Segoe UI"/>
      <w:color w:val="000000" w:themeColor="text1"/>
      <w:sz w:val="24"/>
    </w:rPr>
  </w:style>
  <w:style w:type="character" w:customStyle="1" w:styleId="Inlinebold">
    <w:name w:val="Inline bold"/>
    <w:basedOn w:val="DefaultParagraphFont"/>
    <w:uiPriority w:val="1"/>
    <w:qFormat/>
    <w:rsid w:val="00694496"/>
    <w:rPr>
      <w:b/>
    </w:rPr>
  </w:style>
  <w:style w:type="paragraph" w:customStyle="1" w:styleId="67565B9CA4B0416AA4EF75CBF69A0B072">
    <w:name w:val="67565B9CA4B0416AA4EF75CBF69A0B072"/>
    <w:rsid w:val="00694496"/>
    <w:pPr>
      <w:spacing w:after="120" w:line="240" w:lineRule="auto"/>
      <w:ind w:left="360" w:hanging="360"/>
    </w:pPr>
    <w:rPr>
      <w:rFonts w:ascii="Segoe UI" w:eastAsiaTheme="minorHAnsi" w:hAnsi="Segoe UI"/>
      <w:color w:val="000000" w:themeColor="text1"/>
      <w:sz w:val="24"/>
      <w:szCs w:val="24"/>
    </w:rPr>
  </w:style>
  <w:style w:type="paragraph" w:customStyle="1" w:styleId="C4BCBEB73B14457D8538544AAF7E58DA2">
    <w:name w:val="C4BCBEB73B14457D8538544AAF7E58DA2"/>
    <w:rsid w:val="00694496"/>
    <w:pPr>
      <w:spacing w:after="120" w:line="240" w:lineRule="auto"/>
      <w:ind w:left="360" w:hanging="360"/>
    </w:pPr>
    <w:rPr>
      <w:rFonts w:ascii="Segoe UI" w:eastAsiaTheme="minorHAnsi" w:hAnsi="Segoe UI"/>
      <w:color w:val="000000" w:themeColor="text1"/>
      <w:sz w:val="24"/>
      <w:szCs w:val="24"/>
    </w:rPr>
  </w:style>
  <w:style w:type="paragraph" w:customStyle="1" w:styleId="79B93043802C447C8B16D5861EA8CA992">
    <w:name w:val="79B93043802C447C8B16D5861EA8CA992"/>
    <w:rsid w:val="00694496"/>
    <w:pPr>
      <w:numPr>
        <w:numId w:val="4"/>
      </w:numPr>
      <w:spacing w:after="120" w:line="240" w:lineRule="auto"/>
      <w:ind w:hanging="360"/>
    </w:pPr>
    <w:rPr>
      <w:rFonts w:ascii="Segoe UI" w:eastAsiaTheme="minorHAnsi" w:hAnsi="Segoe UI" w:cs="Segoe UI"/>
      <w:color w:val="0D0D0D" w:themeColor="text1" w:themeTint="F2"/>
      <w:sz w:val="24"/>
      <w:szCs w:val="20"/>
    </w:rPr>
  </w:style>
  <w:style w:type="paragraph" w:customStyle="1" w:styleId="B8340B183898463997DD7C001EEFE46C2">
    <w:name w:val="B8340B183898463997DD7C001EEFE46C2"/>
    <w:rsid w:val="00694496"/>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4CA848D6DCC7428C90E0C69D25D1E24F2">
    <w:name w:val="4CA848D6DCC7428C90E0C69D25D1E24F2"/>
    <w:rsid w:val="00694496"/>
    <w:pPr>
      <w:tabs>
        <w:tab w:val="num" w:pos="720"/>
      </w:tabs>
      <w:spacing w:after="120" w:line="240" w:lineRule="auto"/>
      <w:ind w:left="720" w:hanging="360"/>
    </w:pPr>
    <w:rPr>
      <w:rFonts w:ascii="Segoe UI" w:eastAsiaTheme="minorHAnsi" w:hAnsi="Segoe UI" w:cs="Segoe UI"/>
      <w:color w:val="0D0D0D" w:themeColor="text1" w:themeTint="F2"/>
      <w:sz w:val="24"/>
      <w:szCs w:val="20"/>
    </w:rPr>
  </w:style>
  <w:style w:type="paragraph" w:customStyle="1" w:styleId="95DA64EA3E8C4157B6A68D8D2D7ACB232">
    <w:name w:val="95DA64EA3E8C4157B6A68D8D2D7ACB232"/>
    <w:rsid w:val="00694496"/>
    <w:pPr>
      <w:spacing w:after="120" w:line="240" w:lineRule="auto"/>
      <w:ind w:left="360" w:hanging="360"/>
    </w:pPr>
    <w:rPr>
      <w:rFonts w:ascii="Segoe UI" w:eastAsiaTheme="minorHAnsi" w:hAnsi="Segoe UI"/>
      <w:color w:val="000000" w:themeColor="text1"/>
      <w:sz w:val="24"/>
      <w:szCs w:val="24"/>
    </w:rPr>
  </w:style>
  <w:style w:type="paragraph" w:customStyle="1" w:styleId="EA9D7C342B714D2AB60601A1F88069612">
    <w:name w:val="EA9D7C342B714D2AB60601A1F88069612"/>
    <w:rsid w:val="00694496"/>
    <w:pPr>
      <w:spacing w:after="120" w:line="240" w:lineRule="auto"/>
      <w:ind w:left="360" w:hanging="360"/>
    </w:pPr>
    <w:rPr>
      <w:rFonts w:ascii="Segoe UI" w:eastAsiaTheme="minorHAnsi" w:hAnsi="Segoe UI"/>
      <w:color w:val="000000" w:themeColor="text1"/>
      <w:sz w:val="24"/>
      <w:szCs w:val="24"/>
    </w:rPr>
  </w:style>
  <w:style w:type="paragraph" w:customStyle="1" w:styleId="C7DBB1CF26D74452A0480654EC09EC842">
    <w:name w:val="C7DBB1CF26D74452A0480654EC09EC842"/>
    <w:rsid w:val="00694496"/>
    <w:pPr>
      <w:spacing w:after="120" w:line="240" w:lineRule="auto"/>
      <w:ind w:left="360" w:hanging="360"/>
    </w:pPr>
    <w:rPr>
      <w:rFonts w:ascii="Segoe UI" w:eastAsiaTheme="minorHAnsi" w:hAnsi="Segoe UI"/>
      <w:color w:val="000000" w:themeColor="text1"/>
      <w:sz w:val="24"/>
      <w:szCs w:val="24"/>
    </w:rPr>
  </w:style>
  <w:style w:type="paragraph" w:customStyle="1" w:styleId="B04439FB1D1C4EEEBE7A79132536FB9B2">
    <w:name w:val="B04439FB1D1C4EEEBE7A79132536FB9B2"/>
    <w:rsid w:val="00694496"/>
    <w:pPr>
      <w:spacing w:after="120" w:line="240" w:lineRule="auto"/>
      <w:ind w:left="360" w:hanging="360"/>
    </w:pPr>
    <w:rPr>
      <w:rFonts w:ascii="Segoe UI" w:eastAsiaTheme="minorHAnsi" w:hAnsi="Segoe UI"/>
      <w:color w:val="000000" w:themeColor="text1"/>
      <w:sz w:val="24"/>
      <w:szCs w:val="24"/>
    </w:rPr>
  </w:style>
  <w:style w:type="paragraph" w:customStyle="1" w:styleId="E96094C1D7604C3D99ED9FBC7C4C16132">
    <w:name w:val="E96094C1D7604C3D99ED9FBC7C4C16132"/>
    <w:rsid w:val="00694496"/>
    <w:pPr>
      <w:spacing w:after="120" w:line="240" w:lineRule="auto"/>
    </w:pPr>
    <w:rPr>
      <w:rFonts w:ascii="Segoe UI" w:eastAsiaTheme="minorHAnsi" w:hAnsi="Segoe UI"/>
      <w:color w:val="000000" w:themeColor="text1"/>
      <w:sz w:val="24"/>
    </w:rPr>
  </w:style>
  <w:style w:type="paragraph" w:customStyle="1" w:styleId="4859B7A41ACC442DB34B3F76362BB78A2">
    <w:name w:val="4859B7A41ACC442DB34B3F76362BB78A2"/>
    <w:rsid w:val="00694496"/>
    <w:pPr>
      <w:spacing w:after="120" w:line="240" w:lineRule="auto"/>
    </w:pPr>
    <w:rPr>
      <w:rFonts w:ascii="Segoe UI" w:eastAsiaTheme="minorHAnsi" w:hAnsi="Segoe UI"/>
      <w:color w:val="000000" w:themeColor="text1"/>
      <w:sz w:val="24"/>
    </w:rPr>
  </w:style>
  <w:style w:type="paragraph" w:customStyle="1" w:styleId="0E3F1162B2394623BC98B91DF83A50012">
    <w:name w:val="0E3F1162B2394623BC98B91DF83A50012"/>
    <w:rsid w:val="00694496"/>
    <w:pPr>
      <w:spacing w:after="120" w:line="240" w:lineRule="auto"/>
    </w:pPr>
    <w:rPr>
      <w:rFonts w:ascii="Segoe UI" w:eastAsiaTheme="minorHAnsi" w:hAnsi="Segoe UI"/>
      <w:color w:val="000000" w:themeColor="text1"/>
      <w:sz w:val="24"/>
    </w:rPr>
  </w:style>
  <w:style w:type="paragraph" w:customStyle="1" w:styleId="EF430DF5BBC84606AA649DA4BA0084A62">
    <w:name w:val="EF430DF5BBC84606AA649DA4BA0084A62"/>
    <w:rsid w:val="00694496"/>
    <w:pPr>
      <w:spacing w:after="120" w:line="240" w:lineRule="auto"/>
    </w:pPr>
    <w:rPr>
      <w:rFonts w:ascii="Segoe UI" w:eastAsiaTheme="minorHAnsi" w:hAnsi="Segoe UI"/>
      <w:color w:val="000000" w:themeColor="text1"/>
      <w:sz w:val="24"/>
    </w:rPr>
  </w:style>
  <w:style w:type="paragraph" w:customStyle="1" w:styleId="432D3AD8ABEF4F9A8FD84396F59A9AC52">
    <w:name w:val="432D3AD8ABEF4F9A8FD84396F59A9AC52"/>
    <w:rsid w:val="00694496"/>
    <w:pPr>
      <w:spacing w:after="120" w:line="240" w:lineRule="auto"/>
    </w:pPr>
    <w:rPr>
      <w:rFonts w:ascii="Segoe UI" w:eastAsiaTheme="minorHAnsi" w:hAnsi="Segoe UI"/>
      <w:color w:val="000000" w:themeColor="text1"/>
      <w:sz w:val="24"/>
    </w:rPr>
  </w:style>
  <w:style w:type="paragraph" w:customStyle="1" w:styleId="4601A52DEDBA4443BEEA22265369AF5D2">
    <w:name w:val="4601A52DEDBA4443BEEA22265369AF5D2"/>
    <w:rsid w:val="00694496"/>
    <w:pPr>
      <w:spacing w:after="120" w:line="240" w:lineRule="auto"/>
    </w:pPr>
    <w:rPr>
      <w:rFonts w:ascii="Segoe UI" w:eastAsiaTheme="minorHAnsi" w:hAnsi="Segoe UI"/>
      <w:color w:val="000000" w:themeColor="text1"/>
      <w:sz w:val="24"/>
    </w:rPr>
  </w:style>
  <w:style w:type="paragraph" w:customStyle="1" w:styleId="C9B654F7F8D544F6B7F9C53F85291C842">
    <w:name w:val="C9B654F7F8D544F6B7F9C53F85291C842"/>
    <w:rsid w:val="00694496"/>
    <w:pPr>
      <w:spacing w:after="120" w:line="240" w:lineRule="auto"/>
      <w:ind w:left="360" w:hanging="360"/>
    </w:pPr>
    <w:rPr>
      <w:rFonts w:ascii="Segoe UI" w:eastAsiaTheme="minorHAnsi" w:hAnsi="Segoe UI"/>
      <w:color w:val="000000" w:themeColor="text1"/>
      <w:sz w:val="24"/>
      <w:szCs w:val="24"/>
    </w:rPr>
  </w:style>
  <w:style w:type="paragraph" w:customStyle="1" w:styleId="34453144588E4241AEA08A17C655AA3A2">
    <w:name w:val="34453144588E4241AEA08A17C655AA3A2"/>
    <w:rsid w:val="00694496"/>
    <w:pPr>
      <w:spacing w:after="120" w:line="240" w:lineRule="auto"/>
    </w:pPr>
    <w:rPr>
      <w:rFonts w:ascii="Segoe UI" w:eastAsiaTheme="minorHAnsi" w:hAnsi="Segoe UI"/>
      <w:color w:val="000000" w:themeColor="text1"/>
      <w:sz w:val="24"/>
    </w:rPr>
  </w:style>
  <w:style w:type="paragraph" w:customStyle="1" w:styleId="3A83D44D3194403AB45D69521BCA858D2">
    <w:name w:val="3A83D44D3194403AB45D69521BCA858D2"/>
    <w:rsid w:val="00694496"/>
    <w:pPr>
      <w:spacing w:after="120" w:line="240" w:lineRule="auto"/>
    </w:pPr>
    <w:rPr>
      <w:rFonts w:ascii="Segoe UI" w:eastAsiaTheme="minorHAnsi" w:hAnsi="Segoe UI"/>
      <w:color w:val="000000" w:themeColor="text1"/>
      <w:sz w:val="24"/>
    </w:rPr>
  </w:style>
  <w:style w:type="paragraph" w:customStyle="1" w:styleId="4F881098F5F7492C9B79B33040B4EDB42">
    <w:name w:val="4F881098F5F7492C9B79B33040B4EDB42"/>
    <w:rsid w:val="00694496"/>
    <w:pPr>
      <w:spacing w:after="120" w:line="240" w:lineRule="auto"/>
    </w:pPr>
    <w:rPr>
      <w:rFonts w:ascii="Segoe UI" w:eastAsiaTheme="minorHAnsi" w:hAnsi="Segoe UI"/>
      <w:color w:val="000000" w:themeColor="text1"/>
      <w:sz w:val="24"/>
    </w:rPr>
  </w:style>
  <w:style w:type="paragraph" w:customStyle="1" w:styleId="529A312D78194B2CBC5EAAFB1F2059782">
    <w:name w:val="529A312D78194B2CBC5EAAFB1F2059782"/>
    <w:rsid w:val="00694496"/>
    <w:pPr>
      <w:spacing w:after="120" w:line="240" w:lineRule="auto"/>
    </w:pPr>
    <w:rPr>
      <w:rFonts w:ascii="Segoe UI" w:eastAsiaTheme="minorHAnsi" w:hAnsi="Segoe UI"/>
      <w:color w:val="000000" w:themeColor="text1"/>
      <w:sz w:val="24"/>
    </w:rPr>
  </w:style>
  <w:style w:type="paragraph" w:customStyle="1" w:styleId="CABD0DC250F74B26B3CB4B9FABBBC4E02">
    <w:name w:val="CABD0DC250F74B26B3CB4B9FABBBC4E02"/>
    <w:rsid w:val="00694496"/>
    <w:pPr>
      <w:spacing w:after="120" w:line="240" w:lineRule="auto"/>
    </w:pPr>
    <w:rPr>
      <w:rFonts w:ascii="Segoe UI" w:eastAsiaTheme="minorHAnsi" w:hAnsi="Segoe UI"/>
      <w:color w:val="000000" w:themeColor="text1"/>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8AD96-918F-4C9B-B22C-154E010A2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21C WWL PP_Word_Associate_Student_Guide_Template_Clean.dotx</Template>
  <TotalTime>0</TotalTime>
  <Pages>57</Pages>
  <Words>10219</Words>
  <Characters>49972</Characters>
  <DocSecurity>0</DocSecurity>
  <Lines>1427</Lines>
  <Paragraphs>1114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dcterms:created xsi:type="dcterms:W3CDTF">2020-01-08T19:38:00Z</dcterms:created>
  <dcterms:modified xsi:type="dcterms:W3CDTF">2020-04-17T18:46:00Z</dcterms:modified>
</cp:coreProperties>
</file>