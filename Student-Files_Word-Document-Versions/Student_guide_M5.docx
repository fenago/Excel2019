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0F876" w14:textId="77777777" w:rsidR="00D97B87" w:rsidRPr="00D97B87" w:rsidRDefault="00D97B87" w:rsidP="00ED61F7">
      <w:bookmarkStart w:id="0" w:name="_Hlk20071550"/>
      <w:bookmarkStart w:id="1" w:name="_Hlk20165909"/>
      <w:bookmarkStart w:id="2" w:name="_Toc18516832"/>
      <w:bookmarkStart w:id="3" w:name="_Toc18540893"/>
      <w:bookmarkStart w:id="4" w:name="_Toc18540974"/>
      <w:bookmarkStart w:id="5" w:name="_Toc18522438"/>
      <w:bookmarkStart w:id="6" w:name="_Toc18926167"/>
      <w:bookmarkStart w:id="7" w:name="_Toc19021167"/>
      <w:r w:rsidRPr="00D97B87">
        <w:rPr>
          <w:noProof/>
          <w:lang w:val="en-IN" w:eastAsia="en-IN"/>
        </w:rPr>
        <w:drawing>
          <wp:anchor distT="0" distB="0" distL="114300" distR="114300" simplePos="0" relativeHeight="251670528" behindDoc="1" locked="0" layoutInCell="1" allowOverlap="1" wp14:anchorId="1EF9B473" wp14:editId="457A90E1">
            <wp:simplePos x="0" y="0"/>
            <wp:positionH relativeFrom="column">
              <wp:posOffset>0</wp:posOffset>
            </wp:positionH>
            <wp:positionV relativeFrom="paragraph">
              <wp:posOffset>9525</wp:posOffset>
            </wp:positionV>
            <wp:extent cx="5981700" cy="5761396"/>
            <wp:effectExtent l="0" t="0" r="0" b="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_Illustration_Cover_2_sized_rightHand_ondark.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5981700" cy="5761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7B87">
        <w:rPr>
          <w:noProof/>
          <w:lang w:val="en-IN" w:eastAsia="en-IN"/>
        </w:rPr>
        <mc:AlternateContent>
          <mc:Choice Requires="wps">
            <w:drawing>
              <wp:anchor distT="0" distB="0" distL="114300" distR="114300" simplePos="0" relativeHeight="251669504" behindDoc="0" locked="0" layoutInCell="1" allowOverlap="1" wp14:anchorId="613435D3" wp14:editId="020C8E05">
                <wp:simplePos x="0" y="0"/>
                <wp:positionH relativeFrom="column">
                  <wp:posOffset>1</wp:posOffset>
                </wp:positionH>
                <wp:positionV relativeFrom="paragraph">
                  <wp:posOffset>4876800</wp:posOffset>
                </wp:positionV>
                <wp:extent cx="5981700" cy="3563620"/>
                <wp:effectExtent l="0" t="0" r="19050" b="1778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81700" cy="3563620"/>
                        </a:xfrm>
                        <a:prstGeom prst="rect">
                          <a:avLst/>
                        </a:prstGeom>
                        <a:solidFill>
                          <a:srgbClr val="217346"/>
                        </a:solidFill>
                        <a:ln w="12700" cap="flat" cmpd="sng" algn="ctr">
                          <a:solidFill>
                            <a:srgbClr val="4472C4">
                              <a:shade val="50000"/>
                            </a:srgbClr>
                          </a:solidFill>
                          <a:prstDash val="solid"/>
                          <a:miter lim="800000"/>
                        </a:ln>
                        <a:effectLst/>
                      </wps:spPr>
                      <wps:txbx>
                        <w:txbxContent>
                          <w:p w14:paraId="013AF12E" w14:textId="262CCD6F" w:rsidR="00C502FA" w:rsidRPr="00683A71" w:rsidRDefault="00C502FA" w:rsidP="00683A71">
                            <w:pPr>
                              <w:pStyle w:val="DocumentTitle"/>
                            </w:pPr>
                            <w:r w:rsidRPr="00683A71">
                              <w:t xml:space="preserve">Student </w:t>
                            </w:r>
                            <w:r>
                              <w:t>G</w:t>
                            </w:r>
                            <w:r w:rsidRPr="00683A71">
                              <w:t>uide</w:t>
                            </w:r>
                          </w:p>
                          <w:p w14:paraId="4F9607BD" w14:textId="77777777" w:rsidR="00C502FA" w:rsidRDefault="00C502FA" w:rsidP="008A541D">
                            <w:pPr>
                              <w:pStyle w:val="CourseTitle"/>
                            </w:pPr>
                            <w:bookmarkStart w:id="8" w:name="_Hlk24997830"/>
                            <w:r w:rsidRPr="000410C1">
                              <w:t xml:space="preserve">40567A </w:t>
                            </w:r>
                          </w:p>
                          <w:p w14:paraId="4D4327E2" w14:textId="30DD75CF" w:rsidR="00C502FA" w:rsidRPr="008A541D" w:rsidRDefault="00C502FA" w:rsidP="008A541D">
                            <w:pPr>
                              <w:pStyle w:val="CourseTitle"/>
                            </w:pPr>
                            <w:r>
                              <w:t>Microsoft Excel associate</w:t>
                            </w:r>
                            <w:bookmarkEnd w:id="8"/>
                            <w:r>
                              <w:t xml:space="preserve"> </w:t>
                            </w:r>
                            <w:r w:rsidRPr="008A541D">
                              <w:t>2019</w:t>
                            </w:r>
                          </w:p>
                          <w:p w14:paraId="245DEF75" w14:textId="78879AB2" w:rsidR="00C502FA" w:rsidRPr="00D97B87" w:rsidRDefault="00C502FA" w:rsidP="00D97B87">
                            <w:pPr>
                              <w:pStyle w:val="ModuleTitle"/>
                            </w:pPr>
                            <w:bookmarkStart w:id="9" w:name="_Hlk24997843"/>
                            <w:bookmarkStart w:id="10" w:name="_Hlk24997844"/>
                            <w:r w:rsidRPr="00D97B87">
                              <w:t xml:space="preserve">Module </w:t>
                            </w:r>
                            <w:r>
                              <w:t>5</w:t>
                            </w:r>
                            <w:r w:rsidRPr="00D97B87">
                              <w:t xml:space="preserve">: </w:t>
                            </w:r>
                            <w:bookmarkEnd w:id="9"/>
                            <w:bookmarkEnd w:id="10"/>
                            <w:r>
                              <w:t>Using formulas and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435D3" id="Rectangle 10" o:spid="_x0000_s1026" style="position:absolute;margin-left:0;margin-top:384pt;width:471pt;height:28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" fillcolor="#217346" strokecolor="#2f528f" strokeweight="1pt">
                <v:textbox>
                  <w:txbxContent>
                    <w:p w14:paraId="013AF12E" w14:textId="262CCD6F" w:rsidR="00C502FA" w:rsidRPr="00683A71" w:rsidRDefault="00C502FA" w:rsidP="00683A71">
                      <w:pPr>
                        <w:pStyle w:val="DocumentTitle"/>
                      </w:pPr>
                      <w:r w:rsidRPr="00683A71">
                        <w:t xml:space="preserve">Student </w:t>
                      </w:r>
                      <w:r>
                        <w:t>G</w:t>
                      </w:r>
                      <w:r w:rsidRPr="00683A71">
                        <w:t>uide</w:t>
                      </w:r>
                    </w:p>
                    <w:p w14:paraId="4F9607BD" w14:textId="77777777" w:rsidR="00C502FA" w:rsidRDefault="00C502FA" w:rsidP="008A541D">
                      <w:pPr>
                        <w:pStyle w:val="CourseTitle"/>
                      </w:pPr>
                      <w:bookmarkStart w:id="11" w:name="_Hlk24997830"/>
                      <w:r w:rsidRPr="000410C1">
                        <w:t xml:space="preserve">40567A </w:t>
                      </w:r>
                    </w:p>
                    <w:p w14:paraId="4D4327E2" w14:textId="30DD75CF" w:rsidR="00C502FA" w:rsidRPr="008A541D" w:rsidRDefault="00C502FA" w:rsidP="008A541D">
                      <w:pPr>
                        <w:pStyle w:val="CourseTitle"/>
                      </w:pPr>
                      <w:r>
                        <w:t>Microsoft Excel associate</w:t>
                      </w:r>
                      <w:bookmarkEnd w:id="11"/>
                      <w:r>
                        <w:t xml:space="preserve"> </w:t>
                      </w:r>
                      <w:r w:rsidRPr="008A541D">
                        <w:t>2019</w:t>
                      </w:r>
                    </w:p>
                    <w:p w14:paraId="245DEF75" w14:textId="78879AB2" w:rsidR="00C502FA" w:rsidRPr="00D97B87" w:rsidRDefault="00C502FA" w:rsidP="00D97B87">
                      <w:pPr>
                        <w:pStyle w:val="ModuleTitle"/>
                      </w:pPr>
                      <w:bookmarkStart w:id="12" w:name="_Hlk24997843"/>
                      <w:bookmarkStart w:id="13" w:name="_Hlk24997844"/>
                      <w:r w:rsidRPr="00D97B87">
                        <w:t xml:space="preserve">Module </w:t>
                      </w:r>
                      <w:r>
                        <w:t>5</w:t>
                      </w:r>
                      <w:r w:rsidRPr="00D97B87">
                        <w:t xml:space="preserve">: </w:t>
                      </w:r>
                      <w:bookmarkEnd w:id="12"/>
                      <w:bookmarkEnd w:id="13"/>
                      <w:r>
                        <w:t>Using formulas and functions</w:t>
                      </w:r>
                    </w:p>
                  </w:txbxContent>
                </v:textbox>
              </v:rect>
            </w:pict>
          </mc:Fallback>
        </mc:AlternateContent>
      </w:r>
      <w:r w:rsidRPr="00D97B87">
        <w:rPr>
          <w:noProof/>
          <w:lang w:val="en-IN" w:eastAsia="en-IN"/>
        </w:rPr>
        <w:drawing>
          <wp:anchor distT="0" distB="0" distL="114300" distR="114300" simplePos="0" relativeHeight="251668480" behindDoc="0" locked="0" layoutInCell="1" allowOverlap="1" wp14:anchorId="7C5E26A2" wp14:editId="53976180">
            <wp:simplePos x="0" y="0"/>
            <wp:positionH relativeFrom="column">
              <wp:posOffset>47308</wp:posOffset>
            </wp:positionH>
            <wp:positionV relativeFrom="paragraph">
              <wp:posOffset>-1270</wp:posOffset>
            </wp:positionV>
            <wp:extent cx="2515187" cy="1127051"/>
            <wp:effectExtent l="0" t="0" r="0" b="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crosoft-logo_rgb_c-w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5187" cy="1127051"/>
                    </a:xfrm>
                    <a:prstGeom prst="rect">
                      <a:avLst/>
                    </a:prstGeom>
                  </pic:spPr>
                </pic:pic>
              </a:graphicData>
            </a:graphic>
            <wp14:sizeRelH relativeFrom="margin">
              <wp14:pctWidth>0</wp14:pctWidth>
            </wp14:sizeRelH>
            <wp14:sizeRelV relativeFrom="margin">
              <wp14:pctHeight>0</wp14:pctHeight>
            </wp14:sizeRelV>
          </wp:anchor>
        </w:drawing>
      </w:r>
    </w:p>
    <w:p w14:paraId="4D48C5B8" w14:textId="77777777" w:rsidR="00D97B87" w:rsidRPr="00D97B87" w:rsidRDefault="00D97B87" w:rsidP="00ED61F7"/>
    <w:p w14:paraId="7BD6119C" w14:textId="77777777" w:rsidR="00D97B87" w:rsidRPr="00D97B87" w:rsidRDefault="00D97B87" w:rsidP="00ED61F7"/>
    <w:p w14:paraId="5E6E91D8" w14:textId="77777777" w:rsidR="00D97B87" w:rsidRPr="00D97B87" w:rsidRDefault="00D97B87" w:rsidP="00ED61F7"/>
    <w:p w14:paraId="52DDF531" w14:textId="77777777" w:rsidR="00D97B87" w:rsidRPr="00D97B87" w:rsidRDefault="00D97B87" w:rsidP="00ED61F7"/>
    <w:p w14:paraId="28143DF5" w14:textId="77777777" w:rsidR="00D97B87" w:rsidRPr="00D97B87" w:rsidRDefault="00D97B87" w:rsidP="00ED61F7"/>
    <w:p w14:paraId="2B999BB9" w14:textId="77777777" w:rsidR="00D97B87" w:rsidRPr="00D97B87" w:rsidRDefault="00D97B87" w:rsidP="00ED61F7"/>
    <w:p w14:paraId="3EF7D921" w14:textId="77777777" w:rsidR="00D97B87" w:rsidRPr="00D97B87" w:rsidRDefault="00D97B87" w:rsidP="00ED61F7"/>
    <w:p w14:paraId="4551A76C" w14:textId="77777777" w:rsidR="00D97B87" w:rsidRPr="00D97B87" w:rsidRDefault="00D97B87" w:rsidP="00ED61F7"/>
    <w:bookmarkEnd w:id="0"/>
    <w:p w14:paraId="6890AB4E" w14:textId="77777777" w:rsidR="00D97B87" w:rsidRDefault="00D97B87" w:rsidP="00764980">
      <w:r>
        <w:br w:type="page"/>
      </w:r>
    </w:p>
    <w:p w14:paraId="1108BDB5" w14:textId="77777777" w:rsidR="003805BE" w:rsidRPr="00FE0C1E" w:rsidRDefault="00B778DA" w:rsidP="00FE0C1E">
      <w:pPr>
        <w:pStyle w:val="TOCHeading"/>
      </w:pPr>
      <w:bookmarkStart w:id="14" w:name="_Toc20696521"/>
      <w:bookmarkStart w:id="15" w:name="_Toc20769254"/>
      <w:bookmarkStart w:id="16" w:name="_Toc20815488"/>
      <w:bookmarkStart w:id="17" w:name="_Toc20831843"/>
      <w:bookmarkStart w:id="18" w:name="_Toc21541601"/>
      <w:bookmarkStart w:id="19" w:name="_Toc28776989"/>
      <w:bookmarkEnd w:id="1"/>
      <w:r w:rsidRPr="00FE0C1E">
        <w:lastRenderedPageBreak/>
        <w:t>Contents</w:t>
      </w:r>
      <w:bookmarkEnd w:id="2"/>
      <w:bookmarkEnd w:id="3"/>
      <w:bookmarkEnd w:id="4"/>
      <w:bookmarkEnd w:id="5"/>
      <w:bookmarkEnd w:id="6"/>
      <w:bookmarkEnd w:id="7"/>
      <w:bookmarkEnd w:id="14"/>
      <w:bookmarkEnd w:id="15"/>
      <w:bookmarkEnd w:id="16"/>
      <w:bookmarkEnd w:id="17"/>
      <w:bookmarkEnd w:id="18"/>
      <w:bookmarkEnd w:id="19"/>
    </w:p>
    <w:p w14:paraId="17629196" w14:textId="77777777" w:rsidR="00DA5C58" w:rsidRPr="00DA5C58" w:rsidRDefault="00DA5C58" w:rsidP="00DA5C58"/>
    <w:p w14:paraId="3B77F040" w14:textId="77777777" w:rsidR="004723F2" w:rsidRDefault="004723F2" w:rsidP="004723F2">
      <w:pPr>
        <w:sectPr w:rsidR="004723F2" w:rsidSect="0016526E">
          <w:headerReference w:type="default" r:id="rId10"/>
          <w:footerReference w:type="default" r:id="rId11"/>
          <w:type w:val="continuous"/>
          <w:pgSz w:w="12240" w:h="15840" w:code="1"/>
          <w:pgMar w:top="1440" w:right="1440" w:bottom="1440" w:left="1440" w:header="706" w:footer="706" w:gutter="0"/>
          <w:cols w:num="2" w:space="708"/>
          <w:titlePg/>
          <w:docGrid w:linePitch="360"/>
        </w:sectPr>
      </w:pPr>
    </w:p>
    <w:p w14:paraId="44310BA4" w14:textId="0B464392" w:rsidR="00ED61F7" w:rsidRDefault="00B778DA">
      <w:pPr>
        <w:pStyle w:val="TOC1"/>
        <w:rPr>
          <w:rFonts w:asciiTheme="minorHAnsi" w:eastAsiaTheme="minorEastAsia" w:hAnsiTheme="minorHAnsi"/>
          <w:color w:val="auto"/>
          <w:sz w:val="22"/>
        </w:rPr>
      </w:pPr>
      <w:r>
        <w:fldChar w:fldCharType="begin"/>
      </w:r>
      <w:r>
        <w:instrText xml:space="preserve"> TOC \o "1-3" \h \z \u </w:instrText>
      </w:r>
      <w:r>
        <w:fldChar w:fldCharType="separate"/>
      </w:r>
      <w:hyperlink w:anchor="_Toc28776989" w:history="1">
        <w:r w:rsidR="00ED61F7" w:rsidRPr="00067C1F">
          <w:rPr>
            <w:rStyle w:val="Hyperlink"/>
          </w:rPr>
          <w:t>Contents</w:t>
        </w:r>
        <w:r w:rsidR="00ED61F7">
          <w:rPr>
            <w:webHidden/>
          </w:rPr>
          <w:tab/>
        </w:r>
        <w:r w:rsidR="00ED61F7">
          <w:rPr>
            <w:webHidden/>
          </w:rPr>
          <w:fldChar w:fldCharType="begin"/>
        </w:r>
        <w:r w:rsidR="00ED61F7">
          <w:rPr>
            <w:webHidden/>
          </w:rPr>
          <w:instrText xml:space="preserve"> PAGEREF _Toc28776989 \h </w:instrText>
        </w:r>
        <w:r w:rsidR="00ED61F7">
          <w:rPr>
            <w:webHidden/>
          </w:rPr>
        </w:r>
        <w:r w:rsidR="00ED61F7">
          <w:rPr>
            <w:webHidden/>
          </w:rPr>
          <w:fldChar w:fldCharType="separate"/>
        </w:r>
        <w:r w:rsidR="004D71BB">
          <w:rPr>
            <w:webHidden/>
          </w:rPr>
          <w:t>2</w:t>
        </w:r>
        <w:r w:rsidR="00ED61F7">
          <w:rPr>
            <w:webHidden/>
          </w:rPr>
          <w:fldChar w:fldCharType="end"/>
        </w:r>
      </w:hyperlink>
    </w:p>
    <w:p w14:paraId="28986F44" w14:textId="1107C645" w:rsidR="00ED61F7" w:rsidRDefault="006862B6">
      <w:pPr>
        <w:pStyle w:val="TOC1"/>
        <w:rPr>
          <w:rFonts w:asciiTheme="minorHAnsi" w:eastAsiaTheme="minorEastAsia" w:hAnsiTheme="minorHAnsi"/>
          <w:color w:val="auto"/>
          <w:sz w:val="22"/>
        </w:rPr>
      </w:pPr>
      <w:hyperlink w:anchor="_Toc28776990" w:history="1">
        <w:r w:rsidR="00ED61F7" w:rsidRPr="00067C1F">
          <w:rPr>
            <w:rStyle w:val="Hyperlink"/>
          </w:rPr>
          <w:t>Module overview</w:t>
        </w:r>
        <w:r w:rsidR="00ED61F7">
          <w:rPr>
            <w:webHidden/>
          </w:rPr>
          <w:tab/>
        </w:r>
        <w:r w:rsidR="00ED61F7">
          <w:rPr>
            <w:webHidden/>
          </w:rPr>
          <w:fldChar w:fldCharType="begin"/>
        </w:r>
        <w:r w:rsidR="00ED61F7">
          <w:rPr>
            <w:webHidden/>
          </w:rPr>
          <w:instrText xml:space="preserve"> PAGEREF _Toc28776990 \h </w:instrText>
        </w:r>
        <w:r w:rsidR="00ED61F7">
          <w:rPr>
            <w:webHidden/>
          </w:rPr>
        </w:r>
        <w:r w:rsidR="00ED61F7">
          <w:rPr>
            <w:webHidden/>
          </w:rPr>
          <w:fldChar w:fldCharType="separate"/>
        </w:r>
        <w:r w:rsidR="004D71BB">
          <w:rPr>
            <w:webHidden/>
          </w:rPr>
          <w:t>4</w:t>
        </w:r>
        <w:r w:rsidR="00ED61F7">
          <w:rPr>
            <w:webHidden/>
          </w:rPr>
          <w:fldChar w:fldCharType="end"/>
        </w:r>
      </w:hyperlink>
    </w:p>
    <w:p w14:paraId="7AF151A0" w14:textId="69A179CA" w:rsidR="00ED61F7" w:rsidRDefault="006862B6">
      <w:pPr>
        <w:pStyle w:val="TOC2"/>
        <w:rPr>
          <w:rFonts w:asciiTheme="minorHAnsi" w:eastAsiaTheme="minorEastAsia" w:hAnsiTheme="minorHAnsi" w:cstheme="minorBidi"/>
          <w:color w:val="auto"/>
          <w:sz w:val="22"/>
        </w:rPr>
      </w:pPr>
      <w:hyperlink w:anchor="_Toc28776991" w:history="1">
        <w:r w:rsidR="00ED61F7" w:rsidRPr="00067C1F">
          <w:rPr>
            <w:rStyle w:val="Hyperlink"/>
          </w:rPr>
          <w:t>Description</w:t>
        </w:r>
        <w:r w:rsidR="00ED61F7">
          <w:rPr>
            <w:webHidden/>
          </w:rPr>
          <w:tab/>
        </w:r>
        <w:r w:rsidR="00ED61F7">
          <w:rPr>
            <w:webHidden/>
          </w:rPr>
          <w:fldChar w:fldCharType="begin"/>
        </w:r>
        <w:r w:rsidR="00ED61F7">
          <w:rPr>
            <w:webHidden/>
          </w:rPr>
          <w:instrText xml:space="preserve"> PAGEREF _Toc28776991 \h </w:instrText>
        </w:r>
        <w:r w:rsidR="00ED61F7">
          <w:rPr>
            <w:webHidden/>
          </w:rPr>
        </w:r>
        <w:r w:rsidR="00ED61F7">
          <w:rPr>
            <w:webHidden/>
          </w:rPr>
          <w:fldChar w:fldCharType="separate"/>
        </w:r>
        <w:r w:rsidR="004D71BB">
          <w:rPr>
            <w:webHidden/>
          </w:rPr>
          <w:t>4</w:t>
        </w:r>
        <w:r w:rsidR="00ED61F7">
          <w:rPr>
            <w:webHidden/>
          </w:rPr>
          <w:fldChar w:fldCharType="end"/>
        </w:r>
      </w:hyperlink>
    </w:p>
    <w:p w14:paraId="16D563BC" w14:textId="38CBA904" w:rsidR="00ED61F7" w:rsidRDefault="006862B6">
      <w:pPr>
        <w:pStyle w:val="TOC2"/>
        <w:rPr>
          <w:rFonts w:asciiTheme="minorHAnsi" w:eastAsiaTheme="minorEastAsia" w:hAnsiTheme="minorHAnsi" w:cstheme="minorBidi"/>
          <w:color w:val="auto"/>
          <w:sz w:val="22"/>
        </w:rPr>
      </w:pPr>
      <w:hyperlink w:anchor="_Toc28776992" w:history="1">
        <w:r w:rsidR="00ED61F7" w:rsidRPr="00067C1F">
          <w:rPr>
            <w:rStyle w:val="Hyperlink"/>
          </w:rPr>
          <w:t>Scenario</w:t>
        </w:r>
        <w:r w:rsidR="00ED61F7">
          <w:rPr>
            <w:webHidden/>
          </w:rPr>
          <w:tab/>
        </w:r>
        <w:r w:rsidR="00ED61F7">
          <w:rPr>
            <w:webHidden/>
          </w:rPr>
          <w:fldChar w:fldCharType="begin"/>
        </w:r>
        <w:r w:rsidR="00ED61F7">
          <w:rPr>
            <w:webHidden/>
          </w:rPr>
          <w:instrText xml:space="preserve"> PAGEREF _Toc28776992 \h </w:instrText>
        </w:r>
        <w:r w:rsidR="00ED61F7">
          <w:rPr>
            <w:webHidden/>
          </w:rPr>
        </w:r>
        <w:r w:rsidR="00ED61F7">
          <w:rPr>
            <w:webHidden/>
          </w:rPr>
          <w:fldChar w:fldCharType="separate"/>
        </w:r>
        <w:r w:rsidR="004D71BB">
          <w:rPr>
            <w:webHidden/>
          </w:rPr>
          <w:t>5</w:t>
        </w:r>
        <w:r w:rsidR="00ED61F7">
          <w:rPr>
            <w:webHidden/>
          </w:rPr>
          <w:fldChar w:fldCharType="end"/>
        </w:r>
      </w:hyperlink>
    </w:p>
    <w:p w14:paraId="135FD979" w14:textId="6D55B916" w:rsidR="00ED61F7" w:rsidRDefault="006862B6">
      <w:pPr>
        <w:pStyle w:val="TOC2"/>
        <w:rPr>
          <w:rFonts w:asciiTheme="minorHAnsi" w:eastAsiaTheme="minorEastAsia" w:hAnsiTheme="minorHAnsi" w:cstheme="minorBidi"/>
          <w:color w:val="auto"/>
          <w:sz w:val="22"/>
        </w:rPr>
      </w:pPr>
      <w:hyperlink w:anchor="_Toc28776993" w:history="1">
        <w:r w:rsidR="00ED61F7" w:rsidRPr="00067C1F">
          <w:rPr>
            <w:rStyle w:val="Hyperlink"/>
          </w:rPr>
          <w:t>Cornerstone</w:t>
        </w:r>
        <w:r w:rsidR="00ED61F7">
          <w:rPr>
            <w:webHidden/>
          </w:rPr>
          <w:tab/>
        </w:r>
        <w:r w:rsidR="00ED61F7">
          <w:rPr>
            <w:webHidden/>
          </w:rPr>
          <w:fldChar w:fldCharType="begin"/>
        </w:r>
        <w:r w:rsidR="00ED61F7">
          <w:rPr>
            <w:webHidden/>
          </w:rPr>
          <w:instrText xml:space="preserve"> PAGEREF _Toc28776993 \h </w:instrText>
        </w:r>
        <w:r w:rsidR="00ED61F7">
          <w:rPr>
            <w:webHidden/>
          </w:rPr>
        </w:r>
        <w:r w:rsidR="00ED61F7">
          <w:rPr>
            <w:webHidden/>
          </w:rPr>
          <w:fldChar w:fldCharType="separate"/>
        </w:r>
        <w:r w:rsidR="004D71BB">
          <w:rPr>
            <w:webHidden/>
          </w:rPr>
          <w:t>5</w:t>
        </w:r>
        <w:r w:rsidR="00ED61F7">
          <w:rPr>
            <w:webHidden/>
          </w:rPr>
          <w:fldChar w:fldCharType="end"/>
        </w:r>
      </w:hyperlink>
    </w:p>
    <w:p w14:paraId="5F26B6F2" w14:textId="0766C702" w:rsidR="00ED61F7" w:rsidRDefault="006862B6">
      <w:pPr>
        <w:pStyle w:val="TOC1"/>
        <w:rPr>
          <w:rFonts w:asciiTheme="minorHAnsi" w:eastAsiaTheme="minorEastAsia" w:hAnsiTheme="minorHAnsi"/>
          <w:color w:val="auto"/>
          <w:sz w:val="22"/>
        </w:rPr>
      </w:pPr>
      <w:hyperlink w:anchor="_Toc28776994" w:history="1">
        <w:r w:rsidR="00ED61F7" w:rsidRPr="00067C1F">
          <w:rPr>
            <w:rStyle w:val="Hyperlink"/>
          </w:rPr>
          <w:t>Lesson 1: Performing basic calculations</w:t>
        </w:r>
        <w:r w:rsidR="00ED61F7">
          <w:rPr>
            <w:webHidden/>
          </w:rPr>
          <w:tab/>
        </w:r>
        <w:r w:rsidR="00ED61F7">
          <w:rPr>
            <w:webHidden/>
          </w:rPr>
          <w:fldChar w:fldCharType="begin"/>
        </w:r>
        <w:r w:rsidR="00ED61F7">
          <w:rPr>
            <w:webHidden/>
          </w:rPr>
          <w:instrText xml:space="preserve"> PAGEREF _Toc28776994 \h </w:instrText>
        </w:r>
        <w:r w:rsidR="00ED61F7">
          <w:rPr>
            <w:webHidden/>
          </w:rPr>
        </w:r>
        <w:r w:rsidR="00ED61F7">
          <w:rPr>
            <w:webHidden/>
          </w:rPr>
          <w:fldChar w:fldCharType="separate"/>
        </w:r>
        <w:r w:rsidR="004D71BB">
          <w:rPr>
            <w:webHidden/>
          </w:rPr>
          <w:t>6</w:t>
        </w:r>
        <w:r w:rsidR="00ED61F7">
          <w:rPr>
            <w:webHidden/>
          </w:rPr>
          <w:fldChar w:fldCharType="end"/>
        </w:r>
      </w:hyperlink>
    </w:p>
    <w:p w14:paraId="6B454065" w14:textId="56B31FA9" w:rsidR="00ED61F7" w:rsidRDefault="006862B6">
      <w:pPr>
        <w:pStyle w:val="TOC2"/>
        <w:rPr>
          <w:rFonts w:asciiTheme="minorHAnsi" w:eastAsiaTheme="minorEastAsia" w:hAnsiTheme="minorHAnsi" w:cstheme="minorBidi"/>
          <w:color w:val="auto"/>
          <w:sz w:val="22"/>
        </w:rPr>
      </w:pPr>
      <w:hyperlink w:anchor="_Toc28776995" w:history="1">
        <w:r w:rsidR="00ED61F7" w:rsidRPr="00067C1F">
          <w:rPr>
            <w:rStyle w:val="Hyperlink"/>
          </w:rPr>
          <w:t>Overview</w:t>
        </w:r>
        <w:r w:rsidR="00ED61F7">
          <w:rPr>
            <w:webHidden/>
          </w:rPr>
          <w:tab/>
        </w:r>
        <w:r w:rsidR="00ED61F7">
          <w:rPr>
            <w:webHidden/>
          </w:rPr>
          <w:fldChar w:fldCharType="begin"/>
        </w:r>
        <w:r w:rsidR="00ED61F7">
          <w:rPr>
            <w:webHidden/>
          </w:rPr>
          <w:instrText xml:space="preserve"> PAGEREF _Toc28776995 \h </w:instrText>
        </w:r>
        <w:r w:rsidR="00ED61F7">
          <w:rPr>
            <w:webHidden/>
          </w:rPr>
        </w:r>
        <w:r w:rsidR="00ED61F7">
          <w:rPr>
            <w:webHidden/>
          </w:rPr>
          <w:fldChar w:fldCharType="separate"/>
        </w:r>
        <w:r w:rsidR="004D71BB">
          <w:rPr>
            <w:webHidden/>
          </w:rPr>
          <w:t>6</w:t>
        </w:r>
        <w:r w:rsidR="00ED61F7">
          <w:rPr>
            <w:webHidden/>
          </w:rPr>
          <w:fldChar w:fldCharType="end"/>
        </w:r>
      </w:hyperlink>
    </w:p>
    <w:p w14:paraId="5AC464C4" w14:textId="05B9E1CC" w:rsidR="00ED61F7" w:rsidRDefault="006862B6">
      <w:pPr>
        <w:pStyle w:val="TOC2"/>
        <w:rPr>
          <w:rFonts w:asciiTheme="minorHAnsi" w:eastAsiaTheme="minorEastAsia" w:hAnsiTheme="minorHAnsi" w:cstheme="minorBidi"/>
          <w:color w:val="auto"/>
          <w:sz w:val="22"/>
        </w:rPr>
      </w:pPr>
      <w:hyperlink w:anchor="_Toc28776996" w:history="1">
        <w:r w:rsidR="00ED61F7" w:rsidRPr="00067C1F">
          <w:rPr>
            <w:rStyle w:val="Hyperlink"/>
          </w:rPr>
          <w:t>Warm-up</w:t>
        </w:r>
        <w:r w:rsidR="00ED61F7">
          <w:rPr>
            <w:webHidden/>
          </w:rPr>
          <w:tab/>
        </w:r>
        <w:r w:rsidR="00ED61F7">
          <w:rPr>
            <w:webHidden/>
          </w:rPr>
          <w:fldChar w:fldCharType="begin"/>
        </w:r>
        <w:r w:rsidR="00ED61F7">
          <w:rPr>
            <w:webHidden/>
          </w:rPr>
          <w:instrText xml:space="preserve"> PAGEREF _Toc28776996 \h </w:instrText>
        </w:r>
        <w:r w:rsidR="00ED61F7">
          <w:rPr>
            <w:webHidden/>
          </w:rPr>
        </w:r>
        <w:r w:rsidR="00ED61F7">
          <w:rPr>
            <w:webHidden/>
          </w:rPr>
          <w:fldChar w:fldCharType="separate"/>
        </w:r>
        <w:r w:rsidR="004D71BB">
          <w:rPr>
            <w:webHidden/>
          </w:rPr>
          <w:t>6</w:t>
        </w:r>
        <w:r w:rsidR="00ED61F7">
          <w:rPr>
            <w:webHidden/>
          </w:rPr>
          <w:fldChar w:fldCharType="end"/>
        </w:r>
      </w:hyperlink>
    </w:p>
    <w:p w14:paraId="3B5A99A1" w14:textId="3B9A6E96" w:rsidR="00ED61F7" w:rsidRDefault="006862B6">
      <w:pPr>
        <w:pStyle w:val="TOC2"/>
        <w:rPr>
          <w:rFonts w:asciiTheme="minorHAnsi" w:eastAsiaTheme="minorEastAsia" w:hAnsiTheme="minorHAnsi" w:cstheme="minorBidi"/>
          <w:color w:val="auto"/>
          <w:sz w:val="22"/>
        </w:rPr>
      </w:pPr>
      <w:hyperlink w:anchor="_Toc28776997" w:history="1">
        <w:r w:rsidR="00ED61F7" w:rsidRPr="00067C1F">
          <w:rPr>
            <w:rStyle w:val="Hyperlink"/>
          </w:rPr>
          <w:t>Topic 1: Understand basic formulas</w:t>
        </w:r>
        <w:r w:rsidR="00ED61F7">
          <w:rPr>
            <w:webHidden/>
          </w:rPr>
          <w:tab/>
        </w:r>
        <w:r w:rsidR="00ED61F7">
          <w:rPr>
            <w:webHidden/>
          </w:rPr>
          <w:fldChar w:fldCharType="begin"/>
        </w:r>
        <w:r w:rsidR="00ED61F7">
          <w:rPr>
            <w:webHidden/>
          </w:rPr>
          <w:instrText xml:space="preserve"> PAGEREF _Toc28776997 \h </w:instrText>
        </w:r>
        <w:r w:rsidR="00ED61F7">
          <w:rPr>
            <w:webHidden/>
          </w:rPr>
        </w:r>
        <w:r w:rsidR="00ED61F7">
          <w:rPr>
            <w:webHidden/>
          </w:rPr>
          <w:fldChar w:fldCharType="separate"/>
        </w:r>
        <w:r w:rsidR="004D71BB">
          <w:rPr>
            <w:webHidden/>
          </w:rPr>
          <w:t>7</w:t>
        </w:r>
        <w:r w:rsidR="00ED61F7">
          <w:rPr>
            <w:webHidden/>
          </w:rPr>
          <w:fldChar w:fldCharType="end"/>
        </w:r>
      </w:hyperlink>
    </w:p>
    <w:p w14:paraId="1DC49AF2" w14:textId="68558321" w:rsidR="00ED61F7" w:rsidRDefault="006862B6">
      <w:pPr>
        <w:pStyle w:val="TOC3"/>
        <w:rPr>
          <w:rFonts w:asciiTheme="minorHAnsi" w:eastAsiaTheme="minorEastAsia" w:hAnsiTheme="minorHAnsi"/>
          <w:color w:val="auto"/>
          <w:sz w:val="22"/>
        </w:rPr>
      </w:pPr>
      <w:hyperlink w:anchor="_Toc28776998" w:history="1">
        <w:r w:rsidR="00ED61F7" w:rsidRPr="00067C1F">
          <w:rPr>
            <w:rStyle w:val="Hyperlink"/>
          </w:rPr>
          <w:t>Order of operations</w:t>
        </w:r>
        <w:r w:rsidR="00ED61F7">
          <w:rPr>
            <w:webHidden/>
          </w:rPr>
          <w:tab/>
        </w:r>
        <w:r w:rsidR="00ED61F7">
          <w:rPr>
            <w:webHidden/>
          </w:rPr>
          <w:fldChar w:fldCharType="begin"/>
        </w:r>
        <w:r w:rsidR="00ED61F7">
          <w:rPr>
            <w:webHidden/>
          </w:rPr>
          <w:instrText xml:space="preserve"> PAGEREF _Toc28776998 \h </w:instrText>
        </w:r>
        <w:r w:rsidR="00ED61F7">
          <w:rPr>
            <w:webHidden/>
          </w:rPr>
        </w:r>
        <w:r w:rsidR="00ED61F7">
          <w:rPr>
            <w:webHidden/>
          </w:rPr>
          <w:fldChar w:fldCharType="separate"/>
        </w:r>
        <w:r w:rsidR="004D71BB">
          <w:rPr>
            <w:webHidden/>
          </w:rPr>
          <w:t>9</w:t>
        </w:r>
        <w:r w:rsidR="00ED61F7">
          <w:rPr>
            <w:webHidden/>
          </w:rPr>
          <w:fldChar w:fldCharType="end"/>
        </w:r>
      </w:hyperlink>
    </w:p>
    <w:p w14:paraId="1A78E725" w14:textId="51CEE6F2" w:rsidR="00ED61F7" w:rsidRDefault="006862B6">
      <w:pPr>
        <w:pStyle w:val="TOC3"/>
        <w:rPr>
          <w:rFonts w:asciiTheme="minorHAnsi" w:eastAsiaTheme="minorEastAsia" w:hAnsiTheme="minorHAnsi"/>
          <w:color w:val="auto"/>
          <w:sz w:val="22"/>
        </w:rPr>
      </w:pPr>
      <w:hyperlink w:anchor="_Toc28776999" w:history="1">
        <w:r w:rsidR="00ED61F7" w:rsidRPr="00067C1F">
          <w:rPr>
            <w:rStyle w:val="Hyperlink"/>
          </w:rPr>
          <w:t>Use parentheses to modify the order of operations</w:t>
        </w:r>
        <w:r w:rsidR="00ED61F7">
          <w:rPr>
            <w:webHidden/>
          </w:rPr>
          <w:tab/>
        </w:r>
        <w:r w:rsidR="00ED61F7">
          <w:rPr>
            <w:webHidden/>
          </w:rPr>
          <w:fldChar w:fldCharType="begin"/>
        </w:r>
        <w:r w:rsidR="00ED61F7">
          <w:rPr>
            <w:webHidden/>
          </w:rPr>
          <w:instrText xml:space="preserve"> PAGEREF _Toc28776999 \h </w:instrText>
        </w:r>
        <w:r w:rsidR="00ED61F7">
          <w:rPr>
            <w:webHidden/>
          </w:rPr>
        </w:r>
        <w:r w:rsidR="00ED61F7">
          <w:rPr>
            <w:webHidden/>
          </w:rPr>
          <w:fldChar w:fldCharType="separate"/>
        </w:r>
        <w:r w:rsidR="004D71BB">
          <w:rPr>
            <w:webHidden/>
          </w:rPr>
          <w:t>10</w:t>
        </w:r>
        <w:r w:rsidR="00ED61F7">
          <w:rPr>
            <w:webHidden/>
          </w:rPr>
          <w:fldChar w:fldCharType="end"/>
        </w:r>
      </w:hyperlink>
    </w:p>
    <w:p w14:paraId="2B4836E2" w14:textId="277B6B69" w:rsidR="00ED61F7" w:rsidRDefault="006862B6">
      <w:pPr>
        <w:pStyle w:val="TOC3"/>
        <w:rPr>
          <w:rFonts w:asciiTheme="minorHAnsi" w:eastAsiaTheme="minorEastAsia" w:hAnsiTheme="minorHAnsi"/>
          <w:color w:val="auto"/>
          <w:sz w:val="22"/>
        </w:rPr>
      </w:pPr>
      <w:hyperlink w:anchor="_Toc28777000" w:history="1">
        <w:r w:rsidR="00ED61F7" w:rsidRPr="00067C1F">
          <w:rPr>
            <w:rStyle w:val="Hyperlink"/>
          </w:rPr>
          <w:t>Activity: Show and tell</w:t>
        </w:r>
        <w:r w:rsidR="00ED61F7">
          <w:rPr>
            <w:webHidden/>
          </w:rPr>
          <w:tab/>
        </w:r>
        <w:r w:rsidR="00ED61F7">
          <w:rPr>
            <w:webHidden/>
          </w:rPr>
          <w:fldChar w:fldCharType="begin"/>
        </w:r>
        <w:r w:rsidR="00ED61F7">
          <w:rPr>
            <w:webHidden/>
          </w:rPr>
          <w:instrText xml:space="preserve"> PAGEREF _Toc28777000 \h </w:instrText>
        </w:r>
        <w:r w:rsidR="00ED61F7">
          <w:rPr>
            <w:webHidden/>
          </w:rPr>
        </w:r>
        <w:r w:rsidR="00ED61F7">
          <w:rPr>
            <w:webHidden/>
          </w:rPr>
          <w:fldChar w:fldCharType="separate"/>
        </w:r>
        <w:r w:rsidR="004D71BB">
          <w:rPr>
            <w:webHidden/>
          </w:rPr>
          <w:t>10</w:t>
        </w:r>
        <w:r w:rsidR="00ED61F7">
          <w:rPr>
            <w:webHidden/>
          </w:rPr>
          <w:fldChar w:fldCharType="end"/>
        </w:r>
      </w:hyperlink>
    </w:p>
    <w:p w14:paraId="0C6E37AC" w14:textId="525FF8AB" w:rsidR="00ED61F7" w:rsidRDefault="006862B6">
      <w:pPr>
        <w:pStyle w:val="TOC3"/>
        <w:rPr>
          <w:rFonts w:asciiTheme="minorHAnsi" w:eastAsiaTheme="minorEastAsia" w:hAnsiTheme="minorHAnsi"/>
          <w:color w:val="auto"/>
          <w:sz w:val="22"/>
        </w:rPr>
      </w:pPr>
      <w:hyperlink w:anchor="_Toc28777001" w:history="1">
        <w:r w:rsidR="00ED61F7" w:rsidRPr="00067C1F">
          <w:rPr>
            <w:rStyle w:val="Hyperlink"/>
          </w:rPr>
          <w:t>Use cell references in formulas</w:t>
        </w:r>
        <w:r w:rsidR="00ED61F7">
          <w:rPr>
            <w:webHidden/>
          </w:rPr>
          <w:tab/>
        </w:r>
        <w:r w:rsidR="00ED61F7">
          <w:rPr>
            <w:webHidden/>
          </w:rPr>
          <w:fldChar w:fldCharType="begin"/>
        </w:r>
        <w:r w:rsidR="00ED61F7">
          <w:rPr>
            <w:webHidden/>
          </w:rPr>
          <w:instrText xml:space="preserve"> PAGEREF _Toc28777001 \h </w:instrText>
        </w:r>
        <w:r w:rsidR="00ED61F7">
          <w:rPr>
            <w:webHidden/>
          </w:rPr>
        </w:r>
        <w:r w:rsidR="00ED61F7">
          <w:rPr>
            <w:webHidden/>
          </w:rPr>
          <w:fldChar w:fldCharType="separate"/>
        </w:r>
        <w:r w:rsidR="004D71BB">
          <w:rPr>
            <w:webHidden/>
          </w:rPr>
          <w:t>11</w:t>
        </w:r>
        <w:r w:rsidR="00ED61F7">
          <w:rPr>
            <w:webHidden/>
          </w:rPr>
          <w:fldChar w:fldCharType="end"/>
        </w:r>
      </w:hyperlink>
    </w:p>
    <w:p w14:paraId="7B5A8478" w14:textId="457F2DBE" w:rsidR="00ED61F7" w:rsidRDefault="006862B6">
      <w:pPr>
        <w:pStyle w:val="TOC3"/>
        <w:rPr>
          <w:rFonts w:asciiTheme="minorHAnsi" w:eastAsiaTheme="minorEastAsia" w:hAnsiTheme="minorHAnsi"/>
          <w:color w:val="auto"/>
          <w:sz w:val="22"/>
        </w:rPr>
      </w:pPr>
      <w:hyperlink w:anchor="_Toc28777002" w:history="1">
        <w:r w:rsidR="00ED61F7" w:rsidRPr="00067C1F">
          <w:rPr>
            <w:rStyle w:val="Hyperlink"/>
          </w:rPr>
          <w:t>Try-it: Understand basic formulas</w:t>
        </w:r>
        <w:r w:rsidR="00ED61F7">
          <w:rPr>
            <w:webHidden/>
          </w:rPr>
          <w:tab/>
        </w:r>
        <w:r w:rsidR="00ED61F7">
          <w:rPr>
            <w:webHidden/>
          </w:rPr>
          <w:fldChar w:fldCharType="begin"/>
        </w:r>
        <w:r w:rsidR="00ED61F7">
          <w:rPr>
            <w:webHidden/>
          </w:rPr>
          <w:instrText xml:space="preserve"> PAGEREF _Toc28777002 \h </w:instrText>
        </w:r>
        <w:r w:rsidR="00ED61F7">
          <w:rPr>
            <w:webHidden/>
          </w:rPr>
        </w:r>
        <w:r w:rsidR="00ED61F7">
          <w:rPr>
            <w:webHidden/>
          </w:rPr>
          <w:fldChar w:fldCharType="separate"/>
        </w:r>
        <w:r w:rsidR="004D71BB">
          <w:rPr>
            <w:webHidden/>
          </w:rPr>
          <w:t>12</w:t>
        </w:r>
        <w:r w:rsidR="00ED61F7">
          <w:rPr>
            <w:webHidden/>
          </w:rPr>
          <w:fldChar w:fldCharType="end"/>
        </w:r>
      </w:hyperlink>
    </w:p>
    <w:p w14:paraId="5A98D844" w14:textId="759A94F0" w:rsidR="00ED61F7" w:rsidRDefault="006862B6">
      <w:pPr>
        <w:pStyle w:val="TOC3"/>
        <w:rPr>
          <w:rFonts w:asciiTheme="minorHAnsi" w:eastAsiaTheme="minorEastAsia" w:hAnsiTheme="minorHAnsi"/>
          <w:color w:val="auto"/>
          <w:sz w:val="22"/>
        </w:rPr>
      </w:pPr>
      <w:hyperlink w:anchor="_Toc28777003" w:history="1">
        <w:r w:rsidR="00ED61F7" w:rsidRPr="00067C1F">
          <w:rPr>
            <w:rStyle w:val="Hyperlink"/>
          </w:rPr>
          <w:t>Try-it 1</w:t>
        </w:r>
        <w:r w:rsidR="00ED61F7">
          <w:rPr>
            <w:webHidden/>
          </w:rPr>
          <w:tab/>
        </w:r>
        <w:r w:rsidR="00ED61F7">
          <w:rPr>
            <w:webHidden/>
          </w:rPr>
          <w:fldChar w:fldCharType="begin"/>
        </w:r>
        <w:r w:rsidR="00ED61F7">
          <w:rPr>
            <w:webHidden/>
          </w:rPr>
          <w:instrText xml:space="preserve"> PAGEREF _Toc28777003 \h </w:instrText>
        </w:r>
        <w:r w:rsidR="00ED61F7">
          <w:rPr>
            <w:webHidden/>
          </w:rPr>
        </w:r>
        <w:r w:rsidR="00ED61F7">
          <w:rPr>
            <w:webHidden/>
          </w:rPr>
          <w:fldChar w:fldCharType="separate"/>
        </w:r>
        <w:r w:rsidR="004D71BB">
          <w:rPr>
            <w:webHidden/>
          </w:rPr>
          <w:t>12</w:t>
        </w:r>
        <w:r w:rsidR="00ED61F7">
          <w:rPr>
            <w:webHidden/>
          </w:rPr>
          <w:fldChar w:fldCharType="end"/>
        </w:r>
      </w:hyperlink>
    </w:p>
    <w:p w14:paraId="34AD9F77" w14:textId="5FACEDF0" w:rsidR="00ED61F7" w:rsidRDefault="006862B6">
      <w:pPr>
        <w:pStyle w:val="TOC3"/>
        <w:rPr>
          <w:rFonts w:asciiTheme="minorHAnsi" w:eastAsiaTheme="minorEastAsia" w:hAnsiTheme="minorHAnsi"/>
          <w:color w:val="auto"/>
          <w:sz w:val="22"/>
        </w:rPr>
      </w:pPr>
      <w:hyperlink w:anchor="_Toc28777004" w:history="1">
        <w:r w:rsidR="00ED61F7" w:rsidRPr="00067C1F">
          <w:rPr>
            <w:rStyle w:val="Hyperlink"/>
          </w:rPr>
          <w:t>Try-it 2</w:t>
        </w:r>
        <w:r w:rsidR="00ED61F7">
          <w:rPr>
            <w:webHidden/>
          </w:rPr>
          <w:tab/>
        </w:r>
        <w:r w:rsidR="00ED61F7">
          <w:rPr>
            <w:webHidden/>
          </w:rPr>
          <w:fldChar w:fldCharType="begin"/>
        </w:r>
        <w:r w:rsidR="00ED61F7">
          <w:rPr>
            <w:webHidden/>
          </w:rPr>
          <w:instrText xml:space="preserve"> PAGEREF _Toc28777004 \h </w:instrText>
        </w:r>
        <w:r w:rsidR="00ED61F7">
          <w:rPr>
            <w:webHidden/>
          </w:rPr>
        </w:r>
        <w:r w:rsidR="00ED61F7">
          <w:rPr>
            <w:webHidden/>
          </w:rPr>
          <w:fldChar w:fldCharType="separate"/>
        </w:r>
        <w:r w:rsidR="004D71BB">
          <w:rPr>
            <w:webHidden/>
          </w:rPr>
          <w:t>13</w:t>
        </w:r>
        <w:r w:rsidR="00ED61F7">
          <w:rPr>
            <w:webHidden/>
          </w:rPr>
          <w:fldChar w:fldCharType="end"/>
        </w:r>
      </w:hyperlink>
    </w:p>
    <w:p w14:paraId="03CB6E41" w14:textId="2068ACCB" w:rsidR="00ED61F7" w:rsidRDefault="006862B6">
      <w:pPr>
        <w:pStyle w:val="TOC3"/>
        <w:rPr>
          <w:rFonts w:asciiTheme="minorHAnsi" w:eastAsiaTheme="minorEastAsia" w:hAnsiTheme="minorHAnsi"/>
          <w:color w:val="auto"/>
          <w:sz w:val="22"/>
        </w:rPr>
      </w:pPr>
      <w:hyperlink w:anchor="_Toc28777005" w:history="1">
        <w:r w:rsidR="00ED61F7" w:rsidRPr="00067C1F">
          <w:rPr>
            <w:rStyle w:val="Hyperlink"/>
          </w:rPr>
          <w:t>Try-it 3</w:t>
        </w:r>
        <w:r w:rsidR="00ED61F7">
          <w:rPr>
            <w:webHidden/>
          </w:rPr>
          <w:tab/>
        </w:r>
        <w:r w:rsidR="00ED61F7">
          <w:rPr>
            <w:webHidden/>
          </w:rPr>
          <w:fldChar w:fldCharType="begin"/>
        </w:r>
        <w:r w:rsidR="00ED61F7">
          <w:rPr>
            <w:webHidden/>
          </w:rPr>
          <w:instrText xml:space="preserve"> PAGEREF _Toc28777005 \h </w:instrText>
        </w:r>
        <w:r w:rsidR="00ED61F7">
          <w:rPr>
            <w:webHidden/>
          </w:rPr>
        </w:r>
        <w:r w:rsidR="00ED61F7">
          <w:rPr>
            <w:webHidden/>
          </w:rPr>
          <w:fldChar w:fldCharType="separate"/>
        </w:r>
        <w:r w:rsidR="004D71BB">
          <w:rPr>
            <w:webHidden/>
          </w:rPr>
          <w:t>13</w:t>
        </w:r>
        <w:r w:rsidR="00ED61F7">
          <w:rPr>
            <w:webHidden/>
          </w:rPr>
          <w:fldChar w:fldCharType="end"/>
        </w:r>
      </w:hyperlink>
    </w:p>
    <w:p w14:paraId="2E5154CF" w14:textId="306F17A1" w:rsidR="00ED61F7" w:rsidRDefault="006862B6">
      <w:pPr>
        <w:pStyle w:val="TOC2"/>
        <w:rPr>
          <w:rFonts w:asciiTheme="minorHAnsi" w:eastAsiaTheme="minorEastAsia" w:hAnsiTheme="minorHAnsi" w:cstheme="minorBidi"/>
          <w:color w:val="auto"/>
          <w:sz w:val="22"/>
        </w:rPr>
      </w:pPr>
      <w:hyperlink w:anchor="_Toc28777006" w:history="1">
        <w:r w:rsidR="00ED61F7" w:rsidRPr="00067C1F">
          <w:rPr>
            <w:rStyle w:val="Hyperlink"/>
          </w:rPr>
          <w:t>Topic 2: Display formulas</w:t>
        </w:r>
        <w:r w:rsidR="00ED61F7">
          <w:rPr>
            <w:webHidden/>
          </w:rPr>
          <w:tab/>
        </w:r>
        <w:r w:rsidR="00ED61F7">
          <w:rPr>
            <w:webHidden/>
          </w:rPr>
          <w:fldChar w:fldCharType="begin"/>
        </w:r>
        <w:r w:rsidR="00ED61F7">
          <w:rPr>
            <w:webHidden/>
          </w:rPr>
          <w:instrText xml:space="preserve"> PAGEREF _Toc28777006 \h </w:instrText>
        </w:r>
        <w:r w:rsidR="00ED61F7">
          <w:rPr>
            <w:webHidden/>
          </w:rPr>
        </w:r>
        <w:r w:rsidR="00ED61F7">
          <w:rPr>
            <w:webHidden/>
          </w:rPr>
          <w:fldChar w:fldCharType="separate"/>
        </w:r>
        <w:r w:rsidR="004D71BB">
          <w:rPr>
            <w:webHidden/>
          </w:rPr>
          <w:t>14</w:t>
        </w:r>
        <w:r w:rsidR="00ED61F7">
          <w:rPr>
            <w:webHidden/>
          </w:rPr>
          <w:fldChar w:fldCharType="end"/>
        </w:r>
      </w:hyperlink>
    </w:p>
    <w:p w14:paraId="012F4E96" w14:textId="1A4940B4" w:rsidR="00ED61F7" w:rsidRDefault="006862B6">
      <w:pPr>
        <w:pStyle w:val="TOC3"/>
        <w:rPr>
          <w:rFonts w:asciiTheme="minorHAnsi" w:eastAsiaTheme="minorEastAsia" w:hAnsiTheme="minorHAnsi"/>
          <w:color w:val="auto"/>
          <w:sz w:val="22"/>
        </w:rPr>
      </w:pPr>
      <w:hyperlink w:anchor="_Toc28777007" w:history="1">
        <w:r w:rsidR="00ED61F7" w:rsidRPr="00067C1F">
          <w:rPr>
            <w:rStyle w:val="Hyperlink"/>
          </w:rPr>
          <w:t>Activity: Show and tell</w:t>
        </w:r>
        <w:r w:rsidR="00ED61F7">
          <w:rPr>
            <w:webHidden/>
          </w:rPr>
          <w:tab/>
        </w:r>
        <w:r w:rsidR="00ED61F7">
          <w:rPr>
            <w:webHidden/>
          </w:rPr>
          <w:fldChar w:fldCharType="begin"/>
        </w:r>
        <w:r w:rsidR="00ED61F7">
          <w:rPr>
            <w:webHidden/>
          </w:rPr>
          <w:instrText xml:space="preserve"> PAGEREF _Toc28777007 \h </w:instrText>
        </w:r>
        <w:r w:rsidR="00ED61F7">
          <w:rPr>
            <w:webHidden/>
          </w:rPr>
        </w:r>
        <w:r w:rsidR="00ED61F7">
          <w:rPr>
            <w:webHidden/>
          </w:rPr>
          <w:fldChar w:fldCharType="separate"/>
        </w:r>
        <w:r w:rsidR="004D71BB">
          <w:rPr>
            <w:webHidden/>
          </w:rPr>
          <w:t>15</w:t>
        </w:r>
        <w:r w:rsidR="00ED61F7">
          <w:rPr>
            <w:webHidden/>
          </w:rPr>
          <w:fldChar w:fldCharType="end"/>
        </w:r>
      </w:hyperlink>
    </w:p>
    <w:p w14:paraId="0EE68B9D" w14:textId="4CDC8C85" w:rsidR="00ED61F7" w:rsidRDefault="006862B6">
      <w:pPr>
        <w:pStyle w:val="TOC3"/>
        <w:rPr>
          <w:rFonts w:asciiTheme="minorHAnsi" w:eastAsiaTheme="minorEastAsia" w:hAnsiTheme="minorHAnsi"/>
          <w:color w:val="auto"/>
          <w:sz w:val="22"/>
        </w:rPr>
      </w:pPr>
      <w:hyperlink w:anchor="_Toc28777008" w:history="1">
        <w:r w:rsidR="00ED61F7" w:rsidRPr="00067C1F">
          <w:rPr>
            <w:rStyle w:val="Hyperlink"/>
          </w:rPr>
          <w:t>Try-it: Display formulas</w:t>
        </w:r>
        <w:r w:rsidR="00ED61F7">
          <w:rPr>
            <w:webHidden/>
          </w:rPr>
          <w:tab/>
        </w:r>
        <w:r w:rsidR="00ED61F7">
          <w:rPr>
            <w:webHidden/>
          </w:rPr>
          <w:fldChar w:fldCharType="begin"/>
        </w:r>
        <w:r w:rsidR="00ED61F7">
          <w:rPr>
            <w:webHidden/>
          </w:rPr>
          <w:instrText xml:space="preserve"> PAGEREF _Toc28777008 \h </w:instrText>
        </w:r>
        <w:r w:rsidR="00ED61F7">
          <w:rPr>
            <w:webHidden/>
          </w:rPr>
        </w:r>
        <w:r w:rsidR="00ED61F7">
          <w:rPr>
            <w:webHidden/>
          </w:rPr>
          <w:fldChar w:fldCharType="separate"/>
        </w:r>
        <w:r w:rsidR="004D71BB">
          <w:rPr>
            <w:webHidden/>
          </w:rPr>
          <w:t>16</w:t>
        </w:r>
        <w:r w:rsidR="00ED61F7">
          <w:rPr>
            <w:webHidden/>
          </w:rPr>
          <w:fldChar w:fldCharType="end"/>
        </w:r>
      </w:hyperlink>
    </w:p>
    <w:p w14:paraId="3D86C593" w14:textId="7CB61FDE" w:rsidR="00ED61F7" w:rsidRDefault="006862B6">
      <w:pPr>
        <w:pStyle w:val="TOC2"/>
        <w:rPr>
          <w:rFonts w:asciiTheme="minorHAnsi" w:eastAsiaTheme="minorEastAsia" w:hAnsiTheme="minorHAnsi" w:cstheme="minorBidi"/>
          <w:color w:val="auto"/>
          <w:sz w:val="22"/>
        </w:rPr>
      </w:pPr>
      <w:hyperlink w:anchor="_Toc28777009" w:history="1">
        <w:r w:rsidR="00ED61F7" w:rsidRPr="00067C1F">
          <w:rPr>
            <w:rStyle w:val="Hyperlink"/>
          </w:rPr>
          <w:t>Wrap-up</w:t>
        </w:r>
        <w:r w:rsidR="00ED61F7">
          <w:rPr>
            <w:webHidden/>
          </w:rPr>
          <w:tab/>
        </w:r>
        <w:r w:rsidR="00ED61F7">
          <w:rPr>
            <w:webHidden/>
          </w:rPr>
          <w:fldChar w:fldCharType="begin"/>
        </w:r>
        <w:r w:rsidR="00ED61F7">
          <w:rPr>
            <w:webHidden/>
          </w:rPr>
          <w:instrText xml:space="preserve"> PAGEREF _Toc28777009 \h </w:instrText>
        </w:r>
        <w:r w:rsidR="00ED61F7">
          <w:rPr>
            <w:webHidden/>
          </w:rPr>
        </w:r>
        <w:r w:rsidR="00ED61F7">
          <w:rPr>
            <w:webHidden/>
          </w:rPr>
          <w:fldChar w:fldCharType="separate"/>
        </w:r>
        <w:r w:rsidR="004D71BB">
          <w:rPr>
            <w:webHidden/>
          </w:rPr>
          <w:t>16</w:t>
        </w:r>
        <w:r w:rsidR="00ED61F7">
          <w:rPr>
            <w:webHidden/>
          </w:rPr>
          <w:fldChar w:fldCharType="end"/>
        </w:r>
      </w:hyperlink>
    </w:p>
    <w:p w14:paraId="76567EF0" w14:textId="241DE3CB" w:rsidR="00ED61F7" w:rsidRDefault="006862B6">
      <w:pPr>
        <w:pStyle w:val="TOC1"/>
        <w:rPr>
          <w:rFonts w:asciiTheme="minorHAnsi" w:eastAsiaTheme="minorEastAsia" w:hAnsiTheme="minorHAnsi"/>
          <w:color w:val="auto"/>
          <w:sz w:val="22"/>
        </w:rPr>
      </w:pPr>
      <w:hyperlink w:anchor="_Toc28777010" w:history="1">
        <w:r w:rsidR="00ED61F7" w:rsidRPr="00067C1F">
          <w:rPr>
            <w:rStyle w:val="Hyperlink"/>
          </w:rPr>
          <w:t>Lesson 2: Using references in formulas</w:t>
        </w:r>
        <w:r w:rsidR="00ED61F7">
          <w:rPr>
            <w:webHidden/>
          </w:rPr>
          <w:tab/>
        </w:r>
        <w:r w:rsidR="00ED61F7">
          <w:rPr>
            <w:webHidden/>
          </w:rPr>
          <w:fldChar w:fldCharType="begin"/>
        </w:r>
        <w:r w:rsidR="00ED61F7">
          <w:rPr>
            <w:webHidden/>
          </w:rPr>
          <w:instrText xml:space="preserve"> PAGEREF _Toc28777010 \h </w:instrText>
        </w:r>
        <w:r w:rsidR="00ED61F7">
          <w:rPr>
            <w:webHidden/>
          </w:rPr>
        </w:r>
        <w:r w:rsidR="00ED61F7">
          <w:rPr>
            <w:webHidden/>
          </w:rPr>
          <w:fldChar w:fldCharType="separate"/>
        </w:r>
        <w:r w:rsidR="004D71BB">
          <w:rPr>
            <w:webHidden/>
          </w:rPr>
          <w:t>18</w:t>
        </w:r>
        <w:r w:rsidR="00ED61F7">
          <w:rPr>
            <w:webHidden/>
          </w:rPr>
          <w:fldChar w:fldCharType="end"/>
        </w:r>
      </w:hyperlink>
    </w:p>
    <w:p w14:paraId="6F50C04F" w14:textId="4F1F057D" w:rsidR="00ED61F7" w:rsidRDefault="006862B6">
      <w:pPr>
        <w:pStyle w:val="TOC2"/>
        <w:rPr>
          <w:rFonts w:asciiTheme="minorHAnsi" w:eastAsiaTheme="minorEastAsia" w:hAnsiTheme="minorHAnsi" w:cstheme="minorBidi"/>
          <w:color w:val="auto"/>
          <w:sz w:val="22"/>
        </w:rPr>
      </w:pPr>
      <w:hyperlink w:anchor="_Toc28777011" w:history="1">
        <w:r w:rsidR="00ED61F7" w:rsidRPr="00067C1F">
          <w:rPr>
            <w:rStyle w:val="Hyperlink"/>
          </w:rPr>
          <w:t>Overview</w:t>
        </w:r>
        <w:r w:rsidR="00ED61F7">
          <w:rPr>
            <w:webHidden/>
          </w:rPr>
          <w:tab/>
        </w:r>
        <w:r w:rsidR="00ED61F7">
          <w:rPr>
            <w:webHidden/>
          </w:rPr>
          <w:fldChar w:fldCharType="begin"/>
        </w:r>
        <w:r w:rsidR="00ED61F7">
          <w:rPr>
            <w:webHidden/>
          </w:rPr>
          <w:instrText xml:space="preserve"> PAGEREF _Toc28777011 \h </w:instrText>
        </w:r>
        <w:r w:rsidR="00ED61F7">
          <w:rPr>
            <w:webHidden/>
          </w:rPr>
        </w:r>
        <w:r w:rsidR="00ED61F7">
          <w:rPr>
            <w:webHidden/>
          </w:rPr>
          <w:fldChar w:fldCharType="separate"/>
        </w:r>
        <w:r w:rsidR="004D71BB">
          <w:rPr>
            <w:webHidden/>
          </w:rPr>
          <w:t>18</w:t>
        </w:r>
        <w:r w:rsidR="00ED61F7">
          <w:rPr>
            <w:webHidden/>
          </w:rPr>
          <w:fldChar w:fldCharType="end"/>
        </w:r>
      </w:hyperlink>
    </w:p>
    <w:p w14:paraId="07EE921C" w14:textId="6A152C86" w:rsidR="00ED61F7" w:rsidRDefault="006862B6">
      <w:pPr>
        <w:pStyle w:val="TOC2"/>
        <w:rPr>
          <w:rFonts w:asciiTheme="minorHAnsi" w:eastAsiaTheme="minorEastAsia" w:hAnsiTheme="minorHAnsi" w:cstheme="minorBidi"/>
          <w:color w:val="auto"/>
          <w:sz w:val="22"/>
        </w:rPr>
      </w:pPr>
      <w:hyperlink w:anchor="_Toc28777012" w:history="1">
        <w:r w:rsidR="00ED61F7" w:rsidRPr="00067C1F">
          <w:rPr>
            <w:rStyle w:val="Hyperlink"/>
          </w:rPr>
          <w:t>Warm-up</w:t>
        </w:r>
        <w:r w:rsidR="00ED61F7">
          <w:rPr>
            <w:webHidden/>
          </w:rPr>
          <w:tab/>
        </w:r>
        <w:r w:rsidR="00ED61F7">
          <w:rPr>
            <w:webHidden/>
          </w:rPr>
          <w:fldChar w:fldCharType="begin"/>
        </w:r>
        <w:r w:rsidR="00ED61F7">
          <w:rPr>
            <w:webHidden/>
          </w:rPr>
          <w:instrText xml:space="preserve"> PAGEREF _Toc28777012 \h </w:instrText>
        </w:r>
        <w:r w:rsidR="00ED61F7">
          <w:rPr>
            <w:webHidden/>
          </w:rPr>
        </w:r>
        <w:r w:rsidR="00ED61F7">
          <w:rPr>
            <w:webHidden/>
          </w:rPr>
          <w:fldChar w:fldCharType="separate"/>
        </w:r>
        <w:r w:rsidR="004D71BB">
          <w:rPr>
            <w:webHidden/>
          </w:rPr>
          <w:t>18</w:t>
        </w:r>
        <w:r w:rsidR="00ED61F7">
          <w:rPr>
            <w:webHidden/>
          </w:rPr>
          <w:fldChar w:fldCharType="end"/>
        </w:r>
      </w:hyperlink>
    </w:p>
    <w:p w14:paraId="6667F5F1" w14:textId="0A59272E" w:rsidR="00ED61F7" w:rsidRDefault="006862B6">
      <w:pPr>
        <w:pStyle w:val="TOC2"/>
        <w:rPr>
          <w:rFonts w:asciiTheme="minorHAnsi" w:eastAsiaTheme="minorEastAsia" w:hAnsiTheme="minorHAnsi" w:cstheme="minorBidi"/>
          <w:color w:val="auto"/>
          <w:sz w:val="22"/>
        </w:rPr>
      </w:pPr>
      <w:hyperlink w:anchor="_Toc28777013" w:history="1">
        <w:r w:rsidR="00ED61F7" w:rsidRPr="00067C1F">
          <w:rPr>
            <w:rStyle w:val="Hyperlink"/>
          </w:rPr>
          <w:t>Topic 1: Understand relative and absolute references</w:t>
        </w:r>
        <w:r w:rsidR="00ED61F7">
          <w:rPr>
            <w:webHidden/>
          </w:rPr>
          <w:tab/>
        </w:r>
        <w:r w:rsidR="00ED61F7">
          <w:rPr>
            <w:webHidden/>
          </w:rPr>
          <w:fldChar w:fldCharType="begin"/>
        </w:r>
        <w:r w:rsidR="00ED61F7">
          <w:rPr>
            <w:webHidden/>
          </w:rPr>
          <w:instrText xml:space="preserve"> PAGEREF _Toc28777013 \h </w:instrText>
        </w:r>
        <w:r w:rsidR="00ED61F7">
          <w:rPr>
            <w:webHidden/>
          </w:rPr>
        </w:r>
        <w:r w:rsidR="00ED61F7">
          <w:rPr>
            <w:webHidden/>
          </w:rPr>
          <w:fldChar w:fldCharType="separate"/>
        </w:r>
        <w:r w:rsidR="004D71BB">
          <w:rPr>
            <w:webHidden/>
          </w:rPr>
          <w:t>19</w:t>
        </w:r>
        <w:r w:rsidR="00ED61F7">
          <w:rPr>
            <w:webHidden/>
          </w:rPr>
          <w:fldChar w:fldCharType="end"/>
        </w:r>
      </w:hyperlink>
    </w:p>
    <w:p w14:paraId="3D52FA1D" w14:textId="5D6462CF" w:rsidR="00ED61F7" w:rsidRDefault="006862B6">
      <w:pPr>
        <w:pStyle w:val="TOC3"/>
        <w:rPr>
          <w:rFonts w:asciiTheme="minorHAnsi" w:eastAsiaTheme="minorEastAsia" w:hAnsiTheme="minorHAnsi"/>
          <w:color w:val="auto"/>
          <w:sz w:val="22"/>
        </w:rPr>
      </w:pPr>
      <w:hyperlink w:anchor="_Toc28777014" w:history="1">
        <w:r w:rsidR="00ED61F7" w:rsidRPr="00067C1F">
          <w:rPr>
            <w:rStyle w:val="Hyperlink"/>
          </w:rPr>
          <w:t>Use relative cell references in a formula</w:t>
        </w:r>
        <w:r w:rsidR="00ED61F7">
          <w:rPr>
            <w:webHidden/>
          </w:rPr>
          <w:tab/>
        </w:r>
        <w:r w:rsidR="00ED61F7">
          <w:rPr>
            <w:webHidden/>
          </w:rPr>
          <w:fldChar w:fldCharType="begin"/>
        </w:r>
        <w:r w:rsidR="00ED61F7">
          <w:rPr>
            <w:webHidden/>
          </w:rPr>
          <w:instrText xml:space="preserve"> PAGEREF _Toc28777014 \h </w:instrText>
        </w:r>
        <w:r w:rsidR="00ED61F7">
          <w:rPr>
            <w:webHidden/>
          </w:rPr>
        </w:r>
        <w:r w:rsidR="00ED61F7">
          <w:rPr>
            <w:webHidden/>
          </w:rPr>
          <w:fldChar w:fldCharType="separate"/>
        </w:r>
        <w:r w:rsidR="004D71BB">
          <w:rPr>
            <w:webHidden/>
          </w:rPr>
          <w:t>19</w:t>
        </w:r>
        <w:r w:rsidR="00ED61F7">
          <w:rPr>
            <w:webHidden/>
          </w:rPr>
          <w:fldChar w:fldCharType="end"/>
        </w:r>
      </w:hyperlink>
    </w:p>
    <w:p w14:paraId="33520307" w14:textId="151B5D03" w:rsidR="00ED61F7" w:rsidRDefault="006862B6">
      <w:pPr>
        <w:pStyle w:val="TOC3"/>
        <w:rPr>
          <w:rFonts w:asciiTheme="minorHAnsi" w:eastAsiaTheme="minorEastAsia" w:hAnsiTheme="minorHAnsi"/>
          <w:color w:val="auto"/>
          <w:sz w:val="22"/>
        </w:rPr>
      </w:pPr>
      <w:hyperlink w:anchor="_Toc28777015" w:history="1">
        <w:r w:rsidR="00ED61F7" w:rsidRPr="00067C1F">
          <w:rPr>
            <w:rStyle w:val="Hyperlink"/>
          </w:rPr>
          <w:t>Use absolute cell references in a formula</w:t>
        </w:r>
        <w:r w:rsidR="00ED61F7">
          <w:rPr>
            <w:webHidden/>
          </w:rPr>
          <w:tab/>
        </w:r>
        <w:r w:rsidR="00ED61F7">
          <w:rPr>
            <w:webHidden/>
          </w:rPr>
          <w:fldChar w:fldCharType="begin"/>
        </w:r>
        <w:r w:rsidR="00ED61F7">
          <w:rPr>
            <w:webHidden/>
          </w:rPr>
          <w:instrText xml:space="preserve"> PAGEREF _Toc28777015 \h </w:instrText>
        </w:r>
        <w:r w:rsidR="00ED61F7">
          <w:rPr>
            <w:webHidden/>
          </w:rPr>
        </w:r>
        <w:r w:rsidR="00ED61F7">
          <w:rPr>
            <w:webHidden/>
          </w:rPr>
          <w:fldChar w:fldCharType="separate"/>
        </w:r>
        <w:r w:rsidR="004D71BB">
          <w:rPr>
            <w:webHidden/>
          </w:rPr>
          <w:t>20</w:t>
        </w:r>
        <w:r w:rsidR="00ED61F7">
          <w:rPr>
            <w:webHidden/>
          </w:rPr>
          <w:fldChar w:fldCharType="end"/>
        </w:r>
      </w:hyperlink>
    </w:p>
    <w:p w14:paraId="6C4AEADF" w14:textId="12073F86" w:rsidR="00ED61F7" w:rsidRDefault="006862B6">
      <w:pPr>
        <w:pStyle w:val="TOC3"/>
        <w:rPr>
          <w:rFonts w:asciiTheme="minorHAnsi" w:eastAsiaTheme="minorEastAsia" w:hAnsiTheme="minorHAnsi"/>
          <w:color w:val="auto"/>
          <w:sz w:val="22"/>
        </w:rPr>
      </w:pPr>
      <w:hyperlink w:anchor="_Toc28777016" w:history="1">
        <w:r w:rsidR="00ED61F7" w:rsidRPr="00067C1F">
          <w:rPr>
            <w:rStyle w:val="Hyperlink"/>
          </w:rPr>
          <w:t>Use mixed cell references in a formula</w:t>
        </w:r>
        <w:r w:rsidR="00ED61F7">
          <w:rPr>
            <w:webHidden/>
          </w:rPr>
          <w:tab/>
        </w:r>
        <w:r w:rsidR="00ED61F7">
          <w:rPr>
            <w:webHidden/>
          </w:rPr>
          <w:fldChar w:fldCharType="begin"/>
        </w:r>
        <w:r w:rsidR="00ED61F7">
          <w:rPr>
            <w:webHidden/>
          </w:rPr>
          <w:instrText xml:space="preserve"> PAGEREF _Toc28777016 \h </w:instrText>
        </w:r>
        <w:r w:rsidR="00ED61F7">
          <w:rPr>
            <w:webHidden/>
          </w:rPr>
        </w:r>
        <w:r w:rsidR="00ED61F7">
          <w:rPr>
            <w:webHidden/>
          </w:rPr>
          <w:fldChar w:fldCharType="separate"/>
        </w:r>
        <w:r w:rsidR="004D71BB">
          <w:rPr>
            <w:webHidden/>
          </w:rPr>
          <w:t>21</w:t>
        </w:r>
        <w:r w:rsidR="00ED61F7">
          <w:rPr>
            <w:webHidden/>
          </w:rPr>
          <w:fldChar w:fldCharType="end"/>
        </w:r>
      </w:hyperlink>
    </w:p>
    <w:p w14:paraId="11216A38" w14:textId="510A1A37" w:rsidR="00ED61F7" w:rsidRDefault="006862B6">
      <w:pPr>
        <w:pStyle w:val="TOC3"/>
        <w:rPr>
          <w:rFonts w:asciiTheme="minorHAnsi" w:eastAsiaTheme="minorEastAsia" w:hAnsiTheme="minorHAnsi"/>
          <w:color w:val="auto"/>
          <w:sz w:val="22"/>
        </w:rPr>
      </w:pPr>
      <w:hyperlink w:anchor="_Toc28777017" w:history="1">
        <w:r w:rsidR="00ED61F7" w:rsidRPr="00067C1F">
          <w:rPr>
            <w:rStyle w:val="Hyperlink"/>
          </w:rPr>
          <w:t>Activity: Tell a story</w:t>
        </w:r>
        <w:r w:rsidR="00ED61F7">
          <w:rPr>
            <w:webHidden/>
          </w:rPr>
          <w:tab/>
        </w:r>
        <w:r w:rsidR="00ED61F7">
          <w:rPr>
            <w:webHidden/>
          </w:rPr>
          <w:fldChar w:fldCharType="begin"/>
        </w:r>
        <w:r w:rsidR="00ED61F7">
          <w:rPr>
            <w:webHidden/>
          </w:rPr>
          <w:instrText xml:space="preserve"> PAGEREF _Toc28777017 \h </w:instrText>
        </w:r>
        <w:r w:rsidR="00ED61F7">
          <w:rPr>
            <w:webHidden/>
          </w:rPr>
        </w:r>
        <w:r w:rsidR="00ED61F7">
          <w:rPr>
            <w:webHidden/>
          </w:rPr>
          <w:fldChar w:fldCharType="separate"/>
        </w:r>
        <w:r w:rsidR="004D71BB">
          <w:rPr>
            <w:webHidden/>
          </w:rPr>
          <w:t>22</w:t>
        </w:r>
        <w:r w:rsidR="00ED61F7">
          <w:rPr>
            <w:webHidden/>
          </w:rPr>
          <w:fldChar w:fldCharType="end"/>
        </w:r>
      </w:hyperlink>
    </w:p>
    <w:p w14:paraId="49F4ADE6" w14:textId="59D5A664" w:rsidR="00ED61F7" w:rsidRDefault="006862B6">
      <w:pPr>
        <w:pStyle w:val="TOC3"/>
        <w:rPr>
          <w:rFonts w:asciiTheme="minorHAnsi" w:eastAsiaTheme="minorEastAsia" w:hAnsiTheme="minorHAnsi"/>
          <w:color w:val="auto"/>
          <w:sz w:val="22"/>
        </w:rPr>
      </w:pPr>
      <w:hyperlink w:anchor="_Toc28777018" w:history="1">
        <w:r w:rsidR="00ED61F7" w:rsidRPr="00067C1F">
          <w:rPr>
            <w:rStyle w:val="Hyperlink"/>
          </w:rPr>
          <w:t>Try-it: Understand relative and absolute references</w:t>
        </w:r>
        <w:r w:rsidR="00ED61F7">
          <w:rPr>
            <w:webHidden/>
          </w:rPr>
          <w:tab/>
        </w:r>
        <w:r w:rsidR="00ED61F7">
          <w:rPr>
            <w:webHidden/>
          </w:rPr>
          <w:fldChar w:fldCharType="begin"/>
        </w:r>
        <w:r w:rsidR="00ED61F7">
          <w:rPr>
            <w:webHidden/>
          </w:rPr>
          <w:instrText xml:space="preserve"> PAGEREF _Toc28777018 \h </w:instrText>
        </w:r>
        <w:r w:rsidR="00ED61F7">
          <w:rPr>
            <w:webHidden/>
          </w:rPr>
        </w:r>
        <w:r w:rsidR="00ED61F7">
          <w:rPr>
            <w:webHidden/>
          </w:rPr>
          <w:fldChar w:fldCharType="separate"/>
        </w:r>
        <w:r w:rsidR="004D71BB">
          <w:rPr>
            <w:webHidden/>
          </w:rPr>
          <w:t>22</w:t>
        </w:r>
        <w:r w:rsidR="00ED61F7">
          <w:rPr>
            <w:webHidden/>
          </w:rPr>
          <w:fldChar w:fldCharType="end"/>
        </w:r>
      </w:hyperlink>
    </w:p>
    <w:p w14:paraId="4AC03C4D" w14:textId="201A64CD" w:rsidR="00ED61F7" w:rsidRDefault="006862B6">
      <w:pPr>
        <w:pStyle w:val="TOC2"/>
        <w:rPr>
          <w:rFonts w:asciiTheme="minorHAnsi" w:eastAsiaTheme="minorEastAsia" w:hAnsiTheme="minorHAnsi" w:cstheme="minorBidi"/>
          <w:color w:val="auto"/>
          <w:sz w:val="22"/>
        </w:rPr>
      </w:pPr>
      <w:hyperlink w:anchor="_Toc28777019" w:history="1">
        <w:r w:rsidR="00ED61F7" w:rsidRPr="00067C1F">
          <w:rPr>
            <w:rStyle w:val="Hyperlink"/>
          </w:rPr>
          <w:t>Topic 2: Use named ranges and worksheet references in formulas</w:t>
        </w:r>
        <w:r w:rsidR="00ED61F7">
          <w:rPr>
            <w:webHidden/>
          </w:rPr>
          <w:tab/>
        </w:r>
        <w:r w:rsidR="00ED61F7">
          <w:rPr>
            <w:webHidden/>
          </w:rPr>
          <w:fldChar w:fldCharType="begin"/>
        </w:r>
        <w:r w:rsidR="00ED61F7">
          <w:rPr>
            <w:webHidden/>
          </w:rPr>
          <w:instrText xml:space="preserve"> PAGEREF _Toc28777019 \h </w:instrText>
        </w:r>
        <w:r w:rsidR="00ED61F7">
          <w:rPr>
            <w:webHidden/>
          </w:rPr>
        </w:r>
        <w:r w:rsidR="00ED61F7">
          <w:rPr>
            <w:webHidden/>
          </w:rPr>
          <w:fldChar w:fldCharType="separate"/>
        </w:r>
        <w:r w:rsidR="004D71BB">
          <w:rPr>
            <w:webHidden/>
          </w:rPr>
          <w:t>23</w:t>
        </w:r>
        <w:r w:rsidR="00ED61F7">
          <w:rPr>
            <w:webHidden/>
          </w:rPr>
          <w:fldChar w:fldCharType="end"/>
        </w:r>
      </w:hyperlink>
    </w:p>
    <w:p w14:paraId="4BD63774" w14:textId="0BE44469" w:rsidR="00ED61F7" w:rsidRDefault="006862B6">
      <w:pPr>
        <w:pStyle w:val="TOC3"/>
        <w:rPr>
          <w:rFonts w:asciiTheme="minorHAnsi" w:eastAsiaTheme="minorEastAsia" w:hAnsiTheme="minorHAnsi"/>
          <w:color w:val="auto"/>
          <w:sz w:val="22"/>
        </w:rPr>
      </w:pPr>
      <w:hyperlink w:anchor="_Toc28777020" w:history="1">
        <w:r w:rsidR="00ED61F7" w:rsidRPr="00067C1F">
          <w:rPr>
            <w:rStyle w:val="Hyperlink"/>
          </w:rPr>
          <w:t>Use worksheet references in a formula</w:t>
        </w:r>
        <w:r w:rsidR="00ED61F7">
          <w:rPr>
            <w:webHidden/>
          </w:rPr>
          <w:tab/>
        </w:r>
        <w:r w:rsidR="00ED61F7">
          <w:rPr>
            <w:webHidden/>
          </w:rPr>
          <w:fldChar w:fldCharType="begin"/>
        </w:r>
        <w:r w:rsidR="00ED61F7">
          <w:rPr>
            <w:webHidden/>
          </w:rPr>
          <w:instrText xml:space="preserve"> PAGEREF _Toc28777020 \h </w:instrText>
        </w:r>
        <w:r w:rsidR="00ED61F7">
          <w:rPr>
            <w:webHidden/>
          </w:rPr>
        </w:r>
        <w:r w:rsidR="00ED61F7">
          <w:rPr>
            <w:webHidden/>
          </w:rPr>
          <w:fldChar w:fldCharType="separate"/>
        </w:r>
        <w:r w:rsidR="004D71BB">
          <w:rPr>
            <w:webHidden/>
          </w:rPr>
          <w:t>26</w:t>
        </w:r>
        <w:r w:rsidR="00ED61F7">
          <w:rPr>
            <w:webHidden/>
          </w:rPr>
          <w:fldChar w:fldCharType="end"/>
        </w:r>
      </w:hyperlink>
    </w:p>
    <w:p w14:paraId="741A430A" w14:textId="22F80856" w:rsidR="00ED61F7" w:rsidRDefault="006862B6">
      <w:pPr>
        <w:pStyle w:val="TOC3"/>
        <w:rPr>
          <w:rFonts w:asciiTheme="minorHAnsi" w:eastAsiaTheme="minorEastAsia" w:hAnsiTheme="minorHAnsi"/>
          <w:color w:val="auto"/>
          <w:sz w:val="22"/>
        </w:rPr>
      </w:pPr>
      <w:hyperlink w:anchor="_Toc28777021" w:history="1">
        <w:r w:rsidR="00ED61F7" w:rsidRPr="00067C1F">
          <w:rPr>
            <w:rStyle w:val="Hyperlink"/>
          </w:rPr>
          <w:t>Activity: Quiz Me!</w:t>
        </w:r>
        <w:r w:rsidR="00ED61F7">
          <w:rPr>
            <w:webHidden/>
          </w:rPr>
          <w:tab/>
        </w:r>
        <w:r w:rsidR="00ED61F7">
          <w:rPr>
            <w:webHidden/>
          </w:rPr>
          <w:fldChar w:fldCharType="begin"/>
        </w:r>
        <w:r w:rsidR="00ED61F7">
          <w:rPr>
            <w:webHidden/>
          </w:rPr>
          <w:instrText xml:space="preserve"> PAGEREF _Toc28777021 \h </w:instrText>
        </w:r>
        <w:r w:rsidR="00ED61F7">
          <w:rPr>
            <w:webHidden/>
          </w:rPr>
        </w:r>
        <w:r w:rsidR="00ED61F7">
          <w:rPr>
            <w:webHidden/>
          </w:rPr>
          <w:fldChar w:fldCharType="separate"/>
        </w:r>
        <w:r w:rsidR="004D71BB">
          <w:rPr>
            <w:webHidden/>
          </w:rPr>
          <w:t>26</w:t>
        </w:r>
        <w:r w:rsidR="00ED61F7">
          <w:rPr>
            <w:webHidden/>
          </w:rPr>
          <w:fldChar w:fldCharType="end"/>
        </w:r>
      </w:hyperlink>
    </w:p>
    <w:p w14:paraId="2E8AD809" w14:textId="0D8CF96E" w:rsidR="00ED61F7" w:rsidRDefault="006862B6">
      <w:pPr>
        <w:pStyle w:val="TOC3"/>
        <w:rPr>
          <w:rFonts w:asciiTheme="minorHAnsi" w:eastAsiaTheme="minorEastAsia" w:hAnsiTheme="minorHAnsi"/>
          <w:color w:val="auto"/>
          <w:sz w:val="22"/>
        </w:rPr>
      </w:pPr>
      <w:hyperlink w:anchor="_Toc28777022" w:history="1">
        <w:r w:rsidR="00ED61F7" w:rsidRPr="00067C1F">
          <w:rPr>
            <w:rStyle w:val="Hyperlink"/>
          </w:rPr>
          <w:t>Try-it: Use named ranges and worksheet references in formulas</w:t>
        </w:r>
        <w:r w:rsidR="00ED61F7">
          <w:rPr>
            <w:webHidden/>
          </w:rPr>
          <w:tab/>
        </w:r>
        <w:r w:rsidR="00ED61F7">
          <w:rPr>
            <w:webHidden/>
          </w:rPr>
          <w:fldChar w:fldCharType="begin"/>
        </w:r>
        <w:r w:rsidR="00ED61F7">
          <w:rPr>
            <w:webHidden/>
          </w:rPr>
          <w:instrText xml:space="preserve"> PAGEREF _Toc28777022 \h </w:instrText>
        </w:r>
        <w:r w:rsidR="00ED61F7">
          <w:rPr>
            <w:webHidden/>
          </w:rPr>
        </w:r>
        <w:r w:rsidR="00ED61F7">
          <w:rPr>
            <w:webHidden/>
          </w:rPr>
          <w:fldChar w:fldCharType="separate"/>
        </w:r>
        <w:r w:rsidR="004D71BB">
          <w:rPr>
            <w:webHidden/>
          </w:rPr>
          <w:t>27</w:t>
        </w:r>
        <w:r w:rsidR="00ED61F7">
          <w:rPr>
            <w:webHidden/>
          </w:rPr>
          <w:fldChar w:fldCharType="end"/>
        </w:r>
      </w:hyperlink>
    </w:p>
    <w:p w14:paraId="1F8E9F6C" w14:textId="540EE226" w:rsidR="00ED61F7" w:rsidRDefault="006862B6">
      <w:pPr>
        <w:pStyle w:val="TOC3"/>
        <w:rPr>
          <w:rFonts w:asciiTheme="minorHAnsi" w:eastAsiaTheme="minorEastAsia" w:hAnsiTheme="minorHAnsi"/>
          <w:color w:val="auto"/>
          <w:sz w:val="22"/>
        </w:rPr>
      </w:pPr>
      <w:hyperlink w:anchor="_Toc28777023" w:history="1">
        <w:r w:rsidR="00ED61F7" w:rsidRPr="00067C1F">
          <w:rPr>
            <w:rStyle w:val="Hyperlink"/>
          </w:rPr>
          <w:t>Try-it 1</w:t>
        </w:r>
        <w:r w:rsidR="00ED61F7">
          <w:rPr>
            <w:webHidden/>
          </w:rPr>
          <w:tab/>
        </w:r>
        <w:r w:rsidR="00ED61F7">
          <w:rPr>
            <w:webHidden/>
          </w:rPr>
          <w:fldChar w:fldCharType="begin"/>
        </w:r>
        <w:r w:rsidR="00ED61F7">
          <w:rPr>
            <w:webHidden/>
          </w:rPr>
          <w:instrText xml:space="preserve"> PAGEREF _Toc28777023 \h </w:instrText>
        </w:r>
        <w:r w:rsidR="00ED61F7">
          <w:rPr>
            <w:webHidden/>
          </w:rPr>
        </w:r>
        <w:r w:rsidR="00ED61F7">
          <w:rPr>
            <w:webHidden/>
          </w:rPr>
          <w:fldChar w:fldCharType="separate"/>
        </w:r>
        <w:r w:rsidR="004D71BB">
          <w:rPr>
            <w:webHidden/>
          </w:rPr>
          <w:t>27</w:t>
        </w:r>
        <w:r w:rsidR="00ED61F7">
          <w:rPr>
            <w:webHidden/>
          </w:rPr>
          <w:fldChar w:fldCharType="end"/>
        </w:r>
      </w:hyperlink>
    </w:p>
    <w:p w14:paraId="3D86B705" w14:textId="4DAF8E1B" w:rsidR="00ED61F7" w:rsidRDefault="006862B6">
      <w:pPr>
        <w:pStyle w:val="TOC3"/>
        <w:rPr>
          <w:rFonts w:asciiTheme="minorHAnsi" w:eastAsiaTheme="minorEastAsia" w:hAnsiTheme="minorHAnsi"/>
          <w:color w:val="auto"/>
          <w:sz w:val="22"/>
        </w:rPr>
      </w:pPr>
      <w:hyperlink w:anchor="_Toc28777024" w:history="1">
        <w:r w:rsidR="00ED61F7" w:rsidRPr="00067C1F">
          <w:rPr>
            <w:rStyle w:val="Hyperlink"/>
          </w:rPr>
          <w:t>Try-it 2</w:t>
        </w:r>
        <w:r w:rsidR="00ED61F7">
          <w:rPr>
            <w:webHidden/>
          </w:rPr>
          <w:tab/>
        </w:r>
        <w:r w:rsidR="00ED61F7">
          <w:rPr>
            <w:webHidden/>
          </w:rPr>
          <w:fldChar w:fldCharType="begin"/>
        </w:r>
        <w:r w:rsidR="00ED61F7">
          <w:rPr>
            <w:webHidden/>
          </w:rPr>
          <w:instrText xml:space="preserve"> PAGEREF _Toc28777024 \h </w:instrText>
        </w:r>
        <w:r w:rsidR="00ED61F7">
          <w:rPr>
            <w:webHidden/>
          </w:rPr>
        </w:r>
        <w:r w:rsidR="00ED61F7">
          <w:rPr>
            <w:webHidden/>
          </w:rPr>
          <w:fldChar w:fldCharType="separate"/>
        </w:r>
        <w:r w:rsidR="004D71BB">
          <w:rPr>
            <w:webHidden/>
          </w:rPr>
          <w:t>28</w:t>
        </w:r>
        <w:r w:rsidR="00ED61F7">
          <w:rPr>
            <w:webHidden/>
          </w:rPr>
          <w:fldChar w:fldCharType="end"/>
        </w:r>
      </w:hyperlink>
    </w:p>
    <w:p w14:paraId="74280AE9" w14:textId="51C42B87" w:rsidR="00ED61F7" w:rsidRDefault="006862B6">
      <w:pPr>
        <w:pStyle w:val="TOC2"/>
        <w:rPr>
          <w:rFonts w:asciiTheme="minorHAnsi" w:eastAsiaTheme="minorEastAsia" w:hAnsiTheme="minorHAnsi" w:cstheme="minorBidi"/>
          <w:color w:val="auto"/>
          <w:sz w:val="22"/>
        </w:rPr>
      </w:pPr>
      <w:hyperlink w:anchor="_Toc28777025" w:history="1">
        <w:r w:rsidR="00ED61F7" w:rsidRPr="00067C1F">
          <w:rPr>
            <w:rStyle w:val="Hyperlink"/>
          </w:rPr>
          <w:t>Wrap-up</w:t>
        </w:r>
        <w:r w:rsidR="00ED61F7">
          <w:rPr>
            <w:webHidden/>
          </w:rPr>
          <w:tab/>
        </w:r>
        <w:r w:rsidR="00ED61F7">
          <w:rPr>
            <w:webHidden/>
          </w:rPr>
          <w:fldChar w:fldCharType="begin"/>
        </w:r>
        <w:r w:rsidR="00ED61F7">
          <w:rPr>
            <w:webHidden/>
          </w:rPr>
          <w:instrText xml:space="preserve"> PAGEREF _Toc28777025 \h </w:instrText>
        </w:r>
        <w:r w:rsidR="00ED61F7">
          <w:rPr>
            <w:webHidden/>
          </w:rPr>
        </w:r>
        <w:r w:rsidR="00ED61F7">
          <w:rPr>
            <w:webHidden/>
          </w:rPr>
          <w:fldChar w:fldCharType="separate"/>
        </w:r>
        <w:r w:rsidR="004D71BB">
          <w:rPr>
            <w:webHidden/>
          </w:rPr>
          <w:t>28</w:t>
        </w:r>
        <w:r w:rsidR="00ED61F7">
          <w:rPr>
            <w:webHidden/>
          </w:rPr>
          <w:fldChar w:fldCharType="end"/>
        </w:r>
      </w:hyperlink>
    </w:p>
    <w:p w14:paraId="3F379384" w14:textId="617D8E13" w:rsidR="00ED61F7" w:rsidRDefault="006862B6">
      <w:pPr>
        <w:pStyle w:val="TOC1"/>
        <w:rPr>
          <w:rFonts w:asciiTheme="minorHAnsi" w:eastAsiaTheme="minorEastAsia" w:hAnsiTheme="minorHAnsi"/>
          <w:color w:val="auto"/>
          <w:sz w:val="22"/>
        </w:rPr>
      </w:pPr>
      <w:hyperlink w:anchor="_Toc28777026" w:history="1">
        <w:r w:rsidR="00ED61F7" w:rsidRPr="00067C1F">
          <w:rPr>
            <w:rStyle w:val="Hyperlink"/>
          </w:rPr>
          <w:t>Lesson 3: Introducing functions</w:t>
        </w:r>
        <w:r w:rsidR="00ED61F7">
          <w:rPr>
            <w:webHidden/>
          </w:rPr>
          <w:tab/>
        </w:r>
        <w:r w:rsidR="00ED61F7">
          <w:rPr>
            <w:webHidden/>
          </w:rPr>
          <w:fldChar w:fldCharType="begin"/>
        </w:r>
        <w:r w:rsidR="00ED61F7">
          <w:rPr>
            <w:webHidden/>
          </w:rPr>
          <w:instrText xml:space="preserve"> PAGEREF _Toc28777026 \h </w:instrText>
        </w:r>
        <w:r w:rsidR="00ED61F7">
          <w:rPr>
            <w:webHidden/>
          </w:rPr>
        </w:r>
        <w:r w:rsidR="00ED61F7">
          <w:rPr>
            <w:webHidden/>
          </w:rPr>
          <w:fldChar w:fldCharType="separate"/>
        </w:r>
        <w:r w:rsidR="004D71BB">
          <w:rPr>
            <w:webHidden/>
          </w:rPr>
          <w:t>30</w:t>
        </w:r>
        <w:r w:rsidR="00ED61F7">
          <w:rPr>
            <w:webHidden/>
          </w:rPr>
          <w:fldChar w:fldCharType="end"/>
        </w:r>
      </w:hyperlink>
    </w:p>
    <w:p w14:paraId="522306FE" w14:textId="5F79F94F" w:rsidR="00ED61F7" w:rsidRDefault="006862B6">
      <w:pPr>
        <w:pStyle w:val="TOC2"/>
        <w:rPr>
          <w:rFonts w:asciiTheme="minorHAnsi" w:eastAsiaTheme="minorEastAsia" w:hAnsiTheme="minorHAnsi" w:cstheme="minorBidi"/>
          <w:color w:val="auto"/>
          <w:sz w:val="22"/>
        </w:rPr>
      </w:pPr>
      <w:hyperlink w:anchor="_Toc28777027" w:history="1">
        <w:r w:rsidR="00ED61F7" w:rsidRPr="00067C1F">
          <w:rPr>
            <w:rStyle w:val="Hyperlink"/>
          </w:rPr>
          <w:t>Overview</w:t>
        </w:r>
        <w:r w:rsidR="00ED61F7">
          <w:rPr>
            <w:webHidden/>
          </w:rPr>
          <w:tab/>
        </w:r>
        <w:r w:rsidR="00ED61F7">
          <w:rPr>
            <w:webHidden/>
          </w:rPr>
          <w:fldChar w:fldCharType="begin"/>
        </w:r>
        <w:r w:rsidR="00ED61F7">
          <w:rPr>
            <w:webHidden/>
          </w:rPr>
          <w:instrText xml:space="preserve"> PAGEREF _Toc28777027 \h </w:instrText>
        </w:r>
        <w:r w:rsidR="00ED61F7">
          <w:rPr>
            <w:webHidden/>
          </w:rPr>
        </w:r>
        <w:r w:rsidR="00ED61F7">
          <w:rPr>
            <w:webHidden/>
          </w:rPr>
          <w:fldChar w:fldCharType="separate"/>
        </w:r>
        <w:r w:rsidR="004D71BB">
          <w:rPr>
            <w:webHidden/>
          </w:rPr>
          <w:t>30</w:t>
        </w:r>
        <w:r w:rsidR="00ED61F7">
          <w:rPr>
            <w:webHidden/>
          </w:rPr>
          <w:fldChar w:fldCharType="end"/>
        </w:r>
      </w:hyperlink>
    </w:p>
    <w:p w14:paraId="24D02886" w14:textId="3D4B9B55" w:rsidR="00ED61F7" w:rsidRDefault="006862B6">
      <w:pPr>
        <w:pStyle w:val="TOC2"/>
        <w:rPr>
          <w:rFonts w:asciiTheme="minorHAnsi" w:eastAsiaTheme="minorEastAsia" w:hAnsiTheme="minorHAnsi" w:cstheme="minorBidi"/>
          <w:color w:val="auto"/>
          <w:sz w:val="22"/>
        </w:rPr>
      </w:pPr>
      <w:hyperlink w:anchor="_Toc28777028" w:history="1">
        <w:r w:rsidR="00ED61F7" w:rsidRPr="00067C1F">
          <w:rPr>
            <w:rStyle w:val="Hyperlink"/>
          </w:rPr>
          <w:t>Warm-up</w:t>
        </w:r>
        <w:r w:rsidR="00ED61F7">
          <w:rPr>
            <w:webHidden/>
          </w:rPr>
          <w:tab/>
        </w:r>
        <w:r w:rsidR="00ED61F7">
          <w:rPr>
            <w:webHidden/>
          </w:rPr>
          <w:fldChar w:fldCharType="begin"/>
        </w:r>
        <w:r w:rsidR="00ED61F7">
          <w:rPr>
            <w:webHidden/>
          </w:rPr>
          <w:instrText xml:space="preserve"> PAGEREF _Toc28777028 \h </w:instrText>
        </w:r>
        <w:r w:rsidR="00ED61F7">
          <w:rPr>
            <w:webHidden/>
          </w:rPr>
        </w:r>
        <w:r w:rsidR="00ED61F7">
          <w:rPr>
            <w:webHidden/>
          </w:rPr>
          <w:fldChar w:fldCharType="separate"/>
        </w:r>
        <w:r w:rsidR="004D71BB">
          <w:rPr>
            <w:webHidden/>
          </w:rPr>
          <w:t>30</w:t>
        </w:r>
        <w:r w:rsidR="00ED61F7">
          <w:rPr>
            <w:webHidden/>
          </w:rPr>
          <w:fldChar w:fldCharType="end"/>
        </w:r>
      </w:hyperlink>
    </w:p>
    <w:p w14:paraId="60AF65E2" w14:textId="1A8E36AA" w:rsidR="00ED61F7" w:rsidRDefault="006862B6">
      <w:pPr>
        <w:pStyle w:val="TOC2"/>
        <w:rPr>
          <w:rFonts w:asciiTheme="minorHAnsi" w:eastAsiaTheme="minorEastAsia" w:hAnsiTheme="minorHAnsi" w:cstheme="minorBidi"/>
          <w:color w:val="auto"/>
          <w:sz w:val="22"/>
        </w:rPr>
      </w:pPr>
      <w:hyperlink w:anchor="_Toc28777029" w:history="1">
        <w:r w:rsidR="00ED61F7" w:rsidRPr="00067C1F">
          <w:rPr>
            <w:rStyle w:val="Hyperlink"/>
          </w:rPr>
          <w:t>Topic 1: Use functions in calculations</w:t>
        </w:r>
        <w:r w:rsidR="00ED61F7">
          <w:rPr>
            <w:webHidden/>
          </w:rPr>
          <w:tab/>
        </w:r>
        <w:r w:rsidR="00ED61F7">
          <w:rPr>
            <w:webHidden/>
          </w:rPr>
          <w:fldChar w:fldCharType="begin"/>
        </w:r>
        <w:r w:rsidR="00ED61F7">
          <w:rPr>
            <w:webHidden/>
          </w:rPr>
          <w:instrText xml:space="preserve"> PAGEREF _Toc28777029 \h </w:instrText>
        </w:r>
        <w:r w:rsidR="00ED61F7">
          <w:rPr>
            <w:webHidden/>
          </w:rPr>
        </w:r>
        <w:r w:rsidR="00ED61F7">
          <w:rPr>
            <w:webHidden/>
          </w:rPr>
          <w:fldChar w:fldCharType="separate"/>
        </w:r>
        <w:r w:rsidR="004D71BB">
          <w:rPr>
            <w:webHidden/>
          </w:rPr>
          <w:t>31</w:t>
        </w:r>
        <w:r w:rsidR="00ED61F7">
          <w:rPr>
            <w:webHidden/>
          </w:rPr>
          <w:fldChar w:fldCharType="end"/>
        </w:r>
      </w:hyperlink>
    </w:p>
    <w:p w14:paraId="43E47AB3" w14:textId="4104CB82" w:rsidR="00ED61F7" w:rsidRDefault="006862B6">
      <w:pPr>
        <w:pStyle w:val="TOC3"/>
        <w:rPr>
          <w:rFonts w:asciiTheme="minorHAnsi" w:eastAsiaTheme="minorEastAsia" w:hAnsiTheme="minorHAnsi"/>
          <w:color w:val="auto"/>
          <w:sz w:val="22"/>
        </w:rPr>
      </w:pPr>
      <w:hyperlink w:anchor="_Toc28777030" w:history="1">
        <w:r w:rsidR="00ED61F7" w:rsidRPr="00067C1F">
          <w:rPr>
            <w:rStyle w:val="Hyperlink"/>
          </w:rPr>
          <w:t>Use the Function Library to insert functions</w:t>
        </w:r>
        <w:r w:rsidR="00ED61F7">
          <w:rPr>
            <w:webHidden/>
          </w:rPr>
          <w:tab/>
        </w:r>
        <w:r w:rsidR="00ED61F7">
          <w:rPr>
            <w:webHidden/>
          </w:rPr>
          <w:fldChar w:fldCharType="begin"/>
        </w:r>
        <w:r w:rsidR="00ED61F7">
          <w:rPr>
            <w:webHidden/>
          </w:rPr>
          <w:instrText xml:space="preserve"> PAGEREF _Toc28777030 \h </w:instrText>
        </w:r>
        <w:r w:rsidR="00ED61F7">
          <w:rPr>
            <w:webHidden/>
          </w:rPr>
        </w:r>
        <w:r w:rsidR="00ED61F7">
          <w:rPr>
            <w:webHidden/>
          </w:rPr>
          <w:fldChar w:fldCharType="separate"/>
        </w:r>
        <w:r w:rsidR="004D71BB">
          <w:rPr>
            <w:webHidden/>
          </w:rPr>
          <w:t>32</w:t>
        </w:r>
        <w:r w:rsidR="00ED61F7">
          <w:rPr>
            <w:webHidden/>
          </w:rPr>
          <w:fldChar w:fldCharType="end"/>
        </w:r>
      </w:hyperlink>
    </w:p>
    <w:p w14:paraId="2F43F893" w14:textId="1A8A10C1" w:rsidR="00ED61F7" w:rsidRDefault="006862B6">
      <w:pPr>
        <w:pStyle w:val="TOC3"/>
        <w:rPr>
          <w:rFonts w:asciiTheme="minorHAnsi" w:eastAsiaTheme="minorEastAsia" w:hAnsiTheme="minorHAnsi"/>
          <w:color w:val="auto"/>
          <w:sz w:val="22"/>
        </w:rPr>
      </w:pPr>
      <w:hyperlink w:anchor="_Toc28777031" w:history="1">
        <w:r w:rsidR="00ED61F7" w:rsidRPr="00067C1F">
          <w:rPr>
            <w:rStyle w:val="Hyperlink"/>
          </w:rPr>
          <w:t>Use the SUM function</w:t>
        </w:r>
        <w:r w:rsidR="00ED61F7">
          <w:rPr>
            <w:webHidden/>
          </w:rPr>
          <w:tab/>
        </w:r>
        <w:r w:rsidR="00ED61F7">
          <w:rPr>
            <w:webHidden/>
          </w:rPr>
          <w:fldChar w:fldCharType="begin"/>
        </w:r>
        <w:r w:rsidR="00ED61F7">
          <w:rPr>
            <w:webHidden/>
          </w:rPr>
          <w:instrText xml:space="preserve"> PAGEREF _Toc28777031 \h </w:instrText>
        </w:r>
        <w:r w:rsidR="00ED61F7">
          <w:rPr>
            <w:webHidden/>
          </w:rPr>
        </w:r>
        <w:r w:rsidR="00ED61F7">
          <w:rPr>
            <w:webHidden/>
          </w:rPr>
          <w:fldChar w:fldCharType="separate"/>
        </w:r>
        <w:r w:rsidR="004D71BB">
          <w:rPr>
            <w:webHidden/>
          </w:rPr>
          <w:t>34</w:t>
        </w:r>
        <w:r w:rsidR="00ED61F7">
          <w:rPr>
            <w:webHidden/>
          </w:rPr>
          <w:fldChar w:fldCharType="end"/>
        </w:r>
      </w:hyperlink>
    </w:p>
    <w:p w14:paraId="5DA3E72F" w14:textId="1B215C0E" w:rsidR="00ED61F7" w:rsidRDefault="006862B6">
      <w:pPr>
        <w:pStyle w:val="TOC3"/>
        <w:rPr>
          <w:rFonts w:asciiTheme="minorHAnsi" w:eastAsiaTheme="minorEastAsia" w:hAnsiTheme="minorHAnsi"/>
          <w:color w:val="auto"/>
          <w:sz w:val="22"/>
        </w:rPr>
      </w:pPr>
      <w:hyperlink w:anchor="_Toc28777032" w:history="1">
        <w:r w:rsidR="00ED61F7" w:rsidRPr="00067C1F">
          <w:rPr>
            <w:rStyle w:val="Hyperlink"/>
          </w:rPr>
          <w:t>Use the AVERAGE function</w:t>
        </w:r>
        <w:r w:rsidR="00ED61F7">
          <w:rPr>
            <w:webHidden/>
          </w:rPr>
          <w:tab/>
        </w:r>
        <w:r w:rsidR="00ED61F7">
          <w:rPr>
            <w:webHidden/>
          </w:rPr>
          <w:fldChar w:fldCharType="begin"/>
        </w:r>
        <w:r w:rsidR="00ED61F7">
          <w:rPr>
            <w:webHidden/>
          </w:rPr>
          <w:instrText xml:space="preserve"> PAGEREF _Toc28777032 \h </w:instrText>
        </w:r>
        <w:r w:rsidR="00ED61F7">
          <w:rPr>
            <w:webHidden/>
          </w:rPr>
        </w:r>
        <w:r w:rsidR="00ED61F7">
          <w:rPr>
            <w:webHidden/>
          </w:rPr>
          <w:fldChar w:fldCharType="separate"/>
        </w:r>
        <w:r w:rsidR="004D71BB">
          <w:rPr>
            <w:webHidden/>
          </w:rPr>
          <w:t>35</w:t>
        </w:r>
        <w:r w:rsidR="00ED61F7">
          <w:rPr>
            <w:webHidden/>
          </w:rPr>
          <w:fldChar w:fldCharType="end"/>
        </w:r>
      </w:hyperlink>
    </w:p>
    <w:p w14:paraId="73E8D05C" w14:textId="22DA29F3" w:rsidR="00ED61F7" w:rsidRDefault="006862B6">
      <w:pPr>
        <w:pStyle w:val="TOC3"/>
        <w:rPr>
          <w:rFonts w:asciiTheme="minorHAnsi" w:eastAsiaTheme="minorEastAsia" w:hAnsiTheme="minorHAnsi"/>
          <w:color w:val="auto"/>
          <w:sz w:val="22"/>
        </w:rPr>
      </w:pPr>
      <w:hyperlink w:anchor="_Toc28777033" w:history="1">
        <w:r w:rsidR="00ED61F7" w:rsidRPr="00067C1F">
          <w:rPr>
            <w:rStyle w:val="Hyperlink"/>
          </w:rPr>
          <w:t>Activity: Show me how</w:t>
        </w:r>
        <w:r w:rsidR="00ED61F7">
          <w:rPr>
            <w:webHidden/>
          </w:rPr>
          <w:tab/>
        </w:r>
        <w:r w:rsidR="00ED61F7">
          <w:rPr>
            <w:webHidden/>
          </w:rPr>
          <w:fldChar w:fldCharType="begin"/>
        </w:r>
        <w:r w:rsidR="00ED61F7">
          <w:rPr>
            <w:webHidden/>
          </w:rPr>
          <w:instrText xml:space="preserve"> PAGEREF _Toc28777033 \h </w:instrText>
        </w:r>
        <w:r w:rsidR="00ED61F7">
          <w:rPr>
            <w:webHidden/>
          </w:rPr>
        </w:r>
        <w:r w:rsidR="00ED61F7">
          <w:rPr>
            <w:webHidden/>
          </w:rPr>
          <w:fldChar w:fldCharType="separate"/>
        </w:r>
        <w:r w:rsidR="004D71BB">
          <w:rPr>
            <w:webHidden/>
          </w:rPr>
          <w:t>35</w:t>
        </w:r>
        <w:r w:rsidR="00ED61F7">
          <w:rPr>
            <w:webHidden/>
          </w:rPr>
          <w:fldChar w:fldCharType="end"/>
        </w:r>
      </w:hyperlink>
    </w:p>
    <w:p w14:paraId="458E54E7" w14:textId="2CAAEF24" w:rsidR="00ED61F7" w:rsidRDefault="006862B6">
      <w:pPr>
        <w:pStyle w:val="TOC3"/>
        <w:rPr>
          <w:rFonts w:asciiTheme="minorHAnsi" w:eastAsiaTheme="minorEastAsia" w:hAnsiTheme="minorHAnsi"/>
          <w:color w:val="auto"/>
          <w:sz w:val="22"/>
        </w:rPr>
      </w:pPr>
      <w:hyperlink w:anchor="_Toc28777034" w:history="1">
        <w:r w:rsidR="00ED61F7" w:rsidRPr="00067C1F">
          <w:rPr>
            <w:rStyle w:val="Hyperlink"/>
          </w:rPr>
          <w:t xml:space="preserve">Try-it: Use functions in </w:t>
        </w:r>
        <w:r w:rsidR="004D71BB">
          <w:rPr>
            <w:rStyle w:val="Hyperlink"/>
          </w:rPr>
          <w:br/>
        </w:r>
        <w:bookmarkStart w:id="28" w:name="_GoBack"/>
        <w:bookmarkEnd w:id="28"/>
        <w:r w:rsidR="00ED61F7" w:rsidRPr="00067C1F">
          <w:rPr>
            <w:rStyle w:val="Hyperlink"/>
          </w:rPr>
          <w:t>calculations</w:t>
        </w:r>
        <w:r w:rsidR="00ED61F7">
          <w:rPr>
            <w:webHidden/>
          </w:rPr>
          <w:tab/>
        </w:r>
        <w:r w:rsidR="00ED61F7">
          <w:rPr>
            <w:webHidden/>
          </w:rPr>
          <w:fldChar w:fldCharType="begin"/>
        </w:r>
        <w:r w:rsidR="00ED61F7">
          <w:rPr>
            <w:webHidden/>
          </w:rPr>
          <w:instrText xml:space="preserve"> PAGEREF _Toc28777034 \h </w:instrText>
        </w:r>
        <w:r w:rsidR="00ED61F7">
          <w:rPr>
            <w:webHidden/>
          </w:rPr>
        </w:r>
        <w:r w:rsidR="00ED61F7">
          <w:rPr>
            <w:webHidden/>
          </w:rPr>
          <w:fldChar w:fldCharType="separate"/>
        </w:r>
        <w:r w:rsidR="004D71BB">
          <w:rPr>
            <w:webHidden/>
          </w:rPr>
          <w:t>36</w:t>
        </w:r>
        <w:r w:rsidR="00ED61F7">
          <w:rPr>
            <w:webHidden/>
          </w:rPr>
          <w:fldChar w:fldCharType="end"/>
        </w:r>
      </w:hyperlink>
    </w:p>
    <w:p w14:paraId="005C08F3" w14:textId="5BD2A33B" w:rsidR="00ED61F7" w:rsidRDefault="006862B6">
      <w:pPr>
        <w:pStyle w:val="TOC3"/>
        <w:rPr>
          <w:rFonts w:asciiTheme="minorHAnsi" w:eastAsiaTheme="minorEastAsia" w:hAnsiTheme="minorHAnsi"/>
          <w:color w:val="auto"/>
          <w:sz w:val="22"/>
        </w:rPr>
      </w:pPr>
      <w:hyperlink w:anchor="_Toc28777035" w:history="1">
        <w:r w:rsidR="00ED61F7" w:rsidRPr="00067C1F">
          <w:rPr>
            <w:rStyle w:val="Hyperlink"/>
          </w:rPr>
          <w:t>Try-it 1</w:t>
        </w:r>
        <w:r w:rsidR="00ED61F7">
          <w:rPr>
            <w:webHidden/>
          </w:rPr>
          <w:tab/>
        </w:r>
        <w:r w:rsidR="00ED61F7">
          <w:rPr>
            <w:webHidden/>
          </w:rPr>
          <w:fldChar w:fldCharType="begin"/>
        </w:r>
        <w:r w:rsidR="00ED61F7">
          <w:rPr>
            <w:webHidden/>
          </w:rPr>
          <w:instrText xml:space="preserve"> PAGEREF _Toc28777035 \h </w:instrText>
        </w:r>
        <w:r w:rsidR="00ED61F7">
          <w:rPr>
            <w:webHidden/>
          </w:rPr>
        </w:r>
        <w:r w:rsidR="00ED61F7">
          <w:rPr>
            <w:webHidden/>
          </w:rPr>
          <w:fldChar w:fldCharType="separate"/>
        </w:r>
        <w:r w:rsidR="004D71BB">
          <w:rPr>
            <w:webHidden/>
          </w:rPr>
          <w:t>36</w:t>
        </w:r>
        <w:r w:rsidR="00ED61F7">
          <w:rPr>
            <w:webHidden/>
          </w:rPr>
          <w:fldChar w:fldCharType="end"/>
        </w:r>
      </w:hyperlink>
    </w:p>
    <w:p w14:paraId="65CFFC63" w14:textId="5CA70162" w:rsidR="00ED61F7" w:rsidRDefault="006862B6">
      <w:pPr>
        <w:pStyle w:val="TOC3"/>
        <w:rPr>
          <w:rFonts w:asciiTheme="minorHAnsi" w:eastAsiaTheme="minorEastAsia" w:hAnsiTheme="minorHAnsi"/>
          <w:color w:val="auto"/>
          <w:sz w:val="22"/>
        </w:rPr>
      </w:pPr>
      <w:hyperlink w:anchor="_Toc28777036" w:history="1">
        <w:r w:rsidR="00ED61F7" w:rsidRPr="00067C1F">
          <w:rPr>
            <w:rStyle w:val="Hyperlink"/>
          </w:rPr>
          <w:t>Try-it 2</w:t>
        </w:r>
        <w:r w:rsidR="00ED61F7">
          <w:rPr>
            <w:webHidden/>
          </w:rPr>
          <w:tab/>
        </w:r>
        <w:r w:rsidR="00ED61F7">
          <w:rPr>
            <w:webHidden/>
          </w:rPr>
          <w:fldChar w:fldCharType="begin"/>
        </w:r>
        <w:r w:rsidR="00ED61F7">
          <w:rPr>
            <w:webHidden/>
          </w:rPr>
          <w:instrText xml:space="preserve"> PAGEREF _Toc28777036 \h </w:instrText>
        </w:r>
        <w:r w:rsidR="00ED61F7">
          <w:rPr>
            <w:webHidden/>
          </w:rPr>
        </w:r>
        <w:r w:rsidR="00ED61F7">
          <w:rPr>
            <w:webHidden/>
          </w:rPr>
          <w:fldChar w:fldCharType="separate"/>
        </w:r>
        <w:r w:rsidR="004D71BB">
          <w:rPr>
            <w:webHidden/>
          </w:rPr>
          <w:t>37</w:t>
        </w:r>
        <w:r w:rsidR="00ED61F7">
          <w:rPr>
            <w:webHidden/>
          </w:rPr>
          <w:fldChar w:fldCharType="end"/>
        </w:r>
      </w:hyperlink>
    </w:p>
    <w:p w14:paraId="77123EF3" w14:textId="1CC7D14B" w:rsidR="00ED61F7" w:rsidRDefault="006862B6">
      <w:pPr>
        <w:pStyle w:val="TOC2"/>
        <w:rPr>
          <w:rFonts w:asciiTheme="minorHAnsi" w:eastAsiaTheme="minorEastAsia" w:hAnsiTheme="minorHAnsi" w:cstheme="minorBidi"/>
          <w:color w:val="auto"/>
          <w:sz w:val="22"/>
        </w:rPr>
      </w:pPr>
      <w:hyperlink w:anchor="_Toc28777037" w:history="1">
        <w:r w:rsidR="00ED61F7" w:rsidRPr="00067C1F">
          <w:rPr>
            <w:rStyle w:val="Hyperlink"/>
          </w:rPr>
          <w:t>Topic 2: Use MAX and MIN functions in formulas</w:t>
        </w:r>
        <w:r w:rsidR="00ED61F7">
          <w:rPr>
            <w:webHidden/>
          </w:rPr>
          <w:tab/>
        </w:r>
        <w:r w:rsidR="00ED61F7">
          <w:rPr>
            <w:webHidden/>
          </w:rPr>
          <w:fldChar w:fldCharType="begin"/>
        </w:r>
        <w:r w:rsidR="00ED61F7">
          <w:rPr>
            <w:webHidden/>
          </w:rPr>
          <w:instrText xml:space="preserve"> PAGEREF _Toc28777037 \h </w:instrText>
        </w:r>
        <w:r w:rsidR="00ED61F7">
          <w:rPr>
            <w:webHidden/>
          </w:rPr>
        </w:r>
        <w:r w:rsidR="00ED61F7">
          <w:rPr>
            <w:webHidden/>
          </w:rPr>
          <w:fldChar w:fldCharType="separate"/>
        </w:r>
        <w:r w:rsidR="004D71BB">
          <w:rPr>
            <w:webHidden/>
          </w:rPr>
          <w:t>37</w:t>
        </w:r>
        <w:r w:rsidR="00ED61F7">
          <w:rPr>
            <w:webHidden/>
          </w:rPr>
          <w:fldChar w:fldCharType="end"/>
        </w:r>
      </w:hyperlink>
    </w:p>
    <w:p w14:paraId="1205E877" w14:textId="24A2DE86" w:rsidR="00ED61F7" w:rsidRDefault="006862B6">
      <w:pPr>
        <w:pStyle w:val="TOC3"/>
        <w:rPr>
          <w:rFonts w:asciiTheme="minorHAnsi" w:eastAsiaTheme="minorEastAsia" w:hAnsiTheme="minorHAnsi"/>
          <w:color w:val="auto"/>
          <w:sz w:val="22"/>
        </w:rPr>
      </w:pPr>
      <w:hyperlink w:anchor="_Toc28777038" w:history="1">
        <w:r w:rsidR="00ED61F7" w:rsidRPr="00067C1F">
          <w:rPr>
            <w:rStyle w:val="Hyperlink"/>
          </w:rPr>
          <w:t>Overview of the MAX function</w:t>
        </w:r>
        <w:r w:rsidR="00ED61F7">
          <w:rPr>
            <w:webHidden/>
          </w:rPr>
          <w:tab/>
        </w:r>
        <w:r w:rsidR="00ED61F7">
          <w:rPr>
            <w:webHidden/>
          </w:rPr>
          <w:fldChar w:fldCharType="begin"/>
        </w:r>
        <w:r w:rsidR="00ED61F7">
          <w:rPr>
            <w:webHidden/>
          </w:rPr>
          <w:instrText xml:space="preserve"> PAGEREF _Toc28777038 \h </w:instrText>
        </w:r>
        <w:r w:rsidR="00ED61F7">
          <w:rPr>
            <w:webHidden/>
          </w:rPr>
        </w:r>
        <w:r w:rsidR="00ED61F7">
          <w:rPr>
            <w:webHidden/>
          </w:rPr>
          <w:fldChar w:fldCharType="separate"/>
        </w:r>
        <w:r w:rsidR="004D71BB">
          <w:rPr>
            <w:webHidden/>
          </w:rPr>
          <w:t>37</w:t>
        </w:r>
        <w:r w:rsidR="00ED61F7">
          <w:rPr>
            <w:webHidden/>
          </w:rPr>
          <w:fldChar w:fldCharType="end"/>
        </w:r>
      </w:hyperlink>
    </w:p>
    <w:p w14:paraId="07B3DE32" w14:textId="318DB530" w:rsidR="00ED61F7" w:rsidRDefault="006862B6">
      <w:pPr>
        <w:pStyle w:val="TOC3"/>
        <w:rPr>
          <w:rFonts w:asciiTheme="minorHAnsi" w:eastAsiaTheme="minorEastAsia" w:hAnsiTheme="minorHAnsi"/>
          <w:color w:val="auto"/>
          <w:sz w:val="22"/>
        </w:rPr>
      </w:pPr>
      <w:hyperlink w:anchor="_Toc28777039" w:history="1">
        <w:r w:rsidR="00ED61F7" w:rsidRPr="00067C1F">
          <w:rPr>
            <w:rStyle w:val="Hyperlink"/>
          </w:rPr>
          <w:t>Overview of the MIN function</w:t>
        </w:r>
        <w:r w:rsidR="00ED61F7">
          <w:rPr>
            <w:webHidden/>
          </w:rPr>
          <w:tab/>
        </w:r>
        <w:r w:rsidR="00ED61F7">
          <w:rPr>
            <w:webHidden/>
          </w:rPr>
          <w:fldChar w:fldCharType="begin"/>
        </w:r>
        <w:r w:rsidR="00ED61F7">
          <w:rPr>
            <w:webHidden/>
          </w:rPr>
          <w:instrText xml:space="preserve"> PAGEREF _Toc28777039 \h </w:instrText>
        </w:r>
        <w:r w:rsidR="00ED61F7">
          <w:rPr>
            <w:webHidden/>
          </w:rPr>
        </w:r>
        <w:r w:rsidR="00ED61F7">
          <w:rPr>
            <w:webHidden/>
          </w:rPr>
          <w:fldChar w:fldCharType="separate"/>
        </w:r>
        <w:r w:rsidR="004D71BB">
          <w:rPr>
            <w:webHidden/>
          </w:rPr>
          <w:t>38</w:t>
        </w:r>
        <w:r w:rsidR="00ED61F7">
          <w:rPr>
            <w:webHidden/>
          </w:rPr>
          <w:fldChar w:fldCharType="end"/>
        </w:r>
      </w:hyperlink>
    </w:p>
    <w:p w14:paraId="1A5FEA26" w14:textId="416F56FE" w:rsidR="00ED61F7" w:rsidRDefault="006862B6">
      <w:pPr>
        <w:pStyle w:val="TOC3"/>
        <w:rPr>
          <w:rFonts w:asciiTheme="minorHAnsi" w:eastAsiaTheme="minorEastAsia" w:hAnsiTheme="minorHAnsi"/>
          <w:color w:val="auto"/>
          <w:sz w:val="22"/>
        </w:rPr>
      </w:pPr>
      <w:hyperlink w:anchor="_Toc28777040" w:history="1">
        <w:r w:rsidR="00ED61F7" w:rsidRPr="00067C1F">
          <w:rPr>
            <w:rStyle w:val="Hyperlink"/>
          </w:rPr>
          <w:t>Activity: Show me how</w:t>
        </w:r>
        <w:r w:rsidR="00ED61F7">
          <w:rPr>
            <w:webHidden/>
          </w:rPr>
          <w:tab/>
        </w:r>
        <w:r w:rsidR="00ED61F7">
          <w:rPr>
            <w:webHidden/>
          </w:rPr>
          <w:fldChar w:fldCharType="begin"/>
        </w:r>
        <w:r w:rsidR="00ED61F7">
          <w:rPr>
            <w:webHidden/>
          </w:rPr>
          <w:instrText xml:space="preserve"> PAGEREF _Toc28777040 \h </w:instrText>
        </w:r>
        <w:r w:rsidR="00ED61F7">
          <w:rPr>
            <w:webHidden/>
          </w:rPr>
        </w:r>
        <w:r w:rsidR="00ED61F7">
          <w:rPr>
            <w:webHidden/>
          </w:rPr>
          <w:fldChar w:fldCharType="separate"/>
        </w:r>
        <w:r w:rsidR="004D71BB">
          <w:rPr>
            <w:webHidden/>
          </w:rPr>
          <w:t>38</w:t>
        </w:r>
        <w:r w:rsidR="00ED61F7">
          <w:rPr>
            <w:webHidden/>
          </w:rPr>
          <w:fldChar w:fldCharType="end"/>
        </w:r>
      </w:hyperlink>
    </w:p>
    <w:p w14:paraId="6CA6804E" w14:textId="6016725B" w:rsidR="00ED61F7" w:rsidRDefault="006862B6">
      <w:pPr>
        <w:pStyle w:val="TOC3"/>
        <w:rPr>
          <w:rFonts w:asciiTheme="minorHAnsi" w:eastAsiaTheme="minorEastAsia" w:hAnsiTheme="minorHAnsi"/>
          <w:color w:val="auto"/>
          <w:sz w:val="22"/>
        </w:rPr>
      </w:pPr>
      <w:hyperlink w:anchor="_Toc28777041" w:history="1">
        <w:r w:rsidR="00ED61F7" w:rsidRPr="00067C1F">
          <w:rPr>
            <w:rStyle w:val="Hyperlink"/>
          </w:rPr>
          <w:t>Try-it: Use MAX and MIN functions in formulas</w:t>
        </w:r>
        <w:r w:rsidR="00ED61F7">
          <w:rPr>
            <w:webHidden/>
          </w:rPr>
          <w:tab/>
        </w:r>
        <w:r w:rsidR="00ED61F7">
          <w:rPr>
            <w:webHidden/>
          </w:rPr>
          <w:fldChar w:fldCharType="begin"/>
        </w:r>
        <w:r w:rsidR="00ED61F7">
          <w:rPr>
            <w:webHidden/>
          </w:rPr>
          <w:instrText xml:space="preserve"> PAGEREF _Toc28777041 \h </w:instrText>
        </w:r>
        <w:r w:rsidR="00ED61F7">
          <w:rPr>
            <w:webHidden/>
          </w:rPr>
        </w:r>
        <w:r w:rsidR="00ED61F7">
          <w:rPr>
            <w:webHidden/>
          </w:rPr>
          <w:fldChar w:fldCharType="separate"/>
        </w:r>
        <w:r w:rsidR="004D71BB">
          <w:rPr>
            <w:webHidden/>
          </w:rPr>
          <w:t>39</w:t>
        </w:r>
        <w:r w:rsidR="00ED61F7">
          <w:rPr>
            <w:webHidden/>
          </w:rPr>
          <w:fldChar w:fldCharType="end"/>
        </w:r>
      </w:hyperlink>
    </w:p>
    <w:p w14:paraId="4A951BA2" w14:textId="232B0D03" w:rsidR="00ED61F7" w:rsidRDefault="006862B6">
      <w:pPr>
        <w:pStyle w:val="TOC3"/>
        <w:rPr>
          <w:rFonts w:asciiTheme="minorHAnsi" w:eastAsiaTheme="minorEastAsia" w:hAnsiTheme="minorHAnsi"/>
          <w:color w:val="auto"/>
          <w:sz w:val="22"/>
        </w:rPr>
      </w:pPr>
      <w:hyperlink w:anchor="_Toc28777042" w:history="1">
        <w:r w:rsidR="00ED61F7" w:rsidRPr="00067C1F">
          <w:rPr>
            <w:rStyle w:val="Hyperlink"/>
          </w:rPr>
          <w:t>Try-it 1</w:t>
        </w:r>
        <w:r w:rsidR="00ED61F7">
          <w:rPr>
            <w:webHidden/>
          </w:rPr>
          <w:tab/>
        </w:r>
        <w:r w:rsidR="00ED61F7">
          <w:rPr>
            <w:webHidden/>
          </w:rPr>
          <w:fldChar w:fldCharType="begin"/>
        </w:r>
        <w:r w:rsidR="00ED61F7">
          <w:rPr>
            <w:webHidden/>
          </w:rPr>
          <w:instrText xml:space="preserve"> PAGEREF _Toc28777042 \h </w:instrText>
        </w:r>
        <w:r w:rsidR="00ED61F7">
          <w:rPr>
            <w:webHidden/>
          </w:rPr>
        </w:r>
        <w:r w:rsidR="00ED61F7">
          <w:rPr>
            <w:webHidden/>
          </w:rPr>
          <w:fldChar w:fldCharType="separate"/>
        </w:r>
        <w:r w:rsidR="004D71BB">
          <w:rPr>
            <w:webHidden/>
          </w:rPr>
          <w:t>39</w:t>
        </w:r>
        <w:r w:rsidR="00ED61F7">
          <w:rPr>
            <w:webHidden/>
          </w:rPr>
          <w:fldChar w:fldCharType="end"/>
        </w:r>
      </w:hyperlink>
    </w:p>
    <w:p w14:paraId="5551F3E3" w14:textId="3B510B6A" w:rsidR="00ED61F7" w:rsidRDefault="006862B6">
      <w:pPr>
        <w:pStyle w:val="TOC3"/>
        <w:rPr>
          <w:rFonts w:asciiTheme="minorHAnsi" w:eastAsiaTheme="minorEastAsia" w:hAnsiTheme="minorHAnsi"/>
          <w:color w:val="auto"/>
          <w:sz w:val="22"/>
        </w:rPr>
      </w:pPr>
      <w:hyperlink w:anchor="_Toc28777043" w:history="1">
        <w:r w:rsidR="00ED61F7" w:rsidRPr="00067C1F">
          <w:rPr>
            <w:rStyle w:val="Hyperlink"/>
          </w:rPr>
          <w:t>Try-it 2</w:t>
        </w:r>
        <w:r w:rsidR="00ED61F7">
          <w:rPr>
            <w:webHidden/>
          </w:rPr>
          <w:tab/>
        </w:r>
        <w:r w:rsidR="00ED61F7">
          <w:rPr>
            <w:webHidden/>
          </w:rPr>
          <w:fldChar w:fldCharType="begin"/>
        </w:r>
        <w:r w:rsidR="00ED61F7">
          <w:rPr>
            <w:webHidden/>
          </w:rPr>
          <w:instrText xml:space="preserve"> PAGEREF _Toc28777043 \h </w:instrText>
        </w:r>
        <w:r w:rsidR="00ED61F7">
          <w:rPr>
            <w:webHidden/>
          </w:rPr>
        </w:r>
        <w:r w:rsidR="00ED61F7">
          <w:rPr>
            <w:webHidden/>
          </w:rPr>
          <w:fldChar w:fldCharType="separate"/>
        </w:r>
        <w:r w:rsidR="004D71BB">
          <w:rPr>
            <w:webHidden/>
          </w:rPr>
          <w:t>39</w:t>
        </w:r>
        <w:r w:rsidR="00ED61F7">
          <w:rPr>
            <w:webHidden/>
          </w:rPr>
          <w:fldChar w:fldCharType="end"/>
        </w:r>
      </w:hyperlink>
    </w:p>
    <w:p w14:paraId="440623BB" w14:textId="49606B09" w:rsidR="00ED61F7" w:rsidRDefault="006862B6">
      <w:pPr>
        <w:pStyle w:val="TOC2"/>
        <w:rPr>
          <w:rFonts w:asciiTheme="minorHAnsi" w:eastAsiaTheme="minorEastAsia" w:hAnsiTheme="minorHAnsi" w:cstheme="minorBidi"/>
          <w:color w:val="auto"/>
          <w:sz w:val="22"/>
        </w:rPr>
      </w:pPr>
      <w:hyperlink w:anchor="_Toc28777044" w:history="1">
        <w:r w:rsidR="00ED61F7" w:rsidRPr="00067C1F">
          <w:rPr>
            <w:rStyle w:val="Hyperlink"/>
          </w:rPr>
          <w:t>Wrap-up</w:t>
        </w:r>
        <w:r w:rsidR="00ED61F7">
          <w:rPr>
            <w:webHidden/>
          </w:rPr>
          <w:tab/>
        </w:r>
        <w:r w:rsidR="00ED61F7">
          <w:rPr>
            <w:webHidden/>
          </w:rPr>
          <w:fldChar w:fldCharType="begin"/>
        </w:r>
        <w:r w:rsidR="00ED61F7">
          <w:rPr>
            <w:webHidden/>
          </w:rPr>
          <w:instrText xml:space="preserve"> PAGEREF _Toc28777044 \h </w:instrText>
        </w:r>
        <w:r w:rsidR="00ED61F7">
          <w:rPr>
            <w:webHidden/>
          </w:rPr>
        </w:r>
        <w:r w:rsidR="00ED61F7">
          <w:rPr>
            <w:webHidden/>
          </w:rPr>
          <w:fldChar w:fldCharType="separate"/>
        </w:r>
        <w:r w:rsidR="004D71BB">
          <w:rPr>
            <w:webHidden/>
          </w:rPr>
          <w:t>40</w:t>
        </w:r>
        <w:r w:rsidR="00ED61F7">
          <w:rPr>
            <w:webHidden/>
          </w:rPr>
          <w:fldChar w:fldCharType="end"/>
        </w:r>
      </w:hyperlink>
    </w:p>
    <w:p w14:paraId="3A9595B9" w14:textId="2734A538" w:rsidR="00ED61F7" w:rsidRDefault="006862B6">
      <w:pPr>
        <w:pStyle w:val="TOC1"/>
        <w:rPr>
          <w:rFonts w:asciiTheme="minorHAnsi" w:eastAsiaTheme="minorEastAsia" w:hAnsiTheme="minorHAnsi"/>
          <w:color w:val="auto"/>
          <w:sz w:val="22"/>
        </w:rPr>
      </w:pPr>
      <w:hyperlink w:anchor="_Toc28777045" w:history="1">
        <w:r w:rsidR="00ED61F7" w:rsidRPr="00067C1F">
          <w:rPr>
            <w:rStyle w:val="Hyperlink"/>
          </w:rPr>
          <w:t>Lesson 4: Using count functions</w:t>
        </w:r>
        <w:r w:rsidR="00ED61F7">
          <w:rPr>
            <w:webHidden/>
          </w:rPr>
          <w:tab/>
        </w:r>
        <w:r w:rsidR="00ED61F7">
          <w:rPr>
            <w:webHidden/>
          </w:rPr>
          <w:fldChar w:fldCharType="begin"/>
        </w:r>
        <w:r w:rsidR="00ED61F7">
          <w:rPr>
            <w:webHidden/>
          </w:rPr>
          <w:instrText xml:space="preserve"> PAGEREF _Toc28777045 \h </w:instrText>
        </w:r>
        <w:r w:rsidR="00ED61F7">
          <w:rPr>
            <w:webHidden/>
          </w:rPr>
        </w:r>
        <w:r w:rsidR="00ED61F7">
          <w:rPr>
            <w:webHidden/>
          </w:rPr>
          <w:fldChar w:fldCharType="separate"/>
        </w:r>
        <w:r w:rsidR="004D71BB">
          <w:rPr>
            <w:webHidden/>
          </w:rPr>
          <w:t>41</w:t>
        </w:r>
        <w:r w:rsidR="00ED61F7">
          <w:rPr>
            <w:webHidden/>
          </w:rPr>
          <w:fldChar w:fldCharType="end"/>
        </w:r>
      </w:hyperlink>
    </w:p>
    <w:p w14:paraId="179DBD6A" w14:textId="066A3487" w:rsidR="00ED61F7" w:rsidRDefault="006862B6">
      <w:pPr>
        <w:pStyle w:val="TOC2"/>
        <w:rPr>
          <w:rFonts w:asciiTheme="minorHAnsi" w:eastAsiaTheme="minorEastAsia" w:hAnsiTheme="minorHAnsi" w:cstheme="minorBidi"/>
          <w:color w:val="auto"/>
          <w:sz w:val="22"/>
        </w:rPr>
      </w:pPr>
      <w:hyperlink w:anchor="_Toc28777046" w:history="1">
        <w:r w:rsidR="00ED61F7" w:rsidRPr="00067C1F">
          <w:rPr>
            <w:rStyle w:val="Hyperlink"/>
          </w:rPr>
          <w:t>Overview</w:t>
        </w:r>
        <w:r w:rsidR="00ED61F7">
          <w:rPr>
            <w:webHidden/>
          </w:rPr>
          <w:tab/>
        </w:r>
        <w:r w:rsidR="00ED61F7">
          <w:rPr>
            <w:webHidden/>
          </w:rPr>
          <w:fldChar w:fldCharType="begin"/>
        </w:r>
        <w:r w:rsidR="00ED61F7">
          <w:rPr>
            <w:webHidden/>
          </w:rPr>
          <w:instrText xml:space="preserve"> PAGEREF _Toc28777046 \h </w:instrText>
        </w:r>
        <w:r w:rsidR="00ED61F7">
          <w:rPr>
            <w:webHidden/>
          </w:rPr>
        </w:r>
        <w:r w:rsidR="00ED61F7">
          <w:rPr>
            <w:webHidden/>
          </w:rPr>
          <w:fldChar w:fldCharType="separate"/>
        </w:r>
        <w:r w:rsidR="004D71BB">
          <w:rPr>
            <w:webHidden/>
          </w:rPr>
          <w:t>41</w:t>
        </w:r>
        <w:r w:rsidR="00ED61F7">
          <w:rPr>
            <w:webHidden/>
          </w:rPr>
          <w:fldChar w:fldCharType="end"/>
        </w:r>
      </w:hyperlink>
    </w:p>
    <w:p w14:paraId="197851DE" w14:textId="6FE23F00" w:rsidR="00ED61F7" w:rsidRDefault="006862B6">
      <w:pPr>
        <w:pStyle w:val="TOC2"/>
        <w:rPr>
          <w:rFonts w:asciiTheme="minorHAnsi" w:eastAsiaTheme="minorEastAsia" w:hAnsiTheme="minorHAnsi" w:cstheme="minorBidi"/>
          <w:color w:val="auto"/>
          <w:sz w:val="22"/>
        </w:rPr>
      </w:pPr>
      <w:hyperlink w:anchor="_Toc28777047" w:history="1">
        <w:r w:rsidR="00ED61F7" w:rsidRPr="00067C1F">
          <w:rPr>
            <w:rStyle w:val="Hyperlink"/>
          </w:rPr>
          <w:t>Warm-up</w:t>
        </w:r>
        <w:r w:rsidR="00ED61F7">
          <w:rPr>
            <w:webHidden/>
          </w:rPr>
          <w:tab/>
        </w:r>
        <w:r w:rsidR="00ED61F7">
          <w:rPr>
            <w:webHidden/>
          </w:rPr>
          <w:fldChar w:fldCharType="begin"/>
        </w:r>
        <w:r w:rsidR="00ED61F7">
          <w:rPr>
            <w:webHidden/>
          </w:rPr>
          <w:instrText xml:space="preserve"> PAGEREF _Toc28777047 \h </w:instrText>
        </w:r>
        <w:r w:rsidR="00ED61F7">
          <w:rPr>
            <w:webHidden/>
          </w:rPr>
        </w:r>
        <w:r w:rsidR="00ED61F7">
          <w:rPr>
            <w:webHidden/>
          </w:rPr>
          <w:fldChar w:fldCharType="separate"/>
        </w:r>
        <w:r w:rsidR="004D71BB">
          <w:rPr>
            <w:webHidden/>
          </w:rPr>
          <w:t>41</w:t>
        </w:r>
        <w:r w:rsidR="00ED61F7">
          <w:rPr>
            <w:webHidden/>
          </w:rPr>
          <w:fldChar w:fldCharType="end"/>
        </w:r>
      </w:hyperlink>
    </w:p>
    <w:p w14:paraId="37E97AA1" w14:textId="52DD2907" w:rsidR="00ED61F7" w:rsidRDefault="006862B6">
      <w:pPr>
        <w:pStyle w:val="TOC2"/>
        <w:rPr>
          <w:rFonts w:asciiTheme="minorHAnsi" w:eastAsiaTheme="minorEastAsia" w:hAnsiTheme="minorHAnsi" w:cstheme="minorBidi"/>
          <w:color w:val="auto"/>
          <w:sz w:val="22"/>
        </w:rPr>
      </w:pPr>
      <w:hyperlink w:anchor="_Toc28777048" w:history="1">
        <w:r w:rsidR="00ED61F7" w:rsidRPr="00067C1F">
          <w:rPr>
            <w:rStyle w:val="Hyperlink"/>
          </w:rPr>
          <w:t>Topic 1: Use COUNT and COUNTA functions to analyze data</w:t>
        </w:r>
        <w:r w:rsidR="00ED61F7">
          <w:rPr>
            <w:webHidden/>
          </w:rPr>
          <w:tab/>
        </w:r>
        <w:r w:rsidR="00ED61F7">
          <w:rPr>
            <w:webHidden/>
          </w:rPr>
          <w:fldChar w:fldCharType="begin"/>
        </w:r>
        <w:r w:rsidR="00ED61F7">
          <w:rPr>
            <w:webHidden/>
          </w:rPr>
          <w:instrText xml:space="preserve"> PAGEREF _Toc28777048 \h </w:instrText>
        </w:r>
        <w:r w:rsidR="00ED61F7">
          <w:rPr>
            <w:webHidden/>
          </w:rPr>
        </w:r>
        <w:r w:rsidR="00ED61F7">
          <w:rPr>
            <w:webHidden/>
          </w:rPr>
          <w:fldChar w:fldCharType="separate"/>
        </w:r>
        <w:r w:rsidR="004D71BB">
          <w:rPr>
            <w:webHidden/>
          </w:rPr>
          <w:t>42</w:t>
        </w:r>
        <w:r w:rsidR="00ED61F7">
          <w:rPr>
            <w:webHidden/>
          </w:rPr>
          <w:fldChar w:fldCharType="end"/>
        </w:r>
      </w:hyperlink>
    </w:p>
    <w:p w14:paraId="1312492F" w14:textId="29FFA022" w:rsidR="00ED61F7" w:rsidRDefault="006862B6">
      <w:pPr>
        <w:pStyle w:val="TOC3"/>
        <w:rPr>
          <w:rFonts w:asciiTheme="minorHAnsi" w:eastAsiaTheme="minorEastAsia" w:hAnsiTheme="minorHAnsi"/>
          <w:color w:val="auto"/>
          <w:sz w:val="22"/>
        </w:rPr>
      </w:pPr>
      <w:hyperlink w:anchor="_Toc28777049" w:history="1">
        <w:r w:rsidR="00ED61F7" w:rsidRPr="00067C1F">
          <w:rPr>
            <w:rStyle w:val="Hyperlink"/>
          </w:rPr>
          <w:t>The COUNT Function</w:t>
        </w:r>
        <w:r w:rsidR="00ED61F7">
          <w:rPr>
            <w:webHidden/>
          </w:rPr>
          <w:tab/>
        </w:r>
        <w:r w:rsidR="00ED61F7">
          <w:rPr>
            <w:webHidden/>
          </w:rPr>
          <w:fldChar w:fldCharType="begin"/>
        </w:r>
        <w:r w:rsidR="00ED61F7">
          <w:rPr>
            <w:webHidden/>
          </w:rPr>
          <w:instrText xml:space="preserve"> PAGEREF _Toc28777049 \h </w:instrText>
        </w:r>
        <w:r w:rsidR="00ED61F7">
          <w:rPr>
            <w:webHidden/>
          </w:rPr>
        </w:r>
        <w:r w:rsidR="00ED61F7">
          <w:rPr>
            <w:webHidden/>
          </w:rPr>
          <w:fldChar w:fldCharType="separate"/>
        </w:r>
        <w:r w:rsidR="004D71BB">
          <w:rPr>
            <w:webHidden/>
          </w:rPr>
          <w:t>42</w:t>
        </w:r>
        <w:r w:rsidR="00ED61F7">
          <w:rPr>
            <w:webHidden/>
          </w:rPr>
          <w:fldChar w:fldCharType="end"/>
        </w:r>
      </w:hyperlink>
    </w:p>
    <w:p w14:paraId="3F8E499F" w14:textId="366A7DBF" w:rsidR="00ED61F7" w:rsidRDefault="006862B6">
      <w:pPr>
        <w:pStyle w:val="TOC3"/>
        <w:rPr>
          <w:rFonts w:asciiTheme="minorHAnsi" w:eastAsiaTheme="minorEastAsia" w:hAnsiTheme="minorHAnsi"/>
          <w:color w:val="auto"/>
          <w:sz w:val="22"/>
        </w:rPr>
      </w:pPr>
      <w:hyperlink w:anchor="_Toc28777050" w:history="1">
        <w:r w:rsidR="00ED61F7" w:rsidRPr="00067C1F">
          <w:rPr>
            <w:rStyle w:val="Hyperlink"/>
          </w:rPr>
          <w:t>The COUNTA Function</w:t>
        </w:r>
        <w:r w:rsidR="00ED61F7">
          <w:rPr>
            <w:webHidden/>
          </w:rPr>
          <w:tab/>
        </w:r>
        <w:r w:rsidR="00ED61F7">
          <w:rPr>
            <w:webHidden/>
          </w:rPr>
          <w:fldChar w:fldCharType="begin"/>
        </w:r>
        <w:r w:rsidR="00ED61F7">
          <w:rPr>
            <w:webHidden/>
          </w:rPr>
          <w:instrText xml:space="preserve"> PAGEREF _Toc28777050 \h </w:instrText>
        </w:r>
        <w:r w:rsidR="00ED61F7">
          <w:rPr>
            <w:webHidden/>
          </w:rPr>
        </w:r>
        <w:r w:rsidR="00ED61F7">
          <w:rPr>
            <w:webHidden/>
          </w:rPr>
          <w:fldChar w:fldCharType="separate"/>
        </w:r>
        <w:r w:rsidR="004D71BB">
          <w:rPr>
            <w:webHidden/>
          </w:rPr>
          <w:t>42</w:t>
        </w:r>
        <w:r w:rsidR="00ED61F7">
          <w:rPr>
            <w:webHidden/>
          </w:rPr>
          <w:fldChar w:fldCharType="end"/>
        </w:r>
      </w:hyperlink>
    </w:p>
    <w:p w14:paraId="50AB1F6B" w14:textId="0F9DDA65" w:rsidR="00ED61F7" w:rsidRDefault="006862B6">
      <w:pPr>
        <w:pStyle w:val="TOC3"/>
        <w:rPr>
          <w:rFonts w:asciiTheme="minorHAnsi" w:eastAsiaTheme="minorEastAsia" w:hAnsiTheme="minorHAnsi"/>
          <w:color w:val="auto"/>
          <w:sz w:val="22"/>
        </w:rPr>
      </w:pPr>
      <w:hyperlink w:anchor="_Toc28777051" w:history="1">
        <w:r w:rsidR="00ED61F7" w:rsidRPr="00067C1F">
          <w:rPr>
            <w:rStyle w:val="Hyperlink"/>
          </w:rPr>
          <w:t>Activity: Discuss and learn</w:t>
        </w:r>
        <w:r w:rsidR="00ED61F7">
          <w:rPr>
            <w:webHidden/>
          </w:rPr>
          <w:tab/>
        </w:r>
        <w:r w:rsidR="00ED61F7">
          <w:rPr>
            <w:webHidden/>
          </w:rPr>
          <w:fldChar w:fldCharType="begin"/>
        </w:r>
        <w:r w:rsidR="00ED61F7">
          <w:rPr>
            <w:webHidden/>
          </w:rPr>
          <w:instrText xml:space="preserve"> PAGEREF _Toc28777051 \h </w:instrText>
        </w:r>
        <w:r w:rsidR="00ED61F7">
          <w:rPr>
            <w:webHidden/>
          </w:rPr>
        </w:r>
        <w:r w:rsidR="00ED61F7">
          <w:rPr>
            <w:webHidden/>
          </w:rPr>
          <w:fldChar w:fldCharType="separate"/>
        </w:r>
        <w:r w:rsidR="004D71BB">
          <w:rPr>
            <w:webHidden/>
          </w:rPr>
          <w:t>43</w:t>
        </w:r>
        <w:r w:rsidR="00ED61F7">
          <w:rPr>
            <w:webHidden/>
          </w:rPr>
          <w:fldChar w:fldCharType="end"/>
        </w:r>
      </w:hyperlink>
    </w:p>
    <w:p w14:paraId="4FE130B9" w14:textId="05DF7482" w:rsidR="00ED61F7" w:rsidRDefault="006862B6">
      <w:pPr>
        <w:pStyle w:val="TOC3"/>
        <w:rPr>
          <w:rFonts w:asciiTheme="minorHAnsi" w:eastAsiaTheme="minorEastAsia" w:hAnsiTheme="minorHAnsi"/>
          <w:color w:val="auto"/>
          <w:sz w:val="22"/>
        </w:rPr>
      </w:pPr>
      <w:hyperlink w:anchor="_Toc28777052" w:history="1">
        <w:r w:rsidR="00ED61F7" w:rsidRPr="00067C1F">
          <w:rPr>
            <w:rStyle w:val="Hyperlink"/>
          </w:rPr>
          <w:t>Try-it: Use COUNT and COUNTA functions to analyze data</w:t>
        </w:r>
        <w:r w:rsidR="00ED61F7">
          <w:rPr>
            <w:webHidden/>
          </w:rPr>
          <w:tab/>
        </w:r>
        <w:r w:rsidR="00ED61F7">
          <w:rPr>
            <w:webHidden/>
          </w:rPr>
          <w:fldChar w:fldCharType="begin"/>
        </w:r>
        <w:r w:rsidR="00ED61F7">
          <w:rPr>
            <w:webHidden/>
          </w:rPr>
          <w:instrText xml:space="preserve"> PAGEREF _Toc28777052 \h </w:instrText>
        </w:r>
        <w:r w:rsidR="00ED61F7">
          <w:rPr>
            <w:webHidden/>
          </w:rPr>
        </w:r>
        <w:r w:rsidR="00ED61F7">
          <w:rPr>
            <w:webHidden/>
          </w:rPr>
          <w:fldChar w:fldCharType="separate"/>
        </w:r>
        <w:r w:rsidR="004D71BB">
          <w:rPr>
            <w:webHidden/>
          </w:rPr>
          <w:t>44</w:t>
        </w:r>
        <w:r w:rsidR="00ED61F7">
          <w:rPr>
            <w:webHidden/>
          </w:rPr>
          <w:fldChar w:fldCharType="end"/>
        </w:r>
      </w:hyperlink>
    </w:p>
    <w:p w14:paraId="0D1715C8" w14:textId="76D98D89" w:rsidR="00ED61F7" w:rsidRDefault="006862B6">
      <w:pPr>
        <w:pStyle w:val="TOC3"/>
        <w:rPr>
          <w:rFonts w:asciiTheme="minorHAnsi" w:eastAsiaTheme="minorEastAsia" w:hAnsiTheme="minorHAnsi"/>
          <w:color w:val="auto"/>
          <w:sz w:val="22"/>
        </w:rPr>
      </w:pPr>
      <w:hyperlink w:anchor="_Toc28777053" w:history="1">
        <w:r w:rsidR="00ED61F7" w:rsidRPr="00067C1F">
          <w:rPr>
            <w:rStyle w:val="Hyperlink"/>
          </w:rPr>
          <w:t>Try-it 1</w:t>
        </w:r>
        <w:r w:rsidR="00ED61F7">
          <w:rPr>
            <w:webHidden/>
          </w:rPr>
          <w:tab/>
        </w:r>
        <w:r w:rsidR="00ED61F7">
          <w:rPr>
            <w:webHidden/>
          </w:rPr>
          <w:fldChar w:fldCharType="begin"/>
        </w:r>
        <w:r w:rsidR="00ED61F7">
          <w:rPr>
            <w:webHidden/>
          </w:rPr>
          <w:instrText xml:space="preserve"> PAGEREF _Toc28777053 \h </w:instrText>
        </w:r>
        <w:r w:rsidR="00ED61F7">
          <w:rPr>
            <w:webHidden/>
          </w:rPr>
        </w:r>
        <w:r w:rsidR="00ED61F7">
          <w:rPr>
            <w:webHidden/>
          </w:rPr>
          <w:fldChar w:fldCharType="separate"/>
        </w:r>
        <w:r w:rsidR="004D71BB">
          <w:rPr>
            <w:webHidden/>
          </w:rPr>
          <w:t>44</w:t>
        </w:r>
        <w:r w:rsidR="00ED61F7">
          <w:rPr>
            <w:webHidden/>
          </w:rPr>
          <w:fldChar w:fldCharType="end"/>
        </w:r>
      </w:hyperlink>
    </w:p>
    <w:p w14:paraId="49AB54B3" w14:textId="675FFAD5" w:rsidR="00ED61F7" w:rsidRDefault="006862B6">
      <w:pPr>
        <w:pStyle w:val="TOC3"/>
        <w:rPr>
          <w:rFonts w:asciiTheme="minorHAnsi" w:eastAsiaTheme="minorEastAsia" w:hAnsiTheme="minorHAnsi"/>
          <w:color w:val="auto"/>
          <w:sz w:val="22"/>
        </w:rPr>
      </w:pPr>
      <w:hyperlink w:anchor="_Toc28777054" w:history="1">
        <w:r w:rsidR="00ED61F7" w:rsidRPr="00067C1F">
          <w:rPr>
            <w:rStyle w:val="Hyperlink"/>
          </w:rPr>
          <w:t>Try-it 2</w:t>
        </w:r>
        <w:r w:rsidR="00ED61F7">
          <w:rPr>
            <w:webHidden/>
          </w:rPr>
          <w:tab/>
        </w:r>
        <w:r w:rsidR="00ED61F7">
          <w:rPr>
            <w:webHidden/>
          </w:rPr>
          <w:fldChar w:fldCharType="begin"/>
        </w:r>
        <w:r w:rsidR="00ED61F7">
          <w:rPr>
            <w:webHidden/>
          </w:rPr>
          <w:instrText xml:space="preserve"> PAGEREF _Toc28777054 \h </w:instrText>
        </w:r>
        <w:r w:rsidR="00ED61F7">
          <w:rPr>
            <w:webHidden/>
          </w:rPr>
        </w:r>
        <w:r w:rsidR="00ED61F7">
          <w:rPr>
            <w:webHidden/>
          </w:rPr>
          <w:fldChar w:fldCharType="separate"/>
        </w:r>
        <w:r w:rsidR="004D71BB">
          <w:rPr>
            <w:webHidden/>
          </w:rPr>
          <w:t>44</w:t>
        </w:r>
        <w:r w:rsidR="00ED61F7">
          <w:rPr>
            <w:webHidden/>
          </w:rPr>
          <w:fldChar w:fldCharType="end"/>
        </w:r>
      </w:hyperlink>
    </w:p>
    <w:p w14:paraId="4CDD35F6" w14:textId="377626C9" w:rsidR="00ED61F7" w:rsidRDefault="006862B6">
      <w:pPr>
        <w:pStyle w:val="TOC2"/>
        <w:rPr>
          <w:rFonts w:asciiTheme="minorHAnsi" w:eastAsiaTheme="minorEastAsia" w:hAnsiTheme="minorHAnsi" w:cstheme="minorBidi"/>
          <w:color w:val="auto"/>
          <w:sz w:val="22"/>
        </w:rPr>
      </w:pPr>
      <w:hyperlink w:anchor="_Toc28777055" w:history="1">
        <w:r w:rsidR="00ED61F7" w:rsidRPr="00067C1F">
          <w:rPr>
            <w:rStyle w:val="Hyperlink"/>
          </w:rPr>
          <w:t>Topic 2: Use the COUNTBLANK function</w:t>
        </w:r>
        <w:r w:rsidR="00ED61F7">
          <w:rPr>
            <w:webHidden/>
          </w:rPr>
          <w:tab/>
        </w:r>
        <w:r w:rsidR="00ED61F7">
          <w:rPr>
            <w:webHidden/>
          </w:rPr>
          <w:fldChar w:fldCharType="begin"/>
        </w:r>
        <w:r w:rsidR="00ED61F7">
          <w:rPr>
            <w:webHidden/>
          </w:rPr>
          <w:instrText xml:space="preserve"> PAGEREF _Toc28777055 \h </w:instrText>
        </w:r>
        <w:r w:rsidR="00ED61F7">
          <w:rPr>
            <w:webHidden/>
          </w:rPr>
        </w:r>
        <w:r w:rsidR="00ED61F7">
          <w:rPr>
            <w:webHidden/>
          </w:rPr>
          <w:fldChar w:fldCharType="separate"/>
        </w:r>
        <w:r w:rsidR="004D71BB">
          <w:rPr>
            <w:webHidden/>
          </w:rPr>
          <w:t>45</w:t>
        </w:r>
        <w:r w:rsidR="00ED61F7">
          <w:rPr>
            <w:webHidden/>
          </w:rPr>
          <w:fldChar w:fldCharType="end"/>
        </w:r>
      </w:hyperlink>
    </w:p>
    <w:p w14:paraId="5D6BFD86" w14:textId="3E83D941" w:rsidR="00ED61F7" w:rsidRDefault="006862B6">
      <w:pPr>
        <w:pStyle w:val="TOC3"/>
        <w:rPr>
          <w:rFonts w:asciiTheme="minorHAnsi" w:eastAsiaTheme="minorEastAsia" w:hAnsiTheme="minorHAnsi"/>
          <w:color w:val="auto"/>
          <w:sz w:val="22"/>
        </w:rPr>
      </w:pPr>
      <w:hyperlink w:anchor="_Toc28777056" w:history="1">
        <w:r w:rsidR="00ED61F7" w:rsidRPr="00067C1F">
          <w:rPr>
            <w:rStyle w:val="Hyperlink"/>
          </w:rPr>
          <w:t>The COUNTBLANK function</w:t>
        </w:r>
        <w:r w:rsidR="00ED61F7">
          <w:rPr>
            <w:webHidden/>
          </w:rPr>
          <w:tab/>
        </w:r>
        <w:r w:rsidR="00ED61F7">
          <w:rPr>
            <w:webHidden/>
          </w:rPr>
          <w:fldChar w:fldCharType="begin"/>
        </w:r>
        <w:r w:rsidR="00ED61F7">
          <w:rPr>
            <w:webHidden/>
          </w:rPr>
          <w:instrText xml:space="preserve"> PAGEREF _Toc28777056 \h </w:instrText>
        </w:r>
        <w:r w:rsidR="00ED61F7">
          <w:rPr>
            <w:webHidden/>
          </w:rPr>
        </w:r>
        <w:r w:rsidR="00ED61F7">
          <w:rPr>
            <w:webHidden/>
          </w:rPr>
          <w:fldChar w:fldCharType="separate"/>
        </w:r>
        <w:r w:rsidR="004D71BB">
          <w:rPr>
            <w:webHidden/>
          </w:rPr>
          <w:t>45</w:t>
        </w:r>
        <w:r w:rsidR="00ED61F7">
          <w:rPr>
            <w:webHidden/>
          </w:rPr>
          <w:fldChar w:fldCharType="end"/>
        </w:r>
      </w:hyperlink>
    </w:p>
    <w:p w14:paraId="12E9F1BF" w14:textId="0D87FAE4" w:rsidR="00ED61F7" w:rsidRDefault="006862B6">
      <w:pPr>
        <w:pStyle w:val="TOC3"/>
        <w:rPr>
          <w:rFonts w:asciiTheme="minorHAnsi" w:eastAsiaTheme="minorEastAsia" w:hAnsiTheme="minorHAnsi"/>
          <w:color w:val="auto"/>
          <w:sz w:val="22"/>
        </w:rPr>
      </w:pPr>
      <w:hyperlink w:anchor="_Toc28777057" w:history="1">
        <w:r w:rsidR="00ED61F7" w:rsidRPr="00067C1F">
          <w:rPr>
            <w:rStyle w:val="Hyperlink"/>
          </w:rPr>
          <w:t>Activity: Pose a challenge</w:t>
        </w:r>
        <w:r w:rsidR="00ED61F7">
          <w:rPr>
            <w:webHidden/>
          </w:rPr>
          <w:tab/>
        </w:r>
        <w:r w:rsidR="00ED61F7">
          <w:rPr>
            <w:webHidden/>
          </w:rPr>
          <w:fldChar w:fldCharType="begin"/>
        </w:r>
        <w:r w:rsidR="00ED61F7">
          <w:rPr>
            <w:webHidden/>
          </w:rPr>
          <w:instrText xml:space="preserve"> PAGEREF _Toc28777057 \h </w:instrText>
        </w:r>
        <w:r w:rsidR="00ED61F7">
          <w:rPr>
            <w:webHidden/>
          </w:rPr>
        </w:r>
        <w:r w:rsidR="00ED61F7">
          <w:rPr>
            <w:webHidden/>
          </w:rPr>
          <w:fldChar w:fldCharType="separate"/>
        </w:r>
        <w:r w:rsidR="004D71BB">
          <w:rPr>
            <w:webHidden/>
          </w:rPr>
          <w:t>46</w:t>
        </w:r>
        <w:r w:rsidR="00ED61F7">
          <w:rPr>
            <w:webHidden/>
          </w:rPr>
          <w:fldChar w:fldCharType="end"/>
        </w:r>
      </w:hyperlink>
    </w:p>
    <w:p w14:paraId="33EBEDBA" w14:textId="1D9569C1" w:rsidR="00ED61F7" w:rsidRDefault="006862B6">
      <w:pPr>
        <w:pStyle w:val="TOC3"/>
        <w:rPr>
          <w:rFonts w:asciiTheme="minorHAnsi" w:eastAsiaTheme="minorEastAsia" w:hAnsiTheme="minorHAnsi"/>
          <w:color w:val="auto"/>
          <w:sz w:val="22"/>
        </w:rPr>
      </w:pPr>
      <w:hyperlink w:anchor="_Toc28777058" w:history="1">
        <w:r w:rsidR="00ED61F7" w:rsidRPr="00067C1F">
          <w:rPr>
            <w:rStyle w:val="Hyperlink"/>
          </w:rPr>
          <w:t>Try-it: Use the COUNTBLANK function</w:t>
        </w:r>
        <w:r w:rsidR="00ED61F7">
          <w:rPr>
            <w:webHidden/>
          </w:rPr>
          <w:tab/>
        </w:r>
        <w:r w:rsidR="00ED61F7">
          <w:rPr>
            <w:webHidden/>
          </w:rPr>
          <w:fldChar w:fldCharType="begin"/>
        </w:r>
        <w:r w:rsidR="00ED61F7">
          <w:rPr>
            <w:webHidden/>
          </w:rPr>
          <w:instrText xml:space="preserve"> PAGEREF _Toc28777058 \h </w:instrText>
        </w:r>
        <w:r w:rsidR="00ED61F7">
          <w:rPr>
            <w:webHidden/>
          </w:rPr>
        </w:r>
        <w:r w:rsidR="00ED61F7">
          <w:rPr>
            <w:webHidden/>
          </w:rPr>
          <w:fldChar w:fldCharType="separate"/>
        </w:r>
        <w:r w:rsidR="004D71BB">
          <w:rPr>
            <w:webHidden/>
          </w:rPr>
          <w:t>46</w:t>
        </w:r>
        <w:r w:rsidR="00ED61F7">
          <w:rPr>
            <w:webHidden/>
          </w:rPr>
          <w:fldChar w:fldCharType="end"/>
        </w:r>
      </w:hyperlink>
    </w:p>
    <w:p w14:paraId="7D0BBB07" w14:textId="74D9E95F" w:rsidR="00ED61F7" w:rsidRDefault="006862B6">
      <w:pPr>
        <w:pStyle w:val="TOC2"/>
        <w:rPr>
          <w:rFonts w:asciiTheme="minorHAnsi" w:eastAsiaTheme="minorEastAsia" w:hAnsiTheme="minorHAnsi" w:cstheme="minorBidi"/>
          <w:color w:val="auto"/>
          <w:sz w:val="22"/>
        </w:rPr>
      </w:pPr>
      <w:hyperlink w:anchor="_Toc28777059" w:history="1">
        <w:r w:rsidR="00ED61F7" w:rsidRPr="00067C1F">
          <w:rPr>
            <w:rStyle w:val="Hyperlink"/>
          </w:rPr>
          <w:t>Wrap-up</w:t>
        </w:r>
        <w:r w:rsidR="00ED61F7">
          <w:rPr>
            <w:webHidden/>
          </w:rPr>
          <w:tab/>
        </w:r>
        <w:r w:rsidR="00ED61F7">
          <w:rPr>
            <w:webHidden/>
          </w:rPr>
          <w:fldChar w:fldCharType="begin"/>
        </w:r>
        <w:r w:rsidR="00ED61F7">
          <w:rPr>
            <w:webHidden/>
          </w:rPr>
          <w:instrText xml:space="preserve"> PAGEREF _Toc28777059 \h </w:instrText>
        </w:r>
        <w:r w:rsidR="00ED61F7">
          <w:rPr>
            <w:webHidden/>
          </w:rPr>
        </w:r>
        <w:r w:rsidR="00ED61F7">
          <w:rPr>
            <w:webHidden/>
          </w:rPr>
          <w:fldChar w:fldCharType="separate"/>
        </w:r>
        <w:r w:rsidR="004D71BB">
          <w:rPr>
            <w:webHidden/>
          </w:rPr>
          <w:t>47</w:t>
        </w:r>
        <w:r w:rsidR="00ED61F7">
          <w:rPr>
            <w:webHidden/>
          </w:rPr>
          <w:fldChar w:fldCharType="end"/>
        </w:r>
      </w:hyperlink>
    </w:p>
    <w:p w14:paraId="4613002A" w14:textId="57F19E34" w:rsidR="00ED61F7" w:rsidRDefault="006862B6">
      <w:pPr>
        <w:pStyle w:val="TOC1"/>
        <w:rPr>
          <w:rFonts w:asciiTheme="minorHAnsi" w:eastAsiaTheme="minorEastAsia" w:hAnsiTheme="minorHAnsi"/>
          <w:color w:val="auto"/>
          <w:sz w:val="22"/>
        </w:rPr>
      </w:pPr>
      <w:hyperlink w:anchor="_Toc28777060" w:history="1">
        <w:r w:rsidR="00ED61F7" w:rsidRPr="00067C1F">
          <w:rPr>
            <w:rStyle w:val="Hyperlink"/>
          </w:rPr>
          <w:t>Lesson 5: Using logical functions</w:t>
        </w:r>
        <w:r w:rsidR="00ED61F7">
          <w:rPr>
            <w:webHidden/>
          </w:rPr>
          <w:tab/>
        </w:r>
        <w:r w:rsidR="00ED61F7">
          <w:rPr>
            <w:webHidden/>
          </w:rPr>
          <w:fldChar w:fldCharType="begin"/>
        </w:r>
        <w:r w:rsidR="00ED61F7">
          <w:rPr>
            <w:webHidden/>
          </w:rPr>
          <w:instrText xml:space="preserve"> PAGEREF _Toc28777060 \h </w:instrText>
        </w:r>
        <w:r w:rsidR="00ED61F7">
          <w:rPr>
            <w:webHidden/>
          </w:rPr>
        </w:r>
        <w:r w:rsidR="00ED61F7">
          <w:rPr>
            <w:webHidden/>
          </w:rPr>
          <w:fldChar w:fldCharType="separate"/>
        </w:r>
        <w:r w:rsidR="004D71BB">
          <w:rPr>
            <w:webHidden/>
          </w:rPr>
          <w:t>49</w:t>
        </w:r>
        <w:r w:rsidR="00ED61F7">
          <w:rPr>
            <w:webHidden/>
          </w:rPr>
          <w:fldChar w:fldCharType="end"/>
        </w:r>
      </w:hyperlink>
    </w:p>
    <w:p w14:paraId="61FA3894" w14:textId="06D3ABC9" w:rsidR="00ED61F7" w:rsidRDefault="006862B6">
      <w:pPr>
        <w:pStyle w:val="TOC2"/>
        <w:rPr>
          <w:rFonts w:asciiTheme="minorHAnsi" w:eastAsiaTheme="minorEastAsia" w:hAnsiTheme="minorHAnsi" w:cstheme="minorBidi"/>
          <w:color w:val="auto"/>
          <w:sz w:val="22"/>
        </w:rPr>
      </w:pPr>
      <w:hyperlink w:anchor="_Toc28777061" w:history="1">
        <w:r w:rsidR="00ED61F7" w:rsidRPr="00067C1F">
          <w:rPr>
            <w:rStyle w:val="Hyperlink"/>
          </w:rPr>
          <w:t>Overview</w:t>
        </w:r>
        <w:r w:rsidR="00ED61F7">
          <w:rPr>
            <w:webHidden/>
          </w:rPr>
          <w:tab/>
        </w:r>
        <w:r w:rsidR="00ED61F7">
          <w:rPr>
            <w:webHidden/>
          </w:rPr>
          <w:fldChar w:fldCharType="begin"/>
        </w:r>
        <w:r w:rsidR="00ED61F7">
          <w:rPr>
            <w:webHidden/>
          </w:rPr>
          <w:instrText xml:space="preserve"> PAGEREF _Toc28777061 \h </w:instrText>
        </w:r>
        <w:r w:rsidR="00ED61F7">
          <w:rPr>
            <w:webHidden/>
          </w:rPr>
        </w:r>
        <w:r w:rsidR="00ED61F7">
          <w:rPr>
            <w:webHidden/>
          </w:rPr>
          <w:fldChar w:fldCharType="separate"/>
        </w:r>
        <w:r w:rsidR="004D71BB">
          <w:rPr>
            <w:webHidden/>
          </w:rPr>
          <w:t>49</w:t>
        </w:r>
        <w:r w:rsidR="00ED61F7">
          <w:rPr>
            <w:webHidden/>
          </w:rPr>
          <w:fldChar w:fldCharType="end"/>
        </w:r>
      </w:hyperlink>
    </w:p>
    <w:p w14:paraId="57596021" w14:textId="462AB5E3" w:rsidR="00ED61F7" w:rsidRDefault="006862B6">
      <w:pPr>
        <w:pStyle w:val="TOC2"/>
        <w:rPr>
          <w:rFonts w:asciiTheme="minorHAnsi" w:eastAsiaTheme="minorEastAsia" w:hAnsiTheme="minorHAnsi" w:cstheme="minorBidi"/>
          <w:color w:val="auto"/>
          <w:sz w:val="22"/>
        </w:rPr>
      </w:pPr>
      <w:hyperlink w:anchor="_Toc28777062" w:history="1">
        <w:r w:rsidR="00ED61F7" w:rsidRPr="00067C1F">
          <w:rPr>
            <w:rStyle w:val="Hyperlink"/>
          </w:rPr>
          <w:t>Warm-up</w:t>
        </w:r>
        <w:r w:rsidR="00ED61F7">
          <w:rPr>
            <w:webHidden/>
          </w:rPr>
          <w:tab/>
        </w:r>
        <w:r w:rsidR="00ED61F7">
          <w:rPr>
            <w:webHidden/>
          </w:rPr>
          <w:fldChar w:fldCharType="begin"/>
        </w:r>
        <w:r w:rsidR="00ED61F7">
          <w:rPr>
            <w:webHidden/>
          </w:rPr>
          <w:instrText xml:space="preserve"> PAGEREF _Toc28777062 \h </w:instrText>
        </w:r>
        <w:r w:rsidR="00ED61F7">
          <w:rPr>
            <w:webHidden/>
          </w:rPr>
        </w:r>
        <w:r w:rsidR="00ED61F7">
          <w:rPr>
            <w:webHidden/>
          </w:rPr>
          <w:fldChar w:fldCharType="separate"/>
        </w:r>
        <w:r w:rsidR="004D71BB">
          <w:rPr>
            <w:webHidden/>
          </w:rPr>
          <w:t>49</w:t>
        </w:r>
        <w:r w:rsidR="00ED61F7">
          <w:rPr>
            <w:webHidden/>
          </w:rPr>
          <w:fldChar w:fldCharType="end"/>
        </w:r>
      </w:hyperlink>
    </w:p>
    <w:p w14:paraId="1AC9AE14" w14:textId="0CEAF6DC" w:rsidR="00ED61F7" w:rsidRDefault="006862B6">
      <w:pPr>
        <w:pStyle w:val="TOC2"/>
        <w:rPr>
          <w:rFonts w:asciiTheme="minorHAnsi" w:eastAsiaTheme="minorEastAsia" w:hAnsiTheme="minorHAnsi" w:cstheme="minorBidi"/>
          <w:color w:val="auto"/>
          <w:sz w:val="22"/>
        </w:rPr>
      </w:pPr>
      <w:hyperlink w:anchor="_Toc28777063" w:history="1">
        <w:r w:rsidR="00ED61F7" w:rsidRPr="00067C1F">
          <w:rPr>
            <w:rStyle w:val="Hyperlink"/>
          </w:rPr>
          <w:t>Topic 1: Understand IF statements</w:t>
        </w:r>
        <w:r w:rsidR="00ED61F7">
          <w:rPr>
            <w:webHidden/>
          </w:rPr>
          <w:tab/>
        </w:r>
        <w:r w:rsidR="00ED61F7">
          <w:rPr>
            <w:webHidden/>
          </w:rPr>
          <w:fldChar w:fldCharType="begin"/>
        </w:r>
        <w:r w:rsidR="00ED61F7">
          <w:rPr>
            <w:webHidden/>
          </w:rPr>
          <w:instrText xml:space="preserve"> PAGEREF _Toc28777063 \h </w:instrText>
        </w:r>
        <w:r w:rsidR="00ED61F7">
          <w:rPr>
            <w:webHidden/>
          </w:rPr>
        </w:r>
        <w:r w:rsidR="00ED61F7">
          <w:rPr>
            <w:webHidden/>
          </w:rPr>
          <w:fldChar w:fldCharType="separate"/>
        </w:r>
        <w:r w:rsidR="004D71BB">
          <w:rPr>
            <w:webHidden/>
          </w:rPr>
          <w:t>50</w:t>
        </w:r>
        <w:r w:rsidR="00ED61F7">
          <w:rPr>
            <w:webHidden/>
          </w:rPr>
          <w:fldChar w:fldCharType="end"/>
        </w:r>
      </w:hyperlink>
    </w:p>
    <w:p w14:paraId="4627F1CF" w14:textId="5B7290D4" w:rsidR="00ED61F7" w:rsidRDefault="006862B6">
      <w:pPr>
        <w:pStyle w:val="TOC3"/>
        <w:rPr>
          <w:rFonts w:asciiTheme="minorHAnsi" w:eastAsiaTheme="minorEastAsia" w:hAnsiTheme="minorHAnsi"/>
          <w:color w:val="auto"/>
          <w:sz w:val="22"/>
        </w:rPr>
      </w:pPr>
      <w:hyperlink w:anchor="_Toc28777064" w:history="1">
        <w:r w:rsidR="00ED61F7" w:rsidRPr="00067C1F">
          <w:rPr>
            <w:rStyle w:val="Hyperlink"/>
          </w:rPr>
          <w:t>Use logical operators</w:t>
        </w:r>
        <w:r w:rsidR="00ED61F7">
          <w:rPr>
            <w:webHidden/>
          </w:rPr>
          <w:tab/>
        </w:r>
        <w:r w:rsidR="00ED61F7">
          <w:rPr>
            <w:webHidden/>
          </w:rPr>
          <w:fldChar w:fldCharType="begin"/>
        </w:r>
        <w:r w:rsidR="00ED61F7">
          <w:rPr>
            <w:webHidden/>
          </w:rPr>
          <w:instrText xml:space="preserve"> PAGEREF _Toc28777064 \h </w:instrText>
        </w:r>
        <w:r w:rsidR="00ED61F7">
          <w:rPr>
            <w:webHidden/>
          </w:rPr>
        </w:r>
        <w:r w:rsidR="00ED61F7">
          <w:rPr>
            <w:webHidden/>
          </w:rPr>
          <w:fldChar w:fldCharType="separate"/>
        </w:r>
        <w:r w:rsidR="004D71BB">
          <w:rPr>
            <w:webHidden/>
          </w:rPr>
          <w:t>50</w:t>
        </w:r>
        <w:r w:rsidR="00ED61F7">
          <w:rPr>
            <w:webHidden/>
          </w:rPr>
          <w:fldChar w:fldCharType="end"/>
        </w:r>
      </w:hyperlink>
    </w:p>
    <w:p w14:paraId="0574630D" w14:textId="1FB1C117" w:rsidR="00ED61F7" w:rsidRDefault="006862B6">
      <w:pPr>
        <w:pStyle w:val="TOC3"/>
        <w:rPr>
          <w:rFonts w:asciiTheme="minorHAnsi" w:eastAsiaTheme="minorEastAsia" w:hAnsiTheme="minorHAnsi"/>
          <w:color w:val="auto"/>
          <w:sz w:val="22"/>
        </w:rPr>
      </w:pPr>
      <w:hyperlink w:anchor="_Toc28777065" w:history="1">
        <w:r w:rsidR="00ED61F7" w:rsidRPr="00067C1F">
          <w:rPr>
            <w:rStyle w:val="Hyperlink"/>
          </w:rPr>
          <w:t>Activity: Discuss and learn</w:t>
        </w:r>
        <w:r w:rsidR="00ED61F7">
          <w:rPr>
            <w:webHidden/>
          </w:rPr>
          <w:tab/>
        </w:r>
        <w:r w:rsidR="00ED61F7">
          <w:rPr>
            <w:webHidden/>
          </w:rPr>
          <w:fldChar w:fldCharType="begin"/>
        </w:r>
        <w:r w:rsidR="00ED61F7">
          <w:rPr>
            <w:webHidden/>
          </w:rPr>
          <w:instrText xml:space="preserve"> PAGEREF _Toc28777065 \h </w:instrText>
        </w:r>
        <w:r w:rsidR="00ED61F7">
          <w:rPr>
            <w:webHidden/>
          </w:rPr>
        </w:r>
        <w:r w:rsidR="00ED61F7">
          <w:rPr>
            <w:webHidden/>
          </w:rPr>
          <w:fldChar w:fldCharType="separate"/>
        </w:r>
        <w:r w:rsidR="004D71BB">
          <w:rPr>
            <w:webHidden/>
          </w:rPr>
          <w:t>51</w:t>
        </w:r>
        <w:r w:rsidR="00ED61F7">
          <w:rPr>
            <w:webHidden/>
          </w:rPr>
          <w:fldChar w:fldCharType="end"/>
        </w:r>
      </w:hyperlink>
    </w:p>
    <w:p w14:paraId="5D089CD3" w14:textId="25DC2435" w:rsidR="00ED61F7" w:rsidRDefault="006862B6">
      <w:pPr>
        <w:pStyle w:val="TOC3"/>
        <w:rPr>
          <w:rFonts w:asciiTheme="minorHAnsi" w:eastAsiaTheme="minorEastAsia" w:hAnsiTheme="minorHAnsi"/>
          <w:color w:val="auto"/>
          <w:sz w:val="22"/>
        </w:rPr>
      </w:pPr>
      <w:hyperlink w:anchor="_Toc28777066" w:history="1">
        <w:r w:rsidR="00ED61F7" w:rsidRPr="00067C1F">
          <w:rPr>
            <w:rStyle w:val="Hyperlink"/>
          </w:rPr>
          <w:t>Try-it: Understand IF statements</w:t>
        </w:r>
        <w:r w:rsidR="00ED61F7">
          <w:rPr>
            <w:webHidden/>
          </w:rPr>
          <w:tab/>
        </w:r>
        <w:r w:rsidR="00ED61F7">
          <w:rPr>
            <w:webHidden/>
          </w:rPr>
          <w:fldChar w:fldCharType="begin"/>
        </w:r>
        <w:r w:rsidR="00ED61F7">
          <w:rPr>
            <w:webHidden/>
          </w:rPr>
          <w:instrText xml:space="preserve"> PAGEREF _Toc28777066 \h </w:instrText>
        </w:r>
        <w:r w:rsidR="00ED61F7">
          <w:rPr>
            <w:webHidden/>
          </w:rPr>
        </w:r>
        <w:r w:rsidR="00ED61F7">
          <w:rPr>
            <w:webHidden/>
          </w:rPr>
          <w:fldChar w:fldCharType="separate"/>
        </w:r>
        <w:r w:rsidR="004D71BB">
          <w:rPr>
            <w:webHidden/>
          </w:rPr>
          <w:t>51</w:t>
        </w:r>
        <w:r w:rsidR="00ED61F7">
          <w:rPr>
            <w:webHidden/>
          </w:rPr>
          <w:fldChar w:fldCharType="end"/>
        </w:r>
      </w:hyperlink>
    </w:p>
    <w:p w14:paraId="2E751FD9" w14:textId="4DACC02F" w:rsidR="00ED61F7" w:rsidRDefault="006862B6">
      <w:pPr>
        <w:pStyle w:val="TOC2"/>
        <w:rPr>
          <w:rFonts w:asciiTheme="minorHAnsi" w:eastAsiaTheme="minorEastAsia" w:hAnsiTheme="minorHAnsi" w:cstheme="minorBidi"/>
          <w:color w:val="auto"/>
          <w:sz w:val="22"/>
        </w:rPr>
      </w:pPr>
      <w:hyperlink w:anchor="_Toc28777067" w:history="1">
        <w:r w:rsidR="00ED61F7" w:rsidRPr="00067C1F">
          <w:rPr>
            <w:rStyle w:val="Hyperlink"/>
          </w:rPr>
          <w:t>Topic 2: Use the IF function</w:t>
        </w:r>
        <w:r w:rsidR="00ED61F7">
          <w:rPr>
            <w:webHidden/>
          </w:rPr>
          <w:tab/>
        </w:r>
        <w:r w:rsidR="00ED61F7">
          <w:rPr>
            <w:webHidden/>
          </w:rPr>
          <w:fldChar w:fldCharType="begin"/>
        </w:r>
        <w:r w:rsidR="00ED61F7">
          <w:rPr>
            <w:webHidden/>
          </w:rPr>
          <w:instrText xml:space="preserve"> PAGEREF _Toc28777067 \h </w:instrText>
        </w:r>
        <w:r w:rsidR="00ED61F7">
          <w:rPr>
            <w:webHidden/>
          </w:rPr>
        </w:r>
        <w:r w:rsidR="00ED61F7">
          <w:rPr>
            <w:webHidden/>
          </w:rPr>
          <w:fldChar w:fldCharType="separate"/>
        </w:r>
        <w:r w:rsidR="004D71BB">
          <w:rPr>
            <w:webHidden/>
          </w:rPr>
          <w:t>52</w:t>
        </w:r>
        <w:r w:rsidR="00ED61F7">
          <w:rPr>
            <w:webHidden/>
          </w:rPr>
          <w:fldChar w:fldCharType="end"/>
        </w:r>
      </w:hyperlink>
    </w:p>
    <w:p w14:paraId="5E538F76" w14:textId="76D80CF9" w:rsidR="00ED61F7" w:rsidRDefault="006862B6">
      <w:pPr>
        <w:pStyle w:val="TOC3"/>
        <w:rPr>
          <w:rFonts w:asciiTheme="minorHAnsi" w:eastAsiaTheme="minorEastAsia" w:hAnsiTheme="minorHAnsi"/>
          <w:color w:val="auto"/>
          <w:sz w:val="22"/>
        </w:rPr>
      </w:pPr>
      <w:hyperlink w:anchor="_Toc28777068" w:history="1">
        <w:r w:rsidR="00ED61F7" w:rsidRPr="00067C1F">
          <w:rPr>
            <w:rStyle w:val="Hyperlink"/>
          </w:rPr>
          <w:t>IF function syntax</w:t>
        </w:r>
        <w:r w:rsidR="00ED61F7">
          <w:rPr>
            <w:webHidden/>
          </w:rPr>
          <w:tab/>
        </w:r>
        <w:r w:rsidR="00ED61F7">
          <w:rPr>
            <w:webHidden/>
          </w:rPr>
          <w:fldChar w:fldCharType="begin"/>
        </w:r>
        <w:r w:rsidR="00ED61F7">
          <w:rPr>
            <w:webHidden/>
          </w:rPr>
          <w:instrText xml:space="preserve"> PAGEREF _Toc28777068 \h </w:instrText>
        </w:r>
        <w:r w:rsidR="00ED61F7">
          <w:rPr>
            <w:webHidden/>
          </w:rPr>
        </w:r>
        <w:r w:rsidR="00ED61F7">
          <w:rPr>
            <w:webHidden/>
          </w:rPr>
          <w:fldChar w:fldCharType="separate"/>
        </w:r>
        <w:r w:rsidR="004D71BB">
          <w:rPr>
            <w:webHidden/>
          </w:rPr>
          <w:t>52</w:t>
        </w:r>
        <w:r w:rsidR="00ED61F7">
          <w:rPr>
            <w:webHidden/>
          </w:rPr>
          <w:fldChar w:fldCharType="end"/>
        </w:r>
      </w:hyperlink>
    </w:p>
    <w:p w14:paraId="46B39495" w14:textId="03D7C0D5" w:rsidR="00ED61F7" w:rsidRDefault="006862B6">
      <w:pPr>
        <w:pStyle w:val="TOC3"/>
        <w:rPr>
          <w:rFonts w:asciiTheme="minorHAnsi" w:eastAsiaTheme="minorEastAsia" w:hAnsiTheme="minorHAnsi"/>
          <w:color w:val="auto"/>
          <w:sz w:val="22"/>
        </w:rPr>
      </w:pPr>
      <w:hyperlink w:anchor="_Toc28777069" w:history="1">
        <w:r w:rsidR="00ED61F7" w:rsidRPr="00067C1F">
          <w:rPr>
            <w:rStyle w:val="Hyperlink"/>
          </w:rPr>
          <w:t>Considerations when using the IF function</w:t>
        </w:r>
        <w:r w:rsidR="00ED61F7">
          <w:rPr>
            <w:webHidden/>
          </w:rPr>
          <w:tab/>
        </w:r>
        <w:r w:rsidR="00ED61F7">
          <w:rPr>
            <w:webHidden/>
          </w:rPr>
          <w:fldChar w:fldCharType="begin"/>
        </w:r>
        <w:r w:rsidR="00ED61F7">
          <w:rPr>
            <w:webHidden/>
          </w:rPr>
          <w:instrText xml:space="preserve"> PAGEREF _Toc28777069 \h </w:instrText>
        </w:r>
        <w:r w:rsidR="00ED61F7">
          <w:rPr>
            <w:webHidden/>
          </w:rPr>
        </w:r>
        <w:r w:rsidR="00ED61F7">
          <w:rPr>
            <w:webHidden/>
          </w:rPr>
          <w:fldChar w:fldCharType="separate"/>
        </w:r>
        <w:r w:rsidR="004D71BB">
          <w:rPr>
            <w:webHidden/>
          </w:rPr>
          <w:t>53</w:t>
        </w:r>
        <w:r w:rsidR="00ED61F7">
          <w:rPr>
            <w:webHidden/>
          </w:rPr>
          <w:fldChar w:fldCharType="end"/>
        </w:r>
      </w:hyperlink>
    </w:p>
    <w:p w14:paraId="7257F57D" w14:textId="134FB81D" w:rsidR="00ED61F7" w:rsidRDefault="006862B6">
      <w:pPr>
        <w:pStyle w:val="TOC3"/>
        <w:rPr>
          <w:rFonts w:asciiTheme="minorHAnsi" w:eastAsiaTheme="minorEastAsia" w:hAnsiTheme="minorHAnsi"/>
          <w:color w:val="auto"/>
          <w:sz w:val="22"/>
        </w:rPr>
      </w:pPr>
      <w:hyperlink w:anchor="_Toc28777070" w:history="1">
        <w:r w:rsidR="00ED61F7" w:rsidRPr="00067C1F">
          <w:rPr>
            <w:rStyle w:val="Hyperlink"/>
          </w:rPr>
          <w:t>Activity: Show and tell</w:t>
        </w:r>
        <w:r w:rsidR="00ED61F7">
          <w:rPr>
            <w:webHidden/>
          </w:rPr>
          <w:tab/>
        </w:r>
        <w:r w:rsidR="00ED61F7">
          <w:rPr>
            <w:webHidden/>
          </w:rPr>
          <w:fldChar w:fldCharType="begin"/>
        </w:r>
        <w:r w:rsidR="00ED61F7">
          <w:rPr>
            <w:webHidden/>
          </w:rPr>
          <w:instrText xml:space="preserve"> PAGEREF _Toc28777070 \h </w:instrText>
        </w:r>
        <w:r w:rsidR="00ED61F7">
          <w:rPr>
            <w:webHidden/>
          </w:rPr>
        </w:r>
        <w:r w:rsidR="00ED61F7">
          <w:rPr>
            <w:webHidden/>
          </w:rPr>
          <w:fldChar w:fldCharType="separate"/>
        </w:r>
        <w:r w:rsidR="004D71BB">
          <w:rPr>
            <w:webHidden/>
          </w:rPr>
          <w:t>53</w:t>
        </w:r>
        <w:r w:rsidR="00ED61F7">
          <w:rPr>
            <w:webHidden/>
          </w:rPr>
          <w:fldChar w:fldCharType="end"/>
        </w:r>
      </w:hyperlink>
    </w:p>
    <w:p w14:paraId="3371A2B0" w14:textId="1AF5F0AC" w:rsidR="00ED61F7" w:rsidRDefault="006862B6">
      <w:pPr>
        <w:pStyle w:val="TOC3"/>
        <w:rPr>
          <w:rFonts w:asciiTheme="minorHAnsi" w:eastAsiaTheme="minorEastAsia" w:hAnsiTheme="minorHAnsi"/>
          <w:color w:val="auto"/>
          <w:sz w:val="22"/>
        </w:rPr>
      </w:pPr>
      <w:hyperlink w:anchor="_Toc28777071" w:history="1">
        <w:r w:rsidR="00ED61F7" w:rsidRPr="00067C1F">
          <w:rPr>
            <w:rStyle w:val="Hyperlink"/>
          </w:rPr>
          <w:t>Try-it: Use the IF function</w:t>
        </w:r>
        <w:r w:rsidR="00ED61F7">
          <w:rPr>
            <w:webHidden/>
          </w:rPr>
          <w:tab/>
        </w:r>
        <w:r w:rsidR="00ED61F7">
          <w:rPr>
            <w:webHidden/>
          </w:rPr>
          <w:fldChar w:fldCharType="begin"/>
        </w:r>
        <w:r w:rsidR="00ED61F7">
          <w:rPr>
            <w:webHidden/>
          </w:rPr>
          <w:instrText xml:space="preserve"> PAGEREF _Toc28777071 \h </w:instrText>
        </w:r>
        <w:r w:rsidR="00ED61F7">
          <w:rPr>
            <w:webHidden/>
          </w:rPr>
        </w:r>
        <w:r w:rsidR="00ED61F7">
          <w:rPr>
            <w:webHidden/>
          </w:rPr>
          <w:fldChar w:fldCharType="separate"/>
        </w:r>
        <w:r w:rsidR="004D71BB">
          <w:rPr>
            <w:webHidden/>
          </w:rPr>
          <w:t>54</w:t>
        </w:r>
        <w:r w:rsidR="00ED61F7">
          <w:rPr>
            <w:webHidden/>
          </w:rPr>
          <w:fldChar w:fldCharType="end"/>
        </w:r>
      </w:hyperlink>
    </w:p>
    <w:p w14:paraId="297B1188" w14:textId="12B4EF9C" w:rsidR="00ED61F7" w:rsidRDefault="006862B6">
      <w:pPr>
        <w:pStyle w:val="TOC3"/>
        <w:rPr>
          <w:rFonts w:asciiTheme="minorHAnsi" w:eastAsiaTheme="minorEastAsia" w:hAnsiTheme="minorHAnsi"/>
          <w:color w:val="auto"/>
          <w:sz w:val="22"/>
        </w:rPr>
      </w:pPr>
      <w:hyperlink w:anchor="_Toc28777072" w:history="1">
        <w:r w:rsidR="00ED61F7" w:rsidRPr="00067C1F">
          <w:rPr>
            <w:rStyle w:val="Hyperlink"/>
          </w:rPr>
          <w:t>Try-it 1</w:t>
        </w:r>
        <w:r w:rsidR="00ED61F7">
          <w:rPr>
            <w:webHidden/>
          </w:rPr>
          <w:tab/>
        </w:r>
        <w:r w:rsidR="00ED61F7">
          <w:rPr>
            <w:webHidden/>
          </w:rPr>
          <w:fldChar w:fldCharType="begin"/>
        </w:r>
        <w:r w:rsidR="00ED61F7">
          <w:rPr>
            <w:webHidden/>
          </w:rPr>
          <w:instrText xml:space="preserve"> PAGEREF _Toc28777072 \h </w:instrText>
        </w:r>
        <w:r w:rsidR="00ED61F7">
          <w:rPr>
            <w:webHidden/>
          </w:rPr>
        </w:r>
        <w:r w:rsidR="00ED61F7">
          <w:rPr>
            <w:webHidden/>
          </w:rPr>
          <w:fldChar w:fldCharType="separate"/>
        </w:r>
        <w:r w:rsidR="004D71BB">
          <w:rPr>
            <w:webHidden/>
          </w:rPr>
          <w:t>54</w:t>
        </w:r>
        <w:r w:rsidR="00ED61F7">
          <w:rPr>
            <w:webHidden/>
          </w:rPr>
          <w:fldChar w:fldCharType="end"/>
        </w:r>
      </w:hyperlink>
    </w:p>
    <w:p w14:paraId="715C4ED8" w14:textId="7EA3A355" w:rsidR="00ED61F7" w:rsidRDefault="006862B6">
      <w:pPr>
        <w:pStyle w:val="TOC3"/>
        <w:rPr>
          <w:rFonts w:asciiTheme="minorHAnsi" w:eastAsiaTheme="minorEastAsia" w:hAnsiTheme="minorHAnsi"/>
          <w:color w:val="auto"/>
          <w:sz w:val="22"/>
        </w:rPr>
      </w:pPr>
      <w:hyperlink w:anchor="_Toc28777073" w:history="1">
        <w:r w:rsidR="00ED61F7" w:rsidRPr="00067C1F">
          <w:rPr>
            <w:rStyle w:val="Hyperlink"/>
          </w:rPr>
          <w:t>Try-it 2</w:t>
        </w:r>
        <w:r w:rsidR="00ED61F7">
          <w:rPr>
            <w:webHidden/>
          </w:rPr>
          <w:tab/>
        </w:r>
        <w:r w:rsidR="00ED61F7">
          <w:rPr>
            <w:webHidden/>
          </w:rPr>
          <w:fldChar w:fldCharType="begin"/>
        </w:r>
        <w:r w:rsidR="00ED61F7">
          <w:rPr>
            <w:webHidden/>
          </w:rPr>
          <w:instrText xml:space="preserve"> PAGEREF _Toc28777073 \h </w:instrText>
        </w:r>
        <w:r w:rsidR="00ED61F7">
          <w:rPr>
            <w:webHidden/>
          </w:rPr>
        </w:r>
        <w:r w:rsidR="00ED61F7">
          <w:rPr>
            <w:webHidden/>
          </w:rPr>
          <w:fldChar w:fldCharType="separate"/>
        </w:r>
        <w:r w:rsidR="004D71BB">
          <w:rPr>
            <w:webHidden/>
          </w:rPr>
          <w:t>55</w:t>
        </w:r>
        <w:r w:rsidR="00ED61F7">
          <w:rPr>
            <w:webHidden/>
          </w:rPr>
          <w:fldChar w:fldCharType="end"/>
        </w:r>
      </w:hyperlink>
    </w:p>
    <w:p w14:paraId="7D499666" w14:textId="25384F72" w:rsidR="00ED61F7" w:rsidRDefault="006862B6">
      <w:pPr>
        <w:pStyle w:val="TOC2"/>
        <w:rPr>
          <w:rFonts w:asciiTheme="minorHAnsi" w:eastAsiaTheme="minorEastAsia" w:hAnsiTheme="minorHAnsi" w:cstheme="minorBidi"/>
          <w:color w:val="auto"/>
          <w:sz w:val="22"/>
        </w:rPr>
      </w:pPr>
      <w:hyperlink w:anchor="_Toc28777074" w:history="1">
        <w:r w:rsidR="00ED61F7" w:rsidRPr="00067C1F">
          <w:rPr>
            <w:rStyle w:val="Hyperlink"/>
          </w:rPr>
          <w:t>Wrap-up</w:t>
        </w:r>
        <w:r w:rsidR="00ED61F7">
          <w:rPr>
            <w:webHidden/>
          </w:rPr>
          <w:tab/>
        </w:r>
        <w:r w:rsidR="00ED61F7">
          <w:rPr>
            <w:webHidden/>
          </w:rPr>
          <w:fldChar w:fldCharType="begin"/>
        </w:r>
        <w:r w:rsidR="00ED61F7">
          <w:rPr>
            <w:webHidden/>
          </w:rPr>
          <w:instrText xml:space="preserve"> PAGEREF _Toc28777074 \h </w:instrText>
        </w:r>
        <w:r w:rsidR="00ED61F7">
          <w:rPr>
            <w:webHidden/>
          </w:rPr>
        </w:r>
        <w:r w:rsidR="00ED61F7">
          <w:rPr>
            <w:webHidden/>
          </w:rPr>
          <w:fldChar w:fldCharType="separate"/>
        </w:r>
        <w:r w:rsidR="004D71BB">
          <w:rPr>
            <w:webHidden/>
          </w:rPr>
          <w:t>55</w:t>
        </w:r>
        <w:r w:rsidR="00ED61F7">
          <w:rPr>
            <w:webHidden/>
          </w:rPr>
          <w:fldChar w:fldCharType="end"/>
        </w:r>
      </w:hyperlink>
    </w:p>
    <w:p w14:paraId="0B1BB07B" w14:textId="6FB61B3C" w:rsidR="00ED61F7" w:rsidRDefault="006862B6">
      <w:pPr>
        <w:pStyle w:val="TOC1"/>
        <w:rPr>
          <w:rFonts w:asciiTheme="minorHAnsi" w:eastAsiaTheme="minorEastAsia" w:hAnsiTheme="minorHAnsi"/>
          <w:color w:val="auto"/>
          <w:sz w:val="22"/>
        </w:rPr>
      </w:pPr>
      <w:hyperlink w:anchor="_Toc28777075" w:history="1">
        <w:r w:rsidR="00ED61F7" w:rsidRPr="00067C1F">
          <w:rPr>
            <w:rStyle w:val="Hyperlink"/>
          </w:rPr>
          <w:t>Glossary</w:t>
        </w:r>
        <w:r w:rsidR="00ED61F7">
          <w:rPr>
            <w:webHidden/>
          </w:rPr>
          <w:tab/>
        </w:r>
        <w:r w:rsidR="00ED61F7">
          <w:rPr>
            <w:webHidden/>
          </w:rPr>
          <w:fldChar w:fldCharType="begin"/>
        </w:r>
        <w:r w:rsidR="00ED61F7">
          <w:rPr>
            <w:webHidden/>
          </w:rPr>
          <w:instrText xml:space="preserve"> PAGEREF _Toc28777075 \h </w:instrText>
        </w:r>
        <w:r w:rsidR="00ED61F7">
          <w:rPr>
            <w:webHidden/>
          </w:rPr>
        </w:r>
        <w:r w:rsidR="00ED61F7">
          <w:rPr>
            <w:webHidden/>
          </w:rPr>
          <w:fldChar w:fldCharType="separate"/>
        </w:r>
        <w:r w:rsidR="004D71BB">
          <w:rPr>
            <w:webHidden/>
          </w:rPr>
          <w:t>57</w:t>
        </w:r>
        <w:r w:rsidR="00ED61F7">
          <w:rPr>
            <w:webHidden/>
          </w:rPr>
          <w:fldChar w:fldCharType="end"/>
        </w:r>
      </w:hyperlink>
    </w:p>
    <w:p w14:paraId="404E280A" w14:textId="001A2247" w:rsidR="00ED61F7" w:rsidRDefault="006862B6">
      <w:pPr>
        <w:pStyle w:val="TOC1"/>
        <w:rPr>
          <w:rFonts w:asciiTheme="minorHAnsi" w:eastAsiaTheme="minorEastAsia" w:hAnsiTheme="minorHAnsi"/>
          <w:color w:val="auto"/>
          <w:sz w:val="22"/>
        </w:rPr>
      </w:pPr>
      <w:hyperlink w:anchor="_Toc28777076" w:history="1">
        <w:r w:rsidR="00ED61F7" w:rsidRPr="00067C1F">
          <w:rPr>
            <w:rStyle w:val="Hyperlink"/>
          </w:rPr>
          <w:t>Cornerstone</w:t>
        </w:r>
        <w:r w:rsidR="00ED61F7">
          <w:rPr>
            <w:webHidden/>
          </w:rPr>
          <w:tab/>
        </w:r>
        <w:r w:rsidR="00ED61F7">
          <w:rPr>
            <w:webHidden/>
          </w:rPr>
          <w:fldChar w:fldCharType="begin"/>
        </w:r>
        <w:r w:rsidR="00ED61F7">
          <w:rPr>
            <w:webHidden/>
          </w:rPr>
          <w:instrText xml:space="preserve"> PAGEREF _Toc28777076 \h </w:instrText>
        </w:r>
        <w:r w:rsidR="00ED61F7">
          <w:rPr>
            <w:webHidden/>
          </w:rPr>
        </w:r>
        <w:r w:rsidR="00ED61F7">
          <w:rPr>
            <w:webHidden/>
          </w:rPr>
          <w:fldChar w:fldCharType="separate"/>
        </w:r>
        <w:r w:rsidR="004D71BB">
          <w:rPr>
            <w:webHidden/>
          </w:rPr>
          <w:t>58</w:t>
        </w:r>
        <w:r w:rsidR="00ED61F7">
          <w:rPr>
            <w:webHidden/>
          </w:rPr>
          <w:fldChar w:fldCharType="end"/>
        </w:r>
      </w:hyperlink>
    </w:p>
    <w:p w14:paraId="1162DACE" w14:textId="6426758D" w:rsidR="00ED61F7" w:rsidRDefault="006862B6">
      <w:pPr>
        <w:pStyle w:val="TOC2"/>
        <w:rPr>
          <w:rFonts w:asciiTheme="minorHAnsi" w:eastAsiaTheme="minorEastAsia" w:hAnsiTheme="minorHAnsi" w:cstheme="minorBidi"/>
          <w:color w:val="auto"/>
          <w:sz w:val="22"/>
        </w:rPr>
      </w:pPr>
      <w:hyperlink w:anchor="_Toc28777077" w:history="1">
        <w:r w:rsidR="00ED61F7" w:rsidRPr="00067C1F">
          <w:rPr>
            <w:rStyle w:val="Hyperlink"/>
          </w:rPr>
          <w:t>Overview</w:t>
        </w:r>
        <w:r w:rsidR="00ED61F7">
          <w:rPr>
            <w:webHidden/>
          </w:rPr>
          <w:tab/>
        </w:r>
        <w:r w:rsidR="00ED61F7">
          <w:rPr>
            <w:webHidden/>
          </w:rPr>
          <w:fldChar w:fldCharType="begin"/>
        </w:r>
        <w:r w:rsidR="00ED61F7">
          <w:rPr>
            <w:webHidden/>
          </w:rPr>
          <w:instrText xml:space="preserve"> PAGEREF _Toc28777077 \h </w:instrText>
        </w:r>
        <w:r w:rsidR="00ED61F7">
          <w:rPr>
            <w:webHidden/>
          </w:rPr>
        </w:r>
        <w:r w:rsidR="00ED61F7">
          <w:rPr>
            <w:webHidden/>
          </w:rPr>
          <w:fldChar w:fldCharType="separate"/>
        </w:r>
        <w:r w:rsidR="004D71BB">
          <w:rPr>
            <w:webHidden/>
          </w:rPr>
          <w:t>58</w:t>
        </w:r>
        <w:r w:rsidR="00ED61F7">
          <w:rPr>
            <w:webHidden/>
          </w:rPr>
          <w:fldChar w:fldCharType="end"/>
        </w:r>
      </w:hyperlink>
    </w:p>
    <w:p w14:paraId="1870DC24" w14:textId="1DC0E462" w:rsidR="00ED61F7" w:rsidRDefault="006862B6">
      <w:pPr>
        <w:pStyle w:val="TOC2"/>
        <w:rPr>
          <w:rFonts w:asciiTheme="minorHAnsi" w:eastAsiaTheme="minorEastAsia" w:hAnsiTheme="minorHAnsi" w:cstheme="minorBidi"/>
          <w:color w:val="auto"/>
          <w:sz w:val="22"/>
        </w:rPr>
      </w:pPr>
      <w:hyperlink w:anchor="_Toc28777078" w:history="1">
        <w:r w:rsidR="00ED61F7" w:rsidRPr="00067C1F">
          <w:rPr>
            <w:rStyle w:val="Hyperlink"/>
          </w:rPr>
          <w:t>Objectives</w:t>
        </w:r>
        <w:r w:rsidR="00ED61F7">
          <w:rPr>
            <w:webHidden/>
          </w:rPr>
          <w:tab/>
        </w:r>
        <w:r w:rsidR="00ED61F7">
          <w:rPr>
            <w:webHidden/>
          </w:rPr>
          <w:fldChar w:fldCharType="begin"/>
        </w:r>
        <w:r w:rsidR="00ED61F7">
          <w:rPr>
            <w:webHidden/>
          </w:rPr>
          <w:instrText xml:space="preserve"> PAGEREF _Toc28777078 \h </w:instrText>
        </w:r>
        <w:r w:rsidR="00ED61F7">
          <w:rPr>
            <w:webHidden/>
          </w:rPr>
        </w:r>
        <w:r w:rsidR="00ED61F7">
          <w:rPr>
            <w:webHidden/>
          </w:rPr>
          <w:fldChar w:fldCharType="separate"/>
        </w:r>
        <w:r w:rsidR="004D71BB">
          <w:rPr>
            <w:webHidden/>
          </w:rPr>
          <w:t>58</w:t>
        </w:r>
        <w:r w:rsidR="00ED61F7">
          <w:rPr>
            <w:webHidden/>
          </w:rPr>
          <w:fldChar w:fldCharType="end"/>
        </w:r>
      </w:hyperlink>
    </w:p>
    <w:p w14:paraId="3CBA199C" w14:textId="72244183" w:rsidR="00ED61F7" w:rsidRDefault="006862B6">
      <w:pPr>
        <w:pStyle w:val="TOC2"/>
        <w:rPr>
          <w:rFonts w:asciiTheme="minorHAnsi" w:eastAsiaTheme="minorEastAsia" w:hAnsiTheme="minorHAnsi" w:cstheme="minorBidi"/>
          <w:color w:val="auto"/>
          <w:sz w:val="22"/>
        </w:rPr>
      </w:pPr>
      <w:hyperlink w:anchor="_Toc28777079" w:history="1">
        <w:r w:rsidR="00ED61F7" w:rsidRPr="00067C1F">
          <w:rPr>
            <w:rStyle w:val="Hyperlink"/>
          </w:rPr>
          <w:t>Duration</w:t>
        </w:r>
        <w:r w:rsidR="00ED61F7">
          <w:rPr>
            <w:webHidden/>
          </w:rPr>
          <w:tab/>
        </w:r>
        <w:r w:rsidR="00ED61F7">
          <w:rPr>
            <w:webHidden/>
          </w:rPr>
          <w:fldChar w:fldCharType="begin"/>
        </w:r>
        <w:r w:rsidR="00ED61F7">
          <w:rPr>
            <w:webHidden/>
          </w:rPr>
          <w:instrText xml:space="preserve"> PAGEREF _Toc28777079 \h </w:instrText>
        </w:r>
        <w:r w:rsidR="00ED61F7">
          <w:rPr>
            <w:webHidden/>
          </w:rPr>
        </w:r>
        <w:r w:rsidR="00ED61F7">
          <w:rPr>
            <w:webHidden/>
          </w:rPr>
          <w:fldChar w:fldCharType="separate"/>
        </w:r>
        <w:r w:rsidR="004D71BB">
          <w:rPr>
            <w:webHidden/>
          </w:rPr>
          <w:t>59</w:t>
        </w:r>
        <w:r w:rsidR="00ED61F7">
          <w:rPr>
            <w:webHidden/>
          </w:rPr>
          <w:fldChar w:fldCharType="end"/>
        </w:r>
      </w:hyperlink>
    </w:p>
    <w:p w14:paraId="4A7548EB" w14:textId="0C25D5C4" w:rsidR="00ED61F7" w:rsidRDefault="006862B6">
      <w:pPr>
        <w:pStyle w:val="TOC2"/>
        <w:rPr>
          <w:rFonts w:asciiTheme="minorHAnsi" w:eastAsiaTheme="minorEastAsia" w:hAnsiTheme="minorHAnsi" w:cstheme="minorBidi"/>
          <w:color w:val="auto"/>
          <w:sz w:val="22"/>
        </w:rPr>
      </w:pPr>
      <w:hyperlink w:anchor="_Toc28777080" w:history="1">
        <w:r w:rsidR="00ED61F7" w:rsidRPr="00067C1F">
          <w:rPr>
            <w:rStyle w:val="Hyperlink"/>
          </w:rPr>
          <w:t>Instructions</w:t>
        </w:r>
        <w:r w:rsidR="00ED61F7">
          <w:rPr>
            <w:webHidden/>
          </w:rPr>
          <w:tab/>
        </w:r>
        <w:r w:rsidR="00ED61F7">
          <w:rPr>
            <w:webHidden/>
          </w:rPr>
          <w:fldChar w:fldCharType="begin"/>
        </w:r>
        <w:r w:rsidR="00ED61F7">
          <w:rPr>
            <w:webHidden/>
          </w:rPr>
          <w:instrText xml:space="preserve"> PAGEREF _Toc28777080 \h </w:instrText>
        </w:r>
        <w:r w:rsidR="00ED61F7">
          <w:rPr>
            <w:webHidden/>
          </w:rPr>
        </w:r>
        <w:r w:rsidR="00ED61F7">
          <w:rPr>
            <w:webHidden/>
          </w:rPr>
          <w:fldChar w:fldCharType="separate"/>
        </w:r>
        <w:r w:rsidR="004D71BB">
          <w:rPr>
            <w:webHidden/>
          </w:rPr>
          <w:t>59</w:t>
        </w:r>
        <w:r w:rsidR="00ED61F7">
          <w:rPr>
            <w:webHidden/>
          </w:rPr>
          <w:fldChar w:fldCharType="end"/>
        </w:r>
      </w:hyperlink>
    </w:p>
    <w:p w14:paraId="107B31A5" w14:textId="328B301A" w:rsidR="00ED61F7" w:rsidRDefault="006862B6">
      <w:pPr>
        <w:pStyle w:val="TOC2"/>
        <w:rPr>
          <w:rFonts w:asciiTheme="minorHAnsi" w:eastAsiaTheme="minorEastAsia" w:hAnsiTheme="minorHAnsi" w:cstheme="minorBidi"/>
          <w:color w:val="auto"/>
          <w:sz w:val="22"/>
        </w:rPr>
      </w:pPr>
      <w:hyperlink w:anchor="_Toc28777081" w:history="1">
        <w:r w:rsidR="00ED61F7" w:rsidRPr="00067C1F">
          <w:rPr>
            <w:rStyle w:val="Hyperlink"/>
          </w:rPr>
          <w:t>Tasks</w:t>
        </w:r>
        <w:r w:rsidR="00ED61F7">
          <w:rPr>
            <w:webHidden/>
          </w:rPr>
          <w:tab/>
        </w:r>
        <w:r w:rsidR="00ED61F7">
          <w:rPr>
            <w:webHidden/>
          </w:rPr>
          <w:fldChar w:fldCharType="begin"/>
        </w:r>
        <w:r w:rsidR="00ED61F7">
          <w:rPr>
            <w:webHidden/>
          </w:rPr>
          <w:instrText xml:space="preserve"> PAGEREF _Toc28777081 \h </w:instrText>
        </w:r>
        <w:r w:rsidR="00ED61F7">
          <w:rPr>
            <w:webHidden/>
          </w:rPr>
        </w:r>
        <w:r w:rsidR="00ED61F7">
          <w:rPr>
            <w:webHidden/>
          </w:rPr>
          <w:fldChar w:fldCharType="separate"/>
        </w:r>
        <w:r w:rsidR="004D71BB">
          <w:rPr>
            <w:webHidden/>
          </w:rPr>
          <w:t>59</w:t>
        </w:r>
        <w:r w:rsidR="00ED61F7">
          <w:rPr>
            <w:webHidden/>
          </w:rPr>
          <w:fldChar w:fldCharType="end"/>
        </w:r>
      </w:hyperlink>
    </w:p>
    <w:p w14:paraId="612C4B59" w14:textId="09DE352F" w:rsidR="00ED61F7" w:rsidRDefault="006862B6">
      <w:pPr>
        <w:pStyle w:val="TOC3"/>
        <w:rPr>
          <w:rFonts w:asciiTheme="minorHAnsi" w:eastAsiaTheme="minorEastAsia" w:hAnsiTheme="minorHAnsi"/>
          <w:color w:val="auto"/>
          <w:sz w:val="22"/>
        </w:rPr>
      </w:pPr>
      <w:hyperlink w:anchor="_Toc28777082" w:history="1">
        <w:r w:rsidR="00ED61F7" w:rsidRPr="00067C1F">
          <w:rPr>
            <w:rStyle w:val="Hyperlink"/>
          </w:rPr>
          <w:t>File 1: Cornerstone_attendance_ticketsales_starter.xlsx</w:t>
        </w:r>
        <w:r w:rsidR="00ED61F7">
          <w:rPr>
            <w:webHidden/>
          </w:rPr>
          <w:tab/>
        </w:r>
        <w:r w:rsidR="00ED61F7">
          <w:rPr>
            <w:webHidden/>
          </w:rPr>
          <w:fldChar w:fldCharType="begin"/>
        </w:r>
        <w:r w:rsidR="00ED61F7">
          <w:rPr>
            <w:webHidden/>
          </w:rPr>
          <w:instrText xml:space="preserve"> PAGEREF _Toc28777082 \h </w:instrText>
        </w:r>
        <w:r w:rsidR="00ED61F7">
          <w:rPr>
            <w:webHidden/>
          </w:rPr>
        </w:r>
        <w:r w:rsidR="00ED61F7">
          <w:rPr>
            <w:webHidden/>
          </w:rPr>
          <w:fldChar w:fldCharType="separate"/>
        </w:r>
        <w:r w:rsidR="004D71BB">
          <w:rPr>
            <w:webHidden/>
          </w:rPr>
          <w:t>59</w:t>
        </w:r>
        <w:r w:rsidR="00ED61F7">
          <w:rPr>
            <w:webHidden/>
          </w:rPr>
          <w:fldChar w:fldCharType="end"/>
        </w:r>
      </w:hyperlink>
    </w:p>
    <w:p w14:paraId="0E5987B0" w14:textId="7B538F50" w:rsidR="00F96463" w:rsidRDefault="00B778DA" w:rsidP="00D762EE">
      <w:pPr>
        <w:ind w:left="360"/>
        <w:sectPr w:rsidR="00F96463" w:rsidSect="0016526E">
          <w:type w:val="continuous"/>
          <w:pgSz w:w="12240" w:h="15840" w:code="1"/>
          <w:pgMar w:top="1440" w:right="1440" w:bottom="1440" w:left="1440" w:header="706" w:footer="706" w:gutter="0"/>
          <w:cols w:num="2" w:space="708"/>
          <w:titlePg/>
          <w:docGrid w:linePitch="360"/>
        </w:sectPr>
      </w:pPr>
      <w:r>
        <w:fldChar w:fldCharType="end"/>
      </w:r>
    </w:p>
    <w:p w14:paraId="1BB71A98" w14:textId="77777777" w:rsidR="008800FC" w:rsidRDefault="00B778DA" w:rsidP="00D762EE">
      <w:pPr>
        <w:ind w:left="360"/>
      </w:pPr>
      <w:r>
        <w:br w:type="page"/>
      </w:r>
      <w:bookmarkStart w:id="29" w:name="_Toc17841376"/>
      <w:bookmarkStart w:id="30" w:name="_Toc17843526"/>
      <w:bookmarkStart w:id="31" w:name="_Toc18356501"/>
    </w:p>
    <w:p w14:paraId="627583EC" w14:textId="77777777" w:rsidR="002D0207" w:rsidRDefault="002D0207" w:rsidP="002D0207">
      <w:pPr>
        <w:pStyle w:val="Heading1"/>
      </w:pPr>
      <w:bookmarkStart w:id="32" w:name="_Toc28776990"/>
      <w:bookmarkStart w:id="33" w:name="_Toc17841379"/>
      <w:bookmarkStart w:id="34" w:name="_Toc18356505"/>
      <w:bookmarkEnd w:id="29"/>
      <w:bookmarkEnd w:id="30"/>
      <w:bookmarkEnd w:id="31"/>
      <w:r w:rsidRPr="00390669">
        <w:lastRenderedPageBreak/>
        <w:t>Module overview</w:t>
      </w:r>
      <w:bookmarkEnd w:id="32"/>
    </w:p>
    <w:p w14:paraId="5152F217" w14:textId="77777777" w:rsidR="002D0207" w:rsidRDefault="002D0207" w:rsidP="002D0207">
      <w:pPr>
        <w:pStyle w:val="Heading2"/>
      </w:pPr>
      <w:bookmarkStart w:id="35" w:name="_Toc28776991"/>
      <w:r>
        <w:t>Description</w:t>
      </w:r>
      <w:bookmarkEnd w:id="35"/>
    </w:p>
    <w:p w14:paraId="761E31C5" w14:textId="194E48C7" w:rsidR="002D0207" w:rsidRPr="002D0207" w:rsidRDefault="00BB69D2" w:rsidP="002D0207">
      <w:r>
        <w:t xml:space="preserve">One of the primary strengths of </w:t>
      </w:r>
      <w:r w:rsidR="006D347D">
        <w:t xml:space="preserve">Microsoft </w:t>
      </w:r>
      <w:r>
        <w:t>Excel is its ability to perform both basic and complex calculations</w:t>
      </w:r>
      <w:r w:rsidR="002D0207" w:rsidRPr="002D0207">
        <w:t>.</w:t>
      </w:r>
      <w:r>
        <w:t xml:space="preserve"> This is likely the main reason why you </w:t>
      </w:r>
      <w:r w:rsidR="00D23A48">
        <w:t xml:space="preserve">choose to </w:t>
      </w:r>
      <w:r>
        <w:t xml:space="preserve">use Excel when working with numerical data. </w:t>
      </w:r>
      <w:r w:rsidR="006D347D">
        <w:t xml:space="preserve">Similar to </w:t>
      </w:r>
      <w:r>
        <w:t xml:space="preserve">a calculator, </w:t>
      </w:r>
      <w:r w:rsidR="006D347D">
        <w:t xml:space="preserve">you can use </w:t>
      </w:r>
      <w:r>
        <w:t xml:space="preserve">an Excel </w:t>
      </w:r>
      <w:r w:rsidR="006A7868">
        <w:t>worksheet</w:t>
      </w:r>
      <w:r>
        <w:t xml:space="preserve"> to add, subtract, multiply, and divide numbers </w:t>
      </w:r>
      <w:r w:rsidR="006D347D">
        <w:t xml:space="preserve">by </w:t>
      </w:r>
      <w:r>
        <w:t xml:space="preserve">using simple formulas or </w:t>
      </w:r>
      <w:r w:rsidR="006D347D">
        <w:t xml:space="preserve">by </w:t>
      </w:r>
      <w:r>
        <w:t>integrat</w:t>
      </w:r>
      <w:r w:rsidR="006D347D">
        <w:t>ing them</w:t>
      </w:r>
      <w:r>
        <w:t xml:space="preserve"> into complex functions.</w:t>
      </w:r>
    </w:p>
    <w:p w14:paraId="7F685576" w14:textId="1BB47890" w:rsidR="002D0207" w:rsidRPr="002D0207" w:rsidRDefault="002D0207" w:rsidP="002D0207">
      <w:r>
        <w:t xml:space="preserve">In this module, you </w:t>
      </w:r>
      <w:r w:rsidR="006D347D">
        <w:t xml:space="preserve">will </w:t>
      </w:r>
      <w:r w:rsidR="00BB69D2">
        <w:t xml:space="preserve">learn how </w:t>
      </w:r>
      <w:r w:rsidR="00D23A48">
        <w:t xml:space="preserve">to use </w:t>
      </w:r>
      <w:r w:rsidR="00BB69D2">
        <w:t xml:space="preserve">Excel </w:t>
      </w:r>
      <w:r w:rsidR="00D23A48">
        <w:t>to perform</w:t>
      </w:r>
      <w:r w:rsidR="00BB69D2">
        <w:t xml:space="preserve"> calculations </w:t>
      </w:r>
      <w:r w:rsidR="00D23A48">
        <w:t xml:space="preserve">on data </w:t>
      </w:r>
      <w:r w:rsidR="00514BDC">
        <w:t>using</w:t>
      </w:r>
      <w:r w:rsidR="00BB69D2">
        <w:t xml:space="preserve"> formulas and functions</w:t>
      </w:r>
      <w:r w:rsidR="00514BDC">
        <w:t xml:space="preserve">. The module begins with a discussion on </w:t>
      </w:r>
      <w:r w:rsidR="006D347D">
        <w:t xml:space="preserve">basic </w:t>
      </w:r>
      <w:r w:rsidR="00514BDC">
        <w:t xml:space="preserve">concepts of formulas and calculations and ends with </w:t>
      </w:r>
      <w:r w:rsidR="006D347D">
        <w:t xml:space="preserve">an </w:t>
      </w:r>
      <w:r w:rsidR="00514BDC">
        <w:t xml:space="preserve">introduction to more complex concepts related to using functions. You </w:t>
      </w:r>
      <w:r w:rsidR="006D347D">
        <w:t xml:space="preserve">will </w:t>
      </w:r>
      <w:r w:rsidR="00514BDC">
        <w:t>also learn how relative and absolute references and named ranges can help you in devising a formula or function within your worksheet.</w:t>
      </w:r>
    </w:p>
    <w:p w14:paraId="60A39CA8" w14:textId="0B317256" w:rsidR="002D0207" w:rsidRPr="002D0207" w:rsidRDefault="00FF3162" w:rsidP="002D0207">
      <w:r>
        <w:t>The following table provides an outline of the specific lessons and learning objectives that are covered in this module</w:t>
      </w:r>
      <w:r w:rsidR="002D0207" w:rsidRPr="002D0207">
        <w:t>.</w:t>
      </w:r>
    </w:p>
    <w:tbl>
      <w:tblPr>
        <w:tblW w:w="5000"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2786"/>
        <w:gridCol w:w="4114"/>
        <w:gridCol w:w="2455"/>
      </w:tblGrid>
      <w:tr w:rsidR="002D0207" w14:paraId="6CF39153" w14:textId="77777777" w:rsidTr="00C35AC6">
        <w:trPr>
          <w:trHeight w:val="288"/>
        </w:trPr>
        <w:tc>
          <w:tcPr>
            <w:tcW w:w="1489" w:type="pct"/>
            <w:tcBorders>
              <w:right w:val="nil"/>
            </w:tcBorders>
            <w:shd w:val="clear" w:color="auto" w:fill="217346"/>
          </w:tcPr>
          <w:p w14:paraId="7FBDBE8E" w14:textId="77777777" w:rsidR="002D0207" w:rsidRPr="002D0207" w:rsidRDefault="002D0207" w:rsidP="002D0207">
            <w:pPr>
              <w:pStyle w:val="Table2Header"/>
            </w:pPr>
            <w:r>
              <w:t>Lesson</w:t>
            </w:r>
          </w:p>
        </w:tc>
        <w:tc>
          <w:tcPr>
            <w:tcW w:w="2199" w:type="pct"/>
            <w:tcBorders>
              <w:right w:val="nil"/>
            </w:tcBorders>
            <w:shd w:val="clear" w:color="auto" w:fill="217346"/>
          </w:tcPr>
          <w:p w14:paraId="2D445283" w14:textId="77777777" w:rsidR="002D0207" w:rsidRPr="002D0207" w:rsidRDefault="002D0207" w:rsidP="002D0207">
            <w:pPr>
              <w:pStyle w:val="Table2Header"/>
            </w:pPr>
            <w:r>
              <w:t>Learning objective</w:t>
            </w:r>
          </w:p>
        </w:tc>
        <w:tc>
          <w:tcPr>
            <w:tcW w:w="1312" w:type="pct"/>
            <w:tcBorders>
              <w:right w:val="nil"/>
            </w:tcBorders>
            <w:shd w:val="clear" w:color="auto" w:fill="217346"/>
          </w:tcPr>
          <w:p w14:paraId="311E280F" w14:textId="45CC34A0" w:rsidR="002D0207" w:rsidRPr="002D0207" w:rsidRDefault="002D0207" w:rsidP="002D0207">
            <w:pPr>
              <w:pStyle w:val="Table2Header"/>
            </w:pPr>
            <w:r>
              <w:t>Exam objective(s)</w:t>
            </w:r>
          </w:p>
        </w:tc>
      </w:tr>
      <w:tr w:rsidR="002D0207" w14:paraId="55DD43B8" w14:textId="77777777" w:rsidTr="00C35AC6">
        <w:trPr>
          <w:trHeight w:val="20"/>
        </w:trPr>
        <w:tc>
          <w:tcPr>
            <w:tcW w:w="1489" w:type="pct"/>
            <w:tcBorders>
              <w:left w:val="single" w:sz="4" w:space="0" w:color="000000"/>
              <w:bottom w:val="single" w:sz="4" w:space="0" w:color="000000"/>
              <w:right w:val="single" w:sz="4" w:space="0" w:color="000000"/>
            </w:tcBorders>
          </w:tcPr>
          <w:p w14:paraId="571B211A" w14:textId="1A90CA42" w:rsidR="002D0207" w:rsidRPr="002D0207" w:rsidRDefault="00332028" w:rsidP="002D0207">
            <w:pPr>
              <w:pStyle w:val="TableContent"/>
            </w:pPr>
            <w:r>
              <w:t xml:space="preserve">Performing </w:t>
            </w:r>
            <w:r w:rsidR="006D347D">
              <w:t>b</w:t>
            </w:r>
            <w:r w:rsidR="00690F2E">
              <w:t xml:space="preserve">asic </w:t>
            </w:r>
            <w:r w:rsidR="006D347D">
              <w:t>c</w:t>
            </w:r>
            <w:r w:rsidR="00690F2E">
              <w:t>alculations</w:t>
            </w:r>
          </w:p>
        </w:tc>
        <w:tc>
          <w:tcPr>
            <w:tcW w:w="2199" w:type="pct"/>
            <w:tcBorders>
              <w:left w:val="single" w:sz="4" w:space="0" w:color="000000"/>
              <w:right w:val="single" w:sz="4" w:space="0" w:color="000000"/>
            </w:tcBorders>
          </w:tcPr>
          <w:p w14:paraId="46D1B757" w14:textId="5D178275" w:rsidR="002D0207" w:rsidRPr="002D0207" w:rsidRDefault="00690F2E" w:rsidP="002D0207">
            <w:pPr>
              <w:pStyle w:val="TableContent"/>
            </w:pPr>
            <w:r>
              <w:t>C</w:t>
            </w:r>
            <w:r w:rsidRPr="00690F2E">
              <w:t>reate formulas to perform basic calculations</w:t>
            </w:r>
            <w:r w:rsidR="00610773">
              <w:t>,</w:t>
            </w:r>
            <w:r w:rsidRPr="00690F2E">
              <w:t xml:space="preserve"> understand calculation operators and order of precedence</w:t>
            </w:r>
            <w:r w:rsidR="00610773">
              <w:t>,</w:t>
            </w:r>
            <w:r w:rsidRPr="00690F2E">
              <w:t xml:space="preserve"> </w:t>
            </w:r>
            <w:r>
              <w:t xml:space="preserve">and </w:t>
            </w:r>
            <w:r w:rsidRPr="00690F2E">
              <w:t>display formulas</w:t>
            </w:r>
          </w:p>
        </w:tc>
        <w:tc>
          <w:tcPr>
            <w:tcW w:w="1312" w:type="pct"/>
            <w:tcBorders>
              <w:left w:val="single" w:sz="4" w:space="0" w:color="000000"/>
              <w:right w:val="single" w:sz="4" w:space="0" w:color="000000"/>
            </w:tcBorders>
          </w:tcPr>
          <w:p w14:paraId="41D2FA68" w14:textId="11CF6F76" w:rsidR="002D0207" w:rsidRPr="002D0207" w:rsidRDefault="00690F2E" w:rsidP="00F64BF1">
            <w:pPr>
              <w:pStyle w:val="Tablelistbullet1"/>
            </w:pPr>
            <w:r>
              <w:t>1.4.6</w:t>
            </w:r>
          </w:p>
        </w:tc>
      </w:tr>
      <w:tr w:rsidR="002D0207" w14:paraId="159FA51A" w14:textId="77777777" w:rsidTr="00C35AC6">
        <w:trPr>
          <w:trHeight w:val="20"/>
        </w:trPr>
        <w:tc>
          <w:tcPr>
            <w:tcW w:w="1489" w:type="pct"/>
            <w:tcBorders>
              <w:top w:val="single" w:sz="4" w:space="0" w:color="000000"/>
              <w:bottom w:val="single" w:sz="4" w:space="0" w:color="000000"/>
            </w:tcBorders>
          </w:tcPr>
          <w:p w14:paraId="247BBED0" w14:textId="43CFC5D7" w:rsidR="002D0207" w:rsidRPr="002D0207" w:rsidRDefault="00FE2F2C" w:rsidP="002D0207">
            <w:pPr>
              <w:pStyle w:val="TableContent"/>
            </w:pPr>
            <w:r>
              <w:t>Using</w:t>
            </w:r>
            <w:r w:rsidR="00690F2E">
              <w:t xml:space="preserve"> </w:t>
            </w:r>
            <w:r w:rsidR="006D347D">
              <w:t>r</w:t>
            </w:r>
            <w:r w:rsidR="00690F2E">
              <w:t>eferences</w:t>
            </w:r>
            <w:r>
              <w:t xml:space="preserve"> in </w:t>
            </w:r>
            <w:r w:rsidR="006D347D">
              <w:t>f</w:t>
            </w:r>
            <w:r>
              <w:t>ormulas</w:t>
            </w:r>
          </w:p>
        </w:tc>
        <w:tc>
          <w:tcPr>
            <w:tcW w:w="2199" w:type="pct"/>
            <w:tcBorders>
              <w:bottom w:val="single" w:sz="4" w:space="0" w:color="000000"/>
            </w:tcBorders>
          </w:tcPr>
          <w:p w14:paraId="3A540AA7" w14:textId="5567D5C2" w:rsidR="002D0207" w:rsidRPr="002D0207" w:rsidRDefault="00690F2E" w:rsidP="002D0207">
            <w:pPr>
              <w:pStyle w:val="TableContent"/>
            </w:pPr>
            <w:r>
              <w:t>U</w:t>
            </w:r>
            <w:r w:rsidRPr="00690F2E">
              <w:t>se relative</w:t>
            </w:r>
            <w:r w:rsidR="0039464B">
              <w:t xml:space="preserve">, </w:t>
            </w:r>
            <w:r w:rsidRPr="00690F2E">
              <w:t>absolute</w:t>
            </w:r>
            <w:r w:rsidR="0039464B">
              <w:t>, and mixed</w:t>
            </w:r>
            <w:r w:rsidRPr="00690F2E">
              <w:t xml:space="preserve"> references; define name</w:t>
            </w:r>
            <w:r w:rsidR="00B969F8">
              <w:t>d</w:t>
            </w:r>
            <w:r w:rsidR="000050F6">
              <w:t xml:space="preserve"> </w:t>
            </w:r>
            <w:r w:rsidR="00B969F8">
              <w:t xml:space="preserve">ranges and </w:t>
            </w:r>
            <w:r w:rsidR="00C51EE6">
              <w:t>worksheet</w:t>
            </w:r>
            <w:r w:rsidR="00B969F8">
              <w:t xml:space="preserve"> </w:t>
            </w:r>
            <w:r w:rsidR="000050F6">
              <w:t>references</w:t>
            </w:r>
            <w:r w:rsidRPr="00690F2E">
              <w:t xml:space="preserve"> in formula</w:t>
            </w:r>
            <w:r w:rsidR="009E1407">
              <w:t>s</w:t>
            </w:r>
          </w:p>
        </w:tc>
        <w:tc>
          <w:tcPr>
            <w:tcW w:w="1312" w:type="pct"/>
            <w:tcBorders>
              <w:bottom w:val="single" w:sz="4" w:space="0" w:color="000000"/>
            </w:tcBorders>
          </w:tcPr>
          <w:p w14:paraId="45298162" w14:textId="5870CBF4" w:rsidR="002D0207" w:rsidRPr="002D0207" w:rsidRDefault="00690F2E" w:rsidP="00F64BF1">
            <w:pPr>
              <w:pStyle w:val="Tablelistbullet1"/>
            </w:pPr>
            <w:r>
              <w:t>4</w:t>
            </w:r>
            <w:r w:rsidR="002D0207">
              <w:t>.1.1</w:t>
            </w:r>
          </w:p>
          <w:p w14:paraId="3BA3CA96" w14:textId="1F23B67C" w:rsidR="002D0207" w:rsidRPr="002D0207" w:rsidRDefault="00690F2E" w:rsidP="00F64BF1">
            <w:pPr>
              <w:pStyle w:val="Tablelistbullet1"/>
            </w:pPr>
            <w:r>
              <w:t>4</w:t>
            </w:r>
            <w:r w:rsidR="002D0207">
              <w:t>.1.2</w:t>
            </w:r>
          </w:p>
        </w:tc>
      </w:tr>
      <w:tr w:rsidR="002D0207" w14:paraId="23041137" w14:textId="77777777" w:rsidTr="00C35AC6">
        <w:trPr>
          <w:trHeight w:val="20"/>
        </w:trPr>
        <w:tc>
          <w:tcPr>
            <w:tcW w:w="1489" w:type="pct"/>
            <w:tcBorders>
              <w:top w:val="single" w:sz="4" w:space="0" w:color="000000"/>
              <w:bottom w:val="single" w:sz="4" w:space="0" w:color="000000"/>
            </w:tcBorders>
          </w:tcPr>
          <w:p w14:paraId="288D8A4C" w14:textId="14E59071" w:rsidR="002D0207" w:rsidRPr="002D0207" w:rsidRDefault="00690F2E" w:rsidP="002D0207">
            <w:pPr>
              <w:pStyle w:val="TableContent"/>
            </w:pPr>
            <w:r>
              <w:t xml:space="preserve">Introducing </w:t>
            </w:r>
            <w:r w:rsidR="006D347D">
              <w:t>f</w:t>
            </w:r>
            <w:r>
              <w:t>unctions</w:t>
            </w:r>
          </w:p>
        </w:tc>
        <w:tc>
          <w:tcPr>
            <w:tcW w:w="2199" w:type="pct"/>
            <w:tcBorders>
              <w:bottom w:val="single" w:sz="4" w:space="0" w:color="000000"/>
            </w:tcBorders>
          </w:tcPr>
          <w:p w14:paraId="58FF53C2" w14:textId="0B806440" w:rsidR="002D0207" w:rsidRPr="002D0207" w:rsidRDefault="007E592F" w:rsidP="002D0207">
            <w:pPr>
              <w:pStyle w:val="TableContent"/>
            </w:pPr>
            <w:r>
              <w:t>U</w:t>
            </w:r>
            <w:r w:rsidR="00690F2E" w:rsidRPr="00690F2E">
              <w:t xml:space="preserve">se basic functions </w:t>
            </w:r>
            <w:r>
              <w:t xml:space="preserve">in formulas such as </w:t>
            </w:r>
            <w:r w:rsidR="00690F2E" w:rsidRPr="00ED61F7">
              <w:rPr>
                <w:rStyle w:val="Inlinebold"/>
              </w:rPr>
              <w:t>SUM</w:t>
            </w:r>
            <w:r w:rsidR="00690F2E" w:rsidRPr="00690F2E">
              <w:t xml:space="preserve">, </w:t>
            </w:r>
            <w:r w:rsidR="003D03DE" w:rsidRPr="00ED61F7">
              <w:rPr>
                <w:rStyle w:val="Inlinebold"/>
              </w:rPr>
              <w:t>AVERAGE</w:t>
            </w:r>
            <w:r w:rsidR="00690F2E" w:rsidRPr="00690F2E">
              <w:t xml:space="preserve">, </w:t>
            </w:r>
            <w:r w:rsidR="003D03DE" w:rsidRPr="00ED61F7">
              <w:rPr>
                <w:rStyle w:val="Inlinebold"/>
              </w:rPr>
              <w:t>MAX</w:t>
            </w:r>
            <w:r w:rsidR="00690F2E" w:rsidRPr="00690F2E">
              <w:t xml:space="preserve">, </w:t>
            </w:r>
            <w:r w:rsidR="00066CD0">
              <w:t xml:space="preserve">and </w:t>
            </w:r>
            <w:r w:rsidR="003D03DE" w:rsidRPr="00ED61F7">
              <w:rPr>
                <w:rStyle w:val="Inlinebold"/>
              </w:rPr>
              <w:t>MIN</w:t>
            </w:r>
          </w:p>
        </w:tc>
        <w:tc>
          <w:tcPr>
            <w:tcW w:w="1312" w:type="pct"/>
            <w:tcBorders>
              <w:bottom w:val="single" w:sz="4" w:space="0" w:color="000000"/>
            </w:tcBorders>
          </w:tcPr>
          <w:p w14:paraId="02B2DE3A" w14:textId="5C93AEA6" w:rsidR="002D0207" w:rsidRPr="002D0207" w:rsidRDefault="00690F2E" w:rsidP="00F64BF1">
            <w:pPr>
              <w:pStyle w:val="Tablelistbullet1"/>
            </w:pPr>
            <w:r>
              <w:t>4</w:t>
            </w:r>
            <w:r w:rsidR="002D0207">
              <w:t>.2.1</w:t>
            </w:r>
          </w:p>
        </w:tc>
      </w:tr>
      <w:tr w:rsidR="002D0207" w14:paraId="1ABDFB24" w14:textId="77777777" w:rsidTr="00C35AC6">
        <w:trPr>
          <w:trHeight w:val="20"/>
        </w:trPr>
        <w:tc>
          <w:tcPr>
            <w:tcW w:w="1489" w:type="pct"/>
            <w:tcBorders>
              <w:top w:val="single" w:sz="4" w:space="0" w:color="000000"/>
              <w:bottom w:val="single" w:sz="4" w:space="0" w:color="000000"/>
            </w:tcBorders>
          </w:tcPr>
          <w:p w14:paraId="6E154305" w14:textId="2E0BFBE4" w:rsidR="002D0207" w:rsidRPr="002D0207" w:rsidRDefault="00332028" w:rsidP="002D0207">
            <w:pPr>
              <w:pStyle w:val="TableContent"/>
            </w:pPr>
            <w:r>
              <w:t xml:space="preserve">Using </w:t>
            </w:r>
            <w:r w:rsidR="006D347D">
              <w:t>c</w:t>
            </w:r>
            <w:r w:rsidR="00420BD1">
              <w:t>ount</w:t>
            </w:r>
            <w:r w:rsidR="00690F2E">
              <w:t xml:space="preserve"> </w:t>
            </w:r>
            <w:r w:rsidR="006D347D">
              <w:t>f</w:t>
            </w:r>
            <w:r w:rsidR="00690F2E">
              <w:t>unctions</w:t>
            </w:r>
          </w:p>
        </w:tc>
        <w:tc>
          <w:tcPr>
            <w:tcW w:w="2199" w:type="pct"/>
            <w:tcBorders>
              <w:bottom w:val="single" w:sz="4" w:space="0" w:color="000000"/>
            </w:tcBorders>
          </w:tcPr>
          <w:p w14:paraId="40B91811" w14:textId="053C674B" w:rsidR="002D0207" w:rsidRPr="002D0207" w:rsidRDefault="007E592F" w:rsidP="002D0207">
            <w:pPr>
              <w:pStyle w:val="TableContent"/>
            </w:pPr>
            <w:r>
              <w:t>U</w:t>
            </w:r>
            <w:r w:rsidR="00690F2E" w:rsidRPr="00690F2E">
              <w:t xml:space="preserve">se count functions </w:t>
            </w:r>
            <w:r>
              <w:t xml:space="preserve">in formulas such as </w:t>
            </w:r>
            <w:r w:rsidR="003D03DE" w:rsidRPr="00ED61F7">
              <w:rPr>
                <w:rStyle w:val="Inlinebold"/>
              </w:rPr>
              <w:t>COUNT</w:t>
            </w:r>
            <w:r w:rsidR="00690F2E" w:rsidRPr="00690F2E">
              <w:t xml:space="preserve">, </w:t>
            </w:r>
            <w:r w:rsidR="00690F2E" w:rsidRPr="00ED61F7">
              <w:rPr>
                <w:rStyle w:val="Inlinebold"/>
              </w:rPr>
              <w:t>COUNTA</w:t>
            </w:r>
            <w:r w:rsidR="00690F2E" w:rsidRPr="00690F2E">
              <w:t xml:space="preserve">, and </w:t>
            </w:r>
            <w:r w:rsidR="00690F2E" w:rsidRPr="00ED61F7">
              <w:rPr>
                <w:rStyle w:val="Inlinebold"/>
              </w:rPr>
              <w:t>COUNTBLANK</w:t>
            </w:r>
          </w:p>
        </w:tc>
        <w:tc>
          <w:tcPr>
            <w:tcW w:w="1312" w:type="pct"/>
            <w:tcBorders>
              <w:bottom w:val="single" w:sz="4" w:space="0" w:color="000000"/>
            </w:tcBorders>
          </w:tcPr>
          <w:p w14:paraId="17DD2AC1" w14:textId="2D135EA0" w:rsidR="002D0207" w:rsidRPr="002D0207" w:rsidRDefault="00690F2E" w:rsidP="00F64BF1">
            <w:pPr>
              <w:pStyle w:val="Tablelistbullet1"/>
            </w:pPr>
            <w:r>
              <w:t>4</w:t>
            </w:r>
            <w:r w:rsidR="002D0207">
              <w:t>.2.</w:t>
            </w:r>
            <w:r>
              <w:t>2</w:t>
            </w:r>
          </w:p>
        </w:tc>
      </w:tr>
      <w:tr w:rsidR="002D0207" w14:paraId="55BC1CCD" w14:textId="77777777" w:rsidTr="00C35AC6">
        <w:trPr>
          <w:trHeight w:val="20"/>
        </w:trPr>
        <w:tc>
          <w:tcPr>
            <w:tcW w:w="1489" w:type="pct"/>
            <w:tcBorders>
              <w:top w:val="single" w:sz="4" w:space="0" w:color="000000"/>
              <w:bottom w:val="single" w:sz="4" w:space="0" w:color="000000"/>
            </w:tcBorders>
          </w:tcPr>
          <w:p w14:paraId="0558636E" w14:textId="13F79111" w:rsidR="00ED61F7" w:rsidRPr="002D0207" w:rsidRDefault="00332028" w:rsidP="002D0207">
            <w:pPr>
              <w:pStyle w:val="TableContent"/>
            </w:pPr>
            <w:r>
              <w:t xml:space="preserve">Using </w:t>
            </w:r>
            <w:r w:rsidR="006D347D">
              <w:t>l</w:t>
            </w:r>
            <w:r w:rsidR="00690F2E">
              <w:t xml:space="preserve">ogical </w:t>
            </w:r>
            <w:r w:rsidR="006D347D">
              <w:t>f</w:t>
            </w:r>
            <w:r w:rsidR="00690F2E">
              <w:t>unctions</w:t>
            </w:r>
          </w:p>
        </w:tc>
        <w:tc>
          <w:tcPr>
            <w:tcW w:w="2199" w:type="pct"/>
            <w:tcBorders>
              <w:bottom w:val="single" w:sz="4" w:space="0" w:color="000000"/>
            </w:tcBorders>
          </w:tcPr>
          <w:p w14:paraId="2AEB3426" w14:textId="536A855B" w:rsidR="002D0207" w:rsidRPr="002D0207" w:rsidRDefault="00066CD0" w:rsidP="002D0207">
            <w:pPr>
              <w:pStyle w:val="TableContent"/>
            </w:pPr>
            <w:r>
              <w:t>U</w:t>
            </w:r>
            <w:r w:rsidRPr="00066CD0">
              <w:t xml:space="preserve">se </w:t>
            </w:r>
            <w:r w:rsidR="00DF0882">
              <w:t xml:space="preserve">logical functions in formulas such as </w:t>
            </w:r>
            <w:r w:rsidRPr="00066CD0">
              <w:t xml:space="preserve">the </w:t>
            </w:r>
            <w:r w:rsidRPr="00ED61F7">
              <w:rPr>
                <w:rStyle w:val="Inlinebold"/>
              </w:rPr>
              <w:t>IF</w:t>
            </w:r>
            <w:r w:rsidRPr="00066CD0">
              <w:t xml:space="preserve"> function</w:t>
            </w:r>
          </w:p>
        </w:tc>
        <w:tc>
          <w:tcPr>
            <w:tcW w:w="1312" w:type="pct"/>
            <w:tcBorders>
              <w:bottom w:val="single" w:sz="4" w:space="0" w:color="000000"/>
            </w:tcBorders>
          </w:tcPr>
          <w:p w14:paraId="1C3C70B2" w14:textId="110B44E7" w:rsidR="002D0207" w:rsidRPr="002D0207" w:rsidRDefault="00066CD0" w:rsidP="00F64BF1">
            <w:pPr>
              <w:pStyle w:val="Tablelistbullet1"/>
            </w:pPr>
            <w:r>
              <w:t>4</w:t>
            </w:r>
            <w:r w:rsidR="002D0207">
              <w:t>.</w:t>
            </w:r>
            <w:r>
              <w:t>2</w:t>
            </w:r>
            <w:r w:rsidR="002D0207">
              <w:t>.</w:t>
            </w:r>
            <w:r>
              <w:t>3</w:t>
            </w:r>
          </w:p>
        </w:tc>
      </w:tr>
      <w:tr w:rsidR="00DD3662" w14:paraId="5E084E4F" w14:textId="77777777" w:rsidTr="00C35AC6">
        <w:trPr>
          <w:trHeight w:val="288"/>
        </w:trPr>
        <w:tc>
          <w:tcPr>
            <w:tcW w:w="1489" w:type="pct"/>
            <w:tcBorders>
              <w:right w:val="nil"/>
            </w:tcBorders>
            <w:shd w:val="clear" w:color="auto" w:fill="217346"/>
          </w:tcPr>
          <w:p w14:paraId="3948E655" w14:textId="77777777" w:rsidR="00DD3662" w:rsidRPr="002D0207" w:rsidRDefault="00DD3662" w:rsidP="00ED61F7">
            <w:pPr>
              <w:pStyle w:val="Table2Header"/>
            </w:pPr>
            <w:r>
              <w:lastRenderedPageBreak/>
              <w:t>Lesson</w:t>
            </w:r>
          </w:p>
        </w:tc>
        <w:tc>
          <w:tcPr>
            <w:tcW w:w="2199" w:type="pct"/>
            <w:tcBorders>
              <w:right w:val="nil"/>
            </w:tcBorders>
            <w:shd w:val="clear" w:color="auto" w:fill="217346"/>
          </w:tcPr>
          <w:p w14:paraId="3CB91E93" w14:textId="77777777" w:rsidR="00DD3662" w:rsidRPr="002D0207" w:rsidRDefault="00DD3662" w:rsidP="00ED61F7">
            <w:pPr>
              <w:pStyle w:val="Table2Header"/>
            </w:pPr>
            <w:r>
              <w:t>Learning objective</w:t>
            </w:r>
          </w:p>
        </w:tc>
        <w:tc>
          <w:tcPr>
            <w:tcW w:w="1312" w:type="pct"/>
            <w:tcBorders>
              <w:right w:val="nil"/>
            </w:tcBorders>
            <w:shd w:val="clear" w:color="auto" w:fill="217346"/>
          </w:tcPr>
          <w:p w14:paraId="24D6C31F" w14:textId="77777777" w:rsidR="00DD3662" w:rsidRPr="002D0207" w:rsidRDefault="00DD3662" w:rsidP="00ED61F7">
            <w:pPr>
              <w:pStyle w:val="Table2Header"/>
            </w:pPr>
            <w:r>
              <w:t>Exam objective(s)</w:t>
            </w:r>
          </w:p>
        </w:tc>
      </w:tr>
      <w:tr w:rsidR="002D0207" w14:paraId="1B830B99" w14:textId="77777777" w:rsidTr="00C35AC6">
        <w:trPr>
          <w:trHeight w:val="20"/>
        </w:trPr>
        <w:tc>
          <w:tcPr>
            <w:tcW w:w="1489" w:type="pct"/>
          </w:tcPr>
          <w:p w14:paraId="312D9299" w14:textId="7C91F78E" w:rsidR="002D0207" w:rsidRPr="002D0207" w:rsidRDefault="002D0207" w:rsidP="002D0207">
            <w:pPr>
              <w:pStyle w:val="TableContent"/>
            </w:pPr>
            <w:r>
              <w:t xml:space="preserve">Cornerstone: </w:t>
            </w:r>
            <w:r w:rsidR="00EE4D7D">
              <w:t>Calculating and summarizing e</w:t>
            </w:r>
            <w:r w:rsidR="00690F2E" w:rsidRPr="00690F2E">
              <w:t xml:space="preserve">vent </w:t>
            </w:r>
            <w:r w:rsidR="00EE4D7D">
              <w:t>a</w:t>
            </w:r>
            <w:r w:rsidR="00690F2E" w:rsidRPr="00690F2E">
              <w:t xml:space="preserve">ttendance and </w:t>
            </w:r>
            <w:r w:rsidR="00EE4D7D">
              <w:t>t</w:t>
            </w:r>
            <w:r w:rsidR="00690F2E" w:rsidRPr="00690F2E">
              <w:t xml:space="preserve">icket </w:t>
            </w:r>
            <w:r w:rsidR="00EE4D7D">
              <w:t>s</w:t>
            </w:r>
            <w:r w:rsidR="00690F2E" w:rsidRPr="00690F2E">
              <w:t>ales</w:t>
            </w:r>
          </w:p>
        </w:tc>
        <w:tc>
          <w:tcPr>
            <w:tcW w:w="2199" w:type="pct"/>
          </w:tcPr>
          <w:p w14:paraId="3C5DD7A4" w14:textId="6B4AAA18" w:rsidR="002D0207" w:rsidRPr="002D0207" w:rsidRDefault="00066CD0" w:rsidP="002D0207">
            <w:pPr>
              <w:pStyle w:val="TableContent"/>
            </w:pPr>
            <w:r>
              <w:t xml:space="preserve">Use Excel to </w:t>
            </w:r>
            <w:r w:rsidRPr="00066CD0">
              <w:t xml:space="preserve">complete a report that summarizes the attendance and ticket sales data to help the management team assess the success of </w:t>
            </w:r>
            <w:r>
              <w:t>an</w:t>
            </w:r>
            <w:r w:rsidRPr="00066CD0">
              <w:t xml:space="preserve"> event</w:t>
            </w:r>
          </w:p>
        </w:tc>
        <w:tc>
          <w:tcPr>
            <w:tcW w:w="1312" w:type="pct"/>
          </w:tcPr>
          <w:p w14:paraId="76BE1849" w14:textId="77777777" w:rsidR="00066CD0" w:rsidRDefault="00066CD0" w:rsidP="00F64BF1">
            <w:pPr>
              <w:pStyle w:val="Tablelistbullet1"/>
            </w:pPr>
            <w:r>
              <w:t>1.4.6</w:t>
            </w:r>
          </w:p>
          <w:p w14:paraId="34ACB3D1" w14:textId="77777777" w:rsidR="00066CD0" w:rsidRPr="002D0207" w:rsidRDefault="00066CD0" w:rsidP="00F64BF1">
            <w:pPr>
              <w:pStyle w:val="Tablelistbullet1"/>
            </w:pPr>
            <w:r>
              <w:t>4.1.1</w:t>
            </w:r>
          </w:p>
          <w:p w14:paraId="3DC44D8D" w14:textId="77777777" w:rsidR="00066CD0" w:rsidRDefault="00066CD0" w:rsidP="00F64BF1">
            <w:pPr>
              <w:pStyle w:val="Tablelistbullet1"/>
            </w:pPr>
            <w:r>
              <w:t>4.1.2</w:t>
            </w:r>
          </w:p>
          <w:p w14:paraId="431AC81E" w14:textId="5EF68EC1" w:rsidR="005A5ADC" w:rsidRPr="005A5ADC" w:rsidRDefault="00066CD0" w:rsidP="00F64BF1">
            <w:pPr>
              <w:pStyle w:val="Tablelistbullet1"/>
            </w:pPr>
            <w:r>
              <w:t>4</w:t>
            </w:r>
            <w:r w:rsidR="005A5ADC" w:rsidRPr="005A5ADC">
              <w:t>.2.1</w:t>
            </w:r>
          </w:p>
          <w:p w14:paraId="757BF858" w14:textId="34FED1B4" w:rsidR="005A5ADC" w:rsidRPr="005A5ADC" w:rsidRDefault="00066CD0" w:rsidP="00F64BF1">
            <w:pPr>
              <w:pStyle w:val="Tablelistbullet1"/>
            </w:pPr>
            <w:r>
              <w:t>4</w:t>
            </w:r>
            <w:r w:rsidR="005A5ADC" w:rsidRPr="005A5ADC">
              <w:t>.2.2</w:t>
            </w:r>
          </w:p>
          <w:p w14:paraId="7726832B" w14:textId="6E84FCC9" w:rsidR="002D0207" w:rsidRPr="002D0207" w:rsidRDefault="00066CD0" w:rsidP="00F64BF1">
            <w:pPr>
              <w:pStyle w:val="Tablelistbullet1"/>
            </w:pPr>
            <w:r>
              <w:t>4</w:t>
            </w:r>
            <w:r w:rsidR="005A5ADC" w:rsidRPr="005A5ADC">
              <w:t>.2.3</w:t>
            </w:r>
          </w:p>
        </w:tc>
      </w:tr>
    </w:tbl>
    <w:p w14:paraId="550C69C3" w14:textId="60697CF8" w:rsidR="00C23375" w:rsidRPr="00C23375" w:rsidRDefault="00C23375" w:rsidP="00C23375">
      <w:pPr>
        <w:pStyle w:val="Caption"/>
      </w:pPr>
      <w:r>
        <w:t xml:space="preserve">Table </w:t>
      </w:r>
      <w:r>
        <w:fldChar w:fldCharType="begin"/>
      </w:r>
      <w:r>
        <w:instrText xml:space="preserve"> SEQ Table \* ARABIC </w:instrText>
      </w:r>
      <w:r>
        <w:fldChar w:fldCharType="separate"/>
      </w:r>
      <w:r w:rsidR="00F55A58">
        <w:rPr>
          <w:noProof/>
        </w:rPr>
        <w:t>1</w:t>
      </w:r>
      <w:r>
        <w:fldChar w:fldCharType="end"/>
      </w:r>
      <w:r>
        <w:t xml:space="preserve">: </w:t>
      </w:r>
      <w:r w:rsidR="00296FF9">
        <w:t>E</w:t>
      </w:r>
      <w:r w:rsidR="00203F0C">
        <w:t>xam o</w:t>
      </w:r>
      <w:r>
        <w:t>bjectives by lesson</w:t>
      </w:r>
    </w:p>
    <w:p w14:paraId="51D48F7F" w14:textId="77777777" w:rsidR="002D0207" w:rsidRDefault="002D0207" w:rsidP="002D0207">
      <w:pPr>
        <w:pStyle w:val="Heading2"/>
      </w:pPr>
      <w:bookmarkStart w:id="36" w:name="_Toc28776992"/>
      <w:r>
        <w:t>Scenario</w:t>
      </w:r>
      <w:bookmarkEnd w:id="36"/>
    </w:p>
    <w:p w14:paraId="3E917D14" w14:textId="7C1441BA" w:rsidR="002645A4" w:rsidRPr="002D0207" w:rsidRDefault="00C02775" w:rsidP="002645A4">
      <w:r w:rsidRPr="00311025">
        <w:t>Munson</w:t>
      </w:r>
      <w:r w:rsidR="00DD3662">
        <w:t>’</w:t>
      </w:r>
      <w:r w:rsidRPr="00311025">
        <w:t>s Pickles and Preserves Farm</w:t>
      </w:r>
      <w:r w:rsidR="00DD3662">
        <w:t>’</w:t>
      </w:r>
      <w:r w:rsidR="002645A4" w:rsidRPr="006A7868">
        <w:t xml:space="preserve">s weeklong Fall Festival event has ended. To prepare for a post-event review meeting, you have been asked to summarize the number of visitors and </w:t>
      </w:r>
      <w:r w:rsidR="004237AF">
        <w:t xml:space="preserve">determine </w:t>
      </w:r>
      <w:r>
        <w:t xml:space="preserve">the </w:t>
      </w:r>
      <w:r w:rsidR="009347D5">
        <w:t xml:space="preserve">sales </w:t>
      </w:r>
      <w:r w:rsidR="002645A4" w:rsidRPr="006A7868">
        <w:t xml:space="preserve">revenue </w:t>
      </w:r>
      <w:r w:rsidR="004237AF">
        <w:t>for the</w:t>
      </w:r>
      <w:r w:rsidR="002645A4" w:rsidRPr="006A7868">
        <w:t xml:space="preserve"> farm event. You have a workbook containing a worksheet with data logged during the event</w:t>
      </w:r>
      <w:r w:rsidR="002645A4">
        <w:t>.</w:t>
      </w:r>
    </w:p>
    <w:p w14:paraId="56691A91" w14:textId="77777777" w:rsidR="002D0207" w:rsidRDefault="002D0207" w:rsidP="002D0207">
      <w:pPr>
        <w:pStyle w:val="Heading2"/>
      </w:pPr>
      <w:bookmarkStart w:id="37" w:name="_Toc28776993"/>
      <w:r>
        <w:t>Cornerstone</w:t>
      </w:r>
      <w:bookmarkEnd w:id="37"/>
    </w:p>
    <w:p w14:paraId="1EF8163A" w14:textId="1DAB2EB0" w:rsidR="002645A4" w:rsidRPr="002D0207" w:rsidRDefault="002645A4" w:rsidP="002645A4">
      <w:r w:rsidRPr="00311025">
        <w:t>Munson</w:t>
      </w:r>
      <w:r w:rsidR="00DD3662">
        <w:t>’</w:t>
      </w:r>
      <w:r w:rsidRPr="00311025">
        <w:t xml:space="preserve">s Pickles and Preserves Farm hosts many public events throughout the year. Typically, admission tickets are sold with different pricing for </w:t>
      </w:r>
      <w:r w:rsidR="004237AF">
        <w:t>junior, youth, adult, senior, family, and group attendees.</w:t>
      </w:r>
      <w:r w:rsidRPr="00311025">
        <w:t xml:space="preserve"> After each event, the management team holds a meeting to review how </w:t>
      </w:r>
      <w:r w:rsidR="00C02775">
        <w:t xml:space="preserve">successful </w:t>
      </w:r>
      <w:r w:rsidRPr="00311025">
        <w:t>the event was and what can be improved for future events. To help prepare for the post-event review meeting, you need to complete a report that summarizes the attendance and ticket sales data to help the management team assess the success of the event. You have a workbook that includes a worksheet with the data logged during the Munson</w:t>
      </w:r>
      <w:r w:rsidR="00DD3662">
        <w:t>’</w:t>
      </w:r>
      <w:r w:rsidRPr="00311025">
        <w:t>s event</w:t>
      </w:r>
      <w:r w:rsidRPr="002D0207">
        <w:t>.</w:t>
      </w:r>
    </w:p>
    <w:p w14:paraId="3F032874" w14:textId="77777777" w:rsidR="00176AF5" w:rsidRDefault="00176AF5" w:rsidP="00ED61F7">
      <w:pPr>
        <w:rPr>
          <w:szCs w:val="24"/>
        </w:rPr>
      </w:pPr>
      <w:r>
        <w:br w:type="page"/>
      </w:r>
    </w:p>
    <w:p w14:paraId="25BF7D89" w14:textId="5B70546F" w:rsidR="00715218" w:rsidRDefault="00715218" w:rsidP="00715218">
      <w:pPr>
        <w:pStyle w:val="Heading1"/>
      </w:pPr>
      <w:bookmarkStart w:id="38" w:name="_Toc28776994"/>
      <w:bookmarkStart w:id="39" w:name="_Toc17841385"/>
      <w:bookmarkStart w:id="40" w:name="_Toc18356509"/>
      <w:bookmarkEnd w:id="33"/>
      <w:bookmarkEnd w:id="34"/>
      <w:r>
        <w:lastRenderedPageBreak/>
        <w:t xml:space="preserve">Lesson 1: </w:t>
      </w:r>
      <w:r w:rsidR="006A7868">
        <w:t>Performing basic calculations</w:t>
      </w:r>
      <w:bookmarkEnd w:id="38"/>
    </w:p>
    <w:p w14:paraId="3E3FB122" w14:textId="77777777" w:rsidR="00715218" w:rsidRPr="005B6C37" w:rsidRDefault="00715218" w:rsidP="00715218">
      <w:pPr>
        <w:pStyle w:val="Heading2"/>
      </w:pPr>
      <w:bookmarkStart w:id="41" w:name="_Toc28776995"/>
      <w:r w:rsidRPr="005B6C37">
        <w:t>Overview</w:t>
      </w:r>
      <w:bookmarkEnd w:id="41"/>
    </w:p>
    <w:p w14:paraId="55F4F3D3" w14:textId="2A6C5694" w:rsidR="006D3301" w:rsidRDefault="00C94495" w:rsidP="00715218">
      <w:r>
        <w:t xml:space="preserve">In Excel, </w:t>
      </w:r>
      <w:r w:rsidR="00E0439A">
        <w:t>knowing how to</w:t>
      </w:r>
      <w:r>
        <w:t xml:space="preserve"> </w:t>
      </w:r>
      <w:r w:rsidR="007B116B">
        <w:t>creat</w:t>
      </w:r>
      <w:r w:rsidR="00E0439A">
        <w:t>e</w:t>
      </w:r>
      <w:r w:rsidR="006D3301">
        <w:t xml:space="preserve"> a basic formula to perform a calculation is the foundation for many more complex </w:t>
      </w:r>
      <w:r w:rsidR="007B116B">
        <w:t>tasks</w:t>
      </w:r>
      <w:r w:rsidR="006D3301">
        <w:t xml:space="preserve">. </w:t>
      </w:r>
      <w:r w:rsidR="007E72AF">
        <w:t xml:space="preserve">Simply </w:t>
      </w:r>
      <w:r w:rsidR="007B116B">
        <w:t>knowing</w:t>
      </w:r>
      <w:r w:rsidR="007E72AF">
        <w:t xml:space="preserve"> how to add, subtract, multiply, or divide numbers </w:t>
      </w:r>
      <w:r w:rsidR="001158A7">
        <w:t xml:space="preserve">in Excel </w:t>
      </w:r>
      <w:r w:rsidR="007E72AF">
        <w:t xml:space="preserve">allows you to perform many of the calculations </w:t>
      </w:r>
      <w:r w:rsidR="001158A7">
        <w:t>routinely used in worksheets</w:t>
      </w:r>
      <w:r w:rsidR="007E72AF">
        <w:t>.</w:t>
      </w:r>
    </w:p>
    <w:p w14:paraId="2C7B4051" w14:textId="52436CA6" w:rsidR="00715218" w:rsidRPr="00715218" w:rsidRDefault="00715218" w:rsidP="00715218">
      <w:r>
        <w:t xml:space="preserve">In this lesson, </w:t>
      </w:r>
      <w:r w:rsidRPr="00715218">
        <w:t xml:space="preserve">you </w:t>
      </w:r>
      <w:r w:rsidR="004915B9">
        <w:t xml:space="preserve">will </w:t>
      </w:r>
      <w:r w:rsidR="007E72AF">
        <w:t xml:space="preserve">learn how to create basic formulas to perform calculations in an Excel worksheet. You will also observe how the mathematical order of operations is used to calculate a specific result. Finally, you </w:t>
      </w:r>
      <w:r w:rsidR="004915B9">
        <w:t xml:space="preserve">will </w:t>
      </w:r>
      <w:r w:rsidR="007E72AF">
        <w:t>learn how formulas are displayed in an Excel worksheet</w:t>
      </w:r>
      <w:r w:rsidRPr="00715218">
        <w:t>.</w:t>
      </w:r>
    </w:p>
    <w:p w14:paraId="0F5F2A89" w14:textId="1A2B0E63" w:rsidR="00715218" w:rsidRDefault="00715218" w:rsidP="00715218">
      <w:pPr>
        <w:pStyle w:val="Heading2"/>
      </w:pPr>
      <w:bookmarkStart w:id="42" w:name="_Toc28776996"/>
      <w:r>
        <w:t>Warm</w:t>
      </w:r>
      <w:r w:rsidR="00DD3662">
        <w:t>-</w:t>
      </w:r>
      <w:r>
        <w:t>up</w:t>
      </w:r>
      <w:bookmarkEnd w:id="42"/>
    </w:p>
    <w:p w14:paraId="50EF8BB5" w14:textId="45E7BD60" w:rsidR="00715218" w:rsidRPr="00715218" w:rsidRDefault="00715218" w:rsidP="00715218">
      <w:r>
        <w:t>Use these questions to find out what you</w:t>
      </w:r>
      <w:r w:rsidRPr="00715218">
        <w:t xml:space="preserve"> already know about this lesson</w:t>
      </w:r>
      <w:r w:rsidR="00DD3662">
        <w:t>’</w:t>
      </w:r>
      <w:r w:rsidRPr="00715218">
        <w:t>s topics:</w:t>
      </w:r>
    </w:p>
    <w:p w14:paraId="10CF729A" w14:textId="66CCCE95" w:rsidR="00715218" w:rsidRPr="00715218" w:rsidRDefault="005B4E18" w:rsidP="00715218">
      <w:pPr>
        <w:pStyle w:val="Numberedlist1"/>
      </w:pPr>
      <w:r>
        <w:t xml:space="preserve">A </w:t>
      </w:r>
      <w:r w:rsidR="008C7F90">
        <w:t>formula</w:t>
      </w:r>
      <w:r>
        <w:t xml:space="preserve"> is used in an Excel workbook to</w:t>
      </w:r>
      <w:r w:rsidR="00715218" w:rsidRPr="00715218">
        <w:t xml:space="preserve"> </w:t>
      </w:r>
      <w:sdt>
        <w:sdtPr>
          <w:alias w:val="Question 2"/>
          <w:tag w:val="Question 2"/>
          <w:id w:val="-1948928254"/>
          <w:lock w:val="sdtLocked"/>
          <w:placeholder>
            <w:docPart w:val="8747E34FE30C4042BB285A8B06C0B01B"/>
          </w:placeholder>
          <w:showingPlcHdr/>
        </w:sdtPr>
        <w:sdtContent>
          <w:r w:rsidR="00016FDE">
            <w:rPr>
              <w:rStyle w:val="Inlinebold"/>
            </w:rPr>
            <w:t>Select here to enter text.</w:t>
          </w:r>
        </w:sdtContent>
      </w:sdt>
      <w:r w:rsidR="00715218" w:rsidRPr="00715218">
        <w:t>.</w:t>
      </w:r>
    </w:p>
    <w:p w14:paraId="40FCDF8D" w14:textId="394489EC" w:rsidR="005B4E18" w:rsidRPr="00ED61F7" w:rsidRDefault="004C6794" w:rsidP="005B4E18">
      <w:pPr>
        <w:pStyle w:val="Prompt"/>
      </w:pPr>
      <w:r>
        <w:t>Fill in the blank space</w:t>
      </w:r>
      <w:r w:rsidR="00715218">
        <w:t>.</w:t>
      </w:r>
    </w:p>
    <w:p w14:paraId="51C730E2" w14:textId="41D53DFD" w:rsidR="00715218" w:rsidRDefault="00EF173B" w:rsidP="00715218">
      <w:pPr>
        <w:pStyle w:val="Numberedlist1"/>
      </w:pPr>
      <w:r>
        <w:t>What is the answer to the following calculation</w:t>
      </w:r>
      <w:r w:rsidR="00E0439A">
        <w:t>:</w:t>
      </w:r>
      <w:r>
        <w:t xml:space="preserve"> </w:t>
      </w:r>
      <w:r w:rsidR="002426D9">
        <w:t>(</w:t>
      </w:r>
      <w:r w:rsidR="003E1474" w:rsidRPr="003E1474">
        <w:rPr>
          <w:rStyle w:val="Inlinebold"/>
        </w:rPr>
        <w:t>4+</w:t>
      </w:r>
      <w:r w:rsidR="003E1474">
        <w:rPr>
          <w:rStyle w:val="Inlinebold"/>
        </w:rPr>
        <w:t>6</w:t>
      </w:r>
      <w:r w:rsidR="002426D9">
        <w:rPr>
          <w:rStyle w:val="Inlinebold"/>
        </w:rPr>
        <w:t>)*</w:t>
      </w:r>
      <w:r w:rsidR="003E1474">
        <w:rPr>
          <w:rStyle w:val="Inlinebold"/>
        </w:rPr>
        <w:t>2</w:t>
      </w:r>
      <w:r w:rsidR="002426D9">
        <w:rPr>
          <w:rStyle w:val="Inlinebold"/>
        </w:rPr>
        <w:t>-10</w:t>
      </w:r>
      <w:r>
        <w:rPr>
          <w:rStyle w:val="Inlinebold"/>
        </w:rPr>
        <w:t>/2</w:t>
      </w:r>
      <w:r>
        <w:t xml:space="preserve"> </w:t>
      </w:r>
      <w:r w:rsidR="00E0439A">
        <w:t>?</w:t>
      </w:r>
    </w:p>
    <w:p w14:paraId="61AB3C18" w14:textId="5FA8A7E9" w:rsidR="00715218" w:rsidRPr="00715218" w:rsidRDefault="00EF173B" w:rsidP="00715218">
      <w:pPr>
        <w:pStyle w:val="Prompt"/>
      </w:pPr>
      <w:r>
        <w:t>Select the correct option</w:t>
      </w:r>
      <w:r w:rsidR="00715218" w:rsidRPr="00715218">
        <w:t>.</w:t>
      </w:r>
    </w:p>
    <w:p w14:paraId="012D5770" w14:textId="1A23FFC9" w:rsidR="00715218" w:rsidRPr="00FB0935" w:rsidRDefault="002426D9" w:rsidP="00E46A24">
      <w:pPr>
        <w:pStyle w:val="Numberedlist2"/>
        <w:numPr>
          <w:ilvl w:val="0"/>
          <w:numId w:val="48"/>
        </w:numPr>
      </w:pPr>
      <w:r>
        <w:t>5</w:t>
      </w:r>
    </w:p>
    <w:p w14:paraId="43801AAF" w14:textId="00D3A058" w:rsidR="00715218" w:rsidRPr="00FB0935" w:rsidRDefault="002426D9" w:rsidP="00E46A24">
      <w:pPr>
        <w:pStyle w:val="Numberedlist2"/>
        <w:numPr>
          <w:ilvl w:val="0"/>
          <w:numId w:val="48"/>
        </w:numPr>
      </w:pPr>
      <w:r>
        <w:t>3</w:t>
      </w:r>
    </w:p>
    <w:p w14:paraId="248C91DB" w14:textId="51BB022C" w:rsidR="00715218" w:rsidRPr="00FB0935" w:rsidRDefault="00EF173B" w:rsidP="00E46A24">
      <w:pPr>
        <w:pStyle w:val="Numberedlist2"/>
        <w:numPr>
          <w:ilvl w:val="0"/>
          <w:numId w:val="48"/>
        </w:numPr>
      </w:pPr>
      <w:r>
        <w:t>1</w:t>
      </w:r>
      <w:r w:rsidR="00C347A6">
        <w:t>5</w:t>
      </w:r>
    </w:p>
    <w:p w14:paraId="3FC43B2D" w14:textId="042672F5" w:rsidR="00715218" w:rsidRPr="00FB0935" w:rsidRDefault="002426D9" w:rsidP="00E46A24">
      <w:pPr>
        <w:pStyle w:val="Numberedlist2"/>
        <w:numPr>
          <w:ilvl w:val="0"/>
          <w:numId w:val="48"/>
        </w:numPr>
      </w:pPr>
      <w:r>
        <w:t>-30</w:t>
      </w:r>
    </w:p>
    <w:p w14:paraId="44BC54A9" w14:textId="77777777" w:rsidR="00DD3662" w:rsidRDefault="00DD3662" w:rsidP="00ED61F7">
      <w:pPr>
        <w:rPr>
          <w:szCs w:val="24"/>
        </w:rPr>
      </w:pPr>
      <w:r>
        <w:br w:type="page"/>
      </w:r>
    </w:p>
    <w:p w14:paraId="661F0529" w14:textId="7FB10290" w:rsidR="00715218" w:rsidRDefault="00715218" w:rsidP="00715218">
      <w:pPr>
        <w:pStyle w:val="Numberedlist1"/>
      </w:pPr>
      <w:r>
        <w:lastRenderedPageBreak/>
        <w:t xml:space="preserve">Which of the following </w:t>
      </w:r>
      <w:r w:rsidR="006E7C51">
        <w:t xml:space="preserve">operators </w:t>
      </w:r>
      <w:r w:rsidR="008C7F90">
        <w:t xml:space="preserve">is used to </w:t>
      </w:r>
      <w:r w:rsidR="00E93830">
        <w:t>start</w:t>
      </w:r>
      <w:r w:rsidR="008C7F90">
        <w:t xml:space="preserve"> a formula in Excel</w:t>
      </w:r>
      <w:r>
        <w:t>?</w:t>
      </w:r>
    </w:p>
    <w:p w14:paraId="4F15F19A" w14:textId="0F880BDD" w:rsidR="00715218" w:rsidRPr="00715218" w:rsidRDefault="00715218" w:rsidP="00715218">
      <w:pPr>
        <w:pStyle w:val="Prompt"/>
      </w:pPr>
      <w:r w:rsidRPr="00FD5A49">
        <w:t xml:space="preserve">Select </w:t>
      </w:r>
      <w:r w:rsidR="008C7F90">
        <w:t>the correct option</w:t>
      </w:r>
      <w:r w:rsidRPr="00FD5A49">
        <w:t>.</w:t>
      </w:r>
    </w:p>
    <w:p w14:paraId="17E27684" w14:textId="1DDBC4FD" w:rsidR="00715218" w:rsidRPr="00715218" w:rsidRDefault="008C7F90" w:rsidP="00E46A24">
      <w:pPr>
        <w:pStyle w:val="Numberedlist2"/>
        <w:numPr>
          <w:ilvl w:val="0"/>
          <w:numId w:val="7"/>
        </w:numPr>
      </w:pPr>
      <w:r>
        <w:t>*</w:t>
      </w:r>
    </w:p>
    <w:p w14:paraId="65E96A10" w14:textId="710726DA" w:rsidR="00715218" w:rsidRDefault="008C7F90" w:rsidP="00E46A24">
      <w:pPr>
        <w:pStyle w:val="Numberedlist2"/>
        <w:numPr>
          <w:ilvl w:val="0"/>
          <w:numId w:val="7"/>
        </w:numPr>
      </w:pPr>
      <w:r>
        <w:t>/</w:t>
      </w:r>
    </w:p>
    <w:p w14:paraId="4696C5EC" w14:textId="58BE12ED" w:rsidR="00715218" w:rsidRDefault="008C7F90" w:rsidP="00E46A24">
      <w:pPr>
        <w:pStyle w:val="Numberedlist2"/>
        <w:numPr>
          <w:ilvl w:val="0"/>
          <w:numId w:val="7"/>
        </w:numPr>
      </w:pPr>
      <w:r>
        <w:t>=</w:t>
      </w:r>
    </w:p>
    <w:p w14:paraId="2133CDF8" w14:textId="2C7B706E" w:rsidR="00715218" w:rsidRDefault="008C7F90" w:rsidP="00E46A24">
      <w:pPr>
        <w:pStyle w:val="Numberedlist2"/>
        <w:numPr>
          <w:ilvl w:val="0"/>
          <w:numId w:val="7"/>
        </w:numPr>
      </w:pPr>
      <w:r>
        <w:t>$</w:t>
      </w:r>
    </w:p>
    <w:p w14:paraId="5A4D2DF2" w14:textId="75AC37C0" w:rsidR="00E93830" w:rsidRDefault="00E93830" w:rsidP="00E93830">
      <w:pPr>
        <w:pStyle w:val="Numberedlist1"/>
      </w:pPr>
      <w:r>
        <w:t xml:space="preserve">Which </w:t>
      </w:r>
      <w:r w:rsidR="006E7C51">
        <w:t xml:space="preserve">of </w:t>
      </w:r>
      <w:r>
        <w:t>following operator</w:t>
      </w:r>
      <w:r w:rsidR="006E7C51">
        <w:t>s</w:t>
      </w:r>
      <w:r>
        <w:t xml:space="preserve"> is used to multiply in Excel?</w:t>
      </w:r>
    </w:p>
    <w:p w14:paraId="5DE88331" w14:textId="77777777" w:rsidR="00E93830" w:rsidRPr="00715218" w:rsidRDefault="00E93830" w:rsidP="00E93830">
      <w:pPr>
        <w:pStyle w:val="Prompt"/>
      </w:pPr>
      <w:r w:rsidRPr="00FD5A49">
        <w:t xml:space="preserve">Select </w:t>
      </w:r>
      <w:r>
        <w:t>the correct option</w:t>
      </w:r>
      <w:r w:rsidRPr="00FD5A49">
        <w:t>.</w:t>
      </w:r>
    </w:p>
    <w:p w14:paraId="3BFDC651" w14:textId="0E4F204A" w:rsidR="00E93830" w:rsidRPr="00E93830" w:rsidRDefault="00C347A6" w:rsidP="00E46A24">
      <w:pPr>
        <w:pStyle w:val="Numberedlist2"/>
        <w:numPr>
          <w:ilvl w:val="0"/>
          <w:numId w:val="49"/>
        </w:numPr>
      </w:pPr>
      <w:r>
        <w:t>*</w:t>
      </w:r>
    </w:p>
    <w:p w14:paraId="11ADF143" w14:textId="77777777" w:rsidR="00E93830" w:rsidRPr="00E93830" w:rsidRDefault="00E93830" w:rsidP="00030BE1">
      <w:pPr>
        <w:pStyle w:val="Numberedlist2"/>
      </w:pPr>
      <w:r>
        <w:t>/</w:t>
      </w:r>
    </w:p>
    <w:p w14:paraId="590D5707" w14:textId="02765AC6" w:rsidR="00E93830" w:rsidRPr="00E93830" w:rsidRDefault="00E93830" w:rsidP="00030BE1">
      <w:pPr>
        <w:pStyle w:val="Numberedlist2"/>
      </w:pPr>
      <w:r>
        <w:t>^</w:t>
      </w:r>
    </w:p>
    <w:p w14:paraId="6FD09084" w14:textId="37BA82D0" w:rsidR="00E93830" w:rsidRPr="00E93830" w:rsidRDefault="00E93830" w:rsidP="00030BE1">
      <w:pPr>
        <w:pStyle w:val="Numberedlist2"/>
      </w:pPr>
      <w:r>
        <w:t>X</w:t>
      </w:r>
    </w:p>
    <w:p w14:paraId="13828D13" w14:textId="37AEE0F8" w:rsidR="00715218" w:rsidRDefault="002426D9" w:rsidP="00715218">
      <w:pPr>
        <w:pStyle w:val="Numberedlist1"/>
      </w:pPr>
      <w:r>
        <w:t xml:space="preserve">PEMDAS is the acronym </w:t>
      </w:r>
      <w:r w:rsidR="0060617A">
        <w:t xml:space="preserve">for </w:t>
      </w:r>
      <w:sdt>
        <w:sdtPr>
          <w:alias w:val="Question 2"/>
          <w:tag w:val="Question 2"/>
          <w:id w:val="428464525"/>
          <w:lock w:val="sdtLocked"/>
          <w:placeholder>
            <w:docPart w:val="C8146A258B2E4AE09797044494311D6D"/>
          </w:placeholder>
          <w:showingPlcHdr/>
        </w:sdtPr>
        <w:sdtContent>
          <w:r w:rsidR="00016FDE">
            <w:rPr>
              <w:rStyle w:val="Inlinebold"/>
            </w:rPr>
            <w:t>Select here to enter text.</w:t>
          </w:r>
        </w:sdtContent>
      </w:sdt>
      <w:r w:rsidR="00715218">
        <w:t>.</w:t>
      </w:r>
    </w:p>
    <w:p w14:paraId="707A439A" w14:textId="7C5A1462" w:rsidR="002426D9" w:rsidRPr="00ED61F7" w:rsidRDefault="00715218" w:rsidP="002426D9">
      <w:pPr>
        <w:pStyle w:val="Prompt"/>
      </w:pPr>
      <w:r>
        <w:t>Fill in the blank space</w:t>
      </w:r>
    </w:p>
    <w:p w14:paraId="2028E33B" w14:textId="531A8C28" w:rsidR="005A1A6F" w:rsidRDefault="005A1A6F" w:rsidP="005A1A6F">
      <w:pPr>
        <w:pStyle w:val="Heading2"/>
      </w:pPr>
      <w:bookmarkStart w:id="43" w:name="_Toc28776997"/>
      <w:r>
        <w:t xml:space="preserve">Topic 1: </w:t>
      </w:r>
      <w:r w:rsidR="006E49DB">
        <w:t>Understand basic formulas</w:t>
      </w:r>
      <w:bookmarkEnd w:id="43"/>
    </w:p>
    <w:p w14:paraId="5BA2129E" w14:textId="39B9D64C" w:rsidR="005A1A6F" w:rsidRPr="005A1A6F" w:rsidRDefault="00B14535" w:rsidP="005A1A6F">
      <w:r>
        <w:t>To perform calculations in Excel, you enter a formula into the worksheet. A formula is a mathematical equation that performs calculations on values in a worksheet. Formulas often perform calculations related to addition, subtraction, multiplication</w:t>
      </w:r>
      <w:r w:rsidR="00E12E3F">
        <w:t>,</w:t>
      </w:r>
      <w:r>
        <w:t xml:space="preserve"> and division but can also contain more advanced features such as Excel Functions.</w:t>
      </w:r>
    </w:p>
    <w:p w14:paraId="73B11C79" w14:textId="1CC02787" w:rsidR="005A1A6F" w:rsidRDefault="00B14535" w:rsidP="005A1A6F">
      <w:r>
        <w:t xml:space="preserve">A formula </w:t>
      </w:r>
      <w:r w:rsidR="003438BE">
        <w:t>contains</w:t>
      </w:r>
      <w:r w:rsidR="009D6AF4">
        <w:t xml:space="preserve"> one or more of the following:</w:t>
      </w:r>
    </w:p>
    <w:p w14:paraId="32E313F9" w14:textId="10B67866" w:rsidR="009D6AF4" w:rsidRDefault="009D6AF4" w:rsidP="00F64BF1">
      <w:pPr>
        <w:pStyle w:val="Bulletlevel1"/>
      </w:pPr>
      <w:r>
        <w:t>Cell reference</w:t>
      </w:r>
      <w:r w:rsidR="00A10949">
        <w:t>—</w:t>
      </w:r>
      <w:r>
        <w:t xml:space="preserve">The coordinate of a specific cell. For example, </w:t>
      </w:r>
      <w:r w:rsidRPr="00E07978">
        <w:rPr>
          <w:rStyle w:val="Inlinebold"/>
        </w:rPr>
        <w:t>A1</w:t>
      </w:r>
      <w:r>
        <w:t xml:space="preserve"> refers to the cell located in the A column and the first row.</w:t>
      </w:r>
    </w:p>
    <w:p w14:paraId="5046B1B5" w14:textId="2450499D" w:rsidR="009D6AF4" w:rsidRDefault="009D6AF4" w:rsidP="00F64BF1">
      <w:pPr>
        <w:pStyle w:val="Bulletlevel1"/>
      </w:pPr>
      <w:r>
        <w:t>Range of cell references</w:t>
      </w:r>
      <w:r w:rsidR="00A10949">
        <w:t>—</w:t>
      </w:r>
      <w:r>
        <w:t xml:space="preserve">A specification used to indicate a set of adjacent cells. For example, </w:t>
      </w:r>
      <w:r w:rsidR="00E0439A">
        <w:t>c</w:t>
      </w:r>
      <w:r>
        <w:t xml:space="preserve">ells </w:t>
      </w:r>
      <w:r w:rsidRPr="00416CA1">
        <w:rPr>
          <w:rStyle w:val="Inlinebold"/>
        </w:rPr>
        <w:t>A1</w:t>
      </w:r>
      <w:r>
        <w:t xml:space="preserve"> to </w:t>
      </w:r>
      <w:r w:rsidRPr="00416CA1">
        <w:rPr>
          <w:rStyle w:val="Inlinebold"/>
        </w:rPr>
        <w:t>A5</w:t>
      </w:r>
      <w:r>
        <w:t xml:space="preserve"> can be referred to as </w:t>
      </w:r>
      <w:r w:rsidRPr="00416CA1">
        <w:rPr>
          <w:rStyle w:val="Inlinebold"/>
        </w:rPr>
        <w:t>A1</w:t>
      </w:r>
      <w:r>
        <w:t>:</w:t>
      </w:r>
      <w:r w:rsidRPr="00416CA1">
        <w:rPr>
          <w:rStyle w:val="Inlinebold"/>
        </w:rPr>
        <w:t>A5</w:t>
      </w:r>
      <w:r>
        <w:t xml:space="preserve"> when specifying the range.</w:t>
      </w:r>
    </w:p>
    <w:p w14:paraId="610C8749" w14:textId="3D922323" w:rsidR="009D6AF4" w:rsidRDefault="009D6AF4" w:rsidP="00F64BF1">
      <w:pPr>
        <w:pStyle w:val="Bulletlevel1"/>
      </w:pPr>
      <w:r>
        <w:t>Operator</w:t>
      </w:r>
      <w:r w:rsidR="00A10949">
        <w:t>—</w:t>
      </w:r>
      <w:r w:rsidR="007C6A15">
        <w:t>A s</w:t>
      </w:r>
      <w:r>
        <w:t xml:space="preserve">ymbol used in mathematical operations </w:t>
      </w:r>
      <w:r w:rsidR="004D69DF">
        <w:t>to specify the calculations to be performed.</w:t>
      </w:r>
    </w:p>
    <w:p w14:paraId="560A0216" w14:textId="37E6B97A" w:rsidR="009D6AF4" w:rsidRDefault="009D6AF4" w:rsidP="00F64BF1">
      <w:pPr>
        <w:pStyle w:val="Bulletlevel1"/>
      </w:pPr>
      <w:r>
        <w:t>Constant</w:t>
      </w:r>
      <w:r w:rsidR="00A10949">
        <w:t>—</w:t>
      </w:r>
      <w:r w:rsidR="004D69DF">
        <w:t xml:space="preserve">A number or text value that is entered directly into a formula. </w:t>
      </w:r>
    </w:p>
    <w:p w14:paraId="63E3A02A" w14:textId="542248F9" w:rsidR="003438BE" w:rsidRDefault="003438BE" w:rsidP="00F64BF1">
      <w:pPr>
        <w:pStyle w:val="Bulletlevel1"/>
      </w:pPr>
      <w:r>
        <w:t>Function</w:t>
      </w:r>
      <w:r w:rsidR="00A10949">
        <w:t>—</w:t>
      </w:r>
      <w:r>
        <w:t>A</w:t>
      </w:r>
      <w:r w:rsidR="00896C8F">
        <w:t xml:space="preserve"> pre-built</w:t>
      </w:r>
      <w:r>
        <w:t xml:space="preserve"> command in Excel that performs mathematical operations such as automatically adding up a range of cells or looking up values to be used in calculations.</w:t>
      </w:r>
    </w:p>
    <w:tbl>
      <w:tblPr>
        <w:tblW w:w="0" w:type="auto"/>
        <w:tblLook w:val="04A0" w:firstRow="1" w:lastRow="0" w:firstColumn="1" w:lastColumn="0" w:noHBand="0" w:noVBand="1"/>
      </w:tblPr>
      <w:tblGrid>
        <w:gridCol w:w="1746"/>
        <w:gridCol w:w="7614"/>
      </w:tblGrid>
      <w:tr w:rsidR="001A0F51" w14:paraId="73EA9778" w14:textId="77777777" w:rsidTr="001A0F51">
        <w:tc>
          <w:tcPr>
            <w:tcW w:w="1746" w:type="dxa"/>
          </w:tcPr>
          <w:p w14:paraId="09B9A9F3" w14:textId="77777777" w:rsidR="001A0F51" w:rsidRPr="00425413" w:rsidRDefault="001A0F51" w:rsidP="003B78DE">
            <w:r w:rsidRPr="001A0F51">
              <w:rPr>
                <w:noProof/>
                <w:lang w:val="en-IN" w:eastAsia="en-IN"/>
              </w:rPr>
              <w:lastRenderedPageBreak/>
              <w:drawing>
                <wp:inline distT="0" distB="0" distL="0" distR="0" wp14:anchorId="09C1D8AC" wp14:editId="3A8488D1">
                  <wp:extent cx="969749" cy="1750587"/>
                  <wp:effectExtent l="0" t="0" r="1905" b="2540"/>
                  <wp:docPr id="1"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69749" cy="1750587"/>
                          </a:xfrm>
                          <a:prstGeom prst="rect">
                            <a:avLst/>
                          </a:prstGeom>
                        </pic:spPr>
                      </pic:pic>
                    </a:graphicData>
                  </a:graphic>
                </wp:inline>
              </w:drawing>
            </w:r>
          </w:p>
        </w:tc>
        <w:tc>
          <w:tcPr>
            <w:tcW w:w="7614" w:type="dxa"/>
          </w:tcPr>
          <w:p w14:paraId="32B98574" w14:textId="77777777" w:rsidR="001A0F51" w:rsidRPr="00425413" w:rsidRDefault="001A0F51" w:rsidP="003B78DE">
            <w:pPr>
              <w:pStyle w:val="Readeraids"/>
            </w:pPr>
            <w:r>
              <w:t>Did you know?</w:t>
            </w:r>
          </w:p>
          <w:p w14:paraId="12417322" w14:textId="0439D648" w:rsidR="001A0F51" w:rsidRPr="00425413" w:rsidRDefault="005D191F" w:rsidP="003B78DE">
            <w:r>
              <w:t>You begin a formula with an equal (</w:t>
            </w:r>
            <w:r w:rsidRPr="005402E2">
              <w:rPr>
                <w:rStyle w:val="Inlinebold"/>
              </w:rPr>
              <w:t>=</w:t>
            </w:r>
            <w:r>
              <w:t xml:space="preserve">) sign at the start of the calculation. This is </w:t>
            </w:r>
            <w:r w:rsidR="005402E2">
              <w:t xml:space="preserve">used </w:t>
            </w:r>
            <w:r>
              <w:t>so that Excel can distinguish the formula from regular data in the worksheet.</w:t>
            </w:r>
          </w:p>
        </w:tc>
      </w:tr>
    </w:tbl>
    <w:p w14:paraId="10FC7BA4" w14:textId="0221D599" w:rsidR="003B78DE" w:rsidRDefault="00896C8F" w:rsidP="00896C8F">
      <w:r>
        <w:t xml:space="preserve">When you </w:t>
      </w:r>
      <w:r w:rsidR="003D517F">
        <w:t>enter</w:t>
      </w:r>
      <w:r>
        <w:t xml:space="preserve"> a formula</w:t>
      </w:r>
      <w:r w:rsidR="003B78DE">
        <w:t xml:space="preserve"> in an Excel worksheet</w:t>
      </w:r>
      <w:r>
        <w:t xml:space="preserve">, the result of the calculation is displayed in the cell. You can view the </w:t>
      </w:r>
      <w:r w:rsidR="003D517F">
        <w:t xml:space="preserve">underlying </w:t>
      </w:r>
      <w:r>
        <w:t xml:space="preserve">formula </w:t>
      </w:r>
      <w:r w:rsidR="003D517F">
        <w:t xml:space="preserve">by selecting the cell and then referring to the </w:t>
      </w:r>
      <w:r>
        <w:t>formula bar</w:t>
      </w:r>
      <w:r w:rsidR="003D517F">
        <w:t>.</w:t>
      </w:r>
    </w:p>
    <w:p w14:paraId="5DCA7F9E" w14:textId="6BA0E538" w:rsidR="001A0F51" w:rsidRDefault="003D517F" w:rsidP="00896C8F">
      <w:r>
        <w:t xml:space="preserve">As shown in Figure 1, the active cell is </w:t>
      </w:r>
      <w:r w:rsidRPr="00416CA1">
        <w:rPr>
          <w:rStyle w:val="Inlinebold"/>
        </w:rPr>
        <w:t>A1</w:t>
      </w:r>
      <w:r w:rsidR="008A50F5">
        <w:t>,</w:t>
      </w:r>
      <w:r>
        <w:t xml:space="preserve"> </w:t>
      </w:r>
      <w:r w:rsidR="003B78DE">
        <w:t>which has</w:t>
      </w:r>
      <w:r>
        <w:t xml:space="preserve"> the value of 22. The formula bar </w:t>
      </w:r>
      <w:r w:rsidR="003B78DE">
        <w:t>displays</w:t>
      </w:r>
      <w:r>
        <w:t xml:space="preserve"> the formula that was entered </w:t>
      </w:r>
      <w:r w:rsidR="003B78DE">
        <w:t>to result</w:t>
      </w:r>
      <w:r>
        <w:t xml:space="preserve"> in this calculation.</w:t>
      </w:r>
    </w:p>
    <w:p w14:paraId="49CC4B76" w14:textId="38578F5D" w:rsidR="001D57CA" w:rsidRDefault="001D57CA" w:rsidP="003D517F">
      <w:pPr>
        <w:keepNext/>
      </w:pPr>
      <w:r>
        <w:rPr>
          <w:noProof/>
        </w:rPr>
        <w:drawing>
          <wp:inline distT="0" distB="0" distL="0" distR="0" wp14:anchorId="1223C1F2" wp14:editId="6F9F3920">
            <wp:extent cx="3334801" cy="3542083"/>
            <wp:effectExtent l="19050" t="19050" r="18415" b="20320"/>
            <wp:docPr id="1490664131" name="Picture 1490664131" descr="An Excel worksheet showing a formula entered in the formula bar with the results displayed in cell 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31" name="M5_L1_1_formula_bar.png"/>
                    <pic:cNvPicPr/>
                  </pic:nvPicPr>
                  <pic:blipFill>
                    <a:blip r:embed="rId14">
                      <a:extLst>
                        <a:ext uri="{28A0092B-C50C-407E-A947-70E740481C1C}">
                          <a14:useLocalDpi xmlns:a14="http://schemas.microsoft.com/office/drawing/2010/main" val="0"/>
                        </a:ext>
                      </a:extLst>
                    </a:blip>
                    <a:stretch>
                      <a:fillRect/>
                    </a:stretch>
                  </pic:blipFill>
                  <pic:spPr>
                    <a:xfrm>
                      <a:off x="0" y="0"/>
                      <a:ext cx="3334801" cy="3542083"/>
                    </a:xfrm>
                    <a:prstGeom prst="rect">
                      <a:avLst/>
                    </a:prstGeom>
                    <a:ln w="12700">
                      <a:solidFill>
                        <a:schemeClr val="tx1"/>
                      </a:solidFill>
                    </a:ln>
                  </pic:spPr>
                </pic:pic>
              </a:graphicData>
            </a:graphic>
          </wp:inline>
        </w:drawing>
      </w:r>
    </w:p>
    <w:p w14:paraId="3FB11549" w14:textId="4FA89455" w:rsidR="00896C8F" w:rsidRPr="005A1A6F" w:rsidRDefault="003D517F" w:rsidP="003D517F">
      <w:pPr>
        <w:pStyle w:val="Caption"/>
      </w:pPr>
      <w:r>
        <w:t xml:space="preserve">Figure </w:t>
      </w:r>
      <w:r>
        <w:fldChar w:fldCharType="begin"/>
      </w:r>
      <w:r>
        <w:instrText xml:space="preserve"> SEQ Figure \* ARABIC </w:instrText>
      </w:r>
      <w:r>
        <w:fldChar w:fldCharType="separate"/>
      </w:r>
      <w:r w:rsidR="00B26D36">
        <w:rPr>
          <w:noProof/>
        </w:rPr>
        <w:t>1</w:t>
      </w:r>
      <w:r>
        <w:fldChar w:fldCharType="end"/>
      </w:r>
      <w:r>
        <w:t>: Viewing a formula</w:t>
      </w:r>
    </w:p>
    <w:p w14:paraId="4EB2716B" w14:textId="77777777" w:rsidR="00DD3662" w:rsidRDefault="00DD3662" w:rsidP="00ED61F7">
      <w:r>
        <w:br w:type="page"/>
      </w:r>
    </w:p>
    <w:p w14:paraId="63806400" w14:textId="0808A519" w:rsidR="00896C8F" w:rsidRDefault="00E63448" w:rsidP="00E63448">
      <w:r>
        <w:lastRenderedPageBreak/>
        <w:t xml:space="preserve">Excel uses arithmetic operators when performing calculations in formulas. </w:t>
      </w:r>
      <w:r w:rsidR="0060617A">
        <w:t xml:space="preserve">Refer to </w:t>
      </w:r>
      <w:r>
        <w:t>Table 2</w:t>
      </w:r>
      <w:r w:rsidR="008A50F5">
        <w:t>,</w:t>
      </w:r>
      <w:r>
        <w:t xml:space="preserve"> </w:t>
      </w:r>
      <w:r w:rsidR="0060617A">
        <w:t>which describes</w:t>
      </w:r>
      <w:r>
        <w:t xml:space="preserve"> the more common arithmetic operators used </w:t>
      </w:r>
      <w:r w:rsidR="0060617A">
        <w:t xml:space="preserve">for formulas </w:t>
      </w:r>
      <w:r>
        <w:t>in Excel.</w:t>
      </w:r>
    </w:p>
    <w:tbl>
      <w:tblPr>
        <w:tblW w:w="5000"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2264"/>
        <w:gridCol w:w="2268"/>
        <w:gridCol w:w="2552"/>
        <w:gridCol w:w="2271"/>
      </w:tblGrid>
      <w:tr w:rsidR="006F3C87" w14:paraId="10DA8A65" w14:textId="17BFE3DC" w:rsidTr="006F3C87">
        <w:trPr>
          <w:trHeight w:val="288"/>
        </w:trPr>
        <w:tc>
          <w:tcPr>
            <w:tcW w:w="1210" w:type="pct"/>
            <w:tcBorders>
              <w:right w:val="nil"/>
            </w:tcBorders>
            <w:shd w:val="clear" w:color="auto" w:fill="217346"/>
          </w:tcPr>
          <w:p w14:paraId="16E35C34" w14:textId="6DC9FF69" w:rsidR="00F66EC1" w:rsidRPr="002D0207" w:rsidRDefault="00F66EC1" w:rsidP="00F66EC1">
            <w:pPr>
              <w:pStyle w:val="Table2Header"/>
            </w:pPr>
            <w:r>
              <w:t>Arithmetic operator</w:t>
            </w:r>
          </w:p>
        </w:tc>
        <w:tc>
          <w:tcPr>
            <w:tcW w:w="1212" w:type="pct"/>
            <w:tcBorders>
              <w:right w:val="nil"/>
            </w:tcBorders>
            <w:shd w:val="clear" w:color="auto" w:fill="217346"/>
          </w:tcPr>
          <w:p w14:paraId="2B54FF20" w14:textId="4D297845" w:rsidR="00F66EC1" w:rsidRPr="002D0207" w:rsidRDefault="00F66EC1" w:rsidP="00F66EC1">
            <w:pPr>
              <w:pStyle w:val="Table2Header"/>
            </w:pPr>
            <w:r>
              <w:t>Name</w:t>
            </w:r>
          </w:p>
        </w:tc>
        <w:tc>
          <w:tcPr>
            <w:tcW w:w="1364" w:type="pct"/>
            <w:tcBorders>
              <w:right w:val="nil"/>
            </w:tcBorders>
            <w:shd w:val="clear" w:color="auto" w:fill="217346"/>
          </w:tcPr>
          <w:p w14:paraId="76CC25FE" w14:textId="1FA0F56B" w:rsidR="00F66EC1" w:rsidRPr="002D0207" w:rsidRDefault="00F66EC1" w:rsidP="00F66EC1">
            <w:pPr>
              <w:pStyle w:val="Table2Header"/>
            </w:pPr>
            <w:r>
              <w:t>Calculation</w:t>
            </w:r>
          </w:p>
        </w:tc>
        <w:tc>
          <w:tcPr>
            <w:tcW w:w="1214" w:type="pct"/>
            <w:tcBorders>
              <w:right w:val="nil"/>
            </w:tcBorders>
            <w:shd w:val="clear" w:color="auto" w:fill="217346"/>
          </w:tcPr>
          <w:p w14:paraId="379531AF" w14:textId="39BC1C74" w:rsidR="00F66EC1" w:rsidRDefault="00F66EC1" w:rsidP="00F66EC1">
            <w:pPr>
              <w:pStyle w:val="Table2Header"/>
            </w:pPr>
            <w:r>
              <w:t>Example</w:t>
            </w:r>
          </w:p>
        </w:tc>
      </w:tr>
      <w:tr w:rsidR="006F3C87" w14:paraId="446CD69E" w14:textId="719FDA57" w:rsidTr="006F3C87">
        <w:trPr>
          <w:trHeight w:val="20"/>
        </w:trPr>
        <w:tc>
          <w:tcPr>
            <w:tcW w:w="1210" w:type="pct"/>
            <w:tcBorders>
              <w:left w:val="single" w:sz="4" w:space="0" w:color="000000"/>
              <w:bottom w:val="single" w:sz="4" w:space="0" w:color="000000"/>
              <w:right w:val="single" w:sz="4" w:space="0" w:color="000000"/>
            </w:tcBorders>
          </w:tcPr>
          <w:p w14:paraId="2AFC07C1" w14:textId="6D5172F0" w:rsidR="00F66EC1" w:rsidRPr="006F3C87" w:rsidRDefault="00F66EC1" w:rsidP="006F3C87">
            <w:pPr>
              <w:pStyle w:val="TableContent"/>
            </w:pPr>
            <w:r w:rsidRPr="006F3C87">
              <w:t>+</w:t>
            </w:r>
          </w:p>
        </w:tc>
        <w:tc>
          <w:tcPr>
            <w:tcW w:w="1212" w:type="pct"/>
            <w:tcBorders>
              <w:left w:val="single" w:sz="4" w:space="0" w:color="000000"/>
              <w:right w:val="single" w:sz="4" w:space="0" w:color="000000"/>
            </w:tcBorders>
          </w:tcPr>
          <w:p w14:paraId="21C24065" w14:textId="4383F852" w:rsidR="00F66EC1" w:rsidRPr="006F3C87" w:rsidRDefault="00F66EC1" w:rsidP="006F3C87">
            <w:pPr>
              <w:pStyle w:val="TableContent"/>
            </w:pPr>
            <w:r w:rsidRPr="006F3C87">
              <w:t>Plus sign</w:t>
            </w:r>
          </w:p>
        </w:tc>
        <w:tc>
          <w:tcPr>
            <w:tcW w:w="1364" w:type="pct"/>
            <w:tcBorders>
              <w:left w:val="single" w:sz="4" w:space="0" w:color="000000"/>
              <w:right w:val="single" w:sz="4" w:space="0" w:color="000000"/>
            </w:tcBorders>
          </w:tcPr>
          <w:p w14:paraId="342D2EE5" w14:textId="277BFDAC" w:rsidR="00F66EC1" w:rsidRPr="006F3C87" w:rsidRDefault="00F66EC1" w:rsidP="006F3C87">
            <w:pPr>
              <w:pStyle w:val="TableContent"/>
            </w:pPr>
            <w:r w:rsidRPr="006F3C87">
              <w:t>Addition</w:t>
            </w:r>
          </w:p>
        </w:tc>
        <w:tc>
          <w:tcPr>
            <w:tcW w:w="1214" w:type="pct"/>
            <w:tcBorders>
              <w:left w:val="single" w:sz="4" w:space="0" w:color="000000"/>
              <w:right w:val="single" w:sz="4" w:space="0" w:color="000000"/>
            </w:tcBorders>
          </w:tcPr>
          <w:p w14:paraId="1C883EA8" w14:textId="5ABF6655" w:rsidR="00F66EC1" w:rsidRPr="006F3C87" w:rsidRDefault="00F66EC1" w:rsidP="006F3C87">
            <w:pPr>
              <w:pStyle w:val="TableContent"/>
            </w:pPr>
            <w:r w:rsidRPr="006F3C87">
              <w:t>10+5</w:t>
            </w:r>
          </w:p>
        </w:tc>
      </w:tr>
      <w:tr w:rsidR="006F3C87" w14:paraId="5753D56A" w14:textId="31D88108" w:rsidTr="006F3C87">
        <w:trPr>
          <w:trHeight w:val="20"/>
        </w:trPr>
        <w:tc>
          <w:tcPr>
            <w:tcW w:w="1210" w:type="pct"/>
            <w:tcBorders>
              <w:top w:val="single" w:sz="4" w:space="0" w:color="000000"/>
              <w:bottom w:val="single" w:sz="4" w:space="0" w:color="000000"/>
            </w:tcBorders>
          </w:tcPr>
          <w:p w14:paraId="1E72338F" w14:textId="68137B1A" w:rsidR="00F66EC1" w:rsidRPr="006F3C87" w:rsidRDefault="00F66EC1" w:rsidP="006F3C87">
            <w:pPr>
              <w:pStyle w:val="TableContent"/>
            </w:pPr>
            <w:r w:rsidRPr="006F3C87">
              <w:t>-</w:t>
            </w:r>
          </w:p>
        </w:tc>
        <w:tc>
          <w:tcPr>
            <w:tcW w:w="1212" w:type="pct"/>
            <w:tcBorders>
              <w:bottom w:val="single" w:sz="4" w:space="0" w:color="000000"/>
            </w:tcBorders>
          </w:tcPr>
          <w:p w14:paraId="1E30A55B" w14:textId="4B70AEE1" w:rsidR="00F66EC1" w:rsidRPr="006F3C87" w:rsidRDefault="00F66EC1" w:rsidP="006F3C87">
            <w:pPr>
              <w:pStyle w:val="TableContent"/>
            </w:pPr>
            <w:r w:rsidRPr="006F3C87">
              <w:t>Minus sign</w:t>
            </w:r>
          </w:p>
        </w:tc>
        <w:tc>
          <w:tcPr>
            <w:tcW w:w="1364" w:type="pct"/>
            <w:tcBorders>
              <w:bottom w:val="single" w:sz="4" w:space="0" w:color="000000"/>
            </w:tcBorders>
          </w:tcPr>
          <w:p w14:paraId="176D4DF1" w14:textId="23F7F9A1" w:rsidR="00F66EC1" w:rsidRPr="006F3C87" w:rsidRDefault="00F66EC1" w:rsidP="006F3C87">
            <w:pPr>
              <w:pStyle w:val="TableContent"/>
            </w:pPr>
            <w:r w:rsidRPr="006F3C87">
              <w:t>Subtraction</w:t>
            </w:r>
          </w:p>
        </w:tc>
        <w:tc>
          <w:tcPr>
            <w:tcW w:w="1214" w:type="pct"/>
            <w:tcBorders>
              <w:bottom w:val="single" w:sz="4" w:space="0" w:color="000000"/>
            </w:tcBorders>
          </w:tcPr>
          <w:p w14:paraId="59DAED1E" w14:textId="7B3049DC" w:rsidR="00F66EC1" w:rsidRPr="006F3C87" w:rsidRDefault="00F66EC1" w:rsidP="006F3C87">
            <w:pPr>
              <w:pStyle w:val="TableContent"/>
            </w:pPr>
            <w:r w:rsidRPr="006F3C87">
              <w:t>10-5</w:t>
            </w:r>
          </w:p>
        </w:tc>
      </w:tr>
      <w:tr w:rsidR="006F3C87" w14:paraId="7DE4EF7F" w14:textId="3EC7703D" w:rsidTr="006F3C87">
        <w:trPr>
          <w:trHeight w:val="20"/>
        </w:trPr>
        <w:tc>
          <w:tcPr>
            <w:tcW w:w="1210" w:type="pct"/>
            <w:tcBorders>
              <w:top w:val="single" w:sz="4" w:space="0" w:color="000000"/>
              <w:bottom w:val="single" w:sz="4" w:space="0" w:color="000000"/>
            </w:tcBorders>
          </w:tcPr>
          <w:p w14:paraId="462F2C8F" w14:textId="233228A6" w:rsidR="00F66EC1" w:rsidRPr="006F3C87" w:rsidRDefault="00F66EC1" w:rsidP="006F3C87">
            <w:pPr>
              <w:pStyle w:val="TableContent"/>
            </w:pPr>
            <w:r w:rsidRPr="006F3C87">
              <w:t>*</w:t>
            </w:r>
          </w:p>
        </w:tc>
        <w:tc>
          <w:tcPr>
            <w:tcW w:w="1212" w:type="pct"/>
            <w:tcBorders>
              <w:bottom w:val="single" w:sz="4" w:space="0" w:color="000000"/>
            </w:tcBorders>
          </w:tcPr>
          <w:p w14:paraId="1ACD36C1" w14:textId="0E922D90" w:rsidR="00F66EC1" w:rsidRPr="006F3C87" w:rsidRDefault="00F66EC1" w:rsidP="006F3C87">
            <w:pPr>
              <w:pStyle w:val="TableContent"/>
            </w:pPr>
            <w:r w:rsidRPr="006F3C87">
              <w:t>Asterisk</w:t>
            </w:r>
          </w:p>
        </w:tc>
        <w:tc>
          <w:tcPr>
            <w:tcW w:w="1364" w:type="pct"/>
            <w:tcBorders>
              <w:bottom w:val="single" w:sz="4" w:space="0" w:color="000000"/>
            </w:tcBorders>
          </w:tcPr>
          <w:p w14:paraId="4DBA448F" w14:textId="7D6088F4" w:rsidR="00F66EC1" w:rsidRPr="006F3C87" w:rsidRDefault="00F66EC1" w:rsidP="006F3C87">
            <w:pPr>
              <w:pStyle w:val="TableContent"/>
            </w:pPr>
            <w:r w:rsidRPr="006F3C87">
              <w:t>Multiplication</w:t>
            </w:r>
          </w:p>
        </w:tc>
        <w:tc>
          <w:tcPr>
            <w:tcW w:w="1214" w:type="pct"/>
            <w:tcBorders>
              <w:bottom w:val="single" w:sz="4" w:space="0" w:color="000000"/>
            </w:tcBorders>
          </w:tcPr>
          <w:p w14:paraId="0429B3EC" w14:textId="7B73038E" w:rsidR="00F66EC1" w:rsidRPr="006F3C87" w:rsidRDefault="00F66EC1" w:rsidP="006F3C87">
            <w:pPr>
              <w:pStyle w:val="TableContent"/>
            </w:pPr>
            <w:r w:rsidRPr="006F3C87">
              <w:t>10*5</w:t>
            </w:r>
          </w:p>
        </w:tc>
      </w:tr>
      <w:tr w:rsidR="006F3C87" w14:paraId="7556FFE0" w14:textId="4EE81D74" w:rsidTr="006F3C87">
        <w:trPr>
          <w:trHeight w:val="20"/>
        </w:trPr>
        <w:tc>
          <w:tcPr>
            <w:tcW w:w="1210" w:type="pct"/>
            <w:tcBorders>
              <w:top w:val="single" w:sz="4" w:space="0" w:color="000000"/>
              <w:bottom w:val="single" w:sz="4" w:space="0" w:color="000000"/>
            </w:tcBorders>
          </w:tcPr>
          <w:p w14:paraId="52C4DB43" w14:textId="1F544CA7" w:rsidR="00F66EC1" w:rsidRPr="006F3C87" w:rsidRDefault="00F66EC1" w:rsidP="006F3C87">
            <w:pPr>
              <w:pStyle w:val="TableContent"/>
            </w:pPr>
            <w:r w:rsidRPr="006F3C87">
              <w:t>/</w:t>
            </w:r>
          </w:p>
        </w:tc>
        <w:tc>
          <w:tcPr>
            <w:tcW w:w="1212" w:type="pct"/>
            <w:tcBorders>
              <w:bottom w:val="single" w:sz="4" w:space="0" w:color="000000"/>
            </w:tcBorders>
          </w:tcPr>
          <w:p w14:paraId="651C8A8E" w14:textId="1B07B71B" w:rsidR="00F66EC1" w:rsidRPr="006F3C87" w:rsidRDefault="00F66EC1" w:rsidP="006F3C87">
            <w:pPr>
              <w:pStyle w:val="TableContent"/>
            </w:pPr>
            <w:r w:rsidRPr="006F3C87">
              <w:t>Forward slash</w:t>
            </w:r>
          </w:p>
        </w:tc>
        <w:tc>
          <w:tcPr>
            <w:tcW w:w="1364" w:type="pct"/>
            <w:tcBorders>
              <w:bottom w:val="single" w:sz="4" w:space="0" w:color="000000"/>
            </w:tcBorders>
          </w:tcPr>
          <w:p w14:paraId="12FC5509" w14:textId="6479963E" w:rsidR="00F66EC1" w:rsidRPr="006F3C87" w:rsidRDefault="00F66EC1" w:rsidP="006F3C87">
            <w:pPr>
              <w:pStyle w:val="TableContent"/>
            </w:pPr>
            <w:r w:rsidRPr="006F3C87">
              <w:t>Division</w:t>
            </w:r>
          </w:p>
        </w:tc>
        <w:tc>
          <w:tcPr>
            <w:tcW w:w="1214" w:type="pct"/>
            <w:tcBorders>
              <w:bottom w:val="single" w:sz="4" w:space="0" w:color="000000"/>
            </w:tcBorders>
          </w:tcPr>
          <w:p w14:paraId="39BED83D" w14:textId="2785C2CF" w:rsidR="00F66EC1" w:rsidRPr="006F3C87" w:rsidRDefault="00F66EC1" w:rsidP="006F3C87">
            <w:pPr>
              <w:pStyle w:val="TableContent"/>
            </w:pPr>
            <w:r w:rsidRPr="006F3C87">
              <w:t>10/5</w:t>
            </w:r>
          </w:p>
        </w:tc>
      </w:tr>
      <w:tr w:rsidR="006F3C87" w14:paraId="295FD814" w14:textId="697A619E" w:rsidTr="006F3C87">
        <w:trPr>
          <w:trHeight w:val="20"/>
        </w:trPr>
        <w:tc>
          <w:tcPr>
            <w:tcW w:w="1210" w:type="pct"/>
            <w:tcBorders>
              <w:top w:val="single" w:sz="4" w:space="0" w:color="000000"/>
              <w:bottom w:val="single" w:sz="4" w:space="0" w:color="000000"/>
            </w:tcBorders>
          </w:tcPr>
          <w:p w14:paraId="25A32AC3" w14:textId="001BCB8E" w:rsidR="00F66EC1" w:rsidRPr="006F3C87" w:rsidRDefault="00F66EC1" w:rsidP="006F3C87">
            <w:pPr>
              <w:pStyle w:val="TableContent"/>
            </w:pPr>
            <w:r w:rsidRPr="006F3C87">
              <w:t>%</w:t>
            </w:r>
          </w:p>
        </w:tc>
        <w:tc>
          <w:tcPr>
            <w:tcW w:w="1212" w:type="pct"/>
            <w:tcBorders>
              <w:bottom w:val="single" w:sz="4" w:space="0" w:color="000000"/>
            </w:tcBorders>
          </w:tcPr>
          <w:p w14:paraId="7FAC5460" w14:textId="10ED8E67" w:rsidR="00F66EC1" w:rsidRPr="006F3C87" w:rsidRDefault="00F66EC1" w:rsidP="006F3C87">
            <w:pPr>
              <w:pStyle w:val="TableContent"/>
            </w:pPr>
            <w:r w:rsidRPr="006F3C87">
              <w:t>Percent sign</w:t>
            </w:r>
          </w:p>
        </w:tc>
        <w:tc>
          <w:tcPr>
            <w:tcW w:w="1364" w:type="pct"/>
            <w:tcBorders>
              <w:bottom w:val="single" w:sz="4" w:space="0" w:color="000000"/>
            </w:tcBorders>
          </w:tcPr>
          <w:p w14:paraId="112DE967" w14:textId="425D5D61" w:rsidR="00F66EC1" w:rsidRPr="006F3C87" w:rsidRDefault="00F66EC1" w:rsidP="006F3C87">
            <w:pPr>
              <w:pStyle w:val="TableContent"/>
            </w:pPr>
            <w:r w:rsidRPr="006F3C87">
              <w:t>Percent</w:t>
            </w:r>
          </w:p>
        </w:tc>
        <w:tc>
          <w:tcPr>
            <w:tcW w:w="1214" w:type="pct"/>
            <w:tcBorders>
              <w:bottom w:val="single" w:sz="4" w:space="0" w:color="000000"/>
            </w:tcBorders>
          </w:tcPr>
          <w:p w14:paraId="16FFD2DA" w14:textId="12D418C0" w:rsidR="00F66EC1" w:rsidRPr="006F3C87" w:rsidRDefault="00F66EC1" w:rsidP="006F3C87">
            <w:pPr>
              <w:pStyle w:val="TableContent"/>
            </w:pPr>
            <w:r w:rsidRPr="006F3C87">
              <w:t>50%</w:t>
            </w:r>
          </w:p>
        </w:tc>
      </w:tr>
      <w:tr w:rsidR="006F3C87" w14:paraId="08370E97" w14:textId="6F48B09C" w:rsidTr="006F3C87">
        <w:trPr>
          <w:trHeight w:val="20"/>
        </w:trPr>
        <w:tc>
          <w:tcPr>
            <w:tcW w:w="1210" w:type="pct"/>
          </w:tcPr>
          <w:p w14:paraId="5CF151ED" w14:textId="66EB34C9" w:rsidR="00F66EC1" w:rsidRPr="006F3C87" w:rsidRDefault="00F66EC1" w:rsidP="006F3C87">
            <w:pPr>
              <w:pStyle w:val="TableContent"/>
            </w:pPr>
            <w:r w:rsidRPr="006F3C87">
              <w:t>^</w:t>
            </w:r>
          </w:p>
        </w:tc>
        <w:tc>
          <w:tcPr>
            <w:tcW w:w="1212" w:type="pct"/>
          </w:tcPr>
          <w:p w14:paraId="30E0E90F" w14:textId="1BB229B3" w:rsidR="00F66EC1" w:rsidRPr="006F3C87" w:rsidRDefault="00F66EC1" w:rsidP="006F3C87">
            <w:pPr>
              <w:pStyle w:val="TableContent"/>
            </w:pPr>
            <w:r w:rsidRPr="006F3C87">
              <w:t>Caret</w:t>
            </w:r>
          </w:p>
        </w:tc>
        <w:tc>
          <w:tcPr>
            <w:tcW w:w="1364" w:type="pct"/>
          </w:tcPr>
          <w:p w14:paraId="687C6B8E" w14:textId="35223E8D" w:rsidR="00F66EC1" w:rsidRPr="006F3C87" w:rsidRDefault="00F66EC1" w:rsidP="006F3C87">
            <w:pPr>
              <w:pStyle w:val="TableContent"/>
            </w:pPr>
            <w:r w:rsidRPr="006F3C87">
              <w:t>Exponentiation</w:t>
            </w:r>
          </w:p>
        </w:tc>
        <w:tc>
          <w:tcPr>
            <w:tcW w:w="1214" w:type="pct"/>
          </w:tcPr>
          <w:p w14:paraId="52AC5272" w14:textId="7DC68840" w:rsidR="00F66EC1" w:rsidRPr="006F3C87" w:rsidRDefault="00F66EC1" w:rsidP="006F3C87">
            <w:pPr>
              <w:pStyle w:val="TableContent"/>
            </w:pPr>
            <w:r w:rsidRPr="006F3C87">
              <w:t>10^2</w:t>
            </w:r>
          </w:p>
        </w:tc>
      </w:tr>
    </w:tbl>
    <w:p w14:paraId="2B206CE2" w14:textId="1579EC4B" w:rsidR="00046623" w:rsidRDefault="004032A7" w:rsidP="004032A7">
      <w:pPr>
        <w:pStyle w:val="Caption"/>
      </w:pPr>
      <w:r>
        <w:t xml:space="preserve">Table </w:t>
      </w:r>
      <w:r>
        <w:fldChar w:fldCharType="begin"/>
      </w:r>
      <w:r>
        <w:instrText xml:space="preserve"> SEQ Table \* ARABIC </w:instrText>
      </w:r>
      <w:r>
        <w:fldChar w:fldCharType="separate"/>
      </w:r>
      <w:r>
        <w:rPr>
          <w:noProof/>
        </w:rPr>
        <w:t>2</w:t>
      </w:r>
      <w:r>
        <w:fldChar w:fldCharType="end"/>
      </w:r>
      <w:r>
        <w:t>: Arithmetic operators</w:t>
      </w:r>
    </w:p>
    <w:p w14:paraId="6C9E4F6E" w14:textId="666E28CF" w:rsidR="005A1A6F" w:rsidRDefault="009D421B" w:rsidP="005A1A6F">
      <w:pPr>
        <w:pStyle w:val="Heading3"/>
      </w:pPr>
      <w:bookmarkStart w:id="44" w:name="_Toc28776998"/>
      <w:r>
        <w:t>Order of operations</w:t>
      </w:r>
      <w:bookmarkEnd w:id="44"/>
    </w:p>
    <w:p w14:paraId="711D9A7F" w14:textId="13691FF8" w:rsidR="000E6BDE" w:rsidRDefault="003F1BEE" w:rsidP="005A1A6F">
      <w:r>
        <w:t xml:space="preserve">You will </w:t>
      </w:r>
      <w:r w:rsidR="008026C2" w:rsidRPr="008026C2">
        <w:t xml:space="preserve">often </w:t>
      </w:r>
      <w:r>
        <w:t>use more than one operator in a formula. To ensure that you</w:t>
      </w:r>
      <w:r w:rsidR="000E6BDE">
        <w:t>r formula</w:t>
      </w:r>
      <w:r>
        <w:t xml:space="preserve"> </w:t>
      </w:r>
      <w:r w:rsidR="000E6BDE">
        <w:t>results in the correct calculation</w:t>
      </w:r>
      <w:r>
        <w:t xml:space="preserve">, </w:t>
      </w:r>
      <w:r w:rsidR="000E6BDE">
        <w:t>you need</w:t>
      </w:r>
      <w:r>
        <w:t xml:space="preserve"> to understand how the calculation takes place.</w:t>
      </w:r>
    </w:p>
    <w:p w14:paraId="105A2A5F" w14:textId="670BF8C4" w:rsidR="005A1A6F" w:rsidRDefault="003F1BEE" w:rsidP="005A1A6F">
      <w:r>
        <w:t xml:space="preserve">Excel follows standard mathematical rules called the </w:t>
      </w:r>
      <w:r w:rsidRPr="003F1BEE">
        <w:rPr>
          <w:rStyle w:val="Inlinebold"/>
        </w:rPr>
        <w:t>order of operations</w:t>
      </w:r>
      <w:r>
        <w:t xml:space="preserve"> when calculating a formula. Table 3 describes the order of operations</w:t>
      </w:r>
      <w:r w:rsidR="008A50F5">
        <w:t>.</w:t>
      </w:r>
    </w:p>
    <w:tbl>
      <w:tblPr>
        <w:tblW w:w="4998"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4674"/>
        <w:gridCol w:w="4677"/>
      </w:tblGrid>
      <w:tr w:rsidR="00B76B1C" w14:paraId="01738EF6" w14:textId="77777777" w:rsidTr="00B76B1C">
        <w:trPr>
          <w:trHeight w:val="288"/>
        </w:trPr>
        <w:tc>
          <w:tcPr>
            <w:tcW w:w="2499" w:type="pct"/>
            <w:tcBorders>
              <w:right w:val="nil"/>
            </w:tcBorders>
            <w:shd w:val="clear" w:color="auto" w:fill="217346"/>
          </w:tcPr>
          <w:p w14:paraId="742A419B" w14:textId="77777777" w:rsidR="00B76B1C" w:rsidRPr="002D0207" w:rsidRDefault="00B76B1C" w:rsidP="007032D4">
            <w:pPr>
              <w:pStyle w:val="Table2Header"/>
            </w:pPr>
            <w:r>
              <w:t>Arithmetic operator</w:t>
            </w:r>
          </w:p>
        </w:tc>
        <w:tc>
          <w:tcPr>
            <w:tcW w:w="2501" w:type="pct"/>
            <w:tcBorders>
              <w:right w:val="nil"/>
            </w:tcBorders>
            <w:shd w:val="clear" w:color="auto" w:fill="217346"/>
          </w:tcPr>
          <w:p w14:paraId="1423D87D" w14:textId="5769DE57" w:rsidR="00B76B1C" w:rsidRPr="002D0207" w:rsidRDefault="00B76B1C" w:rsidP="007032D4">
            <w:pPr>
              <w:pStyle w:val="Table2Header"/>
            </w:pPr>
            <w:r>
              <w:t>Description</w:t>
            </w:r>
          </w:p>
        </w:tc>
      </w:tr>
      <w:tr w:rsidR="00B76B1C" w14:paraId="6C31D09C" w14:textId="77777777" w:rsidTr="00B76B1C">
        <w:trPr>
          <w:trHeight w:val="20"/>
        </w:trPr>
        <w:tc>
          <w:tcPr>
            <w:tcW w:w="2499" w:type="pct"/>
            <w:tcBorders>
              <w:left w:val="single" w:sz="4" w:space="0" w:color="000000"/>
              <w:bottom w:val="single" w:sz="4" w:space="0" w:color="000000"/>
              <w:right w:val="single" w:sz="4" w:space="0" w:color="000000"/>
            </w:tcBorders>
          </w:tcPr>
          <w:p w14:paraId="494024AB" w14:textId="546537AD" w:rsidR="00B76B1C" w:rsidRPr="00ED61F7" w:rsidRDefault="00B76B1C" w:rsidP="00ED61F7">
            <w:pPr>
              <w:pStyle w:val="TableContent"/>
            </w:pPr>
            <w:r w:rsidRPr="00ED61F7">
              <w:t>-</w:t>
            </w:r>
          </w:p>
        </w:tc>
        <w:tc>
          <w:tcPr>
            <w:tcW w:w="2501" w:type="pct"/>
            <w:tcBorders>
              <w:left w:val="single" w:sz="4" w:space="0" w:color="000000"/>
              <w:right w:val="single" w:sz="4" w:space="0" w:color="000000"/>
            </w:tcBorders>
          </w:tcPr>
          <w:p w14:paraId="3CCBA1E5" w14:textId="0F389329" w:rsidR="00B76B1C" w:rsidRPr="00ED61F7" w:rsidRDefault="00B76B1C" w:rsidP="00ED61F7">
            <w:pPr>
              <w:pStyle w:val="TableContent"/>
            </w:pPr>
            <w:r w:rsidRPr="00ED61F7">
              <w:t>Negative number</w:t>
            </w:r>
          </w:p>
        </w:tc>
      </w:tr>
      <w:tr w:rsidR="00B76B1C" w14:paraId="41DA5C13" w14:textId="77777777" w:rsidTr="00B76B1C">
        <w:trPr>
          <w:trHeight w:val="20"/>
        </w:trPr>
        <w:tc>
          <w:tcPr>
            <w:tcW w:w="2499" w:type="pct"/>
            <w:tcBorders>
              <w:top w:val="single" w:sz="4" w:space="0" w:color="000000"/>
              <w:bottom w:val="single" w:sz="4" w:space="0" w:color="000000"/>
            </w:tcBorders>
          </w:tcPr>
          <w:p w14:paraId="4E1CE5B6" w14:textId="4115DEB4" w:rsidR="00B76B1C" w:rsidRPr="00ED61F7" w:rsidRDefault="00B76B1C" w:rsidP="00ED61F7">
            <w:pPr>
              <w:pStyle w:val="TableContent"/>
            </w:pPr>
            <w:r w:rsidRPr="00ED61F7">
              <w:t>%</w:t>
            </w:r>
          </w:p>
        </w:tc>
        <w:tc>
          <w:tcPr>
            <w:tcW w:w="2501" w:type="pct"/>
            <w:tcBorders>
              <w:bottom w:val="single" w:sz="4" w:space="0" w:color="000000"/>
            </w:tcBorders>
          </w:tcPr>
          <w:p w14:paraId="45A54677" w14:textId="23E45AF1" w:rsidR="00B76B1C" w:rsidRPr="00ED61F7" w:rsidRDefault="00B76B1C" w:rsidP="00ED61F7">
            <w:pPr>
              <w:pStyle w:val="TableContent"/>
            </w:pPr>
            <w:r w:rsidRPr="00ED61F7">
              <w:t>Percent</w:t>
            </w:r>
          </w:p>
        </w:tc>
      </w:tr>
      <w:tr w:rsidR="00B76B1C" w14:paraId="03B7D517" w14:textId="77777777" w:rsidTr="00B76B1C">
        <w:trPr>
          <w:trHeight w:val="20"/>
        </w:trPr>
        <w:tc>
          <w:tcPr>
            <w:tcW w:w="2499" w:type="pct"/>
            <w:tcBorders>
              <w:top w:val="single" w:sz="4" w:space="0" w:color="000000"/>
              <w:bottom w:val="single" w:sz="4" w:space="0" w:color="000000"/>
            </w:tcBorders>
          </w:tcPr>
          <w:p w14:paraId="710B1200" w14:textId="41A60CFA" w:rsidR="00B76B1C" w:rsidRPr="00ED61F7" w:rsidRDefault="00B76B1C" w:rsidP="00ED61F7">
            <w:pPr>
              <w:pStyle w:val="TableContent"/>
            </w:pPr>
            <w:r w:rsidRPr="00ED61F7">
              <w:t>^</w:t>
            </w:r>
          </w:p>
        </w:tc>
        <w:tc>
          <w:tcPr>
            <w:tcW w:w="2501" w:type="pct"/>
            <w:tcBorders>
              <w:bottom w:val="single" w:sz="4" w:space="0" w:color="000000"/>
            </w:tcBorders>
          </w:tcPr>
          <w:p w14:paraId="50BE86AE" w14:textId="287D9355" w:rsidR="00B76B1C" w:rsidRPr="00ED61F7" w:rsidRDefault="00B76B1C" w:rsidP="00ED61F7">
            <w:pPr>
              <w:pStyle w:val="TableContent"/>
            </w:pPr>
            <w:r w:rsidRPr="00ED61F7">
              <w:t>Exponentiation</w:t>
            </w:r>
          </w:p>
        </w:tc>
      </w:tr>
      <w:tr w:rsidR="00B76B1C" w14:paraId="59815EA1" w14:textId="77777777" w:rsidTr="00B76B1C">
        <w:trPr>
          <w:trHeight w:val="20"/>
        </w:trPr>
        <w:tc>
          <w:tcPr>
            <w:tcW w:w="2499" w:type="pct"/>
            <w:tcBorders>
              <w:top w:val="single" w:sz="4" w:space="0" w:color="000000"/>
              <w:bottom w:val="single" w:sz="4" w:space="0" w:color="000000"/>
            </w:tcBorders>
          </w:tcPr>
          <w:p w14:paraId="3E7684CF" w14:textId="0C828A4F" w:rsidR="00B76B1C" w:rsidRPr="00ED61F7" w:rsidRDefault="00B76B1C" w:rsidP="00ED61F7">
            <w:pPr>
              <w:pStyle w:val="TableContent"/>
            </w:pPr>
            <w:r w:rsidRPr="00ED61F7">
              <w:t>* and /</w:t>
            </w:r>
          </w:p>
        </w:tc>
        <w:tc>
          <w:tcPr>
            <w:tcW w:w="2501" w:type="pct"/>
            <w:tcBorders>
              <w:bottom w:val="single" w:sz="4" w:space="0" w:color="000000"/>
            </w:tcBorders>
          </w:tcPr>
          <w:p w14:paraId="63D1CE8A" w14:textId="6BF157DC" w:rsidR="00B76B1C" w:rsidRPr="00ED61F7" w:rsidRDefault="00B76B1C" w:rsidP="00ED61F7">
            <w:pPr>
              <w:pStyle w:val="TableContent"/>
            </w:pPr>
            <w:r w:rsidRPr="00ED61F7">
              <w:t>Multiplication and division in order left to right</w:t>
            </w:r>
          </w:p>
        </w:tc>
      </w:tr>
      <w:tr w:rsidR="00B76B1C" w14:paraId="17482F7F" w14:textId="77777777" w:rsidTr="00B76B1C">
        <w:trPr>
          <w:trHeight w:val="20"/>
        </w:trPr>
        <w:tc>
          <w:tcPr>
            <w:tcW w:w="2499" w:type="pct"/>
            <w:tcBorders>
              <w:top w:val="single" w:sz="4" w:space="0" w:color="000000"/>
              <w:bottom w:val="single" w:sz="4" w:space="0" w:color="000000"/>
            </w:tcBorders>
          </w:tcPr>
          <w:p w14:paraId="53183CCD" w14:textId="4052C697" w:rsidR="00B76B1C" w:rsidRPr="00ED61F7" w:rsidRDefault="00B76B1C" w:rsidP="00ED61F7">
            <w:pPr>
              <w:pStyle w:val="TableContent"/>
            </w:pPr>
            <w:r w:rsidRPr="00ED61F7">
              <w:t>+ and -</w:t>
            </w:r>
          </w:p>
        </w:tc>
        <w:tc>
          <w:tcPr>
            <w:tcW w:w="2501" w:type="pct"/>
            <w:tcBorders>
              <w:bottom w:val="single" w:sz="4" w:space="0" w:color="000000"/>
            </w:tcBorders>
          </w:tcPr>
          <w:p w14:paraId="63E1570B" w14:textId="21EB9FCA" w:rsidR="00B76B1C" w:rsidRPr="00ED61F7" w:rsidRDefault="00B76B1C" w:rsidP="00ED61F7">
            <w:pPr>
              <w:pStyle w:val="TableContent"/>
            </w:pPr>
            <w:r w:rsidRPr="00ED61F7">
              <w:t>Addition and subtraction in order left to right</w:t>
            </w:r>
          </w:p>
        </w:tc>
      </w:tr>
    </w:tbl>
    <w:p w14:paraId="26913433" w14:textId="63AF1D2E" w:rsidR="003F1BEE" w:rsidRDefault="003F1BEE" w:rsidP="003F1BEE">
      <w:pPr>
        <w:pStyle w:val="Caption"/>
        <w:keepNext/>
      </w:pPr>
      <w:r>
        <w:t xml:space="preserve">Table </w:t>
      </w:r>
      <w:r>
        <w:fldChar w:fldCharType="begin"/>
      </w:r>
      <w:r>
        <w:instrText xml:space="preserve"> SEQ Table \* ARABIC </w:instrText>
      </w:r>
      <w:r>
        <w:fldChar w:fldCharType="separate"/>
      </w:r>
      <w:r w:rsidR="00F55A58">
        <w:rPr>
          <w:noProof/>
        </w:rPr>
        <w:t>3</w:t>
      </w:r>
      <w:r>
        <w:fldChar w:fldCharType="end"/>
      </w:r>
      <w:r>
        <w:t>: Order of operations</w:t>
      </w:r>
    </w:p>
    <w:p w14:paraId="5F4CB694" w14:textId="77777777" w:rsidR="00DD3662" w:rsidRDefault="00DD3662" w:rsidP="00ED61F7">
      <w:r>
        <w:br w:type="page"/>
      </w:r>
    </w:p>
    <w:p w14:paraId="6189579E" w14:textId="48437783" w:rsidR="00716EB5" w:rsidRDefault="00716EB5" w:rsidP="005A1A6F">
      <w:pPr>
        <w:rPr>
          <w:rStyle w:val="Inlinebold"/>
        </w:rPr>
      </w:pPr>
      <w:r>
        <w:lastRenderedPageBreak/>
        <w:t>Excel performs operations in the order shown from top to bottom in Table 3. For example, consider th</w:t>
      </w:r>
      <w:r w:rsidR="00943B11">
        <w:t>e</w:t>
      </w:r>
      <w:r>
        <w:t xml:space="preserve"> formula </w:t>
      </w:r>
      <w:r w:rsidRPr="00716EB5">
        <w:rPr>
          <w:rStyle w:val="Inlinebold"/>
        </w:rPr>
        <w:t>3+6 * 2</w:t>
      </w:r>
      <w:r w:rsidR="00A10949" w:rsidRPr="00ED61F7">
        <w:t>.</w:t>
      </w:r>
    </w:p>
    <w:p w14:paraId="1F17A7B1" w14:textId="307CF39E" w:rsidR="00046623" w:rsidRPr="00046623" w:rsidRDefault="00046623" w:rsidP="00046623">
      <w:r w:rsidRPr="00046623">
        <w:t>Following the order of operations, multiplication takes place first</w:t>
      </w:r>
      <w:r w:rsidR="00E4350C">
        <w:t>:</w:t>
      </w:r>
      <w:r w:rsidRPr="00046623">
        <w:t xml:space="preserve"> </w:t>
      </w:r>
      <w:r w:rsidRPr="00046623">
        <w:rPr>
          <w:rStyle w:val="Inlinebold"/>
        </w:rPr>
        <w:t>6 * 2</w:t>
      </w:r>
      <w:r w:rsidRPr="00046623">
        <w:t xml:space="preserve">. The result of </w:t>
      </w:r>
      <w:r w:rsidRPr="00046623">
        <w:rPr>
          <w:rStyle w:val="Inlinebold"/>
        </w:rPr>
        <w:t>12</w:t>
      </w:r>
      <w:r w:rsidRPr="00046623">
        <w:t xml:space="preserve"> is then added to </w:t>
      </w:r>
      <w:r w:rsidRPr="00046623">
        <w:rPr>
          <w:rStyle w:val="Inlinebold"/>
        </w:rPr>
        <w:t xml:space="preserve">3 </w:t>
      </w:r>
      <w:r w:rsidRPr="00046623">
        <w:t xml:space="preserve">with the final calculation of </w:t>
      </w:r>
      <w:r w:rsidRPr="00046623">
        <w:rPr>
          <w:rStyle w:val="Inlinebold"/>
        </w:rPr>
        <w:t>15</w:t>
      </w:r>
      <w:r w:rsidRPr="00046623">
        <w:t>.</w:t>
      </w:r>
    </w:p>
    <w:p w14:paraId="0F2D446C" w14:textId="1B5B67A9" w:rsidR="00046623" w:rsidRDefault="00046623" w:rsidP="00426B8C">
      <w:pPr>
        <w:pStyle w:val="Heading3"/>
      </w:pPr>
      <w:bookmarkStart w:id="45" w:name="_Toc28776999"/>
      <w:r>
        <w:t>Us</w:t>
      </w:r>
      <w:r w:rsidR="008C0DC1">
        <w:t>e</w:t>
      </w:r>
      <w:r>
        <w:t xml:space="preserve"> parentheses to modify the order of operations</w:t>
      </w:r>
      <w:bookmarkEnd w:id="45"/>
    </w:p>
    <w:p w14:paraId="6513B9B7" w14:textId="51535B29" w:rsidR="00046623" w:rsidRDefault="00EC742F" w:rsidP="005A1A6F">
      <w:r>
        <w:t>You can override the standard order of operations by using parentheses in a formula. Excel always perform</w:t>
      </w:r>
      <w:r w:rsidR="001F0CE6">
        <w:t>s</w:t>
      </w:r>
      <w:r>
        <w:t xml:space="preserve"> calculations inside parenthes</w:t>
      </w:r>
      <w:r w:rsidR="00A10949">
        <w:t>e</w:t>
      </w:r>
      <w:r>
        <w:t>s first before continuing with the rest of the order of operations.</w:t>
      </w:r>
    </w:p>
    <w:p w14:paraId="0BF2C56A" w14:textId="67A5B7AF" w:rsidR="00EC742F" w:rsidRPr="00A10949" w:rsidRDefault="00EC742F" w:rsidP="005A1A6F">
      <w:pPr>
        <w:rPr>
          <w:bCs/>
        </w:rPr>
      </w:pPr>
      <w:r>
        <w:t>For example, if the above formula is changed to contain parenthes</w:t>
      </w:r>
      <w:r w:rsidR="00A10949">
        <w:t>e</w:t>
      </w:r>
      <w:r>
        <w:t xml:space="preserve">s, the result is much different: </w:t>
      </w:r>
      <w:r w:rsidRPr="00EC742F">
        <w:rPr>
          <w:rStyle w:val="Inlinebold"/>
        </w:rPr>
        <w:t>(3+</w:t>
      </w:r>
      <w:r w:rsidR="0002484E" w:rsidRPr="00EC742F">
        <w:rPr>
          <w:rStyle w:val="Inlinebold"/>
        </w:rPr>
        <w:t>6) *</w:t>
      </w:r>
      <w:r w:rsidR="0002484E">
        <w:rPr>
          <w:rStyle w:val="Inlinebold"/>
        </w:rPr>
        <w:t xml:space="preserve"> </w:t>
      </w:r>
      <w:r w:rsidRPr="00EC742F">
        <w:rPr>
          <w:rStyle w:val="Inlinebold"/>
        </w:rPr>
        <w:t>2</w:t>
      </w:r>
      <w:r w:rsidR="00A10949" w:rsidRPr="00ED61F7">
        <w:t>.</w:t>
      </w:r>
    </w:p>
    <w:p w14:paraId="3C72356B" w14:textId="0CF2A9A6" w:rsidR="00EC742F" w:rsidRDefault="00EC742F" w:rsidP="00EC742F">
      <w:r>
        <w:t>With the parenthes</w:t>
      </w:r>
      <w:r w:rsidR="00A10949">
        <w:t>e</w:t>
      </w:r>
      <w:r>
        <w:t xml:space="preserve">s taking precedence, the first calculation results in </w:t>
      </w:r>
      <w:r>
        <w:rPr>
          <w:rStyle w:val="Inlinebold"/>
        </w:rPr>
        <w:t>9</w:t>
      </w:r>
      <w:r>
        <w:t xml:space="preserve">. Then the standard order </w:t>
      </w:r>
      <w:r w:rsidR="001F0CE6">
        <w:t>resumes</w:t>
      </w:r>
      <w:r>
        <w:t xml:space="preserve"> to multiply by </w:t>
      </w:r>
      <w:r w:rsidRPr="00EC742F">
        <w:rPr>
          <w:rStyle w:val="Inlinebold"/>
        </w:rPr>
        <w:t>2</w:t>
      </w:r>
      <w:r>
        <w:t xml:space="preserve">. The final result is now </w:t>
      </w:r>
      <w:r w:rsidRPr="00EC742F">
        <w:rPr>
          <w:rStyle w:val="Inlinebold"/>
        </w:rPr>
        <w:t>18</w:t>
      </w:r>
      <w:r>
        <w:t>.</w:t>
      </w:r>
    </w:p>
    <w:tbl>
      <w:tblPr>
        <w:tblW w:w="0" w:type="auto"/>
        <w:tblLook w:val="04A0" w:firstRow="1" w:lastRow="0" w:firstColumn="1" w:lastColumn="0" w:noHBand="0" w:noVBand="1"/>
      </w:tblPr>
      <w:tblGrid>
        <w:gridCol w:w="1746"/>
        <w:gridCol w:w="7614"/>
      </w:tblGrid>
      <w:tr w:rsidR="00E9636F" w14:paraId="79FD6AB0" w14:textId="77777777" w:rsidTr="00CC08EA">
        <w:tc>
          <w:tcPr>
            <w:tcW w:w="1746" w:type="dxa"/>
          </w:tcPr>
          <w:p w14:paraId="6F33EF29" w14:textId="77777777" w:rsidR="00E9636F" w:rsidRPr="00425413" w:rsidRDefault="00E9636F" w:rsidP="00CC08EA">
            <w:r w:rsidRPr="001A0F51">
              <w:rPr>
                <w:noProof/>
                <w:lang w:val="en-IN" w:eastAsia="en-IN"/>
              </w:rPr>
              <w:drawing>
                <wp:inline distT="0" distB="0" distL="0" distR="0" wp14:anchorId="09F2DC00" wp14:editId="53EF194B">
                  <wp:extent cx="969749" cy="1750587"/>
                  <wp:effectExtent l="0" t="0" r="1905" b="2540"/>
                  <wp:docPr id="3"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69749" cy="1750587"/>
                          </a:xfrm>
                          <a:prstGeom prst="rect">
                            <a:avLst/>
                          </a:prstGeom>
                        </pic:spPr>
                      </pic:pic>
                    </a:graphicData>
                  </a:graphic>
                </wp:inline>
              </w:drawing>
            </w:r>
          </w:p>
        </w:tc>
        <w:tc>
          <w:tcPr>
            <w:tcW w:w="7614" w:type="dxa"/>
          </w:tcPr>
          <w:p w14:paraId="366ADA80" w14:textId="77777777" w:rsidR="00E9636F" w:rsidRPr="00425413" w:rsidRDefault="00E9636F" w:rsidP="00CC08EA">
            <w:pPr>
              <w:pStyle w:val="Readeraids"/>
            </w:pPr>
            <w:r>
              <w:t>Did you know?</w:t>
            </w:r>
          </w:p>
          <w:p w14:paraId="3C4D3BD7" w14:textId="37F92AAD" w:rsidR="00E9636F" w:rsidRPr="00425413" w:rsidRDefault="00FC4EEF" w:rsidP="00CC08EA">
            <w:r>
              <w:t>You can remember the order of operations by using the acronym: PEMDAS (</w:t>
            </w:r>
            <w:r w:rsidR="00E4350C">
              <w:t>p</w:t>
            </w:r>
            <w:r>
              <w:t>arenthes</w:t>
            </w:r>
            <w:r w:rsidR="00A10949">
              <w:t>e</w:t>
            </w:r>
            <w:r>
              <w:t xml:space="preserve">s, </w:t>
            </w:r>
            <w:r w:rsidR="00E4350C">
              <w:t>e</w:t>
            </w:r>
            <w:r>
              <w:t xml:space="preserve">xponents, </w:t>
            </w:r>
            <w:r w:rsidR="00E4350C">
              <w:t>m</w:t>
            </w:r>
            <w:r>
              <w:t xml:space="preserve">ultiplication, </w:t>
            </w:r>
            <w:r w:rsidR="00E4350C">
              <w:t>d</w:t>
            </w:r>
            <w:r>
              <w:t xml:space="preserve">ivision, </w:t>
            </w:r>
            <w:r w:rsidR="00E4350C">
              <w:t>a</w:t>
            </w:r>
            <w:r>
              <w:t xml:space="preserve">ddition, </w:t>
            </w:r>
            <w:r w:rsidR="00E4350C">
              <w:t>s</w:t>
            </w:r>
            <w:r>
              <w:t>ubtraction)</w:t>
            </w:r>
            <w:r w:rsidR="00E9636F">
              <w:t>.</w:t>
            </w:r>
          </w:p>
        </w:tc>
      </w:tr>
    </w:tbl>
    <w:p w14:paraId="4D40A3CE" w14:textId="7931B102" w:rsidR="00815357" w:rsidRDefault="00815357" w:rsidP="00815357">
      <w:pPr>
        <w:pStyle w:val="Heading3"/>
      </w:pPr>
      <w:bookmarkStart w:id="46" w:name="_Toc28777000"/>
      <w:r>
        <w:t>Activity: Show and tell</w:t>
      </w:r>
      <w:bookmarkEnd w:id="46"/>
    </w:p>
    <w:p w14:paraId="43D8F1C6" w14:textId="77777777" w:rsidR="00815357" w:rsidRPr="005A1A6F" w:rsidRDefault="00815357" w:rsidP="00815357">
      <w:r>
        <w:t xml:space="preserve">In this activity, </w:t>
      </w:r>
      <w:r w:rsidRPr="005A1A6F">
        <w:t xml:space="preserve">your teacher will demonstrate how to </w:t>
      </w:r>
      <w:r>
        <w:t>create calculations with formulas. Your teacher will also show you how the order of operations will affect the result of a calculation</w:t>
      </w:r>
      <w:r w:rsidRPr="005A1A6F">
        <w:t>.</w:t>
      </w:r>
    </w:p>
    <w:p w14:paraId="74C00DE5" w14:textId="77777777" w:rsidR="00815357" w:rsidRDefault="00815357" w:rsidP="00815357">
      <w:pPr>
        <w:pStyle w:val="Heading4"/>
      </w:pPr>
      <w:r>
        <w:t>Resources required</w:t>
      </w:r>
    </w:p>
    <w:p w14:paraId="06E209A6" w14:textId="77777777" w:rsidR="00815357" w:rsidRPr="005A1A6F" w:rsidRDefault="00815357" w:rsidP="00815357">
      <w:r>
        <w:t>You will need the following resources for this activity:</w:t>
      </w:r>
    </w:p>
    <w:p w14:paraId="2898D7BC" w14:textId="77777777" w:rsidR="00815357" w:rsidRDefault="00815357" w:rsidP="00815357">
      <w:r w:rsidRPr="00ED61F7">
        <w:t>None</w:t>
      </w:r>
      <w:r>
        <w:t>.</w:t>
      </w:r>
    </w:p>
    <w:p w14:paraId="0A990424" w14:textId="77777777" w:rsidR="00815357" w:rsidRDefault="00815357" w:rsidP="00815357">
      <w:pPr>
        <w:pStyle w:val="Heading4"/>
      </w:pPr>
      <w:r>
        <w:t>Activity instructions</w:t>
      </w:r>
    </w:p>
    <w:p w14:paraId="2B409F70" w14:textId="77777777" w:rsidR="00815357" w:rsidRPr="005A1A6F" w:rsidRDefault="00815357" w:rsidP="00815357">
      <w:r w:rsidRPr="000E5197">
        <w:t>Pay close attention as your teacher demonstrates the following tasks</w:t>
      </w:r>
      <w:r w:rsidRPr="005A1A6F">
        <w:t>:</w:t>
      </w:r>
    </w:p>
    <w:p w14:paraId="693154AA" w14:textId="77777777" w:rsidR="00815357" w:rsidRPr="005A1A6F" w:rsidRDefault="00815357" w:rsidP="00DD3662">
      <w:pPr>
        <w:pStyle w:val="Numberedlist1"/>
        <w:numPr>
          <w:ilvl w:val="0"/>
          <w:numId w:val="80"/>
        </w:numPr>
      </w:pPr>
      <w:r>
        <w:t>Entering a simple formula into a cell</w:t>
      </w:r>
      <w:r w:rsidRPr="005A1A6F">
        <w:t>.</w:t>
      </w:r>
    </w:p>
    <w:p w14:paraId="2489FAD1" w14:textId="77777777" w:rsidR="00815357" w:rsidRDefault="00815357" w:rsidP="00815357">
      <w:pPr>
        <w:pStyle w:val="Numberedlist1"/>
      </w:pPr>
      <w:r>
        <w:t>Using arithmetic operators in formulas.</w:t>
      </w:r>
    </w:p>
    <w:p w14:paraId="5C67DD78" w14:textId="77777777" w:rsidR="00815357" w:rsidRDefault="00815357" w:rsidP="00815357">
      <w:pPr>
        <w:pStyle w:val="Numberedlist1"/>
      </w:pPr>
      <w:r>
        <w:lastRenderedPageBreak/>
        <w:t>Changing the order of operations in formulas.</w:t>
      </w:r>
    </w:p>
    <w:p w14:paraId="17A8319E" w14:textId="77777777" w:rsidR="00815357" w:rsidRDefault="00815357" w:rsidP="00815357">
      <w:pPr>
        <w:pStyle w:val="Numberedlist1"/>
      </w:pPr>
      <w:r>
        <w:t>Using cell references in formulas.</w:t>
      </w:r>
    </w:p>
    <w:p w14:paraId="5B59FB78" w14:textId="4570198D" w:rsidR="00A94D73" w:rsidRDefault="00CC08EA" w:rsidP="00CC08EA">
      <w:pPr>
        <w:pStyle w:val="Heading3"/>
      </w:pPr>
      <w:bookmarkStart w:id="47" w:name="_Toc28777001"/>
      <w:r>
        <w:t>Us</w:t>
      </w:r>
      <w:r w:rsidR="008C0DC1">
        <w:t>e</w:t>
      </w:r>
      <w:r>
        <w:t xml:space="preserve"> cell references in formulas</w:t>
      </w:r>
      <w:bookmarkEnd w:id="47"/>
    </w:p>
    <w:p w14:paraId="619441D1" w14:textId="4B6A77B2" w:rsidR="00AB3963" w:rsidRDefault="0011746E" w:rsidP="00AB3963">
      <w:r>
        <w:t xml:space="preserve">Although you can use constant numbers in formulas, more often you will want to use cell references instead. </w:t>
      </w:r>
      <w:r w:rsidR="00B6467E">
        <w:t xml:space="preserve">A cell reference identifies the coordinate of a specific cell. For example, </w:t>
      </w:r>
      <w:r w:rsidR="00B6467E" w:rsidRPr="00416CA1">
        <w:rPr>
          <w:rStyle w:val="Inlinebold"/>
        </w:rPr>
        <w:t>A1</w:t>
      </w:r>
      <w:r w:rsidR="00B6467E">
        <w:t xml:space="preserve"> refers to column A and row 1. </w:t>
      </w:r>
      <w:r>
        <w:t>The power behind using a</w:t>
      </w:r>
      <w:r w:rsidR="00B6467E">
        <w:t xml:space="preserve"> cell reference </w:t>
      </w:r>
      <w:r>
        <w:t xml:space="preserve">is that you can change </w:t>
      </w:r>
      <w:r w:rsidR="005D5B4D">
        <w:t xml:space="preserve">the data in a cell </w:t>
      </w:r>
      <w:r>
        <w:t xml:space="preserve">and </w:t>
      </w:r>
      <w:r w:rsidR="005D5B4D">
        <w:t xml:space="preserve">immediately </w:t>
      </w:r>
      <w:r>
        <w:t xml:space="preserve">observe the results </w:t>
      </w:r>
      <w:r w:rsidR="00C37A6A">
        <w:t xml:space="preserve">of </w:t>
      </w:r>
      <w:r w:rsidR="005D5B4D">
        <w:t>any formula that references the cell</w:t>
      </w:r>
      <w:r>
        <w:t>.</w:t>
      </w:r>
    </w:p>
    <w:p w14:paraId="058A8503" w14:textId="2E055D6A" w:rsidR="00A17E55" w:rsidRDefault="00A17E55" w:rsidP="00AB3963">
      <w:r>
        <w:t xml:space="preserve">For example, in Figure 2, the number 10 is entered in cell </w:t>
      </w:r>
      <w:r w:rsidRPr="00416CA1">
        <w:rPr>
          <w:rStyle w:val="Inlinebold"/>
        </w:rPr>
        <w:t>A1</w:t>
      </w:r>
      <w:r>
        <w:t xml:space="preserve"> and the number 8 is entered in cell </w:t>
      </w:r>
      <w:r w:rsidRPr="00416CA1">
        <w:rPr>
          <w:rStyle w:val="Inlinebold"/>
        </w:rPr>
        <w:t>B1</w:t>
      </w:r>
      <w:r>
        <w:t xml:space="preserve">. The formula in cell </w:t>
      </w:r>
      <w:r w:rsidRPr="00416CA1">
        <w:rPr>
          <w:rStyle w:val="Inlinebold"/>
        </w:rPr>
        <w:t>C1</w:t>
      </w:r>
      <w:r>
        <w:t xml:space="preserve"> is configured to add the two numbers together. Notice that </w:t>
      </w:r>
      <w:r w:rsidRPr="00416CA1">
        <w:rPr>
          <w:rStyle w:val="Inlinebold"/>
        </w:rPr>
        <w:t>C1</w:t>
      </w:r>
      <w:r>
        <w:t xml:space="preserve"> does not contain the constant values</w:t>
      </w:r>
      <w:r w:rsidR="00E75C94">
        <w:t xml:space="preserve"> (10 and 8)</w:t>
      </w:r>
      <w:r>
        <w:t xml:space="preserve"> but rather the cell references of </w:t>
      </w:r>
      <w:r w:rsidRPr="00416CA1">
        <w:rPr>
          <w:rStyle w:val="Inlinebold"/>
        </w:rPr>
        <w:t>A1</w:t>
      </w:r>
      <w:r>
        <w:t xml:space="preserve"> and </w:t>
      </w:r>
      <w:r w:rsidRPr="00416CA1">
        <w:rPr>
          <w:rStyle w:val="Inlinebold"/>
        </w:rPr>
        <w:t>B1</w:t>
      </w:r>
      <w:r>
        <w:t xml:space="preserve">. If you decide to change the values in cells </w:t>
      </w:r>
      <w:r w:rsidRPr="00416CA1">
        <w:rPr>
          <w:rStyle w:val="Inlinebold"/>
        </w:rPr>
        <w:t>A1</w:t>
      </w:r>
      <w:r>
        <w:t xml:space="preserve"> and </w:t>
      </w:r>
      <w:r w:rsidRPr="00416CA1">
        <w:rPr>
          <w:rStyle w:val="Inlinebold"/>
        </w:rPr>
        <w:t>B1</w:t>
      </w:r>
      <w:r>
        <w:t xml:space="preserve">, the formula </w:t>
      </w:r>
      <w:r w:rsidR="00731962">
        <w:t xml:space="preserve">in </w:t>
      </w:r>
      <w:r w:rsidR="00731962" w:rsidRPr="00416CA1">
        <w:rPr>
          <w:rStyle w:val="Inlinebold"/>
        </w:rPr>
        <w:t>C1</w:t>
      </w:r>
      <w:r w:rsidR="00731962">
        <w:t xml:space="preserve"> </w:t>
      </w:r>
      <w:r>
        <w:t xml:space="preserve">automatically </w:t>
      </w:r>
      <w:r w:rsidR="00731962">
        <w:t>calculates</w:t>
      </w:r>
      <w:r>
        <w:t xml:space="preserve"> </w:t>
      </w:r>
      <w:r w:rsidR="005C60F2">
        <w:t>to</w:t>
      </w:r>
      <w:r>
        <w:t xml:space="preserve"> the new result.</w:t>
      </w:r>
    </w:p>
    <w:p w14:paraId="1A76995E" w14:textId="77777777" w:rsidR="00A17E55" w:rsidRDefault="0011746E" w:rsidP="00A17E55">
      <w:pPr>
        <w:keepNext/>
      </w:pPr>
      <w:r>
        <w:rPr>
          <w:noProof/>
          <w:lang w:val="en-IN" w:eastAsia="en-IN"/>
        </w:rPr>
        <w:drawing>
          <wp:inline distT="0" distB="0" distL="0" distR="0" wp14:anchorId="67D9F144" wp14:editId="4ECEEE2B">
            <wp:extent cx="3457600" cy="847731"/>
            <wp:effectExtent l="19050" t="19050" r="28575" b="28575"/>
            <wp:docPr id="6" name="Picture 6" descr="Excel worksheet with 10 entered in cell A1, 8 entered in cell B1 and the formula =A1+B1 entered in cell 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5_L1_2_cell_reference_calcuation.png"/>
                    <pic:cNvPicPr/>
                  </pic:nvPicPr>
                  <pic:blipFill>
                    <a:blip r:embed="rId17">
                      <a:extLst>
                        <a:ext uri="{28A0092B-C50C-407E-A947-70E740481C1C}">
                          <a14:useLocalDpi xmlns:a14="http://schemas.microsoft.com/office/drawing/2010/main" val="0"/>
                        </a:ext>
                      </a:extLst>
                    </a:blip>
                    <a:stretch>
                      <a:fillRect/>
                    </a:stretch>
                  </pic:blipFill>
                  <pic:spPr>
                    <a:xfrm>
                      <a:off x="0" y="0"/>
                      <a:ext cx="3457600" cy="847731"/>
                    </a:xfrm>
                    <a:prstGeom prst="rect">
                      <a:avLst/>
                    </a:prstGeom>
                    <a:ln w="12700">
                      <a:solidFill>
                        <a:schemeClr val="tx1"/>
                      </a:solidFill>
                    </a:ln>
                  </pic:spPr>
                </pic:pic>
              </a:graphicData>
            </a:graphic>
          </wp:inline>
        </w:drawing>
      </w:r>
    </w:p>
    <w:p w14:paraId="27668D1A" w14:textId="1A8679E6" w:rsidR="0011746E" w:rsidRDefault="00A17E55" w:rsidP="00A17E55">
      <w:pPr>
        <w:pStyle w:val="Caption"/>
      </w:pPr>
      <w:r>
        <w:t xml:space="preserve">Figure </w:t>
      </w:r>
      <w:r>
        <w:fldChar w:fldCharType="begin"/>
      </w:r>
      <w:r>
        <w:instrText xml:space="preserve"> SEQ Figure \* ARABIC </w:instrText>
      </w:r>
      <w:r>
        <w:fldChar w:fldCharType="separate"/>
      </w:r>
      <w:r w:rsidR="00B26D36">
        <w:rPr>
          <w:noProof/>
        </w:rPr>
        <w:t>2</w:t>
      </w:r>
      <w:r>
        <w:fldChar w:fldCharType="end"/>
      </w:r>
      <w:r>
        <w:t>: Using cell references for calculating a formula</w:t>
      </w:r>
    </w:p>
    <w:tbl>
      <w:tblPr>
        <w:tblW w:w="0" w:type="auto"/>
        <w:tblLook w:val="04A0" w:firstRow="1" w:lastRow="0" w:firstColumn="1" w:lastColumn="0" w:noHBand="0" w:noVBand="1"/>
      </w:tblPr>
      <w:tblGrid>
        <w:gridCol w:w="1703"/>
        <w:gridCol w:w="43"/>
        <w:gridCol w:w="7614"/>
      </w:tblGrid>
      <w:tr w:rsidR="00F67075" w14:paraId="6A2AE314" w14:textId="77777777" w:rsidTr="00426B8C">
        <w:tc>
          <w:tcPr>
            <w:tcW w:w="1746" w:type="dxa"/>
            <w:gridSpan w:val="2"/>
          </w:tcPr>
          <w:p w14:paraId="74D68731" w14:textId="77777777" w:rsidR="00F67075" w:rsidRPr="00425413" w:rsidRDefault="00F67075" w:rsidP="005C4F29">
            <w:r w:rsidRPr="001A0F51">
              <w:rPr>
                <w:noProof/>
                <w:lang w:val="en-IN" w:eastAsia="en-IN"/>
              </w:rPr>
              <w:drawing>
                <wp:inline distT="0" distB="0" distL="0" distR="0" wp14:anchorId="0A56658A" wp14:editId="1A5E6EAD">
                  <wp:extent cx="969749" cy="1750587"/>
                  <wp:effectExtent l="0" t="0" r="1905" b="2540"/>
                  <wp:docPr id="7"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69749" cy="1750587"/>
                          </a:xfrm>
                          <a:prstGeom prst="rect">
                            <a:avLst/>
                          </a:prstGeom>
                        </pic:spPr>
                      </pic:pic>
                    </a:graphicData>
                  </a:graphic>
                </wp:inline>
              </w:drawing>
            </w:r>
          </w:p>
        </w:tc>
        <w:tc>
          <w:tcPr>
            <w:tcW w:w="7614" w:type="dxa"/>
          </w:tcPr>
          <w:p w14:paraId="650D5F42" w14:textId="77777777" w:rsidR="00F67075" w:rsidRPr="00425413" w:rsidRDefault="00F67075" w:rsidP="005C4F29">
            <w:pPr>
              <w:pStyle w:val="Readeraids"/>
            </w:pPr>
            <w:r>
              <w:t>Did you know?</w:t>
            </w:r>
          </w:p>
          <w:p w14:paraId="4D0C411D" w14:textId="6CE6FF78" w:rsidR="00F67075" w:rsidRPr="00425413" w:rsidRDefault="00F67075" w:rsidP="005C4F29">
            <w:r>
              <w:t xml:space="preserve">You can either type the formula or you can use the mouse and select the cells to be included in the formula. After you </w:t>
            </w:r>
            <w:r w:rsidR="00BA2B68">
              <w:t>type</w:t>
            </w:r>
            <w:r>
              <w:t xml:space="preserve"> the </w:t>
            </w:r>
            <w:r w:rsidRPr="00BA2B68">
              <w:rPr>
                <w:rStyle w:val="Inlinebold"/>
              </w:rPr>
              <w:t>=</w:t>
            </w:r>
            <w:r>
              <w:t xml:space="preserve"> sign, simply use the mouse and select the cell</w:t>
            </w:r>
            <w:r w:rsidR="00BA2B68">
              <w:t>s you want to include in the calculation before and after the operator</w:t>
            </w:r>
            <w:r>
              <w:t>.</w:t>
            </w:r>
          </w:p>
        </w:tc>
      </w:tr>
      <w:tr w:rsidR="00A94D73" w14:paraId="1815511F" w14:textId="77777777" w:rsidTr="00426B8C">
        <w:tblPrEx>
          <w:tblBorders>
            <w:bottom w:val="single" w:sz="18" w:space="0" w:color="6B2929"/>
          </w:tblBorders>
          <w:tblCellMar>
            <w:top w:w="142" w:type="dxa"/>
            <w:left w:w="85" w:type="dxa"/>
            <w:bottom w:w="142" w:type="dxa"/>
            <w:right w:w="85" w:type="dxa"/>
          </w:tblCellMar>
        </w:tblPrEx>
        <w:tc>
          <w:tcPr>
            <w:tcW w:w="1703" w:type="dxa"/>
          </w:tcPr>
          <w:p w14:paraId="67A672B3" w14:textId="77777777" w:rsidR="00A94D73" w:rsidRPr="00425413" w:rsidRDefault="00A94D73" w:rsidP="00CC08EA">
            <w:r w:rsidRPr="00A94D73">
              <w:rPr>
                <w:noProof/>
                <w:lang w:val="en-IN" w:eastAsia="en-IN"/>
              </w:rPr>
              <w:drawing>
                <wp:inline distT="0" distB="0" distL="0" distR="0" wp14:anchorId="04D5C451" wp14:editId="3069E944">
                  <wp:extent cx="720000" cy="720000"/>
                  <wp:effectExtent l="0" t="0" r="4445" b="4445"/>
                  <wp:docPr id="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gridSpan w:val="2"/>
          </w:tcPr>
          <w:p w14:paraId="778B1F2E" w14:textId="77777777" w:rsidR="00A94D73" w:rsidRPr="00425413" w:rsidRDefault="00A94D73" w:rsidP="00CC08EA">
            <w:pPr>
              <w:pStyle w:val="Readeraids"/>
            </w:pPr>
            <w:r>
              <w:t>Additional information</w:t>
            </w:r>
          </w:p>
          <w:p w14:paraId="2F3825F7" w14:textId="5EBC443A" w:rsidR="00A94D73" w:rsidRPr="00425413" w:rsidRDefault="00A94D73" w:rsidP="00CC08EA">
            <w:r>
              <w:t xml:space="preserve">For more information on types of operators and order of </w:t>
            </w:r>
            <w:r w:rsidR="00995CE5">
              <w:t xml:space="preserve">operations, </w:t>
            </w:r>
            <w:r w:rsidR="00995CE5" w:rsidRPr="00425413">
              <w:t>go</w:t>
            </w:r>
            <w:r w:rsidRPr="00425413">
              <w:t xml:space="preserve"> to</w:t>
            </w:r>
            <w:r w:rsidR="00016FDE">
              <w:t>:</w:t>
            </w:r>
            <w:r w:rsidRPr="00425413">
              <w:t xml:space="preserve"> </w:t>
            </w:r>
            <w:hyperlink r:id="rId22" w:history="1">
              <w:r w:rsidRPr="00A94D73">
                <w:rPr>
                  <w:rStyle w:val="Hyperlink"/>
                </w:rPr>
                <w:t>Calculation operators and precedence</w:t>
              </w:r>
            </w:hyperlink>
          </w:p>
        </w:tc>
      </w:tr>
    </w:tbl>
    <w:p w14:paraId="21E15D91" w14:textId="77777777" w:rsidR="00DD3662" w:rsidRDefault="00DD3662" w:rsidP="00ED61F7">
      <w:r>
        <w:br w:type="page"/>
      </w:r>
    </w:p>
    <w:p w14:paraId="5AD878BA" w14:textId="6AE65896" w:rsidR="005A1A6F" w:rsidRPr="007E10CC" w:rsidRDefault="005A1A6F" w:rsidP="005A1A6F">
      <w:pPr>
        <w:pStyle w:val="Heading3"/>
      </w:pPr>
      <w:bookmarkStart w:id="48" w:name="_Toc28777002"/>
      <w:r>
        <w:lastRenderedPageBreak/>
        <w:t xml:space="preserve">Try-it: </w:t>
      </w:r>
      <w:r w:rsidR="004B561E" w:rsidRPr="004B561E">
        <w:t>Understand basic formulas</w:t>
      </w:r>
      <w:bookmarkEnd w:id="48"/>
    </w:p>
    <w:p w14:paraId="3D9C6EDB" w14:textId="1600622E" w:rsidR="005A1A6F" w:rsidRDefault="005A1A6F" w:rsidP="005A1A6F">
      <w:r w:rsidRPr="005A1A6F">
        <w:rPr>
          <w:noProof/>
          <w:lang w:val="en-IN" w:eastAsia="en-IN"/>
        </w:rPr>
        <w:drawing>
          <wp:inline distT="0" distB="0" distL="0" distR="0" wp14:anchorId="265F2679" wp14:editId="3DC2A60C">
            <wp:extent cx="300948" cy="300948"/>
            <wp:effectExtent l="0" t="0" r="4445" b="4445"/>
            <wp:docPr id="21" name="Picture 21" descr="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0948" cy="300948"/>
                    </a:xfrm>
                    <a:prstGeom prst="rect">
                      <a:avLst/>
                    </a:prstGeom>
                  </pic:spPr>
                </pic:pic>
              </a:graphicData>
            </a:graphic>
          </wp:inline>
        </w:drawing>
      </w:r>
      <w:r w:rsidRPr="005A1A6F">
        <w:t xml:space="preserve"> In this leveled try-it activity, you will </w:t>
      </w:r>
      <w:r w:rsidR="00F52CF0">
        <w:t xml:space="preserve">open </w:t>
      </w:r>
      <w:r w:rsidR="00CD09F9">
        <w:t>a blank</w:t>
      </w:r>
      <w:r w:rsidR="00F52CF0">
        <w:t xml:space="preserve"> document and create a simple formula</w:t>
      </w:r>
      <w:r w:rsidR="005E028A">
        <w:t xml:space="preserve">. You will then open an existing document and devise </w:t>
      </w:r>
      <w:r w:rsidR="00F52CF0">
        <w:t>a more complex formula with multiple operators and sets of parentheses</w:t>
      </w:r>
      <w:r w:rsidRPr="005A1A6F">
        <w:t>.</w:t>
      </w:r>
    </w:p>
    <w:p w14:paraId="3555A7FE" w14:textId="19D3724F" w:rsidR="005A1A6F" w:rsidRDefault="005A1A6F" w:rsidP="005A1A6F">
      <w:pPr>
        <w:pStyle w:val="Heading3"/>
      </w:pPr>
      <w:bookmarkStart w:id="49" w:name="_Toc28777003"/>
      <w:r>
        <w:t>Try-it 1</w:t>
      </w:r>
      <w:bookmarkEnd w:id="49"/>
    </w:p>
    <w:p w14:paraId="0E50BF21" w14:textId="2528A344" w:rsidR="009E7A24" w:rsidRDefault="009E7A24" w:rsidP="009E7A24">
      <w:r w:rsidRPr="00AB78BC">
        <w:t>In this try-it,</w:t>
      </w:r>
      <w:r>
        <w:t xml:space="preserve"> you will</w:t>
      </w:r>
      <w:r w:rsidRPr="00AB78BC">
        <w:t xml:space="preserve"> </w:t>
      </w:r>
      <w:r>
        <w:t>open a blank document and create a simple formula.</w:t>
      </w:r>
    </w:p>
    <w:p w14:paraId="3F86FA57" w14:textId="77777777" w:rsidR="005A1A6F" w:rsidRDefault="005A1A6F" w:rsidP="005A1A6F">
      <w:pPr>
        <w:pStyle w:val="Heading4"/>
      </w:pPr>
      <w:r>
        <w:t>Resources</w:t>
      </w:r>
    </w:p>
    <w:p w14:paraId="383EA470" w14:textId="77777777" w:rsidR="005A1A6F" w:rsidRPr="005A1A6F" w:rsidRDefault="005A1A6F" w:rsidP="005A1A6F">
      <w:r>
        <w:t xml:space="preserve">You will need the following resources for this </w:t>
      </w:r>
      <w:r w:rsidRPr="005A1A6F">
        <w:t>try-it:</w:t>
      </w:r>
    </w:p>
    <w:p w14:paraId="56372571" w14:textId="4B46A5D5" w:rsidR="005A1A6F" w:rsidRPr="00CC08EA" w:rsidRDefault="005A1A6F" w:rsidP="00F64BF1">
      <w:pPr>
        <w:pStyle w:val="Bulletlevel1"/>
      </w:pPr>
      <w:r w:rsidRPr="00840DE1">
        <w:t>Open</w:t>
      </w:r>
      <w:r>
        <w:t xml:space="preserve"> </w:t>
      </w:r>
      <w:r w:rsidR="00CC08EA" w:rsidRPr="00CC08EA">
        <w:t>a blank worksheet in Excel</w:t>
      </w:r>
      <w:r w:rsidRPr="00CC08EA">
        <w:t>.</w:t>
      </w:r>
    </w:p>
    <w:p w14:paraId="1CA44834" w14:textId="77777777" w:rsidR="005A1A6F" w:rsidRDefault="005A1A6F" w:rsidP="005A1A6F">
      <w:pPr>
        <w:pStyle w:val="Heading4"/>
      </w:pPr>
      <w:r>
        <w:t>Instructions</w:t>
      </w:r>
    </w:p>
    <w:p w14:paraId="6572B8CC" w14:textId="77777777" w:rsidR="005A1A6F" w:rsidRPr="005A1A6F" w:rsidRDefault="005A1A6F" w:rsidP="005A1A6F">
      <w:r>
        <w:t xml:space="preserve">The following are the </w:t>
      </w:r>
      <w:r w:rsidRPr="005A1A6F">
        <w:t>general tasks that you need to perform during this try-it:</w:t>
      </w:r>
    </w:p>
    <w:p w14:paraId="7D285601" w14:textId="581F6E95" w:rsidR="005A1A6F" w:rsidRDefault="00192839" w:rsidP="00E46A24">
      <w:pPr>
        <w:pStyle w:val="Numberedlist1"/>
        <w:numPr>
          <w:ilvl w:val="0"/>
          <w:numId w:val="50"/>
        </w:numPr>
      </w:pPr>
      <w:r>
        <w:t>In the blank worksheet</w:t>
      </w:r>
      <w:r w:rsidR="00EE5987">
        <w:t>,</w:t>
      </w:r>
      <w:r>
        <w:t xml:space="preserve"> </w:t>
      </w:r>
      <w:r w:rsidR="00825B21">
        <w:t>enter</w:t>
      </w:r>
      <w:r>
        <w:t xml:space="preserve"> </w:t>
      </w:r>
      <w:r w:rsidR="00DA5AEC">
        <w:t xml:space="preserve">numbers as </w:t>
      </w:r>
      <w:r w:rsidR="00EE5987">
        <w:t>shown in the following table</w:t>
      </w:r>
      <w:r w:rsidR="00E4350C">
        <w:t>:</w:t>
      </w:r>
    </w:p>
    <w:tbl>
      <w:tblPr>
        <w:tblW w:w="4998" w:type="pct"/>
        <w:tblInd w:w="571" w:type="dxa"/>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1130"/>
        <w:gridCol w:w="2693"/>
        <w:gridCol w:w="2693"/>
        <w:gridCol w:w="2835"/>
      </w:tblGrid>
      <w:tr w:rsidR="003A2B1E" w14:paraId="4554372E" w14:textId="5DFE6818" w:rsidTr="00016FDE">
        <w:trPr>
          <w:trHeight w:val="288"/>
        </w:trPr>
        <w:tc>
          <w:tcPr>
            <w:tcW w:w="604" w:type="pct"/>
            <w:tcBorders>
              <w:right w:val="nil"/>
            </w:tcBorders>
            <w:shd w:val="clear" w:color="auto" w:fill="217346"/>
          </w:tcPr>
          <w:p w14:paraId="4E899FF6" w14:textId="33FD7317" w:rsidR="003A2B1E" w:rsidRPr="002D0207" w:rsidRDefault="003A2B1E" w:rsidP="003A2B1E">
            <w:pPr>
              <w:pStyle w:val="Table2Header"/>
            </w:pPr>
          </w:p>
        </w:tc>
        <w:tc>
          <w:tcPr>
            <w:tcW w:w="1440" w:type="pct"/>
            <w:tcBorders>
              <w:right w:val="nil"/>
            </w:tcBorders>
            <w:shd w:val="clear" w:color="auto" w:fill="217346"/>
          </w:tcPr>
          <w:p w14:paraId="10CA8B71" w14:textId="052DECBE" w:rsidR="003A2B1E" w:rsidRPr="003A771B" w:rsidRDefault="003A2B1E" w:rsidP="003A771B">
            <w:pPr>
              <w:pStyle w:val="Table2Header"/>
            </w:pPr>
            <w:r w:rsidRPr="003A771B">
              <w:t>A</w:t>
            </w:r>
          </w:p>
        </w:tc>
        <w:tc>
          <w:tcPr>
            <w:tcW w:w="1440" w:type="pct"/>
            <w:tcBorders>
              <w:right w:val="nil"/>
            </w:tcBorders>
            <w:shd w:val="clear" w:color="auto" w:fill="217346"/>
          </w:tcPr>
          <w:p w14:paraId="71936C94" w14:textId="4DDFE3C7" w:rsidR="003A2B1E" w:rsidRPr="003A771B" w:rsidRDefault="003A2B1E" w:rsidP="003A771B">
            <w:pPr>
              <w:pStyle w:val="Table2Header"/>
            </w:pPr>
            <w:r w:rsidRPr="003A771B">
              <w:t>B</w:t>
            </w:r>
          </w:p>
        </w:tc>
        <w:tc>
          <w:tcPr>
            <w:tcW w:w="1516" w:type="pct"/>
            <w:tcBorders>
              <w:right w:val="nil"/>
            </w:tcBorders>
            <w:shd w:val="clear" w:color="auto" w:fill="217346"/>
          </w:tcPr>
          <w:p w14:paraId="4464535E" w14:textId="21323052" w:rsidR="003A2B1E" w:rsidRPr="003A771B" w:rsidRDefault="003A2B1E" w:rsidP="003A771B">
            <w:pPr>
              <w:pStyle w:val="Table2Header"/>
            </w:pPr>
            <w:r w:rsidRPr="003A771B">
              <w:t>C</w:t>
            </w:r>
          </w:p>
        </w:tc>
      </w:tr>
      <w:tr w:rsidR="003A2B1E" w14:paraId="1A6EE5D7" w14:textId="1BB42D6A" w:rsidTr="00016FDE">
        <w:trPr>
          <w:trHeight w:val="20"/>
        </w:trPr>
        <w:tc>
          <w:tcPr>
            <w:tcW w:w="604" w:type="pct"/>
            <w:tcBorders>
              <w:left w:val="single" w:sz="4" w:space="0" w:color="000000"/>
              <w:bottom w:val="single" w:sz="4" w:space="0" w:color="000000"/>
              <w:right w:val="single" w:sz="4" w:space="0" w:color="000000"/>
            </w:tcBorders>
          </w:tcPr>
          <w:p w14:paraId="4AD5C457" w14:textId="20AAA80A" w:rsidR="003A2B1E" w:rsidRPr="00B76B1C" w:rsidRDefault="003A2B1E" w:rsidP="003A771B">
            <w:pPr>
              <w:pStyle w:val="TableRowHeader"/>
            </w:pPr>
            <w:r>
              <w:t>1</w:t>
            </w:r>
          </w:p>
        </w:tc>
        <w:tc>
          <w:tcPr>
            <w:tcW w:w="1440" w:type="pct"/>
            <w:tcBorders>
              <w:left w:val="single" w:sz="4" w:space="0" w:color="000000"/>
              <w:right w:val="single" w:sz="4" w:space="0" w:color="000000"/>
            </w:tcBorders>
          </w:tcPr>
          <w:p w14:paraId="05DA1547" w14:textId="712887E9" w:rsidR="003A2B1E" w:rsidRPr="00B76B1C" w:rsidRDefault="003A2B1E" w:rsidP="003A2B1E">
            <w:pPr>
              <w:pStyle w:val="TableContent"/>
            </w:pPr>
            <w:r>
              <w:t>10</w:t>
            </w:r>
          </w:p>
        </w:tc>
        <w:tc>
          <w:tcPr>
            <w:tcW w:w="1440" w:type="pct"/>
            <w:tcBorders>
              <w:left w:val="single" w:sz="4" w:space="0" w:color="000000"/>
              <w:right w:val="single" w:sz="4" w:space="0" w:color="000000"/>
            </w:tcBorders>
          </w:tcPr>
          <w:p w14:paraId="44883ED8" w14:textId="5C956960" w:rsidR="003A2B1E" w:rsidRPr="00B76B1C" w:rsidRDefault="003A2B1E" w:rsidP="003A2B1E">
            <w:pPr>
              <w:pStyle w:val="TableContent"/>
            </w:pPr>
            <w:r>
              <w:t>8</w:t>
            </w:r>
          </w:p>
        </w:tc>
        <w:tc>
          <w:tcPr>
            <w:tcW w:w="1516" w:type="pct"/>
            <w:tcBorders>
              <w:left w:val="single" w:sz="4" w:space="0" w:color="000000"/>
              <w:right w:val="single" w:sz="4" w:space="0" w:color="000000"/>
            </w:tcBorders>
          </w:tcPr>
          <w:p w14:paraId="261715BC" w14:textId="77777777" w:rsidR="003A2B1E" w:rsidRPr="00B76B1C" w:rsidRDefault="003A2B1E" w:rsidP="003A2B1E">
            <w:pPr>
              <w:pStyle w:val="TableContent"/>
            </w:pPr>
          </w:p>
        </w:tc>
      </w:tr>
      <w:tr w:rsidR="003A2B1E" w14:paraId="3DD7EB11" w14:textId="0ADED12C" w:rsidTr="00016FDE">
        <w:trPr>
          <w:trHeight w:val="20"/>
        </w:trPr>
        <w:tc>
          <w:tcPr>
            <w:tcW w:w="604" w:type="pct"/>
            <w:tcBorders>
              <w:top w:val="single" w:sz="4" w:space="0" w:color="000000"/>
              <w:bottom w:val="single" w:sz="4" w:space="0" w:color="000000"/>
            </w:tcBorders>
          </w:tcPr>
          <w:p w14:paraId="2B74208E" w14:textId="074A2D6A" w:rsidR="003A2B1E" w:rsidRPr="00B76B1C" w:rsidRDefault="003A2B1E" w:rsidP="003A771B">
            <w:pPr>
              <w:pStyle w:val="TableRowHeader"/>
            </w:pPr>
            <w:r>
              <w:t>2</w:t>
            </w:r>
          </w:p>
        </w:tc>
        <w:tc>
          <w:tcPr>
            <w:tcW w:w="1440" w:type="pct"/>
            <w:tcBorders>
              <w:bottom w:val="single" w:sz="4" w:space="0" w:color="000000"/>
            </w:tcBorders>
          </w:tcPr>
          <w:p w14:paraId="2111AAF3" w14:textId="118A08BA" w:rsidR="003A2B1E" w:rsidRPr="00B76B1C" w:rsidRDefault="003A2B1E" w:rsidP="003A2B1E">
            <w:pPr>
              <w:pStyle w:val="TableContent"/>
            </w:pPr>
            <w:r>
              <w:t>15</w:t>
            </w:r>
          </w:p>
        </w:tc>
        <w:tc>
          <w:tcPr>
            <w:tcW w:w="1440" w:type="pct"/>
            <w:tcBorders>
              <w:bottom w:val="single" w:sz="4" w:space="0" w:color="000000"/>
            </w:tcBorders>
          </w:tcPr>
          <w:p w14:paraId="581BC84B" w14:textId="6AF874E5" w:rsidR="003A2B1E" w:rsidRPr="00B76B1C" w:rsidRDefault="003A2B1E" w:rsidP="003A2B1E">
            <w:pPr>
              <w:pStyle w:val="TableContent"/>
            </w:pPr>
            <w:r>
              <w:t>6</w:t>
            </w:r>
          </w:p>
        </w:tc>
        <w:tc>
          <w:tcPr>
            <w:tcW w:w="1516" w:type="pct"/>
            <w:tcBorders>
              <w:bottom w:val="single" w:sz="4" w:space="0" w:color="000000"/>
            </w:tcBorders>
          </w:tcPr>
          <w:p w14:paraId="2BDCEE24" w14:textId="77777777" w:rsidR="003A2B1E" w:rsidRPr="00B76B1C" w:rsidRDefault="003A2B1E" w:rsidP="003A2B1E">
            <w:pPr>
              <w:pStyle w:val="TableContent"/>
            </w:pPr>
          </w:p>
        </w:tc>
      </w:tr>
      <w:tr w:rsidR="003A2B1E" w14:paraId="1C49B0FD" w14:textId="461A5D32" w:rsidTr="00016FDE">
        <w:trPr>
          <w:trHeight w:val="20"/>
        </w:trPr>
        <w:tc>
          <w:tcPr>
            <w:tcW w:w="604" w:type="pct"/>
            <w:tcBorders>
              <w:top w:val="single" w:sz="4" w:space="0" w:color="000000"/>
              <w:bottom w:val="single" w:sz="4" w:space="0" w:color="000000"/>
            </w:tcBorders>
          </w:tcPr>
          <w:p w14:paraId="1F61CD42" w14:textId="44E66BAA" w:rsidR="003A2B1E" w:rsidRPr="00B76B1C" w:rsidRDefault="003A2B1E" w:rsidP="003A771B">
            <w:pPr>
              <w:pStyle w:val="TableRowHeader"/>
            </w:pPr>
            <w:r>
              <w:t>3</w:t>
            </w:r>
          </w:p>
        </w:tc>
        <w:tc>
          <w:tcPr>
            <w:tcW w:w="1440" w:type="pct"/>
            <w:tcBorders>
              <w:bottom w:val="single" w:sz="4" w:space="0" w:color="000000"/>
            </w:tcBorders>
          </w:tcPr>
          <w:p w14:paraId="060C2DE7" w14:textId="23D7EDAE" w:rsidR="003A2B1E" w:rsidRPr="00B76B1C" w:rsidRDefault="003A2B1E" w:rsidP="003A2B1E">
            <w:pPr>
              <w:pStyle w:val="TableContent"/>
            </w:pPr>
            <w:r>
              <w:t>25</w:t>
            </w:r>
          </w:p>
        </w:tc>
        <w:tc>
          <w:tcPr>
            <w:tcW w:w="1440" w:type="pct"/>
            <w:tcBorders>
              <w:bottom w:val="single" w:sz="4" w:space="0" w:color="000000"/>
            </w:tcBorders>
          </w:tcPr>
          <w:p w14:paraId="6E5964AC" w14:textId="58A95A0B" w:rsidR="003A2B1E" w:rsidRPr="00B76B1C" w:rsidRDefault="003A2B1E" w:rsidP="003A2B1E">
            <w:pPr>
              <w:pStyle w:val="TableContent"/>
            </w:pPr>
            <w:r>
              <w:t>10</w:t>
            </w:r>
          </w:p>
        </w:tc>
        <w:tc>
          <w:tcPr>
            <w:tcW w:w="1516" w:type="pct"/>
            <w:tcBorders>
              <w:bottom w:val="single" w:sz="4" w:space="0" w:color="000000"/>
            </w:tcBorders>
          </w:tcPr>
          <w:p w14:paraId="41B069E2" w14:textId="77777777" w:rsidR="003A2B1E" w:rsidRPr="00B76B1C" w:rsidRDefault="003A2B1E" w:rsidP="003A2B1E">
            <w:pPr>
              <w:pStyle w:val="TableContent"/>
            </w:pPr>
          </w:p>
        </w:tc>
      </w:tr>
      <w:tr w:rsidR="003A2B1E" w14:paraId="4037096B" w14:textId="5A083E9B" w:rsidTr="00016FDE">
        <w:trPr>
          <w:trHeight w:val="20"/>
        </w:trPr>
        <w:tc>
          <w:tcPr>
            <w:tcW w:w="604" w:type="pct"/>
            <w:tcBorders>
              <w:top w:val="single" w:sz="4" w:space="0" w:color="000000"/>
              <w:bottom w:val="single" w:sz="4" w:space="0" w:color="000000"/>
            </w:tcBorders>
          </w:tcPr>
          <w:p w14:paraId="5217AAFB" w14:textId="32033800" w:rsidR="003A2B1E" w:rsidRPr="00B76B1C" w:rsidRDefault="003A2B1E" w:rsidP="003A771B">
            <w:pPr>
              <w:pStyle w:val="TableRowHeader"/>
            </w:pPr>
            <w:r>
              <w:t>4</w:t>
            </w:r>
          </w:p>
        </w:tc>
        <w:tc>
          <w:tcPr>
            <w:tcW w:w="1440" w:type="pct"/>
            <w:tcBorders>
              <w:bottom w:val="single" w:sz="4" w:space="0" w:color="000000"/>
            </w:tcBorders>
          </w:tcPr>
          <w:p w14:paraId="71074D8D" w14:textId="1E2B51B2" w:rsidR="003A2B1E" w:rsidRPr="00B76B1C" w:rsidRDefault="003A2B1E" w:rsidP="003A2B1E">
            <w:pPr>
              <w:pStyle w:val="TableContent"/>
            </w:pPr>
            <w:r>
              <w:t>22</w:t>
            </w:r>
          </w:p>
        </w:tc>
        <w:tc>
          <w:tcPr>
            <w:tcW w:w="1440" w:type="pct"/>
            <w:tcBorders>
              <w:bottom w:val="single" w:sz="4" w:space="0" w:color="000000"/>
            </w:tcBorders>
          </w:tcPr>
          <w:p w14:paraId="74B970E4" w14:textId="73F044B7" w:rsidR="003A2B1E" w:rsidRPr="00B76B1C" w:rsidRDefault="003A2B1E" w:rsidP="003A2B1E">
            <w:pPr>
              <w:pStyle w:val="TableContent"/>
            </w:pPr>
            <w:r>
              <w:t>2</w:t>
            </w:r>
          </w:p>
        </w:tc>
        <w:tc>
          <w:tcPr>
            <w:tcW w:w="1516" w:type="pct"/>
            <w:tcBorders>
              <w:bottom w:val="single" w:sz="4" w:space="0" w:color="000000"/>
            </w:tcBorders>
          </w:tcPr>
          <w:p w14:paraId="12077EFA" w14:textId="77777777" w:rsidR="003A2B1E" w:rsidRPr="00B76B1C" w:rsidRDefault="003A2B1E" w:rsidP="003A2B1E">
            <w:pPr>
              <w:pStyle w:val="TableContent"/>
            </w:pPr>
          </w:p>
        </w:tc>
      </w:tr>
    </w:tbl>
    <w:p w14:paraId="7CDD0F99" w14:textId="0628E18E" w:rsidR="00CC08EA" w:rsidRDefault="001C4414" w:rsidP="00DD3662">
      <w:pPr>
        <w:pStyle w:val="Numberedlist1"/>
        <w:numPr>
          <w:ilvl w:val="0"/>
          <w:numId w:val="50"/>
        </w:numPr>
        <w:spacing w:before="120"/>
      </w:pPr>
      <w:r>
        <w:t xml:space="preserve">In cell </w:t>
      </w:r>
      <w:r w:rsidRPr="00416CA1">
        <w:rPr>
          <w:rStyle w:val="Inlinebold"/>
        </w:rPr>
        <w:t>C1</w:t>
      </w:r>
      <w:r>
        <w:t xml:space="preserve">, create a formula that adds cells </w:t>
      </w:r>
      <w:r w:rsidRPr="00416CA1">
        <w:rPr>
          <w:rStyle w:val="Inlinebold"/>
        </w:rPr>
        <w:t>A1</w:t>
      </w:r>
      <w:r w:rsidRPr="00ED61F7">
        <w:rPr>
          <w:rStyle w:val="Inlinebold"/>
        </w:rPr>
        <w:t xml:space="preserve"> </w:t>
      </w:r>
      <w:r>
        <w:t xml:space="preserve">and </w:t>
      </w:r>
      <w:r w:rsidRPr="00416CA1">
        <w:rPr>
          <w:rStyle w:val="Inlinebold"/>
        </w:rPr>
        <w:t>B1</w:t>
      </w:r>
      <w:r>
        <w:t>. Use constant numbers for this formula.</w:t>
      </w:r>
    </w:p>
    <w:p w14:paraId="6961B6C9" w14:textId="4779D85D" w:rsidR="001C4414" w:rsidRDefault="001C4414" w:rsidP="00E46A24">
      <w:pPr>
        <w:pStyle w:val="Numberedlist1"/>
        <w:numPr>
          <w:ilvl w:val="0"/>
          <w:numId w:val="50"/>
        </w:numPr>
      </w:pPr>
      <w:r>
        <w:t xml:space="preserve">In cell </w:t>
      </w:r>
      <w:r w:rsidRPr="00416CA1">
        <w:rPr>
          <w:rStyle w:val="Inlinebold"/>
        </w:rPr>
        <w:t>C2</w:t>
      </w:r>
      <w:r>
        <w:t xml:space="preserve">, </w:t>
      </w:r>
      <w:r w:rsidRPr="001C4414">
        <w:t xml:space="preserve">create a formula that </w:t>
      </w:r>
      <w:r>
        <w:t>subtracts</w:t>
      </w:r>
      <w:r w:rsidRPr="001C4414">
        <w:t xml:space="preserve"> cells </w:t>
      </w:r>
      <w:r w:rsidRPr="00416CA1">
        <w:rPr>
          <w:rStyle w:val="Inlinebold"/>
        </w:rPr>
        <w:t>A2</w:t>
      </w:r>
      <w:r w:rsidRPr="001C4414">
        <w:t xml:space="preserve"> and </w:t>
      </w:r>
      <w:r w:rsidRPr="00416CA1">
        <w:rPr>
          <w:rStyle w:val="Inlinebold"/>
        </w:rPr>
        <w:t>B2</w:t>
      </w:r>
      <w:r w:rsidRPr="001C4414">
        <w:t xml:space="preserve">. Use </w:t>
      </w:r>
      <w:r>
        <w:t>cell references</w:t>
      </w:r>
      <w:r w:rsidRPr="001C4414">
        <w:t xml:space="preserve"> for this formula</w:t>
      </w:r>
      <w:r>
        <w:t>.</w:t>
      </w:r>
    </w:p>
    <w:p w14:paraId="692EDA52" w14:textId="6FF3B616" w:rsidR="001C4414" w:rsidRPr="00296FF9" w:rsidRDefault="001C4414" w:rsidP="00E46A24">
      <w:pPr>
        <w:pStyle w:val="Numberedlist1"/>
        <w:numPr>
          <w:ilvl w:val="0"/>
          <w:numId w:val="50"/>
        </w:numPr>
      </w:pPr>
      <w:r w:rsidRPr="001C4414">
        <w:t xml:space="preserve">In </w:t>
      </w:r>
      <w:r w:rsidRPr="00296FF9">
        <w:t xml:space="preserve">cell </w:t>
      </w:r>
      <w:r w:rsidRPr="00416CA1">
        <w:rPr>
          <w:rStyle w:val="Inlinebold"/>
        </w:rPr>
        <w:t>C3</w:t>
      </w:r>
      <w:r w:rsidRPr="00296FF9">
        <w:t xml:space="preserve">, create a formula that multiplies cells </w:t>
      </w:r>
      <w:r w:rsidRPr="00416CA1">
        <w:rPr>
          <w:rStyle w:val="Inlinebold"/>
        </w:rPr>
        <w:t>A3</w:t>
      </w:r>
      <w:r w:rsidRPr="00296FF9">
        <w:t xml:space="preserve"> and </w:t>
      </w:r>
      <w:r w:rsidRPr="00416CA1">
        <w:rPr>
          <w:rStyle w:val="Inlinebold"/>
        </w:rPr>
        <w:t>B3</w:t>
      </w:r>
      <w:r w:rsidRPr="00296FF9">
        <w:t>. Use cell references for this formula.</w:t>
      </w:r>
    </w:p>
    <w:p w14:paraId="739D5789" w14:textId="1C4E230B" w:rsidR="001C4414" w:rsidRDefault="001C4414" w:rsidP="00E46A24">
      <w:pPr>
        <w:pStyle w:val="Numberedlist1"/>
        <w:numPr>
          <w:ilvl w:val="0"/>
          <w:numId w:val="50"/>
        </w:numPr>
      </w:pPr>
      <w:r w:rsidRPr="001C4414">
        <w:t xml:space="preserve">In cell </w:t>
      </w:r>
      <w:r w:rsidRPr="00416CA1">
        <w:rPr>
          <w:rStyle w:val="Inlinebold"/>
        </w:rPr>
        <w:t>C4</w:t>
      </w:r>
      <w:r w:rsidRPr="001C4414">
        <w:t xml:space="preserve">, create a formula that </w:t>
      </w:r>
      <w:r w:rsidR="002B7D6A">
        <w:t>divides</w:t>
      </w:r>
      <w:r w:rsidRPr="001C4414">
        <w:t xml:space="preserve"> cells </w:t>
      </w:r>
      <w:r w:rsidRPr="00416CA1">
        <w:rPr>
          <w:rStyle w:val="Inlinebold"/>
        </w:rPr>
        <w:t>A4</w:t>
      </w:r>
      <w:r w:rsidRPr="001C4414">
        <w:t xml:space="preserve"> and </w:t>
      </w:r>
      <w:r w:rsidRPr="00416CA1">
        <w:rPr>
          <w:rStyle w:val="Inlinebold"/>
        </w:rPr>
        <w:t>B4</w:t>
      </w:r>
      <w:r w:rsidRPr="001C4414">
        <w:t>. Use cell references for this formula</w:t>
      </w:r>
      <w:r>
        <w:t>.</w:t>
      </w:r>
    </w:p>
    <w:p w14:paraId="6F2EEBF6" w14:textId="0A519472" w:rsidR="001C4414" w:rsidRDefault="001C4414" w:rsidP="00E46A24">
      <w:pPr>
        <w:pStyle w:val="Numberedlist1"/>
        <w:numPr>
          <w:ilvl w:val="0"/>
          <w:numId w:val="50"/>
        </w:numPr>
      </w:pPr>
      <w:r>
        <w:t xml:space="preserve">In cell </w:t>
      </w:r>
      <w:r w:rsidRPr="00416CA1">
        <w:rPr>
          <w:rStyle w:val="Inlinebold"/>
        </w:rPr>
        <w:t>A1</w:t>
      </w:r>
      <w:r>
        <w:t xml:space="preserve">, change the number to </w:t>
      </w:r>
      <w:r w:rsidRPr="00F91921">
        <w:rPr>
          <w:rStyle w:val="Inlinebold"/>
        </w:rPr>
        <w:t>20</w:t>
      </w:r>
      <w:r>
        <w:t>.</w:t>
      </w:r>
    </w:p>
    <w:p w14:paraId="70C46896" w14:textId="71A27DDA" w:rsidR="001C4414" w:rsidRDefault="001C4414" w:rsidP="00E46A24">
      <w:pPr>
        <w:pStyle w:val="Numberedlist1"/>
        <w:numPr>
          <w:ilvl w:val="0"/>
          <w:numId w:val="50"/>
        </w:numPr>
      </w:pPr>
      <w:r>
        <w:t xml:space="preserve">In cell </w:t>
      </w:r>
      <w:r w:rsidRPr="00416CA1">
        <w:rPr>
          <w:rStyle w:val="Inlinebold"/>
        </w:rPr>
        <w:t>A2</w:t>
      </w:r>
      <w:r>
        <w:t xml:space="preserve">, change the number to </w:t>
      </w:r>
      <w:r w:rsidRPr="00F91921">
        <w:rPr>
          <w:rStyle w:val="Inlinebold"/>
        </w:rPr>
        <w:t>10</w:t>
      </w:r>
      <w:r>
        <w:t>.</w:t>
      </w:r>
    </w:p>
    <w:p w14:paraId="01C2F6BB" w14:textId="3A6A3628" w:rsidR="001C4414" w:rsidRDefault="001C4414" w:rsidP="00E46A24">
      <w:pPr>
        <w:pStyle w:val="Numberedlist1"/>
        <w:numPr>
          <w:ilvl w:val="0"/>
          <w:numId w:val="50"/>
        </w:numPr>
      </w:pPr>
      <w:r>
        <w:t xml:space="preserve">In cell </w:t>
      </w:r>
      <w:r w:rsidRPr="00416CA1">
        <w:rPr>
          <w:rStyle w:val="Inlinebold"/>
        </w:rPr>
        <w:t>A3</w:t>
      </w:r>
      <w:r>
        <w:t xml:space="preserve">, change the number to </w:t>
      </w:r>
      <w:r w:rsidRPr="00F91921">
        <w:rPr>
          <w:rStyle w:val="Inlinebold"/>
        </w:rPr>
        <w:t>10</w:t>
      </w:r>
      <w:r>
        <w:t>.</w:t>
      </w:r>
    </w:p>
    <w:p w14:paraId="17AC7DDE" w14:textId="260F8BAF" w:rsidR="001C4414" w:rsidRDefault="001C4414" w:rsidP="00E46A24">
      <w:pPr>
        <w:pStyle w:val="Numberedlist1"/>
        <w:numPr>
          <w:ilvl w:val="0"/>
          <w:numId w:val="50"/>
        </w:numPr>
      </w:pPr>
      <w:r>
        <w:lastRenderedPageBreak/>
        <w:t xml:space="preserve">In cell </w:t>
      </w:r>
      <w:r w:rsidRPr="00416CA1">
        <w:rPr>
          <w:rStyle w:val="Inlinebold"/>
        </w:rPr>
        <w:t>A4</w:t>
      </w:r>
      <w:r>
        <w:t xml:space="preserve">, change the number to </w:t>
      </w:r>
      <w:r w:rsidR="002B7D6A" w:rsidRPr="00F91921">
        <w:rPr>
          <w:rStyle w:val="Inlinebold"/>
        </w:rPr>
        <w:t>40</w:t>
      </w:r>
      <w:r w:rsidR="002B7D6A">
        <w:t>.</w:t>
      </w:r>
    </w:p>
    <w:p w14:paraId="3D6E7FE8" w14:textId="18333FBA" w:rsidR="002B7D6A" w:rsidRDefault="002B7D6A" w:rsidP="00E46A24">
      <w:pPr>
        <w:pStyle w:val="Numberedlist1"/>
        <w:numPr>
          <w:ilvl w:val="0"/>
          <w:numId w:val="50"/>
        </w:numPr>
      </w:pPr>
      <w:r>
        <w:t>Which results automatically changed? Why?</w:t>
      </w:r>
    </w:p>
    <w:p w14:paraId="01208B1B" w14:textId="165F329D" w:rsidR="009904EF" w:rsidRPr="005A1A6F" w:rsidRDefault="009904EF" w:rsidP="00E46A24">
      <w:pPr>
        <w:pStyle w:val="Numberedlist1"/>
        <w:numPr>
          <w:ilvl w:val="0"/>
          <w:numId w:val="50"/>
        </w:numPr>
      </w:pPr>
      <w:r>
        <w:t>Save and close the file.</w:t>
      </w:r>
    </w:p>
    <w:p w14:paraId="0F7853C9" w14:textId="0AD78606" w:rsidR="005A1A6F" w:rsidRDefault="005A1A6F" w:rsidP="005A1A6F">
      <w:pPr>
        <w:pStyle w:val="Heading3"/>
      </w:pPr>
      <w:bookmarkStart w:id="50" w:name="_Toc28777004"/>
      <w:r w:rsidRPr="00D96198">
        <w:t xml:space="preserve">Try-it </w:t>
      </w:r>
      <w:r>
        <w:t>2</w:t>
      </w:r>
      <w:bookmarkEnd w:id="50"/>
    </w:p>
    <w:p w14:paraId="11A2E299" w14:textId="12EF8BEC" w:rsidR="009E7A24" w:rsidRDefault="009E7A24" w:rsidP="009E7A24">
      <w:r>
        <w:t>In this try-it, you will open an existing document and devise a more complex formula with two operators and parentheses</w:t>
      </w:r>
      <w:r w:rsidRPr="005A1A6F">
        <w:t>.</w:t>
      </w:r>
    </w:p>
    <w:p w14:paraId="3D2FC816" w14:textId="77777777" w:rsidR="005A1A6F" w:rsidRPr="00D96198" w:rsidRDefault="005A1A6F" w:rsidP="005A1A6F">
      <w:pPr>
        <w:pStyle w:val="Heading4"/>
      </w:pPr>
      <w:r w:rsidRPr="00D96198">
        <w:t>Resources</w:t>
      </w:r>
    </w:p>
    <w:p w14:paraId="6D1BB6E7" w14:textId="77777777" w:rsidR="005A1A6F" w:rsidRPr="005A1A6F" w:rsidRDefault="005A1A6F" w:rsidP="005A1A6F">
      <w:r w:rsidRPr="00D96198">
        <w:t>You will need the following resources for this try-it:</w:t>
      </w:r>
    </w:p>
    <w:p w14:paraId="5B449DA0" w14:textId="7AD35643" w:rsidR="005A1A6F" w:rsidRPr="00D96198" w:rsidRDefault="00E87394" w:rsidP="00F64BF1">
      <w:pPr>
        <w:pStyle w:val="Bulletlevel1"/>
      </w:pPr>
      <w:r w:rsidRPr="00E87394">
        <w:t xml:space="preserve">Open </w:t>
      </w:r>
      <w:bookmarkStart w:id="51" w:name="_Hlk25828834"/>
      <w:r w:rsidRPr="00E87394">
        <w:rPr>
          <w:rStyle w:val="Inlinebold"/>
        </w:rPr>
        <w:t>L1_T1_try2_formula_two_operators_starter.xlsx</w:t>
      </w:r>
      <w:r w:rsidRPr="00E87394">
        <w:t xml:space="preserve"> </w:t>
      </w:r>
      <w:bookmarkEnd w:id="51"/>
      <w:r w:rsidRPr="00E87394">
        <w:t>in this lesson</w:t>
      </w:r>
      <w:r w:rsidR="00DD3662">
        <w:t>’</w:t>
      </w:r>
      <w:r w:rsidRPr="00E87394">
        <w:t>s Learning Activity Resources</w:t>
      </w:r>
      <w:r w:rsidR="00EE5987">
        <w:t>.</w:t>
      </w:r>
    </w:p>
    <w:p w14:paraId="725FD791" w14:textId="77777777" w:rsidR="005A1A6F" w:rsidRPr="00D96198" w:rsidRDefault="005A1A6F" w:rsidP="005A1A6F">
      <w:pPr>
        <w:pStyle w:val="Heading4"/>
      </w:pPr>
      <w:r w:rsidRPr="00D96198">
        <w:t>Instructions</w:t>
      </w:r>
    </w:p>
    <w:p w14:paraId="61DDCAB6" w14:textId="77777777" w:rsidR="005A1A6F" w:rsidRPr="005A1A6F" w:rsidRDefault="005A1A6F" w:rsidP="005A1A6F">
      <w:r w:rsidRPr="00D96198">
        <w:t>The following are the general tasks that you need to perform during this try-it:</w:t>
      </w:r>
    </w:p>
    <w:p w14:paraId="14B69DD5" w14:textId="4119EE60" w:rsidR="005A1A6F" w:rsidRPr="00416CA1" w:rsidRDefault="00042CF4" w:rsidP="00416CA1">
      <w:pPr>
        <w:pStyle w:val="Numberedlist1"/>
        <w:numPr>
          <w:ilvl w:val="0"/>
          <w:numId w:val="51"/>
        </w:numPr>
      </w:pPr>
      <w:r>
        <w:t xml:space="preserve">In cell </w:t>
      </w:r>
      <w:r w:rsidRPr="00416CA1">
        <w:rPr>
          <w:rStyle w:val="Inlinebold"/>
        </w:rPr>
        <w:t>D2</w:t>
      </w:r>
      <w:r w:rsidRPr="00416CA1">
        <w:t xml:space="preserve">, create a formula that adds cells </w:t>
      </w:r>
      <w:r w:rsidRPr="00416CA1">
        <w:rPr>
          <w:rStyle w:val="Inlinebold"/>
        </w:rPr>
        <w:t>A2</w:t>
      </w:r>
      <w:r w:rsidRPr="00416CA1">
        <w:t xml:space="preserve"> and </w:t>
      </w:r>
      <w:r w:rsidRPr="00416CA1">
        <w:rPr>
          <w:rStyle w:val="Inlinebold"/>
        </w:rPr>
        <w:t>B2</w:t>
      </w:r>
      <w:r w:rsidR="00EE5987" w:rsidRPr="00416CA1">
        <w:t xml:space="preserve"> </w:t>
      </w:r>
      <w:r w:rsidRPr="00416CA1">
        <w:t xml:space="preserve">and then subtracts cell </w:t>
      </w:r>
      <w:r w:rsidRPr="00416CA1">
        <w:rPr>
          <w:rStyle w:val="Inlinebold"/>
        </w:rPr>
        <w:t>C2</w:t>
      </w:r>
      <w:r w:rsidR="005A1A6F" w:rsidRPr="00416CA1">
        <w:t>.</w:t>
      </w:r>
    </w:p>
    <w:p w14:paraId="4D8563E0" w14:textId="1ADA9CEA" w:rsidR="00042CF4" w:rsidRPr="00296FF9" w:rsidRDefault="00042CF4" w:rsidP="00E46A24">
      <w:pPr>
        <w:pStyle w:val="Numberedlist1"/>
        <w:numPr>
          <w:ilvl w:val="0"/>
          <w:numId w:val="51"/>
        </w:numPr>
        <w:rPr>
          <w:bCs/>
        </w:rPr>
      </w:pPr>
      <w:r w:rsidRPr="00296FF9">
        <w:rPr>
          <w:bCs/>
        </w:rPr>
        <w:t xml:space="preserve">In cell </w:t>
      </w:r>
      <w:r w:rsidRPr="00416CA1">
        <w:rPr>
          <w:rStyle w:val="Inlinebold"/>
        </w:rPr>
        <w:t>D3</w:t>
      </w:r>
      <w:r w:rsidRPr="00296FF9">
        <w:rPr>
          <w:bCs/>
        </w:rPr>
        <w:t xml:space="preserve">, create a formula that adds cells </w:t>
      </w:r>
      <w:r w:rsidRPr="00416CA1">
        <w:rPr>
          <w:rStyle w:val="Inlinebold"/>
        </w:rPr>
        <w:t>A3</w:t>
      </w:r>
      <w:r w:rsidRPr="00296FF9">
        <w:rPr>
          <w:bCs/>
        </w:rPr>
        <w:t xml:space="preserve"> and </w:t>
      </w:r>
      <w:r w:rsidRPr="00416CA1">
        <w:rPr>
          <w:rStyle w:val="Inlinebold"/>
        </w:rPr>
        <w:t>B3</w:t>
      </w:r>
      <w:r w:rsidR="00EE5987" w:rsidRPr="00296FF9">
        <w:rPr>
          <w:bCs/>
        </w:rPr>
        <w:t xml:space="preserve"> </w:t>
      </w:r>
      <w:r w:rsidRPr="00296FF9">
        <w:rPr>
          <w:bCs/>
        </w:rPr>
        <w:t xml:space="preserve">and then multiplies cell </w:t>
      </w:r>
      <w:r w:rsidRPr="00416CA1">
        <w:rPr>
          <w:rStyle w:val="Inlinebold"/>
        </w:rPr>
        <w:t>C3</w:t>
      </w:r>
      <w:r w:rsidRPr="00296FF9">
        <w:rPr>
          <w:bCs/>
        </w:rPr>
        <w:t>.</w:t>
      </w:r>
    </w:p>
    <w:p w14:paraId="70D06A9D" w14:textId="4FC26DC9" w:rsidR="00042CF4" w:rsidRPr="00296FF9" w:rsidRDefault="00042CF4" w:rsidP="00E46A24">
      <w:pPr>
        <w:pStyle w:val="Numberedlist1"/>
        <w:numPr>
          <w:ilvl w:val="0"/>
          <w:numId w:val="51"/>
        </w:numPr>
        <w:rPr>
          <w:bCs/>
        </w:rPr>
      </w:pPr>
      <w:r w:rsidRPr="00296FF9">
        <w:rPr>
          <w:bCs/>
        </w:rPr>
        <w:t xml:space="preserve">In cell </w:t>
      </w:r>
      <w:r w:rsidRPr="00416CA1">
        <w:rPr>
          <w:rStyle w:val="Inlinebold"/>
        </w:rPr>
        <w:t>D4</w:t>
      </w:r>
      <w:r w:rsidRPr="00296FF9">
        <w:rPr>
          <w:bCs/>
        </w:rPr>
        <w:t xml:space="preserve">, create a formula that subtracts cells </w:t>
      </w:r>
      <w:r w:rsidRPr="00416CA1">
        <w:rPr>
          <w:rStyle w:val="Inlinebold"/>
        </w:rPr>
        <w:t>A4</w:t>
      </w:r>
      <w:r w:rsidRPr="00296FF9">
        <w:rPr>
          <w:bCs/>
        </w:rPr>
        <w:t xml:space="preserve"> and </w:t>
      </w:r>
      <w:r w:rsidRPr="00416CA1">
        <w:rPr>
          <w:rStyle w:val="Inlinebold"/>
        </w:rPr>
        <w:t>B4</w:t>
      </w:r>
      <w:r w:rsidRPr="00296FF9">
        <w:rPr>
          <w:bCs/>
        </w:rPr>
        <w:t xml:space="preserve"> and then divides cell </w:t>
      </w:r>
      <w:r w:rsidRPr="00416CA1">
        <w:rPr>
          <w:rStyle w:val="Inlinebold"/>
        </w:rPr>
        <w:t>C4</w:t>
      </w:r>
      <w:r w:rsidRPr="00296FF9">
        <w:rPr>
          <w:bCs/>
        </w:rPr>
        <w:t>.</w:t>
      </w:r>
    </w:p>
    <w:p w14:paraId="61E550A0" w14:textId="0000F0E6" w:rsidR="00042CF4" w:rsidRPr="00296FF9" w:rsidRDefault="00045A05" w:rsidP="00E46A24">
      <w:pPr>
        <w:pStyle w:val="Numberedlist1"/>
        <w:numPr>
          <w:ilvl w:val="0"/>
          <w:numId w:val="51"/>
        </w:numPr>
        <w:rPr>
          <w:bCs/>
        </w:rPr>
      </w:pPr>
      <w:r w:rsidRPr="00296FF9">
        <w:rPr>
          <w:bCs/>
        </w:rPr>
        <w:t xml:space="preserve">Use parentheses to modify the formula in cell </w:t>
      </w:r>
      <w:r w:rsidRPr="00416CA1">
        <w:rPr>
          <w:rStyle w:val="Inlinebold"/>
        </w:rPr>
        <w:t>D3</w:t>
      </w:r>
      <w:r w:rsidRPr="00296FF9">
        <w:rPr>
          <w:bCs/>
        </w:rPr>
        <w:t xml:space="preserve"> so that the result is </w:t>
      </w:r>
      <w:r w:rsidRPr="00296FF9">
        <w:rPr>
          <w:rStyle w:val="Inlinebold"/>
        </w:rPr>
        <w:t>750</w:t>
      </w:r>
      <w:r w:rsidRPr="00296FF9">
        <w:rPr>
          <w:bCs/>
        </w:rPr>
        <w:t>.</w:t>
      </w:r>
    </w:p>
    <w:p w14:paraId="4874D3D1" w14:textId="104AC8C9" w:rsidR="00045A05" w:rsidRPr="00296FF9" w:rsidRDefault="00045A05" w:rsidP="00E46A24">
      <w:pPr>
        <w:pStyle w:val="Numberedlist1"/>
        <w:numPr>
          <w:ilvl w:val="0"/>
          <w:numId w:val="51"/>
        </w:numPr>
        <w:rPr>
          <w:bCs/>
        </w:rPr>
      </w:pPr>
      <w:r w:rsidRPr="00296FF9">
        <w:rPr>
          <w:bCs/>
        </w:rPr>
        <w:t xml:space="preserve">Use parentheses to modify the formula in cell </w:t>
      </w:r>
      <w:r w:rsidRPr="00416CA1">
        <w:rPr>
          <w:rStyle w:val="Inlinebold"/>
        </w:rPr>
        <w:t>D4</w:t>
      </w:r>
      <w:r w:rsidRPr="00296FF9">
        <w:rPr>
          <w:bCs/>
        </w:rPr>
        <w:t xml:space="preserve"> so that the result is </w:t>
      </w:r>
      <w:r w:rsidRPr="00296FF9">
        <w:rPr>
          <w:rStyle w:val="Inlinebold"/>
        </w:rPr>
        <w:t>25.5</w:t>
      </w:r>
      <w:r w:rsidRPr="00296FF9">
        <w:rPr>
          <w:bCs/>
        </w:rPr>
        <w:t>.</w:t>
      </w:r>
    </w:p>
    <w:p w14:paraId="20058763" w14:textId="2839A647" w:rsidR="00012ECA" w:rsidRPr="005A1A6F" w:rsidRDefault="00012ECA" w:rsidP="00E46A24">
      <w:pPr>
        <w:pStyle w:val="Numberedlist1"/>
        <w:numPr>
          <w:ilvl w:val="0"/>
          <w:numId w:val="51"/>
        </w:numPr>
      </w:pPr>
      <w:r>
        <w:t>Save and close the file.</w:t>
      </w:r>
    </w:p>
    <w:p w14:paraId="3CD1B591" w14:textId="4FFCEEFC" w:rsidR="005A1A6F" w:rsidRDefault="005A1A6F" w:rsidP="005A1A6F">
      <w:pPr>
        <w:pStyle w:val="Heading3"/>
      </w:pPr>
      <w:bookmarkStart w:id="52" w:name="_Toc28777005"/>
      <w:r w:rsidRPr="00D96198">
        <w:t xml:space="preserve">Try-it </w:t>
      </w:r>
      <w:r>
        <w:t>3</w:t>
      </w:r>
      <w:bookmarkEnd w:id="52"/>
    </w:p>
    <w:p w14:paraId="61A45A99" w14:textId="4DA50D52" w:rsidR="009E7A24" w:rsidRDefault="009E7A24" w:rsidP="009E7A24">
      <w:r>
        <w:t>In this try-it, you will open an existing document and devise a more complex formula with four operators and parentheses</w:t>
      </w:r>
      <w:r w:rsidRPr="005A1A6F">
        <w:t>.</w:t>
      </w:r>
    </w:p>
    <w:p w14:paraId="5CF3C6F0" w14:textId="77777777" w:rsidR="00045A05" w:rsidRPr="00D96198" w:rsidRDefault="00045A05" w:rsidP="00045A05">
      <w:pPr>
        <w:pStyle w:val="Heading4"/>
      </w:pPr>
      <w:r w:rsidRPr="00D96198">
        <w:t>Resources</w:t>
      </w:r>
    </w:p>
    <w:p w14:paraId="0F23BFB4" w14:textId="77777777" w:rsidR="00045A05" w:rsidRPr="005A1A6F" w:rsidRDefault="00045A05" w:rsidP="00045A05">
      <w:r w:rsidRPr="00D96198">
        <w:t>You will need the following resources for this try-it:</w:t>
      </w:r>
    </w:p>
    <w:p w14:paraId="697E200C" w14:textId="7DD0752B" w:rsidR="00045A05" w:rsidRPr="00D96198" w:rsidRDefault="00045A05" w:rsidP="00F64BF1">
      <w:pPr>
        <w:pStyle w:val="Bulletlevel1"/>
      </w:pPr>
      <w:r w:rsidRPr="00E87394">
        <w:t xml:space="preserve">Open </w:t>
      </w:r>
      <w:r w:rsidRPr="00E87394">
        <w:rPr>
          <w:rStyle w:val="Inlinebold"/>
        </w:rPr>
        <w:t>L1_T1_try</w:t>
      </w:r>
      <w:r w:rsidR="009631EA">
        <w:rPr>
          <w:rStyle w:val="Inlinebold"/>
        </w:rPr>
        <w:t>3</w:t>
      </w:r>
      <w:r w:rsidRPr="00E87394">
        <w:rPr>
          <w:rStyle w:val="Inlinebold"/>
        </w:rPr>
        <w:t>_formula_</w:t>
      </w:r>
      <w:r w:rsidR="009C0F96">
        <w:rPr>
          <w:rStyle w:val="Inlinebold"/>
        </w:rPr>
        <w:t>parentheses</w:t>
      </w:r>
      <w:r w:rsidRPr="00E87394">
        <w:rPr>
          <w:rStyle w:val="Inlinebold"/>
        </w:rPr>
        <w:t>_starter.xlsx</w:t>
      </w:r>
      <w:r w:rsidRPr="00E87394">
        <w:t xml:space="preserve"> in this lesson</w:t>
      </w:r>
      <w:r w:rsidR="00DD3662">
        <w:t>’</w:t>
      </w:r>
      <w:r w:rsidRPr="00E87394">
        <w:t>s Learning Activity Resources</w:t>
      </w:r>
      <w:r w:rsidR="00EE5987">
        <w:t>.</w:t>
      </w:r>
    </w:p>
    <w:p w14:paraId="74C53F55" w14:textId="77777777" w:rsidR="00DD3662" w:rsidRDefault="00DD3662" w:rsidP="00ED61F7">
      <w:r>
        <w:br w:type="page"/>
      </w:r>
    </w:p>
    <w:p w14:paraId="26A06D63" w14:textId="5DCF4CE1" w:rsidR="00045A05" w:rsidRPr="00D96198" w:rsidRDefault="00045A05" w:rsidP="00045A05">
      <w:pPr>
        <w:pStyle w:val="Heading4"/>
      </w:pPr>
      <w:r w:rsidRPr="00D96198">
        <w:lastRenderedPageBreak/>
        <w:t>Instructions</w:t>
      </w:r>
    </w:p>
    <w:p w14:paraId="7391408F" w14:textId="77777777" w:rsidR="00045A05" w:rsidRPr="005A1A6F" w:rsidRDefault="00045A05" w:rsidP="00045A05">
      <w:r w:rsidRPr="00D96198">
        <w:t>The following are the general tasks that you need to perform during this try-it:</w:t>
      </w:r>
    </w:p>
    <w:p w14:paraId="2666A6BC" w14:textId="3F2667FE" w:rsidR="00045A05" w:rsidRDefault="009C0F96" w:rsidP="00E46A24">
      <w:pPr>
        <w:pStyle w:val="Numberedlist1"/>
        <w:numPr>
          <w:ilvl w:val="0"/>
          <w:numId w:val="52"/>
        </w:numPr>
      </w:pPr>
      <w:r>
        <w:t xml:space="preserve">Under </w:t>
      </w:r>
      <w:r w:rsidRPr="0083096E">
        <w:rPr>
          <w:rStyle w:val="Inlinebold"/>
        </w:rPr>
        <w:t>Exercise 1</w:t>
      </w:r>
      <w:r>
        <w:t xml:space="preserve">, next to </w:t>
      </w:r>
      <w:r w:rsidRPr="0083096E">
        <w:rPr>
          <w:rStyle w:val="Inlinebold"/>
        </w:rPr>
        <w:t>No Parentheses</w:t>
      </w:r>
      <w:r>
        <w:t>, select</w:t>
      </w:r>
      <w:r w:rsidR="00045A05">
        <w:t xml:space="preserve"> cell </w:t>
      </w:r>
      <w:r w:rsidRPr="00416CA1">
        <w:rPr>
          <w:rStyle w:val="Inlinebold"/>
        </w:rPr>
        <w:t>B</w:t>
      </w:r>
      <w:r w:rsidR="00045A05" w:rsidRPr="00416CA1">
        <w:rPr>
          <w:rStyle w:val="Inlinebold"/>
        </w:rPr>
        <w:t>2</w:t>
      </w:r>
      <w:r w:rsidR="00045A05" w:rsidRPr="00045A05">
        <w:t>.</w:t>
      </w:r>
    </w:p>
    <w:p w14:paraId="63C8BFD4" w14:textId="2B5EC12C" w:rsidR="009C0F96" w:rsidRPr="00045A05" w:rsidRDefault="009C0F96" w:rsidP="00E46A24">
      <w:pPr>
        <w:pStyle w:val="Numberedlist1"/>
        <w:numPr>
          <w:ilvl w:val="0"/>
          <w:numId w:val="52"/>
        </w:numPr>
      </w:pPr>
      <w:r>
        <w:t xml:space="preserve">In the </w:t>
      </w:r>
      <w:r w:rsidR="00126DAA" w:rsidRPr="00137698">
        <w:rPr>
          <w:rStyle w:val="Inlinebold"/>
        </w:rPr>
        <w:t>f</w:t>
      </w:r>
      <w:r w:rsidRPr="00137698">
        <w:rPr>
          <w:rStyle w:val="Inlinebold"/>
        </w:rPr>
        <w:t>ormula bar</w:t>
      </w:r>
      <w:r>
        <w:t xml:space="preserve">, take note of the formula. What is the order of precedence used to calculate </w:t>
      </w:r>
      <w:r w:rsidRPr="00DD3662">
        <w:rPr>
          <w:rStyle w:val="Inlinebold"/>
        </w:rPr>
        <w:t>76.5</w:t>
      </w:r>
      <w:r>
        <w:t>?</w:t>
      </w:r>
    </w:p>
    <w:p w14:paraId="4B174CA5" w14:textId="38938BBF" w:rsidR="00045A05" w:rsidRPr="00045A05" w:rsidRDefault="00045A05" w:rsidP="00E46A24">
      <w:pPr>
        <w:pStyle w:val="Numberedlist1"/>
        <w:numPr>
          <w:ilvl w:val="0"/>
          <w:numId w:val="52"/>
        </w:numPr>
      </w:pPr>
      <w:r>
        <w:t xml:space="preserve">In cell </w:t>
      </w:r>
      <w:r w:rsidR="009C0F96" w:rsidRPr="00416CA1">
        <w:rPr>
          <w:rStyle w:val="Inlinebold"/>
        </w:rPr>
        <w:t>B</w:t>
      </w:r>
      <w:r w:rsidRPr="00416CA1">
        <w:rPr>
          <w:rStyle w:val="Inlinebold"/>
        </w:rPr>
        <w:t>3</w:t>
      </w:r>
      <w:r w:rsidRPr="00045A05">
        <w:t xml:space="preserve">, </w:t>
      </w:r>
      <w:r w:rsidR="009C0F96">
        <w:t xml:space="preserve">use one set of parentheses to modify the </w:t>
      </w:r>
      <w:r w:rsidRPr="00045A05">
        <w:t xml:space="preserve">formula </w:t>
      </w:r>
      <w:r w:rsidR="009C0F96">
        <w:t xml:space="preserve">so that the result is </w:t>
      </w:r>
      <w:r w:rsidR="009C0F96" w:rsidRPr="00DD3662">
        <w:rPr>
          <w:rStyle w:val="Inlinebold"/>
        </w:rPr>
        <w:t>37</w:t>
      </w:r>
      <w:r w:rsidRPr="00045A05">
        <w:t>.</w:t>
      </w:r>
    </w:p>
    <w:p w14:paraId="57E42151" w14:textId="2D9F14D8" w:rsidR="00045A05" w:rsidRPr="00045A05" w:rsidRDefault="009C0F96" w:rsidP="00E46A24">
      <w:pPr>
        <w:pStyle w:val="Numberedlist1"/>
        <w:numPr>
          <w:ilvl w:val="0"/>
          <w:numId w:val="52"/>
        </w:numPr>
      </w:pPr>
      <w:r>
        <w:t xml:space="preserve">In cell </w:t>
      </w:r>
      <w:r w:rsidRPr="00416CA1">
        <w:rPr>
          <w:rStyle w:val="Inlinebold"/>
        </w:rPr>
        <w:t>B4</w:t>
      </w:r>
      <w:r w:rsidRPr="00045A05">
        <w:t xml:space="preserve">, </w:t>
      </w:r>
      <w:r>
        <w:t xml:space="preserve">use two sets of parentheses to modify the </w:t>
      </w:r>
      <w:r w:rsidRPr="00045A05">
        <w:t xml:space="preserve">formula </w:t>
      </w:r>
      <w:r>
        <w:t xml:space="preserve">so that the result is </w:t>
      </w:r>
      <w:r w:rsidRPr="00DD3662">
        <w:rPr>
          <w:rStyle w:val="Inlinebold"/>
        </w:rPr>
        <w:t>52</w:t>
      </w:r>
      <w:r w:rsidR="00045A05" w:rsidRPr="00045A05">
        <w:t>.</w:t>
      </w:r>
    </w:p>
    <w:p w14:paraId="2E33B372" w14:textId="3F705D35" w:rsidR="0054719F" w:rsidRPr="0054719F" w:rsidRDefault="0054719F" w:rsidP="00E46A24">
      <w:pPr>
        <w:pStyle w:val="Numberedlist1"/>
        <w:numPr>
          <w:ilvl w:val="0"/>
          <w:numId w:val="52"/>
        </w:numPr>
      </w:pPr>
      <w:r>
        <w:t xml:space="preserve">Under </w:t>
      </w:r>
      <w:r w:rsidRPr="0083096E">
        <w:rPr>
          <w:rStyle w:val="Inlinebold"/>
        </w:rPr>
        <w:t>Exercise 2</w:t>
      </w:r>
      <w:r>
        <w:t>,</w:t>
      </w:r>
      <w:r w:rsidRPr="0054719F">
        <w:t xml:space="preserve"> next to </w:t>
      </w:r>
      <w:r w:rsidRPr="0083096E">
        <w:rPr>
          <w:rStyle w:val="Inlinebold"/>
        </w:rPr>
        <w:t>No Parentheses</w:t>
      </w:r>
      <w:r w:rsidRPr="0054719F">
        <w:t xml:space="preserve">, select cell </w:t>
      </w:r>
      <w:r w:rsidRPr="00416CA1">
        <w:rPr>
          <w:rStyle w:val="Inlinebold"/>
        </w:rPr>
        <w:t>B7</w:t>
      </w:r>
      <w:r w:rsidRPr="0054719F">
        <w:t>.</w:t>
      </w:r>
    </w:p>
    <w:p w14:paraId="1077E912" w14:textId="6D258CB9" w:rsidR="0054719F" w:rsidRPr="0054719F" w:rsidRDefault="0054719F" w:rsidP="0054719F">
      <w:pPr>
        <w:pStyle w:val="Numberedlist1"/>
      </w:pPr>
      <w:r>
        <w:t xml:space="preserve">In </w:t>
      </w:r>
      <w:r w:rsidRPr="00C35AC6">
        <w:t xml:space="preserve">the </w:t>
      </w:r>
      <w:r w:rsidR="00126DAA" w:rsidRPr="00C35AC6">
        <w:t>f</w:t>
      </w:r>
      <w:r w:rsidRPr="00C35AC6">
        <w:t>ormula bar, take</w:t>
      </w:r>
      <w:r>
        <w:t xml:space="preserve"> note of th</w:t>
      </w:r>
      <w:r w:rsidRPr="0054719F">
        <w:t xml:space="preserve">e formula. What is the order of precedence used to calculate </w:t>
      </w:r>
      <w:r w:rsidRPr="00DD3662">
        <w:rPr>
          <w:rStyle w:val="Inlinebold"/>
        </w:rPr>
        <w:t>64</w:t>
      </w:r>
      <w:r w:rsidRPr="0054719F">
        <w:t>?</w:t>
      </w:r>
    </w:p>
    <w:p w14:paraId="6335040B" w14:textId="601EE9ED" w:rsidR="0054719F" w:rsidRPr="00045A05" w:rsidRDefault="0054719F" w:rsidP="00E46A24">
      <w:pPr>
        <w:pStyle w:val="Numberedlist1"/>
        <w:numPr>
          <w:ilvl w:val="0"/>
          <w:numId w:val="52"/>
        </w:numPr>
      </w:pPr>
      <w:r>
        <w:t xml:space="preserve">In cell </w:t>
      </w:r>
      <w:r w:rsidRPr="00416CA1">
        <w:rPr>
          <w:rStyle w:val="Inlinebold"/>
        </w:rPr>
        <w:t>B8</w:t>
      </w:r>
      <w:r w:rsidRPr="00045A05">
        <w:t xml:space="preserve">, </w:t>
      </w:r>
      <w:r>
        <w:t xml:space="preserve">use one set of parentheses to modify the </w:t>
      </w:r>
      <w:r w:rsidRPr="00045A05">
        <w:t xml:space="preserve">formula </w:t>
      </w:r>
      <w:r>
        <w:t xml:space="preserve">so that the result is </w:t>
      </w:r>
      <w:r w:rsidRPr="00DD3662">
        <w:rPr>
          <w:rStyle w:val="Inlinebold"/>
        </w:rPr>
        <w:t>264</w:t>
      </w:r>
      <w:r w:rsidRPr="00045A05">
        <w:t>.</w:t>
      </w:r>
    </w:p>
    <w:p w14:paraId="03E91628" w14:textId="4974DDE8" w:rsidR="0054719F" w:rsidRDefault="0054719F" w:rsidP="00E46A24">
      <w:pPr>
        <w:pStyle w:val="Numberedlist1"/>
        <w:numPr>
          <w:ilvl w:val="0"/>
          <w:numId w:val="52"/>
        </w:numPr>
      </w:pPr>
      <w:r>
        <w:t xml:space="preserve">In cell </w:t>
      </w:r>
      <w:r w:rsidRPr="00416CA1">
        <w:rPr>
          <w:rStyle w:val="Inlinebold"/>
        </w:rPr>
        <w:t>B9</w:t>
      </w:r>
      <w:r w:rsidRPr="00045A05">
        <w:t xml:space="preserve">, </w:t>
      </w:r>
      <w:r>
        <w:t xml:space="preserve">use two sets of parentheses to modify the </w:t>
      </w:r>
      <w:r w:rsidRPr="00045A05">
        <w:t xml:space="preserve">formula </w:t>
      </w:r>
      <w:r>
        <w:t xml:space="preserve">so that the result is </w:t>
      </w:r>
      <w:r w:rsidRPr="00DD3662">
        <w:rPr>
          <w:rStyle w:val="Inlinebold"/>
        </w:rPr>
        <w:t>524</w:t>
      </w:r>
      <w:r w:rsidRPr="00045A05">
        <w:t>.</w:t>
      </w:r>
    </w:p>
    <w:p w14:paraId="2371E45A" w14:textId="4B80742A" w:rsidR="00012ECA" w:rsidRDefault="00012ECA" w:rsidP="00E46A24">
      <w:pPr>
        <w:pStyle w:val="Numberedlist1"/>
        <w:numPr>
          <w:ilvl w:val="0"/>
          <w:numId w:val="52"/>
        </w:numPr>
      </w:pPr>
      <w:r>
        <w:t>Save and close the file.</w:t>
      </w:r>
    </w:p>
    <w:p w14:paraId="612E0B1E" w14:textId="16A4DFE8" w:rsidR="00425413" w:rsidRDefault="00425413" w:rsidP="00425413">
      <w:pPr>
        <w:pStyle w:val="Heading2"/>
      </w:pPr>
      <w:bookmarkStart w:id="53" w:name="_Toc28777006"/>
      <w:r>
        <w:t xml:space="preserve">Topic 2: </w:t>
      </w:r>
      <w:r w:rsidR="00A07498">
        <w:t xml:space="preserve">Display </w:t>
      </w:r>
      <w:r w:rsidR="002955F2">
        <w:t>f</w:t>
      </w:r>
      <w:r w:rsidR="00A07498">
        <w:t>ormulas</w:t>
      </w:r>
      <w:bookmarkEnd w:id="53"/>
    </w:p>
    <w:p w14:paraId="3E6D7017" w14:textId="3412265B" w:rsidR="00425413" w:rsidRDefault="00425413" w:rsidP="00425413">
      <w:r w:rsidRPr="00425413">
        <w:rPr>
          <w:noProof/>
          <w:lang w:val="en-IN" w:eastAsia="en-IN"/>
        </w:rPr>
        <w:drawing>
          <wp:inline distT="0" distB="0" distL="0" distR="0" wp14:anchorId="307FEBF3" wp14:editId="4D724C13">
            <wp:extent cx="302554" cy="365587"/>
            <wp:effectExtent l="0" t="0" r="2540" b="0"/>
            <wp:docPr id="1490664134" name="Picture 1490664134"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425413">
        <w:t xml:space="preserve"> </w:t>
      </w:r>
      <w:r w:rsidR="00404C5C">
        <w:t xml:space="preserve">As discussed previously, when you enter a formula into an Excel worksheet, only the result of the calculation is displayed within the cell. The underlying formula is </w:t>
      </w:r>
      <w:r w:rsidR="00C42768">
        <w:t xml:space="preserve">only </w:t>
      </w:r>
      <w:r w:rsidR="00404C5C">
        <w:t>visible</w:t>
      </w:r>
      <w:r w:rsidR="00C42768">
        <w:t>, by default,</w:t>
      </w:r>
      <w:r w:rsidR="00404C5C">
        <w:t xml:space="preserve"> in the formula bar when the cell containing the formula is active</w:t>
      </w:r>
      <w:r w:rsidRPr="00425413">
        <w:t>.</w:t>
      </w:r>
    </w:p>
    <w:p w14:paraId="5A9069F5" w14:textId="2B9FDFF5" w:rsidR="00404C5C" w:rsidRDefault="00404C5C" w:rsidP="00425413">
      <w:r>
        <w:t>Excel provides several options for displaying and editing formulas. These options include:</w:t>
      </w:r>
    </w:p>
    <w:p w14:paraId="2F5F734A" w14:textId="549489F2" w:rsidR="00404C5C" w:rsidRPr="008D6CCA" w:rsidRDefault="00404C5C" w:rsidP="00F64BF1">
      <w:pPr>
        <w:pStyle w:val="Bulletlevel1"/>
      </w:pPr>
      <w:r w:rsidRPr="008D6CCA">
        <w:t xml:space="preserve">Viewing and editing the cell in the </w:t>
      </w:r>
      <w:r w:rsidR="00126DAA" w:rsidRPr="008D6CCA">
        <w:t>f</w:t>
      </w:r>
      <w:r w:rsidRPr="008D6CCA">
        <w:t>ormula bar.</w:t>
      </w:r>
    </w:p>
    <w:p w14:paraId="35902A8D" w14:textId="78C0B72A" w:rsidR="00404C5C" w:rsidRPr="008D6CCA" w:rsidRDefault="00404C5C" w:rsidP="00F64BF1">
      <w:pPr>
        <w:pStyle w:val="Bulletlevel1"/>
      </w:pPr>
      <w:r w:rsidRPr="008D6CCA">
        <w:t xml:space="preserve">Double-clicking the cell </w:t>
      </w:r>
      <w:r w:rsidR="00C42768" w:rsidRPr="008D6CCA">
        <w:t>to view and edit the formula.</w:t>
      </w:r>
    </w:p>
    <w:p w14:paraId="143FC62A" w14:textId="57A18595" w:rsidR="00C42768" w:rsidRPr="008D6CCA" w:rsidRDefault="00C42768" w:rsidP="00F64BF1">
      <w:pPr>
        <w:pStyle w:val="Bulletlevel1"/>
      </w:pPr>
      <w:r w:rsidRPr="008D6CCA">
        <w:t xml:space="preserve">Using the </w:t>
      </w:r>
      <w:r w:rsidRPr="00ED61F7">
        <w:rPr>
          <w:rStyle w:val="Inlinebold"/>
        </w:rPr>
        <w:t>Show</w:t>
      </w:r>
      <w:r w:rsidRPr="008D6CCA">
        <w:t xml:space="preserve"> </w:t>
      </w:r>
      <w:r w:rsidRPr="00ED61F7">
        <w:rPr>
          <w:rStyle w:val="Inlinebold"/>
        </w:rPr>
        <w:t>Formulas</w:t>
      </w:r>
      <w:r w:rsidRPr="008D6CCA">
        <w:t xml:space="preserve"> command to display all formulas in the worksheet.</w:t>
      </w:r>
    </w:p>
    <w:p w14:paraId="400D11D9" w14:textId="0F8F8D29" w:rsidR="00404C96" w:rsidRDefault="00404C96" w:rsidP="00425413">
      <w:r>
        <w:t xml:space="preserve">Figure 3 illustrates a worksheet with the </w:t>
      </w:r>
      <w:r w:rsidRPr="00404C96">
        <w:rPr>
          <w:rStyle w:val="Inlinebold"/>
        </w:rPr>
        <w:t>Show Formulas</w:t>
      </w:r>
      <w:r>
        <w:t xml:space="preserve"> command enabled. Notice that in Column D, the Total for each row displays the formulas. The results of the calculation are not shown in the worksheet while the </w:t>
      </w:r>
      <w:r w:rsidRPr="00ED61F7">
        <w:rPr>
          <w:rStyle w:val="Inlinebold"/>
        </w:rPr>
        <w:t>Show Formulas</w:t>
      </w:r>
      <w:r>
        <w:t xml:space="preserve"> command is enabled.</w:t>
      </w:r>
    </w:p>
    <w:p w14:paraId="53F05332" w14:textId="77777777" w:rsidR="00404C96" w:rsidRDefault="00404C96" w:rsidP="00404C96">
      <w:pPr>
        <w:keepNext/>
      </w:pPr>
      <w:r>
        <w:rPr>
          <w:noProof/>
          <w:lang w:val="en-IN" w:eastAsia="en-IN"/>
        </w:rPr>
        <w:lastRenderedPageBreak/>
        <w:drawing>
          <wp:inline distT="0" distB="0" distL="0" distR="0" wp14:anchorId="15D26740" wp14:editId="370CEEA4">
            <wp:extent cx="3419500" cy="1390660"/>
            <wp:effectExtent l="19050" t="19050" r="28575" b="19050"/>
            <wp:docPr id="25" name="Picture 25" descr="Sample worksheet with the Show Formulas command enabled. All of the formulas in Column D display the formulas instead of the results of the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5_L1_3_show_formulas.png"/>
                    <pic:cNvPicPr/>
                  </pic:nvPicPr>
                  <pic:blipFill>
                    <a:blip r:embed="rId27">
                      <a:extLst>
                        <a:ext uri="{28A0092B-C50C-407E-A947-70E740481C1C}">
                          <a14:useLocalDpi xmlns:a14="http://schemas.microsoft.com/office/drawing/2010/main" val="0"/>
                        </a:ext>
                      </a:extLst>
                    </a:blip>
                    <a:stretch>
                      <a:fillRect/>
                    </a:stretch>
                  </pic:blipFill>
                  <pic:spPr>
                    <a:xfrm>
                      <a:off x="0" y="0"/>
                      <a:ext cx="3419500" cy="1390660"/>
                    </a:xfrm>
                    <a:prstGeom prst="rect">
                      <a:avLst/>
                    </a:prstGeom>
                    <a:ln w="12700">
                      <a:solidFill>
                        <a:schemeClr val="tx1"/>
                      </a:solidFill>
                    </a:ln>
                  </pic:spPr>
                </pic:pic>
              </a:graphicData>
            </a:graphic>
          </wp:inline>
        </w:drawing>
      </w:r>
    </w:p>
    <w:p w14:paraId="298102C3" w14:textId="083D1546" w:rsidR="00404C96" w:rsidRDefault="00404C96" w:rsidP="00404C96">
      <w:pPr>
        <w:pStyle w:val="Caption"/>
      </w:pPr>
      <w:r>
        <w:t xml:space="preserve">Figure </w:t>
      </w:r>
      <w:r>
        <w:fldChar w:fldCharType="begin"/>
      </w:r>
      <w:r>
        <w:instrText xml:space="preserve"> SEQ Figure \* ARABIC </w:instrText>
      </w:r>
      <w:r>
        <w:fldChar w:fldCharType="separate"/>
      </w:r>
      <w:r w:rsidR="00B26D36">
        <w:rPr>
          <w:noProof/>
        </w:rPr>
        <w:t>3</w:t>
      </w:r>
      <w:r>
        <w:fldChar w:fldCharType="end"/>
      </w:r>
      <w:r>
        <w:t xml:space="preserve">: </w:t>
      </w:r>
      <w:r w:rsidRPr="00DD3662">
        <w:rPr>
          <w:rStyle w:val="Inlinebold"/>
        </w:rPr>
        <w:t>Show Formulas</w:t>
      </w:r>
      <w:r>
        <w:t xml:space="preserve"> option enabled</w:t>
      </w:r>
    </w:p>
    <w:p w14:paraId="39DC67BC" w14:textId="074A136A" w:rsidR="00425413" w:rsidRPr="00425413" w:rsidRDefault="00F476E1" w:rsidP="00425413">
      <w:r>
        <w:t>To e</w:t>
      </w:r>
      <w:r w:rsidR="00404C96">
        <w:t xml:space="preserve">nable the </w:t>
      </w:r>
      <w:r w:rsidR="00404C96" w:rsidRPr="00404C96">
        <w:rPr>
          <w:rStyle w:val="Inlinebold"/>
        </w:rPr>
        <w:t>Show Formulas</w:t>
      </w:r>
      <w:r w:rsidR="00404C96">
        <w:t xml:space="preserve"> command</w:t>
      </w:r>
      <w:r>
        <w:t>,</w:t>
      </w:r>
      <w:r w:rsidR="00404C96">
        <w:t xml:space="preserve"> select the </w:t>
      </w:r>
      <w:r w:rsidR="00404C96" w:rsidRPr="00404C96">
        <w:rPr>
          <w:rStyle w:val="Inlinebold"/>
        </w:rPr>
        <w:t>Formulas</w:t>
      </w:r>
      <w:r w:rsidR="00404C96">
        <w:t xml:space="preserve"> tab, and then in the </w:t>
      </w:r>
      <w:r w:rsidR="00404C96" w:rsidRPr="00404C96">
        <w:rPr>
          <w:rStyle w:val="Inlinebold"/>
        </w:rPr>
        <w:t>Formula Auditing</w:t>
      </w:r>
      <w:r w:rsidR="00404C96">
        <w:t xml:space="preserve"> group, select </w:t>
      </w:r>
      <w:r w:rsidR="00404C96" w:rsidRPr="00404C96">
        <w:rPr>
          <w:rStyle w:val="Inlinebold"/>
        </w:rPr>
        <w:t>Show Formulas</w:t>
      </w:r>
      <w:r w:rsidR="00404C96">
        <w:t>.</w:t>
      </w:r>
    </w:p>
    <w:tbl>
      <w:tblPr>
        <w:tblW w:w="0" w:type="auto"/>
        <w:tblLook w:val="04A0" w:firstRow="1" w:lastRow="0" w:firstColumn="1" w:lastColumn="0" w:noHBand="0" w:noVBand="1"/>
      </w:tblPr>
      <w:tblGrid>
        <w:gridCol w:w="1746"/>
        <w:gridCol w:w="7614"/>
      </w:tblGrid>
      <w:tr w:rsidR="00425413" w14:paraId="060E7919" w14:textId="77777777" w:rsidTr="008D6CCA">
        <w:tc>
          <w:tcPr>
            <w:tcW w:w="1746" w:type="dxa"/>
          </w:tcPr>
          <w:p w14:paraId="2010CE41" w14:textId="77777777" w:rsidR="00425413" w:rsidRPr="00425413" w:rsidRDefault="00425413" w:rsidP="00425413">
            <w:r w:rsidRPr="00425413">
              <w:rPr>
                <w:noProof/>
                <w:lang w:val="en-IN" w:eastAsia="en-IN"/>
              </w:rPr>
              <w:drawing>
                <wp:inline distT="0" distB="0" distL="0" distR="0" wp14:anchorId="04C4F6AF" wp14:editId="28E3638B">
                  <wp:extent cx="969749" cy="1750587"/>
                  <wp:effectExtent l="0" t="0" r="1905" b="254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69749" cy="1750587"/>
                          </a:xfrm>
                          <a:prstGeom prst="rect">
                            <a:avLst/>
                          </a:prstGeom>
                        </pic:spPr>
                      </pic:pic>
                    </a:graphicData>
                  </a:graphic>
                </wp:inline>
              </w:drawing>
            </w:r>
          </w:p>
        </w:tc>
        <w:tc>
          <w:tcPr>
            <w:tcW w:w="7614" w:type="dxa"/>
          </w:tcPr>
          <w:p w14:paraId="3FC54DC2" w14:textId="77777777" w:rsidR="00425413" w:rsidRPr="00425413" w:rsidRDefault="00425413" w:rsidP="00425413">
            <w:pPr>
              <w:pStyle w:val="Readeraids"/>
            </w:pPr>
            <w:r>
              <w:t>Did you know?</w:t>
            </w:r>
          </w:p>
          <w:p w14:paraId="60D92933" w14:textId="79F94884" w:rsidR="00425413" w:rsidRPr="00425413" w:rsidRDefault="00C70341" w:rsidP="00425413">
            <w:r>
              <w:t xml:space="preserve">When you double-click a cell to edit the formula, if you do not press Enter, you can cancel all edits by pressing the </w:t>
            </w:r>
            <w:r w:rsidRPr="00ED61F7">
              <w:t>Esc</w:t>
            </w:r>
            <w:r>
              <w:t xml:space="preserve"> key on the keyboard. If you do press Enter, you can use the </w:t>
            </w:r>
            <w:r w:rsidRPr="00C70341">
              <w:rPr>
                <w:rStyle w:val="Inlinebold"/>
              </w:rPr>
              <w:t>Undo</w:t>
            </w:r>
            <w:r>
              <w:t xml:space="preserve"> command to revert to the previous entry in the cell</w:t>
            </w:r>
            <w:r w:rsidR="00425413" w:rsidRPr="00425413">
              <w:t>.</w:t>
            </w:r>
          </w:p>
        </w:tc>
      </w:tr>
    </w:tbl>
    <w:p w14:paraId="64BD1DF2" w14:textId="1A1C63E7" w:rsidR="00425413" w:rsidRDefault="00425413" w:rsidP="00425413">
      <w:pPr>
        <w:pStyle w:val="Heading3"/>
      </w:pPr>
      <w:bookmarkStart w:id="54" w:name="_Toc28777007"/>
      <w:r>
        <w:t xml:space="preserve">Activity: </w:t>
      </w:r>
      <w:r w:rsidR="004210A2">
        <w:t xml:space="preserve">Show and </w:t>
      </w:r>
      <w:r w:rsidR="002955F2">
        <w:t>t</w:t>
      </w:r>
      <w:r w:rsidR="004210A2">
        <w:t>ell</w:t>
      </w:r>
      <w:bookmarkEnd w:id="54"/>
    </w:p>
    <w:p w14:paraId="114F71F9" w14:textId="54B48B07" w:rsidR="004210A2" w:rsidRPr="005A1A6F" w:rsidRDefault="004210A2" w:rsidP="004210A2">
      <w:r>
        <w:t xml:space="preserve">In this activity, </w:t>
      </w:r>
      <w:r w:rsidRPr="005A1A6F">
        <w:t xml:space="preserve">your teacher will demonstrate </w:t>
      </w:r>
      <w:r>
        <w:t>various ways</w:t>
      </w:r>
      <w:r w:rsidRPr="005A1A6F">
        <w:t xml:space="preserve"> to </w:t>
      </w:r>
      <w:r>
        <w:t>display and edit formulas.</w:t>
      </w:r>
    </w:p>
    <w:p w14:paraId="2FD422C4" w14:textId="77777777" w:rsidR="004210A2" w:rsidRDefault="004210A2" w:rsidP="004210A2">
      <w:pPr>
        <w:pStyle w:val="Heading4"/>
      </w:pPr>
      <w:r>
        <w:t>Resources required</w:t>
      </w:r>
    </w:p>
    <w:p w14:paraId="784693B7" w14:textId="77777777" w:rsidR="004210A2" w:rsidRPr="005A1A6F" w:rsidRDefault="004210A2" w:rsidP="004210A2">
      <w:r>
        <w:t>You will need the following resources for this activity:</w:t>
      </w:r>
    </w:p>
    <w:p w14:paraId="469DBD81" w14:textId="77777777" w:rsidR="004210A2" w:rsidRDefault="004210A2" w:rsidP="00BC7EFE">
      <w:r w:rsidRPr="00ED61F7">
        <w:t>None</w:t>
      </w:r>
      <w:r>
        <w:t>.</w:t>
      </w:r>
    </w:p>
    <w:p w14:paraId="2C7BD89A" w14:textId="77777777" w:rsidR="004210A2" w:rsidRDefault="004210A2" w:rsidP="004210A2">
      <w:pPr>
        <w:pStyle w:val="Heading4"/>
      </w:pPr>
      <w:r>
        <w:t>Activity instructions</w:t>
      </w:r>
    </w:p>
    <w:p w14:paraId="26316483" w14:textId="77777777" w:rsidR="004210A2" w:rsidRPr="005A1A6F" w:rsidRDefault="004210A2" w:rsidP="004210A2">
      <w:r w:rsidRPr="000E5197">
        <w:t>Pay close attention as your teacher demonstrates the following tasks</w:t>
      </w:r>
      <w:r w:rsidRPr="005A1A6F">
        <w:t>:</w:t>
      </w:r>
    </w:p>
    <w:p w14:paraId="4FE9C3E4" w14:textId="3FD7715F" w:rsidR="004210A2" w:rsidRPr="00C35AC6" w:rsidRDefault="004210A2" w:rsidP="00E46A24">
      <w:pPr>
        <w:pStyle w:val="Numberedlist1"/>
        <w:numPr>
          <w:ilvl w:val="0"/>
          <w:numId w:val="53"/>
        </w:numPr>
      </w:pPr>
      <w:r>
        <w:t xml:space="preserve">Using </w:t>
      </w:r>
      <w:r w:rsidRPr="00C35AC6">
        <w:t xml:space="preserve">the </w:t>
      </w:r>
      <w:r w:rsidR="00126DAA" w:rsidRPr="00C35AC6">
        <w:t>f</w:t>
      </w:r>
      <w:r w:rsidRPr="00C35AC6">
        <w:t>ormula bar.</w:t>
      </w:r>
    </w:p>
    <w:p w14:paraId="560CD48C" w14:textId="4DDEAE1C" w:rsidR="004210A2" w:rsidRPr="004210A2" w:rsidRDefault="004210A2" w:rsidP="004210A2">
      <w:pPr>
        <w:pStyle w:val="Numberedlist1"/>
      </w:pPr>
      <w:r>
        <w:t>Displaying and editing a formula within a cell.</w:t>
      </w:r>
    </w:p>
    <w:p w14:paraId="4542ED14" w14:textId="6A94703B" w:rsidR="004210A2" w:rsidRPr="004210A2" w:rsidRDefault="004210A2" w:rsidP="004210A2">
      <w:pPr>
        <w:pStyle w:val="Numberedlist1"/>
      </w:pPr>
      <w:r>
        <w:t xml:space="preserve">Using the </w:t>
      </w:r>
      <w:r w:rsidRPr="00ED61F7">
        <w:rPr>
          <w:rStyle w:val="Inlinebold"/>
        </w:rPr>
        <w:t>Show Formulas</w:t>
      </w:r>
      <w:r>
        <w:t xml:space="preserve"> command.</w:t>
      </w:r>
    </w:p>
    <w:p w14:paraId="13E7A23E" w14:textId="77777777" w:rsidR="00DD3662" w:rsidRDefault="00DD3662" w:rsidP="00ED61F7">
      <w:r>
        <w:br w:type="page"/>
      </w:r>
    </w:p>
    <w:p w14:paraId="7308BF03" w14:textId="4E1B99C9" w:rsidR="00425413" w:rsidRPr="007E10CC" w:rsidRDefault="00425413" w:rsidP="00425413">
      <w:pPr>
        <w:pStyle w:val="Heading3"/>
      </w:pPr>
      <w:bookmarkStart w:id="55" w:name="_Toc28777008"/>
      <w:r>
        <w:lastRenderedPageBreak/>
        <w:t xml:space="preserve">Try-it: </w:t>
      </w:r>
      <w:r w:rsidR="005E028A" w:rsidRPr="005E028A">
        <w:t xml:space="preserve">Display </w:t>
      </w:r>
      <w:r w:rsidR="002955F2">
        <w:t>f</w:t>
      </w:r>
      <w:r w:rsidR="005E028A" w:rsidRPr="005E028A">
        <w:t>ormulas</w:t>
      </w:r>
      <w:bookmarkEnd w:id="55"/>
    </w:p>
    <w:p w14:paraId="3194CDE7" w14:textId="2D4A533A" w:rsidR="00425413" w:rsidRPr="00425413" w:rsidRDefault="005E028A" w:rsidP="00425413">
      <w:r w:rsidRPr="005E028A">
        <w:rPr>
          <w:noProof/>
          <w:lang w:val="en-IN" w:eastAsia="en-IN"/>
        </w:rPr>
        <w:drawing>
          <wp:inline distT="0" distB="0" distL="0" distR="0" wp14:anchorId="11C79293" wp14:editId="094B537E">
            <wp:extent cx="365748" cy="365748"/>
            <wp:effectExtent l="0" t="0" r="0" b="0"/>
            <wp:docPr id="26" name="Picture 1490664163"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65748" cy="365748"/>
                    </a:xfrm>
                    <a:prstGeom prst="rect">
                      <a:avLst/>
                    </a:prstGeom>
                  </pic:spPr>
                </pic:pic>
              </a:graphicData>
            </a:graphic>
          </wp:inline>
        </w:drawing>
      </w:r>
      <w:r w:rsidR="00425413" w:rsidRPr="00425413">
        <w:t xml:space="preserve"> In this try-it activity, you will </w:t>
      </w:r>
      <w:r w:rsidRPr="005E028A">
        <w:t xml:space="preserve">open an existing document and use several methods to </w:t>
      </w:r>
      <w:r>
        <w:t>display formulas in an Excel worksheet</w:t>
      </w:r>
      <w:r w:rsidR="00425413" w:rsidRPr="00425413">
        <w:t>.</w:t>
      </w:r>
    </w:p>
    <w:p w14:paraId="3634563F" w14:textId="77777777" w:rsidR="00425413" w:rsidRDefault="00425413" w:rsidP="00425413">
      <w:pPr>
        <w:pStyle w:val="Heading4"/>
      </w:pPr>
      <w:r>
        <w:t>Resources</w:t>
      </w:r>
    </w:p>
    <w:p w14:paraId="10DD85CF" w14:textId="77777777" w:rsidR="00425413" w:rsidRPr="00425413" w:rsidRDefault="00425413" w:rsidP="00425413">
      <w:r>
        <w:t>You will need the following resources for this try-it:</w:t>
      </w:r>
    </w:p>
    <w:p w14:paraId="1D62FE4A" w14:textId="4E517780" w:rsidR="00425413" w:rsidRDefault="00425413" w:rsidP="00F64BF1">
      <w:pPr>
        <w:pStyle w:val="Bulletlevel1"/>
      </w:pPr>
      <w:r w:rsidRPr="00840DE1">
        <w:t xml:space="preserve">Open </w:t>
      </w:r>
      <w:r w:rsidR="008E641C" w:rsidRPr="00E87394">
        <w:rPr>
          <w:rStyle w:val="Inlinebold"/>
        </w:rPr>
        <w:t>L1_T</w:t>
      </w:r>
      <w:r w:rsidR="008E641C">
        <w:rPr>
          <w:rStyle w:val="Inlinebold"/>
        </w:rPr>
        <w:t>2</w:t>
      </w:r>
      <w:r w:rsidR="008E641C" w:rsidRPr="00E87394">
        <w:rPr>
          <w:rStyle w:val="Inlinebold"/>
        </w:rPr>
        <w:t>_try_</w:t>
      </w:r>
      <w:r w:rsidR="008E641C">
        <w:rPr>
          <w:rStyle w:val="Inlinebold"/>
        </w:rPr>
        <w:t>display_formulas</w:t>
      </w:r>
      <w:r w:rsidR="008E641C" w:rsidRPr="00E87394">
        <w:rPr>
          <w:rStyle w:val="Inlinebold"/>
        </w:rPr>
        <w:t>_starter.xlsx</w:t>
      </w:r>
      <w:r w:rsidR="008E641C" w:rsidRPr="00E87394">
        <w:t xml:space="preserve"> </w:t>
      </w:r>
      <w:r w:rsidRPr="00840DE1">
        <w:t>in this lesson</w:t>
      </w:r>
      <w:r w:rsidR="00DD3662">
        <w:t>’</w:t>
      </w:r>
      <w:r w:rsidRPr="00840DE1">
        <w:t>s Learning Activity Resources</w:t>
      </w:r>
      <w:r>
        <w:t>.</w:t>
      </w:r>
    </w:p>
    <w:p w14:paraId="79C2172C" w14:textId="77777777" w:rsidR="00425413" w:rsidRDefault="00425413" w:rsidP="00425413">
      <w:pPr>
        <w:pStyle w:val="Heading4"/>
      </w:pPr>
      <w:r>
        <w:t>Instructions</w:t>
      </w:r>
    </w:p>
    <w:p w14:paraId="25FFFF54" w14:textId="77777777" w:rsidR="00425413" w:rsidRPr="00425413" w:rsidRDefault="00425413" w:rsidP="00425413">
      <w:r>
        <w:t>The following are the general tasks that you need to perform during this try-it:</w:t>
      </w:r>
    </w:p>
    <w:p w14:paraId="68F2F53B" w14:textId="47251544" w:rsidR="00425413" w:rsidRPr="00C35AC6" w:rsidRDefault="008E641C" w:rsidP="00E46A24">
      <w:pPr>
        <w:pStyle w:val="Numberedlist1"/>
        <w:numPr>
          <w:ilvl w:val="0"/>
          <w:numId w:val="54"/>
        </w:numPr>
      </w:pPr>
      <w:r>
        <w:t xml:space="preserve">Select cell </w:t>
      </w:r>
      <w:r w:rsidRPr="00416CA1">
        <w:rPr>
          <w:rStyle w:val="Inlinebold"/>
        </w:rPr>
        <w:t>D2</w:t>
      </w:r>
      <w:r>
        <w:t xml:space="preserve"> and notice the formula displayed </w:t>
      </w:r>
      <w:r w:rsidRPr="00C35AC6">
        <w:t xml:space="preserve">in the </w:t>
      </w:r>
      <w:r w:rsidR="00126DAA" w:rsidRPr="00C35AC6">
        <w:t>f</w:t>
      </w:r>
      <w:r w:rsidRPr="00C35AC6">
        <w:t>ormula bar</w:t>
      </w:r>
      <w:r w:rsidR="00425413" w:rsidRPr="00C35AC6">
        <w:t>.</w:t>
      </w:r>
    </w:p>
    <w:p w14:paraId="1ADDD324" w14:textId="2CA85650" w:rsidR="008E641C" w:rsidRDefault="003B42B3" w:rsidP="00E46A24">
      <w:pPr>
        <w:pStyle w:val="Numberedlist1"/>
        <w:numPr>
          <w:ilvl w:val="0"/>
          <w:numId w:val="54"/>
        </w:numPr>
      </w:pPr>
      <w:r>
        <w:t>Select</w:t>
      </w:r>
      <w:r w:rsidR="008E641C">
        <w:t xml:space="preserve"> cell </w:t>
      </w:r>
      <w:r w:rsidR="008E641C" w:rsidRPr="00416CA1">
        <w:rPr>
          <w:rStyle w:val="Inlinebold"/>
        </w:rPr>
        <w:t>D3</w:t>
      </w:r>
      <w:r>
        <w:rPr>
          <w:rStyle w:val="Inlinebold"/>
        </w:rPr>
        <w:t xml:space="preserve"> </w:t>
      </w:r>
      <w:r>
        <w:t xml:space="preserve">and press </w:t>
      </w:r>
      <w:r w:rsidRPr="00C11C29">
        <w:rPr>
          <w:rStyle w:val="Inlinebold"/>
        </w:rPr>
        <w:t>F2</w:t>
      </w:r>
      <w:r>
        <w:t xml:space="preserve"> on the keyboard. N</w:t>
      </w:r>
      <w:r w:rsidR="008E641C">
        <w:t>otice the formula displayed in the cell.</w:t>
      </w:r>
    </w:p>
    <w:p w14:paraId="74DFFAE2" w14:textId="3ADF8C89" w:rsidR="008E641C" w:rsidRDefault="008E641C" w:rsidP="00E46A24">
      <w:pPr>
        <w:pStyle w:val="Numberedlist1"/>
        <w:numPr>
          <w:ilvl w:val="0"/>
          <w:numId w:val="54"/>
        </w:numPr>
      </w:pPr>
      <w:r>
        <w:t xml:space="preserve">Press </w:t>
      </w:r>
      <w:r w:rsidRPr="00ED61F7">
        <w:t>Esc</w:t>
      </w:r>
      <w:r>
        <w:t xml:space="preserve"> to cancel the cell display mode.</w:t>
      </w:r>
    </w:p>
    <w:p w14:paraId="2D1F3B23" w14:textId="510417AC" w:rsidR="008E641C" w:rsidRDefault="008E641C" w:rsidP="00E46A24">
      <w:pPr>
        <w:pStyle w:val="Numberedlist1"/>
        <w:numPr>
          <w:ilvl w:val="0"/>
          <w:numId w:val="54"/>
        </w:numPr>
      </w:pPr>
      <w:r>
        <w:t xml:space="preserve">From the </w:t>
      </w:r>
      <w:r w:rsidR="00F476E1">
        <w:t>r</w:t>
      </w:r>
      <w:r>
        <w:t xml:space="preserve">ibbon, enable the </w:t>
      </w:r>
      <w:r w:rsidRPr="008E641C">
        <w:rPr>
          <w:rStyle w:val="Inlinebold"/>
        </w:rPr>
        <w:t>Show Formulas</w:t>
      </w:r>
      <w:r>
        <w:t xml:space="preserve"> command.</w:t>
      </w:r>
    </w:p>
    <w:p w14:paraId="32C08311" w14:textId="7B92BE99" w:rsidR="008E641C" w:rsidRPr="00425413" w:rsidRDefault="008E641C" w:rsidP="00E46A24">
      <w:pPr>
        <w:pStyle w:val="Numberedlist1"/>
        <w:numPr>
          <w:ilvl w:val="0"/>
          <w:numId w:val="54"/>
        </w:numPr>
      </w:pPr>
      <w:r>
        <w:t>Save and close the file.</w:t>
      </w:r>
    </w:p>
    <w:p w14:paraId="201BD7B2" w14:textId="7F927EF2" w:rsidR="00425413" w:rsidRDefault="00425413" w:rsidP="00425413">
      <w:pPr>
        <w:pStyle w:val="Heading2"/>
      </w:pPr>
      <w:bookmarkStart w:id="56" w:name="_Toc28777009"/>
      <w:r>
        <w:t>Wrap</w:t>
      </w:r>
      <w:r w:rsidR="00DD3662">
        <w:t>-</w:t>
      </w:r>
      <w:r>
        <w:t>up</w:t>
      </w:r>
      <w:bookmarkEnd w:id="56"/>
    </w:p>
    <w:p w14:paraId="672E7EF6" w14:textId="321CF789" w:rsidR="00425413" w:rsidRPr="00425413" w:rsidRDefault="00425413" w:rsidP="00425413">
      <w:r>
        <w:t xml:space="preserve">Use these questions to check what you learned </w:t>
      </w:r>
      <w:r w:rsidRPr="00425413">
        <w:t>in this lesson:</w:t>
      </w:r>
    </w:p>
    <w:p w14:paraId="7DC97F27" w14:textId="78762100" w:rsidR="00425413" w:rsidRPr="00425413" w:rsidRDefault="005C4F29" w:rsidP="00E46A24">
      <w:pPr>
        <w:pStyle w:val="Numberedlist1"/>
        <w:numPr>
          <w:ilvl w:val="0"/>
          <w:numId w:val="8"/>
        </w:numPr>
      </w:pPr>
      <w:bookmarkStart w:id="57" w:name="_Hlk25156535"/>
      <w:r>
        <w:t xml:space="preserve">The formula </w:t>
      </w:r>
      <w:r w:rsidRPr="005C4F29">
        <w:rPr>
          <w:rStyle w:val="Inlinebold"/>
        </w:rPr>
        <w:t>=6*2/3</w:t>
      </w:r>
      <w:r>
        <w:t xml:space="preserve"> produces the same result as </w:t>
      </w:r>
      <w:r w:rsidRPr="005C4F29">
        <w:rPr>
          <w:rStyle w:val="Inlinebold"/>
        </w:rPr>
        <w:t>=6*(2/3)</w:t>
      </w:r>
      <w:bookmarkEnd w:id="57"/>
      <w:r w:rsidR="002955F2">
        <w:t>.</w:t>
      </w:r>
    </w:p>
    <w:p w14:paraId="361FE890" w14:textId="77777777" w:rsidR="00425413" w:rsidRPr="00425413" w:rsidRDefault="00425413" w:rsidP="00425413">
      <w:pPr>
        <w:pStyle w:val="Prompt"/>
      </w:pPr>
      <w:r>
        <w:t>Select the correct option.</w:t>
      </w:r>
    </w:p>
    <w:p w14:paraId="0129BDA6" w14:textId="551DC827" w:rsidR="00425413" w:rsidRPr="00425413" w:rsidRDefault="005C4F29" w:rsidP="00E46A24">
      <w:pPr>
        <w:pStyle w:val="Numberedlist2"/>
        <w:numPr>
          <w:ilvl w:val="0"/>
          <w:numId w:val="9"/>
        </w:numPr>
      </w:pPr>
      <w:bookmarkStart w:id="58" w:name="_Hlk25156544"/>
      <w:r>
        <w:t>True</w:t>
      </w:r>
    </w:p>
    <w:p w14:paraId="395D3AE8" w14:textId="77923D42" w:rsidR="00425413" w:rsidRDefault="005C4F29" w:rsidP="00E46A24">
      <w:pPr>
        <w:pStyle w:val="Numberedlist2"/>
        <w:numPr>
          <w:ilvl w:val="0"/>
          <w:numId w:val="9"/>
        </w:numPr>
      </w:pPr>
      <w:r>
        <w:t>False</w:t>
      </w:r>
    </w:p>
    <w:p w14:paraId="7497A2A6" w14:textId="00FDCF34" w:rsidR="00425413" w:rsidRDefault="00425413" w:rsidP="00425413">
      <w:pPr>
        <w:pStyle w:val="Numberedlist1"/>
      </w:pPr>
      <w:bookmarkStart w:id="59" w:name="_Hlk25156577"/>
      <w:bookmarkEnd w:id="58"/>
      <w:r>
        <w:t xml:space="preserve">Which </w:t>
      </w:r>
      <w:r w:rsidR="005C4F29">
        <w:t xml:space="preserve">of the following symbols </w:t>
      </w:r>
      <w:r w:rsidR="00F476E1">
        <w:t xml:space="preserve">can you </w:t>
      </w:r>
      <w:r w:rsidR="005C4F29">
        <w:t xml:space="preserve">use to override </w:t>
      </w:r>
      <w:r w:rsidR="00F476E1">
        <w:t xml:space="preserve">the </w:t>
      </w:r>
      <w:r w:rsidR="005C4F29">
        <w:t>order of operations</w:t>
      </w:r>
      <w:r>
        <w:t>?</w:t>
      </w:r>
      <w:bookmarkEnd w:id="59"/>
    </w:p>
    <w:p w14:paraId="7847A706" w14:textId="4F292110" w:rsidR="00425413" w:rsidRPr="00425413" w:rsidRDefault="00425413" w:rsidP="00425413">
      <w:pPr>
        <w:pStyle w:val="Prompt"/>
      </w:pPr>
      <w:r>
        <w:t xml:space="preserve">Select </w:t>
      </w:r>
      <w:r w:rsidR="005C4F29">
        <w:t>the correct option</w:t>
      </w:r>
      <w:r w:rsidRPr="00425413">
        <w:t>.</w:t>
      </w:r>
    </w:p>
    <w:p w14:paraId="6FDF8098" w14:textId="53A84E96" w:rsidR="00425413" w:rsidRPr="00425413" w:rsidRDefault="00DD3662" w:rsidP="00E46A24">
      <w:pPr>
        <w:pStyle w:val="Numberedlist2"/>
        <w:numPr>
          <w:ilvl w:val="0"/>
          <w:numId w:val="10"/>
        </w:numPr>
      </w:pPr>
      <w:bookmarkStart w:id="60" w:name="_Hlk25156587"/>
      <w:r>
        <w:t>“</w:t>
      </w:r>
      <w:r w:rsidR="005C4F29">
        <w:t xml:space="preserve"> </w:t>
      </w:r>
      <w:r>
        <w:t>“</w:t>
      </w:r>
    </w:p>
    <w:p w14:paraId="6C554B51" w14:textId="6D47EF6A" w:rsidR="00425413" w:rsidRDefault="005C4F29" w:rsidP="00E46A24">
      <w:pPr>
        <w:pStyle w:val="Numberedlist2"/>
        <w:numPr>
          <w:ilvl w:val="0"/>
          <w:numId w:val="10"/>
        </w:numPr>
      </w:pPr>
      <w:r>
        <w:t>@</w:t>
      </w:r>
    </w:p>
    <w:p w14:paraId="0FD09EFB" w14:textId="1C5112B8" w:rsidR="00425413" w:rsidRDefault="005C4F29" w:rsidP="00E46A24">
      <w:pPr>
        <w:pStyle w:val="Numberedlist2"/>
        <w:numPr>
          <w:ilvl w:val="0"/>
          <w:numId w:val="10"/>
        </w:numPr>
      </w:pPr>
      <w:r>
        <w:t>(</w:t>
      </w:r>
      <w:r w:rsidR="00782B60">
        <w:t xml:space="preserve"> </w:t>
      </w:r>
      <w:r>
        <w:t>)</w:t>
      </w:r>
    </w:p>
    <w:p w14:paraId="2668BEEF" w14:textId="2C4FD251" w:rsidR="00425413" w:rsidRDefault="005C4F29" w:rsidP="00E46A24">
      <w:pPr>
        <w:pStyle w:val="Numberedlist2"/>
        <w:numPr>
          <w:ilvl w:val="0"/>
          <w:numId w:val="10"/>
        </w:numPr>
      </w:pPr>
      <w:r>
        <w:t>*</w:t>
      </w:r>
    </w:p>
    <w:p w14:paraId="5ED777AC" w14:textId="77777777" w:rsidR="00DD3662" w:rsidRDefault="00DD3662" w:rsidP="00ED61F7">
      <w:pPr>
        <w:rPr>
          <w:szCs w:val="24"/>
        </w:rPr>
      </w:pPr>
      <w:bookmarkStart w:id="61" w:name="_Hlk25156636"/>
      <w:bookmarkEnd w:id="60"/>
      <w:r>
        <w:br w:type="page"/>
      </w:r>
    </w:p>
    <w:p w14:paraId="6F6E8B26" w14:textId="2DD6E7CE" w:rsidR="00425413" w:rsidRDefault="005C4F29" w:rsidP="00425413">
      <w:pPr>
        <w:pStyle w:val="Numberedlist1"/>
      </w:pPr>
      <w:r>
        <w:lastRenderedPageBreak/>
        <w:t xml:space="preserve">The </w:t>
      </w:r>
      <w:r w:rsidRPr="005C4F29">
        <w:rPr>
          <w:rStyle w:val="Inlinebold"/>
        </w:rPr>
        <w:t>+</w:t>
      </w:r>
      <w:r>
        <w:t>,</w:t>
      </w:r>
      <w:r w:rsidR="00BE589C">
        <w:t xml:space="preserve"> </w:t>
      </w:r>
      <w:r w:rsidRPr="005C4F29">
        <w:rPr>
          <w:rStyle w:val="Inlinebold"/>
        </w:rPr>
        <w:t>-</w:t>
      </w:r>
      <w:r>
        <w:t>,</w:t>
      </w:r>
      <w:r w:rsidR="00BE589C">
        <w:t xml:space="preserve"> </w:t>
      </w:r>
      <w:r w:rsidRPr="005C4F29">
        <w:rPr>
          <w:rStyle w:val="Inlinebold"/>
        </w:rPr>
        <w:t>*</w:t>
      </w:r>
      <w:r w:rsidR="00BE589C" w:rsidRPr="00ED61F7">
        <w:t>,</w:t>
      </w:r>
      <w:r>
        <w:t xml:space="preserve"> and </w:t>
      </w:r>
      <w:r w:rsidRPr="005C4F29">
        <w:rPr>
          <w:rStyle w:val="Inlinebold"/>
        </w:rPr>
        <w:t>/</w:t>
      </w:r>
      <w:r>
        <w:t xml:space="preserve"> are all examples of</w:t>
      </w:r>
      <w:r w:rsidR="00425413">
        <w:t xml:space="preserve"> </w:t>
      </w:r>
      <w:bookmarkEnd w:id="61"/>
      <w:sdt>
        <w:sdtPr>
          <w:alias w:val="Question 2"/>
          <w:tag w:val="Question 2"/>
          <w:id w:val="1707595092"/>
          <w:lock w:val="sdtLocked"/>
          <w:placeholder>
            <w:docPart w:val="B225B76C72BB4E329EE403A49448C59A"/>
          </w:placeholder>
          <w:showingPlcHdr/>
        </w:sdtPr>
        <w:sdtContent>
          <w:r w:rsidR="00016FDE">
            <w:rPr>
              <w:rStyle w:val="Inlinebold"/>
            </w:rPr>
            <w:t>Select here to enter text.</w:t>
          </w:r>
        </w:sdtContent>
      </w:sdt>
      <w:r w:rsidR="004721EC">
        <w:t>.</w:t>
      </w:r>
    </w:p>
    <w:p w14:paraId="7EDD22B1" w14:textId="7BB895CA" w:rsidR="00425413" w:rsidRPr="00425413" w:rsidRDefault="005C4F29" w:rsidP="00425413">
      <w:pPr>
        <w:pStyle w:val="Prompt"/>
      </w:pPr>
      <w:r>
        <w:t>Fill in the blank space.</w:t>
      </w:r>
    </w:p>
    <w:p w14:paraId="107C30EF" w14:textId="036A2CDC" w:rsidR="00425413" w:rsidRDefault="005C4F29" w:rsidP="00425413">
      <w:pPr>
        <w:pStyle w:val="Numberedlist1"/>
      </w:pPr>
      <w:r>
        <w:t>To display formulas in the worksheet, you can select the</w:t>
      </w:r>
      <w:r w:rsidR="00425413">
        <w:t xml:space="preserve"> </w:t>
      </w:r>
      <w:sdt>
        <w:sdtPr>
          <w:alias w:val="Question 2"/>
          <w:tag w:val="Question 2"/>
          <w:id w:val="1807125750"/>
          <w:lock w:val="sdtLocked"/>
          <w:placeholder>
            <w:docPart w:val="F4AAE7B4B2B343BA8561396BC13329C8"/>
          </w:placeholder>
          <w:showingPlcHdr/>
        </w:sdtPr>
        <w:sdtContent>
          <w:r w:rsidR="00016FDE">
            <w:rPr>
              <w:rStyle w:val="Inlinebold"/>
            </w:rPr>
            <w:t>Select here to enter text.</w:t>
          </w:r>
        </w:sdtContent>
      </w:sdt>
      <w:r w:rsidR="00425413">
        <w:t xml:space="preserve"> </w:t>
      </w:r>
      <w:r>
        <w:t>command in the ribbon</w:t>
      </w:r>
      <w:r w:rsidR="00425413">
        <w:t>.</w:t>
      </w:r>
    </w:p>
    <w:p w14:paraId="076DEB50" w14:textId="451849C1" w:rsidR="00425413" w:rsidRPr="00425413" w:rsidRDefault="00425413" w:rsidP="00425413">
      <w:pPr>
        <w:pStyle w:val="Prompt"/>
      </w:pPr>
      <w:r>
        <w:t>Fill in the blank space.</w:t>
      </w:r>
    </w:p>
    <w:p w14:paraId="51A41AB3" w14:textId="18500CE7" w:rsidR="005C4F29" w:rsidRDefault="005C4F29" w:rsidP="005C4F29">
      <w:pPr>
        <w:pStyle w:val="Numberedlist1"/>
      </w:pPr>
      <w:r>
        <w:t>Which following operator is used to divide in Excel?</w:t>
      </w:r>
    </w:p>
    <w:p w14:paraId="1FA121DE" w14:textId="77777777" w:rsidR="005C4F29" w:rsidRPr="00715218" w:rsidRDefault="005C4F29" w:rsidP="005C4F29">
      <w:pPr>
        <w:pStyle w:val="Prompt"/>
      </w:pPr>
      <w:r w:rsidRPr="00FD5A49">
        <w:t xml:space="preserve">Select </w:t>
      </w:r>
      <w:r>
        <w:t>the correct option</w:t>
      </w:r>
      <w:r w:rsidRPr="00FD5A49">
        <w:t>.</w:t>
      </w:r>
    </w:p>
    <w:p w14:paraId="039CF727" w14:textId="73574FF4" w:rsidR="005C4F29" w:rsidRPr="005C4F29" w:rsidRDefault="005C4F29" w:rsidP="00E46A24">
      <w:pPr>
        <w:pStyle w:val="Numberedlist2"/>
        <w:numPr>
          <w:ilvl w:val="0"/>
          <w:numId w:val="55"/>
        </w:numPr>
      </w:pPr>
      <w:r>
        <w:t>*</w:t>
      </w:r>
    </w:p>
    <w:p w14:paraId="37C23ACE" w14:textId="77A3414B" w:rsidR="005C4F29" w:rsidRPr="00E93830" w:rsidRDefault="005C4F29" w:rsidP="00030BE1">
      <w:pPr>
        <w:pStyle w:val="Numberedlist2"/>
      </w:pPr>
      <w:r>
        <w:t>/</w:t>
      </w:r>
    </w:p>
    <w:p w14:paraId="3156CE0C" w14:textId="77777777" w:rsidR="005C4F29" w:rsidRPr="00E93830" w:rsidRDefault="005C4F29" w:rsidP="00030BE1">
      <w:pPr>
        <w:pStyle w:val="Numberedlist2"/>
      </w:pPr>
      <w:r>
        <w:t>^</w:t>
      </w:r>
    </w:p>
    <w:p w14:paraId="6A2B7AB3" w14:textId="4F49392E" w:rsidR="005C4F29" w:rsidRPr="00E93830" w:rsidRDefault="001B2A2F" w:rsidP="00030BE1">
      <w:pPr>
        <w:pStyle w:val="Numberedlist2"/>
      </w:pPr>
      <w:r>
        <w:t>@</w:t>
      </w:r>
    </w:p>
    <w:p w14:paraId="7EEC1921" w14:textId="77777777" w:rsidR="00DD3662" w:rsidRDefault="00DD3662" w:rsidP="00ED61F7">
      <w:r>
        <w:br w:type="page"/>
      </w:r>
    </w:p>
    <w:p w14:paraId="1F4CD3C4" w14:textId="4D0CCB9D" w:rsidR="002A7D56" w:rsidRDefault="002A7D56" w:rsidP="002A7D56">
      <w:pPr>
        <w:pStyle w:val="Heading1"/>
      </w:pPr>
      <w:bookmarkStart w:id="62" w:name="_Toc28777010"/>
      <w:r>
        <w:lastRenderedPageBreak/>
        <w:t xml:space="preserve">Lesson 2: </w:t>
      </w:r>
      <w:r w:rsidR="00FE2F2C">
        <w:t>Using</w:t>
      </w:r>
      <w:r w:rsidR="003474D1">
        <w:t xml:space="preserve"> </w:t>
      </w:r>
      <w:r w:rsidR="002955F2">
        <w:t>r</w:t>
      </w:r>
      <w:r w:rsidR="003474D1">
        <w:t>eferences</w:t>
      </w:r>
      <w:r w:rsidR="00FE2F2C">
        <w:t xml:space="preserve"> in </w:t>
      </w:r>
      <w:r w:rsidR="002955F2">
        <w:t>f</w:t>
      </w:r>
      <w:r w:rsidR="00FE2F2C">
        <w:t>ormulas</w:t>
      </w:r>
      <w:bookmarkEnd w:id="62"/>
    </w:p>
    <w:p w14:paraId="6164C7B0" w14:textId="77777777" w:rsidR="002A7D56" w:rsidRPr="005B6C37" w:rsidRDefault="002A7D56" w:rsidP="002A7D56">
      <w:pPr>
        <w:pStyle w:val="Heading2"/>
      </w:pPr>
      <w:bookmarkStart w:id="63" w:name="_Toc28777011"/>
      <w:r w:rsidRPr="005B6C37">
        <w:t>Overview</w:t>
      </w:r>
      <w:bookmarkEnd w:id="63"/>
    </w:p>
    <w:p w14:paraId="489E0DFF" w14:textId="428CF1B0" w:rsidR="00AB20A0" w:rsidRDefault="00B6467E" w:rsidP="002A7D56">
      <w:r>
        <w:t>As you learned in Lesson 1,</w:t>
      </w:r>
      <w:r w:rsidR="005D5B4D">
        <w:t xml:space="preserve"> a cell reference identifies the coordinates of a cell based upon the column letter and row number. </w:t>
      </w:r>
      <w:r w:rsidR="00AB20A0">
        <w:t xml:space="preserve">To provide more flexibility in your worksheet, you typically use cell references instead of </w:t>
      </w:r>
      <w:r w:rsidR="00CB41B7">
        <w:t xml:space="preserve">hard coding </w:t>
      </w:r>
      <w:r w:rsidR="00AB20A0">
        <w:t xml:space="preserve">constant values </w:t>
      </w:r>
      <w:r w:rsidR="00EC44AB">
        <w:t xml:space="preserve">when creating </w:t>
      </w:r>
      <w:r w:rsidR="00AB20A0">
        <w:t>a formula</w:t>
      </w:r>
      <w:r w:rsidR="00EC44AB">
        <w:t xml:space="preserve"> in Excel</w:t>
      </w:r>
      <w:r w:rsidR="00AB20A0">
        <w:t>.</w:t>
      </w:r>
    </w:p>
    <w:p w14:paraId="724DA1B2" w14:textId="7E27E77B" w:rsidR="002A7D56" w:rsidRPr="002A7D56" w:rsidRDefault="00AB20A0" w:rsidP="002A7D56">
      <w:r>
        <w:t xml:space="preserve">In this lesson, you </w:t>
      </w:r>
      <w:r w:rsidR="00810D8B">
        <w:t xml:space="preserve">will </w:t>
      </w:r>
      <w:r>
        <w:t>learn the types of cell references that can be used when devising a formula in an Excel worksheet</w:t>
      </w:r>
      <w:r w:rsidR="002A7D56" w:rsidRPr="002A7D56">
        <w:t>.</w:t>
      </w:r>
      <w:r w:rsidR="005635B2">
        <w:t xml:space="preserve"> You </w:t>
      </w:r>
      <w:r w:rsidR="00810D8B">
        <w:t xml:space="preserve">will </w:t>
      </w:r>
      <w:r w:rsidR="005635B2">
        <w:t xml:space="preserve">also learn how named ranges and </w:t>
      </w:r>
      <w:r w:rsidR="00B969F8">
        <w:t>references</w:t>
      </w:r>
      <w:r w:rsidR="005635B2">
        <w:t xml:space="preserve"> are used </w:t>
      </w:r>
      <w:r w:rsidR="007C14BA">
        <w:t xml:space="preserve">in formulas </w:t>
      </w:r>
      <w:r w:rsidR="005635B2">
        <w:t xml:space="preserve">to refer to </w:t>
      </w:r>
      <w:r w:rsidR="007C14BA">
        <w:t>cell references</w:t>
      </w:r>
      <w:r w:rsidR="005635B2">
        <w:t xml:space="preserve"> within or across worksheets.</w:t>
      </w:r>
    </w:p>
    <w:p w14:paraId="2741260C" w14:textId="667CA8B9" w:rsidR="002A7D56" w:rsidRDefault="002A7D56" w:rsidP="002A7D56">
      <w:pPr>
        <w:pStyle w:val="Heading2"/>
      </w:pPr>
      <w:bookmarkStart w:id="64" w:name="_Toc28777012"/>
      <w:r>
        <w:t>Warm</w:t>
      </w:r>
      <w:r w:rsidR="00DD3662">
        <w:t>-</w:t>
      </w:r>
      <w:r>
        <w:t>up</w:t>
      </w:r>
      <w:bookmarkEnd w:id="64"/>
    </w:p>
    <w:p w14:paraId="095D61EB" w14:textId="220EDA2B" w:rsidR="002A7D56" w:rsidRPr="002A7D56" w:rsidRDefault="002A7D56" w:rsidP="002A7D56">
      <w:r>
        <w:t>Use these questions to find out what you already know about this lesson</w:t>
      </w:r>
      <w:r w:rsidR="00DD3662">
        <w:t>’</w:t>
      </w:r>
      <w:r>
        <w:t>s topics:</w:t>
      </w:r>
    </w:p>
    <w:p w14:paraId="5E8239C1" w14:textId="525E0094" w:rsidR="002A7D56" w:rsidRPr="002A7D56" w:rsidRDefault="002A7D56" w:rsidP="00E46A24">
      <w:pPr>
        <w:pStyle w:val="Numberedlist1"/>
        <w:numPr>
          <w:ilvl w:val="0"/>
          <w:numId w:val="11"/>
        </w:numPr>
      </w:pPr>
      <w:bookmarkStart w:id="65" w:name="_Hlk25157252"/>
      <w:r>
        <w:t xml:space="preserve">If you </w:t>
      </w:r>
      <w:r w:rsidR="00D25D84">
        <w:t>do not want a cell reference to change when you copy or move it, you need to make a</w:t>
      </w:r>
      <w:r w:rsidR="00810D8B">
        <w:t>(</w:t>
      </w:r>
      <w:r w:rsidR="00D25D84">
        <w:t>n</w:t>
      </w:r>
      <w:r w:rsidR="00810D8B">
        <w:t>)</w:t>
      </w:r>
      <w:r w:rsidRPr="002A7D56">
        <w:t xml:space="preserve"> </w:t>
      </w:r>
      <w:sdt>
        <w:sdtPr>
          <w:alias w:val="Question 2"/>
          <w:tag w:val="Question 2"/>
          <w:id w:val="-1501805410"/>
          <w:lock w:val="sdtLocked"/>
          <w:placeholder>
            <w:docPart w:val="E9E9D59DC5AE405F91F8249C8885BF8D"/>
          </w:placeholder>
          <w:showingPlcHdr/>
        </w:sdtPr>
        <w:sdtContent>
          <w:r w:rsidR="00016FDE">
            <w:rPr>
              <w:rStyle w:val="Inlinebold"/>
            </w:rPr>
            <w:t>Select here to enter text.</w:t>
          </w:r>
        </w:sdtContent>
      </w:sdt>
      <w:r w:rsidRPr="002A7D56">
        <w:t xml:space="preserve"> </w:t>
      </w:r>
      <w:r w:rsidR="00D25D84">
        <w:t>cell reference in a formula</w:t>
      </w:r>
      <w:r w:rsidRPr="002A7D56">
        <w:t>.</w:t>
      </w:r>
      <w:bookmarkEnd w:id="65"/>
    </w:p>
    <w:p w14:paraId="44EE8298" w14:textId="485DEE46" w:rsidR="002A7D56" w:rsidRPr="004C6C67" w:rsidRDefault="002A7D56" w:rsidP="004C6C67">
      <w:pPr>
        <w:pStyle w:val="Prompt"/>
      </w:pPr>
      <w:bookmarkStart w:id="66" w:name="_Hlk25157263"/>
      <w:r w:rsidRPr="004C6C67">
        <w:t>Fill in the blank space.</w:t>
      </w:r>
      <w:bookmarkEnd w:id="66"/>
    </w:p>
    <w:p w14:paraId="44901756" w14:textId="77777777" w:rsidR="001B33DD" w:rsidRPr="00DD3474" w:rsidRDefault="001B33DD" w:rsidP="001B33DD">
      <w:pPr>
        <w:pStyle w:val="NumberedList10"/>
        <w:numPr>
          <w:ilvl w:val="0"/>
          <w:numId w:val="42"/>
        </w:numPr>
      </w:pPr>
      <w:bookmarkStart w:id="67" w:name="_Hlk25157278"/>
      <w:r w:rsidRPr="00DD3474">
        <w:t xml:space="preserve">Which of the following </w:t>
      </w:r>
      <w:r>
        <w:t xml:space="preserve">is the </w:t>
      </w:r>
      <w:r w:rsidRPr="00DD3474">
        <w:t>best example of a mixed cell reference?</w:t>
      </w:r>
      <w:bookmarkEnd w:id="67"/>
    </w:p>
    <w:p w14:paraId="75F36B4C" w14:textId="77777777" w:rsidR="002A7D56" w:rsidRPr="002A7D56" w:rsidRDefault="002A7D56" w:rsidP="002A7D56">
      <w:pPr>
        <w:pStyle w:val="Prompt"/>
      </w:pPr>
      <w:r>
        <w:t>Select the correct option.</w:t>
      </w:r>
    </w:p>
    <w:p w14:paraId="1668370D" w14:textId="3B37A056" w:rsidR="002A7D56" w:rsidRPr="00ED61F7" w:rsidRDefault="002F2CF2" w:rsidP="00E46A24">
      <w:pPr>
        <w:pStyle w:val="Numberedlist2"/>
        <w:numPr>
          <w:ilvl w:val="0"/>
          <w:numId w:val="12"/>
        </w:numPr>
      </w:pPr>
      <w:bookmarkStart w:id="68" w:name="_Hlk25157289"/>
      <w:r w:rsidRPr="00995CE5">
        <w:rPr>
          <w:rStyle w:val="Inlinebold"/>
        </w:rPr>
        <w:t>A2</w:t>
      </w:r>
    </w:p>
    <w:p w14:paraId="3714ABB0" w14:textId="2DB8AD1B" w:rsidR="002A7D56" w:rsidRPr="00ED61F7" w:rsidRDefault="002F2CF2" w:rsidP="00E46A24">
      <w:pPr>
        <w:pStyle w:val="Numberedlist2"/>
        <w:numPr>
          <w:ilvl w:val="0"/>
          <w:numId w:val="12"/>
        </w:numPr>
      </w:pPr>
      <w:r w:rsidRPr="00995CE5">
        <w:rPr>
          <w:rStyle w:val="Inlinebold"/>
        </w:rPr>
        <w:t>$A$2</w:t>
      </w:r>
    </w:p>
    <w:p w14:paraId="2F0B6118" w14:textId="750FB7C6" w:rsidR="002A7D56" w:rsidRPr="00ED61F7" w:rsidRDefault="002F2CF2" w:rsidP="00E46A24">
      <w:pPr>
        <w:pStyle w:val="Numberedlist2"/>
        <w:numPr>
          <w:ilvl w:val="0"/>
          <w:numId w:val="12"/>
        </w:numPr>
      </w:pPr>
      <w:r w:rsidRPr="00995CE5">
        <w:rPr>
          <w:rStyle w:val="Inlinebold"/>
        </w:rPr>
        <w:t>A2:B5</w:t>
      </w:r>
    </w:p>
    <w:p w14:paraId="6298AD9C" w14:textId="5761BD5D" w:rsidR="002A7D56" w:rsidRPr="00ED61F7" w:rsidRDefault="002F2CF2" w:rsidP="00E46A24">
      <w:pPr>
        <w:pStyle w:val="Numberedlist2"/>
        <w:numPr>
          <w:ilvl w:val="0"/>
          <w:numId w:val="12"/>
        </w:numPr>
      </w:pPr>
      <w:r w:rsidRPr="00995CE5">
        <w:rPr>
          <w:rStyle w:val="Inlinebold"/>
        </w:rPr>
        <w:t>A$2</w:t>
      </w:r>
    </w:p>
    <w:p w14:paraId="0A0ACCBF" w14:textId="77777777" w:rsidR="00DD3662" w:rsidRDefault="00DD3662" w:rsidP="00ED61F7">
      <w:pPr>
        <w:rPr>
          <w:szCs w:val="24"/>
        </w:rPr>
      </w:pPr>
      <w:bookmarkStart w:id="69" w:name="_Hlk25157301"/>
      <w:bookmarkEnd w:id="68"/>
      <w:r>
        <w:br w:type="page"/>
      </w:r>
    </w:p>
    <w:p w14:paraId="164915FD" w14:textId="0B16F03B" w:rsidR="002A7D56" w:rsidRDefault="002A7D56" w:rsidP="00E46A24">
      <w:pPr>
        <w:pStyle w:val="Numberedlist1"/>
        <w:numPr>
          <w:ilvl w:val="0"/>
          <w:numId w:val="11"/>
        </w:numPr>
      </w:pPr>
      <w:r>
        <w:lastRenderedPageBreak/>
        <w:t xml:space="preserve">Which of the following </w:t>
      </w:r>
      <w:r w:rsidR="002F2CF2">
        <w:t>symbols specif</w:t>
      </w:r>
      <w:r w:rsidR="00C110EA">
        <w:t>ies</w:t>
      </w:r>
      <w:r w:rsidR="002F2CF2">
        <w:t xml:space="preserve"> an absolute reference</w:t>
      </w:r>
      <w:r>
        <w:t>?</w:t>
      </w:r>
      <w:bookmarkEnd w:id="69"/>
    </w:p>
    <w:p w14:paraId="0CDD35FF" w14:textId="0FF6246D" w:rsidR="002A7D56" w:rsidRPr="002A7D56" w:rsidRDefault="002A7D56" w:rsidP="002A7D56">
      <w:pPr>
        <w:pStyle w:val="Prompt"/>
      </w:pPr>
      <w:r w:rsidRPr="00FD5A49">
        <w:t xml:space="preserve">Select </w:t>
      </w:r>
      <w:r w:rsidR="002F2CF2">
        <w:t>the correct option</w:t>
      </w:r>
      <w:r w:rsidRPr="00FD5A49">
        <w:t>.</w:t>
      </w:r>
    </w:p>
    <w:p w14:paraId="1D6D3C20" w14:textId="7169A6BB" w:rsidR="002A7D56" w:rsidRPr="002A7D56" w:rsidRDefault="002F2CF2" w:rsidP="00E46A24">
      <w:pPr>
        <w:pStyle w:val="Numberedlist2"/>
        <w:numPr>
          <w:ilvl w:val="0"/>
          <w:numId w:val="13"/>
        </w:numPr>
      </w:pPr>
      <w:bookmarkStart w:id="70" w:name="_Hlk25157313"/>
      <w:r>
        <w:t>%</w:t>
      </w:r>
    </w:p>
    <w:p w14:paraId="02A84BDB" w14:textId="7267B69A" w:rsidR="002A7D56" w:rsidRDefault="002F2CF2" w:rsidP="00E46A24">
      <w:pPr>
        <w:pStyle w:val="Numberedlist2"/>
        <w:numPr>
          <w:ilvl w:val="0"/>
          <w:numId w:val="13"/>
        </w:numPr>
      </w:pPr>
      <w:r>
        <w:t>&amp;</w:t>
      </w:r>
    </w:p>
    <w:p w14:paraId="0D72B4D4" w14:textId="5BAA71CC" w:rsidR="002A7D56" w:rsidRDefault="002F2CF2" w:rsidP="00E46A24">
      <w:pPr>
        <w:pStyle w:val="Numberedlist2"/>
        <w:numPr>
          <w:ilvl w:val="0"/>
          <w:numId w:val="13"/>
        </w:numPr>
      </w:pPr>
      <w:r>
        <w:t>$</w:t>
      </w:r>
    </w:p>
    <w:p w14:paraId="048FD933" w14:textId="28921FB8" w:rsidR="002A7D56" w:rsidRDefault="002F2CF2" w:rsidP="00E46A24">
      <w:pPr>
        <w:pStyle w:val="Numberedlist2"/>
        <w:numPr>
          <w:ilvl w:val="0"/>
          <w:numId w:val="13"/>
        </w:numPr>
      </w:pPr>
      <w:r>
        <w:t>@</w:t>
      </w:r>
    </w:p>
    <w:p w14:paraId="1D8C3C24" w14:textId="7282934D" w:rsidR="002A7D56" w:rsidRPr="00455C94" w:rsidRDefault="002F2CF2" w:rsidP="00E46A24">
      <w:pPr>
        <w:pStyle w:val="Numberedlist1"/>
        <w:numPr>
          <w:ilvl w:val="0"/>
          <w:numId w:val="11"/>
        </w:numPr>
      </w:pPr>
      <w:bookmarkStart w:id="71" w:name="_Hlk25157326"/>
      <w:bookmarkEnd w:id="70"/>
      <w:r>
        <w:t>Which of the following is a valid named range</w:t>
      </w:r>
      <w:r w:rsidR="002A7D56">
        <w:t>?</w:t>
      </w:r>
      <w:bookmarkEnd w:id="71"/>
    </w:p>
    <w:p w14:paraId="27EBF6EA" w14:textId="77777777" w:rsidR="002A7D56" w:rsidRPr="002A7D56" w:rsidRDefault="002A7D56" w:rsidP="002A7D56">
      <w:pPr>
        <w:pStyle w:val="Prompt"/>
      </w:pPr>
      <w:r>
        <w:t>Select the correct option.</w:t>
      </w:r>
    </w:p>
    <w:p w14:paraId="226C2D93" w14:textId="7A072E59" w:rsidR="002A7D56" w:rsidRPr="002A7D56" w:rsidRDefault="002F2CF2" w:rsidP="00E46A24">
      <w:pPr>
        <w:pStyle w:val="Numberedlist2"/>
        <w:numPr>
          <w:ilvl w:val="0"/>
          <w:numId w:val="14"/>
        </w:numPr>
      </w:pPr>
      <w:bookmarkStart w:id="72" w:name="_Hlk25157337"/>
      <w:r w:rsidRPr="007B2013">
        <w:rPr>
          <w:rStyle w:val="Inlinebold"/>
        </w:rPr>
        <w:t>A7</w:t>
      </w:r>
    </w:p>
    <w:p w14:paraId="2B1D2D95" w14:textId="34DC9738" w:rsidR="002A7D56" w:rsidRDefault="002F2CF2" w:rsidP="00E46A24">
      <w:pPr>
        <w:pStyle w:val="Numberedlist2"/>
        <w:numPr>
          <w:ilvl w:val="0"/>
          <w:numId w:val="14"/>
        </w:numPr>
      </w:pPr>
      <w:r>
        <w:t>Sales_Data</w:t>
      </w:r>
    </w:p>
    <w:p w14:paraId="196A640E" w14:textId="784C55CB" w:rsidR="002A7D56" w:rsidRDefault="002F2CF2" w:rsidP="00E46A24">
      <w:pPr>
        <w:pStyle w:val="Numberedlist2"/>
        <w:numPr>
          <w:ilvl w:val="0"/>
          <w:numId w:val="14"/>
        </w:numPr>
      </w:pPr>
      <w:r>
        <w:t>Sales Data</w:t>
      </w:r>
    </w:p>
    <w:bookmarkEnd w:id="72"/>
    <w:p w14:paraId="218D2609" w14:textId="70FEBE54" w:rsidR="002A7D56" w:rsidRPr="008C4CA7" w:rsidRDefault="002F2CF2" w:rsidP="00E46A24">
      <w:pPr>
        <w:pStyle w:val="Numberedlist2"/>
        <w:numPr>
          <w:ilvl w:val="0"/>
          <w:numId w:val="14"/>
        </w:numPr>
      </w:pPr>
      <w:r>
        <w:t>Sales\Data</w:t>
      </w:r>
    </w:p>
    <w:p w14:paraId="3EF8DC8B" w14:textId="5F52B6D3" w:rsidR="002A7D56" w:rsidRDefault="002A7D56" w:rsidP="002A7D56">
      <w:pPr>
        <w:pStyle w:val="Heading2"/>
      </w:pPr>
      <w:bookmarkStart w:id="73" w:name="_Toc28777013"/>
      <w:r>
        <w:t xml:space="preserve">Topic 1: </w:t>
      </w:r>
      <w:bookmarkStart w:id="74" w:name="_Hlk26456319"/>
      <w:r w:rsidR="00260ADE">
        <w:t>Understand relative</w:t>
      </w:r>
      <w:r w:rsidR="002F4FC2">
        <w:t xml:space="preserve"> and </w:t>
      </w:r>
      <w:r w:rsidR="00260ADE">
        <w:t>absolute references</w:t>
      </w:r>
      <w:bookmarkEnd w:id="73"/>
      <w:bookmarkEnd w:id="74"/>
    </w:p>
    <w:p w14:paraId="6C319FF4" w14:textId="21AC5469" w:rsidR="002A7D56" w:rsidRDefault="002A7D56" w:rsidP="002A7D56">
      <w:r w:rsidRPr="002A7D56">
        <w:rPr>
          <w:noProof/>
          <w:lang w:val="en-IN" w:eastAsia="en-IN"/>
        </w:rPr>
        <w:drawing>
          <wp:inline distT="0" distB="0" distL="0" distR="0" wp14:anchorId="64D6643D" wp14:editId="1DC5396E">
            <wp:extent cx="302554" cy="365587"/>
            <wp:effectExtent l="0" t="0" r="2540" b="0"/>
            <wp:docPr id="40" name="Picture 40" descr=" 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2A7D56">
        <w:t xml:space="preserve"> </w:t>
      </w:r>
      <w:r w:rsidR="00E9051A">
        <w:t xml:space="preserve">The benefit of using </w:t>
      </w:r>
      <w:r w:rsidR="006254FC">
        <w:t xml:space="preserve">a </w:t>
      </w:r>
      <w:r w:rsidR="00E9051A">
        <w:t>cell reference</w:t>
      </w:r>
      <w:r w:rsidR="006254FC">
        <w:t xml:space="preserve"> is that when you copy the formula to a new location, the </w:t>
      </w:r>
      <w:r w:rsidR="009C3DCB">
        <w:t xml:space="preserve">cell </w:t>
      </w:r>
      <w:r w:rsidR="006254FC">
        <w:t xml:space="preserve">reference </w:t>
      </w:r>
      <w:r w:rsidR="009C3DCB">
        <w:t xml:space="preserve">automatically </w:t>
      </w:r>
      <w:r w:rsidR="006254FC">
        <w:t>update</w:t>
      </w:r>
      <w:r w:rsidR="009C3DCB">
        <w:t xml:space="preserve">s. However, there may be times that you need </w:t>
      </w:r>
      <w:r w:rsidR="008355EA">
        <w:t>the formula to</w:t>
      </w:r>
      <w:r w:rsidR="009C3DCB">
        <w:t xml:space="preserve"> always refer to a specific cell, regardless of where the formula is copied to in the worksheet. To ensure that your formulas calculate as intended, it is important to understand the concepts of relative, absolute, and mixed </w:t>
      </w:r>
      <w:r w:rsidR="008355EA">
        <w:t xml:space="preserve">cell </w:t>
      </w:r>
      <w:r w:rsidR="009C3DCB">
        <w:t>references.</w:t>
      </w:r>
    </w:p>
    <w:p w14:paraId="46D23D37" w14:textId="76579786" w:rsidR="002A7D56" w:rsidRDefault="009C3DCB" w:rsidP="002A7D56">
      <w:pPr>
        <w:pStyle w:val="Heading3"/>
      </w:pPr>
      <w:bookmarkStart w:id="75" w:name="_Toc28777014"/>
      <w:r>
        <w:t>Us</w:t>
      </w:r>
      <w:r w:rsidR="008C0DC1">
        <w:t>e</w:t>
      </w:r>
      <w:r>
        <w:t xml:space="preserve"> </w:t>
      </w:r>
      <w:r w:rsidR="00C110EA">
        <w:t>r</w:t>
      </w:r>
      <w:r>
        <w:t xml:space="preserve">elative </w:t>
      </w:r>
      <w:r w:rsidR="00C110EA">
        <w:t>c</w:t>
      </w:r>
      <w:r>
        <w:t xml:space="preserve">ell </w:t>
      </w:r>
      <w:r w:rsidR="00C110EA">
        <w:t>r</w:t>
      </w:r>
      <w:r>
        <w:t>eferences in a formula</w:t>
      </w:r>
      <w:bookmarkEnd w:id="75"/>
    </w:p>
    <w:p w14:paraId="2524512A" w14:textId="52B0B328" w:rsidR="00B45EDD" w:rsidRDefault="00AA7D79" w:rsidP="002A7D56">
      <w:r>
        <w:t xml:space="preserve">As you copy a formula from one location to </w:t>
      </w:r>
      <w:r w:rsidR="00A656FE">
        <w:t>another</w:t>
      </w:r>
      <w:r>
        <w:t xml:space="preserve"> in a worksheet, </w:t>
      </w:r>
      <w:r w:rsidR="00A656FE">
        <w:t xml:space="preserve">you will notice that, by default, the formula reference changes based upon where you copy the formula to. What actually is copied is related to the </w:t>
      </w:r>
      <w:r w:rsidR="00DD3662">
        <w:t>“</w:t>
      </w:r>
      <w:r w:rsidR="00A656FE">
        <w:t>pattern</w:t>
      </w:r>
      <w:r w:rsidR="00DD3662">
        <w:t>”</w:t>
      </w:r>
      <w:r w:rsidR="00A656FE">
        <w:t xml:space="preserve"> of the formula as opposed to the specific references in the formula.</w:t>
      </w:r>
      <w:r w:rsidR="00B45EDD">
        <w:t xml:space="preserve"> This is called a </w:t>
      </w:r>
      <w:r w:rsidR="00B45EDD" w:rsidRPr="00C35AC6">
        <w:rPr>
          <w:rStyle w:val="Inlineitalic"/>
        </w:rPr>
        <w:t>relative cell reference</w:t>
      </w:r>
      <w:r w:rsidR="00B45EDD">
        <w:t>.</w:t>
      </w:r>
    </w:p>
    <w:p w14:paraId="0A833E47" w14:textId="1E0D3A67" w:rsidR="002A7D56" w:rsidRPr="008A6930" w:rsidRDefault="00B45EDD" w:rsidP="002A7D56">
      <w:r>
        <w:t xml:space="preserve">For example, as shown in Figure 4, the first table </w:t>
      </w:r>
      <w:r w:rsidRPr="008A6930">
        <w:t xml:space="preserve">has cell </w:t>
      </w:r>
      <w:r w:rsidRPr="00416CA1">
        <w:rPr>
          <w:rStyle w:val="Inlinebold"/>
        </w:rPr>
        <w:t>E1</w:t>
      </w:r>
      <w:r w:rsidRPr="008A6930">
        <w:t xml:space="preserve"> selected. The formula within the cell is =</w:t>
      </w:r>
      <w:r w:rsidRPr="00416CA1">
        <w:rPr>
          <w:rStyle w:val="Inlinebold"/>
        </w:rPr>
        <w:t>B1</w:t>
      </w:r>
      <w:r w:rsidRPr="008A6930">
        <w:t>+</w:t>
      </w:r>
      <w:r w:rsidRPr="00416CA1">
        <w:rPr>
          <w:rStyle w:val="Inlinebold"/>
        </w:rPr>
        <w:t>C1</w:t>
      </w:r>
      <w:r w:rsidRPr="008A6930">
        <w:t>+</w:t>
      </w:r>
      <w:r w:rsidRPr="00416CA1">
        <w:rPr>
          <w:rStyle w:val="Inlinebold"/>
        </w:rPr>
        <w:t>D1</w:t>
      </w:r>
      <w:r w:rsidRPr="008A6930">
        <w:t xml:space="preserve">. When this formula is copied to cells </w:t>
      </w:r>
      <w:r w:rsidRPr="00416CA1">
        <w:rPr>
          <w:rStyle w:val="Inlinebold"/>
        </w:rPr>
        <w:t>E2</w:t>
      </w:r>
      <w:r w:rsidRPr="008A6930">
        <w:t xml:space="preserve"> and </w:t>
      </w:r>
      <w:r w:rsidRPr="00416CA1">
        <w:rPr>
          <w:rStyle w:val="Inlinebold"/>
        </w:rPr>
        <w:t>E3</w:t>
      </w:r>
      <w:r w:rsidRPr="008A6930">
        <w:t xml:space="preserve">, notice that the cell </w:t>
      </w:r>
      <w:r w:rsidR="000B3314" w:rsidRPr="008A6930">
        <w:t>reference</w:t>
      </w:r>
      <w:r w:rsidRPr="008A6930">
        <w:t xml:space="preserve"> change</w:t>
      </w:r>
      <w:r w:rsidR="000B3314" w:rsidRPr="008A6930">
        <w:t>s</w:t>
      </w:r>
      <w:r w:rsidRPr="008A6930">
        <w:t xml:space="preserve"> based upon where the formula is copied to. Cell </w:t>
      </w:r>
      <w:r w:rsidRPr="00416CA1">
        <w:rPr>
          <w:rStyle w:val="Inlinebold"/>
        </w:rPr>
        <w:t>E2</w:t>
      </w:r>
      <w:r w:rsidRPr="008A6930">
        <w:t xml:space="preserve"> shows a formula of =</w:t>
      </w:r>
      <w:r w:rsidRPr="00416CA1">
        <w:rPr>
          <w:rStyle w:val="Inlinebold"/>
        </w:rPr>
        <w:t>B2</w:t>
      </w:r>
      <w:r w:rsidRPr="008A6930">
        <w:t>+</w:t>
      </w:r>
      <w:r w:rsidRPr="00416CA1">
        <w:rPr>
          <w:rStyle w:val="Inlinebold"/>
        </w:rPr>
        <w:t>C2</w:t>
      </w:r>
      <w:r w:rsidRPr="008A6930">
        <w:t>+</w:t>
      </w:r>
      <w:r w:rsidRPr="00416CA1">
        <w:rPr>
          <w:rStyle w:val="Inlinebold"/>
        </w:rPr>
        <w:t>D2</w:t>
      </w:r>
      <w:r w:rsidR="00E11885" w:rsidRPr="008A6930">
        <w:t xml:space="preserve">, </w:t>
      </w:r>
      <w:r w:rsidRPr="008A6930">
        <w:t xml:space="preserve">and cell </w:t>
      </w:r>
      <w:r w:rsidRPr="00416CA1">
        <w:rPr>
          <w:rStyle w:val="Inlinebold"/>
        </w:rPr>
        <w:t>E3</w:t>
      </w:r>
      <w:r w:rsidRPr="008A6930">
        <w:t xml:space="preserve"> shows a formula of =</w:t>
      </w:r>
      <w:r w:rsidRPr="00416CA1">
        <w:rPr>
          <w:rStyle w:val="Inlinebold"/>
        </w:rPr>
        <w:t>B3</w:t>
      </w:r>
      <w:r w:rsidRPr="008A6930">
        <w:t>+</w:t>
      </w:r>
      <w:r w:rsidRPr="00416CA1">
        <w:rPr>
          <w:rStyle w:val="Inlinebold"/>
        </w:rPr>
        <w:t>C3</w:t>
      </w:r>
      <w:r w:rsidRPr="008A6930">
        <w:t>+</w:t>
      </w:r>
      <w:r w:rsidRPr="00416CA1">
        <w:rPr>
          <w:rStyle w:val="Inlinebold"/>
        </w:rPr>
        <w:t>D3</w:t>
      </w:r>
      <w:r w:rsidR="00A656FE" w:rsidRPr="008A6930">
        <w:t>.</w:t>
      </w:r>
    </w:p>
    <w:p w14:paraId="3F3D5D8A" w14:textId="77777777" w:rsidR="00E452B8" w:rsidRDefault="00A656FE" w:rsidP="00E452B8">
      <w:pPr>
        <w:keepNext/>
      </w:pPr>
      <w:r>
        <w:rPr>
          <w:noProof/>
          <w:lang w:val="en-IN" w:eastAsia="en-IN"/>
        </w:rPr>
        <w:lastRenderedPageBreak/>
        <w:drawing>
          <wp:inline distT="0" distB="0" distL="0" distR="0" wp14:anchorId="38719FFE" wp14:editId="2348B8A5">
            <wp:extent cx="3065344" cy="3018964"/>
            <wp:effectExtent l="19050" t="19050" r="20955" b="10160"/>
            <wp:docPr id="4" name="Picture 4" descr="Three tables displaying how relative cell references work. The first table has cell E1 selected which displays the formula =B1+C1+D1. The second table shows Cell E2 selected which displays the formula =B2+C2+D2. The final table displays Cell E3 selected with the formula =B3+C3+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5_L2_4_relative_formulas.png"/>
                    <pic:cNvPicPr/>
                  </pic:nvPicPr>
                  <pic:blipFill>
                    <a:blip r:embed="rId32">
                      <a:extLst>
                        <a:ext uri="{28A0092B-C50C-407E-A947-70E740481C1C}">
                          <a14:useLocalDpi xmlns:a14="http://schemas.microsoft.com/office/drawing/2010/main" val="0"/>
                        </a:ext>
                      </a:extLst>
                    </a:blip>
                    <a:stretch>
                      <a:fillRect/>
                    </a:stretch>
                  </pic:blipFill>
                  <pic:spPr>
                    <a:xfrm>
                      <a:off x="0" y="0"/>
                      <a:ext cx="3074152" cy="3027638"/>
                    </a:xfrm>
                    <a:prstGeom prst="rect">
                      <a:avLst/>
                    </a:prstGeom>
                    <a:ln w="12700">
                      <a:solidFill>
                        <a:schemeClr val="tx1"/>
                      </a:solidFill>
                    </a:ln>
                  </pic:spPr>
                </pic:pic>
              </a:graphicData>
            </a:graphic>
          </wp:inline>
        </w:drawing>
      </w:r>
    </w:p>
    <w:p w14:paraId="52AD0152" w14:textId="42CAA886" w:rsidR="00A656FE" w:rsidRDefault="00E452B8" w:rsidP="00E452B8">
      <w:pPr>
        <w:pStyle w:val="Caption"/>
      </w:pPr>
      <w:r>
        <w:t xml:space="preserve">Figure </w:t>
      </w:r>
      <w:r>
        <w:fldChar w:fldCharType="begin"/>
      </w:r>
      <w:r>
        <w:instrText xml:space="preserve"> SEQ Figure \* ARABIC </w:instrText>
      </w:r>
      <w:r>
        <w:fldChar w:fldCharType="separate"/>
      </w:r>
      <w:r w:rsidR="00B26D36">
        <w:rPr>
          <w:noProof/>
        </w:rPr>
        <w:t>4</w:t>
      </w:r>
      <w:r>
        <w:fldChar w:fldCharType="end"/>
      </w:r>
      <w:r>
        <w:t>: Relative cell references</w:t>
      </w:r>
    </w:p>
    <w:tbl>
      <w:tblPr>
        <w:tblW w:w="0" w:type="auto"/>
        <w:tblLook w:val="04A0" w:firstRow="1" w:lastRow="0" w:firstColumn="1" w:lastColumn="0" w:noHBand="0" w:noVBand="1"/>
      </w:tblPr>
      <w:tblGrid>
        <w:gridCol w:w="1746"/>
        <w:gridCol w:w="7614"/>
      </w:tblGrid>
      <w:tr w:rsidR="000B3314" w14:paraId="0C4F9D8C" w14:textId="77777777" w:rsidTr="000B3314">
        <w:tc>
          <w:tcPr>
            <w:tcW w:w="1746" w:type="dxa"/>
          </w:tcPr>
          <w:p w14:paraId="7104D11D" w14:textId="77777777" w:rsidR="000B3314" w:rsidRPr="00425413" w:rsidRDefault="000B3314" w:rsidP="005309EB">
            <w:r w:rsidRPr="000B3314">
              <w:rPr>
                <w:noProof/>
                <w:lang w:val="en-IN" w:eastAsia="en-IN"/>
              </w:rPr>
              <w:drawing>
                <wp:inline distT="0" distB="0" distL="0" distR="0" wp14:anchorId="655BC5B8" wp14:editId="2BA97715">
                  <wp:extent cx="969749" cy="1750587"/>
                  <wp:effectExtent l="0" t="0" r="1905" b="2540"/>
                  <wp:docPr id="9"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69749" cy="1750587"/>
                          </a:xfrm>
                          <a:prstGeom prst="rect">
                            <a:avLst/>
                          </a:prstGeom>
                        </pic:spPr>
                      </pic:pic>
                    </a:graphicData>
                  </a:graphic>
                </wp:inline>
              </w:drawing>
            </w:r>
          </w:p>
        </w:tc>
        <w:tc>
          <w:tcPr>
            <w:tcW w:w="7614" w:type="dxa"/>
          </w:tcPr>
          <w:p w14:paraId="60D74416" w14:textId="77777777" w:rsidR="000B3314" w:rsidRPr="00425413" w:rsidRDefault="000B3314" w:rsidP="005309EB">
            <w:pPr>
              <w:pStyle w:val="Readeraids"/>
            </w:pPr>
            <w:r>
              <w:t>Did you know?</w:t>
            </w:r>
          </w:p>
          <w:p w14:paraId="3D5BF841" w14:textId="41F670BD" w:rsidR="000B3314" w:rsidRPr="00425413" w:rsidRDefault="000B3314" w:rsidP="005309EB">
            <w:r>
              <w:t>You can use the standard Copy</w:t>
            </w:r>
            <w:r w:rsidR="0091688E">
              <w:t xml:space="preserve"> and </w:t>
            </w:r>
            <w:r>
              <w:t>Paste feature to copy formulas</w:t>
            </w:r>
            <w:r w:rsidR="0091688E">
              <w:t xml:space="preserve"> to another location in the worksheet</w:t>
            </w:r>
            <w:r w:rsidR="00E11885">
              <w:t>;</w:t>
            </w:r>
            <w:r>
              <w:t xml:space="preserve"> if the cells are adjacent to the original cell, you can use the </w:t>
            </w:r>
            <w:r w:rsidR="003B3F7F">
              <w:t>Auto F</w:t>
            </w:r>
            <w:r>
              <w:t xml:space="preserve">ill handle to copy the </w:t>
            </w:r>
            <w:r w:rsidR="00AF1E66">
              <w:t>formula</w:t>
            </w:r>
            <w:r w:rsidRPr="00425413">
              <w:t>.</w:t>
            </w:r>
          </w:p>
        </w:tc>
      </w:tr>
    </w:tbl>
    <w:p w14:paraId="6267396F" w14:textId="23948A55" w:rsidR="00AF1E66" w:rsidRDefault="00AF1E66" w:rsidP="00AF1E66">
      <w:pPr>
        <w:pStyle w:val="Heading3"/>
      </w:pPr>
      <w:bookmarkStart w:id="76" w:name="_Toc28777015"/>
      <w:r>
        <w:t>Us</w:t>
      </w:r>
      <w:r w:rsidR="008C0DC1">
        <w:t>e</w:t>
      </w:r>
      <w:r>
        <w:t xml:space="preserve"> </w:t>
      </w:r>
      <w:r w:rsidR="00C11C29">
        <w:t>a</w:t>
      </w:r>
      <w:r>
        <w:t xml:space="preserve">bsolute </w:t>
      </w:r>
      <w:r w:rsidR="00C11C29">
        <w:t>c</w:t>
      </w:r>
      <w:r>
        <w:t xml:space="preserve">ell </w:t>
      </w:r>
      <w:r w:rsidR="00C11C29">
        <w:t>r</w:t>
      </w:r>
      <w:r>
        <w:t>eferences in a formula</w:t>
      </w:r>
      <w:bookmarkEnd w:id="76"/>
    </w:p>
    <w:p w14:paraId="2D1341CC" w14:textId="06627880" w:rsidR="00AF1E66" w:rsidRDefault="003B3F7F" w:rsidP="00AF1E66">
      <w:r>
        <w:t xml:space="preserve">You may have circumstances where you do not want a cell reference to change when it is moved or copied. An </w:t>
      </w:r>
      <w:r w:rsidRPr="00455208">
        <w:t>absolute cell reference</w:t>
      </w:r>
      <w:r>
        <w:t xml:space="preserve"> refers to a formula that contains a specific cell or range of cells that do not change regardless of where the formula is copied or moved to.</w:t>
      </w:r>
    </w:p>
    <w:p w14:paraId="4BBFB496" w14:textId="7ADBA502" w:rsidR="003B3F7F" w:rsidRDefault="003B3F7F" w:rsidP="00AF1E66">
      <w:r>
        <w:t>To specify an absolute cell reference in a formula, use the dollar sign (</w:t>
      </w:r>
      <w:r w:rsidRPr="003B3F7F">
        <w:rPr>
          <w:rStyle w:val="Inlinebold"/>
        </w:rPr>
        <w:t>$</w:t>
      </w:r>
      <w:r>
        <w:t xml:space="preserve">) before the column and </w:t>
      </w:r>
      <w:r w:rsidR="00F01AB6">
        <w:t xml:space="preserve">the </w:t>
      </w:r>
      <w:r>
        <w:t>row of the cell you want to reference.</w:t>
      </w:r>
    </w:p>
    <w:p w14:paraId="78B2C9A2" w14:textId="5A2E347C" w:rsidR="00237B81" w:rsidRDefault="00AF1E66" w:rsidP="00AF1E66">
      <w:r>
        <w:t xml:space="preserve">For example, as shown in Figure </w:t>
      </w:r>
      <w:r w:rsidR="00237B81">
        <w:t>5</w:t>
      </w:r>
      <w:r>
        <w:t xml:space="preserve">, the first table has </w:t>
      </w:r>
      <w:r w:rsidRPr="008A6930">
        <w:t xml:space="preserve">cell </w:t>
      </w:r>
      <w:r w:rsidR="00237B81" w:rsidRPr="00416CA1">
        <w:rPr>
          <w:rStyle w:val="Inlinebold"/>
        </w:rPr>
        <w:t>F2</w:t>
      </w:r>
      <w:r w:rsidRPr="008A6930">
        <w:t xml:space="preserve"> selected. The formula within the cell is </w:t>
      </w:r>
      <w:r w:rsidRPr="0043446C">
        <w:rPr>
          <w:rStyle w:val="Inlinebold"/>
        </w:rPr>
        <w:t>=</w:t>
      </w:r>
      <w:r w:rsidR="00237B81" w:rsidRPr="0043446C">
        <w:rPr>
          <w:rStyle w:val="Inlinebold"/>
        </w:rPr>
        <w:t>$</w:t>
      </w:r>
      <w:r w:rsidRPr="0043446C">
        <w:rPr>
          <w:rStyle w:val="Inlinebold"/>
        </w:rPr>
        <w:t>B</w:t>
      </w:r>
      <w:r w:rsidR="00237B81" w:rsidRPr="0043446C">
        <w:rPr>
          <w:rStyle w:val="Inlinebold"/>
        </w:rPr>
        <w:t>$6*</w:t>
      </w:r>
      <w:r w:rsidR="00237B81" w:rsidRPr="00416CA1">
        <w:rPr>
          <w:rStyle w:val="Inlinebold"/>
        </w:rPr>
        <w:t>E2</w:t>
      </w:r>
      <w:r w:rsidRPr="008A6930">
        <w:t xml:space="preserve">. </w:t>
      </w:r>
      <w:r w:rsidR="00237B81" w:rsidRPr="008A6930">
        <w:t>This formula multiplies the</w:t>
      </w:r>
      <w:r w:rsidR="00237B81">
        <w:t xml:space="preserve"> </w:t>
      </w:r>
      <w:r w:rsidR="00237B81" w:rsidRPr="000C433F">
        <w:rPr>
          <w:rStyle w:val="Inlinebold"/>
        </w:rPr>
        <w:t>Bonus</w:t>
      </w:r>
      <w:r w:rsidR="00237B81">
        <w:t xml:space="preserve"> in </w:t>
      </w:r>
      <w:r w:rsidR="00237B81" w:rsidRPr="008A6930">
        <w:t xml:space="preserve">cell </w:t>
      </w:r>
      <w:r w:rsidR="00237B81" w:rsidRPr="00416CA1">
        <w:rPr>
          <w:rStyle w:val="Inlinebold"/>
        </w:rPr>
        <w:t>B6</w:t>
      </w:r>
      <w:r w:rsidR="00237B81">
        <w:t xml:space="preserve"> with the </w:t>
      </w:r>
      <w:r w:rsidR="00237B81" w:rsidRPr="000C433F">
        <w:rPr>
          <w:rStyle w:val="Inlinebold"/>
        </w:rPr>
        <w:t>Total</w:t>
      </w:r>
      <w:r w:rsidR="00237B81">
        <w:t xml:space="preserve"> in cell </w:t>
      </w:r>
      <w:r w:rsidR="00237B81" w:rsidRPr="00416CA1">
        <w:rPr>
          <w:rStyle w:val="Inlinebold"/>
        </w:rPr>
        <w:t>E2</w:t>
      </w:r>
      <w:r w:rsidR="00553215">
        <w:t xml:space="preserve"> to calculate the </w:t>
      </w:r>
      <w:r w:rsidR="00553215" w:rsidRPr="00553215">
        <w:rPr>
          <w:rStyle w:val="Inlinebold"/>
        </w:rPr>
        <w:t>Bonus amount</w:t>
      </w:r>
      <w:r w:rsidR="00553215">
        <w:t xml:space="preserve"> in cell </w:t>
      </w:r>
      <w:r w:rsidR="00553215" w:rsidRPr="00416CA1">
        <w:rPr>
          <w:rStyle w:val="Inlinebold"/>
        </w:rPr>
        <w:t>F2</w:t>
      </w:r>
      <w:r w:rsidR="00553215">
        <w:t>.</w:t>
      </w:r>
    </w:p>
    <w:p w14:paraId="56D00D38" w14:textId="08611041" w:rsidR="00AF1E66" w:rsidRPr="002A7D56" w:rsidRDefault="00AF1E66" w:rsidP="00AF1E66">
      <w:r>
        <w:lastRenderedPageBreak/>
        <w:t xml:space="preserve">When </w:t>
      </w:r>
      <w:r w:rsidR="00A7258D">
        <w:t>the</w:t>
      </w:r>
      <w:r>
        <w:t xml:space="preserve"> formula </w:t>
      </w:r>
      <w:r w:rsidR="00A7258D">
        <w:t xml:space="preserve">in cell </w:t>
      </w:r>
      <w:r w:rsidR="00A7258D" w:rsidRPr="00416CA1">
        <w:rPr>
          <w:rStyle w:val="Inlinebold"/>
        </w:rPr>
        <w:t>F2</w:t>
      </w:r>
      <w:r w:rsidR="00A7258D">
        <w:t xml:space="preserve"> </w:t>
      </w:r>
      <w:r>
        <w:t xml:space="preserve">is copied to cells </w:t>
      </w:r>
      <w:r w:rsidR="00237B81" w:rsidRPr="00416CA1">
        <w:rPr>
          <w:rStyle w:val="Inlinebold"/>
        </w:rPr>
        <w:t>F3</w:t>
      </w:r>
      <w:r>
        <w:t xml:space="preserve"> and </w:t>
      </w:r>
      <w:r w:rsidR="00237B81" w:rsidRPr="00416CA1">
        <w:rPr>
          <w:rStyle w:val="Inlinebold"/>
        </w:rPr>
        <w:t>F4</w:t>
      </w:r>
      <w:r>
        <w:t xml:space="preserve">, notice that the cell reference </w:t>
      </w:r>
      <w:r w:rsidR="00237B81">
        <w:t xml:space="preserve">to </w:t>
      </w:r>
      <w:r w:rsidR="00237B81" w:rsidRPr="00416CA1">
        <w:rPr>
          <w:rStyle w:val="Inlinebold"/>
        </w:rPr>
        <w:t>B6</w:t>
      </w:r>
      <w:r w:rsidR="00237B81">
        <w:t xml:space="preserve"> does not change because the absolute reference indicator (</w:t>
      </w:r>
      <w:r w:rsidR="00237B81" w:rsidRPr="00237B81">
        <w:rPr>
          <w:rStyle w:val="Inlinebold"/>
        </w:rPr>
        <w:t>$</w:t>
      </w:r>
      <w:r w:rsidR="00237B81">
        <w:t xml:space="preserve">) </w:t>
      </w:r>
      <w:r w:rsidR="00BE589C">
        <w:t xml:space="preserve">has been </w:t>
      </w:r>
      <w:r w:rsidR="00237B81">
        <w:t xml:space="preserve">applied to the column and row. Also note that the </w:t>
      </w:r>
      <w:r w:rsidR="00390370">
        <w:t>original reference to cell</w:t>
      </w:r>
      <w:r w:rsidR="00237B81">
        <w:t xml:space="preserve"> </w:t>
      </w:r>
      <w:r w:rsidR="00237B81" w:rsidRPr="00416CA1">
        <w:rPr>
          <w:rStyle w:val="Inlinebold"/>
        </w:rPr>
        <w:t>E2</w:t>
      </w:r>
      <w:r w:rsidR="00237B81">
        <w:t xml:space="preserve"> </w:t>
      </w:r>
      <w:r w:rsidR="00A7258D">
        <w:t>continues to</w:t>
      </w:r>
      <w:r w:rsidR="00237B81">
        <w:t xml:space="preserve"> change relative to where the formula is copied to </w:t>
      </w:r>
      <w:r w:rsidR="00F01AB6">
        <w:t xml:space="preserve">because </w:t>
      </w:r>
      <w:r w:rsidR="00A7258D">
        <w:t>it</w:t>
      </w:r>
      <w:r w:rsidR="00237B81">
        <w:t xml:space="preserve"> does not contain an absolute reference indicator.</w:t>
      </w:r>
    </w:p>
    <w:p w14:paraId="0C630C5C" w14:textId="77777777" w:rsidR="00BC0AD9" w:rsidRDefault="00BC0AD9" w:rsidP="00BC0AD9">
      <w:pPr>
        <w:keepNext/>
      </w:pPr>
      <w:r>
        <w:rPr>
          <w:noProof/>
          <w:lang w:val="en-IN" w:eastAsia="en-IN"/>
        </w:rPr>
        <w:drawing>
          <wp:inline distT="0" distB="0" distL="0" distR="0" wp14:anchorId="58AB7768" wp14:editId="33FBD2B7">
            <wp:extent cx="3263237" cy="3540369"/>
            <wp:effectExtent l="19050" t="19050" r="13970" b="22225"/>
            <wp:docPr id="12" name="Picture 12" descr="A table displaying an example of absolute cell references. The table on top has Cell F2 selected and the formula displays in the Formula bar as =$B$6*E2. The second table displays the formula =$B$6*E3. And the third table displays the formula =$B$6*E4. The $B$6 cell reference stays abso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5_L2_5_absolute_formul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6386" cy="3554635"/>
                    </a:xfrm>
                    <a:prstGeom prst="rect">
                      <a:avLst/>
                    </a:prstGeom>
                    <a:ln w="12700">
                      <a:solidFill>
                        <a:schemeClr val="tx1"/>
                      </a:solidFill>
                    </a:ln>
                  </pic:spPr>
                </pic:pic>
              </a:graphicData>
            </a:graphic>
          </wp:inline>
        </w:drawing>
      </w:r>
    </w:p>
    <w:p w14:paraId="4E104938" w14:textId="5A9E2218" w:rsidR="00BC0AD9" w:rsidRDefault="00BC0AD9" w:rsidP="00BC0AD9">
      <w:pPr>
        <w:pStyle w:val="Caption"/>
      </w:pPr>
      <w:r>
        <w:t xml:space="preserve">Figure </w:t>
      </w:r>
      <w:r>
        <w:fldChar w:fldCharType="begin"/>
      </w:r>
      <w:r>
        <w:instrText xml:space="preserve"> SEQ Figure \* ARABIC </w:instrText>
      </w:r>
      <w:r>
        <w:fldChar w:fldCharType="separate"/>
      </w:r>
      <w:r w:rsidR="00B26D36">
        <w:rPr>
          <w:noProof/>
        </w:rPr>
        <w:t>5</w:t>
      </w:r>
      <w:r>
        <w:fldChar w:fldCharType="end"/>
      </w:r>
      <w:r>
        <w:t>: Absolute cell references</w:t>
      </w:r>
    </w:p>
    <w:p w14:paraId="3EDC1529" w14:textId="370E1E7A" w:rsidR="007551DD" w:rsidRDefault="007551DD" w:rsidP="007551DD">
      <w:pPr>
        <w:pStyle w:val="Heading3"/>
      </w:pPr>
      <w:bookmarkStart w:id="77" w:name="_Toc28777016"/>
      <w:r>
        <w:t>Us</w:t>
      </w:r>
      <w:r w:rsidR="008C0DC1">
        <w:t>e</w:t>
      </w:r>
      <w:r>
        <w:t xml:space="preserve"> </w:t>
      </w:r>
      <w:r w:rsidR="00C11C29">
        <w:t>m</w:t>
      </w:r>
      <w:r>
        <w:t xml:space="preserve">ixed </w:t>
      </w:r>
      <w:r w:rsidR="00C11C29">
        <w:t>c</w:t>
      </w:r>
      <w:r>
        <w:t xml:space="preserve">ell </w:t>
      </w:r>
      <w:r w:rsidR="00C11C29">
        <w:t>r</w:t>
      </w:r>
      <w:r>
        <w:t>eferences in a formula</w:t>
      </w:r>
      <w:bookmarkEnd w:id="77"/>
    </w:p>
    <w:p w14:paraId="1C249253" w14:textId="575639BB" w:rsidR="007551DD" w:rsidRDefault="00FB1A2E" w:rsidP="007551DD">
      <w:r>
        <w:t xml:space="preserve">There may be scenarios </w:t>
      </w:r>
      <w:r w:rsidR="00F01AB6">
        <w:t xml:space="preserve">when </w:t>
      </w:r>
      <w:r>
        <w:t>you need to copy a formula, but the formula must only change the row reference and keep the column reference the same. In this case, you would configure only the column reference with the absolute reference indicator (</w:t>
      </w:r>
      <w:r w:rsidRPr="00FB1A2E">
        <w:rPr>
          <w:rStyle w:val="Inlinebold"/>
        </w:rPr>
        <w:t>$</w:t>
      </w:r>
      <w:r>
        <w:t>).</w:t>
      </w:r>
    </w:p>
    <w:p w14:paraId="108409CC" w14:textId="7240BED8" w:rsidR="00FB1A2E" w:rsidRDefault="00FB1A2E" w:rsidP="007551DD">
      <w:r>
        <w:t xml:space="preserve">This type of cell referencing combines both relative and absolute elements and is called </w:t>
      </w:r>
      <w:r w:rsidRPr="00455208">
        <w:t>a mixed cell reference.</w:t>
      </w:r>
    </w:p>
    <w:p w14:paraId="368BB90E" w14:textId="02476570" w:rsidR="007551DD" w:rsidRDefault="007551DD" w:rsidP="007551DD">
      <w:r>
        <w:t xml:space="preserve">For example, </w:t>
      </w:r>
      <w:r w:rsidR="00FB1A2E">
        <w:t xml:space="preserve">a formula is copied with the mixed cell reference of </w:t>
      </w:r>
      <w:r w:rsidR="00FB1A2E" w:rsidRPr="00FB1A2E">
        <w:rPr>
          <w:rStyle w:val="Inlinebold"/>
        </w:rPr>
        <w:t>B$6</w:t>
      </w:r>
      <w:r w:rsidR="00FB1A2E">
        <w:t>. In this case, the row reference stays constant wherever the formula is copied. The column reference changes relative to where the formula is copied to</w:t>
      </w:r>
      <w:r>
        <w:t>.</w:t>
      </w:r>
    </w:p>
    <w:tbl>
      <w:tblPr>
        <w:tblW w:w="0" w:type="auto"/>
        <w:tblLook w:val="04A0" w:firstRow="1" w:lastRow="0" w:firstColumn="1" w:lastColumn="0" w:noHBand="0" w:noVBand="1"/>
      </w:tblPr>
      <w:tblGrid>
        <w:gridCol w:w="1746"/>
        <w:gridCol w:w="284"/>
        <w:gridCol w:w="7330"/>
      </w:tblGrid>
      <w:tr w:rsidR="002200BE" w14:paraId="76C8EC22" w14:textId="77777777" w:rsidTr="00DA0A97">
        <w:tc>
          <w:tcPr>
            <w:tcW w:w="1746" w:type="dxa"/>
          </w:tcPr>
          <w:p w14:paraId="10F33ED2" w14:textId="77777777" w:rsidR="002200BE" w:rsidRPr="00425413" w:rsidRDefault="002200BE" w:rsidP="005309EB">
            <w:r w:rsidRPr="000B3314">
              <w:rPr>
                <w:noProof/>
                <w:lang w:val="en-IN" w:eastAsia="en-IN"/>
              </w:rPr>
              <w:lastRenderedPageBreak/>
              <w:drawing>
                <wp:inline distT="0" distB="0" distL="0" distR="0" wp14:anchorId="1517BB62" wp14:editId="7C0B5246">
                  <wp:extent cx="969749" cy="1750587"/>
                  <wp:effectExtent l="0" t="0" r="1905" b="2540"/>
                  <wp:docPr id="13"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69749" cy="1750587"/>
                          </a:xfrm>
                          <a:prstGeom prst="rect">
                            <a:avLst/>
                          </a:prstGeom>
                        </pic:spPr>
                      </pic:pic>
                    </a:graphicData>
                  </a:graphic>
                </wp:inline>
              </w:drawing>
            </w:r>
          </w:p>
        </w:tc>
        <w:tc>
          <w:tcPr>
            <w:tcW w:w="7614" w:type="dxa"/>
            <w:gridSpan w:val="2"/>
          </w:tcPr>
          <w:p w14:paraId="5EBDC612" w14:textId="77777777" w:rsidR="002200BE" w:rsidRPr="00425413" w:rsidRDefault="002200BE" w:rsidP="005309EB">
            <w:pPr>
              <w:pStyle w:val="Readeraids"/>
            </w:pPr>
            <w:r>
              <w:t>Did you know?</w:t>
            </w:r>
          </w:p>
          <w:p w14:paraId="31647AD4" w14:textId="53F862C6" w:rsidR="002200BE" w:rsidRPr="00425413" w:rsidRDefault="00343D42" w:rsidP="005309EB">
            <w:r>
              <w:t xml:space="preserve">As you create a formula </w:t>
            </w:r>
            <w:r w:rsidR="008D34D7">
              <w:t xml:space="preserve">using cell references, </w:t>
            </w:r>
            <w:r>
              <w:t xml:space="preserve">you can toggle between relative, absolute, and mixed references by pressing </w:t>
            </w:r>
            <w:r w:rsidRPr="00ED61F7">
              <w:t>F4</w:t>
            </w:r>
            <w:r>
              <w:t xml:space="preserve"> on the keyboard. This will </w:t>
            </w:r>
            <w:r w:rsidR="008D34D7">
              <w:t xml:space="preserve">cycle through the various reference types and </w:t>
            </w:r>
            <w:r>
              <w:t>add or remove the dollar sign (</w:t>
            </w:r>
            <w:r w:rsidRPr="00343D42">
              <w:rPr>
                <w:rStyle w:val="Inlinebold"/>
              </w:rPr>
              <w:t>$</w:t>
            </w:r>
            <w:r>
              <w:t>) in the formula</w:t>
            </w:r>
            <w:r w:rsidR="002200BE" w:rsidRPr="00425413">
              <w:t>.</w:t>
            </w:r>
          </w:p>
        </w:tc>
      </w:tr>
      <w:tr w:rsidR="00DA0A97" w14:paraId="02AC4EDB" w14:textId="77777777" w:rsidTr="00DA0A97">
        <w:tblPrEx>
          <w:tblBorders>
            <w:bottom w:val="single" w:sz="18" w:space="0" w:color="6B2929"/>
          </w:tblBorders>
          <w:tblCellMar>
            <w:top w:w="142" w:type="dxa"/>
            <w:left w:w="85" w:type="dxa"/>
            <w:bottom w:w="142" w:type="dxa"/>
            <w:right w:w="85" w:type="dxa"/>
          </w:tblCellMar>
        </w:tblPrEx>
        <w:tc>
          <w:tcPr>
            <w:tcW w:w="2030" w:type="dxa"/>
            <w:gridSpan w:val="2"/>
          </w:tcPr>
          <w:p w14:paraId="310760AF" w14:textId="77777777" w:rsidR="00DA0A97" w:rsidRPr="002A7D56" w:rsidRDefault="00DA0A97" w:rsidP="00913A80">
            <w:r w:rsidRPr="002A7D56">
              <w:rPr>
                <w:noProof/>
                <w:lang w:val="en-IN" w:eastAsia="en-IN"/>
              </w:rPr>
              <w:drawing>
                <wp:inline distT="0" distB="0" distL="0" distR="0" wp14:anchorId="2759E06E" wp14:editId="3E03B0A2">
                  <wp:extent cx="720000" cy="720000"/>
                  <wp:effectExtent l="0" t="0" r="4445" b="4445"/>
                  <wp:docPr id="5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330" w:type="dxa"/>
          </w:tcPr>
          <w:p w14:paraId="0314F238" w14:textId="77777777" w:rsidR="00DA0A97" w:rsidRPr="002A7D56" w:rsidRDefault="00DA0A97" w:rsidP="00913A80">
            <w:pPr>
              <w:pStyle w:val="Readeraids"/>
            </w:pPr>
            <w:r>
              <w:t>Additional information</w:t>
            </w:r>
          </w:p>
          <w:p w14:paraId="559CFD3F" w14:textId="41BC84C8" w:rsidR="00DA0A97" w:rsidRPr="002A7D56" w:rsidRDefault="00A64493" w:rsidP="00913A80">
            <w:r>
              <w:t xml:space="preserve">For more information </w:t>
            </w:r>
            <w:r w:rsidRPr="002A7D56">
              <w:t xml:space="preserve">on </w:t>
            </w:r>
            <w:r>
              <w:t>using relative, absolute, and mixed references</w:t>
            </w:r>
            <w:r w:rsidRPr="002A7D56">
              <w:t>, go to</w:t>
            </w:r>
            <w:r w:rsidR="00DD3662">
              <w:t>:</w:t>
            </w:r>
            <w:r w:rsidRPr="002A7D56">
              <w:t xml:space="preserve"> </w:t>
            </w:r>
            <w:hyperlink r:id="rId34" w:history="1">
              <w:r w:rsidRPr="003B384B">
                <w:rPr>
                  <w:rStyle w:val="Hyperlink"/>
                </w:rPr>
                <w:t>Switch between relative, absolute, and mixed references</w:t>
              </w:r>
            </w:hyperlink>
          </w:p>
        </w:tc>
      </w:tr>
    </w:tbl>
    <w:p w14:paraId="2479F01E" w14:textId="1BD20FA7" w:rsidR="002A7D56" w:rsidRDefault="002A7D56" w:rsidP="002A7D56">
      <w:pPr>
        <w:pStyle w:val="Heading3"/>
      </w:pPr>
      <w:bookmarkStart w:id="78" w:name="_Toc28777017"/>
      <w:r>
        <w:t xml:space="preserve">Activity: </w:t>
      </w:r>
      <w:r w:rsidR="00B22CD5">
        <w:t>Tell a story</w:t>
      </w:r>
      <w:bookmarkEnd w:id="78"/>
    </w:p>
    <w:p w14:paraId="74FD636C" w14:textId="3DFC1FD4" w:rsidR="002A7D56" w:rsidRPr="002A7D56" w:rsidRDefault="002A7D56" w:rsidP="002A7D56">
      <w:r>
        <w:t xml:space="preserve">In this activity, </w:t>
      </w:r>
      <w:r w:rsidR="00B22CD5">
        <w:t>your teacher will describe and demonstrate a scenario to help you understand how relative and absolute references are used in formulas</w:t>
      </w:r>
      <w:r w:rsidRPr="002A7D56">
        <w:t>.</w:t>
      </w:r>
    </w:p>
    <w:p w14:paraId="37DC0CBD" w14:textId="77777777" w:rsidR="002A7D56" w:rsidRDefault="002A7D56" w:rsidP="002A7D56">
      <w:pPr>
        <w:pStyle w:val="Heading4"/>
      </w:pPr>
      <w:r>
        <w:t>Resources required</w:t>
      </w:r>
    </w:p>
    <w:p w14:paraId="0FE174B9" w14:textId="77777777" w:rsidR="002A7D56" w:rsidRPr="002A7D56" w:rsidRDefault="002A7D56" w:rsidP="002A7D56">
      <w:r>
        <w:t>You will need the following resources for this activity:</w:t>
      </w:r>
    </w:p>
    <w:p w14:paraId="57478A50" w14:textId="61CDEFA6" w:rsidR="002A7D56" w:rsidRDefault="00B22CD5" w:rsidP="00260487">
      <w:r w:rsidRPr="00ED61F7">
        <w:t>None</w:t>
      </w:r>
      <w:r w:rsidR="002A7D56">
        <w:t>.</w:t>
      </w:r>
    </w:p>
    <w:p w14:paraId="6E92063C" w14:textId="77777777" w:rsidR="002A7D56" w:rsidRDefault="002A7D56" w:rsidP="002A7D56">
      <w:pPr>
        <w:pStyle w:val="Heading4"/>
      </w:pPr>
      <w:r>
        <w:t>Activity instructions</w:t>
      </w:r>
    </w:p>
    <w:p w14:paraId="73063091" w14:textId="263A67EF" w:rsidR="002A7D56" w:rsidRPr="002A7D56" w:rsidRDefault="00E61C27" w:rsidP="002A7D56">
      <w:r w:rsidRPr="00E61C27">
        <w:t xml:space="preserve">Your teacher will open a document </w:t>
      </w:r>
      <w:r>
        <w:t xml:space="preserve">that contains </w:t>
      </w:r>
      <w:r w:rsidRPr="00274C3D">
        <w:t>Munson</w:t>
      </w:r>
      <w:r w:rsidR="00DD3662">
        <w:t>’</w:t>
      </w:r>
      <w:r w:rsidRPr="00274C3D">
        <w:t xml:space="preserve">s Pickles and Preserves Farm </w:t>
      </w:r>
      <w:r>
        <w:t>sales data for shareholder memberships</w:t>
      </w:r>
      <w:r w:rsidRPr="00E61C27">
        <w:t xml:space="preserve">. </w:t>
      </w:r>
      <w:r>
        <w:t>Munson</w:t>
      </w:r>
      <w:r w:rsidR="00DD3662">
        <w:t>’</w:t>
      </w:r>
      <w:r>
        <w:t>s plans to donate a percentage of sales to a local food bank. Pay close attention as your teacher demonstrates the following tasks</w:t>
      </w:r>
      <w:r w:rsidR="002A7D56">
        <w:t>:</w:t>
      </w:r>
    </w:p>
    <w:p w14:paraId="4F8225C8" w14:textId="21BE9E24" w:rsidR="002A7D56" w:rsidRPr="002A7D56" w:rsidRDefault="00E61C27" w:rsidP="00E46A24">
      <w:pPr>
        <w:pStyle w:val="Numberedlist1"/>
        <w:numPr>
          <w:ilvl w:val="0"/>
          <w:numId w:val="15"/>
        </w:numPr>
      </w:pPr>
      <w:r>
        <w:t>How relative cell references work in a formula</w:t>
      </w:r>
      <w:r w:rsidR="002A7D56" w:rsidRPr="002A7D56">
        <w:t>.</w:t>
      </w:r>
    </w:p>
    <w:p w14:paraId="4EF05447" w14:textId="6C35DF83" w:rsidR="002A7D56" w:rsidRDefault="00E61C27" w:rsidP="00E46A24">
      <w:pPr>
        <w:pStyle w:val="Numberedlist1"/>
        <w:numPr>
          <w:ilvl w:val="0"/>
          <w:numId w:val="15"/>
        </w:numPr>
      </w:pPr>
      <w:r>
        <w:t>How absolute cell references work in a formula.</w:t>
      </w:r>
    </w:p>
    <w:p w14:paraId="4A6EAA83" w14:textId="221BC3DF" w:rsidR="002A7D56" w:rsidRPr="007E10CC" w:rsidRDefault="002A7D56" w:rsidP="002A7D56">
      <w:pPr>
        <w:pStyle w:val="Heading3"/>
      </w:pPr>
      <w:bookmarkStart w:id="79" w:name="_Toc28777018"/>
      <w:r>
        <w:t xml:space="preserve">Try-it: </w:t>
      </w:r>
      <w:r w:rsidR="00E61C27" w:rsidRPr="00E61C27">
        <w:t>Understand relative</w:t>
      </w:r>
      <w:r w:rsidR="002F4FC2">
        <w:t xml:space="preserve"> and </w:t>
      </w:r>
      <w:r w:rsidR="00E61C27" w:rsidRPr="00E61C27">
        <w:t>absolute</w:t>
      </w:r>
      <w:r w:rsidR="002F4FC2">
        <w:t xml:space="preserve"> </w:t>
      </w:r>
      <w:r w:rsidR="00E61C27" w:rsidRPr="00E61C27">
        <w:t>references</w:t>
      </w:r>
      <w:bookmarkEnd w:id="79"/>
    </w:p>
    <w:p w14:paraId="12904274" w14:textId="1EC4C479" w:rsidR="002A7D56" w:rsidRPr="002A7D56" w:rsidRDefault="00532A09" w:rsidP="002A7D56">
      <w:r w:rsidRPr="00532A09">
        <w:rPr>
          <w:noProof/>
          <w:lang w:val="en-IN" w:eastAsia="en-IN"/>
        </w:rPr>
        <w:drawing>
          <wp:inline distT="0" distB="0" distL="0" distR="0" wp14:anchorId="3BB0719A" wp14:editId="639A87AA">
            <wp:extent cx="365748" cy="365748"/>
            <wp:effectExtent l="0" t="0" r="0" b="0"/>
            <wp:docPr id="14" name="Picture 1490664163"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65748" cy="365748"/>
                    </a:xfrm>
                    <a:prstGeom prst="rect">
                      <a:avLst/>
                    </a:prstGeom>
                  </pic:spPr>
                </pic:pic>
              </a:graphicData>
            </a:graphic>
          </wp:inline>
        </w:drawing>
      </w:r>
      <w:r w:rsidR="002A7D56" w:rsidRPr="002A7D56">
        <w:t xml:space="preserve"> </w:t>
      </w:r>
      <w:r w:rsidR="00E61C27">
        <w:t xml:space="preserve">For </w:t>
      </w:r>
      <w:r>
        <w:t>this exercise</w:t>
      </w:r>
      <w:r w:rsidR="00E61C27">
        <w:t>, you will open an existing Excel workbook and configure formulas to use relative and absolute cell references</w:t>
      </w:r>
      <w:r w:rsidR="002A7D56" w:rsidRPr="002A7D56">
        <w:t>.</w:t>
      </w:r>
    </w:p>
    <w:p w14:paraId="099F5C56" w14:textId="77777777" w:rsidR="002A7D56" w:rsidRDefault="002A7D56" w:rsidP="002A7D56">
      <w:pPr>
        <w:pStyle w:val="Heading4"/>
      </w:pPr>
      <w:r>
        <w:lastRenderedPageBreak/>
        <w:t>Resources</w:t>
      </w:r>
    </w:p>
    <w:p w14:paraId="41A6153A" w14:textId="77777777" w:rsidR="002A7D56" w:rsidRPr="002A7D56" w:rsidRDefault="002A7D56" w:rsidP="002A7D56">
      <w:r>
        <w:t>You will need the following resources for this try-it:</w:t>
      </w:r>
    </w:p>
    <w:p w14:paraId="1B891E93" w14:textId="43B446F3" w:rsidR="002A7D56" w:rsidRDefault="002A7D56" w:rsidP="00F64BF1">
      <w:pPr>
        <w:pStyle w:val="Bulletlevel1"/>
      </w:pPr>
      <w:r w:rsidRPr="00840DE1">
        <w:t xml:space="preserve">Open </w:t>
      </w:r>
      <w:r w:rsidRPr="006656C9">
        <w:rPr>
          <w:rStyle w:val="Inlinebold"/>
        </w:rPr>
        <w:t>L2</w:t>
      </w:r>
      <w:r w:rsidR="005F2EDA">
        <w:rPr>
          <w:rStyle w:val="Inlinebold"/>
        </w:rPr>
        <w:t>_</w:t>
      </w:r>
      <w:r w:rsidRPr="006656C9">
        <w:rPr>
          <w:rStyle w:val="Inlinebold"/>
        </w:rPr>
        <w:t>T1_try_</w:t>
      </w:r>
      <w:r w:rsidR="00BB10A9">
        <w:rPr>
          <w:rStyle w:val="Inlinebold"/>
        </w:rPr>
        <w:t>donation</w:t>
      </w:r>
      <w:r w:rsidRPr="006656C9">
        <w:rPr>
          <w:rStyle w:val="Inlinebold"/>
        </w:rPr>
        <w:t>_</w:t>
      </w:r>
      <w:r w:rsidR="00F126CC">
        <w:rPr>
          <w:rStyle w:val="Inlinebold"/>
        </w:rPr>
        <w:t>amount</w:t>
      </w:r>
      <w:r>
        <w:rPr>
          <w:rStyle w:val="Inlinebold"/>
        </w:rPr>
        <w:t>_starter.xlsx</w:t>
      </w:r>
      <w:r w:rsidRPr="001D1A1A">
        <w:t xml:space="preserve"> </w:t>
      </w:r>
      <w:r w:rsidRPr="00840DE1">
        <w:t>in this lesson</w:t>
      </w:r>
      <w:r w:rsidR="00DD3662">
        <w:t>’</w:t>
      </w:r>
      <w:r w:rsidRPr="00840DE1">
        <w:t>s Learning Activity Resources</w:t>
      </w:r>
      <w:r>
        <w:t>.</w:t>
      </w:r>
    </w:p>
    <w:p w14:paraId="7666B255" w14:textId="77777777" w:rsidR="002A7D56" w:rsidRDefault="002A7D56" w:rsidP="002A7D56">
      <w:pPr>
        <w:pStyle w:val="Heading4"/>
      </w:pPr>
      <w:r>
        <w:t>Instructions</w:t>
      </w:r>
    </w:p>
    <w:p w14:paraId="5CD46B47" w14:textId="77777777" w:rsidR="002A7D56" w:rsidRPr="002A7D56" w:rsidRDefault="002A7D56" w:rsidP="002A7D56">
      <w:r>
        <w:t>The following are the general tasks that you need to perform during this try-it:</w:t>
      </w:r>
    </w:p>
    <w:p w14:paraId="5C245B22" w14:textId="0C949EA1" w:rsidR="002A7D56" w:rsidRDefault="009847F4" w:rsidP="00E46A24">
      <w:pPr>
        <w:pStyle w:val="Numberedlist1"/>
        <w:numPr>
          <w:ilvl w:val="0"/>
          <w:numId w:val="16"/>
        </w:numPr>
      </w:pPr>
      <w:r>
        <w:t xml:space="preserve">In the </w:t>
      </w:r>
      <w:r w:rsidRPr="009847F4">
        <w:rPr>
          <w:rStyle w:val="Inlinebold"/>
        </w:rPr>
        <w:t>Donation Amount</w:t>
      </w:r>
      <w:r>
        <w:t xml:space="preserve"> column, in cell </w:t>
      </w:r>
      <w:r w:rsidRPr="0043446C">
        <w:rPr>
          <w:rStyle w:val="Inlinebold"/>
        </w:rPr>
        <w:t>F3</w:t>
      </w:r>
      <w:r>
        <w:t xml:space="preserve">, create a formula that calculates </w:t>
      </w:r>
      <w:r w:rsidRPr="009847F4">
        <w:rPr>
          <w:rStyle w:val="Inlinebold"/>
        </w:rPr>
        <w:t>10%</w:t>
      </w:r>
      <w:r>
        <w:t xml:space="preserve"> of the total sales in </w:t>
      </w:r>
      <w:r w:rsidRPr="009847F4">
        <w:rPr>
          <w:rStyle w:val="Inlinebold"/>
        </w:rPr>
        <w:t>January</w:t>
      </w:r>
      <w:r w:rsidR="002A7D56" w:rsidRPr="002A7D56">
        <w:t>.</w:t>
      </w:r>
      <w:r>
        <w:t xml:space="preserve"> Be sure to use relative cell references for the formula.</w:t>
      </w:r>
    </w:p>
    <w:p w14:paraId="352ACB6D" w14:textId="7DB22527" w:rsidR="009847F4" w:rsidRDefault="009847F4" w:rsidP="00E46A24">
      <w:pPr>
        <w:pStyle w:val="Numberedlist1"/>
        <w:numPr>
          <w:ilvl w:val="0"/>
          <w:numId w:val="16"/>
        </w:numPr>
      </w:pPr>
      <w:r>
        <w:t xml:space="preserve">Copy the formula from cell </w:t>
      </w:r>
      <w:r w:rsidRPr="0043446C">
        <w:rPr>
          <w:rStyle w:val="Inlinebold"/>
        </w:rPr>
        <w:t>F3</w:t>
      </w:r>
      <w:r>
        <w:t xml:space="preserve"> to cells </w:t>
      </w:r>
      <w:r w:rsidRPr="0043446C">
        <w:rPr>
          <w:rStyle w:val="Inlinebold"/>
        </w:rPr>
        <w:t>F4</w:t>
      </w:r>
      <w:r w:rsidRPr="00A919EB">
        <w:t xml:space="preserve"> </w:t>
      </w:r>
      <w:r>
        <w:t xml:space="preserve">to </w:t>
      </w:r>
      <w:r w:rsidRPr="0043446C">
        <w:rPr>
          <w:rStyle w:val="Inlinebold"/>
        </w:rPr>
        <w:t>F8</w:t>
      </w:r>
      <w:r>
        <w:t>.</w:t>
      </w:r>
    </w:p>
    <w:p w14:paraId="72965145" w14:textId="015C40E2" w:rsidR="009847F4" w:rsidRPr="002A7D56" w:rsidRDefault="009847F4" w:rsidP="00E46A24">
      <w:pPr>
        <w:pStyle w:val="Numberedlist1"/>
        <w:numPr>
          <w:ilvl w:val="0"/>
          <w:numId w:val="16"/>
        </w:numPr>
      </w:pPr>
      <w:r>
        <w:t>Take note of the calculations. Are the calculations correct</w:t>
      </w:r>
      <w:r w:rsidR="00D11D5D">
        <w:t>,</w:t>
      </w:r>
      <w:r>
        <w:t xml:space="preserve"> and </w:t>
      </w:r>
      <w:r w:rsidR="00D11D5D">
        <w:t xml:space="preserve">do they </w:t>
      </w:r>
      <w:r>
        <w:t>refer to the correct cell references?</w:t>
      </w:r>
    </w:p>
    <w:p w14:paraId="79C9071B" w14:textId="709B2844" w:rsidR="002A7D56" w:rsidRDefault="009847F4" w:rsidP="002A7D56">
      <w:pPr>
        <w:pStyle w:val="Numberedlist1"/>
      </w:pPr>
      <w:r>
        <w:t xml:space="preserve">Edit the formula in cell </w:t>
      </w:r>
      <w:r w:rsidRPr="0043446C">
        <w:rPr>
          <w:rStyle w:val="Inlinebold"/>
        </w:rPr>
        <w:t>F3</w:t>
      </w:r>
      <w:r>
        <w:t xml:space="preserve"> to use absolute cell references where needed</w:t>
      </w:r>
      <w:r w:rsidR="002A7D56" w:rsidRPr="002A7D56">
        <w:t>.</w:t>
      </w:r>
    </w:p>
    <w:p w14:paraId="16E96DEF" w14:textId="36484925" w:rsidR="009847F4" w:rsidRPr="009847F4" w:rsidRDefault="009847F4" w:rsidP="009847F4">
      <w:pPr>
        <w:pStyle w:val="Numberedlist1"/>
      </w:pPr>
      <w:r w:rsidRPr="009847F4">
        <w:t xml:space="preserve">Copy the formula from cell </w:t>
      </w:r>
      <w:r w:rsidRPr="0043446C">
        <w:rPr>
          <w:rStyle w:val="Inlinebold"/>
        </w:rPr>
        <w:t>F3</w:t>
      </w:r>
      <w:r w:rsidRPr="009847F4">
        <w:t xml:space="preserve"> to cells </w:t>
      </w:r>
      <w:r w:rsidRPr="0043446C">
        <w:rPr>
          <w:rStyle w:val="Inlinebold"/>
        </w:rPr>
        <w:t>F4</w:t>
      </w:r>
      <w:r w:rsidRPr="009847F4">
        <w:t xml:space="preserve"> to </w:t>
      </w:r>
      <w:r w:rsidRPr="0043446C">
        <w:rPr>
          <w:rStyle w:val="Inlinebold"/>
        </w:rPr>
        <w:t>F8</w:t>
      </w:r>
      <w:r w:rsidRPr="009847F4">
        <w:t>.</w:t>
      </w:r>
    </w:p>
    <w:p w14:paraId="0B64B11E" w14:textId="7E6B7EDC" w:rsidR="009847F4" w:rsidRPr="002A7D56" w:rsidRDefault="009847F4" w:rsidP="009847F4">
      <w:pPr>
        <w:pStyle w:val="Numberedlist1"/>
      </w:pPr>
      <w:r w:rsidRPr="009847F4">
        <w:t xml:space="preserve">Take note of the calculations. Are the calculations </w:t>
      </w:r>
      <w:r>
        <w:t xml:space="preserve">now </w:t>
      </w:r>
      <w:r w:rsidRPr="009847F4">
        <w:t>correct</w:t>
      </w:r>
      <w:r w:rsidR="00D11D5D">
        <w:t>,</w:t>
      </w:r>
      <w:r w:rsidRPr="009847F4">
        <w:t xml:space="preserve"> and </w:t>
      </w:r>
      <w:r w:rsidR="00D11D5D">
        <w:t xml:space="preserve">do they </w:t>
      </w:r>
      <w:r w:rsidRPr="009847F4">
        <w:t>refer to the correct cell references?</w:t>
      </w:r>
    </w:p>
    <w:p w14:paraId="0983A85F" w14:textId="5C8AFF51" w:rsidR="002A7D56" w:rsidRDefault="002A7D56" w:rsidP="002A7D56">
      <w:pPr>
        <w:pStyle w:val="Heading2"/>
      </w:pPr>
      <w:bookmarkStart w:id="80" w:name="_Toc28777019"/>
      <w:r>
        <w:t xml:space="preserve">Topic 2: </w:t>
      </w:r>
      <w:r w:rsidR="000050F6">
        <w:t>Us</w:t>
      </w:r>
      <w:r w:rsidR="008C0DC1">
        <w:t>e</w:t>
      </w:r>
      <w:r w:rsidR="000050F6">
        <w:t xml:space="preserve"> name</w:t>
      </w:r>
      <w:r w:rsidR="008500D4">
        <w:t>d</w:t>
      </w:r>
      <w:r w:rsidR="000050F6">
        <w:t xml:space="preserve"> </w:t>
      </w:r>
      <w:r w:rsidR="008500D4">
        <w:t>ranges</w:t>
      </w:r>
      <w:r w:rsidR="000050F6">
        <w:t xml:space="preserve"> </w:t>
      </w:r>
      <w:r w:rsidR="00B969F8">
        <w:t xml:space="preserve">and </w:t>
      </w:r>
      <w:r w:rsidR="000670C8">
        <w:t>worksheet</w:t>
      </w:r>
      <w:r w:rsidR="00B969F8">
        <w:t xml:space="preserve"> references </w:t>
      </w:r>
      <w:r w:rsidR="000050F6">
        <w:t>in formulas</w:t>
      </w:r>
      <w:bookmarkEnd w:id="80"/>
    </w:p>
    <w:p w14:paraId="1ADEF6B7" w14:textId="0E2AF393" w:rsidR="002A7D56" w:rsidRPr="002A7D56" w:rsidRDefault="002A7D56" w:rsidP="002A7D56">
      <w:r w:rsidRPr="002A7D56">
        <w:rPr>
          <w:noProof/>
          <w:lang w:val="en-IN" w:eastAsia="en-IN"/>
        </w:rPr>
        <w:drawing>
          <wp:inline distT="0" distB="0" distL="0" distR="0" wp14:anchorId="38FBF328" wp14:editId="7C2F37B1">
            <wp:extent cx="302554" cy="365587"/>
            <wp:effectExtent l="0" t="0" r="2540" b="0"/>
            <wp:docPr id="1490664139" name="Picture 1490664139"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2A7D56">
        <w:t xml:space="preserve"> </w:t>
      </w:r>
      <w:r w:rsidR="00D926CB" w:rsidRPr="00D926CB">
        <w:rPr>
          <w:rStyle w:val="Inlinebold"/>
        </w:rPr>
        <w:t>Module 4: Manag</w:t>
      </w:r>
      <w:r w:rsidR="00126DAA">
        <w:rPr>
          <w:rStyle w:val="Inlinebold"/>
        </w:rPr>
        <w:t>ing</w:t>
      </w:r>
      <w:r w:rsidR="00D926CB" w:rsidRPr="00D926CB">
        <w:rPr>
          <w:rStyle w:val="Inlinebold"/>
        </w:rPr>
        <w:t xml:space="preserve"> tables and ranges</w:t>
      </w:r>
      <w:r w:rsidR="00D926CB">
        <w:t xml:space="preserve"> introduced you to the concept of defining a named range. </w:t>
      </w:r>
      <w:r w:rsidR="003A51E4">
        <w:t>As you might recall, a named range can either be a single cell or a group of cells with a designated name.</w:t>
      </w:r>
    </w:p>
    <w:p w14:paraId="353ACE77" w14:textId="7F056088" w:rsidR="008F13F8" w:rsidRDefault="003A51E4" w:rsidP="002A7D56">
      <w:r>
        <w:t xml:space="preserve">Using a named range in a worksheet provides </w:t>
      </w:r>
      <w:r w:rsidR="00784880">
        <w:t>several</w:t>
      </w:r>
      <w:r>
        <w:t xml:space="preserve"> benefits. For larger worksheets, a named range can be used as a type of bookmark, which enables you to quickly navigate to the location that has been named. For formulas, a named range enables you to assign meaningful names to cells or groups of cells</w:t>
      </w:r>
      <w:r w:rsidR="00E11885">
        <w:t>, which</w:t>
      </w:r>
      <w:r>
        <w:t xml:space="preserve"> can be used in place of the column and row </w:t>
      </w:r>
      <w:r w:rsidR="008F13F8">
        <w:t>references</w:t>
      </w:r>
      <w:r>
        <w:t>.</w:t>
      </w:r>
      <w:r w:rsidR="001A7849" w:rsidRPr="001A7849">
        <w:t xml:space="preserve"> </w:t>
      </w:r>
      <w:r w:rsidR="001A7849">
        <w:t>The named range can also be assigned a scope to be used within a specific worksheet or even be referred to from multiple worksheets within the entire workbook.</w:t>
      </w:r>
    </w:p>
    <w:p w14:paraId="2A8CC4CB" w14:textId="77777777" w:rsidR="00DD3662" w:rsidRDefault="00DD3662" w:rsidP="00ED61F7">
      <w:r>
        <w:br w:type="page"/>
      </w:r>
    </w:p>
    <w:p w14:paraId="245DECC1" w14:textId="5B5D6F89" w:rsidR="008F13F8" w:rsidRDefault="008F13F8" w:rsidP="002A7D56">
      <w:r>
        <w:lastRenderedPageBreak/>
        <w:t xml:space="preserve">For example, as shown in Figure 6, cell </w:t>
      </w:r>
      <w:r w:rsidRPr="0043446C">
        <w:rPr>
          <w:rStyle w:val="Inlinebold"/>
        </w:rPr>
        <w:t>B6</w:t>
      </w:r>
      <w:r>
        <w:t xml:space="preserve"> has been defined with </w:t>
      </w:r>
      <w:r w:rsidR="00D25E17">
        <w:t>the</w:t>
      </w:r>
      <w:r>
        <w:t xml:space="preserve"> name </w:t>
      </w:r>
      <w:r w:rsidRPr="008F13F8">
        <w:rPr>
          <w:rStyle w:val="Inlinebold"/>
        </w:rPr>
        <w:t>Bonus</w:t>
      </w:r>
      <w:r>
        <w:t xml:space="preserve">. This named cell is used in the formula for </w:t>
      </w:r>
      <w:r w:rsidRPr="0043446C">
        <w:rPr>
          <w:rStyle w:val="Inlinebold"/>
        </w:rPr>
        <w:t>F2</w:t>
      </w:r>
      <w:r>
        <w:t xml:space="preserve">. In the </w:t>
      </w:r>
      <w:r w:rsidR="00126DAA">
        <w:t>f</w:t>
      </w:r>
      <w:r>
        <w:t xml:space="preserve">ormula bar, notice that </w:t>
      </w:r>
      <w:r w:rsidRPr="008F13F8">
        <w:rPr>
          <w:rStyle w:val="Inlinebold"/>
        </w:rPr>
        <w:t>=Bonus*E2</w:t>
      </w:r>
      <w:r>
        <w:t xml:space="preserve"> displays. Using the name Bonus is much easier to remember than referring to cell </w:t>
      </w:r>
      <w:r w:rsidRPr="0043446C">
        <w:rPr>
          <w:rStyle w:val="Inlinebold"/>
        </w:rPr>
        <w:t>B6</w:t>
      </w:r>
      <w:r>
        <w:t xml:space="preserve"> when you reference this location in formulas.</w:t>
      </w:r>
    </w:p>
    <w:p w14:paraId="7F9F5B52" w14:textId="0034F4E2" w:rsidR="008F13F8" w:rsidRDefault="008F13F8" w:rsidP="008F13F8">
      <w:pPr>
        <w:keepNext/>
      </w:pPr>
      <w:r>
        <w:rPr>
          <w:noProof/>
          <w:lang w:val="en-IN" w:eastAsia="en-IN"/>
        </w:rPr>
        <w:drawing>
          <wp:inline distT="0" distB="0" distL="0" distR="0" wp14:anchorId="0AA328D8" wp14:editId="0BD2F6F2">
            <wp:extent cx="3575288" cy="1297959"/>
            <wp:effectExtent l="19050" t="19050" r="25400" b="16510"/>
            <wp:docPr id="16" name="Picture 16" descr="A worksheet with cell F2 selected. The Formula bar displays the formula =Bonu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5_L2_6_named_ran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2739" cy="1326077"/>
                    </a:xfrm>
                    <a:prstGeom prst="rect">
                      <a:avLst/>
                    </a:prstGeom>
                    <a:ln w="12700">
                      <a:solidFill>
                        <a:schemeClr val="tx1"/>
                      </a:solidFill>
                    </a:ln>
                  </pic:spPr>
                </pic:pic>
              </a:graphicData>
            </a:graphic>
          </wp:inline>
        </w:drawing>
      </w:r>
    </w:p>
    <w:p w14:paraId="34CAE34B" w14:textId="775B85E5" w:rsidR="008F13F8" w:rsidRDefault="008F13F8" w:rsidP="008F13F8">
      <w:pPr>
        <w:pStyle w:val="Caption"/>
      </w:pPr>
      <w:r>
        <w:t xml:space="preserve">Figure </w:t>
      </w:r>
      <w:r>
        <w:fldChar w:fldCharType="begin"/>
      </w:r>
      <w:r>
        <w:instrText xml:space="preserve"> SEQ Figure \* ARABIC </w:instrText>
      </w:r>
      <w:r>
        <w:fldChar w:fldCharType="separate"/>
      </w:r>
      <w:r w:rsidR="00B26D36">
        <w:rPr>
          <w:noProof/>
        </w:rPr>
        <w:t>6</w:t>
      </w:r>
      <w:r>
        <w:fldChar w:fldCharType="end"/>
      </w:r>
      <w:r>
        <w:t>: Using a named range in a formula</w:t>
      </w:r>
    </w:p>
    <w:tbl>
      <w:tblPr>
        <w:tblW w:w="0" w:type="auto"/>
        <w:tblLook w:val="04A0" w:firstRow="1" w:lastRow="0" w:firstColumn="1" w:lastColumn="0" w:noHBand="0" w:noVBand="1"/>
      </w:tblPr>
      <w:tblGrid>
        <w:gridCol w:w="1746"/>
        <w:gridCol w:w="7614"/>
      </w:tblGrid>
      <w:tr w:rsidR="00C174D7" w14:paraId="23C90170" w14:textId="77777777" w:rsidTr="005309EB">
        <w:tc>
          <w:tcPr>
            <w:tcW w:w="1746" w:type="dxa"/>
          </w:tcPr>
          <w:p w14:paraId="028B9750" w14:textId="56868FF7" w:rsidR="00C174D7" w:rsidRPr="00425413" w:rsidRDefault="003A51E4" w:rsidP="005309EB">
            <w:r>
              <w:t xml:space="preserve"> </w:t>
            </w:r>
            <w:r w:rsidR="00C174D7" w:rsidRPr="000B3314">
              <w:rPr>
                <w:noProof/>
                <w:lang w:val="en-IN" w:eastAsia="en-IN"/>
              </w:rPr>
              <w:drawing>
                <wp:inline distT="0" distB="0" distL="0" distR="0" wp14:anchorId="7148D856" wp14:editId="3679A0ED">
                  <wp:extent cx="969749" cy="1750587"/>
                  <wp:effectExtent l="0" t="0" r="1905" b="2540"/>
                  <wp:docPr id="17"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69749" cy="1750587"/>
                          </a:xfrm>
                          <a:prstGeom prst="rect">
                            <a:avLst/>
                          </a:prstGeom>
                        </pic:spPr>
                      </pic:pic>
                    </a:graphicData>
                  </a:graphic>
                </wp:inline>
              </w:drawing>
            </w:r>
          </w:p>
        </w:tc>
        <w:tc>
          <w:tcPr>
            <w:tcW w:w="7614" w:type="dxa"/>
          </w:tcPr>
          <w:p w14:paraId="40388F82" w14:textId="77777777" w:rsidR="00C174D7" w:rsidRPr="00425413" w:rsidRDefault="00C174D7" w:rsidP="005309EB">
            <w:pPr>
              <w:pStyle w:val="Readeraids"/>
            </w:pPr>
            <w:r>
              <w:t>Did you know?</w:t>
            </w:r>
          </w:p>
          <w:p w14:paraId="54E657F4" w14:textId="4250F1D9" w:rsidR="00C174D7" w:rsidRPr="00425413" w:rsidRDefault="00C174D7" w:rsidP="005309EB">
            <w:r>
              <w:t>When you use a named range in a formula</w:t>
            </w:r>
            <w:r w:rsidR="006D4C6A">
              <w:t>,</w:t>
            </w:r>
            <w:r>
              <w:t xml:space="preserve"> it is treated as an absolute reference.</w:t>
            </w:r>
          </w:p>
        </w:tc>
      </w:tr>
    </w:tbl>
    <w:p w14:paraId="30587A7B" w14:textId="365AE826" w:rsidR="00EA4543" w:rsidRDefault="00EA4543" w:rsidP="002A7D56">
      <w:r>
        <w:t>After</w:t>
      </w:r>
      <w:r w:rsidR="00B97C45">
        <w:t xml:space="preserve"> you </w:t>
      </w:r>
      <w:r w:rsidR="00ED1F62">
        <w:t xml:space="preserve">have defined </w:t>
      </w:r>
      <w:r>
        <w:t xml:space="preserve">named </w:t>
      </w:r>
      <w:r w:rsidR="00ED1F62">
        <w:t xml:space="preserve">ranges in your workbook, </w:t>
      </w:r>
      <w:r>
        <w:t xml:space="preserve">you can reference the stored names as you input a formula in </w:t>
      </w:r>
      <w:r w:rsidR="00C97A01">
        <w:t>a</w:t>
      </w:r>
      <w:r>
        <w:t xml:space="preserve"> worksheet.</w:t>
      </w:r>
      <w:r w:rsidR="00B97C45">
        <w:t xml:space="preserve"> </w:t>
      </w:r>
      <w:r>
        <w:t xml:space="preserve">To reference a named range, begin the formula with an </w:t>
      </w:r>
      <w:r w:rsidR="00ED1F62">
        <w:t>equal (</w:t>
      </w:r>
      <w:r w:rsidR="00ED1F62" w:rsidRPr="00ED1F62">
        <w:rPr>
          <w:rStyle w:val="Inlinebold"/>
        </w:rPr>
        <w:t>=</w:t>
      </w:r>
      <w:r w:rsidR="00ED1F62">
        <w:t>) sign</w:t>
      </w:r>
      <w:r>
        <w:t>. At this point</w:t>
      </w:r>
      <w:r w:rsidR="00D77EBE">
        <w:t>,</w:t>
      </w:r>
      <w:r w:rsidR="00ED1F62">
        <w:t xml:space="preserve"> you can</w:t>
      </w:r>
      <w:r w:rsidR="00B97C45">
        <w:t xml:space="preserve"> simply </w:t>
      </w:r>
      <w:r w:rsidR="00ED1F62">
        <w:t>enter</w:t>
      </w:r>
      <w:r w:rsidR="00B97C45">
        <w:t xml:space="preserve"> the name of the reference to be added to the formula.</w:t>
      </w:r>
    </w:p>
    <w:p w14:paraId="37B465C4" w14:textId="1DFA8F4F" w:rsidR="00B97C45" w:rsidRDefault="00ED1F62" w:rsidP="002A7D56">
      <w:r>
        <w:t>As shown in Figure 7, as you input the name, IntelliSense automatically suggests stored names based upon the characters you input. You can select the suggest</w:t>
      </w:r>
      <w:r w:rsidR="00EA4543">
        <w:t>ed</w:t>
      </w:r>
      <w:r>
        <w:t xml:space="preserve"> name and then continue entering the formula.</w:t>
      </w:r>
    </w:p>
    <w:p w14:paraId="2458E90A" w14:textId="77777777" w:rsidR="00EA4543" w:rsidRDefault="00B97C45" w:rsidP="00EA4543">
      <w:pPr>
        <w:keepNext/>
      </w:pPr>
      <w:r>
        <w:rPr>
          <w:noProof/>
          <w:lang w:val="en-IN" w:eastAsia="en-IN"/>
        </w:rPr>
        <w:drawing>
          <wp:inline distT="0" distB="0" distL="0" distR="0" wp14:anchorId="0E8ADACD" wp14:editId="700C81E3">
            <wp:extent cx="4333907" cy="1576399"/>
            <wp:effectExtent l="19050" t="19050" r="9525" b="24130"/>
            <wp:docPr id="18" name="Picture 18" descr="A worksheet with cell F2 selected. A formula is entered starting with an equal sign followed by Bonus, which is the named range for cell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5_L2_7_using_named_range.png"/>
                    <pic:cNvPicPr/>
                  </pic:nvPicPr>
                  <pic:blipFill>
                    <a:blip r:embed="rId36">
                      <a:extLst>
                        <a:ext uri="{28A0092B-C50C-407E-A947-70E740481C1C}">
                          <a14:useLocalDpi xmlns:a14="http://schemas.microsoft.com/office/drawing/2010/main" val="0"/>
                        </a:ext>
                      </a:extLst>
                    </a:blip>
                    <a:stretch>
                      <a:fillRect/>
                    </a:stretch>
                  </pic:blipFill>
                  <pic:spPr>
                    <a:xfrm>
                      <a:off x="0" y="0"/>
                      <a:ext cx="4333907" cy="1576399"/>
                    </a:xfrm>
                    <a:prstGeom prst="rect">
                      <a:avLst/>
                    </a:prstGeom>
                    <a:ln w="12700">
                      <a:solidFill>
                        <a:schemeClr val="tx1"/>
                      </a:solidFill>
                    </a:ln>
                  </pic:spPr>
                </pic:pic>
              </a:graphicData>
            </a:graphic>
          </wp:inline>
        </w:drawing>
      </w:r>
    </w:p>
    <w:p w14:paraId="01F0E7C6" w14:textId="781B127E" w:rsidR="00EA4543" w:rsidRDefault="00EA4543" w:rsidP="00EA4543">
      <w:pPr>
        <w:pStyle w:val="Caption"/>
      </w:pPr>
      <w:r>
        <w:t xml:space="preserve">Figure </w:t>
      </w:r>
      <w:r>
        <w:fldChar w:fldCharType="begin"/>
      </w:r>
      <w:r>
        <w:instrText xml:space="preserve"> SEQ Figure \* ARABIC </w:instrText>
      </w:r>
      <w:r>
        <w:fldChar w:fldCharType="separate"/>
      </w:r>
      <w:r w:rsidR="00B26D36">
        <w:rPr>
          <w:noProof/>
        </w:rPr>
        <w:t>7</w:t>
      </w:r>
      <w:r>
        <w:fldChar w:fldCharType="end"/>
      </w:r>
      <w:r>
        <w:t>: Inserting a named range</w:t>
      </w:r>
    </w:p>
    <w:p w14:paraId="76AB98C7" w14:textId="159C2210" w:rsidR="002A7D56" w:rsidRDefault="00EA4543" w:rsidP="002A7D56">
      <w:r>
        <w:lastRenderedPageBreak/>
        <w:t xml:space="preserve">Another </w:t>
      </w:r>
      <w:r w:rsidR="00F94354">
        <w:t>method used</w:t>
      </w:r>
      <w:r>
        <w:t xml:space="preserve"> to add a named range to a formula is to </w:t>
      </w:r>
      <w:r w:rsidR="00F94354">
        <w:t>select</w:t>
      </w:r>
      <w:r>
        <w:t xml:space="preserve"> the </w:t>
      </w:r>
      <w:r w:rsidRPr="00F94354">
        <w:rPr>
          <w:rStyle w:val="Inlinebold"/>
        </w:rPr>
        <w:t>Use in Formula</w:t>
      </w:r>
      <w:r>
        <w:t xml:space="preserve"> option found in the </w:t>
      </w:r>
      <w:r w:rsidRPr="00F94354">
        <w:rPr>
          <w:rStyle w:val="Inlinebold"/>
        </w:rPr>
        <w:t>Defined Names</w:t>
      </w:r>
      <w:r>
        <w:t xml:space="preserve"> group </w:t>
      </w:r>
      <w:r w:rsidR="00F94354">
        <w:t>of</w:t>
      </w:r>
      <w:r>
        <w:t xml:space="preserve"> the </w:t>
      </w:r>
      <w:r w:rsidR="00DD3662">
        <w:t>r</w:t>
      </w:r>
      <w:r>
        <w:t>ibbon.</w:t>
      </w:r>
      <w:r w:rsidR="00F94354">
        <w:t xml:space="preserve"> As shown in Figure 8, this option displays all the named ranges defined in the workbook. This is quite handy if you do not remember the name of a specific range </w:t>
      </w:r>
      <w:r w:rsidR="00D77EBE">
        <w:t xml:space="preserve">that </w:t>
      </w:r>
      <w:r w:rsidR="00F94354">
        <w:t>need</w:t>
      </w:r>
      <w:r w:rsidR="00D77EBE">
        <w:t>s</w:t>
      </w:r>
      <w:r w:rsidR="00F94354">
        <w:t xml:space="preserve"> to be referenced in a formula.</w:t>
      </w:r>
    </w:p>
    <w:p w14:paraId="0EF871ED" w14:textId="54A9DD8B" w:rsidR="00CE28A2" w:rsidRDefault="00CE28A2" w:rsidP="00F94354">
      <w:pPr>
        <w:keepNext/>
      </w:pPr>
      <w:r w:rsidRPr="00CE28A2">
        <w:rPr>
          <w:noProof/>
        </w:rPr>
        <w:drawing>
          <wp:inline distT="0" distB="0" distL="0" distR="0" wp14:anchorId="13A5111D" wp14:editId="2475D361">
            <wp:extent cx="1927948" cy="2418080"/>
            <wp:effectExtent l="19050" t="19050" r="15240" b="20320"/>
            <wp:docPr id="1490664132" name="Picture 3" descr="Use in Formula button selected displaying named ranges Bonus, February_Total, January_Total, and March_Total.">
              <a:extLst xmlns:a="http://schemas.openxmlformats.org/drawingml/2006/main">
                <a:ext uri="{FF2B5EF4-FFF2-40B4-BE49-F238E27FC236}">
                  <a16:creationId xmlns:a16="http://schemas.microsoft.com/office/drawing/2014/main" id="{90526A36-4E12-4A95-97B0-D26F0DC97C7D}"/>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526A36-4E12-4A95-97B0-D26F0DC97C7D}"/>
                        </a:ext>
                      </a:extLst>
                    </pic:cNvPr>
                    <pic:cNvPicPr/>
                  </pic:nvPicPr>
                  <pic:blipFill rotWithShape="1">
                    <a:blip r:embed="rId37"/>
                    <a:srcRect l="39744" t="13107" r="37702" b="52240"/>
                    <a:stretch/>
                  </pic:blipFill>
                  <pic:spPr>
                    <a:xfrm>
                      <a:off x="0" y="0"/>
                      <a:ext cx="1933471" cy="2425007"/>
                    </a:xfrm>
                    <a:prstGeom prst="rect">
                      <a:avLst/>
                    </a:prstGeom>
                    <a:ln w="12700">
                      <a:solidFill>
                        <a:schemeClr val="tx1"/>
                      </a:solidFill>
                    </a:ln>
                  </pic:spPr>
                </pic:pic>
              </a:graphicData>
            </a:graphic>
          </wp:inline>
        </w:drawing>
      </w:r>
    </w:p>
    <w:p w14:paraId="70C4A5BB" w14:textId="5D57F914" w:rsidR="00F94354" w:rsidRPr="002A7D56" w:rsidRDefault="00F94354" w:rsidP="00F94354">
      <w:pPr>
        <w:pStyle w:val="Caption"/>
      </w:pPr>
      <w:r>
        <w:t xml:space="preserve">Figure </w:t>
      </w:r>
      <w:r>
        <w:fldChar w:fldCharType="begin"/>
      </w:r>
      <w:r>
        <w:instrText xml:space="preserve"> SEQ Figure \* ARABIC </w:instrText>
      </w:r>
      <w:r>
        <w:fldChar w:fldCharType="separate"/>
      </w:r>
      <w:r w:rsidR="00B26D36">
        <w:rPr>
          <w:noProof/>
        </w:rPr>
        <w:t>8</w:t>
      </w:r>
      <w:r>
        <w:fldChar w:fldCharType="end"/>
      </w:r>
      <w:r>
        <w:t xml:space="preserve">: Use in </w:t>
      </w:r>
      <w:r w:rsidRPr="00DD3662">
        <w:rPr>
          <w:rStyle w:val="Inlinebold"/>
        </w:rPr>
        <w:t>Formula</w:t>
      </w:r>
      <w:r>
        <w:t xml:space="preserve"> button showing named ranges</w:t>
      </w:r>
    </w:p>
    <w:tbl>
      <w:tblPr>
        <w:tblW w:w="0" w:type="auto"/>
        <w:tblLook w:val="04A0" w:firstRow="1" w:lastRow="0" w:firstColumn="1" w:lastColumn="0" w:noHBand="0" w:noVBand="1"/>
      </w:tblPr>
      <w:tblGrid>
        <w:gridCol w:w="2466"/>
        <w:gridCol w:w="6894"/>
      </w:tblGrid>
      <w:tr w:rsidR="002A7D56" w14:paraId="1525E792" w14:textId="77777777" w:rsidTr="00163F71">
        <w:tc>
          <w:tcPr>
            <w:tcW w:w="2466" w:type="dxa"/>
          </w:tcPr>
          <w:p w14:paraId="064B3F81" w14:textId="77777777" w:rsidR="002A7D56" w:rsidRPr="002A7D56" w:rsidRDefault="002A7D56" w:rsidP="002A7D56">
            <w:r w:rsidRPr="002A7D56">
              <w:rPr>
                <w:noProof/>
                <w:lang w:val="en-IN" w:eastAsia="en-IN"/>
              </w:rPr>
              <w:drawing>
                <wp:inline distT="0" distB="0" distL="0" distR="0" wp14:anchorId="40B361F4" wp14:editId="1A0F9349">
                  <wp:extent cx="969749" cy="1750587"/>
                  <wp:effectExtent l="0" t="0" r="1905" b="254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69749" cy="1750587"/>
                          </a:xfrm>
                          <a:prstGeom prst="rect">
                            <a:avLst/>
                          </a:prstGeom>
                        </pic:spPr>
                      </pic:pic>
                    </a:graphicData>
                  </a:graphic>
                </wp:inline>
              </w:drawing>
            </w:r>
          </w:p>
        </w:tc>
        <w:tc>
          <w:tcPr>
            <w:tcW w:w="6894" w:type="dxa"/>
          </w:tcPr>
          <w:p w14:paraId="0FCFFB87" w14:textId="77777777" w:rsidR="002A7D56" w:rsidRPr="002A7D56" w:rsidRDefault="002A7D56" w:rsidP="002A7D56">
            <w:pPr>
              <w:pStyle w:val="Readeraids"/>
            </w:pPr>
            <w:r>
              <w:t>Did you know?</w:t>
            </w:r>
          </w:p>
          <w:p w14:paraId="38F11E58" w14:textId="082A3F82" w:rsidR="002A7D56" w:rsidRPr="002A7D56" w:rsidRDefault="00F94354" w:rsidP="002A7D56">
            <w:r>
              <w:t xml:space="preserve">The </w:t>
            </w:r>
            <w:r w:rsidRPr="00C42852">
              <w:rPr>
                <w:rStyle w:val="Inlinebold"/>
              </w:rPr>
              <w:t>Paste Names</w:t>
            </w:r>
            <w:r>
              <w:t xml:space="preserve"> option in the </w:t>
            </w:r>
            <w:r w:rsidRPr="00C42852">
              <w:rPr>
                <w:rStyle w:val="Inlinebold"/>
              </w:rPr>
              <w:t>Use in Formula</w:t>
            </w:r>
            <w:r>
              <w:t xml:space="preserve"> command is used to </w:t>
            </w:r>
            <w:r w:rsidR="00C42852">
              <w:t>create a list of names and cell references stored in the workbook. This information can be used as a guide to show reviewers each of the defined named ranges and their associated cell ranges</w:t>
            </w:r>
            <w:r w:rsidR="002A7D56" w:rsidRPr="002A7D56">
              <w:t>.</w:t>
            </w:r>
          </w:p>
        </w:tc>
      </w:tr>
    </w:tbl>
    <w:p w14:paraId="3F583BEF" w14:textId="2685FB5D" w:rsidR="002A7D56" w:rsidRPr="002A7D56" w:rsidRDefault="002A7D56" w:rsidP="004F2448"/>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2A7D56" w14:paraId="5FBA7874" w14:textId="77777777" w:rsidTr="00163F71">
        <w:tc>
          <w:tcPr>
            <w:tcW w:w="2030" w:type="dxa"/>
          </w:tcPr>
          <w:p w14:paraId="37001279" w14:textId="77777777" w:rsidR="002A7D56" w:rsidRPr="002A7D56" w:rsidRDefault="002A7D56" w:rsidP="002A7D56">
            <w:r w:rsidRPr="002A7D56">
              <w:rPr>
                <w:noProof/>
                <w:lang w:val="en-IN" w:eastAsia="en-IN"/>
              </w:rPr>
              <w:drawing>
                <wp:inline distT="0" distB="0" distL="0" distR="0" wp14:anchorId="387BE379" wp14:editId="31B741FD">
                  <wp:extent cx="720000" cy="720000"/>
                  <wp:effectExtent l="0" t="0" r="4445" b="4445"/>
                  <wp:docPr id="149066414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330" w:type="dxa"/>
          </w:tcPr>
          <w:p w14:paraId="18D16CD9" w14:textId="77777777" w:rsidR="002A7D56" w:rsidRPr="002A7D56" w:rsidRDefault="002A7D56" w:rsidP="002A7D56">
            <w:pPr>
              <w:pStyle w:val="Readeraids"/>
            </w:pPr>
            <w:r>
              <w:t>Additional information</w:t>
            </w:r>
          </w:p>
          <w:p w14:paraId="35497FD9" w14:textId="49595FC7" w:rsidR="002A7D56" w:rsidRPr="002A7D56" w:rsidRDefault="002A7D56" w:rsidP="002A7D56">
            <w:r>
              <w:t xml:space="preserve">For additional information on </w:t>
            </w:r>
            <w:r w:rsidR="004F2448">
              <w:t>defining and using names in formulas</w:t>
            </w:r>
            <w:r w:rsidRPr="002A7D56">
              <w:t>, go to</w:t>
            </w:r>
            <w:r w:rsidR="00DD3662">
              <w:t>:</w:t>
            </w:r>
            <w:r w:rsidRPr="002A7D56">
              <w:t xml:space="preserve"> </w:t>
            </w:r>
            <w:hyperlink r:id="rId38" w:history="1">
              <w:r w:rsidR="004546C9">
                <w:rPr>
                  <w:rStyle w:val="Hyperlink"/>
                </w:rPr>
                <w:t>Define and use names in formulas</w:t>
              </w:r>
            </w:hyperlink>
          </w:p>
        </w:tc>
      </w:tr>
    </w:tbl>
    <w:p w14:paraId="4B610BBC" w14:textId="77777777" w:rsidR="00C35AC6" w:rsidRDefault="00C35AC6" w:rsidP="00EE757F">
      <w:bookmarkStart w:id="81" w:name="_Toc28777020"/>
      <w:r>
        <w:br w:type="page"/>
      </w:r>
    </w:p>
    <w:p w14:paraId="4D030F14" w14:textId="3CFCDAC2" w:rsidR="00B969F8" w:rsidRPr="00ED61F7" w:rsidRDefault="00B969F8" w:rsidP="008C0DC1">
      <w:pPr>
        <w:pStyle w:val="Heading3"/>
      </w:pPr>
      <w:r w:rsidRPr="00ED61F7">
        <w:lastRenderedPageBreak/>
        <w:t>Us</w:t>
      </w:r>
      <w:r w:rsidR="008C0DC1" w:rsidRPr="00ED61F7">
        <w:t>e</w:t>
      </w:r>
      <w:r w:rsidRPr="00ED61F7">
        <w:t xml:space="preserve"> </w:t>
      </w:r>
      <w:r w:rsidR="000670C8" w:rsidRPr="00ED61F7">
        <w:t>worksheet</w:t>
      </w:r>
      <w:r w:rsidRPr="00ED61F7">
        <w:t xml:space="preserve"> </w:t>
      </w:r>
      <w:r w:rsidR="00CE3C36" w:rsidRPr="00ED61F7">
        <w:t>r</w:t>
      </w:r>
      <w:r w:rsidRPr="00ED61F7">
        <w:t>eferences in a formula</w:t>
      </w:r>
      <w:bookmarkEnd w:id="81"/>
    </w:p>
    <w:p w14:paraId="32ADEE90" w14:textId="529D5A28" w:rsidR="00B969F8" w:rsidRDefault="000670C8" w:rsidP="00B969F8">
      <w:r>
        <w:t>A</w:t>
      </w:r>
      <w:r w:rsidR="00B969F8">
        <w:t xml:space="preserve"> </w:t>
      </w:r>
      <w:r>
        <w:t>worksheet</w:t>
      </w:r>
      <w:r w:rsidR="00B969F8">
        <w:t xml:space="preserve"> reference refers to a cell, range of cells, or named range located in another worksheet. You might use </w:t>
      </w:r>
      <w:r>
        <w:t>worksheet</w:t>
      </w:r>
      <w:r w:rsidR="00B969F8">
        <w:t xml:space="preserve"> references whenever you need to </w:t>
      </w:r>
      <w:r w:rsidR="00023D7F">
        <w:t xml:space="preserve">create formulas that reference data throughout multiple worksheets. For example, one worksheet </w:t>
      </w:r>
      <w:r w:rsidR="00D11D5D">
        <w:t xml:space="preserve">may </w:t>
      </w:r>
      <w:r w:rsidR="00023D7F">
        <w:t>display a summary of data based upon information located in other worksheets</w:t>
      </w:r>
      <w:r>
        <w:t xml:space="preserve"> within the workbook</w:t>
      </w:r>
      <w:r w:rsidR="00023D7F">
        <w:t>.</w:t>
      </w:r>
    </w:p>
    <w:p w14:paraId="6E32446D" w14:textId="77777777" w:rsidR="00023D7F" w:rsidRDefault="00023D7F" w:rsidP="00B969F8">
      <w:r>
        <w:t>The format of a formula that references a cell in another worksheet is as follows:</w:t>
      </w:r>
    </w:p>
    <w:p w14:paraId="1B6EAB81" w14:textId="77777777" w:rsidR="00023D7F" w:rsidRPr="00203F03" w:rsidRDefault="00023D7F" w:rsidP="00F64BF1">
      <w:pPr>
        <w:pStyle w:val="Bulletlevel1"/>
        <w:rPr>
          <w:rStyle w:val="Inlinebold"/>
        </w:rPr>
      </w:pPr>
      <w:r w:rsidRPr="00203F03">
        <w:rPr>
          <w:rStyle w:val="Inlinebold"/>
        </w:rPr>
        <w:t>SheetName!CellAddress</w:t>
      </w:r>
    </w:p>
    <w:p w14:paraId="0A54142D" w14:textId="783ED720" w:rsidR="005309EB" w:rsidRDefault="00023D7F" w:rsidP="00F64BF1">
      <w:pPr>
        <w:pStyle w:val="Bulletlevel1"/>
      </w:pPr>
      <w:r w:rsidRPr="00023D7F">
        <w:rPr>
          <w:rStyle w:val="Inlinebold"/>
        </w:rPr>
        <w:t>SheetName!</w:t>
      </w:r>
      <w:r>
        <w:t xml:space="preserve"> refers to the name of the sheet that contains the data.</w:t>
      </w:r>
    </w:p>
    <w:p w14:paraId="10F91DA7" w14:textId="1DCFEB1A" w:rsidR="00B969F8" w:rsidRDefault="00023D7F" w:rsidP="00C35AC6">
      <w:pPr>
        <w:pStyle w:val="Bulletlevel1"/>
        <w:spacing w:after="240"/>
      </w:pPr>
      <w:r w:rsidRPr="00023D7F">
        <w:rPr>
          <w:rStyle w:val="Inlinebold"/>
        </w:rPr>
        <w:t>CellAddress</w:t>
      </w:r>
      <w:r>
        <w:t xml:space="preserve"> refers to the column and row reference that contains the data.</w:t>
      </w:r>
    </w:p>
    <w:tbl>
      <w:tblPr>
        <w:tblW w:w="0" w:type="auto"/>
        <w:tblLook w:val="04A0" w:firstRow="1" w:lastRow="0" w:firstColumn="1" w:lastColumn="0" w:noHBand="0" w:noVBand="1"/>
      </w:tblPr>
      <w:tblGrid>
        <w:gridCol w:w="2466"/>
        <w:gridCol w:w="6894"/>
      </w:tblGrid>
      <w:tr w:rsidR="00A64CD0" w14:paraId="7CFA5E6E" w14:textId="77777777" w:rsidTr="005309EB">
        <w:tc>
          <w:tcPr>
            <w:tcW w:w="2466" w:type="dxa"/>
          </w:tcPr>
          <w:p w14:paraId="59BCC07E" w14:textId="77777777" w:rsidR="00A64CD0" w:rsidRPr="002A7D56" w:rsidRDefault="00A64CD0" w:rsidP="005309EB">
            <w:r w:rsidRPr="00A64CD0">
              <w:rPr>
                <w:noProof/>
                <w:lang w:val="en-IN" w:eastAsia="en-IN"/>
              </w:rPr>
              <w:drawing>
                <wp:inline distT="0" distB="0" distL="0" distR="0" wp14:anchorId="2C05A95C" wp14:editId="02073C6E">
                  <wp:extent cx="969749" cy="1750587"/>
                  <wp:effectExtent l="0" t="0" r="1905" b="2540"/>
                  <wp:docPr id="23"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69749" cy="1750587"/>
                          </a:xfrm>
                          <a:prstGeom prst="rect">
                            <a:avLst/>
                          </a:prstGeom>
                        </pic:spPr>
                      </pic:pic>
                    </a:graphicData>
                  </a:graphic>
                </wp:inline>
              </w:drawing>
            </w:r>
          </w:p>
        </w:tc>
        <w:tc>
          <w:tcPr>
            <w:tcW w:w="6894" w:type="dxa"/>
          </w:tcPr>
          <w:p w14:paraId="39319384" w14:textId="77777777" w:rsidR="00A64CD0" w:rsidRPr="002A7D56" w:rsidRDefault="00A64CD0" w:rsidP="005309EB">
            <w:pPr>
              <w:pStyle w:val="Readeraids"/>
            </w:pPr>
            <w:r>
              <w:t>Did you know?</w:t>
            </w:r>
          </w:p>
          <w:p w14:paraId="181BAF98" w14:textId="6E76A86A" w:rsidR="00A64CD0" w:rsidRDefault="00A64CD0" w:rsidP="005309EB">
            <w:r>
              <w:t xml:space="preserve">You can also reference data in another workbook by including the name of the </w:t>
            </w:r>
            <w:r w:rsidR="00203F03">
              <w:t>workbook</w:t>
            </w:r>
            <w:r>
              <w:t xml:space="preserve"> in square brackets (</w:t>
            </w:r>
            <w:r w:rsidRPr="00A64CD0">
              <w:rPr>
                <w:rStyle w:val="Inlinebold"/>
              </w:rPr>
              <w:t>[ ]</w:t>
            </w:r>
            <w:r>
              <w:t>)</w:t>
            </w:r>
            <w:r w:rsidR="00441719">
              <w:t>;</w:t>
            </w:r>
            <w:r>
              <w:t xml:space="preserve"> </w:t>
            </w:r>
            <w:r w:rsidR="00441719">
              <w:t>f</w:t>
            </w:r>
            <w:r>
              <w:t>or example</w:t>
            </w:r>
            <w:r w:rsidR="00441719">
              <w:t>,</w:t>
            </w:r>
            <w:r>
              <w:t xml:space="preserve"> </w:t>
            </w:r>
            <w:r w:rsidRPr="00A64CD0">
              <w:rPr>
                <w:rStyle w:val="Inlinebold"/>
              </w:rPr>
              <w:t>[WorkbookName]SheetName!CellAddress</w:t>
            </w:r>
            <w:r>
              <w:t>.</w:t>
            </w:r>
          </w:p>
          <w:p w14:paraId="3DF50CD7" w14:textId="6FA13FDB" w:rsidR="00A64CD0" w:rsidRPr="002A7D56" w:rsidRDefault="00A64CD0" w:rsidP="005309EB"/>
        </w:tc>
      </w:tr>
    </w:tbl>
    <w:p w14:paraId="4DFCE5BC" w14:textId="3FF3586D" w:rsidR="002A7D56" w:rsidRDefault="002A7D56" w:rsidP="002A7D56">
      <w:pPr>
        <w:pStyle w:val="Heading3"/>
      </w:pPr>
      <w:bookmarkStart w:id="82" w:name="_Toc28777021"/>
      <w:r>
        <w:t xml:space="preserve">Activity: </w:t>
      </w:r>
      <w:r w:rsidR="00514B2E">
        <w:t>Quiz Me!</w:t>
      </w:r>
      <w:bookmarkEnd w:id="82"/>
    </w:p>
    <w:p w14:paraId="7A062BBE" w14:textId="0BD9D8ED" w:rsidR="002A7D56" w:rsidRPr="002A7D56" w:rsidRDefault="002A7D56" w:rsidP="002A7D56">
      <w:r>
        <w:t xml:space="preserve">In this activity, </w:t>
      </w:r>
      <w:r w:rsidRPr="002A7D56">
        <w:t xml:space="preserve">you will participate in a teacher-led discussion </w:t>
      </w:r>
      <w:r w:rsidR="00514B2E">
        <w:t>and demonstration on how to define and use named ranges in formulas</w:t>
      </w:r>
      <w:r w:rsidRPr="002A7D56">
        <w:t>.</w:t>
      </w:r>
    </w:p>
    <w:p w14:paraId="59C91F0B" w14:textId="77777777" w:rsidR="002A7D56" w:rsidRDefault="002A7D56" w:rsidP="002A7D56">
      <w:pPr>
        <w:pStyle w:val="Heading4"/>
      </w:pPr>
      <w:r>
        <w:t>Resources required</w:t>
      </w:r>
    </w:p>
    <w:p w14:paraId="13B8CF20" w14:textId="77777777" w:rsidR="002A7D56" w:rsidRPr="002A7D56" w:rsidRDefault="002A7D56" w:rsidP="002A7D56">
      <w:r>
        <w:t>You will need the following resources for this activity:</w:t>
      </w:r>
    </w:p>
    <w:p w14:paraId="33EEC835" w14:textId="77777777" w:rsidR="002A7D56" w:rsidRPr="00ED61F7" w:rsidRDefault="002A7D56" w:rsidP="00BD606E">
      <w:r w:rsidRPr="00ED61F7">
        <w:t>None</w:t>
      </w:r>
    </w:p>
    <w:p w14:paraId="7772DFBD" w14:textId="77777777" w:rsidR="00DD3662" w:rsidRDefault="00DD3662" w:rsidP="00ED61F7">
      <w:r>
        <w:br w:type="page"/>
      </w:r>
    </w:p>
    <w:p w14:paraId="6A835AF7" w14:textId="75667A68" w:rsidR="002A7D56" w:rsidRDefault="002A7D56" w:rsidP="002A7D56">
      <w:pPr>
        <w:pStyle w:val="Heading4"/>
      </w:pPr>
      <w:r>
        <w:lastRenderedPageBreak/>
        <w:t>Activity instructions</w:t>
      </w:r>
    </w:p>
    <w:p w14:paraId="4C459B08" w14:textId="6A836CB3" w:rsidR="002A7D56" w:rsidRPr="002A7D56" w:rsidRDefault="00AE23C4" w:rsidP="002A7D56">
      <w:r>
        <w:t xml:space="preserve">Your teacher will open a sample workbook and quiz you and fellow students </w:t>
      </w:r>
      <w:r w:rsidR="00926D99">
        <w:t>on the following tasks</w:t>
      </w:r>
      <w:r w:rsidR="002A7D56">
        <w:t>:</w:t>
      </w:r>
    </w:p>
    <w:p w14:paraId="255971ED" w14:textId="68E3EE45" w:rsidR="002A7D56" w:rsidRPr="002A7D56" w:rsidRDefault="00AE23C4" w:rsidP="00E46A24">
      <w:pPr>
        <w:pStyle w:val="Numberedlist1"/>
        <w:numPr>
          <w:ilvl w:val="0"/>
          <w:numId w:val="17"/>
        </w:numPr>
      </w:pPr>
      <w:r>
        <w:t>Create named ranges</w:t>
      </w:r>
      <w:r w:rsidR="002A7D56" w:rsidRPr="002A7D56">
        <w:t>.</w:t>
      </w:r>
    </w:p>
    <w:p w14:paraId="737459C6" w14:textId="3984A474" w:rsidR="002A7D56" w:rsidRDefault="00AE23C4" w:rsidP="002A7D56">
      <w:pPr>
        <w:pStyle w:val="Numberedlist1"/>
      </w:pPr>
      <w:r>
        <w:t>Use named ranges in formulas</w:t>
      </w:r>
      <w:r w:rsidR="002A7D56">
        <w:t>.</w:t>
      </w:r>
    </w:p>
    <w:p w14:paraId="30A5CC89" w14:textId="60749132" w:rsidR="006234DD" w:rsidRDefault="006234DD" w:rsidP="002A7D56">
      <w:pPr>
        <w:pStyle w:val="Numberedlist1"/>
      </w:pPr>
      <w:r>
        <w:t>Reference data in another worksheet.</w:t>
      </w:r>
    </w:p>
    <w:p w14:paraId="51A50879" w14:textId="748F2BF0" w:rsidR="002A7D56" w:rsidRPr="007E10CC" w:rsidRDefault="002A7D56" w:rsidP="002A7D56">
      <w:pPr>
        <w:pStyle w:val="Heading3"/>
      </w:pPr>
      <w:bookmarkStart w:id="83" w:name="_Toc28777022"/>
      <w:r>
        <w:t xml:space="preserve">Try-it: </w:t>
      </w:r>
      <w:r w:rsidR="00956BF7" w:rsidRPr="00956BF7">
        <w:t>Us</w:t>
      </w:r>
      <w:r w:rsidR="008C0DC1">
        <w:t>e</w:t>
      </w:r>
      <w:r w:rsidR="00956BF7" w:rsidRPr="00956BF7">
        <w:t xml:space="preserve"> named ranges </w:t>
      </w:r>
      <w:r w:rsidR="007D5DA7">
        <w:t xml:space="preserve">and worksheet references </w:t>
      </w:r>
      <w:r w:rsidR="00956BF7" w:rsidRPr="00956BF7">
        <w:t>in formulas</w:t>
      </w:r>
      <w:bookmarkEnd w:id="83"/>
    </w:p>
    <w:p w14:paraId="4342FA6D" w14:textId="47D81BF4" w:rsidR="002A7D56" w:rsidRPr="002A7D56" w:rsidRDefault="002A7D56" w:rsidP="002A7D56">
      <w:r w:rsidRPr="002A7D56">
        <w:rPr>
          <w:noProof/>
          <w:lang w:val="en-IN" w:eastAsia="en-IN"/>
        </w:rPr>
        <w:drawing>
          <wp:inline distT="0" distB="0" distL="0" distR="0" wp14:anchorId="3AC75693" wp14:editId="2EA26FBF">
            <wp:extent cx="300948" cy="300948"/>
            <wp:effectExtent l="0" t="0" r="4445" b="4445"/>
            <wp:docPr id="1490664143" name="Picture 1490664143" descr="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0948" cy="300948"/>
                    </a:xfrm>
                    <a:prstGeom prst="rect">
                      <a:avLst/>
                    </a:prstGeom>
                  </pic:spPr>
                </pic:pic>
              </a:graphicData>
            </a:graphic>
          </wp:inline>
        </w:drawing>
      </w:r>
      <w:r w:rsidRPr="002A7D56">
        <w:t xml:space="preserve"> </w:t>
      </w:r>
      <w:r w:rsidR="0048154A">
        <w:t>In each of these exercises, you will open a sample document and practice defining and using named ranges in formulas</w:t>
      </w:r>
      <w:r w:rsidRPr="002A7D56">
        <w:t>.</w:t>
      </w:r>
    </w:p>
    <w:p w14:paraId="7B8DF3B9" w14:textId="4087FCF1" w:rsidR="002A7D56" w:rsidRDefault="002A7D56" w:rsidP="002A7D56">
      <w:pPr>
        <w:pStyle w:val="Heading3"/>
      </w:pPr>
      <w:bookmarkStart w:id="84" w:name="_Toc28777023"/>
      <w:r>
        <w:t>Try-it 1</w:t>
      </w:r>
      <w:bookmarkEnd w:id="84"/>
    </w:p>
    <w:p w14:paraId="35295776" w14:textId="0D4F915B" w:rsidR="00464E7C" w:rsidRDefault="00464E7C" w:rsidP="00464E7C">
      <w:r w:rsidRPr="00AB78BC">
        <w:t>In this try-it,</w:t>
      </w:r>
      <w:r>
        <w:t xml:space="preserve"> you will</w:t>
      </w:r>
      <w:r w:rsidRPr="00AB78BC">
        <w:t xml:space="preserve"> </w:t>
      </w:r>
      <w:r>
        <w:t>open a sample document and define and use a named range in a formula.</w:t>
      </w:r>
    </w:p>
    <w:p w14:paraId="1D9DABE6" w14:textId="77777777" w:rsidR="002A7D56" w:rsidRDefault="002A7D56" w:rsidP="002A7D56">
      <w:pPr>
        <w:pStyle w:val="Heading4"/>
      </w:pPr>
      <w:r>
        <w:t>Resources</w:t>
      </w:r>
    </w:p>
    <w:p w14:paraId="44D84D8D" w14:textId="77777777" w:rsidR="002A7D56" w:rsidRPr="002A7D56" w:rsidRDefault="002A7D56" w:rsidP="002A7D56">
      <w:r>
        <w:t>You will need the following resources for this try-it:</w:t>
      </w:r>
    </w:p>
    <w:p w14:paraId="39240080" w14:textId="45C6A064" w:rsidR="002A7D56" w:rsidRDefault="00C0702D" w:rsidP="00F64BF1">
      <w:pPr>
        <w:pStyle w:val="Bulletlevel1"/>
      </w:pPr>
      <w:r>
        <w:t>O</w:t>
      </w:r>
      <w:r w:rsidR="002A7D56" w:rsidRPr="00840DE1">
        <w:t xml:space="preserve">pen </w:t>
      </w:r>
      <w:r w:rsidR="00030A8D" w:rsidRPr="006656C9">
        <w:rPr>
          <w:rStyle w:val="Inlinebold"/>
        </w:rPr>
        <w:t>L2</w:t>
      </w:r>
      <w:r w:rsidR="00030A8D">
        <w:rPr>
          <w:rStyle w:val="Inlinebold"/>
        </w:rPr>
        <w:t>_</w:t>
      </w:r>
      <w:r w:rsidR="00030A8D" w:rsidRPr="006656C9">
        <w:rPr>
          <w:rStyle w:val="Inlinebold"/>
        </w:rPr>
        <w:t>T</w:t>
      </w:r>
      <w:r w:rsidR="00C53B2A">
        <w:rPr>
          <w:rStyle w:val="Inlinebold"/>
        </w:rPr>
        <w:t>2</w:t>
      </w:r>
      <w:r w:rsidR="00030A8D" w:rsidRPr="006656C9">
        <w:rPr>
          <w:rStyle w:val="Inlinebold"/>
        </w:rPr>
        <w:t>_try</w:t>
      </w:r>
      <w:r w:rsidR="00C53B2A">
        <w:rPr>
          <w:rStyle w:val="Inlinebold"/>
        </w:rPr>
        <w:t>1</w:t>
      </w:r>
      <w:r w:rsidR="00030A8D" w:rsidRPr="006656C9">
        <w:rPr>
          <w:rStyle w:val="Inlinebold"/>
        </w:rPr>
        <w:t>_</w:t>
      </w:r>
      <w:r w:rsidR="00030A8D">
        <w:rPr>
          <w:rStyle w:val="Inlinebold"/>
        </w:rPr>
        <w:t>named</w:t>
      </w:r>
      <w:r w:rsidR="00030A8D" w:rsidRPr="006656C9">
        <w:rPr>
          <w:rStyle w:val="Inlinebold"/>
        </w:rPr>
        <w:t>_</w:t>
      </w:r>
      <w:r w:rsidR="00030A8D">
        <w:rPr>
          <w:rStyle w:val="Inlinebold"/>
        </w:rPr>
        <w:t>ranges_starter.xlsx</w:t>
      </w:r>
      <w:r w:rsidR="00030A8D" w:rsidRPr="001D1A1A">
        <w:t xml:space="preserve"> </w:t>
      </w:r>
      <w:r w:rsidR="002A7D56" w:rsidRPr="00840DE1">
        <w:t>in this lesson</w:t>
      </w:r>
      <w:r w:rsidR="00DD3662">
        <w:t>’</w:t>
      </w:r>
      <w:r w:rsidR="002A7D56" w:rsidRPr="00840DE1">
        <w:t>s Learning Activity Resources</w:t>
      </w:r>
      <w:r w:rsidR="002A7D56">
        <w:t>.</w:t>
      </w:r>
    </w:p>
    <w:p w14:paraId="35340604" w14:textId="77777777" w:rsidR="002A7D56" w:rsidRDefault="002A7D56" w:rsidP="002A7D56">
      <w:pPr>
        <w:pStyle w:val="Heading4"/>
      </w:pPr>
      <w:r>
        <w:t>Instructions</w:t>
      </w:r>
    </w:p>
    <w:p w14:paraId="27D7A74A" w14:textId="77777777" w:rsidR="002A7D56" w:rsidRPr="002A7D56" w:rsidRDefault="002A7D56" w:rsidP="002A7D56">
      <w:r>
        <w:t>The following are the general tasks that you need to perform during this try-it:</w:t>
      </w:r>
    </w:p>
    <w:p w14:paraId="17398193" w14:textId="39128D41" w:rsidR="002A7D56" w:rsidRPr="002A7D56" w:rsidRDefault="00030A8D" w:rsidP="00E46A24">
      <w:pPr>
        <w:pStyle w:val="Numberedlist1"/>
        <w:numPr>
          <w:ilvl w:val="0"/>
          <w:numId w:val="18"/>
        </w:numPr>
      </w:pPr>
      <w:r>
        <w:t xml:space="preserve">For cell </w:t>
      </w:r>
      <w:r w:rsidRPr="0043446C">
        <w:rPr>
          <w:rStyle w:val="Inlinebold"/>
        </w:rPr>
        <w:t>B10</w:t>
      </w:r>
      <w:r>
        <w:t xml:space="preserve">, </w:t>
      </w:r>
      <w:r w:rsidR="00A3002B">
        <w:t>define a name</w:t>
      </w:r>
      <w:r>
        <w:t xml:space="preserve"> called </w:t>
      </w:r>
      <w:r w:rsidRPr="00030A8D">
        <w:rPr>
          <w:rStyle w:val="Inlinebold"/>
        </w:rPr>
        <w:t>Donation</w:t>
      </w:r>
      <w:r w:rsidR="002A7D56" w:rsidRPr="002A7D56">
        <w:t>.</w:t>
      </w:r>
    </w:p>
    <w:p w14:paraId="142CA704" w14:textId="3288B426" w:rsidR="002A7D56" w:rsidRDefault="00030A8D" w:rsidP="002A7D56">
      <w:pPr>
        <w:pStyle w:val="Numberedlist1"/>
      </w:pPr>
      <w:r>
        <w:t xml:space="preserve">In the </w:t>
      </w:r>
      <w:r w:rsidRPr="00030A8D">
        <w:rPr>
          <w:rStyle w:val="Inlinebold"/>
        </w:rPr>
        <w:t>Donation amount</w:t>
      </w:r>
      <w:r>
        <w:t xml:space="preserve"> column, in cell </w:t>
      </w:r>
      <w:r w:rsidRPr="0043446C">
        <w:rPr>
          <w:rStyle w:val="Inlinebold"/>
        </w:rPr>
        <w:t>F3</w:t>
      </w:r>
      <w:r>
        <w:t>, create a formula that multiples the Total by the Donation Amount</w:t>
      </w:r>
      <w:r w:rsidR="002A7D56">
        <w:t>.</w:t>
      </w:r>
      <w:r>
        <w:t xml:space="preserve"> Be sure to use the </w:t>
      </w:r>
      <w:r w:rsidR="00181A9D">
        <w:t>defined name</w:t>
      </w:r>
      <w:r>
        <w:t xml:space="preserve"> and cell reference.</w:t>
      </w:r>
    </w:p>
    <w:p w14:paraId="5DC9F4D2" w14:textId="6E263360" w:rsidR="00030A8D" w:rsidRDefault="00030A8D" w:rsidP="002A7D56">
      <w:pPr>
        <w:pStyle w:val="Numberedlist1"/>
      </w:pPr>
      <w:r>
        <w:t xml:space="preserve">In the </w:t>
      </w:r>
      <w:r w:rsidRPr="00030A8D">
        <w:rPr>
          <w:rStyle w:val="Inlinebold"/>
        </w:rPr>
        <w:t>Donation Amount</w:t>
      </w:r>
      <w:r>
        <w:t xml:space="preserve"> column, copy the formula in cell </w:t>
      </w:r>
      <w:r w:rsidRPr="0043446C">
        <w:rPr>
          <w:rStyle w:val="Inlinebold"/>
        </w:rPr>
        <w:t>F3</w:t>
      </w:r>
      <w:r>
        <w:t xml:space="preserve"> to calculate the donation amount for the rest of the months (cells </w:t>
      </w:r>
      <w:r w:rsidRPr="0043446C">
        <w:rPr>
          <w:rStyle w:val="Inlinebold"/>
        </w:rPr>
        <w:t>F4</w:t>
      </w:r>
      <w:r>
        <w:t xml:space="preserve"> to </w:t>
      </w:r>
      <w:r w:rsidRPr="0043446C">
        <w:rPr>
          <w:rStyle w:val="Inlinebold"/>
        </w:rPr>
        <w:t>F8</w:t>
      </w:r>
      <w:r>
        <w:t>).</w:t>
      </w:r>
    </w:p>
    <w:p w14:paraId="7D398F1F" w14:textId="15D61C7E" w:rsidR="00517C16" w:rsidRDefault="00517C16" w:rsidP="002A7D56">
      <w:pPr>
        <w:pStyle w:val="Numberedlist1"/>
      </w:pPr>
      <w:r>
        <w:t>Save and close the file.</w:t>
      </w:r>
    </w:p>
    <w:p w14:paraId="356471D5" w14:textId="77777777" w:rsidR="00C35AC6" w:rsidRDefault="00C35AC6" w:rsidP="00EE757F">
      <w:bookmarkStart w:id="85" w:name="_Toc28777024"/>
      <w:r>
        <w:br w:type="page"/>
      </w:r>
    </w:p>
    <w:p w14:paraId="10100A4A" w14:textId="50F07FD2" w:rsidR="002A7D56" w:rsidRDefault="002A7D56" w:rsidP="002A7D56">
      <w:pPr>
        <w:pStyle w:val="Heading3"/>
      </w:pPr>
      <w:r w:rsidRPr="00805727">
        <w:lastRenderedPageBreak/>
        <w:t xml:space="preserve">Try-it </w:t>
      </w:r>
      <w:r>
        <w:t>2</w:t>
      </w:r>
      <w:bookmarkEnd w:id="85"/>
    </w:p>
    <w:p w14:paraId="4F214813" w14:textId="66C73C59" w:rsidR="00464E7C" w:rsidRDefault="00464E7C" w:rsidP="00464E7C">
      <w:r w:rsidRPr="00AB78BC">
        <w:t>In this try-it,</w:t>
      </w:r>
      <w:r>
        <w:t xml:space="preserve"> you will</w:t>
      </w:r>
      <w:r w:rsidRPr="00AB78BC">
        <w:t xml:space="preserve"> </w:t>
      </w:r>
      <w:r>
        <w:t>open a sample document and create a formula with worksheet references.</w:t>
      </w:r>
    </w:p>
    <w:p w14:paraId="665E43F4" w14:textId="77777777" w:rsidR="002A7D56" w:rsidRPr="00805727" w:rsidRDefault="002A7D56" w:rsidP="002A7D56">
      <w:pPr>
        <w:pStyle w:val="Heading4"/>
      </w:pPr>
      <w:r w:rsidRPr="00805727">
        <w:t>Resources</w:t>
      </w:r>
    </w:p>
    <w:p w14:paraId="4961C4ED" w14:textId="77777777" w:rsidR="002A7D56" w:rsidRPr="002A7D56" w:rsidRDefault="002A7D56" w:rsidP="002A7D56">
      <w:r w:rsidRPr="00805727">
        <w:t>You will need the following resources for this try-it:</w:t>
      </w:r>
    </w:p>
    <w:p w14:paraId="46CC9768" w14:textId="6204ECEE" w:rsidR="002A7D56" w:rsidRPr="00805727" w:rsidRDefault="00C0702D" w:rsidP="00F64BF1">
      <w:pPr>
        <w:pStyle w:val="Bulletlevel1"/>
      </w:pPr>
      <w:r>
        <w:t>O</w:t>
      </w:r>
      <w:r w:rsidR="002A7D56" w:rsidRPr="00805727">
        <w:t xml:space="preserve">pen </w:t>
      </w:r>
      <w:r w:rsidR="00682C98" w:rsidRPr="006656C9">
        <w:rPr>
          <w:rStyle w:val="Inlinebold"/>
        </w:rPr>
        <w:t>L2</w:t>
      </w:r>
      <w:r w:rsidR="00682C98">
        <w:rPr>
          <w:rStyle w:val="Inlinebold"/>
        </w:rPr>
        <w:t>_</w:t>
      </w:r>
      <w:r w:rsidR="00682C98" w:rsidRPr="006656C9">
        <w:rPr>
          <w:rStyle w:val="Inlinebold"/>
        </w:rPr>
        <w:t>T</w:t>
      </w:r>
      <w:r w:rsidR="00682C98">
        <w:rPr>
          <w:rStyle w:val="Inlinebold"/>
        </w:rPr>
        <w:t>2</w:t>
      </w:r>
      <w:r w:rsidR="00682C98" w:rsidRPr="006656C9">
        <w:rPr>
          <w:rStyle w:val="Inlinebold"/>
        </w:rPr>
        <w:t>_try</w:t>
      </w:r>
      <w:r w:rsidR="00682C98">
        <w:rPr>
          <w:rStyle w:val="Inlinebold"/>
        </w:rPr>
        <w:t>2</w:t>
      </w:r>
      <w:r w:rsidR="00682C98" w:rsidRPr="006656C9">
        <w:rPr>
          <w:rStyle w:val="Inlinebold"/>
        </w:rPr>
        <w:t>_</w:t>
      </w:r>
      <w:r w:rsidR="00971520">
        <w:rPr>
          <w:rStyle w:val="Inlinebold"/>
        </w:rPr>
        <w:t>worksheet</w:t>
      </w:r>
      <w:r w:rsidR="00682C98" w:rsidRPr="006656C9">
        <w:rPr>
          <w:rStyle w:val="Inlinebold"/>
        </w:rPr>
        <w:t>_</w:t>
      </w:r>
      <w:r w:rsidR="00682C98">
        <w:rPr>
          <w:rStyle w:val="Inlinebold"/>
        </w:rPr>
        <w:t>references_starter.xlsx</w:t>
      </w:r>
      <w:r w:rsidR="00682C98" w:rsidRPr="001D1A1A">
        <w:t xml:space="preserve"> </w:t>
      </w:r>
      <w:r w:rsidR="002A7D56" w:rsidRPr="00805727">
        <w:t>in this lesson</w:t>
      </w:r>
      <w:r w:rsidR="00DD3662">
        <w:t>’</w:t>
      </w:r>
      <w:r w:rsidR="002A7D56" w:rsidRPr="00805727">
        <w:t>s Learning Activity Resources.</w:t>
      </w:r>
    </w:p>
    <w:p w14:paraId="31D94C6B" w14:textId="77777777" w:rsidR="002A7D56" w:rsidRPr="00805727" w:rsidRDefault="002A7D56" w:rsidP="002A7D56">
      <w:pPr>
        <w:pStyle w:val="Heading4"/>
      </w:pPr>
      <w:r w:rsidRPr="00805727">
        <w:t>Instructions</w:t>
      </w:r>
    </w:p>
    <w:p w14:paraId="78558454" w14:textId="77777777" w:rsidR="002A7D56" w:rsidRPr="002A7D56" w:rsidRDefault="002A7D56" w:rsidP="002A7D56">
      <w:r w:rsidRPr="00805727">
        <w:t>The following are the general tasks that you need to perform during this try-it:</w:t>
      </w:r>
    </w:p>
    <w:p w14:paraId="03C27418" w14:textId="4C7AFD51" w:rsidR="002A7D56" w:rsidRPr="002A7D56" w:rsidRDefault="002A7D56" w:rsidP="00E46A24">
      <w:pPr>
        <w:pStyle w:val="Numberedlist1"/>
        <w:numPr>
          <w:ilvl w:val="0"/>
          <w:numId w:val="19"/>
        </w:numPr>
      </w:pPr>
      <w:r w:rsidRPr="00805727">
        <w:t xml:space="preserve">Select the </w:t>
      </w:r>
      <w:r w:rsidR="00F7298E">
        <w:rPr>
          <w:rStyle w:val="Inlinebold"/>
        </w:rPr>
        <w:t>Quarter2</w:t>
      </w:r>
      <w:r w:rsidRPr="002A7D56">
        <w:t xml:space="preserve"> sheet.</w:t>
      </w:r>
    </w:p>
    <w:p w14:paraId="55EC6DA5" w14:textId="50669156" w:rsidR="002A7D56" w:rsidRDefault="00F7298E" w:rsidP="002A7D56">
      <w:pPr>
        <w:pStyle w:val="Numberedlist1"/>
      </w:pPr>
      <w:r>
        <w:t xml:space="preserve">In cell </w:t>
      </w:r>
      <w:r w:rsidRPr="00302BA6">
        <w:rPr>
          <w:rStyle w:val="Inlinebold"/>
        </w:rPr>
        <w:t>F3</w:t>
      </w:r>
      <w:r>
        <w:t xml:space="preserve">, configure a formula that will multiply the </w:t>
      </w:r>
      <w:r w:rsidRPr="00F7298E">
        <w:rPr>
          <w:rStyle w:val="Inlinebold"/>
        </w:rPr>
        <w:t>Donation</w:t>
      </w:r>
      <w:r>
        <w:t xml:space="preserve"> </w:t>
      </w:r>
      <w:r w:rsidR="005952D4">
        <w:t>named range</w:t>
      </w:r>
      <w:r>
        <w:t xml:space="preserve"> by the </w:t>
      </w:r>
      <w:r w:rsidRPr="00DD3662">
        <w:rPr>
          <w:rStyle w:val="Inlinebold"/>
        </w:rPr>
        <w:t>January Total</w:t>
      </w:r>
      <w:r>
        <w:t xml:space="preserve"> on the </w:t>
      </w:r>
      <w:r w:rsidRPr="00F7298E">
        <w:rPr>
          <w:rStyle w:val="Inlinebold"/>
        </w:rPr>
        <w:t>Quarter2</w:t>
      </w:r>
      <w:r>
        <w:t xml:space="preserve"> sheet</w:t>
      </w:r>
      <w:r w:rsidR="002A7D56">
        <w:t>.</w:t>
      </w:r>
    </w:p>
    <w:p w14:paraId="57523E52" w14:textId="5927DEB8" w:rsidR="00F7298E" w:rsidRDefault="00F7298E" w:rsidP="002A7D56">
      <w:pPr>
        <w:pStyle w:val="Numberedlist1"/>
      </w:pPr>
      <w:r>
        <w:t xml:space="preserve">On the </w:t>
      </w:r>
      <w:r w:rsidRPr="00F7298E">
        <w:rPr>
          <w:rStyle w:val="Inlinebold"/>
        </w:rPr>
        <w:t>Quarter2</w:t>
      </w:r>
      <w:r>
        <w:t xml:space="preserve"> sheet, in the </w:t>
      </w:r>
      <w:r w:rsidRPr="00030A8D">
        <w:rPr>
          <w:rStyle w:val="Inlinebold"/>
        </w:rPr>
        <w:t>Donation Amount</w:t>
      </w:r>
      <w:r>
        <w:t xml:space="preserve"> column, copy the formula in cell </w:t>
      </w:r>
      <w:r w:rsidRPr="00302BA6">
        <w:rPr>
          <w:rStyle w:val="Inlinebold"/>
        </w:rPr>
        <w:t>F3</w:t>
      </w:r>
      <w:r>
        <w:t xml:space="preserve"> to calculate the </w:t>
      </w:r>
      <w:r w:rsidRPr="00DD3662">
        <w:rPr>
          <w:rStyle w:val="Inlinebold"/>
        </w:rPr>
        <w:t>Donation Amount</w:t>
      </w:r>
      <w:r>
        <w:t xml:space="preserve"> for the rest of the months (cells </w:t>
      </w:r>
      <w:r w:rsidRPr="00302BA6">
        <w:rPr>
          <w:rStyle w:val="Inlinebold"/>
        </w:rPr>
        <w:t>F4</w:t>
      </w:r>
      <w:r>
        <w:t xml:space="preserve"> to </w:t>
      </w:r>
      <w:r w:rsidRPr="00302BA6">
        <w:rPr>
          <w:rStyle w:val="Inlinebold"/>
        </w:rPr>
        <w:t>F8</w:t>
      </w:r>
      <w:r>
        <w:t>).</w:t>
      </w:r>
    </w:p>
    <w:p w14:paraId="392796A2" w14:textId="4B570708" w:rsidR="00F7298E" w:rsidRDefault="00F7298E" w:rsidP="002A7D56">
      <w:pPr>
        <w:pStyle w:val="Numberedlist1"/>
      </w:pPr>
      <w:r>
        <w:t xml:space="preserve">On the </w:t>
      </w:r>
      <w:r w:rsidRPr="00F7298E">
        <w:rPr>
          <w:rStyle w:val="Inlinebold"/>
        </w:rPr>
        <w:t>Summary</w:t>
      </w:r>
      <w:r>
        <w:t xml:space="preserve"> sheet, in cell </w:t>
      </w:r>
      <w:r w:rsidRPr="00302BA6">
        <w:rPr>
          <w:rStyle w:val="Inlinebold"/>
        </w:rPr>
        <w:t>B3</w:t>
      </w:r>
      <w:r>
        <w:t xml:space="preserve">, configure a formula that adds the </w:t>
      </w:r>
      <w:r w:rsidRPr="00F7298E">
        <w:rPr>
          <w:rStyle w:val="Inlinebold"/>
        </w:rPr>
        <w:t>Donation Amount</w:t>
      </w:r>
      <w:r>
        <w:t xml:space="preserve"> for </w:t>
      </w:r>
      <w:r w:rsidRPr="00DD3662">
        <w:rPr>
          <w:rStyle w:val="Inlinebold"/>
        </w:rPr>
        <w:t>January</w:t>
      </w:r>
      <w:r>
        <w:t xml:space="preserve"> from the </w:t>
      </w:r>
      <w:r w:rsidRPr="00F7298E">
        <w:rPr>
          <w:rStyle w:val="Inlinebold"/>
        </w:rPr>
        <w:t>Quarter1</w:t>
      </w:r>
      <w:r>
        <w:t xml:space="preserve"> and </w:t>
      </w:r>
      <w:r w:rsidRPr="00F7298E">
        <w:rPr>
          <w:rStyle w:val="Inlinebold"/>
        </w:rPr>
        <w:t>Quarter2</w:t>
      </w:r>
      <w:r>
        <w:t xml:space="preserve"> sheets.</w:t>
      </w:r>
    </w:p>
    <w:p w14:paraId="7854EA90" w14:textId="69982E8E" w:rsidR="00F7298E" w:rsidRDefault="00167DBC" w:rsidP="002A7D56">
      <w:pPr>
        <w:pStyle w:val="Numberedlist1"/>
      </w:pPr>
      <w:r>
        <w:t xml:space="preserve">On the </w:t>
      </w:r>
      <w:r>
        <w:rPr>
          <w:rStyle w:val="Inlinebold"/>
        </w:rPr>
        <w:t>Summary</w:t>
      </w:r>
      <w:r>
        <w:t xml:space="preserve"> sheet, in the </w:t>
      </w:r>
      <w:r w:rsidRPr="00030A8D">
        <w:rPr>
          <w:rStyle w:val="Inlinebold"/>
        </w:rPr>
        <w:t>Donation Amount</w:t>
      </w:r>
      <w:r>
        <w:t xml:space="preserve"> column, copy the formula in cell </w:t>
      </w:r>
      <w:r w:rsidRPr="00302BA6">
        <w:rPr>
          <w:rStyle w:val="Inlinebold"/>
        </w:rPr>
        <w:t>B3</w:t>
      </w:r>
      <w:r>
        <w:t xml:space="preserve"> to calculate the </w:t>
      </w:r>
      <w:r w:rsidRPr="00DD3662">
        <w:rPr>
          <w:rStyle w:val="Inlinebold"/>
        </w:rPr>
        <w:t>Donation Amount</w:t>
      </w:r>
      <w:r>
        <w:t xml:space="preserve"> for the rest of the months (cells </w:t>
      </w:r>
      <w:r w:rsidRPr="00302BA6">
        <w:rPr>
          <w:rStyle w:val="Inlinebold"/>
        </w:rPr>
        <w:t>B4</w:t>
      </w:r>
      <w:r>
        <w:t xml:space="preserve"> to </w:t>
      </w:r>
      <w:r w:rsidRPr="00302BA6">
        <w:rPr>
          <w:rStyle w:val="Inlinebold"/>
        </w:rPr>
        <w:t>B8</w:t>
      </w:r>
      <w:r>
        <w:t>).</w:t>
      </w:r>
    </w:p>
    <w:p w14:paraId="354C3565" w14:textId="369E809D" w:rsidR="00C27D07" w:rsidRDefault="00C27D07" w:rsidP="002A7D56">
      <w:pPr>
        <w:pStyle w:val="Numberedlist1"/>
      </w:pPr>
      <w:r>
        <w:t xml:space="preserve">On the </w:t>
      </w:r>
      <w:r w:rsidRPr="00C27D07">
        <w:rPr>
          <w:rStyle w:val="Inlinebold"/>
        </w:rPr>
        <w:t>Quarter1</w:t>
      </w:r>
      <w:r>
        <w:t xml:space="preserve"> sheet, change the </w:t>
      </w:r>
      <w:r w:rsidRPr="00C27D07">
        <w:rPr>
          <w:rStyle w:val="Inlinebold"/>
        </w:rPr>
        <w:t>Donation</w:t>
      </w:r>
      <w:r>
        <w:t xml:space="preserve"> percentage rate and observe the changes to the amounts in the workbook.</w:t>
      </w:r>
    </w:p>
    <w:p w14:paraId="231352E3" w14:textId="444C394C" w:rsidR="002A7D56" w:rsidRDefault="002A7D56" w:rsidP="002A7D56">
      <w:pPr>
        <w:pStyle w:val="Heading2"/>
      </w:pPr>
      <w:bookmarkStart w:id="86" w:name="_Toc28777025"/>
      <w:r>
        <w:t>Wrap</w:t>
      </w:r>
      <w:r w:rsidR="00DD3662">
        <w:t>-</w:t>
      </w:r>
      <w:r>
        <w:t>up</w:t>
      </w:r>
      <w:bookmarkEnd w:id="86"/>
    </w:p>
    <w:p w14:paraId="375F8131" w14:textId="7B353CEF" w:rsidR="002A7D56" w:rsidRPr="002A7D56" w:rsidRDefault="002A7D56" w:rsidP="002A7D56">
      <w:r>
        <w:t>Use these questions to check what you learned in this lesson:</w:t>
      </w:r>
    </w:p>
    <w:p w14:paraId="5EEA1FFE" w14:textId="3B3F01CF" w:rsidR="006E559C" w:rsidRPr="001A6C20" w:rsidRDefault="006E559C" w:rsidP="006E559C">
      <w:pPr>
        <w:pStyle w:val="Numberedlist1"/>
        <w:numPr>
          <w:ilvl w:val="0"/>
          <w:numId w:val="20"/>
        </w:numPr>
      </w:pPr>
      <w:bookmarkStart w:id="87" w:name="_Hlk25157623"/>
      <w:r w:rsidRPr="001A6C20">
        <w:t>Which keyboard shortcut can</w:t>
      </w:r>
      <w:r>
        <w:t xml:space="preserve"> you use</w:t>
      </w:r>
      <w:r w:rsidRPr="001A6C20">
        <w:t xml:space="preserve"> to toggle relative, absolute, and mixed references?</w:t>
      </w:r>
      <w:bookmarkEnd w:id="87"/>
    </w:p>
    <w:p w14:paraId="2BCF5D31" w14:textId="77777777" w:rsidR="002A7D56" w:rsidRPr="002A7D56" w:rsidRDefault="002A7D56" w:rsidP="002A7D56">
      <w:pPr>
        <w:pStyle w:val="Prompt"/>
      </w:pPr>
      <w:r>
        <w:t>Select the correct option.</w:t>
      </w:r>
    </w:p>
    <w:p w14:paraId="4D36EB47" w14:textId="4FE1E247" w:rsidR="002A7D56" w:rsidRPr="002A7D56" w:rsidRDefault="009B520D" w:rsidP="00E46A24">
      <w:pPr>
        <w:pStyle w:val="Numberedlist2"/>
        <w:numPr>
          <w:ilvl w:val="0"/>
          <w:numId w:val="21"/>
        </w:numPr>
      </w:pPr>
      <w:bookmarkStart w:id="88" w:name="_Hlk25157632"/>
      <w:r>
        <w:t>F1</w:t>
      </w:r>
    </w:p>
    <w:p w14:paraId="4EECF1C3" w14:textId="446F9BC1" w:rsidR="002A7D56" w:rsidRDefault="009B520D" w:rsidP="00E46A24">
      <w:pPr>
        <w:pStyle w:val="Numberedlist2"/>
        <w:numPr>
          <w:ilvl w:val="0"/>
          <w:numId w:val="21"/>
        </w:numPr>
      </w:pPr>
      <w:r>
        <w:t>F4</w:t>
      </w:r>
    </w:p>
    <w:p w14:paraId="7303A00D" w14:textId="750C5208" w:rsidR="002A7D56" w:rsidRDefault="009B520D" w:rsidP="00E46A24">
      <w:pPr>
        <w:pStyle w:val="Numberedlist2"/>
        <w:numPr>
          <w:ilvl w:val="0"/>
          <w:numId w:val="21"/>
        </w:numPr>
      </w:pPr>
      <w:r>
        <w:t>F6</w:t>
      </w:r>
    </w:p>
    <w:bookmarkEnd w:id="88"/>
    <w:p w14:paraId="6D20073C" w14:textId="1017BFCA" w:rsidR="002A7D56" w:rsidRPr="008C4CA7" w:rsidRDefault="009B520D" w:rsidP="00E46A24">
      <w:pPr>
        <w:pStyle w:val="Numberedlist2"/>
        <w:numPr>
          <w:ilvl w:val="0"/>
          <w:numId w:val="21"/>
        </w:numPr>
      </w:pPr>
      <w:r>
        <w:t>F8</w:t>
      </w:r>
    </w:p>
    <w:p w14:paraId="13171DB5" w14:textId="77777777" w:rsidR="00DD3662" w:rsidRDefault="00DD3662" w:rsidP="00ED61F7">
      <w:pPr>
        <w:rPr>
          <w:szCs w:val="24"/>
        </w:rPr>
      </w:pPr>
      <w:bookmarkStart w:id="89" w:name="_Hlk25157590"/>
      <w:r>
        <w:br w:type="page"/>
      </w:r>
    </w:p>
    <w:p w14:paraId="00C27406" w14:textId="0CFE4E86" w:rsidR="002A7D56" w:rsidRDefault="00F35947" w:rsidP="00E46A24">
      <w:pPr>
        <w:pStyle w:val="Numberedlist1"/>
        <w:numPr>
          <w:ilvl w:val="0"/>
          <w:numId w:val="20"/>
        </w:numPr>
      </w:pPr>
      <w:r>
        <w:lastRenderedPageBreak/>
        <w:t xml:space="preserve">Review the following formula: </w:t>
      </w:r>
      <w:r w:rsidRPr="00B45EDD">
        <w:rPr>
          <w:rStyle w:val="Inlinebold"/>
        </w:rPr>
        <w:t>=</w:t>
      </w:r>
      <w:r>
        <w:rPr>
          <w:rStyle w:val="Inlinebold"/>
        </w:rPr>
        <w:t>$C$2*A7</w:t>
      </w:r>
      <w:r>
        <w:t>. This formula uses which of the following reference types</w:t>
      </w:r>
      <w:r w:rsidR="002A7D56">
        <w:t>?</w:t>
      </w:r>
      <w:bookmarkEnd w:id="89"/>
    </w:p>
    <w:p w14:paraId="3EE9BAF5" w14:textId="77777777" w:rsidR="002A7D56" w:rsidRPr="002A7D56" w:rsidRDefault="002A7D56" w:rsidP="002A7D56">
      <w:pPr>
        <w:pStyle w:val="Prompt"/>
      </w:pPr>
      <w:r>
        <w:t>Select the correct option.</w:t>
      </w:r>
    </w:p>
    <w:p w14:paraId="27B62C5D" w14:textId="67A20F07" w:rsidR="002A7D56" w:rsidRPr="002A7D56" w:rsidRDefault="00F35947" w:rsidP="00E46A24">
      <w:pPr>
        <w:pStyle w:val="Numberedlist2"/>
        <w:numPr>
          <w:ilvl w:val="0"/>
          <w:numId w:val="22"/>
        </w:numPr>
      </w:pPr>
      <w:bookmarkStart w:id="90" w:name="_Hlk25157602"/>
      <w:r>
        <w:t>Absolute</w:t>
      </w:r>
    </w:p>
    <w:p w14:paraId="12D0A52F" w14:textId="4847BEFB" w:rsidR="002A7D56" w:rsidRDefault="00F35947" w:rsidP="00E46A24">
      <w:pPr>
        <w:pStyle w:val="Numberedlist2"/>
        <w:numPr>
          <w:ilvl w:val="0"/>
          <w:numId w:val="22"/>
        </w:numPr>
      </w:pPr>
      <w:r>
        <w:t>Relative</w:t>
      </w:r>
    </w:p>
    <w:p w14:paraId="695DB4CB" w14:textId="6B63AE05" w:rsidR="002A7D56" w:rsidRDefault="00F35947" w:rsidP="00E46A24">
      <w:pPr>
        <w:pStyle w:val="Numberedlist2"/>
        <w:numPr>
          <w:ilvl w:val="0"/>
          <w:numId w:val="22"/>
        </w:numPr>
      </w:pPr>
      <w:r>
        <w:t>Mixed</w:t>
      </w:r>
    </w:p>
    <w:bookmarkEnd w:id="90"/>
    <w:p w14:paraId="4AEDBCD7" w14:textId="44C542D3" w:rsidR="002A7D56" w:rsidRPr="008C4CA7" w:rsidRDefault="00971520" w:rsidP="00E46A24">
      <w:pPr>
        <w:pStyle w:val="Numberedlist2"/>
        <w:numPr>
          <w:ilvl w:val="0"/>
          <w:numId w:val="22"/>
        </w:numPr>
      </w:pPr>
      <w:r>
        <w:t>Worksheet</w:t>
      </w:r>
    </w:p>
    <w:p w14:paraId="6F64B508" w14:textId="7C8761D5" w:rsidR="00F35947" w:rsidRDefault="00F35947" w:rsidP="00E46A24">
      <w:pPr>
        <w:pStyle w:val="Numberedlist1"/>
        <w:numPr>
          <w:ilvl w:val="0"/>
          <w:numId w:val="20"/>
        </w:numPr>
      </w:pPr>
      <w:bookmarkStart w:id="91" w:name="_Hlk25157486"/>
      <w:r>
        <w:t xml:space="preserve">Review the following formula: </w:t>
      </w:r>
      <w:r w:rsidRPr="00B45EDD">
        <w:rPr>
          <w:rStyle w:val="Inlinebold"/>
        </w:rPr>
        <w:t>=</w:t>
      </w:r>
      <w:r>
        <w:rPr>
          <w:rStyle w:val="Inlinebold"/>
        </w:rPr>
        <w:t>Sales!C10+A7</w:t>
      </w:r>
      <w:r>
        <w:t>. This formula uses which of the following reference types?</w:t>
      </w:r>
    </w:p>
    <w:p w14:paraId="0581F875" w14:textId="77777777" w:rsidR="00F35947" w:rsidRPr="002A7D56" w:rsidRDefault="00F35947" w:rsidP="00F35947">
      <w:pPr>
        <w:pStyle w:val="Prompt"/>
      </w:pPr>
      <w:r>
        <w:t>Select the correct option.</w:t>
      </w:r>
    </w:p>
    <w:p w14:paraId="6625606A" w14:textId="08B70991" w:rsidR="00F35947" w:rsidRPr="00F35947" w:rsidRDefault="00F35947" w:rsidP="00E46A24">
      <w:pPr>
        <w:pStyle w:val="Numberedlist2"/>
        <w:numPr>
          <w:ilvl w:val="0"/>
          <w:numId w:val="56"/>
        </w:numPr>
      </w:pPr>
      <w:r>
        <w:t>Absolute</w:t>
      </w:r>
    </w:p>
    <w:p w14:paraId="42F0C063" w14:textId="77777777" w:rsidR="00F35947" w:rsidRPr="00F35947" w:rsidRDefault="00F35947" w:rsidP="00030BE1">
      <w:pPr>
        <w:pStyle w:val="Numberedlist2"/>
      </w:pPr>
      <w:r>
        <w:t>Relative</w:t>
      </w:r>
    </w:p>
    <w:p w14:paraId="291175CD" w14:textId="5CB1C99A" w:rsidR="00F35947" w:rsidRPr="00F35947" w:rsidRDefault="00F35947" w:rsidP="00030BE1">
      <w:pPr>
        <w:pStyle w:val="Numberedlist2"/>
      </w:pPr>
      <w:r>
        <w:t>Named</w:t>
      </w:r>
    </w:p>
    <w:p w14:paraId="1DE0F92A" w14:textId="121BB128" w:rsidR="00F35947" w:rsidRPr="00F35947" w:rsidRDefault="00C51EE6" w:rsidP="00030BE1">
      <w:pPr>
        <w:pStyle w:val="Numberedlist2"/>
      </w:pPr>
      <w:r>
        <w:t>Worksheet</w:t>
      </w:r>
    </w:p>
    <w:p w14:paraId="1081729C" w14:textId="77777777" w:rsidR="00C502FA" w:rsidRDefault="008B28BD" w:rsidP="00E46A24">
      <w:pPr>
        <w:pStyle w:val="Numberedlist1"/>
        <w:numPr>
          <w:ilvl w:val="0"/>
          <w:numId w:val="20"/>
        </w:numPr>
      </w:pPr>
      <w:r w:rsidRPr="008B28BD">
        <w:t>Describe two methods you can use to create a named range.</w:t>
      </w:r>
    </w:p>
    <w:p w14:paraId="43EACADE" w14:textId="7334BF8D" w:rsidR="00C502FA" w:rsidRDefault="006862B6" w:rsidP="00C502FA">
      <w:pPr>
        <w:pStyle w:val="Numberedlist1"/>
        <w:numPr>
          <w:ilvl w:val="0"/>
          <w:numId w:val="0"/>
        </w:numPr>
        <w:ind w:left="360"/>
      </w:pPr>
      <w:sdt>
        <w:sdtPr>
          <w:alias w:val="Question 4"/>
          <w:tag w:val="Question 4"/>
          <w:id w:val="876053226"/>
          <w:lock w:val="sdtLocked"/>
          <w:placeholder>
            <w:docPart w:val="DefaultPlaceholder_-1854013440"/>
          </w:placeholder>
          <w:text/>
        </w:sdtPr>
        <w:sdtEndPr/>
        <w:sdtContent>
          <w:r w:rsidR="00C502FA" w:rsidRPr="00C502FA">
            <w:rPr>
              <w:rStyle w:val="Inlinebold"/>
            </w:rPr>
            <w:t>Select here to enter text.</w:t>
          </w:r>
        </w:sdtContent>
      </w:sdt>
      <w:bookmarkEnd w:id="91"/>
    </w:p>
    <w:p w14:paraId="0280F9F4" w14:textId="24B4B75A" w:rsidR="002A7D56" w:rsidRPr="00371022" w:rsidRDefault="006862B6" w:rsidP="00C502FA">
      <w:pPr>
        <w:pStyle w:val="Numberedlist1"/>
        <w:numPr>
          <w:ilvl w:val="0"/>
          <w:numId w:val="0"/>
        </w:numPr>
        <w:ind w:left="360"/>
      </w:pPr>
      <w:sdt>
        <w:sdtPr>
          <w:rPr>
            <w:rStyle w:val="Heading1Char"/>
            <w:b/>
          </w:rPr>
          <w:alias w:val="Question 4"/>
          <w:tag w:val="Question 4"/>
          <w:id w:val="-1630392387"/>
          <w:lock w:val="sdtLocked"/>
          <w:placeholder>
            <w:docPart w:val="DefaultPlaceholder_-1854013440"/>
          </w:placeholder>
          <w:text/>
        </w:sdtPr>
        <w:sdtEndPr>
          <w:rPr>
            <w:rStyle w:val="Heading1Char"/>
          </w:rPr>
        </w:sdtEndPr>
        <w:sdtContent>
          <w:r w:rsidR="00C502FA" w:rsidRPr="00371022">
            <w:rPr>
              <w:rStyle w:val="Inlinebold"/>
            </w:rPr>
            <w:t>Select here to enter text.</w:t>
          </w:r>
        </w:sdtContent>
      </w:sdt>
    </w:p>
    <w:p w14:paraId="38314A2A" w14:textId="49A58327" w:rsidR="00C502FA" w:rsidRDefault="009B520D" w:rsidP="00E46A24">
      <w:pPr>
        <w:pStyle w:val="Numberedlist1"/>
        <w:numPr>
          <w:ilvl w:val="0"/>
          <w:numId w:val="20"/>
        </w:numPr>
      </w:pPr>
      <w:bookmarkStart w:id="92" w:name="_Hlk25157457"/>
      <w:r>
        <w:t>Describe the benefits of using a named range.</w:t>
      </w:r>
    </w:p>
    <w:bookmarkEnd w:id="92"/>
    <w:p w14:paraId="2901ADCE" w14:textId="4378FF02" w:rsidR="002A7D56" w:rsidRDefault="00371022" w:rsidP="00371022">
      <w:pPr>
        <w:pStyle w:val="Numberedlist1"/>
        <w:numPr>
          <w:ilvl w:val="0"/>
          <w:numId w:val="0"/>
        </w:numPr>
        <w:ind w:left="360"/>
      </w:pPr>
      <w:sdt>
        <w:sdtPr>
          <w:rPr>
            <w:rStyle w:val="Heading1Char"/>
            <w:b/>
          </w:rPr>
          <w:alias w:val="Question 4"/>
          <w:tag w:val="Question 4"/>
          <w:id w:val="-690216063"/>
          <w:placeholder>
            <w:docPart w:val="068419EEEFEC41529E0B5E80B78294B8"/>
          </w:placeholder>
          <w:text/>
        </w:sdtPr>
        <w:sdtContent>
          <w:r w:rsidRPr="00371022">
            <w:rPr>
              <w:rStyle w:val="Inlinebold"/>
            </w:rPr>
            <w:t>Select here to enter text.</w:t>
          </w:r>
        </w:sdtContent>
      </w:sdt>
    </w:p>
    <w:p w14:paraId="4075791A" w14:textId="44494512" w:rsidR="002A7D56" w:rsidRPr="00ED61F7" w:rsidRDefault="002A7D56" w:rsidP="002A7D56">
      <w:pPr>
        <w:pStyle w:val="Prompt"/>
      </w:pPr>
      <w:bookmarkStart w:id="93" w:name="_Hlk25157465"/>
      <w:r>
        <w:t>Fill in the blank space.</w:t>
      </w:r>
      <w:bookmarkEnd w:id="93"/>
    </w:p>
    <w:p w14:paraId="0A351A56" w14:textId="77777777" w:rsidR="0048408A" w:rsidRDefault="0048408A" w:rsidP="00ED61F7">
      <w:r>
        <w:br w:type="page"/>
      </w:r>
    </w:p>
    <w:p w14:paraId="23BDBB7F" w14:textId="073225BE" w:rsidR="00B1546F" w:rsidRDefault="00B1546F" w:rsidP="00B1546F">
      <w:pPr>
        <w:pStyle w:val="Heading1"/>
      </w:pPr>
      <w:bookmarkStart w:id="94" w:name="_Toc28777026"/>
      <w:r>
        <w:lastRenderedPageBreak/>
        <w:t xml:space="preserve">Lesson 3: </w:t>
      </w:r>
      <w:r w:rsidR="007771FB">
        <w:t xml:space="preserve">Introducing </w:t>
      </w:r>
      <w:r w:rsidR="00784495">
        <w:t>f</w:t>
      </w:r>
      <w:r w:rsidR="007771FB">
        <w:t>unctions</w:t>
      </w:r>
      <w:bookmarkEnd w:id="94"/>
    </w:p>
    <w:p w14:paraId="40CEB627" w14:textId="77777777" w:rsidR="00B1546F" w:rsidRPr="005B6C37" w:rsidRDefault="00B1546F" w:rsidP="00B1546F">
      <w:pPr>
        <w:pStyle w:val="Heading2"/>
      </w:pPr>
      <w:bookmarkStart w:id="95" w:name="_Toc28777027"/>
      <w:r w:rsidRPr="005B6C37">
        <w:t>Overview</w:t>
      </w:r>
      <w:bookmarkEnd w:id="95"/>
    </w:p>
    <w:p w14:paraId="552EC6CA" w14:textId="49EBA59F" w:rsidR="00B1546F" w:rsidRDefault="00C73B15" w:rsidP="00B1546F">
      <w:r>
        <w:t>Excel</w:t>
      </w:r>
      <w:r w:rsidR="00DD3662">
        <w:t>’</w:t>
      </w:r>
      <w:r>
        <w:t xml:space="preserve">s built-in functions </w:t>
      </w:r>
      <w:r w:rsidR="005839A6">
        <w:t xml:space="preserve">provide a relatively simple and efficient way to perform </w:t>
      </w:r>
      <w:r w:rsidR="00A31EA7">
        <w:t xml:space="preserve">complex tasks within your worksheet. </w:t>
      </w:r>
      <w:r w:rsidR="00A31EA7" w:rsidRPr="00A31EA7">
        <w:t xml:space="preserve">A </w:t>
      </w:r>
      <w:r w:rsidR="00A31EA7">
        <w:t xml:space="preserve">function is a </w:t>
      </w:r>
      <w:r w:rsidR="00A31EA7" w:rsidRPr="00A31EA7">
        <w:t>predefined formula used for specific purpose</w:t>
      </w:r>
      <w:r w:rsidR="00C34B04">
        <w:t>s</w:t>
      </w:r>
      <w:r w:rsidR="00A15154">
        <w:t xml:space="preserve"> and calculations. There are over 470 functions in Excel, covering numerous categories</w:t>
      </w:r>
      <w:r w:rsidR="00441719">
        <w:t>,</w:t>
      </w:r>
      <w:r w:rsidR="00A15154">
        <w:t xml:space="preserve"> including</w:t>
      </w:r>
      <w:r w:rsidR="00C34B04">
        <w:t xml:space="preserve"> </w:t>
      </w:r>
      <w:r>
        <w:t>mathematical calculations</w:t>
      </w:r>
      <w:r w:rsidR="00EE473A">
        <w:t xml:space="preserve">, </w:t>
      </w:r>
      <w:r>
        <w:t>lookup operations</w:t>
      </w:r>
      <w:r w:rsidR="00C34B04">
        <w:t>, logical</w:t>
      </w:r>
      <w:r>
        <w:t xml:space="preserve"> evaluations</w:t>
      </w:r>
      <w:r w:rsidR="00C34B04">
        <w:t xml:space="preserve">, </w:t>
      </w:r>
      <w:r>
        <w:t>and</w:t>
      </w:r>
      <w:r w:rsidR="00C34B04">
        <w:t xml:space="preserve"> calculating dates and times.</w:t>
      </w:r>
    </w:p>
    <w:p w14:paraId="394C38EE" w14:textId="1E684665" w:rsidR="00A15154" w:rsidRPr="00B1546F" w:rsidRDefault="00A15154" w:rsidP="00B1546F">
      <w:r>
        <w:t xml:space="preserve">In this lesson, </w:t>
      </w:r>
      <w:r w:rsidRPr="00715218">
        <w:t xml:space="preserve">you </w:t>
      </w:r>
      <w:r w:rsidR="00784495">
        <w:t xml:space="preserve">will </w:t>
      </w:r>
      <w:r>
        <w:t xml:space="preserve">learn the concept of functions and how they are used in an Excel worksheet. You </w:t>
      </w:r>
      <w:r w:rsidR="00AE20DD">
        <w:t xml:space="preserve">will </w:t>
      </w:r>
      <w:r>
        <w:t xml:space="preserve">also </w:t>
      </w:r>
      <w:r w:rsidR="00C73B15">
        <w:t>review</w:t>
      </w:r>
      <w:r>
        <w:t xml:space="preserve"> several of the more </w:t>
      </w:r>
      <w:r w:rsidR="001C48C1">
        <w:t>common</w:t>
      </w:r>
      <w:r>
        <w:t xml:space="preserve"> functions such as </w:t>
      </w:r>
      <w:r w:rsidR="003D03DE" w:rsidRPr="00ED61F7">
        <w:rPr>
          <w:rStyle w:val="Inlinebold"/>
        </w:rPr>
        <w:t>SUM</w:t>
      </w:r>
      <w:r>
        <w:t xml:space="preserve">, </w:t>
      </w:r>
      <w:r w:rsidR="003D03DE" w:rsidRPr="00ED61F7">
        <w:rPr>
          <w:rStyle w:val="Inlinebold"/>
        </w:rPr>
        <w:t>AVERAGE</w:t>
      </w:r>
      <w:r>
        <w:t xml:space="preserve">, </w:t>
      </w:r>
      <w:r w:rsidR="003D03DE" w:rsidRPr="00ED61F7">
        <w:rPr>
          <w:rStyle w:val="Inlinebold"/>
        </w:rPr>
        <w:t>MAX</w:t>
      </w:r>
      <w:r>
        <w:t xml:space="preserve">, and </w:t>
      </w:r>
      <w:r w:rsidR="003D03DE" w:rsidRPr="00ED61F7">
        <w:rPr>
          <w:rStyle w:val="Inlinebold"/>
        </w:rPr>
        <w:t>MIN</w:t>
      </w:r>
      <w:r w:rsidR="00C42CBD">
        <w:t xml:space="preserve"> </w:t>
      </w:r>
      <w:r w:rsidR="00AE20DD">
        <w:t xml:space="preserve">to </w:t>
      </w:r>
      <w:r w:rsidR="00C42CBD">
        <w:t xml:space="preserve">identify how </w:t>
      </w:r>
      <w:r w:rsidR="00C73B15">
        <w:t xml:space="preserve">these </w:t>
      </w:r>
      <w:r w:rsidR="00C42CBD">
        <w:t xml:space="preserve">functions can </w:t>
      </w:r>
      <w:r w:rsidR="00C73B15">
        <w:t xml:space="preserve">help you with </w:t>
      </w:r>
      <w:r w:rsidR="00C42CBD">
        <w:t>your formula and worksheet calculations.</w:t>
      </w:r>
    </w:p>
    <w:p w14:paraId="7E8D1E4D" w14:textId="05A43B03" w:rsidR="00B1546F" w:rsidRDefault="00B1546F" w:rsidP="00B1546F">
      <w:pPr>
        <w:pStyle w:val="Heading2"/>
      </w:pPr>
      <w:bookmarkStart w:id="96" w:name="_Toc28777028"/>
      <w:r>
        <w:t>Warm</w:t>
      </w:r>
      <w:r w:rsidR="00DD3662">
        <w:t>-</w:t>
      </w:r>
      <w:r>
        <w:t>up</w:t>
      </w:r>
      <w:bookmarkEnd w:id="96"/>
    </w:p>
    <w:p w14:paraId="06D077E5" w14:textId="52BEE5C5" w:rsidR="00B1546F" w:rsidRPr="00B1546F" w:rsidRDefault="00F16CDA" w:rsidP="00B1546F">
      <w:r>
        <w:t>Your teacher will introduce the topics to be covered in this lesson. Be prepared to discuss and answer the following questions during the classroom discussion</w:t>
      </w:r>
      <w:r w:rsidR="00B1546F">
        <w:t>:</w:t>
      </w:r>
    </w:p>
    <w:p w14:paraId="16F5EBAF" w14:textId="633A9EFA" w:rsidR="008A4EB1" w:rsidRDefault="008A4EB1" w:rsidP="00E46A24">
      <w:pPr>
        <w:pStyle w:val="Numberedlist1"/>
        <w:numPr>
          <w:ilvl w:val="0"/>
          <w:numId w:val="44"/>
        </w:numPr>
      </w:pPr>
      <w:bookmarkStart w:id="97" w:name="_Hlk25157910"/>
      <w:r>
        <w:t xml:space="preserve">Which </w:t>
      </w:r>
      <w:r w:rsidR="00F87983">
        <w:t>function is used to add specified values</w:t>
      </w:r>
      <w:r>
        <w:t>?</w:t>
      </w:r>
      <w:bookmarkEnd w:id="97"/>
    </w:p>
    <w:p w14:paraId="735F60BA" w14:textId="612F1AC4" w:rsidR="008A4EB1" w:rsidRPr="00B1546F" w:rsidRDefault="008A4EB1" w:rsidP="008A4EB1">
      <w:pPr>
        <w:pStyle w:val="Prompt"/>
      </w:pPr>
      <w:r>
        <w:t>Select the correct option</w:t>
      </w:r>
      <w:r w:rsidRPr="00B1546F">
        <w:t>.</w:t>
      </w:r>
    </w:p>
    <w:p w14:paraId="2D0EBCB4" w14:textId="5E238E54" w:rsidR="008A4EB1" w:rsidRPr="00ED61F7" w:rsidRDefault="00F87983" w:rsidP="00E46A24">
      <w:pPr>
        <w:pStyle w:val="Numberedlist2"/>
        <w:numPr>
          <w:ilvl w:val="0"/>
          <w:numId w:val="45"/>
        </w:numPr>
      </w:pPr>
      <w:bookmarkStart w:id="98" w:name="_Hlk25157921"/>
      <w:r w:rsidRPr="00913A80">
        <w:rPr>
          <w:rStyle w:val="Inlinebold"/>
        </w:rPr>
        <w:t>AVERAGE</w:t>
      </w:r>
    </w:p>
    <w:p w14:paraId="296A060E" w14:textId="08788CE1" w:rsidR="008A4EB1" w:rsidRPr="00ED61F7" w:rsidRDefault="00F87983" w:rsidP="00E46A24">
      <w:pPr>
        <w:pStyle w:val="Numberedlist2"/>
        <w:numPr>
          <w:ilvl w:val="0"/>
          <w:numId w:val="45"/>
        </w:numPr>
      </w:pPr>
      <w:r w:rsidRPr="00913A80">
        <w:rPr>
          <w:rStyle w:val="Inlinebold"/>
        </w:rPr>
        <w:t>SUM</w:t>
      </w:r>
    </w:p>
    <w:p w14:paraId="6377178F" w14:textId="0272C8D3" w:rsidR="008A4EB1" w:rsidRPr="00ED61F7" w:rsidRDefault="00F87983" w:rsidP="00E46A24">
      <w:pPr>
        <w:pStyle w:val="Numberedlist2"/>
        <w:numPr>
          <w:ilvl w:val="0"/>
          <w:numId w:val="45"/>
        </w:numPr>
      </w:pPr>
      <w:r w:rsidRPr="00913A80">
        <w:rPr>
          <w:rStyle w:val="Inlinebold"/>
        </w:rPr>
        <w:t>COUNT</w:t>
      </w:r>
    </w:p>
    <w:bookmarkEnd w:id="98"/>
    <w:p w14:paraId="6ACFA5EF" w14:textId="420922E7" w:rsidR="008A4EB1" w:rsidRPr="00ED61F7" w:rsidRDefault="00F87983" w:rsidP="00E46A24">
      <w:pPr>
        <w:pStyle w:val="Numberedlist2"/>
        <w:numPr>
          <w:ilvl w:val="0"/>
          <w:numId w:val="45"/>
        </w:numPr>
      </w:pPr>
      <w:r w:rsidRPr="00913A80">
        <w:rPr>
          <w:rStyle w:val="Inlinebold"/>
        </w:rPr>
        <w:t>MAX</w:t>
      </w:r>
    </w:p>
    <w:p w14:paraId="113AAD26" w14:textId="70D73D10" w:rsidR="00B1546F" w:rsidRDefault="008805DC" w:rsidP="00E46A24">
      <w:pPr>
        <w:pStyle w:val="Numberedlist1"/>
        <w:numPr>
          <w:ilvl w:val="0"/>
          <w:numId w:val="44"/>
        </w:numPr>
      </w:pPr>
      <w:bookmarkStart w:id="99" w:name="_Hlk25157937"/>
      <w:r>
        <w:t>Like</w:t>
      </w:r>
      <w:r w:rsidR="00F87983">
        <w:t xml:space="preserve"> a standard formula, a function begins with an equal sign (</w:t>
      </w:r>
      <w:r w:rsidR="00F87983" w:rsidRPr="00F87983">
        <w:rPr>
          <w:rStyle w:val="Inlinebold"/>
        </w:rPr>
        <w:t>=</w:t>
      </w:r>
      <w:r w:rsidR="00F87983">
        <w:t xml:space="preserve">). True or </w:t>
      </w:r>
      <w:r w:rsidR="00765371">
        <w:t>f</w:t>
      </w:r>
      <w:r w:rsidR="00F87983">
        <w:t>alse</w:t>
      </w:r>
      <w:r w:rsidR="00B1546F">
        <w:t>?</w:t>
      </w:r>
      <w:bookmarkEnd w:id="99"/>
    </w:p>
    <w:p w14:paraId="131145DB" w14:textId="231D9E2A" w:rsidR="00B1546F" w:rsidRPr="00B1546F" w:rsidRDefault="00B1546F" w:rsidP="00B1546F">
      <w:pPr>
        <w:pStyle w:val="Prompt"/>
      </w:pPr>
      <w:r>
        <w:t xml:space="preserve">Select </w:t>
      </w:r>
      <w:r w:rsidR="00F87983">
        <w:t>the correct option</w:t>
      </w:r>
      <w:r w:rsidRPr="00B1546F">
        <w:t>.</w:t>
      </w:r>
    </w:p>
    <w:p w14:paraId="18B18BC6" w14:textId="13C13C5A" w:rsidR="00B1546F" w:rsidRPr="00B1546F" w:rsidRDefault="00F87983" w:rsidP="00E46A24">
      <w:pPr>
        <w:pStyle w:val="Numberedlist2"/>
        <w:numPr>
          <w:ilvl w:val="0"/>
          <w:numId w:val="46"/>
        </w:numPr>
      </w:pPr>
      <w:bookmarkStart w:id="100" w:name="_Hlk25157947"/>
      <w:r>
        <w:t>True</w:t>
      </w:r>
    </w:p>
    <w:p w14:paraId="6E4BDAA8" w14:textId="4361BBB9" w:rsidR="00B1546F" w:rsidRDefault="00F87983" w:rsidP="00E46A24">
      <w:pPr>
        <w:pStyle w:val="Numberedlist2"/>
        <w:numPr>
          <w:ilvl w:val="0"/>
          <w:numId w:val="46"/>
        </w:numPr>
      </w:pPr>
      <w:r>
        <w:t>False</w:t>
      </w:r>
    </w:p>
    <w:p w14:paraId="167046F0" w14:textId="77777777" w:rsidR="00DD3662" w:rsidRDefault="00DD3662" w:rsidP="00ED61F7">
      <w:pPr>
        <w:rPr>
          <w:szCs w:val="24"/>
        </w:rPr>
      </w:pPr>
      <w:bookmarkStart w:id="101" w:name="_Hlk25157961"/>
      <w:bookmarkEnd w:id="100"/>
      <w:r>
        <w:br w:type="page"/>
      </w:r>
    </w:p>
    <w:p w14:paraId="28598907" w14:textId="78DB76FA" w:rsidR="00B1546F" w:rsidRDefault="008805DC" w:rsidP="00E46A24">
      <w:pPr>
        <w:pStyle w:val="Numberedlist1"/>
        <w:numPr>
          <w:ilvl w:val="0"/>
          <w:numId w:val="44"/>
        </w:numPr>
      </w:pPr>
      <w:r>
        <w:lastRenderedPageBreak/>
        <w:t xml:space="preserve">You </w:t>
      </w:r>
      <w:r w:rsidR="005D57EC">
        <w:t>want to add a range of cells and then divide by the number of cell entries</w:t>
      </w:r>
      <w:r>
        <w:t>. Which function can help you with this task</w:t>
      </w:r>
      <w:r w:rsidR="00B1546F">
        <w:t>?</w:t>
      </w:r>
      <w:bookmarkEnd w:id="101"/>
    </w:p>
    <w:p w14:paraId="0DEA93DC" w14:textId="7EAE677D" w:rsidR="00B1546F" w:rsidRPr="00B1546F" w:rsidRDefault="00B1546F" w:rsidP="00B1546F">
      <w:pPr>
        <w:pStyle w:val="Prompt"/>
      </w:pPr>
      <w:r w:rsidRPr="00FD5A49">
        <w:t xml:space="preserve">Select </w:t>
      </w:r>
      <w:r w:rsidR="008805DC">
        <w:t>the correct option</w:t>
      </w:r>
      <w:r w:rsidRPr="00FD5A49">
        <w:t>.</w:t>
      </w:r>
    </w:p>
    <w:p w14:paraId="7B3708E1" w14:textId="162554D2" w:rsidR="00B1546F" w:rsidRPr="00ED61F7" w:rsidRDefault="008805DC" w:rsidP="00E46A24">
      <w:pPr>
        <w:pStyle w:val="Numberedlist2"/>
        <w:numPr>
          <w:ilvl w:val="0"/>
          <w:numId w:val="23"/>
        </w:numPr>
      </w:pPr>
      <w:bookmarkStart w:id="102" w:name="_Hlk25158003"/>
      <w:r w:rsidRPr="00913A80">
        <w:rPr>
          <w:rStyle w:val="Inlinebold"/>
        </w:rPr>
        <w:t>AVERAGE</w:t>
      </w:r>
    </w:p>
    <w:p w14:paraId="095C9528" w14:textId="1735B9CC" w:rsidR="00B1546F" w:rsidRPr="00ED61F7" w:rsidRDefault="008805DC" w:rsidP="00E46A24">
      <w:pPr>
        <w:pStyle w:val="Numberedlist2"/>
        <w:numPr>
          <w:ilvl w:val="0"/>
          <w:numId w:val="23"/>
        </w:numPr>
      </w:pPr>
      <w:r w:rsidRPr="00913A80">
        <w:rPr>
          <w:rStyle w:val="Inlinebold"/>
        </w:rPr>
        <w:t>COUNT</w:t>
      </w:r>
    </w:p>
    <w:p w14:paraId="3FD2C4EC" w14:textId="7333E8E2" w:rsidR="00B1546F" w:rsidRPr="00ED61F7" w:rsidRDefault="008805DC" w:rsidP="00E46A24">
      <w:pPr>
        <w:pStyle w:val="Numberedlist2"/>
        <w:numPr>
          <w:ilvl w:val="0"/>
          <w:numId w:val="23"/>
        </w:numPr>
      </w:pPr>
      <w:r w:rsidRPr="00913A80">
        <w:rPr>
          <w:rStyle w:val="Inlinebold"/>
        </w:rPr>
        <w:t>IF</w:t>
      </w:r>
    </w:p>
    <w:p w14:paraId="13D95DB7" w14:textId="0E337786" w:rsidR="00B1546F" w:rsidRPr="00ED61F7" w:rsidRDefault="008805DC" w:rsidP="00E46A24">
      <w:pPr>
        <w:pStyle w:val="Numberedlist2"/>
        <w:numPr>
          <w:ilvl w:val="0"/>
          <w:numId w:val="23"/>
        </w:numPr>
      </w:pPr>
      <w:r w:rsidRPr="00913A80">
        <w:rPr>
          <w:rStyle w:val="Inlinebold"/>
        </w:rPr>
        <w:t>MAX</w:t>
      </w:r>
    </w:p>
    <w:p w14:paraId="60C00484" w14:textId="7739B70E" w:rsidR="00B1546F" w:rsidRDefault="00B1546F" w:rsidP="00E46A24">
      <w:pPr>
        <w:pStyle w:val="Numberedlist1"/>
        <w:numPr>
          <w:ilvl w:val="0"/>
          <w:numId w:val="44"/>
        </w:numPr>
      </w:pPr>
      <w:bookmarkStart w:id="103" w:name="_Hlk25158035"/>
      <w:bookmarkEnd w:id="102"/>
      <w:r>
        <w:t xml:space="preserve">The </w:t>
      </w:r>
      <w:sdt>
        <w:sdtPr>
          <w:alias w:val="Question 4"/>
          <w:tag w:val="Question 4"/>
          <w:id w:val="-1281337743"/>
          <w:lock w:val="sdtLocked"/>
          <w:placeholder>
            <w:docPart w:val="9C252D8DA93F4F3D90923237A7611142"/>
          </w:placeholder>
          <w:showingPlcHdr/>
        </w:sdtPr>
        <w:sdtEndPr/>
        <w:sdtContent>
          <w:r w:rsidR="00C502FA" w:rsidRPr="00C502FA">
            <w:rPr>
              <w:rStyle w:val="Inlinebold"/>
            </w:rPr>
            <w:t>Select here to enter text.</w:t>
          </w:r>
        </w:sdtContent>
      </w:sdt>
      <w:r>
        <w:t xml:space="preserve"> </w:t>
      </w:r>
      <w:r w:rsidR="00F87983">
        <w:t>command</w:t>
      </w:r>
      <w:r>
        <w:t xml:space="preserve"> </w:t>
      </w:r>
      <w:r w:rsidR="00F87983">
        <w:t>helps you search and select a function to be used in a worksheet</w:t>
      </w:r>
      <w:r>
        <w:t>.</w:t>
      </w:r>
      <w:bookmarkEnd w:id="103"/>
    </w:p>
    <w:p w14:paraId="7C307A36" w14:textId="6801F053" w:rsidR="00371022" w:rsidRDefault="00371022" w:rsidP="00371022">
      <w:pPr>
        <w:pStyle w:val="Prompt"/>
      </w:pPr>
      <w:r>
        <w:t>Fill in the blank space.</w:t>
      </w:r>
    </w:p>
    <w:p w14:paraId="08C1A373" w14:textId="52FA169F" w:rsidR="00B1546F" w:rsidRDefault="00B1546F" w:rsidP="00B1546F">
      <w:pPr>
        <w:pStyle w:val="Heading2"/>
      </w:pPr>
      <w:bookmarkStart w:id="104" w:name="_Toc28777029"/>
      <w:r>
        <w:t xml:space="preserve">Topic 1: </w:t>
      </w:r>
      <w:r w:rsidR="00930AD9">
        <w:t>Us</w:t>
      </w:r>
      <w:r w:rsidR="008C0DC1">
        <w:t>e</w:t>
      </w:r>
      <w:r w:rsidR="00930AD9">
        <w:t xml:space="preserve"> </w:t>
      </w:r>
      <w:r w:rsidR="00601FE8">
        <w:t>functions in calculations</w:t>
      </w:r>
      <w:bookmarkEnd w:id="104"/>
    </w:p>
    <w:p w14:paraId="07A82668" w14:textId="5E678382" w:rsidR="00B1546F" w:rsidRDefault="00B1546F" w:rsidP="00B1546F">
      <w:r w:rsidRPr="00B1546F">
        <w:rPr>
          <w:noProof/>
          <w:lang w:val="en-IN" w:eastAsia="en-IN"/>
        </w:rPr>
        <w:drawing>
          <wp:inline distT="0" distB="0" distL="0" distR="0" wp14:anchorId="4D941EC1" wp14:editId="4D3C9346">
            <wp:extent cx="302554" cy="365587"/>
            <wp:effectExtent l="0" t="0" r="2540" b="0"/>
            <wp:docPr id="1490664149" name="Picture 1490664149" descr=" 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B1546F">
        <w:t xml:space="preserve"> </w:t>
      </w:r>
      <w:r w:rsidR="0059447F">
        <w:t xml:space="preserve">To effectively use a function in your worksheet, </w:t>
      </w:r>
      <w:r w:rsidR="00BE5F35">
        <w:t xml:space="preserve">you need to understand how it is </w:t>
      </w:r>
      <w:r w:rsidR="0059447F">
        <w:t>structured</w:t>
      </w:r>
      <w:r w:rsidR="00BE5F35">
        <w:t xml:space="preserve"> and which components are required or optional</w:t>
      </w:r>
      <w:r w:rsidR="0059447F">
        <w:t xml:space="preserve">. </w:t>
      </w:r>
      <w:r w:rsidR="009A64CC">
        <w:t>A function is structured with the following elements:</w:t>
      </w:r>
    </w:p>
    <w:p w14:paraId="44AF87E8" w14:textId="0EC797A6" w:rsidR="009A64CC" w:rsidRDefault="009A64CC" w:rsidP="00F64BF1">
      <w:pPr>
        <w:pStyle w:val="Bulletlevel1"/>
      </w:pPr>
      <w:r w:rsidRPr="009A64CC">
        <w:rPr>
          <w:rStyle w:val="Inlinebold"/>
        </w:rPr>
        <w:t>Function name</w:t>
      </w:r>
      <w:r>
        <w:t>: All functions begin with the standard equal (</w:t>
      </w:r>
      <w:r w:rsidRPr="009A64CC">
        <w:rPr>
          <w:rStyle w:val="Inlinebold"/>
        </w:rPr>
        <w:t>=</w:t>
      </w:r>
      <w:r>
        <w:t xml:space="preserve">) sign followed by the name of the function and an opening </w:t>
      </w:r>
      <w:r w:rsidR="0080118A">
        <w:t xml:space="preserve">and closing </w:t>
      </w:r>
      <w:r w:rsidR="00FE1BB0">
        <w:t>parentheses</w:t>
      </w:r>
      <w:r>
        <w:t>.</w:t>
      </w:r>
    </w:p>
    <w:p w14:paraId="58D61D06" w14:textId="6E0C9718" w:rsidR="00B1546F" w:rsidRDefault="009A64CC" w:rsidP="00371022">
      <w:pPr>
        <w:pStyle w:val="Bulletlevel1"/>
        <w:spacing w:after="120"/>
      </w:pPr>
      <w:r w:rsidRPr="009A64CC">
        <w:rPr>
          <w:rStyle w:val="Inlinebold"/>
        </w:rPr>
        <w:t>Arguments</w:t>
      </w:r>
      <w:r>
        <w:t xml:space="preserve">: </w:t>
      </w:r>
      <w:r w:rsidR="00BE5F35">
        <w:t>Most</w:t>
      </w:r>
      <w:r>
        <w:t xml:space="preserve"> functions </w:t>
      </w:r>
      <w:r w:rsidR="0080118A">
        <w:t>use</w:t>
      </w:r>
      <w:r>
        <w:t xml:space="preserve"> arguments </w:t>
      </w:r>
      <w:r w:rsidR="0080118A">
        <w:t>within the brackets</w:t>
      </w:r>
      <w:r w:rsidR="00896AFE">
        <w:t xml:space="preserve">, which </w:t>
      </w:r>
      <w:r w:rsidR="00BE5F35">
        <w:t xml:space="preserve">often </w:t>
      </w:r>
      <w:r w:rsidR="00896AFE">
        <w:t>refer to</w:t>
      </w:r>
      <w:r>
        <w:t xml:space="preserve"> cell references or ranges to include in the calculation. </w:t>
      </w:r>
      <w:r w:rsidR="00BE5F35">
        <w:t xml:space="preserve">For functions that do contain </w:t>
      </w:r>
      <w:r w:rsidR="00383329">
        <w:t xml:space="preserve">multiple </w:t>
      </w:r>
      <w:r w:rsidR="00BE5F35">
        <w:t>arguments, at least one argument is required</w:t>
      </w:r>
      <w:r w:rsidR="00105A60">
        <w:t>;</w:t>
      </w:r>
      <w:r w:rsidR="00BE5F35">
        <w:t xml:space="preserve"> additional arguments are </w:t>
      </w:r>
      <w:r w:rsidR="00383329">
        <w:t>optional</w:t>
      </w:r>
      <w:r w:rsidR="00765371">
        <w:t>,</w:t>
      </w:r>
      <w:r w:rsidR="00383329">
        <w:t xml:space="preserve"> with each separated by a comma.</w:t>
      </w:r>
    </w:p>
    <w:p w14:paraId="50803684" w14:textId="57DFF980" w:rsidR="00893984" w:rsidRDefault="00893984" w:rsidP="00893984">
      <w:r w:rsidRPr="00893984">
        <w:t>To insert a function into a worksheet, start by entering the equal (</w:t>
      </w:r>
      <w:r w:rsidRPr="00893984">
        <w:rPr>
          <w:rStyle w:val="Inlinebold"/>
        </w:rPr>
        <w:t>=</w:t>
      </w:r>
      <w:r w:rsidRPr="00893984">
        <w:t xml:space="preserve">) sign followed by the name of the function. </w:t>
      </w:r>
      <w:r>
        <w:t xml:space="preserve">As you enter the function name, </w:t>
      </w:r>
      <w:r w:rsidRPr="00893984">
        <w:t>Excel uses IntelliSense to</w:t>
      </w:r>
      <w:r>
        <w:t xml:space="preserve"> provide a </w:t>
      </w:r>
      <w:r w:rsidRPr="00893984">
        <w:t>list</w:t>
      </w:r>
      <w:r w:rsidR="00105A60">
        <w:t xml:space="preserve"> of</w:t>
      </w:r>
      <w:r w:rsidRPr="00893984">
        <w:t xml:space="preserve"> all the functions</w:t>
      </w:r>
      <w:r>
        <w:t xml:space="preserve"> related to the letters you type</w:t>
      </w:r>
      <w:r w:rsidRPr="00893984">
        <w:t xml:space="preserve">. When the intended function is displayed, use the </w:t>
      </w:r>
      <w:r w:rsidRPr="00ED61F7">
        <w:t>Tab</w:t>
      </w:r>
      <w:r w:rsidRPr="00893984">
        <w:t xml:space="preserve"> key to have Excel automatically finish the function name and start the opening </w:t>
      </w:r>
      <w:r w:rsidR="00FE1BB0">
        <w:t>parentheses</w:t>
      </w:r>
      <w:r w:rsidRPr="00893984">
        <w:t xml:space="preserve"> for you. Figure 9 shows an example of the structure for the </w:t>
      </w:r>
      <w:r w:rsidR="003D03DE" w:rsidRPr="00ED61F7">
        <w:rPr>
          <w:rStyle w:val="Inlinebold"/>
        </w:rPr>
        <w:t>SUM</w:t>
      </w:r>
      <w:r w:rsidRPr="00893984">
        <w:t xml:space="preserve"> function. Take note of the function name, required argument, and optional arguments.</w:t>
      </w:r>
    </w:p>
    <w:p w14:paraId="09211F2C" w14:textId="77777777" w:rsidR="009A64CC" w:rsidRDefault="0059447F" w:rsidP="009A64CC">
      <w:pPr>
        <w:keepNext/>
      </w:pPr>
      <w:r>
        <w:rPr>
          <w:noProof/>
          <w:lang w:val="en-IN" w:eastAsia="en-IN"/>
        </w:rPr>
        <w:drawing>
          <wp:inline distT="0" distB="0" distL="0" distR="0" wp14:anchorId="73810016" wp14:editId="1A5E587B">
            <wp:extent cx="2433655" cy="1009657"/>
            <wp:effectExtent l="19050" t="19050" r="24130" b="19050"/>
            <wp:docPr id="15" name="Picture 15" descr="A sample formula displaying the structure of a function including the function name, required argument, and an optional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5_L3_9_function_structure.png"/>
                    <pic:cNvPicPr/>
                  </pic:nvPicPr>
                  <pic:blipFill>
                    <a:blip r:embed="rId39">
                      <a:extLst>
                        <a:ext uri="{28A0092B-C50C-407E-A947-70E740481C1C}">
                          <a14:useLocalDpi xmlns:a14="http://schemas.microsoft.com/office/drawing/2010/main" val="0"/>
                        </a:ext>
                      </a:extLst>
                    </a:blip>
                    <a:stretch>
                      <a:fillRect/>
                    </a:stretch>
                  </pic:blipFill>
                  <pic:spPr>
                    <a:xfrm>
                      <a:off x="0" y="0"/>
                      <a:ext cx="2433655" cy="1009657"/>
                    </a:xfrm>
                    <a:prstGeom prst="rect">
                      <a:avLst/>
                    </a:prstGeom>
                    <a:ln w="12700">
                      <a:solidFill>
                        <a:schemeClr val="tx1"/>
                      </a:solidFill>
                    </a:ln>
                  </pic:spPr>
                </pic:pic>
              </a:graphicData>
            </a:graphic>
          </wp:inline>
        </w:drawing>
      </w:r>
    </w:p>
    <w:p w14:paraId="4556C54B" w14:textId="32E89A26" w:rsidR="0059447F" w:rsidRDefault="009A64CC" w:rsidP="009A64CC">
      <w:pPr>
        <w:pStyle w:val="Caption"/>
      </w:pPr>
      <w:r>
        <w:t xml:space="preserve">Figure </w:t>
      </w:r>
      <w:r>
        <w:fldChar w:fldCharType="begin"/>
      </w:r>
      <w:r>
        <w:instrText xml:space="preserve"> SEQ Figure \* ARABIC </w:instrText>
      </w:r>
      <w:r>
        <w:fldChar w:fldCharType="separate"/>
      </w:r>
      <w:r w:rsidR="00B26D36">
        <w:rPr>
          <w:noProof/>
        </w:rPr>
        <w:t>9</w:t>
      </w:r>
      <w:r>
        <w:fldChar w:fldCharType="end"/>
      </w:r>
      <w:r>
        <w:t xml:space="preserve">: </w:t>
      </w:r>
      <w:r w:rsidR="004C1AD4" w:rsidRPr="00DD3662">
        <w:rPr>
          <w:rStyle w:val="Inlinebold"/>
        </w:rPr>
        <w:t>SUM</w:t>
      </w:r>
      <w:r w:rsidR="004C1AD4">
        <w:t xml:space="preserve"> </w:t>
      </w:r>
      <w:r>
        <w:t>function structure</w:t>
      </w:r>
    </w:p>
    <w:tbl>
      <w:tblPr>
        <w:tblW w:w="0" w:type="auto"/>
        <w:tblLook w:val="04A0" w:firstRow="1" w:lastRow="0" w:firstColumn="1" w:lastColumn="0" w:noHBand="0" w:noVBand="1"/>
      </w:tblPr>
      <w:tblGrid>
        <w:gridCol w:w="2466"/>
        <w:gridCol w:w="6894"/>
      </w:tblGrid>
      <w:tr w:rsidR="00896AFE" w14:paraId="34012F54" w14:textId="77777777" w:rsidTr="00594844">
        <w:tc>
          <w:tcPr>
            <w:tcW w:w="2466" w:type="dxa"/>
          </w:tcPr>
          <w:p w14:paraId="08F39CE4" w14:textId="77777777" w:rsidR="00896AFE" w:rsidRPr="00896AFE" w:rsidRDefault="00896AFE" w:rsidP="00594844">
            <w:r w:rsidRPr="00896AFE">
              <w:rPr>
                <w:noProof/>
                <w:lang w:val="en-IN" w:eastAsia="en-IN"/>
              </w:rPr>
              <w:lastRenderedPageBreak/>
              <w:drawing>
                <wp:inline distT="0" distB="0" distL="0" distR="0" wp14:anchorId="2C8171BF" wp14:editId="7CF58A1E">
                  <wp:extent cx="969750" cy="1750587"/>
                  <wp:effectExtent l="0" t="0" r="1905" b="2540"/>
                  <wp:docPr id="33"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69750" cy="1750587"/>
                          </a:xfrm>
                          <a:prstGeom prst="rect">
                            <a:avLst/>
                          </a:prstGeom>
                        </pic:spPr>
                      </pic:pic>
                    </a:graphicData>
                  </a:graphic>
                </wp:inline>
              </w:drawing>
            </w:r>
          </w:p>
        </w:tc>
        <w:tc>
          <w:tcPr>
            <w:tcW w:w="6894" w:type="dxa"/>
          </w:tcPr>
          <w:p w14:paraId="04D68A62" w14:textId="77777777" w:rsidR="00896AFE" w:rsidRPr="00896AFE" w:rsidRDefault="00896AFE" w:rsidP="00594844">
            <w:pPr>
              <w:pStyle w:val="Readeraids"/>
            </w:pPr>
            <w:r w:rsidRPr="00896AFE">
              <w:t>Did you know?</w:t>
            </w:r>
          </w:p>
          <w:p w14:paraId="358783E1" w14:textId="0D0BC33C" w:rsidR="00896AFE" w:rsidRPr="00896AFE" w:rsidRDefault="00896AFE" w:rsidP="00594844">
            <w:r>
              <w:t>Not all functions contain arguments. For example, to insert a formula that returns today</w:t>
            </w:r>
            <w:r w:rsidR="00DD3662">
              <w:t>’</w:t>
            </w:r>
            <w:r>
              <w:t xml:space="preserve">s date, you can simply use the </w:t>
            </w:r>
            <w:r w:rsidRPr="00896AFE">
              <w:rPr>
                <w:rStyle w:val="Inlinebold"/>
              </w:rPr>
              <w:t xml:space="preserve">=TODAY() </w:t>
            </w:r>
            <w:r>
              <w:t xml:space="preserve">function. Notice that this function still follows the correct structure but does not contain </w:t>
            </w:r>
            <w:r w:rsidR="00E945CC">
              <w:t xml:space="preserve">or require </w:t>
            </w:r>
            <w:r>
              <w:t>any arguments within the brackets.</w:t>
            </w:r>
          </w:p>
          <w:p w14:paraId="2ADB2402" w14:textId="77777777" w:rsidR="00896AFE" w:rsidRPr="00896AFE" w:rsidRDefault="00896AFE" w:rsidP="00594844"/>
        </w:tc>
      </w:tr>
    </w:tbl>
    <w:p w14:paraId="39DC74D5" w14:textId="61B0C3A7" w:rsidR="00C059C3" w:rsidRDefault="00C059C3" w:rsidP="00C059C3">
      <w:pPr>
        <w:pStyle w:val="Heading3"/>
      </w:pPr>
      <w:bookmarkStart w:id="105" w:name="_Toc28777030"/>
      <w:r>
        <w:t>Us</w:t>
      </w:r>
      <w:r w:rsidR="008C0DC1">
        <w:t>e</w:t>
      </w:r>
      <w:r>
        <w:t xml:space="preserve"> the Function Library to insert functions</w:t>
      </w:r>
      <w:bookmarkEnd w:id="105"/>
    </w:p>
    <w:p w14:paraId="032EED36" w14:textId="740D617C" w:rsidR="00176D2D" w:rsidRDefault="008935E1" w:rsidP="00227E4B">
      <w:r>
        <w:t xml:space="preserve">The </w:t>
      </w:r>
      <w:r w:rsidRPr="008935E1">
        <w:rPr>
          <w:rStyle w:val="Inlinebold"/>
        </w:rPr>
        <w:t>Formulas</w:t>
      </w:r>
      <w:r>
        <w:t xml:space="preserve"> tab in Excel contains the </w:t>
      </w:r>
      <w:r w:rsidRPr="008935E1">
        <w:rPr>
          <w:rStyle w:val="Inlinebold"/>
        </w:rPr>
        <w:t>Function Library</w:t>
      </w:r>
      <w:r>
        <w:t>, where you will find all the functions listed by category</w:t>
      </w:r>
      <w:r w:rsidR="00105A60">
        <w:t>,</w:t>
      </w:r>
      <w:r>
        <w:t xml:space="preserve"> such as </w:t>
      </w:r>
      <w:r w:rsidR="00905025" w:rsidRPr="008935E1">
        <w:rPr>
          <w:rStyle w:val="Inlinebold"/>
        </w:rPr>
        <w:t>Financial</w:t>
      </w:r>
      <w:r w:rsidR="00905025">
        <w:t xml:space="preserve">, </w:t>
      </w:r>
      <w:r w:rsidR="00905025" w:rsidRPr="008935E1">
        <w:rPr>
          <w:rStyle w:val="Inlinebold"/>
        </w:rPr>
        <w:t>Logical</w:t>
      </w:r>
      <w:r w:rsidR="00905025">
        <w:t xml:space="preserve">, </w:t>
      </w:r>
      <w:r w:rsidR="006323AF" w:rsidRPr="006323AF">
        <w:rPr>
          <w:rStyle w:val="Inlinebold"/>
        </w:rPr>
        <w:t>Date &amp;Time</w:t>
      </w:r>
      <w:r w:rsidR="006323AF" w:rsidRPr="006323AF">
        <w:t xml:space="preserve">, </w:t>
      </w:r>
      <w:r w:rsidR="00905025" w:rsidRPr="008935E1">
        <w:rPr>
          <w:rStyle w:val="Inlinebold"/>
        </w:rPr>
        <w:t>Math &amp; Trig</w:t>
      </w:r>
      <w:r w:rsidR="00905025">
        <w:t xml:space="preserve">, </w:t>
      </w:r>
      <w:r>
        <w:t>and so on.</w:t>
      </w:r>
    </w:p>
    <w:p w14:paraId="7455B14A" w14:textId="70676E36" w:rsidR="00227E4B" w:rsidRDefault="008935E1" w:rsidP="00227E4B">
      <w:r>
        <w:t xml:space="preserve">Figure 10 shows the </w:t>
      </w:r>
      <w:r w:rsidRPr="00176D2D">
        <w:rPr>
          <w:rStyle w:val="Inlinebold"/>
        </w:rPr>
        <w:t>Function Library</w:t>
      </w:r>
      <w:r w:rsidR="0045154F">
        <w:t xml:space="preserve"> and its categories.</w:t>
      </w:r>
    </w:p>
    <w:p w14:paraId="1D6E0EF1" w14:textId="43C3B3D6" w:rsidR="004B7D03" w:rsidRDefault="004B7D03" w:rsidP="00176D2D">
      <w:pPr>
        <w:keepNext/>
      </w:pPr>
      <w:r w:rsidRPr="004B7D03">
        <w:rPr>
          <w:noProof/>
        </w:rPr>
        <w:drawing>
          <wp:inline distT="0" distB="0" distL="0" distR="0" wp14:anchorId="30211227" wp14:editId="5693F3F8">
            <wp:extent cx="4320000" cy="1335600"/>
            <wp:effectExtent l="19050" t="19050" r="23495" b="17145"/>
            <wp:docPr id="1490664135" name="Picture 3" descr="A screenshot of the Function Library.">
              <a:extLst xmlns:a="http://schemas.openxmlformats.org/drawingml/2006/main">
                <a:ext uri="{FF2B5EF4-FFF2-40B4-BE49-F238E27FC236}">
                  <a16:creationId xmlns:a16="http://schemas.microsoft.com/office/drawing/2014/main" id="{FDB0CEBE-8850-4803-B8CF-FDA961402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B0CEBE-8850-4803-B8CF-FDA961402E9F}"/>
                        </a:ext>
                      </a:extLst>
                    </pic:cNvPr>
                    <pic:cNvPicPr/>
                  </pic:nvPicPr>
                  <pic:blipFill rotWithShape="1">
                    <a:blip r:embed="rId41"/>
                    <a:srcRect t="13903" r="58464" b="68969"/>
                    <a:stretch/>
                  </pic:blipFill>
                  <pic:spPr>
                    <a:xfrm>
                      <a:off x="0" y="0"/>
                      <a:ext cx="4320000" cy="1335600"/>
                    </a:xfrm>
                    <a:prstGeom prst="rect">
                      <a:avLst/>
                    </a:prstGeom>
                    <a:ln w="12700">
                      <a:solidFill>
                        <a:schemeClr val="tx1"/>
                      </a:solidFill>
                    </a:ln>
                  </pic:spPr>
                </pic:pic>
              </a:graphicData>
            </a:graphic>
          </wp:inline>
        </w:drawing>
      </w:r>
    </w:p>
    <w:p w14:paraId="1B0406FB" w14:textId="7FFE478B" w:rsidR="008935E1" w:rsidRDefault="00176D2D" w:rsidP="00176D2D">
      <w:pPr>
        <w:pStyle w:val="Caption"/>
      </w:pPr>
      <w:r>
        <w:t xml:space="preserve">Figure </w:t>
      </w:r>
      <w:r>
        <w:fldChar w:fldCharType="begin"/>
      </w:r>
      <w:r>
        <w:instrText xml:space="preserve"> SEQ Figure \* ARABIC </w:instrText>
      </w:r>
      <w:r>
        <w:fldChar w:fldCharType="separate"/>
      </w:r>
      <w:r w:rsidR="00B26D36">
        <w:rPr>
          <w:noProof/>
        </w:rPr>
        <w:t>10</w:t>
      </w:r>
      <w:r>
        <w:fldChar w:fldCharType="end"/>
      </w:r>
      <w:r>
        <w:t xml:space="preserve">: </w:t>
      </w:r>
      <w:r w:rsidRPr="00DD3662">
        <w:rPr>
          <w:rStyle w:val="Inlinebold"/>
        </w:rPr>
        <w:t>Function Library</w:t>
      </w:r>
    </w:p>
    <w:p w14:paraId="1E574FB1" w14:textId="07034C7A" w:rsidR="00CB2475" w:rsidRDefault="006F5D65" w:rsidP="00CB2475">
      <w:r>
        <w:t>You can use t</w:t>
      </w:r>
      <w:r w:rsidR="00CB2475">
        <w:t xml:space="preserve">he </w:t>
      </w:r>
      <w:r w:rsidR="00CB2475" w:rsidRPr="00CB2475">
        <w:rPr>
          <w:rStyle w:val="Inlinebold"/>
        </w:rPr>
        <w:t>Function Library</w:t>
      </w:r>
      <w:r w:rsidR="00CB2475">
        <w:t xml:space="preserve"> to browse for a specific function</w:t>
      </w:r>
      <w:r w:rsidR="00985B5D">
        <w:t xml:space="preserve"> to insert into your worksheet</w:t>
      </w:r>
      <w:r w:rsidR="00CB2475">
        <w:t xml:space="preserve">. </w:t>
      </w:r>
      <w:r w:rsidR="00985B5D">
        <w:t>After</w:t>
      </w:r>
      <w:r w:rsidR="00CB2475">
        <w:t xml:space="preserve"> you select a function to be used, the function wizard launches to </w:t>
      </w:r>
      <w:r w:rsidR="00985B5D">
        <w:t xml:space="preserve">assist in adding </w:t>
      </w:r>
      <w:r w:rsidR="00A30A45">
        <w:t>additional arguments and finaliz</w:t>
      </w:r>
      <w:r>
        <w:t>ing</w:t>
      </w:r>
      <w:r w:rsidR="00A30A45">
        <w:t xml:space="preserve"> the </w:t>
      </w:r>
      <w:r w:rsidR="00CB2475">
        <w:t xml:space="preserve">build </w:t>
      </w:r>
      <w:r w:rsidR="00A30A45">
        <w:t xml:space="preserve">of </w:t>
      </w:r>
      <w:r w:rsidR="00CB2475">
        <w:t>your formula.</w:t>
      </w:r>
    </w:p>
    <w:p w14:paraId="22F4BAE3" w14:textId="4061D64C" w:rsidR="006323AF" w:rsidRDefault="00985B5D" w:rsidP="006323AF">
      <w:r>
        <w:t xml:space="preserve">If you need assistance in finding a function </w:t>
      </w:r>
      <w:r w:rsidR="00152500">
        <w:t xml:space="preserve">to perform a specific task, use the </w:t>
      </w:r>
      <w:r w:rsidR="00152500" w:rsidRPr="00152500">
        <w:rPr>
          <w:rStyle w:val="Inlinebold"/>
        </w:rPr>
        <w:t>Insert Function</w:t>
      </w:r>
      <w:r w:rsidR="00152500">
        <w:t xml:space="preserve"> command</w:t>
      </w:r>
      <w:r w:rsidR="003A4046">
        <w:t xml:space="preserve"> found in the </w:t>
      </w:r>
      <w:r w:rsidR="003A4046" w:rsidRPr="003A4046">
        <w:rPr>
          <w:rStyle w:val="Inlinebold"/>
        </w:rPr>
        <w:t>Function Library</w:t>
      </w:r>
      <w:r w:rsidR="006323AF">
        <w:rPr>
          <w:rStyle w:val="Inlinebold"/>
        </w:rPr>
        <w:t xml:space="preserve"> </w:t>
      </w:r>
      <w:r w:rsidR="006323AF" w:rsidRPr="006323AF">
        <w:t>or to the left of the</w:t>
      </w:r>
      <w:r w:rsidR="006323AF">
        <w:rPr>
          <w:rStyle w:val="Inlinebold"/>
        </w:rPr>
        <w:t xml:space="preserve"> </w:t>
      </w:r>
      <w:r w:rsidR="00126DAA" w:rsidRPr="00ED61F7">
        <w:t>f</w:t>
      </w:r>
      <w:r w:rsidR="006323AF" w:rsidRPr="00ED61F7">
        <w:t xml:space="preserve">ormula </w:t>
      </w:r>
      <w:r w:rsidR="00126DAA" w:rsidRPr="00ED61F7">
        <w:t>b</w:t>
      </w:r>
      <w:r w:rsidR="006323AF" w:rsidRPr="00ED61F7">
        <w:t>ar</w:t>
      </w:r>
      <w:r w:rsidR="00152500">
        <w:t>.</w:t>
      </w:r>
    </w:p>
    <w:p w14:paraId="6F68DDA9" w14:textId="715F2030" w:rsidR="00B405DF" w:rsidRDefault="00152500" w:rsidP="006323AF">
      <w:r>
        <w:t xml:space="preserve">As shown in Figure 11, </w:t>
      </w:r>
      <w:r w:rsidRPr="00152500">
        <w:rPr>
          <w:rStyle w:val="Inlinebold"/>
        </w:rPr>
        <w:t>Insert Function</w:t>
      </w:r>
      <w:r>
        <w:t xml:space="preserve"> </w:t>
      </w:r>
      <w:r w:rsidR="002C692B">
        <w:t>helps</w:t>
      </w:r>
      <w:r>
        <w:t xml:space="preserve"> you search for a function by name</w:t>
      </w:r>
      <w:r w:rsidR="00802282">
        <w:t>,</w:t>
      </w:r>
      <w:r>
        <w:t xml:space="preserve"> description</w:t>
      </w:r>
      <w:r w:rsidR="00802282">
        <w:t xml:space="preserve">, </w:t>
      </w:r>
      <w:r w:rsidR="002C692B">
        <w:t>or</w:t>
      </w:r>
      <w:r w:rsidR="00802282">
        <w:t xml:space="preserve"> category</w:t>
      </w:r>
      <w:r>
        <w:t>.</w:t>
      </w:r>
      <w:r w:rsidR="00985B5D">
        <w:t xml:space="preserve"> </w:t>
      </w:r>
      <w:r>
        <w:t xml:space="preserve">You then select the </w:t>
      </w:r>
      <w:r w:rsidR="002C692B">
        <w:t>function name</w:t>
      </w:r>
      <w:r>
        <w:t xml:space="preserve"> </w:t>
      </w:r>
      <w:r w:rsidR="002C692B">
        <w:t>to</w:t>
      </w:r>
      <w:r>
        <w:t xml:space="preserve"> launch the function wizard</w:t>
      </w:r>
      <w:r w:rsidR="0021006D">
        <w:t>,</w:t>
      </w:r>
      <w:r>
        <w:t xml:space="preserve"> </w:t>
      </w:r>
      <w:r w:rsidR="002C692B">
        <w:t>which is used to</w:t>
      </w:r>
      <w:r>
        <w:t xml:space="preserve"> help build your formula.</w:t>
      </w:r>
    </w:p>
    <w:p w14:paraId="3D209778" w14:textId="6002FC97" w:rsidR="00F878FE" w:rsidRDefault="00F878FE" w:rsidP="00091AF2">
      <w:pPr>
        <w:keepNext/>
      </w:pPr>
      <w:r>
        <w:rPr>
          <w:noProof/>
        </w:rPr>
        <w:lastRenderedPageBreak/>
        <w:drawing>
          <wp:inline distT="0" distB="0" distL="0" distR="0" wp14:anchorId="468AA0A4" wp14:editId="396438DC">
            <wp:extent cx="3847294" cy="2905200"/>
            <wp:effectExtent l="19050" t="19050" r="20320" b="9525"/>
            <wp:docPr id="53" name="Picture 53" descr="Insert Function dialog box displaying the SUM func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7294" cy="2905200"/>
                    </a:xfrm>
                    <a:prstGeom prst="rect">
                      <a:avLst/>
                    </a:prstGeom>
                    <a:ln w="12700">
                      <a:solidFill>
                        <a:schemeClr val="tx1"/>
                      </a:solidFill>
                    </a:ln>
                  </pic:spPr>
                </pic:pic>
              </a:graphicData>
            </a:graphic>
          </wp:inline>
        </w:drawing>
      </w:r>
    </w:p>
    <w:p w14:paraId="189D16A7" w14:textId="456A1A19" w:rsidR="00091AF2" w:rsidRDefault="00091AF2" w:rsidP="00091AF2">
      <w:pPr>
        <w:pStyle w:val="Caption"/>
      </w:pPr>
      <w:r>
        <w:t xml:space="preserve">Figure </w:t>
      </w:r>
      <w:r>
        <w:fldChar w:fldCharType="begin"/>
      </w:r>
      <w:r>
        <w:instrText xml:space="preserve"> SEQ Figure \* ARABIC </w:instrText>
      </w:r>
      <w:r>
        <w:fldChar w:fldCharType="separate"/>
      </w:r>
      <w:r w:rsidR="00B26D36">
        <w:rPr>
          <w:noProof/>
        </w:rPr>
        <w:t>11</w:t>
      </w:r>
      <w:r>
        <w:fldChar w:fldCharType="end"/>
      </w:r>
      <w:r>
        <w:t xml:space="preserve">: </w:t>
      </w:r>
      <w:r w:rsidRPr="00DD3662">
        <w:rPr>
          <w:rStyle w:val="Inlinebold"/>
        </w:rPr>
        <w:t>Insert Function</w:t>
      </w:r>
      <w:r>
        <w:t xml:space="preserve"> dialog box</w:t>
      </w:r>
    </w:p>
    <w:tbl>
      <w:tblPr>
        <w:tblW w:w="0" w:type="auto"/>
        <w:tblLook w:val="04A0" w:firstRow="1" w:lastRow="0" w:firstColumn="1" w:lastColumn="0" w:noHBand="0" w:noVBand="1"/>
      </w:tblPr>
      <w:tblGrid>
        <w:gridCol w:w="2466"/>
        <w:gridCol w:w="6894"/>
      </w:tblGrid>
      <w:tr w:rsidR="003A4046" w14:paraId="34A21A92" w14:textId="77777777" w:rsidTr="00594844">
        <w:tc>
          <w:tcPr>
            <w:tcW w:w="2466" w:type="dxa"/>
          </w:tcPr>
          <w:p w14:paraId="143C51C3" w14:textId="77777777" w:rsidR="003A4046" w:rsidRPr="003A4046" w:rsidRDefault="003A4046" w:rsidP="00594844">
            <w:r w:rsidRPr="003A4046">
              <w:rPr>
                <w:noProof/>
                <w:lang w:val="en-IN" w:eastAsia="en-IN"/>
              </w:rPr>
              <w:drawing>
                <wp:inline distT="0" distB="0" distL="0" distR="0" wp14:anchorId="49E2278F" wp14:editId="379B2DA4">
                  <wp:extent cx="969749" cy="1750587"/>
                  <wp:effectExtent l="0" t="0" r="1905" b="2540"/>
                  <wp:docPr id="30"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69749" cy="1750587"/>
                          </a:xfrm>
                          <a:prstGeom prst="rect">
                            <a:avLst/>
                          </a:prstGeom>
                        </pic:spPr>
                      </pic:pic>
                    </a:graphicData>
                  </a:graphic>
                </wp:inline>
              </w:drawing>
            </w:r>
          </w:p>
        </w:tc>
        <w:tc>
          <w:tcPr>
            <w:tcW w:w="6894" w:type="dxa"/>
          </w:tcPr>
          <w:p w14:paraId="69197410" w14:textId="77777777" w:rsidR="003A4046" w:rsidRPr="003A4046" w:rsidRDefault="003A4046" w:rsidP="00594844">
            <w:pPr>
              <w:pStyle w:val="Readeraids"/>
            </w:pPr>
            <w:r w:rsidRPr="003A4046">
              <w:t>Did you know?</w:t>
            </w:r>
          </w:p>
          <w:p w14:paraId="10867BEE" w14:textId="0D9FB5B6" w:rsidR="003A4046" w:rsidRPr="003A4046" w:rsidRDefault="00204630" w:rsidP="00594844">
            <w:r>
              <w:t>Another method to</w:t>
            </w:r>
            <w:r w:rsidR="003A4046" w:rsidRPr="003A4046">
              <w:t xml:space="preserve"> </w:t>
            </w:r>
            <w:r>
              <w:t xml:space="preserve">open the </w:t>
            </w:r>
            <w:r w:rsidRPr="00204630">
              <w:rPr>
                <w:rStyle w:val="Inlinebold"/>
              </w:rPr>
              <w:t>Insert Function</w:t>
            </w:r>
            <w:r>
              <w:t xml:space="preserve"> dialog box is to use the </w:t>
            </w:r>
            <w:r w:rsidRPr="00ED61F7">
              <w:t>Shift F3</w:t>
            </w:r>
            <w:r>
              <w:t xml:space="preserve"> shortcut key combination on the keyboard</w:t>
            </w:r>
            <w:r w:rsidR="003A4046" w:rsidRPr="003A4046">
              <w:t>.</w:t>
            </w:r>
          </w:p>
          <w:p w14:paraId="124D2571" w14:textId="77777777" w:rsidR="003A4046" w:rsidRPr="003A4046" w:rsidRDefault="003A4046" w:rsidP="00594844"/>
        </w:tc>
      </w:tr>
    </w:tbl>
    <w:p w14:paraId="4CCC0CBA" w14:textId="2859A87B" w:rsidR="009015AB" w:rsidRDefault="009015AB" w:rsidP="00262CE2">
      <w:r>
        <w:t xml:space="preserve">If you select a function that requires additional arguments, the function wizard displays the </w:t>
      </w:r>
      <w:r w:rsidRPr="009015AB">
        <w:rPr>
          <w:rStyle w:val="Inlinebold"/>
        </w:rPr>
        <w:t xml:space="preserve">Function </w:t>
      </w:r>
      <w:r w:rsidR="005B16BF">
        <w:rPr>
          <w:rStyle w:val="Inlinebold"/>
        </w:rPr>
        <w:t>A</w:t>
      </w:r>
      <w:r w:rsidRPr="009015AB">
        <w:rPr>
          <w:rStyle w:val="Inlinebold"/>
        </w:rPr>
        <w:t>rguments</w:t>
      </w:r>
      <w:r>
        <w:t xml:space="preserve"> dialog box. As shown in Figure 12, the </w:t>
      </w:r>
      <w:r w:rsidRPr="009015AB">
        <w:rPr>
          <w:rStyle w:val="Inlinebold"/>
        </w:rPr>
        <w:t xml:space="preserve">Function </w:t>
      </w:r>
      <w:r w:rsidR="005B16BF">
        <w:rPr>
          <w:rStyle w:val="Inlinebold"/>
        </w:rPr>
        <w:t>A</w:t>
      </w:r>
      <w:r w:rsidRPr="009015AB">
        <w:rPr>
          <w:rStyle w:val="Inlinebold"/>
        </w:rPr>
        <w:t>rguments</w:t>
      </w:r>
      <w:r>
        <w:t xml:space="preserve"> dialog box provides helpful </w:t>
      </w:r>
      <w:r w:rsidR="009D3F28">
        <w:t>guidance</w:t>
      </w:r>
      <w:r>
        <w:t xml:space="preserve"> to build the formula</w:t>
      </w:r>
      <w:r w:rsidR="00F0006B">
        <w:t>,</w:t>
      </w:r>
      <w:r>
        <w:t xml:space="preserve"> including sections to add additional arguments</w:t>
      </w:r>
      <w:r w:rsidR="009D3F28">
        <w:t xml:space="preserve"> as needed. The dialog box also displays</w:t>
      </w:r>
      <w:r>
        <w:t xml:space="preserve"> expected results and descriptions on how the function is structured.</w:t>
      </w:r>
    </w:p>
    <w:p w14:paraId="0D6E7C55" w14:textId="7367A086" w:rsidR="00B917D3" w:rsidRDefault="00B917D3" w:rsidP="009015AB">
      <w:pPr>
        <w:keepNext/>
      </w:pPr>
      <w:r>
        <w:rPr>
          <w:noProof/>
        </w:rPr>
        <w:lastRenderedPageBreak/>
        <w:drawing>
          <wp:inline distT="0" distB="0" distL="0" distR="0" wp14:anchorId="7CCD230C" wp14:editId="33B6E66F">
            <wp:extent cx="4479314" cy="2232000"/>
            <wp:effectExtent l="19050" t="19050" r="16510" b="16510"/>
            <wp:docPr id="54" name="Picture 54" descr="The Function Arguments dialog box displaying the SU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9314" cy="2232000"/>
                    </a:xfrm>
                    <a:prstGeom prst="rect">
                      <a:avLst/>
                    </a:prstGeom>
                    <a:ln w="12700">
                      <a:solidFill>
                        <a:schemeClr val="tx1"/>
                      </a:solidFill>
                    </a:ln>
                  </pic:spPr>
                </pic:pic>
              </a:graphicData>
            </a:graphic>
          </wp:inline>
        </w:drawing>
      </w:r>
    </w:p>
    <w:p w14:paraId="13EBD2E7" w14:textId="10BECA24" w:rsidR="00262CE2" w:rsidRDefault="009015AB" w:rsidP="009015AB">
      <w:pPr>
        <w:pStyle w:val="Caption"/>
      </w:pPr>
      <w:r>
        <w:t xml:space="preserve">Figure </w:t>
      </w:r>
      <w:r>
        <w:fldChar w:fldCharType="begin"/>
      </w:r>
      <w:r>
        <w:instrText xml:space="preserve"> SEQ Figure \* ARABIC </w:instrText>
      </w:r>
      <w:r>
        <w:fldChar w:fldCharType="separate"/>
      </w:r>
      <w:r w:rsidR="00B26D36">
        <w:rPr>
          <w:noProof/>
        </w:rPr>
        <w:t>12</w:t>
      </w:r>
      <w:r>
        <w:fldChar w:fldCharType="end"/>
      </w:r>
      <w:r>
        <w:t>: Function arguments</w:t>
      </w:r>
      <w:r w:rsidR="009D3F28">
        <w:t xml:space="preserve"> for the </w:t>
      </w:r>
      <w:r w:rsidR="009D3F28" w:rsidRPr="00DD3662">
        <w:rPr>
          <w:rStyle w:val="Inlinebold"/>
        </w:rPr>
        <w:t>SUM</w:t>
      </w:r>
      <w:r w:rsidR="009D3F28">
        <w:t xml:space="preserve"> function</w:t>
      </w:r>
    </w:p>
    <w:p w14:paraId="292466B1" w14:textId="6D197981" w:rsidR="00B1546F" w:rsidRDefault="003B74FD" w:rsidP="00B1546F">
      <w:pPr>
        <w:pStyle w:val="Heading3"/>
      </w:pPr>
      <w:bookmarkStart w:id="106" w:name="_Toc28777031"/>
      <w:r>
        <w:t>Us</w:t>
      </w:r>
      <w:r w:rsidR="008C0DC1">
        <w:t>e</w:t>
      </w:r>
      <w:r>
        <w:t xml:space="preserve"> the SUM function</w:t>
      </w:r>
      <w:bookmarkEnd w:id="106"/>
    </w:p>
    <w:p w14:paraId="74846346" w14:textId="0466EC04" w:rsidR="00B1546F" w:rsidRDefault="00594844" w:rsidP="00B1546F">
      <w:r>
        <w:t xml:space="preserve">One of the </w:t>
      </w:r>
      <w:r w:rsidR="00165C5D">
        <w:t>more</w:t>
      </w:r>
      <w:r>
        <w:t xml:space="preserve"> common types of calculations used in a worksheet is adding numbers together to result in a sum total. You can easily use the plus (+) sign to add a range of numbers</w:t>
      </w:r>
      <w:r w:rsidR="005B16BF">
        <w:t>.</w:t>
      </w:r>
      <w:r>
        <w:t xml:space="preserve"> </w:t>
      </w:r>
      <w:r w:rsidR="005B16BF">
        <w:t>H</w:t>
      </w:r>
      <w:r>
        <w:t>owever</w:t>
      </w:r>
      <w:r w:rsidR="005B16BF">
        <w:t>,</w:t>
      </w:r>
      <w:r>
        <w:t xml:space="preserve"> for large ranges of numbers</w:t>
      </w:r>
      <w:r w:rsidR="005B16BF">
        <w:t>,</w:t>
      </w:r>
      <w:r>
        <w:t xml:space="preserve"> the</w:t>
      </w:r>
      <w:r w:rsidR="005B16BF">
        <w:t xml:space="preserve"> </w:t>
      </w:r>
      <w:r>
        <w:t>formula could become quite unmanageable.</w:t>
      </w:r>
    </w:p>
    <w:p w14:paraId="2BB0D972" w14:textId="7B791716" w:rsidR="00332FFE" w:rsidRDefault="00332FFE" w:rsidP="00B1546F">
      <w:r>
        <w:t>As shown in Figure 1</w:t>
      </w:r>
      <w:r w:rsidR="009015AB">
        <w:t>3</w:t>
      </w:r>
      <w:r>
        <w:t xml:space="preserve">, the formula in cell </w:t>
      </w:r>
      <w:r w:rsidRPr="00302BA6">
        <w:rPr>
          <w:rStyle w:val="Inlinebold"/>
        </w:rPr>
        <w:t>F2</w:t>
      </w:r>
      <w:r>
        <w:t xml:space="preserve"> manually adds the cells from </w:t>
      </w:r>
      <w:r w:rsidRPr="00302BA6">
        <w:rPr>
          <w:rStyle w:val="Inlinebold"/>
        </w:rPr>
        <w:t>A2</w:t>
      </w:r>
      <w:r>
        <w:t xml:space="preserve"> to </w:t>
      </w:r>
      <w:r w:rsidRPr="00302BA6">
        <w:rPr>
          <w:rStyle w:val="Inlinebold"/>
        </w:rPr>
        <w:t>E2</w:t>
      </w:r>
      <w:r>
        <w:t xml:space="preserve">. Using this type of formula is prone to input error </w:t>
      </w:r>
      <w:r w:rsidR="005B16BF">
        <w:t xml:space="preserve">because </w:t>
      </w:r>
      <w:r>
        <w:t xml:space="preserve">each cell </w:t>
      </w:r>
      <w:r w:rsidR="005B16BF">
        <w:t xml:space="preserve">must be </w:t>
      </w:r>
      <w:r>
        <w:t xml:space="preserve">manually </w:t>
      </w:r>
      <w:r w:rsidR="005B16BF">
        <w:t xml:space="preserve">entered </w:t>
      </w:r>
      <w:r>
        <w:t>into the calculation.</w:t>
      </w:r>
    </w:p>
    <w:p w14:paraId="3BAE1CE6" w14:textId="6F77ABB0" w:rsidR="00594844" w:rsidRPr="00B1546F" w:rsidRDefault="00332FFE" w:rsidP="00B1546F">
      <w:r>
        <w:t xml:space="preserve">The formula in cell </w:t>
      </w:r>
      <w:r w:rsidRPr="00302BA6">
        <w:rPr>
          <w:rStyle w:val="Inlinebold"/>
        </w:rPr>
        <w:t>F3</w:t>
      </w:r>
      <w:r>
        <w:t xml:space="preserve"> contains the </w:t>
      </w:r>
      <w:r w:rsidRPr="00205887">
        <w:rPr>
          <w:rStyle w:val="Inlinebold"/>
        </w:rPr>
        <w:t>SUM</w:t>
      </w:r>
      <w:r>
        <w:t xml:space="preserve"> function, which totals the range of cells from </w:t>
      </w:r>
      <w:r w:rsidRPr="00302BA6">
        <w:rPr>
          <w:rStyle w:val="Inlinebold"/>
        </w:rPr>
        <w:t>A3</w:t>
      </w:r>
      <w:r>
        <w:t xml:space="preserve"> to </w:t>
      </w:r>
      <w:r w:rsidRPr="00302BA6">
        <w:rPr>
          <w:rStyle w:val="Inlinebold"/>
        </w:rPr>
        <w:t>E3</w:t>
      </w:r>
      <w:r w:rsidR="00205887">
        <w:t>, a</w:t>
      </w:r>
      <w:r>
        <w:t xml:space="preserve">s indicated by </w:t>
      </w:r>
      <w:r w:rsidRPr="00302BA6">
        <w:rPr>
          <w:rStyle w:val="Inlinebold"/>
        </w:rPr>
        <w:t>A3</w:t>
      </w:r>
      <w:r w:rsidRPr="00ED61F7">
        <w:t>:</w:t>
      </w:r>
      <w:r w:rsidRPr="00302BA6">
        <w:rPr>
          <w:rStyle w:val="Inlinebold"/>
        </w:rPr>
        <w:t>E3</w:t>
      </w:r>
      <w:r w:rsidR="00594844">
        <w:t>.</w:t>
      </w:r>
    </w:p>
    <w:p w14:paraId="11395D1B" w14:textId="77777777" w:rsidR="006C6DE0" w:rsidRDefault="00332FFE" w:rsidP="006C6DE0">
      <w:pPr>
        <w:keepNext/>
      </w:pPr>
      <w:r>
        <w:rPr>
          <w:noProof/>
          <w:lang w:val="en-IN" w:eastAsia="en-IN"/>
        </w:rPr>
        <w:drawing>
          <wp:inline distT="0" distB="0" distL="0" distR="0" wp14:anchorId="48BC7349" wp14:editId="1EDB0A98">
            <wp:extent cx="4444650" cy="738401"/>
            <wp:effectExtent l="19050" t="19050" r="13335" b="24130"/>
            <wp:docPr id="35" name="Picture 35" descr="A screenshot comparing two methods for adding up a row of data. The formula in cell F2 shows a manual formula. The formula in cell F3 shows the SU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5_L3_12_sum_func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33878" cy="753225"/>
                    </a:xfrm>
                    <a:prstGeom prst="rect">
                      <a:avLst/>
                    </a:prstGeom>
                    <a:ln w="12700">
                      <a:solidFill>
                        <a:schemeClr val="tx1"/>
                      </a:solidFill>
                    </a:ln>
                  </pic:spPr>
                </pic:pic>
              </a:graphicData>
            </a:graphic>
          </wp:inline>
        </w:drawing>
      </w:r>
    </w:p>
    <w:p w14:paraId="15E15F81" w14:textId="4461B2B2" w:rsidR="00B1546F" w:rsidRDefault="006C6DE0" w:rsidP="006C6DE0">
      <w:pPr>
        <w:pStyle w:val="Caption"/>
      </w:pPr>
      <w:r>
        <w:t xml:space="preserve">Figure </w:t>
      </w:r>
      <w:r>
        <w:fldChar w:fldCharType="begin"/>
      </w:r>
      <w:r>
        <w:instrText xml:space="preserve"> SEQ Figure \* ARABIC </w:instrText>
      </w:r>
      <w:r>
        <w:fldChar w:fldCharType="separate"/>
      </w:r>
      <w:r w:rsidR="00B26D36">
        <w:rPr>
          <w:noProof/>
        </w:rPr>
        <w:t>13</w:t>
      </w:r>
      <w:r>
        <w:fldChar w:fldCharType="end"/>
      </w:r>
      <w:r>
        <w:t xml:space="preserve">: Comparing manual addition to the </w:t>
      </w:r>
      <w:r w:rsidRPr="00DD3662">
        <w:rPr>
          <w:rStyle w:val="Inlinebold"/>
        </w:rPr>
        <w:t>SUM</w:t>
      </w:r>
      <w:r>
        <w:t xml:space="preserve"> function</w:t>
      </w:r>
    </w:p>
    <w:tbl>
      <w:tblPr>
        <w:tblW w:w="0" w:type="auto"/>
        <w:tblLook w:val="04A0" w:firstRow="1" w:lastRow="0" w:firstColumn="1" w:lastColumn="0" w:noHBand="0" w:noVBand="1"/>
      </w:tblPr>
      <w:tblGrid>
        <w:gridCol w:w="2466"/>
        <w:gridCol w:w="6894"/>
      </w:tblGrid>
      <w:tr w:rsidR="001503F6" w14:paraId="6B6C9CF9" w14:textId="77777777" w:rsidTr="00420BD1">
        <w:tc>
          <w:tcPr>
            <w:tcW w:w="2466" w:type="dxa"/>
          </w:tcPr>
          <w:p w14:paraId="2DA4BAFD" w14:textId="77777777" w:rsidR="001503F6" w:rsidRPr="001503F6" w:rsidRDefault="001503F6" w:rsidP="00420BD1">
            <w:r w:rsidRPr="001503F6">
              <w:rPr>
                <w:noProof/>
                <w:lang w:val="en-IN" w:eastAsia="en-IN"/>
              </w:rPr>
              <w:drawing>
                <wp:inline distT="0" distB="0" distL="0" distR="0" wp14:anchorId="40CEFDA2" wp14:editId="5137F0F3">
                  <wp:extent cx="969749" cy="1750587"/>
                  <wp:effectExtent l="0" t="0" r="1905" b="2540"/>
                  <wp:docPr id="36"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69749" cy="1750587"/>
                          </a:xfrm>
                          <a:prstGeom prst="rect">
                            <a:avLst/>
                          </a:prstGeom>
                        </pic:spPr>
                      </pic:pic>
                    </a:graphicData>
                  </a:graphic>
                </wp:inline>
              </w:drawing>
            </w:r>
          </w:p>
        </w:tc>
        <w:tc>
          <w:tcPr>
            <w:tcW w:w="6894" w:type="dxa"/>
          </w:tcPr>
          <w:p w14:paraId="23A64BA3" w14:textId="77777777" w:rsidR="001503F6" w:rsidRPr="001503F6" w:rsidRDefault="001503F6" w:rsidP="00420BD1">
            <w:pPr>
              <w:pStyle w:val="Readeraids"/>
            </w:pPr>
            <w:r w:rsidRPr="001503F6">
              <w:t>Did you know?</w:t>
            </w:r>
          </w:p>
          <w:p w14:paraId="3DB069E2" w14:textId="541CEB45" w:rsidR="001503F6" w:rsidRPr="001503F6" w:rsidRDefault="001503F6" w:rsidP="00420BD1">
            <w:r>
              <w:t xml:space="preserve">You can use the </w:t>
            </w:r>
            <w:r w:rsidRPr="00ED61F7">
              <w:t>Alt =</w:t>
            </w:r>
            <w:r>
              <w:t xml:space="preserve"> keyboard shortcut to enter the </w:t>
            </w:r>
            <w:r w:rsidRPr="001503F6">
              <w:rPr>
                <w:rStyle w:val="Inlinebold"/>
              </w:rPr>
              <w:t>SUM</w:t>
            </w:r>
            <w:r>
              <w:t xml:space="preserve"> function into a cell</w:t>
            </w:r>
            <w:r w:rsidRPr="001503F6">
              <w:t>.</w:t>
            </w:r>
            <w:r>
              <w:t xml:space="preserve"> This will start the formula and will then require you to specify the cells to be calculated.</w:t>
            </w:r>
          </w:p>
          <w:p w14:paraId="33DAC963" w14:textId="77777777" w:rsidR="001503F6" w:rsidRPr="001503F6" w:rsidRDefault="001503F6" w:rsidP="00420BD1"/>
        </w:tc>
      </w:tr>
    </w:tbl>
    <w:p w14:paraId="1FC37FCC" w14:textId="28528B96" w:rsidR="00B1546F" w:rsidRDefault="00F3428E" w:rsidP="00B1546F">
      <w:pPr>
        <w:pStyle w:val="Heading3"/>
      </w:pPr>
      <w:bookmarkStart w:id="107" w:name="_Toc28777032"/>
      <w:r>
        <w:lastRenderedPageBreak/>
        <w:t>Us</w:t>
      </w:r>
      <w:r w:rsidR="008C0DC1">
        <w:t>e</w:t>
      </w:r>
      <w:r>
        <w:t xml:space="preserve"> the AVERAGE function</w:t>
      </w:r>
      <w:bookmarkEnd w:id="107"/>
    </w:p>
    <w:p w14:paraId="2A0A788C" w14:textId="38939C7A" w:rsidR="00B1546F" w:rsidRDefault="001B6311" w:rsidP="00B1546F">
      <w:r>
        <w:t xml:space="preserve">Some worksheet calculations may </w:t>
      </w:r>
      <w:r w:rsidR="00665870">
        <w:t xml:space="preserve">require </w:t>
      </w:r>
      <w:r>
        <w:t xml:space="preserve">you to add a range of cells and then divide by the number of cell entries. The result displays the average of the values entered in the cells. Similar to the </w:t>
      </w:r>
      <w:r w:rsidR="003D03DE" w:rsidRPr="00ED61F7">
        <w:rPr>
          <w:rStyle w:val="Inlinebold"/>
        </w:rPr>
        <w:t>SUM</w:t>
      </w:r>
      <w:r>
        <w:t xml:space="preserve"> function, you can manually input the calculation</w:t>
      </w:r>
      <w:r w:rsidR="00394794">
        <w:t>.</w:t>
      </w:r>
      <w:r>
        <w:t xml:space="preserve"> </w:t>
      </w:r>
      <w:r w:rsidR="00394794">
        <w:t>H</w:t>
      </w:r>
      <w:r>
        <w:t>owever</w:t>
      </w:r>
      <w:r w:rsidR="00394794">
        <w:t>,</w:t>
      </w:r>
      <w:r>
        <w:t xml:space="preserve"> using the </w:t>
      </w:r>
      <w:r w:rsidR="003D03DE" w:rsidRPr="00ED61F7">
        <w:rPr>
          <w:rStyle w:val="Inlinebold"/>
        </w:rPr>
        <w:t>AVERAGE</w:t>
      </w:r>
      <w:r>
        <w:t xml:space="preserve"> function is easier because it performs the calculation automatically.</w:t>
      </w:r>
    </w:p>
    <w:p w14:paraId="22BAE433" w14:textId="5D027326" w:rsidR="001F6131" w:rsidRDefault="001F6131" w:rsidP="00B1546F">
      <w:r>
        <w:t xml:space="preserve">To </w:t>
      </w:r>
      <w:r w:rsidR="00394794">
        <w:t xml:space="preserve">calculate the </w:t>
      </w:r>
      <w:r>
        <w:t xml:space="preserve">average </w:t>
      </w:r>
      <w:r w:rsidR="00394794">
        <w:t xml:space="preserve">for </w:t>
      </w:r>
      <w:r>
        <w:t xml:space="preserve">a range of cells, start with the equal (=) sign followed by the word </w:t>
      </w:r>
      <w:r w:rsidR="003D03DE" w:rsidRPr="00ED61F7">
        <w:rPr>
          <w:rStyle w:val="Inlinebold"/>
        </w:rPr>
        <w:t>AVERAGE</w:t>
      </w:r>
      <w:r>
        <w:t xml:space="preserve"> and then an opening </w:t>
      </w:r>
      <w:r w:rsidR="00FE1BB0">
        <w:t>parentheses</w:t>
      </w:r>
      <w:r>
        <w:t>. You can then input or select the range of cells to average.</w:t>
      </w:r>
    </w:p>
    <w:p w14:paraId="14764F49" w14:textId="42086E84" w:rsidR="001F6131" w:rsidRDefault="001F6131" w:rsidP="00A72921">
      <w:r>
        <w:t xml:space="preserve">Figure 14 shows the </w:t>
      </w:r>
      <w:r w:rsidR="003D03DE" w:rsidRPr="00ED61F7">
        <w:rPr>
          <w:rStyle w:val="Inlinebold"/>
        </w:rPr>
        <w:t>AVERAGE</w:t>
      </w:r>
      <w:r>
        <w:t xml:space="preserve"> function as it is manually typed into a cell. As with all functions, you can also use the </w:t>
      </w:r>
      <w:r w:rsidRPr="00A72921">
        <w:rPr>
          <w:rStyle w:val="Inlinebold"/>
        </w:rPr>
        <w:t>Insert Function</w:t>
      </w:r>
      <w:r>
        <w:t xml:space="preserve"> comm</w:t>
      </w:r>
      <w:r w:rsidR="00A72921">
        <w:t xml:space="preserve">and or </w:t>
      </w:r>
      <w:r>
        <w:t xml:space="preserve">the </w:t>
      </w:r>
      <w:r w:rsidRPr="00A72921">
        <w:rPr>
          <w:rStyle w:val="Inlinebold"/>
        </w:rPr>
        <w:t>Function Library</w:t>
      </w:r>
      <w:r>
        <w:t xml:space="preserve"> to insert the formula as needed.</w:t>
      </w:r>
    </w:p>
    <w:p w14:paraId="3C8B4CA3" w14:textId="77777777" w:rsidR="001F6131" w:rsidRDefault="001F6131" w:rsidP="001F6131">
      <w:pPr>
        <w:keepNext/>
      </w:pPr>
      <w:r>
        <w:rPr>
          <w:noProof/>
          <w:lang w:val="en-IN" w:eastAsia="en-IN"/>
        </w:rPr>
        <w:drawing>
          <wp:inline distT="0" distB="0" distL="0" distR="0" wp14:anchorId="5E35A689" wp14:editId="40443D2E">
            <wp:extent cx="2095515" cy="523879"/>
            <wp:effectExtent l="19050" t="19050" r="19050" b="28575"/>
            <wp:docPr id="38" name="Picture 38" descr="Screenshot of the AVERAGE function showing the name and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5_L3_14_average_function.png"/>
                    <pic:cNvPicPr/>
                  </pic:nvPicPr>
                  <pic:blipFill>
                    <a:blip r:embed="rId45">
                      <a:extLst>
                        <a:ext uri="{28A0092B-C50C-407E-A947-70E740481C1C}">
                          <a14:useLocalDpi xmlns:a14="http://schemas.microsoft.com/office/drawing/2010/main" val="0"/>
                        </a:ext>
                      </a:extLst>
                    </a:blip>
                    <a:stretch>
                      <a:fillRect/>
                    </a:stretch>
                  </pic:blipFill>
                  <pic:spPr>
                    <a:xfrm>
                      <a:off x="0" y="0"/>
                      <a:ext cx="2095515" cy="523879"/>
                    </a:xfrm>
                    <a:prstGeom prst="rect">
                      <a:avLst/>
                    </a:prstGeom>
                    <a:ln w="12700">
                      <a:solidFill>
                        <a:schemeClr val="tx1"/>
                      </a:solidFill>
                    </a:ln>
                  </pic:spPr>
                </pic:pic>
              </a:graphicData>
            </a:graphic>
          </wp:inline>
        </w:drawing>
      </w:r>
    </w:p>
    <w:p w14:paraId="443731DE" w14:textId="775CBD74" w:rsidR="00B1546F" w:rsidRPr="00B1546F" w:rsidRDefault="001F6131" w:rsidP="001F6131">
      <w:pPr>
        <w:pStyle w:val="Caption"/>
      </w:pPr>
      <w:r>
        <w:t xml:space="preserve">Figure </w:t>
      </w:r>
      <w:r>
        <w:fldChar w:fldCharType="begin"/>
      </w:r>
      <w:r>
        <w:instrText xml:space="preserve"> SEQ Figure \* ARABIC </w:instrText>
      </w:r>
      <w:r>
        <w:fldChar w:fldCharType="separate"/>
      </w:r>
      <w:r w:rsidR="00B26D36">
        <w:rPr>
          <w:noProof/>
        </w:rPr>
        <w:t>14</w:t>
      </w:r>
      <w:r>
        <w:fldChar w:fldCharType="end"/>
      </w:r>
      <w:r>
        <w:t xml:space="preserve">: </w:t>
      </w:r>
      <w:r w:rsidRPr="00DD3662">
        <w:rPr>
          <w:rStyle w:val="Inlinebold"/>
        </w:rPr>
        <w:t>AVERAGE</w:t>
      </w:r>
      <w:r>
        <w:t xml:space="preserve"> Function</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B1546F" w14:paraId="39173676" w14:textId="77777777" w:rsidTr="00163F71">
        <w:tc>
          <w:tcPr>
            <w:tcW w:w="2030" w:type="dxa"/>
          </w:tcPr>
          <w:p w14:paraId="0449177E" w14:textId="77777777" w:rsidR="00B1546F" w:rsidRPr="00B1546F" w:rsidRDefault="00B1546F" w:rsidP="00B1546F">
            <w:r w:rsidRPr="00B1546F">
              <w:rPr>
                <w:noProof/>
                <w:lang w:val="en-IN" w:eastAsia="en-IN"/>
              </w:rPr>
              <w:drawing>
                <wp:inline distT="0" distB="0" distL="0" distR="0" wp14:anchorId="6BD290BA" wp14:editId="788E0EAF">
                  <wp:extent cx="720000" cy="720000"/>
                  <wp:effectExtent l="0" t="0" r="4445" b="4445"/>
                  <wp:docPr id="149066418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330" w:type="dxa"/>
          </w:tcPr>
          <w:p w14:paraId="0316FA85" w14:textId="77777777" w:rsidR="00B1546F" w:rsidRPr="00B1546F" w:rsidRDefault="00B1546F" w:rsidP="00B1546F">
            <w:pPr>
              <w:pStyle w:val="Readeraids"/>
            </w:pPr>
            <w:r>
              <w:t>Additional information</w:t>
            </w:r>
          </w:p>
          <w:p w14:paraId="23957E33" w14:textId="73CE20C0" w:rsidR="00B1546F" w:rsidRPr="00B1546F" w:rsidRDefault="00B1546F" w:rsidP="00B1546F">
            <w:r>
              <w:t xml:space="preserve">For more information </w:t>
            </w:r>
            <w:r w:rsidRPr="00B1546F">
              <w:t xml:space="preserve">on </w:t>
            </w:r>
            <w:r w:rsidR="00A72921">
              <w:t>functions</w:t>
            </w:r>
            <w:r w:rsidRPr="00B1546F">
              <w:t>, go to</w:t>
            </w:r>
            <w:r w:rsidR="00DD3662">
              <w:t>:</w:t>
            </w:r>
            <w:r w:rsidRPr="00B1546F">
              <w:t xml:space="preserve"> </w:t>
            </w:r>
            <w:hyperlink r:id="rId46" w:history="1">
              <w:r w:rsidR="00066A09" w:rsidRPr="00066A09">
                <w:rPr>
                  <w:rStyle w:val="Hyperlink"/>
                </w:rPr>
                <w:t>Formulas and functions</w:t>
              </w:r>
            </w:hyperlink>
          </w:p>
        </w:tc>
      </w:tr>
    </w:tbl>
    <w:p w14:paraId="3C58ED01" w14:textId="384B7777" w:rsidR="00B1546F" w:rsidRDefault="00B1546F" w:rsidP="00B1546F">
      <w:pPr>
        <w:pStyle w:val="Heading3"/>
      </w:pPr>
      <w:bookmarkStart w:id="108" w:name="_Toc28777033"/>
      <w:r>
        <w:t xml:space="preserve">Activity: </w:t>
      </w:r>
      <w:r w:rsidR="00AF5A21">
        <w:t xml:space="preserve">Show </w:t>
      </w:r>
      <w:r w:rsidR="006568A0">
        <w:t>me how</w:t>
      </w:r>
      <w:bookmarkEnd w:id="108"/>
    </w:p>
    <w:p w14:paraId="3A892378" w14:textId="5CA3EF93" w:rsidR="00B1546F" w:rsidRPr="00B1546F" w:rsidRDefault="006568A0" w:rsidP="00B1546F">
      <w:r w:rsidRPr="006568A0">
        <w:t xml:space="preserve">This is a teacher-led demonstration </w:t>
      </w:r>
      <w:r>
        <w:t>showing</w:t>
      </w:r>
      <w:r w:rsidRPr="006568A0">
        <w:t xml:space="preserve"> </w:t>
      </w:r>
      <w:r>
        <w:t xml:space="preserve">how to integrate the </w:t>
      </w:r>
      <w:r w:rsidR="003D03DE" w:rsidRPr="00ED61F7">
        <w:rPr>
          <w:rStyle w:val="Inlinebold"/>
        </w:rPr>
        <w:t>SUM</w:t>
      </w:r>
      <w:r>
        <w:t xml:space="preserve"> and </w:t>
      </w:r>
      <w:r w:rsidR="003D03DE" w:rsidRPr="00ED61F7">
        <w:rPr>
          <w:rStyle w:val="Inlinebold"/>
        </w:rPr>
        <w:t>AVERAGE</w:t>
      </w:r>
      <w:r>
        <w:t xml:space="preserve"> functions into formulas within an Excel worksheet.</w:t>
      </w:r>
    </w:p>
    <w:p w14:paraId="3A227FD8" w14:textId="77777777" w:rsidR="00B1546F" w:rsidRDefault="00B1546F" w:rsidP="00B1546F">
      <w:pPr>
        <w:pStyle w:val="Heading4"/>
      </w:pPr>
      <w:r>
        <w:t>Resources required</w:t>
      </w:r>
    </w:p>
    <w:p w14:paraId="588F65B9" w14:textId="77777777" w:rsidR="00B1546F" w:rsidRPr="00B1546F" w:rsidRDefault="00B1546F" w:rsidP="00B1546F">
      <w:r>
        <w:t>You will need the following resources for this activity:</w:t>
      </w:r>
    </w:p>
    <w:p w14:paraId="103E4566" w14:textId="0CDB46EF" w:rsidR="00B1546F" w:rsidRDefault="009A6572" w:rsidP="00824D00">
      <w:r w:rsidRPr="00ED61F7">
        <w:t>None</w:t>
      </w:r>
    </w:p>
    <w:p w14:paraId="00B2AD99" w14:textId="77777777" w:rsidR="00C35AC6" w:rsidRDefault="00C35AC6" w:rsidP="00EE757F">
      <w:r>
        <w:br w:type="page"/>
      </w:r>
    </w:p>
    <w:p w14:paraId="3FF90FB4" w14:textId="696FCA59" w:rsidR="00B1546F" w:rsidRDefault="00B1546F" w:rsidP="00B1546F">
      <w:pPr>
        <w:pStyle w:val="Heading4"/>
      </w:pPr>
      <w:r>
        <w:lastRenderedPageBreak/>
        <w:t>Activity instructions</w:t>
      </w:r>
    </w:p>
    <w:p w14:paraId="50DC4854" w14:textId="78B99E5F" w:rsidR="00B1546F" w:rsidRPr="00B1546F" w:rsidRDefault="00E3174F" w:rsidP="00B1546F">
      <w:r w:rsidRPr="00E3174F">
        <w:t>Pay close attention as your teacher demonstrates the following tasks. You will have a chance to test out your new knowledge on your own after the teacher-led demonstration</w:t>
      </w:r>
      <w:r w:rsidR="00B1546F">
        <w:t>:</w:t>
      </w:r>
    </w:p>
    <w:p w14:paraId="2DCF937C" w14:textId="7641236F" w:rsidR="00B1546F" w:rsidRPr="00B1546F" w:rsidRDefault="00E1604A" w:rsidP="00E46A24">
      <w:pPr>
        <w:pStyle w:val="Numberedlist1"/>
        <w:numPr>
          <w:ilvl w:val="0"/>
          <w:numId w:val="24"/>
        </w:numPr>
      </w:pPr>
      <w:r>
        <w:t xml:space="preserve">Manually enter </w:t>
      </w:r>
      <w:r w:rsidR="00BB0F69">
        <w:t xml:space="preserve">formulas to calculate the sum </w:t>
      </w:r>
      <w:r>
        <w:t xml:space="preserve">and average </w:t>
      </w:r>
      <w:r w:rsidR="00BB0F69">
        <w:t>of specified cells</w:t>
      </w:r>
      <w:r w:rsidR="00B1546F" w:rsidRPr="00B1546F">
        <w:t>.</w:t>
      </w:r>
    </w:p>
    <w:p w14:paraId="0F59D524" w14:textId="1386DBF5" w:rsidR="00B1546F" w:rsidRPr="00B1546F" w:rsidRDefault="00E1604A" w:rsidP="00E46A24">
      <w:pPr>
        <w:pStyle w:val="Numberedlist1"/>
        <w:numPr>
          <w:ilvl w:val="0"/>
          <w:numId w:val="24"/>
        </w:numPr>
      </w:pPr>
      <w:r>
        <w:t xml:space="preserve">Use the </w:t>
      </w:r>
      <w:r w:rsidR="003D03DE" w:rsidRPr="00ED61F7">
        <w:rPr>
          <w:rStyle w:val="Inlinebold"/>
        </w:rPr>
        <w:t>SUM</w:t>
      </w:r>
      <w:r>
        <w:t xml:space="preserve"> function to simplify </w:t>
      </w:r>
      <w:r w:rsidR="00BB0F69">
        <w:t>adding values for specified cells</w:t>
      </w:r>
      <w:r w:rsidR="00B1546F">
        <w:t>.</w:t>
      </w:r>
    </w:p>
    <w:p w14:paraId="0452786F" w14:textId="3CC9B83C" w:rsidR="00B1546F" w:rsidRPr="00B1546F" w:rsidRDefault="00E1604A" w:rsidP="00E46A24">
      <w:pPr>
        <w:pStyle w:val="Numberedlist1"/>
        <w:numPr>
          <w:ilvl w:val="0"/>
          <w:numId w:val="24"/>
        </w:numPr>
      </w:pPr>
      <w:r>
        <w:t xml:space="preserve">Use the </w:t>
      </w:r>
      <w:r w:rsidR="003D03DE" w:rsidRPr="00ED61F7">
        <w:rPr>
          <w:rStyle w:val="Inlinebold"/>
        </w:rPr>
        <w:t>AVERAGE</w:t>
      </w:r>
      <w:r>
        <w:t xml:space="preserve"> function to simplify calculating averages.</w:t>
      </w:r>
    </w:p>
    <w:p w14:paraId="3BEACED6" w14:textId="32589B9E" w:rsidR="00B1546F" w:rsidRPr="007E10CC" w:rsidRDefault="00B1546F" w:rsidP="00B1546F">
      <w:pPr>
        <w:pStyle w:val="Heading3"/>
      </w:pPr>
      <w:bookmarkStart w:id="109" w:name="_Toc28777034"/>
      <w:r>
        <w:t xml:space="preserve">Try-it: </w:t>
      </w:r>
      <w:r w:rsidR="00561809" w:rsidRPr="00561809">
        <w:t>Us</w:t>
      </w:r>
      <w:r w:rsidR="008C0DC1">
        <w:t>e</w:t>
      </w:r>
      <w:r w:rsidR="00561809" w:rsidRPr="00561809">
        <w:t xml:space="preserve"> functions in calculations</w:t>
      </w:r>
      <w:bookmarkEnd w:id="109"/>
    </w:p>
    <w:p w14:paraId="3A0DADA7" w14:textId="1E09FF78" w:rsidR="00B1546F" w:rsidRPr="00B1546F" w:rsidRDefault="00B1546F" w:rsidP="00B1546F">
      <w:r w:rsidRPr="00B1546F">
        <w:rPr>
          <w:noProof/>
          <w:lang w:val="en-IN" w:eastAsia="en-IN"/>
        </w:rPr>
        <w:drawing>
          <wp:inline distT="0" distB="0" distL="0" distR="0" wp14:anchorId="121D662B" wp14:editId="1AA6AA12">
            <wp:extent cx="300948" cy="300948"/>
            <wp:effectExtent l="0" t="0" r="4445" b="4445"/>
            <wp:docPr id="1490664153" name="Picture 1490664153" descr=" 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0948" cy="300948"/>
                    </a:xfrm>
                    <a:prstGeom prst="rect">
                      <a:avLst/>
                    </a:prstGeom>
                  </pic:spPr>
                </pic:pic>
              </a:graphicData>
            </a:graphic>
          </wp:inline>
        </w:drawing>
      </w:r>
      <w:r w:rsidRPr="00B1546F">
        <w:t xml:space="preserve"> </w:t>
      </w:r>
      <w:r w:rsidR="00066A09" w:rsidRPr="00066A09">
        <w:t xml:space="preserve">In each of these exercises, you will open a sample document and </w:t>
      </w:r>
      <w:r w:rsidR="00C709DD">
        <w:t xml:space="preserve">then </w:t>
      </w:r>
      <w:r w:rsidR="00066A09" w:rsidRPr="00066A09">
        <w:t xml:space="preserve">practice </w:t>
      </w:r>
      <w:r w:rsidR="00066A09">
        <w:t xml:space="preserve">using the </w:t>
      </w:r>
      <w:r w:rsidR="003D03DE" w:rsidRPr="00ED61F7">
        <w:rPr>
          <w:rStyle w:val="Inlinebold"/>
        </w:rPr>
        <w:t>SUM</w:t>
      </w:r>
      <w:r w:rsidR="00066A09">
        <w:t xml:space="preserve"> and </w:t>
      </w:r>
      <w:r w:rsidR="003D03DE" w:rsidRPr="00ED61F7">
        <w:rPr>
          <w:rStyle w:val="Inlinebold"/>
        </w:rPr>
        <w:t>AVERAGE</w:t>
      </w:r>
      <w:r w:rsidR="00066A09">
        <w:t xml:space="preserve"> functions</w:t>
      </w:r>
      <w:r w:rsidRPr="00B1546F">
        <w:t>.</w:t>
      </w:r>
    </w:p>
    <w:p w14:paraId="39CBB0AB" w14:textId="533CEC14" w:rsidR="00B1546F" w:rsidRDefault="00B1546F" w:rsidP="00B1546F">
      <w:pPr>
        <w:pStyle w:val="Heading3"/>
      </w:pPr>
      <w:bookmarkStart w:id="110" w:name="_Toc28777035"/>
      <w:r>
        <w:t>Try-it 1</w:t>
      </w:r>
      <w:bookmarkEnd w:id="110"/>
    </w:p>
    <w:p w14:paraId="594ECAEE" w14:textId="64AB7467" w:rsidR="00464E7C" w:rsidRDefault="00464E7C" w:rsidP="00E563E5">
      <w:r w:rsidRPr="00AB78BC">
        <w:t>In this try-it,</w:t>
      </w:r>
      <w:r>
        <w:t xml:space="preserve"> you will</w:t>
      </w:r>
      <w:r w:rsidRPr="00AB78BC">
        <w:t xml:space="preserve"> </w:t>
      </w:r>
      <w:r>
        <w:t xml:space="preserve">open a sample document and practice using </w:t>
      </w:r>
      <w:r w:rsidRPr="00E563E5">
        <w:rPr>
          <w:rStyle w:val="Inlinebold"/>
        </w:rPr>
        <w:t>SUM</w:t>
      </w:r>
      <w:r>
        <w:t xml:space="preserve"> function.</w:t>
      </w:r>
    </w:p>
    <w:p w14:paraId="3C475ED9" w14:textId="77777777" w:rsidR="00B1546F" w:rsidRDefault="00B1546F" w:rsidP="00B1546F">
      <w:pPr>
        <w:pStyle w:val="Heading4"/>
      </w:pPr>
      <w:r>
        <w:t>Resources</w:t>
      </w:r>
    </w:p>
    <w:p w14:paraId="190E7337" w14:textId="77777777" w:rsidR="00B1546F" w:rsidRPr="00B1546F" w:rsidRDefault="00B1546F" w:rsidP="00B1546F">
      <w:r>
        <w:t>You will need the following resources for this try-it:</w:t>
      </w:r>
    </w:p>
    <w:p w14:paraId="5A66CA4A" w14:textId="135523E8" w:rsidR="00B1546F" w:rsidRDefault="00B1546F" w:rsidP="00F64BF1">
      <w:pPr>
        <w:pStyle w:val="Bulletlevel1"/>
      </w:pPr>
      <w:r w:rsidRPr="00840DE1">
        <w:t xml:space="preserve">Open </w:t>
      </w:r>
      <w:r w:rsidRPr="00B807FA">
        <w:rPr>
          <w:rStyle w:val="Inlinebold"/>
        </w:rPr>
        <w:t>L3_T1_try1_</w:t>
      </w:r>
      <w:r w:rsidR="00557D1C">
        <w:rPr>
          <w:rStyle w:val="Inlinebold"/>
        </w:rPr>
        <w:t>sum</w:t>
      </w:r>
      <w:r w:rsidRPr="00B807FA">
        <w:rPr>
          <w:rStyle w:val="Inlinebold"/>
        </w:rPr>
        <w:t>_</w:t>
      </w:r>
      <w:r w:rsidR="00557D1C">
        <w:rPr>
          <w:rStyle w:val="Inlinebold"/>
        </w:rPr>
        <w:t>function</w:t>
      </w:r>
      <w:r>
        <w:rPr>
          <w:rStyle w:val="Inlinebold"/>
        </w:rPr>
        <w:t>_starter.xlsx</w:t>
      </w:r>
      <w:r>
        <w:t xml:space="preserve"> </w:t>
      </w:r>
      <w:r w:rsidRPr="00840DE1">
        <w:t>in this lesson</w:t>
      </w:r>
      <w:r w:rsidR="00DD3662">
        <w:t>’</w:t>
      </w:r>
      <w:r w:rsidRPr="00840DE1">
        <w:t>s Learning Activity Resources</w:t>
      </w:r>
      <w:r>
        <w:t>.</w:t>
      </w:r>
    </w:p>
    <w:p w14:paraId="346B5366" w14:textId="77777777" w:rsidR="00B1546F" w:rsidRDefault="00B1546F" w:rsidP="00B1546F">
      <w:pPr>
        <w:pStyle w:val="Heading4"/>
      </w:pPr>
      <w:r>
        <w:t>Instructions</w:t>
      </w:r>
    </w:p>
    <w:p w14:paraId="146B33B8" w14:textId="77777777" w:rsidR="00B1546F" w:rsidRPr="00B1546F" w:rsidRDefault="00B1546F" w:rsidP="00B1546F">
      <w:r>
        <w:t>The following are the general tasks that you need to perform during this try-it:</w:t>
      </w:r>
    </w:p>
    <w:p w14:paraId="6FABCE24" w14:textId="4EE4DB76" w:rsidR="00B1546F" w:rsidRDefault="00072E7B" w:rsidP="00E46A24">
      <w:pPr>
        <w:pStyle w:val="Numberedlist1"/>
        <w:numPr>
          <w:ilvl w:val="0"/>
          <w:numId w:val="25"/>
        </w:numPr>
      </w:pPr>
      <w:r>
        <w:t xml:space="preserve">In cell </w:t>
      </w:r>
      <w:r w:rsidRPr="00302BA6">
        <w:rPr>
          <w:rStyle w:val="Inlinebold"/>
        </w:rPr>
        <w:t>F</w:t>
      </w:r>
      <w:r w:rsidR="009B6382" w:rsidRPr="00302BA6">
        <w:rPr>
          <w:rStyle w:val="Inlinebold"/>
        </w:rPr>
        <w:t>2</w:t>
      </w:r>
      <w:r>
        <w:t xml:space="preserve">, input the column header </w:t>
      </w:r>
      <w:r w:rsidRPr="00072E7B">
        <w:rPr>
          <w:rStyle w:val="Inlinebold"/>
        </w:rPr>
        <w:t>Total</w:t>
      </w:r>
      <w:r w:rsidR="00B1546F" w:rsidRPr="00B1546F">
        <w:t>.</w:t>
      </w:r>
    </w:p>
    <w:p w14:paraId="4C06B3A1" w14:textId="3AFA9B01" w:rsidR="00072E7B" w:rsidRPr="00B1546F" w:rsidRDefault="00072E7B" w:rsidP="00E46A24">
      <w:pPr>
        <w:pStyle w:val="Numberedlist1"/>
        <w:numPr>
          <w:ilvl w:val="0"/>
          <w:numId w:val="25"/>
        </w:numPr>
      </w:pPr>
      <w:r>
        <w:t xml:space="preserve">In cell </w:t>
      </w:r>
      <w:r w:rsidRPr="00302BA6">
        <w:rPr>
          <w:rStyle w:val="Inlinebold"/>
        </w:rPr>
        <w:t>A9</w:t>
      </w:r>
      <w:r>
        <w:t xml:space="preserve">, input the column header </w:t>
      </w:r>
      <w:r w:rsidRPr="00072E7B">
        <w:rPr>
          <w:rStyle w:val="Inlinebold"/>
        </w:rPr>
        <w:t>Total</w:t>
      </w:r>
      <w:r>
        <w:t>.</w:t>
      </w:r>
    </w:p>
    <w:p w14:paraId="2D10330A" w14:textId="4B6959EF" w:rsidR="00B1546F" w:rsidRDefault="009B6382" w:rsidP="00E46A24">
      <w:pPr>
        <w:pStyle w:val="Numberedlist1"/>
        <w:numPr>
          <w:ilvl w:val="0"/>
          <w:numId w:val="25"/>
        </w:numPr>
      </w:pPr>
      <w:r>
        <w:t xml:space="preserve">In cell </w:t>
      </w:r>
      <w:r w:rsidRPr="00302BA6">
        <w:rPr>
          <w:rStyle w:val="Inlinebold"/>
        </w:rPr>
        <w:t>F3</w:t>
      </w:r>
      <w:r>
        <w:t xml:space="preserve">, use the </w:t>
      </w:r>
      <w:r w:rsidRPr="009B6382">
        <w:rPr>
          <w:rStyle w:val="Inlinebold"/>
        </w:rPr>
        <w:t>Function Library</w:t>
      </w:r>
      <w:r>
        <w:t xml:space="preserve"> to enter a function that sums </w:t>
      </w:r>
      <w:r w:rsidRPr="00302BA6">
        <w:rPr>
          <w:rStyle w:val="Inlinebold"/>
        </w:rPr>
        <w:t>B3</w:t>
      </w:r>
      <w:r>
        <w:t xml:space="preserve"> to </w:t>
      </w:r>
      <w:r w:rsidRPr="00302BA6">
        <w:rPr>
          <w:rStyle w:val="Inlinebold"/>
        </w:rPr>
        <w:t>E3</w:t>
      </w:r>
      <w:r w:rsidR="00B1546F">
        <w:t>.</w:t>
      </w:r>
    </w:p>
    <w:p w14:paraId="0D84415C" w14:textId="3A461888" w:rsidR="009B6382" w:rsidRDefault="009B6382" w:rsidP="00E46A24">
      <w:pPr>
        <w:pStyle w:val="Numberedlist1"/>
        <w:numPr>
          <w:ilvl w:val="0"/>
          <w:numId w:val="25"/>
        </w:numPr>
      </w:pPr>
      <w:r>
        <w:t xml:space="preserve">Copy the formula from cell </w:t>
      </w:r>
      <w:r w:rsidRPr="00302BA6">
        <w:rPr>
          <w:rStyle w:val="Inlinebold"/>
        </w:rPr>
        <w:t>F3</w:t>
      </w:r>
      <w:r>
        <w:t xml:space="preserve"> to cell </w:t>
      </w:r>
      <w:r w:rsidRPr="00302BA6">
        <w:rPr>
          <w:rStyle w:val="Inlinebold"/>
        </w:rPr>
        <w:t>F4</w:t>
      </w:r>
      <w:r>
        <w:t xml:space="preserve"> through to cell </w:t>
      </w:r>
      <w:r w:rsidRPr="00302BA6">
        <w:rPr>
          <w:rStyle w:val="Inlinebold"/>
        </w:rPr>
        <w:t>F8</w:t>
      </w:r>
      <w:r>
        <w:t>.</w:t>
      </w:r>
    </w:p>
    <w:p w14:paraId="792B0783" w14:textId="23ABF15B" w:rsidR="009B6382" w:rsidRDefault="009B6382" w:rsidP="00E46A24">
      <w:pPr>
        <w:pStyle w:val="Numberedlist1"/>
        <w:numPr>
          <w:ilvl w:val="0"/>
          <w:numId w:val="25"/>
        </w:numPr>
      </w:pPr>
      <w:r>
        <w:t xml:space="preserve">In cell </w:t>
      </w:r>
      <w:r w:rsidRPr="00302BA6">
        <w:rPr>
          <w:rStyle w:val="Inlinebold"/>
        </w:rPr>
        <w:t>B9</w:t>
      </w:r>
      <w:r>
        <w:t xml:space="preserve">, use the </w:t>
      </w:r>
      <w:r w:rsidRPr="009B6382">
        <w:rPr>
          <w:rStyle w:val="Inlinebold"/>
        </w:rPr>
        <w:t>Insert Function</w:t>
      </w:r>
      <w:r>
        <w:t xml:space="preserve"> wizard to enter a function that sums </w:t>
      </w:r>
      <w:r w:rsidRPr="00302BA6">
        <w:rPr>
          <w:rStyle w:val="Inlinebold"/>
        </w:rPr>
        <w:t>B3</w:t>
      </w:r>
      <w:r>
        <w:t xml:space="preserve"> to </w:t>
      </w:r>
      <w:r w:rsidRPr="00302BA6">
        <w:rPr>
          <w:rStyle w:val="Inlinebold"/>
        </w:rPr>
        <w:t>B8</w:t>
      </w:r>
      <w:r>
        <w:t>.</w:t>
      </w:r>
    </w:p>
    <w:p w14:paraId="1656E722" w14:textId="6D639998" w:rsidR="009B6382" w:rsidRDefault="009B6382" w:rsidP="009B6382">
      <w:pPr>
        <w:pStyle w:val="Numberedlist1"/>
      </w:pPr>
      <w:r>
        <w:t>Copy the f</w:t>
      </w:r>
      <w:r w:rsidRPr="009B6382">
        <w:t xml:space="preserve">ormula from cell </w:t>
      </w:r>
      <w:r w:rsidRPr="00302BA6">
        <w:rPr>
          <w:rStyle w:val="Inlinebold"/>
        </w:rPr>
        <w:t>B9</w:t>
      </w:r>
      <w:r w:rsidRPr="009B6382">
        <w:t xml:space="preserve"> to cell </w:t>
      </w:r>
      <w:r w:rsidRPr="00302BA6">
        <w:rPr>
          <w:rStyle w:val="Inlinebold"/>
        </w:rPr>
        <w:t>C9</w:t>
      </w:r>
      <w:r w:rsidRPr="009B6382">
        <w:t xml:space="preserve"> through to cell </w:t>
      </w:r>
      <w:r w:rsidR="002808CC" w:rsidRPr="00302BA6">
        <w:rPr>
          <w:rStyle w:val="Inlinebold"/>
        </w:rPr>
        <w:t>F</w:t>
      </w:r>
      <w:r w:rsidRPr="00302BA6">
        <w:rPr>
          <w:rStyle w:val="Inlinebold"/>
        </w:rPr>
        <w:t>9</w:t>
      </w:r>
      <w:r w:rsidRPr="009B6382">
        <w:t>.</w:t>
      </w:r>
    </w:p>
    <w:p w14:paraId="5FDFFB26" w14:textId="0830F1AE" w:rsidR="002225B8" w:rsidRDefault="002225B8" w:rsidP="009B6382">
      <w:pPr>
        <w:pStyle w:val="Numberedlist1"/>
      </w:pPr>
      <w:r>
        <w:t xml:space="preserve">Select cells </w:t>
      </w:r>
      <w:r w:rsidRPr="00302BA6">
        <w:rPr>
          <w:rStyle w:val="Inlinebold"/>
        </w:rPr>
        <w:t>B9</w:t>
      </w:r>
      <w:r>
        <w:t xml:space="preserve"> to </w:t>
      </w:r>
      <w:r w:rsidRPr="00302BA6">
        <w:rPr>
          <w:rStyle w:val="Inlinebold"/>
        </w:rPr>
        <w:t>F</w:t>
      </w:r>
      <w:r w:rsidR="003E0CAA" w:rsidRPr="00302BA6">
        <w:rPr>
          <w:rStyle w:val="Inlinebold"/>
        </w:rPr>
        <w:t>9</w:t>
      </w:r>
      <w:r>
        <w:t xml:space="preserve"> and format a </w:t>
      </w:r>
      <w:r w:rsidR="003E0CAA" w:rsidRPr="003E0CAA">
        <w:rPr>
          <w:rStyle w:val="Inlinebold"/>
        </w:rPr>
        <w:t>Top and Double B</w:t>
      </w:r>
      <w:r w:rsidRPr="003E0CAA">
        <w:rPr>
          <w:rStyle w:val="Inlinebold"/>
        </w:rPr>
        <w:t xml:space="preserve">ottom </w:t>
      </w:r>
      <w:r w:rsidR="003E0CAA" w:rsidRPr="003E0CAA">
        <w:rPr>
          <w:rStyle w:val="Inlinebold"/>
        </w:rPr>
        <w:t>B</w:t>
      </w:r>
      <w:r w:rsidRPr="003E0CAA">
        <w:rPr>
          <w:rStyle w:val="Inlinebold"/>
        </w:rPr>
        <w:t>order</w:t>
      </w:r>
      <w:r w:rsidR="003E0CAA">
        <w:t xml:space="preserve"> for the range of cells.</w:t>
      </w:r>
    </w:p>
    <w:p w14:paraId="58B44D64" w14:textId="5CDE3BA4" w:rsidR="00694B42" w:rsidRDefault="00694B42" w:rsidP="009B6382">
      <w:pPr>
        <w:pStyle w:val="Numberedlist1"/>
      </w:pPr>
      <w:r>
        <w:t>Save and close the file.</w:t>
      </w:r>
    </w:p>
    <w:p w14:paraId="4B733167" w14:textId="77777777" w:rsidR="00C35AC6" w:rsidRDefault="00C35AC6" w:rsidP="00EE757F">
      <w:bookmarkStart w:id="111" w:name="_Toc28777036"/>
      <w:r>
        <w:br w:type="page"/>
      </w:r>
    </w:p>
    <w:p w14:paraId="6182D921" w14:textId="61BA8452" w:rsidR="00B1546F" w:rsidRDefault="00B1546F" w:rsidP="00B1546F">
      <w:pPr>
        <w:pStyle w:val="Heading3"/>
      </w:pPr>
      <w:r>
        <w:lastRenderedPageBreak/>
        <w:t>Try-it 2</w:t>
      </w:r>
      <w:bookmarkEnd w:id="111"/>
    </w:p>
    <w:p w14:paraId="361500E8" w14:textId="209D805E" w:rsidR="00464E7C" w:rsidRDefault="00464E7C" w:rsidP="00E563E5">
      <w:r w:rsidRPr="00AB78BC">
        <w:t>In this try-it,</w:t>
      </w:r>
      <w:r>
        <w:t xml:space="preserve"> you will</w:t>
      </w:r>
      <w:r w:rsidRPr="00AB78BC">
        <w:t xml:space="preserve"> </w:t>
      </w:r>
      <w:r>
        <w:t xml:space="preserve">open a sample document and practice using </w:t>
      </w:r>
      <w:r w:rsidRPr="00E563E5">
        <w:rPr>
          <w:rStyle w:val="Inlinebold"/>
        </w:rPr>
        <w:t>AVERAGE</w:t>
      </w:r>
      <w:r>
        <w:t xml:space="preserve"> function.</w:t>
      </w:r>
    </w:p>
    <w:p w14:paraId="40084E77" w14:textId="77777777" w:rsidR="00DF78C2" w:rsidRDefault="00DF78C2" w:rsidP="00DF78C2">
      <w:pPr>
        <w:pStyle w:val="Heading4"/>
      </w:pPr>
      <w:r>
        <w:t>Resources</w:t>
      </w:r>
    </w:p>
    <w:p w14:paraId="19B70ED0" w14:textId="77777777" w:rsidR="00DF78C2" w:rsidRPr="00B1546F" w:rsidRDefault="00DF78C2" w:rsidP="00DF78C2">
      <w:r>
        <w:t>You will need the following resources for this try-it:</w:t>
      </w:r>
    </w:p>
    <w:p w14:paraId="1EC00467" w14:textId="305690E5" w:rsidR="00DF78C2" w:rsidRDefault="00DF78C2" w:rsidP="00F64BF1">
      <w:pPr>
        <w:pStyle w:val="Bulletlevel1"/>
      </w:pPr>
      <w:r w:rsidRPr="00840DE1">
        <w:t xml:space="preserve">Open </w:t>
      </w:r>
      <w:r w:rsidRPr="00B807FA">
        <w:rPr>
          <w:rStyle w:val="Inlinebold"/>
        </w:rPr>
        <w:t>L3_T1_try</w:t>
      </w:r>
      <w:r w:rsidR="000C26B7">
        <w:rPr>
          <w:rStyle w:val="Inlinebold"/>
        </w:rPr>
        <w:t>2</w:t>
      </w:r>
      <w:r w:rsidRPr="00B807FA">
        <w:rPr>
          <w:rStyle w:val="Inlinebold"/>
        </w:rPr>
        <w:t>_</w:t>
      </w:r>
      <w:r w:rsidR="000C26B7">
        <w:rPr>
          <w:rStyle w:val="Inlinebold"/>
        </w:rPr>
        <w:t>average</w:t>
      </w:r>
      <w:r w:rsidRPr="00B807FA">
        <w:rPr>
          <w:rStyle w:val="Inlinebold"/>
        </w:rPr>
        <w:t>_</w:t>
      </w:r>
      <w:r>
        <w:rPr>
          <w:rStyle w:val="Inlinebold"/>
        </w:rPr>
        <w:t>function_starter.xlsx</w:t>
      </w:r>
      <w:r>
        <w:t xml:space="preserve"> </w:t>
      </w:r>
      <w:r w:rsidRPr="00840DE1">
        <w:t>in this lesson</w:t>
      </w:r>
      <w:r w:rsidR="00DD3662">
        <w:t>’</w:t>
      </w:r>
      <w:r w:rsidRPr="00840DE1">
        <w:t>s Learning Activity Resources</w:t>
      </w:r>
      <w:r>
        <w:t>.</w:t>
      </w:r>
    </w:p>
    <w:p w14:paraId="477597CB" w14:textId="77777777" w:rsidR="00DF78C2" w:rsidRDefault="00DF78C2" w:rsidP="00DF78C2">
      <w:pPr>
        <w:pStyle w:val="Heading4"/>
      </w:pPr>
      <w:r>
        <w:t>Instructions</w:t>
      </w:r>
    </w:p>
    <w:p w14:paraId="054D1F51" w14:textId="77777777" w:rsidR="00DF78C2" w:rsidRPr="00B1546F" w:rsidRDefault="00DF78C2" w:rsidP="00DF78C2">
      <w:r>
        <w:t>The following are the general tasks that you need to perform during this try-it:</w:t>
      </w:r>
    </w:p>
    <w:p w14:paraId="5DB4BB15" w14:textId="3A9774AB" w:rsidR="00DF78C2" w:rsidRPr="00DF78C2" w:rsidRDefault="00DF78C2" w:rsidP="00E46A24">
      <w:pPr>
        <w:pStyle w:val="Numberedlist1"/>
        <w:numPr>
          <w:ilvl w:val="0"/>
          <w:numId w:val="57"/>
        </w:numPr>
      </w:pPr>
      <w:r>
        <w:t xml:space="preserve">In cell </w:t>
      </w:r>
      <w:r w:rsidR="0071049A" w:rsidRPr="00302BA6">
        <w:rPr>
          <w:rStyle w:val="Inlinebold"/>
        </w:rPr>
        <w:t>G</w:t>
      </w:r>
      <w:r w:rsidRPr="00302BA6">
        <w:rPr>
          <w:rStyle w:val="Inlinebold"/>
        </w:rPr>
        <w:t>3</w:t>
      </w:r>
      <w:r w:rsidRPr="00DF78C2">
        <w:t xml:space="preserve">, use the </w:t>
      </w:r>
      <w:r w:rsidR="0071049A">
        <w:rPr>
          <w:rStyle w:val="Inlinebold"/>
        </w:rPr>
        <w:t xml:space="preserve">Insert Function </w:t>
      </w:r>
      <w:r w:rsidR="0071049A" w:rsidRPr="0071049A">
        <w:t>wizard</w:t>
      </w:r>
      <w:r w:rsidRPr="00DF78C2">
        <w:t xml:space="preserve"> to enter a function that </w:t>
      </w:r>
      <w:r w:rsidR="0071049A">
        <w:t>averages cells</w:t>
      </w:r>
      <w:r w:rsidRPr="00DF78C2">
        <w:t xml:space="preserve"> </w:t>
      </w:r>
      <w:r w:rsidRPr="00302BA6">
        <w:rPr>
          <w:rStyle w:val="Inlinebold"/>
        </w:rPr>
        <w:t>B3</w:t>
      </w:r>
      <w:r w:rsidRPr="00DF78C2">
        <w:t xml:space="preserve"> to </w:t>
      </w:r>
      <w:r w:rsidRPr="00302BA6">
        <w:rPr>
          <w:rStyle w:val="Inlinebold"/>
        </w:rPr>
        <w:t>E3</w:t>
      </w:r>
      <w:r w:rsidRPr="00DF78C2">
        <w:t>.</w:t>
      </w:r>
    </w:p>
    <w:p w14:paraId="7979F5E2" w14:textId="4CA34ABE" w:rsidR="00DF78C2" w:rsidRDefault="00DF78C2" w:rsidP="00DF78C2">
      <w:pPr>
        <w:pStyle w:val="Numberedlist1"/>
      </w:pPr>
      <w:r>
        <w:t>Copy the f</w:t>
      </w:r>
      <w:r w:rsidRPr="00DF78C2">
        <w:t xml:space="preserve">ormula from cell </w:t>
      </w:r>
      <w:r w:rsidR="0071049A" w:rsidRPr="00302BA6">
        <w:rPr>
          <w:rStyle w:val="Inlinebold"/>
        </w:rPr>
        <w:t>G</w:t>
      </w:r>
      <w:r w:rsidRPr="00302BA6">
        <w:rPr>
          <w:rStyle w:val="Inlinebold"/>
        </w:rPr>
        <w:t>3</w:t>
      </w:r>
      <w:r w:rsidRPr="00DF78C2">
        <w:t xml:space="preserve"> to cell </w:t>
      </w:r>
      <w:r w:rsidR="0071049A" w:rsidRPr="00302BA6">
        <w:rPr>
          <w:rStyle w:val="Inlinebold"/>
        </w:rPr>
        <w:t>G</w:t>
      </w:r>
      <w:r w:rsidRPr="00302BA6">
        <w:rPr>
          <w:rStyle w:val="Inlinebold"/>
        </w:rPr>
        <w:t>4</w:t>
      </w:r>
      <w:r w:rsidRPr="00DF78C2">
        <w:t xml:space="preserve"> through to cell </w:t>
      </w:r>
      <w:r w:rsidR="0071049A" w:rsidRPr="00302BA6">
        <w:rPr>
          <w:rStyle w:val="Inlinebold"/>
        </w:rPr>
        <w:t>G</w:t>
      </w:r>
      <w:r w:rsidR="00694B42" w:rsidRPr="00302BA6">
        <w:rPr>
          <w:rStyle w:val="Inlinebold"/>
        </w:rPr>
        <w:t>9</w:t>
      </w:r>
      <w:r w:rsidRPr="00DF78C2">
        <w:t>.</w:t>
      </w:r>
    </w:p>
    <w:p w14:paraId="2F7736E3" w14:textId="604D1524" w:rsidR="00694B42" w:rsidRPr="00DF78C2" w:rsidRDefault="00694B42" w:rsidP="00DF78C2">
      <w:pPr>
        <w:pStyle w:val="Numberedlist1"/>
      </w:pPr>
      <w:r>
        <w:t>Save and close the file.</w:t>
      </w:r>
    </w:p>
    <w:p w14:paraId="357D9187" w14:textId="5A45A30D" w:rsidR="00B1546F" w:rsidRDefault="00B1546F" w:rsidP="00B1546F">
      <w:pPr>
        <w:pStyle w:val="Heading2"/>
      </w:pPr>
      <w:bookmarkStart w:id="112" w:name="_Toc28777037"/>
      <w:r>
        <w:t xml:space="preserve">Topic 2: </w:t>
      </w:r>
      <w:r w:rsidR="00E5013A">
        <w:t>Us</w:t>
      </w:r>
      <w:r w:rsidR="008C0DC1">
        <w:t>e</w:t>
      </w:r>
      <w:r w:rsidR="00E5013A">
        <w:t xml:space="preserve"> MAX and MIN </w:t>
      </w:r>
      <w:r w:rsidR="00D32069">
        <w:t>f</w:t>
      </w:r>
      <w:r w:rsidR="00E5013A">
        <w:t>unctions in formulas</w:t>
      </w:r>
      <w:bookmarkEnd w:id="112"/>
    </w:p>
    <w:p w14:paraId="2D44A928" w14:textId="4F5D6CF3" w:rsidR="00B1546F" w:rsidRPr="00B1546F" w:rsidRDefault="00B1546F" w:rsidP="00B1546F">
      <w:r w:rsidRPr="00B1546F">
        <w:rPr>
          <w:noProof/>
          <w:lang w:val="en-IN" w:eastAsia="en-IN"/>
        </w:rPr>
        <w:drawing>
          <wp:inline distT="0" distB="0" distL="0" distR="0" wp14:anchorId="4E454A81" wp14:editId="526764F6">
            <wp:extent cx="302554" cy="365587"/>
            <wp:effectExtent l="0" t="0" r="2540" b="0"/>
            <wp:docPr id="45" name="Picture 45"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B1546F">
        <w:t xml:space="preserve"> </w:t>
      </w:r>
      <w:r w:rsidR="0097276E">
        <w:t xml:space="preserve">As mentioned previously, all functions in the </w:t>
      </w:r>
      <w:r w:rsidR="0097276E" w:rsidRPr="0097276E">
        <w:rPr>
          <w:rStyle w:val="Inlinebold"/>
        </w:rPr>
        <w:t>Function Library</w:t>
      </w:r>
      <w:r w:rsidR="0097276E">
        <w:t xml:space="preserve"> are grouped into several categories. Located in the </w:t>
      </w:r>
      <w:r w:rsidR="0097276E" w:rsidRPr="0097276E">
        <w:rPr>
          <w:rStyle w:val="Inlinebold"/>
        </w:rPr>
        <w:t>Statistical</w:t>
      </w:r>
      <w:r w:rsidR="0097276E">
        <w:t xml:space="preserve"> category are two functions that are useful when analyzing financial data</w:t>
      </w:r>
      <w:r w:rsidR="00F0006B">
        <w:t>:</w:t>
      </w:r>
      <w:r w:rsidR="0097276E">
        <w:t xml:space="preserve"> the </w:t>
      </w:r>
      <w:r w:rsidR="0097276E" w:rsidRPr="0097276E">
        <w:rPr>
          <w:rStyle w:val="Inlinebold"/>
        </w:rPr>
        <w:t>MAX</w:t>
      </w:r>
      <w:r w:rsidR="0097276E">
        <w:t xml:space="preserve"> function and the </w:t>
      </w:r>
      <w:r w:rsidR="0097276E" w:rsidRPr="0097276E">
        <w:rPr>
          <w:rStyle w:val="Inlinebold"/>
        </w:rPr>
        <w:t>MIN</w:t>
      </w:r>
      <w:r w:rsidR="0097276E">
        <w:t xml:space="preserve"> function.</w:t>
      </w:r>
    </w:p>
    <w:p w14:paraId="1742177C" w14:textId="014E5914" w:rsidR="00DA7082" w:rsidRDefault="00DA7082" w:rsidP="00DA7082">
      <w:pPr>
        <w:pStyle w:val="Heading3"/>
      </w:pPr>
      <w:bookmarkStart w:id="113" w:name="_Toc28777038"/>
      <w:r>
        <w:t>Overview of the MAX function</w:t>
      </w:r>
      <w:bookmarkEnd w:id="113"/>
    </w:p>
    <w:p w14:paraId="3E1A3774" w14:textId="45CB4C40" w:rsidR="00B1546F" w:rsidRDefault="0097276E" w:rsidP="00B1546F">
      <w:r>
        <w:t xml:space="preserve">The </w:t>
      </w:r>
      <w:r w:rsidRPr="0097276E">
        <w:rPr>
          <w:rStyle w:val="Inlinebold"/>
        </w:rPr>
        <w:t>MAX</w:t>
      </w:r>
      <w:r>
        <w:t xml:space="preserve"> function returns the largest value in a specified range of cells in the worksheet. This function is useful if, for example, you need to determine the highest expense or revenue amount in a financial worksheet.</w:t>
      </w:r>
    </w:p>
    <w:p w14:paraId="64BA37D3" w14:textId="7908FC87" w:rsidR="006002CF" w:rsidRDefault="006002CF" w:rsidP="00B1546F">
      <w:r>
        <w:t xml:space="preserve">As shown in Figure 15, the </w:t>
      </w:r>
      <w:r w:rsidRPr="0000612A">
        <w:rPr>
          <w:rStyle w:val="Inlinebold"/>
        </w:rPr>
        <w:t>MAX</w:t>
      </w:r>
      <w:r>
        <w:t xml:space="preserve"> function consists of the name followed by an opening </w:t>
      </w:r>
      <w:r w:rsidR="00FE1BB0">
        <w:t>parentheses</w:t>
      </w:r>
      <w:r>
        <w:t xml:space="preserve">. </w:t>
      </w:r>
      <w:r w:rsidR="0000612A">
        <w:t xml:space="preserve">The first argument is required and can be either a number, named range, or cell reference. All subsequent arguments are optional. The final part of the function is the closed </w:t>
      </w:r>
      <w:r w:rsidR="00FE1BB0">
        <w:t>parentheses</w:t>
      </w:r>
      <w:r w:rsidR="0000612A">
        <w:t>.</w:t>
      </w:r>
    </w:p>
    <w:p w14:paraId="30B837F7" w14:textId="77777777" w:rsidR="006002CF" w:rsidRDefault="006002CF" w:rsidP="006002CF">
      <w:pPr>
        <w:keepNext/>
      </w:pPr>
      <w:r>
        <w:rPr>
          <w:noProof/>
          <w:lang w:val="en-IN" w:eastAsia="en-IN"/>
        </w:rPr>
        <w:drawing>
          <wp:inline distT="0" distB="0" distL="0" distR="0" wp14:anchorId="104CF8AA" wp14:editId="160068A0">
            <wp:extent cx="1847864" cy="490541"/>
            <wp:effectExtent l="19050" t="19050" r="19050" b="24130"/>
            <wp:docPr id="39" name="Picture 39" descr="The MAX function format displaying =MAX( and then the required and optiona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5_L3_15_max_function.png"/>
                    <pic:cNvPicPr/>
                  </pic:nvPicPr>
                  <pic:blipFill>
                    <a:blip r:embed="rId47">
                      <a:extLst>
                        <a:ext uri="{28A0092B-C50C-407E-A947-70E740481C1C}">
                          <a14:useLocalDpi xmlns:a14="http://schemas.microsoft.com/office/drawing/2010/main" val="0"/>
                        </a:ext>
                      </a:extLst>
                    </a:blip>
                    <a:stretch>
                      <a:fillRect/>
                    </a:stretch>
                  </pic:blipFill>
                  <pic:spPr>
                    <a:xfrm>
                      <a:off x="0" y="0"/>
                      <a:ext cx="1847864" cy="490541"/>
                    </a:xfrm>
                    <a:prstGeom prst="rect">
                      <a:avLst/>
                    </a:prstGeom>
                    <a:ln w="12700">
                      <a:solidFill>
                        <a:schemeClr val="tx1"/>
                      </a:solidFill>
                    </a:ln>
                  </pic:spPr>
                </pic:pic>
              </a:graphicData>
            </a:graphic>
          </wp:inline>
        </w:drawing>
      </w:r>
    </w:p>
    <w:p w14:paraId="7AC8BD5F" w14:textId="1F863986" w:rsidR="006002CF" w:rsidRPr="00B1546F" w:rsidRDefault="006002CF" w:rsidP="006002CF">
      <w:pPr>
        <w:pStyle w:val="Caption"/>
      </w:pPr>
      <w:r>
        <w:t xml:space="preserve">Figure </w:t>
      </w:r>
      <w:r>
        <w:fldChar w:fldCharType="begin"/>
      </w:r>
      <w:r>
        <w:instrText xml:space="preserve"> SEQ Figure \* ARABIC </w:instrText>
      </w:r>
      <w:r>
        <w:fldChar w:fldCharType="separate"/>
      </w:r>
      <w:r w:rsidR="00B26D36">
        <w:rPr>
          <w:noProof/>
        </w:rPr>
        <w:t>15</w:t>
      </w:r>
      <w:r>
        <w:fldChar w:fldCharType="end"/>
      </w:r>
      <w:r>
        <w:t xml:space="preserve">: </w:t>
      </w:r>
      <w:r w:rsidRPr="00DD3662">
        <w:rPr>
          <w:rStyle w:val="Inlinebold"/>
        </w:rPr>
        <w:t>MAX</w:t>
      </w:r>
      <w:r>
        <w:t xml:space="preserve"> function</w:t>
      </w:r>
    </w:p>
    <w:p w14:paraId="0ECE2167" w14:textId="75EAF947" w:rsidR="00B1546F" w:rsidRDefault="00A05778" w:rsidP="00B1546F">
      <w:r>
        <w:lastRenderedPageBreak/>
        <w:t xml:space="preserve">The </w:t>
      </w:r>
      <w:r w:rsidR="003D03DE" w:rsidRPr="00ED61F7">
        <w:rPr>
          <w:rStyle w:val="Inlinebold"/>
        </w:rPr>
        <w:t>MAX</w:t>
      </w:r>
      <w:r>
        <w:t xml:space="preserve"> function evaluates numerical values but ignore</w:t>
      </w:r>
      <w:r w:rsidR="004C741E">
        <w:t>s</w:t>
      </w:r>
      <w:r>
        <w:t xml:space="preserve"> empty cells, text values, and the logical values of TRUE and FALSE.</w:t>
      </w:r>
    </w:p>
    <w:p w14:paraId="61859863" w14:textId="6A50F3A0" w:rsidR="00DA7082" w:rsidRDefault="00DA7082" w:rsidP="00DA7082">
      <w:pPr>
        <w:pStyle w:val="Heading3"/>
      </w:pPr>
      <w:bookmarkStart w:id="114" w:name="_Toc28777039"/>
      <w:r>
        <w:t>Overview of the MIN function</w:t>
      </w:r>
      <w:bookmarkEnd w:id="114"/>
    </w:p>
    <w:p w14:paraId="5D33E70E" w14:textId="23391FAC" w:rsidR="00DA7082" w:rsidRDefault="00DA7082" w:rsidP="00DA7082">
      <w:r>
        <w:t xml:space="preserve">The </w:t>
      </w:r>
      <w:r w:rsidR="002C04FB">
        <w:rPr>
          <w:rStyle w:val="Inlinebold"/>
        </w:rPr>
        <w:t>MIN</w:t>
      </w:r>
      <w:r>
        <w:t xml:space="preserve"> function returns the </w:t>
      </w:r>
      <w:r w:rsidR="002C04FB">
        <w:t>smallest</w:t>
      </w:r>
      <w:r>
        <w:t xml:space="preserve"> value in a specified range of cells in the worksheet. </w:t>
      </w:r>
      <w:r w:rsidR="002C04FB">
        <w:t xml:space="preserve">This function is used for any scenario where you need to find the minimum values in a range of data; </w:t>
      </w:r>
      <w:r w:rsidR="00E6050E">
        <w:t xml:space="preserve">it is </w:t>
      </w:r>
      <w:r w:rsidR="002C04FB">
        <w:t>often used in financial analysis</w:t>
      </w:r>
      <w:r>
        <w:t>.</w:t>
      </w:r>
    </w:p>
    <w:p w14:paraId="2B33DCCD" w14:textId="2CBDF889" w:rsidR="00DA7082" w:rsidRDefault="00DA7082" w:rsidP="00DA7082">
      <w:r>
        <w:t>As shown in Figure 1</w:t>
      </w:r>
      <w:r w:rsidR="002C04FB">
        <w:t>6</w:t>
      </w:r>
      <w:r>
        <w:t xml:space="preserve">, the </w:t>
      </w:r>
      <w:r w:rsidR="002C04FB">
        <w:rPr>
          <w:rStyle w:val="Inlinebold"/>
        </w:rPr>
        <w:t>MIN</w:t>
      </w:r>
      <w:r>
        <w:t xml:space="preserve"> function consists of the name followed by an opening </w:t>
      </w:r>
      <w:r w:rsidR="00FE1BB0">
        <w:t>parentheses</w:t>
      </w:r>
      <w:r>
        <w:t xml:space="preserve">. The first argument is required and can be either a number, named range, or cell reference. All subsequent arguments are optional. The final part of the function is the closed </w:t>
      </w:r>
      <w:r w:rsidR="00FE1BB0">
        <w:t>parentheses</w:t>
      </w:r>
      <w:r>
        <w:t>.</w:t>
      </w:r>
    </w:p>
    <w:p w14:paraId="4452EC34" w14:textId="77777777" w:rsidR="00F4269A" w:rsidRDefault="00F4269A" w:rsidP="00F4269A">
      <w:pPr>
        <w:keepNext/>
      </w:pPr>
      <w:r>
        <w:rPr>
          <w:noProof/>
          <w:lang w:val="en-IN" w:eastAsia="en-IN"/>
        </w:rPr>
        <w:drawing>
          <wp:inline distT="0" distB="0" distL="0" distR="0" wp14:anchorId="73B9DE88" wp14:editId="7566D444">
            <wp:extent cx="1857389" cy="528641"/>
            <wp:effectExtent l="19050" t="19050" r="9525" b="24130"/>
            <wp:docPr id="42" name="Picture 42" descr="The MIN function format displaying =MIN( and then the required and optional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5_L3_16_min_function.png"/>
                    <pic:cNvPicPr/>
                  </pic:nvPicPr>
                  <pic:blipFill>
                    <a:blip r:embed="rId48">
                      <a:extLst>
                        <a:ext uri="{28A0092B-C50C-407E-A947-70E740481C1C}">
                          <a14:useLocalDpi xmlns:a14="http://schemas.microsoft.com/office/drawing/2010/main" val="0"/>
                        </a:ext>
                      </a:extLst>
                    </a:blip>
                    <a:stretch>
                      <a:fillRect/>
                    </a:stretch>
                  </pic:blipFill>
                  <pic:spPr>
                    <a:xfrm>
                      <a:off x="0" y="0"/>
                      <a:ext cx="1857389" cy="528641"/>
                    </a:xfrm>
                    <a:prstGeom prst="rect">
                      <a:avLst/>
                    </a:prstGeom>
                    <a:ln w="12700">
                      <a:solidFill>
                        <a:schemeClr val="tx1"/>
                      </a:solidFill>
                    </a:ln>
                  </pic:spPr>
                </pic:pic>
              </a:graphicData>
            </a:graphic>
          </wp:inline>
        </w:drawing>
      </w:r>
    </w:p>
    <w:p w14:paraId="69AF273D" w14:textId="412C5E44" w:rsidR="00F4269A" w:rsidRDefault="00F4269A" w:rsidP="00F4269A">
      <w:pPr>
        <w:pStyle w:val="Caption"/>
      </w:pPr>
      <w:r>
        <w:t xml:space="preserve">Figure </w:t>
      </w:r>
      <w:r>
        <w:fldChar w:fldCharType="begin"/>
      </w:r>
      <w:r>
        <w:instrText xml:space="preserve"> SEQ Figure \* ARABIC </w:instrText>
      </w:r>
      <w:r>
        <w:fldChar w:fldCharType="separate"/>
      </w:r>
      <w:r w:rsidR="00B26D36">
        <w:rPr>
          <w:noProof/>
        </w:rPr>
        <w:t>16</w:t>
      </w:r>
      <w:r>
        <w:fldChar w:fldCharType="end"/>
      </w:r>
      <w:r>
        <w:t xml:space="preserve">: </w:t>
      </w:r>
      <w:r w:rsidRPr="00DD3662">
        <w:rPr>
          <w:rStyle w:val="Inlinebold"/>
        </w:rPr>
        <w:t>MIN</w:t>
      </w:r>
      <w:r>
        <w:t xml:space="preserve"> function</w:t>
      </w:r>
    </w:p>
    <w:p w14:paraId="08700657" w14:textId="2BA9357C" w:rsidR="00DA7082" w:rsidRDefault="00DA7082" w:rsidP="00DA7082">
      <w:r>
        <w:t xml:space="preserve">The </w:t>
      </w:r>
      <w:r w:rsidR="003D03DE" w:rsidRPr="00ED61F7">
        <w:rPr>
          <w:rStyle w:val="Inlinebold"/>
        </w:rPr>
        <w:t>MIN</w:t>
      </w:r>
      <w:r>
        <w:t xml:space="preserve"> function evaluates numerical values but ignore</w:t>
      </w:r>
      <w:r w:rsidR="004C741E">
        <w:t>s</w:t>
      </w:r>
      <w:r>
        <w:t xml:space="preserve"> empty cells, text values</w:t>
      </w:r>
      <w:r w:rsidR="004C741E">
        <w:t>,</w:t>
      </w:r>
      <w:r w:rsidR="002C04FB">
        <w:t xml:space="preserve"> or l</w:t>
      </w:r>
      <w:r>
        <w:t>ogical values</w:t>
      </w:r>
      <w:r w:rsidR="002C04FB">
        <w:t xml:space="preserve"> contained within the specified range</w:t>
      </w:r>
      <w:r>
        <w:t>.</w:t>
      </w:r>
    </w:p>
    <w:tbl>
      <w:tblPr>
        <w:tblW w:w="0" w:type="auto"/>
        <w:tblLook w:val="04A0" w:firstRow="1" w:lastRow="0" w:firstColumn="1" w:lastColumn="0" w:noHBand="0" w:noVBand="1"/>
      </w:tblPr>
      <w:tblGrid>
        <w:gridCol w:w="2466"/>
        <w:gridCol w:w="6894"/>
      </w:tblGrid>
      <w:tr w:rsidR="00F56E51" w14:paraId="7BA0213E" w14:textId="77777777" w:rsidTr="00420BD1">
        <w:tc>
          <w:tcPr>
            <w:tcW w:w="2466" w:type="dxa"/>
          </w:tcPr>
          <w:p w14:paraId="2CFB24FD" w14:textId="77777777" w:rsidR="00F56E51" w:rsidRPr="001503F6" w:rsidRDefault="00F56E51" w:rsidP="00420BD1">
            <w:r w:rsidRPr="001503F6">
              <w:rPr>
                <w:noProof/>
                <w:lang w:val="en-IN" w:eastAsia="en-IN"/>
              </w:rPr>
              <w:drawing>
                <wp:inline distT="0" distB="0" distL="0" distR="0" wp14:anchorId="49282ED9" wp14:editId="040482C3">
                  <wp:extent cx="969749" cy="1750587"/>
                  <wp:effectExtent l="0" t="0" r="1905" b="2540"/>
                  <wp:docPr id="44"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69749" cy="1750587"/>
                          </a:xfrm>
                          <a:prstGeom prst="rect">
                            <a:avLst/>
                          </a:prstGeom>
                        </pic:spPr>
                      </pic:pic>
                    </a:graphicData>
                  </a:graphic>
                </wp:inline>
              </w:drawing>
            </w:r>
          </w:p>
        </w:tc>
        <w:tc>
          <w:tcPr>
            <w:tcW w:w="6894" w:type="dxa"/>
          </w:tcPr>
          <w:p w14:paraId="39C6B9C7" w14:textId="77777777" w:rsidR="00F56E51" w:rsidRPr="001503F6" w:rsidRDefault="00F56E51" w:rsidP="00420BD1">
            <w:pPr>
              <w:pStyle w:val="Readeraids"/>
            </w:pPr>
            <w:r w:rsidRPr="001503F6">
              <w:t>Did you know?</w:t>
            </w:r>
          </w:p>
          <w:p w14:paraId="17D1E628" w14:textId="0F16DA91" w:rsidR="00F56E51" w:rsidRPr="001503F6" w:rsidRDefault="00CB40C9" w:rsidP="00420BD1">
            <w:r>
              <w:t xml:space="preserve">The </w:t>
            </w:r>
            <w:r w:rsidRPr="00ED61F7">
              <w:rPr>
                <w:rStyle w:val="Inlinebold"/>
              </w:rPr>
              <w:t xml:space="preserve">Function library </w:t>
            </w:r>
            <w:r>
              <w:t xml:space="preserve">contains a button called </w:t>
            </w:r>
            <w:r w:rsidRPr="00CB40C9">
              <w:rPr>
                <w:rStyle w:val="Inlinebold"/>
              </w:rPr>
              <w:t>AutoSum</w:t>
            </w:r>
            <w:r>
              <w:t xml:space="preserve">. The </w:t>
            </w:r>
            <w:r w:rsidRPr="00ED61F7">
              <w:rPr>
                <w:rStyle w:val="Inlinebold"/>
              </w:rPr>
              <w:t>AutoSum</w:t>
            </w:r>
            <w:r>
              <w:t xml:space="preserve"> will, by default, calculate the total from the adjacent cell through to the first non</w:t>
            </w:r>
            <w:r w:rsidR="004C741E">
              <w:t>-</w:t>
            </w:r>
            <w:r>
              <w:t xml:space="preserve">numeric cell. The drop-down arrow on the button also provides an option to change this command to perform </w:t>
            </w:r>
            <w:r w:rsidR="003D03DE" w:rsidRPr="00ED61F7">
              <w:rPr>
                <w:rStyle w:val="Inlinebold"/>
              </w:rPr>
              <w:t>AVERAGE</w:t>
            </w:r>
            <w:r>
              <w:t xml:space="preserve">, </w:t>
            </w:r>
            <w:r w:rsidR="003D03DE" w:rsidRPr="00ED61F7">
              <w:rPr>
                <w:rStyle w:val="Inlinebold"/>
              </w:rPr>
              <w:t>MAX</w:t>
            </w:r>
            <w:r>
              <w:t xml:space="preserve">, </w:t>
            </w:r>
            <w:r w:rsidR="003D03DE" w:rsidRPr="00ED61F7">
              <w:rPr>
                <w:rStyle w:val="Inlinebold"/>
              </w:rPr>
              <w:t>MIN</w:t>
            </w:r>
            <w:r>
              <w:t xml:space="preserve">, and </w:t>
            </w:r>
            <w:r w:rsidR="00C44069" w:rsidRPr="00ED61F7">
              <w:rPr>
                <w:rStyle w:val="Inlinebold"/>
              </w:rPr>
              <w:t>COUNT</w:t>
            </w:r>
            <w:r>
              <w:t>.</w:t>
            </w:r>
          </w:p>
          <w:p w14:paraId="6A773E5B" w14:textId="77777777" w:rsidR="00F56E51" w:rsidRPr="001503F6" w:rsidRDefault="00F56E51" w:rsidP="00420BD1"/>
        </w:tc>
      </w:tr>
    </w:tbl>
    <w:p w14:paraId="47B12A46" w14:textId="604E5B52" w:rsidR="00B1546F" w:rsidRDefault="00B1546F" w:rsidP="00B1546F">
      <w:pPr>
        <w:pStyle w:val="Heading3"/>
      </w:pPr>
      <w:bookmarkStart w:id="115" w:name="_Toc28777040"/>
      <w:r>
        <w:t xml:space="preserve">Activity: </w:t>
      </w:r>
      <w:r w:rsidR="00FF3953">
        <w:t>Show me how</w:t>
      </w:r>
      <w:bookmarkEnd w:id="115"/>
    </w:p>
    <w:p w14:paraId="72AF9B24" w14:textId="6180DCF4" w:rsidR="00B1546F" w:rsidRPr="00B1546F" w:rsidRDefault="00FF3953" w:rsidP="00B1546F">
      <w:r w:rsidRPr="00FF3953">
        <w:t xml:space="preserve">This is a teacher-led demonstration about </w:t>
      </w:r>
      <w:r>
        <w:t xml:space="preserve">how to use the </w:t>
      </w:r>
      <w:r w:rsidR="003D03DE" w:rsidRPr="00ED61F7">
        <w:rPr>
          <w:rStyle w:val="Inlinebold"/>
        </w:rPr>
        <w:t>MAX</w:t>
      </w:r>
      <w:r>
        <w:t xml:space="preserve"> and </w:t>
      </w:r>
      <w:r w:rsidR="003D03DE" w:rsidRPr="00ED61F7">
        <w:rPr>
          <w:rStyle w:val="Inlinebold"/>
        </w:rPr>
        <w:t>MIN</w:t>
      </w:r>
      <w:r>
        <w:t xml:space="preserve"> functions in an Excel worksheet</w:t>
      </w:r>
      <w:r w:rsidR="00B1546F" w:rsidRPr="00B1546F">
        <w:t>.</w:t>
      </w:r>
    </w:p>
    <w:p w14:paraId="55DF9A81" w14:textId="77777777" w:rsidR="00B1546F" w:rsidRDefault="00B1546F" w:rsidP="00B1546F">
      <w:pPr>
        <w:pStyle w:val="Heading4"/>
      </w:pPr>
      <w:r>
        <w:t>Resources required</w:t>
      </w:r>
    </w:p>
    <w:p w14:paraId="7E372C63" w14:textId="77777777" w:rsidR="00B1546F" w:rsidRPr="00B1546F" w:rsidRDefault="00B1546F" w:rsidP="00B1546F">
      <w:r>
        <w:t>You will need the following resources for this activity:</w:t>
      </w:r>
    </w:p>
    <w:p w14:paraId="25AED6E4" w14:textId="62C50EBE" w:rsidR="00B1546F" w:rsidRDefault="00FF3953" w:rsidP="00824D00">
      <w:r w:rsidRPr="00ED61F7">
        <w:t>None</w:t>
      </w:r>
      <w:r w:rsidR="00B1546F">
        <w:t>.</w:t>
      </w:r>
    </w:p>
    <w:p w14:paraId="02190DE4" w14:textId="77777777" w:rsidR="00C35AC6" w:rsidRDefault="00C35AC6" w:rsidP="00EE757F">
      <w:r>
        <w:br w:type="page"/>
      </w:r>
    </w:p>
    <w:p w14:paraId="3F76A54C" w14:textId="1D3B2C23" w:rsidR="00B1546F" w:rsidRDefault="00B1546F" w:rsidP="00B1546F">
      <w:pPr>
        <w:pStyle w:val="Heading4"/>
      </w:pPr>
      <w:r>
        <w:lastRenderedPageBreak/>
        <w:t>Activity instructions</w:t>
      </w:r>
    </w:p>
    <w:p w14:paraId="45B01E7D" w14:textId="7DBBE8BF" w:rsidR="00B1546F" w:rsidRPr="00B1546F" w:rsidRDefault="00B1546F" w:rsidP="00B1546F">
      <w:r>
        <w:t xml:space="preserve">Participate in the activity by </w:t>
      </w:r>
      <w:r w:rsidR="00FF3953">
        <w:t xml:space="preserve">assisting your teacher </w:t>
      </w:r>
      <w:r w:rsidR="006C5775">
        <w:t>in</w:t>
      </w:r>
      <w:r w:rsidR="00FF3953">
        <w:t xml:space="preserve"> perform</w:t>
      </w:r>
      <w:r w:rsidR="006C5775">
        <w:t>ing</w:t>
      </w:r>
      <w:r w:rsidR="00FF3953">
        <w:t xml:space="preserve"> the following tasks</w:t>
      </w:r>
      <w:r>
        <w:t>:</w:t>
      </w:r>
    </w:p>
    <w:p w14:paraId="108E7F00" w14:textId="016CD237" w:rsidR="00B1546F" w:rsidRDefault="00FF3953" w:rsidP="00E46A24">
      <w:pPr>
        <w:pStyle w:val="Numberedlist1"/>
        <w:numPr>
          <w:ilvl w:val="0"/>
          <w:numId w:val="26"/>
        </w:numPr>
      </w:pPr>
      <w:r>
        <w:t xml:space="preserve">Insert the </w:t>
      </w:r>
      <w:r w:rsidR="003D03DE" w:rsidRPr="00ED61F7">
        <w:rPr>
          <w:rStyle w:val="Inlinebold"/>
        </w:rPr>
        <w:t>MAX</w:t>
      </w:r>
      <w:r>
        <w:t xml:space="preserve"> function to find the largest value.</w:t>
      </w:r>
    </w:p>
    <w:p w14:paraId="0776BB02" w14:textId="2E4F95DC" w:rsidR="00FF3953" w:rsidRPr="00B1546F" w:rsidRDefault="00FF3953" w:rsidP="00E46A24">
      <w:pPr>
        <w:pStyle w:val="Numberedlist1"/>
        <w:numPr>
          <w:ilvl w:val="0"/>
          <w:numId w:val="26"/>
        </w:numPr>
      </w:pPr>
      <w:r>
        <w:t xml:space="preserve">Insert the </w:t>
      </w:r>
      <w:r w:rsidR="003D03DE" w:rsidRPr="00ED61F7">
        <w:rPr>
          <w:rStyle w:val="Inlinebold"/>
        </w:rPr>
        <w:t>MIN</w:t>
      </w:r>
      <w:r>
        <w:t xml:space="preserve"> function to find the smallest value.</w:t>
      </w:r>
    </w:p>
    <w:p w14:paraId="4C4C87C4" w14:textId="3486BAC7" w:rsidR="001E6736" w:rsidRPr="007E10CC" w:rsidRDefault="001E6736" w:rsidP="001E6736">
      <w:pPr>
        <w:pStyle w:val="Heading3"/>
      </w:pPr>
      <w:bookmarkStart w:id="116" w:name="_Toc28777041"/>
      <w:r>
        <w:t xml:space="preserve">Try-it: </w:t>
      </w:r>
      <w:r w:rsidRPr="001E6736">
        <w:t>Us</w:t>
      </w:r>
      <w:r w:rsidR="008C0DC1">
        <w:t>e</w:t>
      </w:r>
      <w:r w:rsidRPr="001E6736">
        <w:t xml:space="preserve"> MAX and MIN </w:t>
      </w:r>
      <w:r w:rsidR="006C5775">
        <w:t>f</w:t>
      </w:r>
      <w:r w:rsidRPr="001E6736">
        <w:t>unctions in formulas</w:t>
      </w:r>
      <w:bookmarkEnd w:id="116"/>
    </w:p>
    <w:p w14:paraId="2F015461" w14:textId="10A550C4" w:rsidR="001E6736" w:rsidRPr="00B1546F" w:rsidRDefault="001E6736" w:rsidP="001E6736">
      <w:r w:rsidRPr="001E6736">
        <w:rPr>
          <w:noProof/>
          <w:lang w:val="en-IN" w:eastAsia="en-IN"/>
        </w:rPr>
        <w:drawing>
          <wp:inline distT="0" distB="0" distL="0" distR="0" wp14:anchorId="633CDB3F" wp14:editId="3A5387E5">
            <wp:extent cx="300948" cy="300948"/>
            <wp:effectExtent l="0" t="0" r="4445" b="4445"/>
            <wp:docPr id="43" name="Picture 1490664153" descr=" 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0948" cy="300948"/>
                    </a:xfrm>
                    <a:prstGeom prst="rect">
                      <a:avLst/>
                    </a:prstGeom>
                  </pic:spPr>
                </pic:pic>
              </a:graphicData>
            </a:graphic>
          </wp:inline>
        </w:drawing>
      </w:r>
      <w:r w:rsidRPr="00B1546F">
        <w:t xml:space="preserve"> </w:t>
      </w:r>
      <w:r w:rsidRPr="00066A09">
        <w:t xml:space="preserve">In each of these exercises, you will open a sample document and practice </w:t>
      </w:r>
      <w:r>
        <w:t xml:space="preserve">using the </w:t>
      </w:r>
      <w:r w:rsidR="003D03DE" w:rsidRPr="00ED61F7">
        <w:rPr>
          <w:rStyle w:val="Inlinebold"/>
        </w:rPr>
        <w:t>MAX</w:t>
      </w:r>
      <w:r>
        <w:t xml:space="preserve"> and </w:t>
      </w:r>
      <w:r w:rsidR="003D03DE" w:rsidRPr="00ED61F7">
        <w:rPr>
          <w:rStyle w:val="Inlinebold"/>
        </w:rPr>
        <w:t>MIN</w:t>
      </w:r>
      <w:r>
        <w:t xml:space="preserve"> functions</w:t>
      </w:r>
      <w:r w:rsidRPr="00B1546F">
        <w:t>.</w:t>
      </w:r>
    </w:p>
    <w:p w14:paraId="610ECF79" w14:textId="6339B060" w:rsidR="001E6736" w:rsidRDefault="001E6736" w:rsidP="001E6736">
      <w:pPr>
        <w:pStyle w:val="Heading3"/>
      </w:pPr>
      <w:bookmarkStart w:id="117" w:name="_Toc28777042"/>
      <w:r>
        <w:t>Try-it 1</w:t>
      </w:r>
      <w:bookmarkEnd w:id="117"/>
    </w:p>
    <w:p w14:paraId="6C456944" w14:textId="5952EF71" w:rsidR="00BB7F35" w:rsidRDefault="00BB7F35" w:rsidP="00EB4E46">
      <w:r w:rsidRPr="00AB78BC">
        <w:t>In this try-it,</w:t>
      </w:r>
      <w:r>
        <w:t xml:space="preserve"> you will</w:t>
      </w:r>
      <w:r w:rsidRPr="00AB78BC">
        <w:t xml:space="preserve"> </w:t>
      </w:r>
      <w:r>
        <w:t xml:space="preserve">open a sample document and practice using </w:t>
      </w:r>
      <w:r w:rsidRPr="00EB4E46">
        <w:rPr>
          <w:rStyle w:val="Inlinebold"/>
        </w:rPr>
        <w:t>MAX</w:t>
      </w:r>
      <w:r>
        <w:t xml:space="preserve"> function.</w:t>
      </w:r>
    </w:p>
    <w:p w14:paraId="103A44AE" w14:textId="77777777" w:rsidR="001E6736" w:rsidRDefault="001E6736" w:rsidP="001E6736">
      <w:pPr>
        <w:pStyle w:val="Heading4"/>
      </w:pPr>
      <w:r>
        <w:t>Resources</w:t>
      </w:r>
    </w:p>
    <w:p w14:paraId="26697405" w14:textId="77777777" w:rsidR="001E6736" w:rsidRPr="00B1546F" w:rsidRDefault="001E6736" w:rsidP="001E6736">
      <w:r>
        <w:t>You will need the following resources for this try-it:</w:t>
      </w:r>
    </w:p>
    <w:p w14:paraId="3694AF1F" w14:textId="463EA612" w:rsidR="001E6736" w:rsidRDefault="001E6736" w:rsidP="00F64BF1">
      <w:pPr>
        <w:pStyle w:val="Bulletlevel1"/>
      </w:pPr>
      <w:r w:rsidRPr="00840DE1">
        <w:t xml:space="preserve">Open </w:t>
      </w:r>
      <w:r w:rsidRPr="00B807FA">
        <w:rPr>
          <w:rStyle w:val="Inlinebold"/>
        </w:rPr>
        <w:t>L3_T</w:t>
      </w:r>
      <w:r w:rsidR="00317C1E">
        <w:rPr>
          <w:rStyle w:val="Inlinebold"/>
        </w:rPr>
        <w:t>2</w:t>
      </w:r>
      <w:r w:rsidRPr="00B807FA">
        <w:rPr>
          <w:rStyle w:val="Inlinebold"/>
        </w:rPr>
        <w:t>_try1_</w:t>
      </w:r>
      <w:r w:rsidR="00B5258F">
        <w:rPr>
          <w:rStyle w:val="Inlinebold"/>
        </w:rPr>
        <w:t>max_</w:t>
      </w:r>
      <w:r w:rsidR="005211AF">
        <w:rPr>
          <w:rStyle w:val="Inlinebold"/>
        </w:rPr>
        <w:t>monthly</w:t>
      </w:r>
      <w:r w:rsidRPr="00B807FA">
        <w:rPr>
          <w:rStyle w:val="Inlinebold"/>
        </w:rPr>
        <w:t>_</w:t>
      </w:r>
      <w:r w:rsidR="005211AF">
        <w:rPr>
          <w:rStyle w:val="Inlinebold"/>
        </w:rPr>
        <w:t>usage</w:t>
      </w:r>
      <w:r>
        <w:rPr>
          <w:rStyle w:val="Inlinebold"/>
        </w:rPr>
        <w:t>_starter.xlsx</w:t>
      </w:r>
      <w:r>
        <w:t xml:space="preserve"> </w:t>
      </w:r>
      <w:r w:rsidRPr="00840DE1">
        <w:t>in this lesson</w:t>
      </w:r>
      <w:r w:rsidR="00DD3662">
        <w:t>’</w:t>
      </w:r>
      <w:r w:rsidRPr="00840DE1">
        <w:t>s Learning Activity Resources</w:t>
      </w:r>
      <w:r>
        <w:t>.</w:t>
      </w:r>
    </w:p>
    <w:p w14:paraId="010F00CC" w14:textId="77777777" w:rsidR="001E6736" w:rsidRDefault="001E6736" w:rsidP="001E6736">
      <w:pPr>
        <w:pStyle w:val="Heading4"/>
      </w:pPr>
      <w:r>
        <w:t>Instructions</w:t>
      </w:r>
    </w:p>
    <w:p w14:paraId="379E3EFE" w14:textId="77777777" w:rsidR="001E6736" w:rsidRPr="00B1546F" w:rsidRDefault="001E6736" w:rsidP="001E6736">
      <w:r>
        <w:t>The following are the general tasks that you need to perform during this try-it:</w:t>
      </w:r>
    </w:p>
    <w:p w14:paraId="4CE3688C" w14:textId="31A2F4C9" w:rsidR="001E6736" w:rsidRPr="001E6736" w:rsidRDefault="001E6736" w:rsidP="00E46A24">
      <w:pPr>
        <w:pStyle w:val="Numberedlist1"/>
        <w:numPr>
          <w:ilvl w:val="0"/>
          <w:numId w:val="58"/>
        </w:numPr>
      </w:pPr>
      <w:r>
        <w:t xml:space="preserve">In </w:t>
      </w:r>
      <w:r w:rsidRPr="001E6736">
        <w:t xml:space="preserve">cell </w:t>
      </w:r>
      <w:r w:rsidR="00A92B52" w:rsidRPr="00302BA6">
        <w:rPr>
          <w:rStyle w:val="Inlinebold"/>
        </w:rPr>
        <w:t>A16</w:t>
      </w:r>
      <w:r w:rsidRPr="001E6736">
        <w:t xml:space="preserve">, input the </w:t>
      </w:r>
      <w:r w:rsidR="00A92B52">
        <w:t>row</w:t>
      </w:r>
      <w:r w:rsidRPr="001E6736">
        <w:t xml:space="preserve"> header </w:t>
      </w:r>
      <w:r w:rsidR="00A92B52">
        <w:rPr>
          <w:rStyle w:val="Inlinebold"/>
        </w:rPr>
        <w:t>Max Usage</w:t>
      </w:r>
      <w:r w:rsidRPr="001E6736">
        <w:t>.</w:t>
      </w:r>
    </w:p>
    <w:p w14:paraId="54C001E6" w14:textId="2A3E02D7" w:rsidR="001E6736" w:rsidRPr="001E6736" w:rsidRDefault="001E6736" w:rsidP="001E6736">
      <w:pPr>
        <w:pStyle w:val="Numberedlist1"/>
      </w:pPr>
      <w:r>
        <w:t xml:space="preserve">In cell </w:t>
      </w:r>
      <w:r w:rsidR="00A92B52" w:rsidRPr="00302BA6">
        <w:rPr>
          <w:rStyle w:val="Inlinebold"/>
        </w:rPr>
        <w:t>B16</w:t>
      </w:r>
      <w:r w:rsidRPr="001E6736">
        <w:t xml:space="preserve">, use the </w:t>
      </w:r>
      <w:r w:rsidRPr="001E6736">
        <w:rPr>
          <w:rStyle w:val="Inlinebold"/>
        </w:rPr>
        <w:t>Function Library</w:t>
      </w:r>
      <w:r w:rsidRPr="001E6736">
        <w:t xml:space="preserve"> to enter a function that </w:t>
      </w:r>
      <w:r w:rsidR="00A92B52">
        <w:t>finds the maximum value for energy usage in 2012.</w:t>
      </w:r>
    </w:p>
    <w:p w14:paraId="6515B8F5" w14:textId="506B92E7" w:rsidR="001E6736" w:rsidRPr="001E6736" w:rsidRDefault="001E6736" w:rsidP="001E6736">
      <w:pPr>
        <w:pStyle w:val="Numberedlist1"/>
      </w:pPr>
      <w:r>
        <w:t>Copy the f</w:t>
      </w:r>
      <w:r w:rsidRPr="001E6736">
        <w:t xml:space="preserve">ormula from cell </w:t>
      </w:r>
      <w:r w:rsidR="00A92B52" w:rsidRPr="00302BA6">
        <w:rPr>
          <w:rStyle w:val="Inlinebold"/>
        </w:rPr>
        <w:t>B16</w:t>
      </w:r>
      <w:r w:rsidRPr="001E6736">
        <w:t xml:space="preserve"> to cell </w:t>
      </w:r>
      <w:r w:rsidR="00A92B52" w:rsidRPr="00302BA6">
        <w:rPr>
          <w:rStyle w:val="Inlinebold"/>
        </w:rPr>
        <w:t>C16</w:t>
      </w:r>
      <w:r w:rsidRPr="001E6736">
        <w:t xml:space="preserve"> through to cell </w:t>
      </w:r>
      <w:r w:rsidR="00A92B52" w:rsidRPr="00302BA6">
        <w:rPr>
          <w:rStyle w:val="Inlinebold"/>
        </w:rPr>
        <w:t>I16</w:t>
      </w:r>
      <w:r w:rsidRPr="001E6736">
        <w:t>.</w:t>
      </w:r>
    </w:p>
    <w:p w14:paraId="7DE8F12E" w14:textId="1558B4AA" w:rsidR="001E6736" w:rsidRDefault="001E6736" w:rsidP="001E6736">
      <w:pPr>
        <w:pStyle w:val="Numberedlist1"/>
      </w:pPr>
      <w:r>
        <w:t xml:space="preserve">Select cells </w:t>
      </w:r>
      <w:r w:rsidR="00A92B52" w:rsidRPr="00302BA6">
        <w:rPr>
          <w:rStyle w:val="Inlinebold"/>
        </w:rPr>
        <w:t>A16</w:t>
      </w:r>
      <w:r>
        <w:t xml:space="preserve"> to </w:t>
      </w:r>
      <w:r w:rsidR="00A92B52" w:rsidRPr="00302BA6">
        <w:rPr>
          <w:rStyle w:val="Inlinebold"/>
        </w:rPr>
        <w:t>I16</w:t>
      </w:r>
      <w:r>
        <w:t xml:space="preserve"> and format a </w:t>
      </w:r>
      <w:r w:rsidRPr="003E0CAA">
        <w:rPr>
          <w:rStyle w:val="Inlinebold"/>
        </w:rPr>
        <w:t xml:space="preserve">Top </w:t>
      </w:r>
      <w:r w:rsidRPr="00ED61F7">
        <w:t>and</w:t>
      </w:r>
      <w:r w:rsidRPr="003E0CAA">
        <w:rPr>
          <w:rStyle w:val="Inlinebold"/>
        </w:rPr>
        <w:t xml:space="preserve"> Double Bottom Border</w:t>
      </w:r>
      <w:r>
        <w:t xml:space="preserve"> for the range of cells.</w:t>
      </w:r>
      <w:r w:rsidR="00A92B52">
        <w:t xml:space="preserve"> </w:t>
      </w:r>
      <w:r w:rsidR="00E6050E">
        <w:t>F</w:t>
      </w:r>
      <w:r w:rsidR="00A92B52">
        <w:t>ormat the range to be bold.</w:t>
      </w:r>
    </w:p>
    <w:p w14:paraId="6C796E50" w14:textId="77777777" w:rsidR="001E6736" w:rsidRDefault="001E6736" w:rsidP="001E6736">
      <w:pPr>
        <w:pStyle w:val="Numberedlist1"/>
      </w:pPr>
      <w:r>
        <w:t>Save and close the file.</w:t>
      </w:r>
    </w:p>
    <w:p w14:paraId="0989F5F7" w14:textId="5FD2E0E0" w:rsidR="001E6736" w:rsidRDefault="001E6736" w:rsidP="001E6736">
      <w:pPr>
        <w:pStyle w:val="Heading3"/>
      </w:pPr>
      <w:bookmarkStart w:id="118" w:name="_Toc28777043"/>
      <w:r>
        <w:t>Try-it 2</w:t>
      </w:r>
      <w:bookmarkEnd w:id="118"/>
    </w:p>
    <w:p w14:paraId="065FEDAF" w14:textId="655850F0" w:rsidR="00BB7F35" w:rsidRDefault="00BB7F35" w:rsidP="00EB4E46">
      <w:r w:rsidRPr="00AB78BC">
        <w:t>In this try-it,</w:t>
      </w:r>
      <w:r>
        <w:t xml:space="preserve"> you will</w:t>
      </w:r>
      <w:r w:rsidRPr="00AB78BC">
        <w:t xml:space="preserve"> </w:t>
      </w:r>
      <w:r>
        <w:t xml:space="preserve">open a sample document and practice using </w:t>
      </w:r>
      <w:r w:rsidRPr="00EB4E46">
        <w:rPr>
          <w:rStyle w:val="Inlinebold"/>
        </w:rPr>
        <w:t>MIN</w:t>
      </w:r>
      <w:r>
        <w:t xml:space="preserve"> function.</w:t>
      </w:r>
    </w:p>
    <w:p w14:paraId="0CADC4CC" w14:textId="77777777" w:rsidR="001E6736" w:rsidRDefault="001E6736" w:rsidP="001E6736">
      <w:pPr>
        <w:pStyle w:val="Heading4"/>
      </w:pPr>
      <w:r>
        <w:t>Resources</w:t>
      </w:r>
    </w:p>
    <w:p w14:paraId="01638534" w14:textId="77777777" w:rsidR="001E6736" w:rsidRPr="00B1546F" w:rsidRDefault="001E6736" w:rsidP="001E6736">
      <w:r>
        <w:t>You will need the following resources for this try-it:</w:t>
      </w:r>
    </w:p>
    <w:p w14:paraId="61F9CD1E" w14:textId="024A15C4" w:rsidR="001E6736" w:rsidRDefault="001E6736" w:rsidP="00F64BF1">
      <w:pPr>
        <w:pStyle w:val="Bulletlevel1"/>
      </w:pPr>
      <w:r w:rsidRPr="00840DE1">
        <w:t xml:space="preserve">Open </w:t>
      </w:r>
      <w:r w:rsidR="00B5258F" w:rsidRPr="00B807FA">
        <w:rPr>
          <w:rStyle w:val="Inlinebold"/>
        </w:rPr>
        <w:t>L3_T</w:t>
      </w:r>
      <w:r w:rsidR="00B5258F">
        <w:rPr>
          <w:rStyle w:val="Inlinebold"/>
        </w:rPr>
        <w:t>2</w:t>
      </w:r>
      <w:r w:rsidR="00B5258F" w:rsidRPr="00B807FA">
        <w:rPr>
          <w:rStyle w:val="Inlinebold"/>
        </w:rPr>
        <w:t>_try</w:t>
      </w:r>
      <w:r w:rsidR="00B5258F">
        <w:rPr>
          <w:rStyle w:val="Inlinebold"/>
        </w:rPr>
        <w:t>2</w:t>
      </w:r>
      <w:r w:rsidR="00B5258F" w:rsidRPr="00B807FA">
        <w:rPr>
          <w:rStyle w:val="Inlinebold"/>
        </w:rPr>
        <w:t>_</w:t>
      </w:r>
      <w:r w:rsidR="00B5258F">
        <w:rPr>
          <w:rStyle w:val="Inlinebold"/>
        </w:rPr>
        <w:t>min_monthly</w:t>
      </w:r>
      <w:r w:rsidR="00B5258F" w:rsidRPr="00B807FA">
        <w:rPr>
          <w:rStyle w:val="Inlinebold"/>
        </w:rPr>
        <w:t>_</w:t>
      </w:r>
      <w:r w:rsidR="00B5258F">
        <w:rPr>
          <w:rStyle w:val="Inlinebold"/>
        </w:rPr>
        <w:t>usage_starter.xlsx</w:t>
      </w:r>
      <w:r w:rsidR="00B5258F">
        <w:t xml:space="preserve"> </w:t>
      </w:r>
      <w:r w:rsidRPr="00840DE1">
        <w:t>in this lesson</w:t>
      </w:r>
      <w:r w:rsidR="00DD3662">
        <w:t>’</w:t>
      </w:r>
      <w:r w:rsidRPr="00840DE1">
        <w:t>s Learning Activity Resources</w:t>
      </w:r>
      <w:r>
        <w:t>.</w:t>
      </w:r>
    </w:p>
    <w:p w14:paraId="473EDEB3" w14:textId="77777777" w:rsidR="001E6736" w:rsidRDefault="001E6736" w:rsidP="001E6736">
      <w:pPr>
        <w:pStyle w:val="Heading4"/>
      </w:pPr>
      <w:r>
        <w:lastRenderedPageBreak/>
        <w:t>Instructions</w:t>
      </w:r>
    </w:p>
    <w:p w14:paraId="51F2666C" w14:textId="77777777" w:rsidR="001E6736" w:rsidRPr="00B1546F" w:rsidRDefault="001E6736" w:rsidP="001E6736">
      <w:r>
        <w:t>The following are the general tasks that you need to perform during this try-it:</w:t>
      </w:r>
    </w:p>
    <w:p w14:paraId="07D5E3BC" w14:textId="6FEFB040" w:rsidR="00B5258F" w:rsidRPr="00B5258F" w:rsidRDefault="00B5258F" w:rsidP="00E46A24">
      <w:pPr>
        <w:pStyle w:val="Numberedlist1"/>
        <w:numPr>
          <w:ilvl w:val="0"/>
          <w:numId w:val="59"/>
        </w:numPr>
      </w:pPr>
      <w:r>
        <w:t xml:space="preserve">In </w:t>
      </w:r>
      <w:r w:rsidRPr="00B5258F">
        <w:t xml:space="preserve">cell </w:t>
      </w:r>
      <w:r w:rsidRPr="00302BA6">
        <w:rPr>
          <w:rStyle w:val="Inlinebold"/>
        </w:rPr>
        <w:t>A17</w:t>
      </w:r>
      <w:r w:rsidRPr="00B5258F">
        <w:t xml:space="preserve">, input the row header </w:t>
      </w:r>
      <w:r>
        <w:rPr>
          <w:rStyle w:val="Inlinebold"/>
        </w:rPr>
        <w:t>Min</w:t>
      </w:r>
      <w:r w:rsidRPr="00B5258F">
        <w:rPr>
          <w:rStyle w:val="Inlinebold"/>
        </w:rPr>
        <w:t xml:space="preserve"> Usage</w:t>
      </w:r>
      <w:r w:rsidRPr="00B5258F">
        <w:t>.</w:t>
      </w:r>
    </w:p>
    <w:p w14:paraId="338E45D7" w14:textId="477DC2D1" w:rsidR="00B5258F" w:rsidRPr="001E6736" w:rsidRDefault="00B5258F" w:rsidP="00B5258F">
      <w:pPr>
        <w:pStyle w:val="Numberedlist1"/>
      </w:pPr>
      <w:r>
        <w:t xml:space="preserve">In cell </w:t>
      </w:r>
      <w:r w:rsidRPr="00302BA6">
        <w:rPr>
          <w:rStyle w:val="Inlinebold"/>
        </w:rPr>
        <w:t>B17</w:t>
      </w:r>
      <w:r w:rsidRPr="001E6736">
        <w:t xml:space="preserve">, use the </w:t>
      </w:r>
      <w:r w:rsidRPr="001E6736">
        <w:rPr>
          <w:rStyle w:val="Inlinebold"/>
        </w:rPr>
        <w:t>Function Library</w:t>
      </w:r>
      <w:r w:rsidRPr="001E6736">
        <w:t xml:space="preserve"> to enter a function that </w:t>
      </w:r>
      <w:r>
        <w:t>finds the minimum value for energy usage in 2012.</w:t>
      </w:r>
    </w:p>
    <w:p w14:paraId="741A18D4" w14:textId="776477F0" w:rsidR="00B5258F" w:rsidRPr="001E6736" w:rsidRDefault="00B5258F" w:rsidP="00B5258F">
      <w:pPr>
        <w:pStyle w:val="Numberedlist1"/>
      </w:pPr>
      <w:r>
        <w:t>Copy the f</w:t>
      </w:r>
      <w:r w:rsidRPr="001E6736">
        <w:t xml:space="preserve">ormula from cell </w:t>
      </w:r>
      <w:r w:rsidRPr="00302BA6">
        <w:rPr>
          <w:rStyle w:val="Inlinebold"/>
        </w:rPr>
        <w:t>B17</w:t>
      </w:r>
      <w:r w:rsidRPr="001E6736">
        <w:t xml:space="preserve"> to cell </w:t>
      </w:r>
      <w:r w:rsidRPr="00302BA6">
        <w:rPr>
          <w:rStyle w:val="Inlinebold"/>
        </w:rPr>
        <w:t>C17</w:t>
      </w:r>
      <w:r w:rsidRPr="001E6736">
        <w:t xml:space="preserve"> through to cell </w:t>
      </w:r>
      <w:r w:rsidRPr="00302BA6">
        <w:rPr>
          <w:rStyle w:val="Inlinebold"/>
        </w:rPr>
        <w:t>I17</w:t>
      </w:r>
      <w:r w:rsidRPr="001E6736">
        <w:t>.</w:t>
      </w:r>
    </w:p>
    <w:p w14:paraId="2837610C" w14:textId="30A2D3D1" w:rsidR="00B5258F" w:rsidRDefault="00B5258F" w:rsidP="00B5258F">
      <w:pPr>
        <w:pStyle w:val="Numberedlist1"/>
      </w:pPr>
      <w:r>
        <w:t xml:space="preserve">Select cells </w:t>
      </w:r>
      <w:r w:rsidRPr="00302BA6">
        <w:rPr>
          <w:rStyle w:val="Inlinebold"/>
        </w:rPr>
        <w:t>A16</w:t>
      </w:r>
      <w:r>
        <w:t xml:space="preserve"> to </w:t>
      </w:r>
      <w:r w:rsidRPr="00302BA6">
        <w:rPr>
          <w:rStyle w:val="Inlinebold"/>
        </w:rPr>
        <w:t>I16</w:t>
      </w:r>
      <w:r>
        <w:t xml:space="preserve"> and format a </w:t>
      </w:r>
      <w:r w:rsidRPr="003E0CAA">
        <w:rPr>
          <w:rStyle w:val="Inlinebold"/>
        </w:rPr>
        <w:t>Top and Double Bottom Border</w:t>
      </w:r>
      <w:r>
        <w:t xml:space="preserve"> for the range of cells. </w:t>
      </w:r>
      <w:r w:rsidR="00451737">
        <w:t>F</w:t>
      </w:r>
      <w:r>
        <w:t>ormat the range to be bold.</w:t>
      </w:r>
    </w:p>
    <w:p w14:paraId="6F92CFB7" w14:textId="77777777" w:rsidR="00B5258F" w:rsidRDefault="00B5258F" w:rsidP="00B5258F">
      <w:pPr>
        <w:pStyle w:val="Numberedlist1"/>
      </w:pPr>
      <w:r>
        <w:t>Save and close the file.</w:t>
      </w:r>
    </w:p>
    <w:p w14:paraId="369C2151" w14:textId="28672756" w:rsidR="00B1546F" w:rsidRDefault="00B1546F" w:rsidP="00B1546F">
      <w:pPr>
        <w:pStyle w:val="Heading2"/>
      </w:pPr>
      <w:bookmarkStart w:id="119" w:name="_Toc28777044"/>
      <w:r>
        <w:t>Wrap</w:t>
      </w:r>
      <w:r w:rsidR="00DD3662">
        <w:t>-</w:t>
      </w:r>
      <w:r>
        <w:t>up</w:t>
      </w:r>
      <w:bookmarkEnd w:id="119"/>
    </w:p>
    <w:p w14:paraId="1EB6FFE3" w14:textId="77777777" w:rsidR="00B1546F" w:rsidRPr="00B1546F" w:rsidRDefault="00B1546F" w:rsidP="00B1546F">
      <w:r>
        <w:t xml:space="preserve">Use these questions to check what you learned in this lesson: </w:t>
      </w:r>
    </w:p>
    <w:p w14:paraId="6D836AAC" w14:textId="55760496" w:rsidR="00B1546F" w:rsidRPr="00B1546F" w:rsidRDefault="00BB37A1" w:rsidP="00E46A24">
      <w:pPr>
        <w:pStyle w:val="Numberedlist1"/>
        <w:numPr>
          <w:ilvl w:val="0"/>
          <w:numId w:val="27"/>
        </w:numPr>
      </w:pPr>
      <w:bookmarkStart w:id="120" w:name="_Hlk25158273"/>
      <w:r>
        <w:t xml:space="preserve">Which of the following are not evaluated in the </w:t>
      </w:r>
      <w:r w:rsidRPr="00E01951">
        <w:rPr>
          <w:rStyle w:val="Inlinebold"/>
        </w:rPr>
        <w:t>MAX</w:t>
      </w:r>
      <w:r>
        <w:t xml:space="preserve"> or </w:t>
      </w:r>
      <w:r w:rsidRPr="00E01951">
        <w:rPr>
          <w:rStyle w:val="Inlinebold"/>
        </w:rPr>
        <w:t>MIN</w:t>
      </w:r>
      <w:r>
        <w:t xml:space="preserve"> functions</w:t>
      </w:r>
      <w:r w:rsidR="00B1546F" w:rsidRPr="00B1546F">
        <w:t>?</w:t>
      </w:r>
      <w:bookmarkEnd w:id="120"/>
    </w:p>
    <w:p w14:paraId="65A04610" w14:textId="0E87C9F8" w:rsidR="00B1546F" w:rsidRPr="00B1546F" w:rsidRDefault="00B1546F" w:rsidP="00B1546F">
      <w:pPr>
        <w:pStyle w:val="Prompt"/>
      </w:pPr>
      <w:r>
        <w:t xml:space="preserve">Select </w:t>
      </w:r>
      <w:r w:rsidR="00BB37A1">
        <w:t>all that apply</w:t>
      </w:r>
      <w:r w:rsidRPr="00B1546F">
        <w:t>.</w:t>
      </w:r>
    </w:p>
    <w:p w14:paraId="50ACBE23" w14:textId="5EF279C1" w:rsidR="00B1546F" w:rsidRPr="00B1546F" w:rsidRDefault="00BB37A1" w:rsidP="00E46A24">
      <w:pPr>
        <w:pStyle w:val="Numberedlist2"/>
        <w:numPr>
          <w:ilvl w:val="0"/>
          <w:numId w:val="28"/>
        </w:numPr>
      </w:pPr>
      <w:bookmarkStart w:id="121" w:name="_Hlk25158283"/>
      <w:r>
        <w:t>Cells with number values</w:t>
      </w:r>
    </w:p>
    <w:p w14:paraId="0E0714E4" w14:textId="50E3DC5A" w:rsidR="00B1546F" w:rsidRPr="00B1546F" w:rsidRDefault="00BB37A1" w:rsidP="00E46A24">
      <w:pPr>
        <w:pStyle w:val="Numberedlist2"/>
        <w:numPr>
          <w:ilvl w:val="0"/>
          <w:numId w:val="28"/>
        </w:numPr>
      </w:pPr>
      <w:r>
        <w:t>Ranges with number values</w:t>
      </w:r>
    </w:p>
    <w:p w14:paraId="40B92FF1" w14:textId="024A3C40" w:rsidR="00B1546F" w:rsidRDefault="00BB37A1" w:rsidP="00E46A24">
      <w:pPr>
        <w:pStyle w:val="Numberedlist2"/>
        <w:numPr>
          <w:ilvl w:val="0"/>
          <w:numId w:val="28"/>
        </w:numPr>
      </w:pPr>
      <w:r>
        <w:t>Empty cells</w:t>
      </w:r>
    </w:p>
    <w:p w14:paraId="1B710479" w14:textId="185CE2FD" w:rsidR="00B1546F" w:rsidRDefault="00BB37A1" w:rsidP="00E46A24">
      <w:pPr>
        <w:pStyle w:val="Numberedlist2"/>
        <w:numPr>
          <w:ilvl w:val="0"/>
          <w:numId w:val="28"/>
        </w:numPr>
      </w:pPr>
      <w:r>
        <w:t>Text values in the specified range</w:t>
      </w:r>
    </w:p>
    <w:p w14:paraId="0322DC08" w14:textId="7F97A7FB" w:rsidR="00B1546F" w:rsidRDefault="00A75F7B" w:rsidP="00B1546F">
      <w:pPr>
        <w:pStyle w:val="Numberedlist1"/>
      </w:pPr>
      <w:bookmarkStart w:id="122" w:name="_Hlk25158310"/>
      <w:bookmarkEnd w:id="121"/>
      <w:r>
        <w:t>You need to determine the largest value in a range of numbers. Which function should you use</w:t>
      </w:r>
      <w:r w:rsidR="00163F71">
        <w:t>?</w:t>
      </w:r>
      <w:bookmarkEnd w:id="122"/>
    </w:p>
    <w:p w14:paraId="6B5FCF88" w14:textId="77777777" w:rsidR="00B1546F" w:rsidRPr="00B1546F" w:rsidRDefault="00B1546F" w:rsidP="00B1546F">
      <w:pPr>
        <w:pStyle w:val="Prompt"/>
      </w:pPr>
      <w:r>
        <w:t>Select the correct option.</w:t>
      </w:r>
    </w:p>
    <w:p w14:paraId="55A99030" w14:textId="15011D1F" w:rsidR="00B1546F" w:rsidRPr="00ED61F7" w:rsidRDefault="00A75F7B" w:rsidP="00E46A24">
      <w:pPr>
        <w:pStyle w:val="Numberedlist2"/>
        <w:numPr>
          <w:ilvl w:val="0"/>
          <w:numId w:val="43"/>
        </w:numPr>
      </w:pPr>
      <w:bookmarkStart w:id="123" w:name="_Hlk25158319"/>
      <w:r w:rsidRPr="00FC7C2C">
        <w:rPr>
          <w:rStyle w:val="Inlinebold"/>
        </w:rPr>
        <w:t>MIN</w:t>
      </w:r>
    </w:p>
    <w:p w14:paraId="650D750D" w14:textId="4FC7CE10" w:rsidR="00B1546F" w:rsidRPr="00ED61F7" w:rsidRDefault="00A75F7B" w:rsidP="00E46A24">
      <w:pPr>
        <w:pStyle w:val="Numberedlist2"/>
        <w:numPr>
          <w:ilvl w:val="0"/>
          <w:numId w:val="43"/>
        </w:numPr>
      </w:pPr>
      <w:r w:rsidRPr="00FC7C2C">
        <w:rPr>
          <w:rStyle w:val="Inlinebold"/>
        </w:rPr>
        <w:t>SUM</w:t>
      </w:r>
    </w:p>
    <w:p w14:paraId="505057FA" w14:textId="66683004" w:rsidR="00B1546F" w:rsidRPr="00ED61F7" w:rsidRDefault="00A75F7B" w:rsidP="00E46A24">
      <w:pPr>
        <w:pStyle w:val="Numberedlist2"/>
        <w:numPr>
          <w:ilvl w:val="0"/>
          <w:numId w:val="43"/>
        </w:numPr>
      </w:pPr>
      <w:r w:rsidRPr="00FC7C2C">
        <w:rPr>
          <w:rStyle w:val="Inlinebold"/>
        </w:rPr>
        <w:t>COUNT</w:t>
      </w:r>
    </w:p>
    <w:p w14:paraId="354BED02" w14:textId="3D0626FF" w:rsidR="00B1546F" w:rsidRPr="00ED61F7" w:rsidRDefault="00A75F7B" w:rsidP="00E46A24">
      <w:pPr>
        <w:pStyle w:val="Numberedlist2"/>
        <w:numPr>
          <w:ilvl w:val="0"/>
          <w:numId w:val="43"/>
        </w:numPr>
      </w:pPr>
      <w:r w:rsidRPr="00FC7C2C">
        <w:rPr>
          <w:rStyle w:val="Inlinebold"/>
        </w:rPr>
        <w:t>MAX</w:t>
      </w:r>
    </w:p>
    <w:p w14:paraId="7CE55C17" w14:textId="2D5EBCE7" w:rsidR="008A4EB1" w:rsidRPr="008A4EB1" w:rsidRDefault="008A4EB1" w:rsidP="004A29B9">
      <w:pPr>
        <w:pStyle w:val="Numberedlist1"/>
      </w:pPr>
      <w:bookmarkStart w:id="124" w:name="_Hlk25158333"/>
      <w:bookmarkEnd w:id="123"/>
      <w:r w:rsidRPr="008A4EB1">
        <w:t>A</w:t>
      </w:r>
      <w:r w:rsidR="00451737">
        <w:t>(n)</w:t>
      </w:r>
      <w:r w:rsidRPr="008A4EB1">
        <w:t xml:space="preserve"> </w:t>
      </w:r>
      <w:sdt>
        <w:sdtPr>
          <w:alias w:val="Question 4"/>
          <w:tag w:val="Question 4"/>
          <w:id w:val="906808099"/>
          <w:lock w:val="sdtLocked"/>
          <w:placeholder>
            <w:docPart w:val="B880EE0ACC2B476BB085685F6D11BE6A"/>
          </w:placeholder>
          <w:showingPlcHdr/>
        </w:sdtPr>
        <w:sdtContent>
          <w:r w:rsidR="00371022" w:rsidRPr="00C502FA">
            <w:rPr>
              <w:rStyle w:val="Inlinebold"/>
            </w:rPr>
            <w:t>Select here to enter text.</w:t>
          </w:r>
        </w:sdtContent>
      </w:sdt>
      <w:r w:rsidR="008C45E4">
        <w:t xml:space="preserve"> </w:t>
      </w:r>
      <w:r w:rsidR="005D57EC">
        <w:t xml:space="preserve">is a </w:t>
      </w:r>
      <w:r w:rsidR="005D57EC" w:rsidRPr="00A31EA7">
        <w:t>predefined formula used for specific purpose</w:t>
      </w:r>
      <w:r w:rsidR="005D57EC">
        <w:t>s and calculations</w:t>
      </w:r>
      <w:r w:rsidRPr="008A4EB1">
        <w:t>.</w:t>
      </w:r>
      <w:bookmarkEnd w:id="124"/>
    </w:p>
    <w:p w14:paraId="1CE9BA13" w14:textId="1E35AD4F" w:rsidR="00824D00" w:rsidRDefault="008A4EB1">
      <w:pPr>
        <w:pStyle w:val="Prompt"/>
      </w:pPr>
      <w:bookmarkStart w:id="125" w:name="_Hlk25158341"/>
      <w:r w:rsidRPr="008A4EB1">
        <w:t>Fill in the blank space.</w:t>
      </w:r>
      <w:bookmarkEnd w:id="125"/>
    </w:p>
    <w:p w14:paraId="0C466F77" w14:textId="77777777" w:rsidR="00824D00" w:rsidRDefault="00824D00" w:rsidP="00ED61F7">
      <w:r>
        <w:br w:type="page"/>
      </w:r>
    </w:p>
    <w:p w14:paraId="60366145" w14:textId="5039CB6E" w:rsidR="00F64E75" w:rsidRDefault="00F64E75" w:rsidP="00F64E75">
      <w:pPr>
        <w:pStyle w:val="Heading1"/>
      </w:pPr>
      <w:bookmarkStart w:id="126" w:name="_Toc28777045"/>
      <w:r>
        <w:lastRenderedPageBreak/>
        <w:t xml:space="preserve">Lesson 4: </w:t>
      </w:r>
      <w:r w:rsidR="00420BD1">
        <w:t>Us</w:t>
      </w:r>
      <w:r w:rsidR="00C1613F">
        <w:t>ing</w:t>
      </w:r>
      <w:r w:rsidR="00420BD1">
        <w:t xml:space="preserve"> </w:t>
      </w:r>
      <w:r w:rsidR="00C709DD">
        <w:t>c</w:t>
      </w:r>
      <w:r w:rsidR="00E12047">
        <w:t xml:space="preserve">ount </w:t>
      </w:r>
      <w:r w:rsidR="00C709DD">
        <w:t>f</w:t>
      </w:r>
      <w:r w:rsidR="00E12047">
        <w:t>unctions</w:t>
      </w:r>
      <w:bookmarkEnd w:id="126"/>
    </w:p>
    <w:p w14:paraId="213E7EEB" w14:textId="77777777" w:rsidR="00F64E75" w:rsidRPr="005B6C37" w:rsidRDefault="00F64E75" w:rsidP="00F64E75">
      <w:pPr>
        <w:pStyle w:val="Heading2"/>
      </w:pPr>
      <w:bookmarkStart w:id="127" w:name="_Toc28777046"/>
      <w:r w:rsidRPr="005B6C37">
        <w:t>Overview</w:t>
      </w:r>
      <w:bookmarkEnd w:id="127"/>
    </w:p>
    <w:p w14:paraId="185E5D99" w14:textId="4A57DE39" w:rsidR="00C33343" w:rsidRDefault="00420BD1" w:rsidP="00F64E75">
      <w:r>
        <w:t xml:space="preserve">As you analyze statistical data in a worksheet, there may be times </w:t>
      </w:r>
      <w:r w:rsidR="00C709DD">
        <w:t xml:space="preserve">when </w:t>
      </w:r>
      <w:r>
        <w:t>you need to determine how many cells contain numeric or text values. Or you may simply want to know how many cells are empty within a large worksheet.</w:t>
      </w:r>
    </w:p>
    <w:p w14:paraId="6F40E21B" w14:textId="6FB21683" w:rsidR="00C33343" w:rsidRPr="00F64E75" w:rsidRDefault="00420BD1" w:rsidP="00F64E75">
      <w:r>
        <w:t xml:space="preserve">Excel provides the </w:t>
      </w:r>
      <w:r w:rsidR="00C44069" w:rsidRPr="00ED61F7">
        <w:rPr>
          <w:rStyle w:val="Inlinebold"/>
        </w:rPr>
        <w:t>COUNT</w:t>
      </w:r>
      <w:r>
        <w:t xml:space="preserve">, </w:t>
      </w:r>
      <w:r w:rsidRPr="00ED61F7">
        <w:rPr>
          <w:rStyle w:val="Inlinebold"/>
        </w:rPr>
        <w:t>COUNTA</w:t>
      </w:r>
      <w:r>
        <w:t xml:space="preserve">, and </w:t>
      </w:r>
      <w:r w:rsidRPr="00ED61F7">
        <w:rPr>
          <w:rStyle w:val="Inlinebold"/>
        </w:rPr>
        <w:t>COUNTBLANK</w:t>
      </w:r>
      <w:r>
        <w:t xml:space="preserve"> functions</w:t>
      </w:r>
      <w:r w:rsidR="00C709DD">
        <w:t>,</w:t>
      </w:r>
      <w:r>
        <w:t xml:space="preserve"> which can each assist with these types of analysis. </w:t>
      </w:r>
      <w:r w:rsidR="00C33343">
        <w:t>In this lesson, you learn the use and structure of the Count functions in Excel.</w:t>
      </w:r>
    </w:p>
    <w:p w14:paraId="57850536" w14:textId="7DEA76CE" w:rsidR="00F64E75" w:rsidRDefault="00F64E75" w:rsidP="00F64E75">
      <w:pPr>
        <w:pStyle w:val="Heading2"/>
      </w:pPr>
      <w:bookmarkStart w:id="128" w:name="_Toc28777047"/>
      <w:r>
        <w:t>Warm</w:t>
      </w:r>
      <w:r w:rsidR="00DD3662">
        <w:t>-</w:t>
      </w:r>
      <w:r>
        <w:t>up</w:t>
      </w:r>
      <w:bookmarkEnd w:id="128"/>
    </w:p>
    <w:p w14:paraId="2525BF29" w14:textId="0806CD6F" w:rsidR="00F64E75" w:rsidRPr="00F64E75" w:rsidRDefault="00F64E75" w:rsidP="00F64E75">
      <w:r>
        <w:t>Use these questions to find out what you already know about this lesson</w:t>
      </w:r>
      <w:r w:rsidR="00DD3662">
        <w:t>’</w:t>
      </w:r>
      <w:r>
        <w:t>s topics:</w:t>
      </w:r>
    </w:p>
    <w:p w14:paraId="342359DE" w14:textId="37F336D2" w:rsidR="00F64E75" w:rsidRPr="00F64E75" w:rsidRDefault="00C33343" w:rsidP="00E46A24">
      <w:pPr>
        <w:pStyle w:val="Numberedlist1"/>
        <w:numPr>
          <w:ilvl w:val="0"/>
          <w:numId w:val="29"/>
        </w:numPr>
      </w:pPr>
      <w:bookmarkStart w:id="129" w:name="_Hlk25158613"/>
      <w:r>
        <w:t xml:space="preserve">The </w:t>
      </w:r>
      <w:r w:rsidRPr="00C710BF">
        <w:rPr>
          <w:rStyle w:val="Inlinebold"/>
        </w:rPr>
        <w:t>COUNTBLANK</w:t>
      </w:r>
      <w:r>
        <w:t xml:space="preserve"> function counts the number of</w:t>
      </w:r>
      <w:r w:rsidR="00F64E75" w:rsidRPr="00F64E75">
        <w:t xml:space="preserve"> </w:t>
      </w:r>
      <w:sdt>
        <w:sdtPr>
          <w:alias w:val="Question 4"/>
          <w:tag w:val="Question 4"/>
          <w:id w:val="-310335024"/>
          <w:lock w:val="sdtLocked"/>
          <w:placeholder>
            <w:docPart w:val="78FCD41CBA89421F91C5ED7B386F6CC2"/>
          </w:placeholder>
          <w:showingPlcHdr/>
        </w:sdtPr>
        <w:sdtContent>
          <w:r w:rsidR="00371022" w:rsidRPr="00C502FA">
            <w:rPr>
              <w:rStyle w:val="Inlinebold"/>
            </w:rPr>
            <w:t>Select here to enter text.</w:t>
          </w:r>
        </w:sdtContent>
      </w:sdt>
      <w:r w:rsidR="00371022">
        <w:t xml:space="preserve"> </w:t>
      </w:r>
      <w:r w:rsidR="008C45E4">
        <w:t>_</w:t>
      </w:r>
      <w:r w:rsidR="00F64E75" w:rsidRPr="00F64E75">
        <w:t xml:space="preserve"> </w:t>
      </w:r>
      <w:r>
        <w:t>cells in a range</w:t>
      </w:r>
      <w:r w:rsidR="00F64E75" w:rsidRPr="00F64E75">
        <w:t>.</w:t>
      </w:r>
      <w:bookmarkEnd w:id="129"/>
    </w:p>
    <w:p w14:paraId="4B3B688C" w14:textId="0D67700A" w:rsidR="00F64E75" w:rsidRPr="00F64E75" w:rsidRDefault="00F64E75" w:rsidP="00F64E75">
      <w:pPr>
        <w:pStyle w:val="Prompt"/>
      </w:pPr>
      <w:r>
        <w:t>Fill in the blank space</w:t>
      </w:r>
      <w:r w:rsidRPr="00F64E75">
        <w:t>.</w:t>
      </w:r>
    </w:p>
    <w:p w14:paraId="4126A6F7" w14:textId="4924CD61" w:rsidR="00F64E75" w:rsidRDefault="00C33343" w:rsidP="00B078E8">
      <w:pPr>
        <w:pStyle w:val="Numberedlist1"/>
      </w:pPr>
      <w:bookmarkStart w:id="130" w:name="_Hlk25158622"/>
      <w:r>
        <w:t xml:space="preserve">The </w:t>
      </w:r>
      <w:r w:rsidR="00F670C0" w:rsidRPr="001024C1">
        <w:rPr>
          <w:rStyle w:val="Inlinebold"/>
        </w:rPr>
        <w:t>COUNT</w:t>
      </w:r>
      <w:r w:rsidR="00F670C0">
        <w:t xml:space="preserve"> </w:t>
      </w:r>
      <w:r>
        <w:t>function</w:t>
      </w:r>
      <w:r w:rsidR="00B078E8">
        <w:t xml:space="preserve">s are </w:t>
      </w:r>
      <w:r>
        <w:t xml:space="preserve">in which of the </w:t>
      </w:r>
      <w:r w:rsidRPr="00C33343">
        <w:rPr>
          <w:rStyle w:val="Inlinebold"/>
        </w:rPr>
        <w:t>Function Library</w:t>
      </w:r>
      <w:r>
        <w:t xml:space="preserve"> categories</w:t>
      </w:r>
      <w:r w:rsidR="00F64E75">
        <w:t>?</w:t>
      </w:r>
      <w:bookmarkEnd w:id="130"/>
    </w:p>
    <w:p w14:paraId="02E01EFC" w14:textId="77777777" w:rsidR="00F64E75" w:rsidRPr="00F64E75" w:rsidRDefault="00F64E75" w:rsidP="00F64E75">
      <w:pPr>
        <w:pStyle w:val="Prompt"/>
      </w:pPr>
      <w:r>
        <w:t>Select the correct option.</w:t>
      </w:r>
    </w:p>
    <w:p w14:paraId="6B11676F" w14:textId="2938B05D" w:rsidR="00F64E75" w:rsidRPr="00F64E75" w:rsidRDefault="00C33343" w:rsidP="00E46A24">
      <w:pPr>
        <w:pStyle w:val="Numberedlist2"/>
        <w:numPr>
          <w:ilvl w:val="0"/>
          <w:numId w:val="30"/>
        </w:numPr>
      </w:pPr>
      <w:bookmarkStart w:id="131" w:name="_Hlk25158633"/>
      <w:r>
        <w:t>Financial</w:t>
      </w:r>
    </w:p>
    <w:p w14:paraId="15BA0EE1" w14:textId="7BDC80EA" w:rsidR="00F64E75" w:rsidRPr="00F64E75" w:rsidRDefault="00C33343" w:rsidP="00E46A24">
      <w:pPr>
        <w:pStyle w:val="Numberedlist2"/>
        <w:numPr>
          <w:ilvl w:val="0"/>
          <w:numId w:val="30"/>
        </w:numPr>
      </w:pPr>
      <w:r>
        <w:t>Date &amp; Time</w:t>
      </w:r>
    </w:p>
    <w:p w14:paraId="1DD99A64" w14:textId="3EA49BAA" w:rsidR="00F64E75" w:rsidRDefault="00C33343" w:rsidP="00E46A24">
      <w:pPr>
        <w:pStyle w:val="Numberedlist2"/>
        <w:numPr>
          <w:ilvl w:val="0"/>
          <w:numId w:val="30"/>
        </w:numPr>
      </w:pPr>
      <w:r>
        <w:t>Math &amp; Trig</w:t>
      </w:r>
    </w:p>
    <w:p w14:paraId="4004C133" w14:textId="26DCB7CC" w:rsidR="00F64E75" w:rsidRPr="008C4CA7" w:rsidRDefault="000E27E3" w:rsidP="00E46A24">
      <w:pPr>
        <w:pStyle w:val="Numberedlist2"/>
        <w:numPr>
          <w:ilvl w:val="0"/>
          <w:numId w:val="30"/>
        </w:numPr>
      </w:pPr>
      <w:r>
        <w:t>Statistical</w:t>
      </w:r>
    </w:p>
    <w:p w14:paraId="11749753" w14:textId="02B36985" w:rsidR="00F64E75" w:rsidRDefault="00C710BF" w:rsidP="00F64E75">
      <w:pPr>
        <w:pStyle w:val="Numberedlist1"/>
      </w:pPr>
      <w:bookmarkStart w:id="132" w:name="_Hlk25158654"/>
      <w:bookmarkEnd w:id="131"/>
      <w:r>
        <w:t xml:space="preserve">The </w:t>
      </w:r>
      <w:r w:rsidRPr="001024C1">
        <w:rPr>
          <w:rStyle w:val="Inlinebold"/>
        </w:rPr>
        <w:t>COUNT</w:t>
      </w:r>
      <w:r>
        <w:t xml:space="preserve"> function counts the following value types</w:t>
      </w:r>
      <w:r w:rsidR="00F64E75">
        <w:t>:</w:t>
      </w:r>
      <w:bookmarkEnd w:id="132"/>
    </w:p>
    <w:p w14:paraId="40DDFDCE" w14:textId="77777777" w:rsidR="00F64E75" w:rsidRPr="00F64E75" w:rsidRDefault="00F64E75" w:rsidP="00F64E75">
      <w:pPr>
        <w:pStyle w:val="Prompt"/>
      </w:pPr>
      <w:r w:rsidRPr="00FD5A49">
        <w:t>Select all that apply.</w:t>
      </w:r>
    </w:p>
    <w:p w14:paraId="1F5E9996" w14:textId="729ACE86" w:rsidR="00F64E75" w:rsidRPr="00F64E75" w:rsidRDefault="00892A9B" w:rsidP="00E46A24">
      <w:pPr>
        <w:pStyle w:val="Numberedlist2"/>
        <w:numPr>
          <w:ilvl w:val="0"/>
          <w:numId w:val="31"/>
        </w:numPr>
      </w:pPr>
      <w:bookmarkStart w:id="133" w:name="_Hlk25158666"/>
      <w:r>
        <w:t xml:space="preserve">Numeric </w:t>
      </w:r>
      <w:r w:rsidR="00E6050E">
        <w:t>c</w:t>
      </w:r>
      <w:r w:rsidR="00C710BF">
        <w:t>onstants</w:t>
      </w:r>
    </w:p>
    <w:p w14:paraId="0B36C97E" w14:textId="52F87E06" w:rsidR="00F64E75" w:rsidRDefault="00892A9B" w:rsidP="00E46A24">
      <w:pPr>
        <w:pStyle w:val="Numberedlist2"/>
        <w:numPr>
          <w:ilvl w:val="0"/>
          <w:numId w:val="31"/>
        </w:numPr>
      </w:pPr>
      <w:r>
        <w:t xml:space="preserve">Numeric </w:t>
      </w:r>
      <w:r w:rsidR="00E6050E">
        <w:t>c</w:t>
      </w:r>
      <w:r w:rsidR="00C710BF">
        <w:t xml:space="preserve">ell </w:t>
      </w:r>
      <w:r w:rsidR="00E6050E">
        <w:t>r</w:t>
      </w:r>
      <w:r w:rsidR="00C710BF">
        <w:t>anges</w:t>
      </w:r>
    </w:p>
    <w:p w14:paraId="23EB6F0B" w14:textId="76727F06" w:rsidR="00F64E75" w:rsidRDefault="00C710BF" w:rsidP="00E46A24">
      <w:pPr>
        <w:pStyle w:val="Numberedlist2"/>
        <w:numPr>
          <w:ilvl w:val="0"/>
          <w:numId w:val="31"/>
        </w:numPr>
      </w:pPr>
      <w:r>
        <w:t xml:space="preserve">Text </w:t>
      </w:r>
      <w:r w:rsidR="00E6050E">
        <w:t>v</w:t>
      </w:r>
      <w:r>
        <w:t>alues</w:t>
      </w:r>
    </w:p>
    <w:p w14:paraId="5ABAB614" w14:textId="486D80EB" w:rsidR="00F64E75" w:rsidRDefault="00C710BF" w:rsidP="00E46A24">
      <w:pPr>
        <w:pStyle w:val="Numberedlist2"/>
        <w:numPr>
          <w:ilvl w:val="0"/>
          <w:numId w:val="31"/>
        </w:numPr>
      </w:pPr>
      <w:r>
        <w:t xml:space="preserve">Empty </w:t>
      </w:r>
      <w:r w:rsidR="00E6050E">
        <w:t>c</w:t>
      </w:r>
      <w:r>
        <w:t>ells</w:t>
      </w:r>
    </w:p>
    <w:bookmarkEnd w:id="133"/>
    <w:p w14:paraId="47E80C16" w14:textId="159360A8" w:rsidR="00F64E75" w:rsidRDefault="00892A9B" w:rsidP="00E46A24">
      <w:pPr>
        <w:pStyle w:val="Numberedlist2"/>
        <w:numPr>
          <w:ilvl w:val="0"/>
          <w:numId w:val="31"/>
        </w:numPr>
      </w:pPr>
      <w:r>
        <w:t xml:space="preserve">Numeric </w:t>
      </w:r>
      <w:r w:rsidR="00E6050E">
        <w:t>c</w:t>
      </w:r>
      <w:r w:rsidR="00C710BF">
        <w:t xml:space="preserve">ell </w:t>
      </w:r>
      <w:r w:rsidR="00E6050E">
        <w:t>r</w:t>
      </w:r>
      <w:r w:rsidR="00C710BF">
        <w:t>eferences</w:t>
      </w:r>
    </w:p>
    <w:p w14:paraId="2C247445" w14:textId="4D800885" w:rsidR="00F64E75" w:rsidRDefault="004E0F3B" w:rsidP="00F64E75">
      <w:pPr>
        <w:pStyle w:val="Numberedlist1"/>
      </w:pPr>
      <w:bookmarkStart w:id="134" w:name="_Hlk25158680"/>
      <w:r>
        <w:t>The</w:t>
      </w:r>
      <w:r w:rsidR="00F64E75">
        <w:t xml:space="preserve"> </w:t>
      </w:r>
      <w:sdt>
        <w:sdtPr>
          <w:alias w:val="Question 4"/>
          <w:tag w:val="Question 4"/>
          <w:id w:val="-1399521626"/>
          <w:lock w:val="sdtLocked"/>
          <w:placeholder>
            <w:docPart w:val="5D606A83D20A4774AE26C0ABDE2A55A4"/>
          </w:placeholder>
          <w:showingPlcHdr/>
        </w:sdtPr>
        <w:sdtContent>
          <w:r w:rsidR="00371022" w:rsidRPr="00C502FA">
            <w:rPr>
              <w:rStyle w:val="Inlinebold"/>
            </w:rPr>
            <w:t>Select here to enter text.</w:t>
          </w:r>
        </w:sdtContent>
      </w:sdt>
      <w:r w:rsidR="00F64E75">
        <w:t xml:space="preserve"> </w:t>
      </w:r>
      <w:r>
        <w:t>function counts all the nonblank entries in a range</w:t>
      </w:r>
      <w:r w:rsidR="00F64E75">
        <w:t>.</w:t>
      </w:r>
      <w:bookmarkEnd w:id="134"/>
    </w:p>
    <w:p w14:paraId="0D8D5176" w14:textId="7576EFDF" w:rsidR="00F64E75" w:rsidRPr="00ED61F7" w:rsidRDefault="00F64E75" w:rsidP="00F64E75">
      <w:pPr>
        <w:pStyle w:val="Prompt"/>
      </w:pPr>
      <w:r>
        <w:t>Fill in the blank space.</w:t>
      </w:r>
    </w:p>
    <w:p w14:paraId="017ADFE8" w14:textId="5DCF2037" w:rsidR="00F64E75" w:rsidRDefault="00F64E75" w:rsidP="00F64E75">
      <w:pPr>
        <w:pStyle w:val="Heading2"/>
      </w:pPr>
      <w:bookmarkStart w:id="135" w:name="_Toc28777048"/>
      <w:r>
        <w:lastRenderedPageBreak/>
        <w:t xml:space="preserve">Topic 1: </w:t>
      </w:r>
      <w:r w:rsidR="005A7642">
        <w:t>Us</w:t>
      </w:r>
      <w:r w:rsidR="008C0DC1">
        <w:t>e</w:t>
      </w:r>
      <w:r w:rsidR="005A7642">
        <w:t xml:space="preserve"> COUNT and COUNTA functions to analyze data</w:t>
      </w:r>
      <w:bookmarkEnd w:id="135"/>
    </w:p>
    <w:p w14:paraId="61EC780F" w14:textId="7C83C36E" w:rsidR="00F64E75" w:rsidRDefault="00F64E75" w:rsidP="00C22E37">
      <w:r w:rsidRPr="00F64E75">
        <w:rPr>
          <w:noProof/>
          <w:lang w:val="en-IN" w:eastAsia="en-IN"/>
        </w:rPr>
        <w:drawing>
          <wp:inline distT="0" distB="0" distL="0" distR="0" wp14:anchorId="40584F92" wp14:editId="0839938E">
            <wp:extent cx="302554" cy="365587"/>
            <wp:effectExtent l="0" t="0" r="2540" b="0"/>
            <wp:docPr id="1490664154" name="Picture 1490664154" descr="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F64E75">
        <w:t xml:space="preserve"> </w:t>
      </w:r>
      <w:r w:rsidR="002E6AAD">
        <w:t xml:space="preserve">The </w:t>
      </w:r>
      <w:r w:rsidR="002E6AAD" w:rsidRPr="002E6AAD">
        <w:rPr>
          <w:rStyle w:val="Inlinebold"/>
        </w:rPr>
        <w:t>COUNT</w:t>
      </w:r>
      <w:r w:rsidR="002E6AAD">
        <w:t xml:space="preserve"> and </w:t>
      </w:r>
      <w:r w:rsidR="002E6AAD" w:rsidRPr="002E6AAD">
        <w:rPr>
          <w:rStyle w:val="Inlinebold"/>
        </w:rPr>
        <w:t>COUNTA</w:t>
      </w:r>
      <w:r w:rsidR="002E6AAD">
        <w:t xml:space="preserve"> functions are found in the </w:t>
      </w:r>
      <w:r w:rsidR="00C22E37" w:rsidRPr="002E6AAD">
        <w:rPr>
          <w:rStyle w:val="Inlinebold"/>
        </w:rPr>
        <w:t>Statistical</w:t>
      </w:r>
      <w:r w:rsidR="00C22E37">
        <w:t xml:space="preserve"> category</w:t>
      </w:r>
      <w:r w:rsidR="00C22E37" w:rsidRPr="002E6AAD">
        <w:rPr>
          <w:rStyle w:val="Inlinebold"/>
        </w:rPr>
        <w:t xml:space="preserve"> </w:t>
      </w:r>
      <w:r w:rsidR="00C22E37" w:rsidRPr="00C22E37">
        <w:t>of the</w:t>
      </w:r>
      <w:r w:rsidR="00C22E37">
        <w:rPr>
          <w:rStyle w:val="Inlinebold"/>
        </w:rPr>
        <w:t xml:space="preserve"> </w:t>
      </w:r>
      <w:r w:rsidR="002E6AAD" w:rsidRPr="002E6AAD">
        <w:rPr>
          <w:rStyle w:val="Inlinebold"/>
        </w:rPr>
        <w:t>Formula Library</w:t>
      </w:r>
      <w:r w:rsidRPr="00F64E75">
        <w:t>.</w:t>
      </w:r>
      <w:r w:rsidR="00677D76">
        <w:t xml:space="preserve"> Both functions are used to analyze specified data ranges to determine how many cells contain values.</w:t>
      </w:r>
    </w:p>
    <w:p w14:paraId="5A32DF37" w14:textId="5D927EE1" w:rsidR="0044506A" w:rsidRPr="00F64E75" w:rsidRDefault="0044506A" w:rsidP="0044506A">
      <w:pPr>
        <w:pStyle w:val="Heading3"/>
      </w:pPr>
      <w:bookmarkStart w:id="136" w:name="_Toc28777049"/>
      <w:r>
        <w:t>The COUNT Function</w:t>
      </w:r>
      <w:bookmarkEnd w:id="136"/>
    </w:p>
    <w:p w14:paraId="3E72ABAB" w14:textId="65ED473F" w:rsidR="005353B8" w:rsidRDefault="00AE0BD2" w:rsidP="00F64E75">
      <w:r>
        <w:t xml:space="preserve">The </w:t>
      </w:r>
      <w:r w:rsidRPr="00AE0BD2">
        <w:rPr>
          <w:rStyle w:val="Inlinebold"/>
        </w:rPr>
        <w:t>COUNT</w:t>
      </w:r>
      <w:r>
        <w:t xml:space="preserve"> function is used to indicate how many cells contain </w:t>
      </w:r>
      <w:r w:rsidR="005353B8">
        <w:t xml:space="preserve">a </w:t>
      </w:r>
      <w:r w:rsidR="00972DB6">
        <w:t>numeric value</w:t>
      </w:r>
      <w:r>
        <w:t xml:space="preserve">. </w:t>
      </w:r>
      <w:r w:rsidR="005353B8">
        <w:t>N</w:t>
      </w:r>
      <w:r>
        <w:t>umeric values can include constants, cell references, and ranges. The types of numbers that are counted include negative numbers, percentages, dates, time, and fractions.</w:t>
      </w:r>
    </w:p>
    <w:p w14:paraId="000275D2" w14:textId="5AD3387E" w:rsidR="009353C7" w:rsidRDefault="00AE0BD2" w:rsidP="00F64E75">
      <w:r>
        <w:t>Empty cells, text values, and the logical values TRUE and FALSE are ignore</w:t>
      </w:r>
      <w:r w:rsidR="00451737">
        <w:t>d</w:t>
      </w:r>
      <w:r w:rsidR="005353B8">
        <w:t xml:space="preserve"> and are not counted</w:t>
      </w:r>
      <w:r>
        <w:t>.</w:t>
      </w:r>
    </w:p>
    <w:p w14:paraId="1A7F9512" w14:textId="513B2640" w:rsidR="00F64E75" w:rsidRDefault="000E7AFD" w:rsidP="00F64E75">
      <w:r>
        <w:t xml:space="preserve">Figure 17 shows </w:t>
      </w:r>
      <w:r w:rsidR="009353C7">
        <w:t xml:space="preserve">the structure of the </w:t>
      </w:r>
      <w:r w:rsidR="009353C7" w:rsidRPr="009353C7">
        <w:rPr>
          <w:rStyle w:val="Inlinebold"/>
        </w:rPr>
        <w:t>COUNT</w:t>
      </w:r>
      <w:r w:rsidR="009353C7">
        <w:t xml:space="preserve"> function. </w:t>
      </w:r>
      <w:r w:rsidR="00243932">
        <w:t xml:space="preserve">Similar to </w:t>
      </w:r>
      <w:r w:rsidR="009353C7">
        <w:t>all other functions, it begins with an equal (</w:t>
      </w:r>
      <w:r w:rsidR="009353C7" w:rsidRPr="009353C7">
        <w:rPr>
          <w:rStyle w:val="Inlinebold"/>
        </w:rPr>
        <w:t>=</w:t>
      </w:r>
      <w:r w:rsidR="009353C7">
        <w:t xml:space="preserve">) sign followed by the name and opening </w:t>
      </w:r>
      <w:r w:rsidR="00FE1BB0">
        <w:t>parentheses</w:t>
      </w:r>
      <w:r w:rsidR="009353C7">
        <w:t>. The value1 argument is required and typically refers to a range of cells. All other arguments are optional.</w:t>
      </w:r>
    </w:p>
    <w:p w14:paraId="757901B8" w14:textId="77777777" w:rsidR="00DC1742" w:rsidRDefault="00DC1742" w:rsidP="00DC1742">
      <w:pPr>
        <w:keepNext/>
      </w:pPr>
      <w:r>
        <w:rPr>
          <w:noProof/>
          <w:lang w:val="en-IN" w:eastAsia="en-IN"/>
        </w:rPr>
        <w:drawing>
          <wp:inline distT="0" distB="0" distL="0" distR="0" wp14:anchorId="231B528C" wp14:editId="3C936F7F">
            <wp:extent cx="1752613" cy="500066"/>
            <wp:effectExtent l="19050" t="19050" r="19050" b="14605"/>
            <wp:docPr id="24" name="Picture 24" descr="The COUNT function showing the name, required value and optiona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5_L4_17_count_function.png"/>
                    <pic:cNvPicPr/>
                  </pic:nvPicPr>
                  <pic:blipFill>
                    <a:blip r:embed="rId49">
                      <a:extLst>
                        <a:ext uri="{28A0092B-C50C-407E-A947-70E740481C1C}">
                          <a14:useLocalDpi xmlns:a14="http://schemas.microsoft.com/office/drawing/2010/main" val="0"/>
                        </a:ext>
                      </a:extLst>
                    </a:blip>
                    <a:stretch>
                      <a:fillRect/>
                    </a:stretch>
                  </pic:blipFill>
                  <pic:spPr>
                    <a:xfrm>
                      <a:off x="0" y="0"/>
                      <a:ext cx="1752613" cy="500066"/>
                    </a:xfrm>
                    <a:prstGeom prst="rect">
                      <a:avLst/>
                    </a:prstGeom>
                    <a:ln w="12700">
                      <a:solidFill>
                        <a:schemeClr val="tx1"/>
                      </a:solidFill>
                    </a:ln>
                  </pic:spPr>
                </pic:pic>
              </a:graphicData>
            </a:graphic>
          </wp:inline>
        </w:drawing>
      </w:r>
    </w:p>
    <w:p w14:paraId="18F19479" w14:textId="26A1DF48" w:rsidR="005353B8" w:rsidRDefault="00DC1742" w:rsidP="00DC1742">
      <w:pPr>
        <w:pStyle w:val="Caption"/>
      </w:pPr>
      <w:r>
        <w:t xml:space="preserve">Figure </w:t>
      </w:r>
      <w:r>
        <w:fldChar w:fldCharType="begin"/>
      </w:r>
      <w:r>
        <w:instrText xml:space="preserve"> SEQ Figure \* ARABIC </w:instrText>
      </w:r>
      <w:r>
        <w:fldChar w:fldCharType="separate"/>
      </w:r>
      <w:r w:rsidR="00B26D36">
        <w:rPr>
          <w:noProof/>
        </w:rPr>
        <w:t>17</w:t>
      </w:r>
      <w:r>
        <w:fldChar w:fldCharType="end"/>
      </w:r>
      <w:r>
        <w:t xml:space="preserve">: </w:t>
      </w:r>
      <w:r w:rsidR="00DD3662">
        <w:rPr>
          <w:rStyle w:val="Inlinebold"/>
        </w:rPr>
        <w:t>COUNT</w:t>
      </w:r>
      <w:r>
        <w:t xml:space="preserve"> function</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698"/>
        <w:gridCol w:w="7662"/>
      </w:tblGrid>
      <w:tr w:rsidR="00F64E75" w14:paraId="544808F7" w14:textId="77777777" w:rsidTr="009353C7">
        <w:tc>
          <w:tcPr>
            <w:tcW w:w="1698" w:type="dxa"/>
          </w:tcPr>
          <w:p w14:paraId="130C7D6C" w14:textId="77777777" w:rsidR="00F64E75" w:rsidRPr="00F64E75" w:rsidRDefault="00F64E75" w:rsidP="00F64E75">
            <w:r w:rsidRPr="00F64E75">
              <w:rPr>
                <w:noProof/>
                <w:lang w:val="en-IN" w:eastAsia="en-IN"/>
              </w:rPr>
              <w:drawing>
                <wp:inline distT="0" distB="0" distL="0" distR="0" wp14:anchorId="1B5FBD79" wp14:editId="0FFAC6EA">
                  <wp:extent cx="719999" cy="669472"/>
                  <wp:effectExtent l="0" t="0" r="4445" b="0"/>
                  <wp:docPr id="1490664156"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719999" cy="669472"/>
                          </a:xfrm>
                          <a:prstGeom prst="rect">
                            <a:avLst/>
                          </a:prstGeom>
                        </pic:spPr>
                      </pic:pic>
                    </a:graphicData>
                  </a:graphic>
                </wp:inline>
              </w:drawing>
            </w:r>
          </w:p>
        </w:tc>
        <w:tc>
          <w:tcPr>
            <w:tcW w:w="7662" w:type="dxa"/>
          </w:tcPr>
          <w:p w14:paraId="613453CD" w14:textId="77777777" w:rsidR="00F64E75" w:rsidRPr="00F64E75" w:rsidRDefault="00F64E75" w:rsidP="00F64E75">
            <w:pPr>
              <w:pStyle w:val="Readeraids"/>
            </w:pPr>
            <w:r w:rsidRPr="0004745C">
              <w:t>Video</w:t>
            </w:r>
          </w:p>
          <w:p w14:paraId="2F7FC8D3" w14:textId="2B912380" w:rsidR="00F64E75" w:rsidRPr="00F64E75" w:rsidRDefault="00F64E75" w:rsidP="00F64E75">
            <w:r>
              <w:t>To</w:t>
            </w:r>
            <w:r w:rsidRPr="00F64E75">
              <w:t xml:space="preserve"> review the video on </w:t>
            </w:r>
            <w:r w:rsidR="005A7642">
              <w:t xml:space="preserve">how to use the </w:t>
            </w:r>
            <w:r w:rsidR="00C44069" w:rsidRPr="00ED61F7">
              <w:rPr>
                <w:rStyle w:val="Inlinebold"/>
              </w:rPr>
              <w:t>COUNT</w:t>
            </w:r>
            <w:r w:rsidR="005A7642">
              <w:t xml:space="preserve"> function</w:t>
            </w:r>
            <w:r w:rsidRPr="00F64E75">
              <w:t>, go to</w:t>
            </w:r>
            <w:r w:rsidR="00DD3662">
              <w:t>:</w:t>
            </w:r>
            <w:r w:rsidRPr="00F64E75">
              <w:t xml:space="preserve"> </w:t>
            </w:r>
            <w:hyperlink r:id="rId52" w:history="1">
              <w:r w:rsidR="005A7642" w:rsidRPr="005A7642">
                <w:rPr>
                  <w:rStyle w:val="Hyperlink"/>
                </w:rPr>
                <w:t>COUNT function</w:t>
              </w:r>
            </w:hyperlink>
          </w:p>
        </w:tc>
      </w:tr>
    </w:tbl>
    <w:p w14:paraId="0784F2E4" w14:textId="18028A9A" w:rsidR="008F4916" w:rsidRPr="00F64E75" w:rsidRDefault="008F4916" w:rsidP="008F4916">
      <w:pPr>
        <w:pStyle w:val="Heading3"/>
      </w:pPr>
      <w:bookmarkStart w:id="137" w:name="_Toc28777050"/>
      <w:r>
        <w:t>The COUNTA Function</w:t>
      </w:r>
      <w:bookmarkEnd w:id="137"/>
    </w:p>
    <w:p w14:paraId="0C6CC685" w14:textId="7A0BBD3D" w:rsidR="008F4916" w:rsidRDefault="008F4916" w:rsidP="00FB4DA1">
      <w:r>
        <w:t xml:space="preserve">The </w:t>
      </w:r>
      <w:r w:rsidRPr="00AE0BD2">
        <w:rPr>
          <w:rStyle w:val="Inlinebold"/>
        </w:rPr>
        <w:t>COUNT</w:t>
      </w:r>
      <w:r w:rsidR="00FB4DA1">
        <w:rPr>
          <w:rStyle w:val="Inlinebold"/>
        </w:rPr>
        <w:t>A</w:t>
      </w:r>
      <w:r>
        <w:t xml:space="preserve"> function </w:t>
      </w:r>
      <w:r w:rsidR="00FB4DA1">
        <w:t>counts the number of cells that are not empty in a specified range</w:t>
      </w:r>
      <w:r>
        <w:t xml:space="preserve">. </w:t>
      </w:r>
      <w:r w:rsidR="00FB4DA1">
        <w:t>Values that are counted include numbers, text, logical values, error values, and empty text strings.</w:t>
      </w:r>
    </w:p>
    <w:p w14:paraId="3055E56A" w14:textId="05152A05" w:rsidR="00FB4DA1" w:rsidRDefault="00FB4DA1" w:rsidP="00FB4DA1">
      <w:r>
        <w:t xml:space="preserve">The </w:t>
      </w:r>
      <w:r w:rsidRPr="00732C2A">
        <w:rPr>
          <w:rStyle w:val="Inlinebold"/>
        </w:rPr>
        <w:t>COUNTA</w:t>
      </w:r>
      <w:r>
        <w:t xml:space="preserve"> function does not count cells that are completely empty.</w:t>
      </w:r>
    </w:p>
    <w:p w14:paraId="4408932A" w14:textId="174A9B30" w:rsidR="008F4916" w:rsidRDefault="008F4916" w:rsidP="008F4916">
      <w:r>
        <w:lastRenderedPageBreak/>
        <w:t>Figure 1</w:t>
      </w:r>
      <w:r w:rsidR="00FB4DA1">
        <w:t>8</w:t>
      </w:r>
      <w:r>
        <w:t xml:space="preserve"> shows the structure of the </w:t>
      </w:r>
      <w:r w:rsidRPr="009353C7">
        <w:rPr>
          <w:rStyle w:val="Inlinebold"/>
        </w:rPr>
        <w:t>COUNT</w:t>
      </w:r>
      <w:r w:rsidR="00FB4DA1">
        <w:rPr>
          <w:rStyle w:val="Inlinebold"/>
        </w:rPr>
        <w:t>A</w:t>
      </w:r>
      <w:r>
        <w:t xml:space="preserve"> function. </w:t>
      </w:r>
      <w:r w:rsidR="005D1DFF">
        <w:t>The function</w:t>
      </w:r>
      <w:r>
        <w:t xml:space="preserve"> begins with an equal (</w:t>
      </w:r>
      <w:r w:rsidRPr="009353C7">
        <w:rPr>
          <w:rStyle w:val="Inlinebold"/>
        </w:rPr>
        <w:t>=</w:t>
      </w:r>
      <w:r>
        <w:t xml:space="preserve">) sign followed by the name and opening </w:t>
      </w:r>
      <w:r w:rsidR="00FE1BB0">
        <w:t>parentheses</w:t>
      </w:r>
      <w:r>
        <w:t>. The value1 argument is required and typically refers to a range of cells. All other arguments are optional.</w:t>
      </w:r>
    </w:p>
    <w:p w14:paraId="39867336" w14:textId="77777777" w:rsidR="005D1DFF" w:rsidRDefault="005D1DFF" w:rsidP="005D1DFF">
      <w:pPr>
        <w:keepNext/>
      </w:pPr>
      <w:r>
        <w:rPr>
          <w:noProof/>
          <w:lang w:val="en-IN" w:eastAsia="en-IN"/>
        </w:rPr>
        <w:drawing>
          <wp:inline distT="0" distB="0" distL="0" distR="0" wp14:anchorId="7869FB5B" wp14:editId="6F22300A">
            <wp:extent cx="1824051" cy="519116"/>
            <wp:effectExtent l="19050" t="19050" r="24130" b="14605"/>
            <wp:docPr id="31" name="Picture 31" descr="The COUNTA function showing the name, required value1, and optional val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5_L4_18_counta_function.png"/>
                    <pic:cNvPicPr/>
                  </pic:nvPicPr>
                  <pic:blipFill>
                    <a:blip r:embed="rId53">
                      <a:extLst>
                        <a:ext uri="{28A0092B-C50C-407E-A947-70E740481C1C}">
                          <a14:useLocalDpi xmlns:a14="http://schemas.microsoft.com/office/drawing/2010/main" val="0"/>
                        </a:ext>
                      </a:extLst>
                    </a:blip>
                    <a:stretch>
                      <a:fillRect/>
                    </a:stretch>
                  </pic:blipFill>
                  <pic:spPr>
                    <a:xfrm>
                      <a:off x="0" y="0"/>
                      <a:ext cx="1824051" cy="519116"/>
                    </a:xfrm>
                    <a:prstGeom prst="rect">
                      <a:avLst/>
                    </a:prstGeom>
                    <a:ln w="12700">
                      <a:solidFill>
                        <a:schemeClr val="tx1"/>
                      </a:solidFill>
                    </a:ln>
                  </pic:spPr>
                </pic:pic>
              </a:graphicData>
            </a:graphic>
          </wp:inline>
        </w:drawing>
      </w:r>
    </w:p>
    <w:p w14:paraId="5C41BCDD" w14:textId="5081DC90" w:rsidR="005D1DFF" w:rsidRDefault="005D1DFF" w:rsidP="005D1DFF">
      <w:pPr>
        <w:pStyle w:val="Caption"/>
      </w:pPr>
      <w:r>
        <w:t xml:space="preserve">Figure </w:t>
      </w:r>
      <w:r>
        <w:fldChar w:fldCharType="begin"/>
      </w:r>
      <w:r>
        <w:instrText xml:space="preserve"> SEQ Figure \* ARABIC </w:instrText>
      </w:r>
      <w:r>
        <w:fldChar w:fldCharType="separate"/>
      </w:r>
      <w:r w:rsidR="00B26D36">
        <w:rPr>
          <w:noProof/>
        </w:rPr>
        <w:t>18</w:t>
      </w:r>
      <w:r>
        <w:fldChar w:fldCharType="end"/>
      </w:r>
      <w:r>
        <w:t xml:space="preserve">: </w:t>
      </w:r>
      <w:r w:rsidRPr="00DD3662">
        <w:rPr>
          <w:rStyle w:val="Inlinebold"/>
        </w:rPr>
        <w:t>COUNTA</w:t>
      </w:r>
      <w:r>
        <w:t xml:space="preserve"> function</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B01264" w14:paraId="0E6DA3AB" w14:textId="77777777" w:rsidTr="006A4C7A">
        <w:tc>
          <w:tcPr>
            <w:tcW w:w="1703" w:type="dxa"/>
          </w:tcPr>
          <w:p w14:paraId="5F53F347" w14:textId="77777777" w:rsidR="00B01264" w:rsidRPr="00F64E75" w:rsidRDefault="00B01264" w:rsidP="006A4C7A">
            <w:r w:rsidRPr="00B01264">
              <w:rPr>
                <w:noProof/>
                <w:lang w:val="en-IN" w:eastAsia="en-IN"/>
              </w:rPr>
              <w:drawing>
                <wp:inline distT="0" distB="0" distL="0" distR="0" wp14:anchorId="1F2C873A" wp14:editId="0A4C8714">
                  <wp:extent cx="720000" cy="720000"/>
                  <wp:effectExtent l="0" t="0" r="4445" b="4445"/>
                  <wp:docPr id="29"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32A8C648" w14:textId="77777777" w:rsidR="00B01264" w:rsidRPr="00F64E75" w:rsidRDefault="00B01264" w:rsidP="006A4C7A">
            <w:pPr>
              <w:pStyle w:val="Readeraids"/>
            </w:pPr>
            <w:r>
              <w:t>Additional information</w:t>
            </w:r>
          </w:p>
          <w:p w14:paraId="0FCB89AE" w14:textId="3A866E65" w:rsidR="00B01264" w:rsidRPr="00F64E75" w:rsidRDefault="00B01264" w:rsidP="006A4C7A">
            <w:r>
              <w:t xml:space="preserve">For more information </w:t>
            </w:r>
            <w:r w:rsidRPr="00F64E75">
              <w:t xml:space="preserve">on </w:t>
            </w:r>
            <w:r>
              <w:t xml:space="preserve">using the </w:t>
            </w:r>
            <w:r w:rsidRPr="00ED61F7">
              <w:rPr>
                <w:rStyle w:val="Inlinebold"/>
              </w:rPr>
              <w:t>COUNTA</w:t>
            </w:r>
            <w:r>
              <w:t xml:space="preserve"> function</w:t>
            </w:r>
            <w:r w:rsidRPr="00F64E75">
              <w:t>, go to</w:t>
            </w:r>
            <w:r w:rsidR="00DD3662">
              <w:t>:</w:t>
            </w:r>
            <w:r>
              <w:t xml:space="preserve"> </w:t>
            </w:r>
            <w:hyperlink r:id="rId54" w:history="1">
              <w:r w:rsidRPr="00B01264">
                <w:rPr>
                  <w:rStyle w:val="Hyperlink"/>
                </w:rPr>
                <w:t>COUNTA function</w:t>
              </w:r>
            </w:hyperlink>
          </w:p>
        </w:tc>
      </w:tr>
    </w:tbl>
    <w:p w14:paraId="6A8CBC0D" w14:textId="62412AEB" w:rsidR="00F64E75" w:rsidRDefault="00F64E75" w:rsidP="00F64E75">
      <w:pPr>
        <w:pStyle w:val="Heading3"/>
      </w:pPr>
      <w:bookmarkStart w:id="138" w:name="_Toc28777051"/>
      <w:r>
        <w:t xml:space="preserve">Activity: </w:t>
      </w:r>
      <w:r w:rsidR="00D412C9">
        <w:t>Discuss and learn</w:t>
      </w:r>
      <w:bookmarkEnd w:id="138"/>
    </w:p>
    <w:p w14:paraId="34173423" w14:textId="0E1EAA2C" w:rsidR="00F64E75" w:rsidRPr="00F64E75" w:rsidRDefault="00397808" w:rsidP="00F64E75">
      <w:r w:rsidRPr="00397808">
        <w:t xml:space="preserve">This is a teacher-led </w:t>
      </w:r>
      <w:r>
        <w:t xml:space="preserve">discussion and </w:t>
      </w:r>
      <w:r w:rsidRPr="00397808">
        <w:t xml:space="preserve">demonstration about how to use the </w:t>
      </w:r>
      <w:r w:rsidR="00C44069" w:rsidRPr="00ED61F7">
        <w:rPr>
          <w:rStyle w:val="Inlinebold"/>
        </w:rPr>
        <w:t>COUNT</w:t>
      </w:r>
      <w:r w:rsidRPr="00397808">
        <w:t xml:space="preserve"> and </w:t>
      </w:r>
      <w:r w:rsidRPr="00ED61F7">
        <w:rPr>
          <w:rStyle w:val="Inlinebold"/>
        </w:rPr>
        <w:t>COUNTA</w:t>
      </w:r>
      <w:r w:rsidRPr="00397808">
        <w:t xml:space="preserve"> functions in an Excel worksheet</w:t>
      </w:r>
      <w:r w:rsidR="00F64E75" w:rsidRPr="00F64E75">
        <w:t>.</w:t>
      </w:r>
    </w:p>
    <w:p w14:paraId="7937EE64" w14:textId="77777777" w:rsidR="00F64E75" w:rsidRDefault="00F64E75" w:rsidP="00F64E75">
      <w:pPr>
        <w:pStyle w:val="Heading4"/>
      </w:pPr>
      <w:r>
        <w:t>Resources required</w:t>
      </w:r>
    </w:p>
    <w:p w14:paraId="71C15DB3" w14:textId="77777777" w:rsidR="00F64E75" w:rsidRPr="00F64E75" w:rsidRDefault="00F64E75" w:rsidP="00F64E75">
      <w:r>
        <w:t>You will need the following resources for this activity:</w:t>
      </w:r>
    </w:p>
    <w:p w14:paraId="2234811C" w14:textId="4CF396C3" w:rsidR="00F64E75" w:rsidRDefault="004E4F84" w:rsidP="000E27E3">
      <w:r w:rsidRPr="00ED61F7">
        <w:t>None</w:t>
      </w:r>
      <w:r w:rsidR="00F64E75">
        <w:t>.</w:t>
      </w:r>
    </w:p>
    <w:p w14:paraId="0BA55B2A" w14:textId="77777777" w:rsidR="00A42067" w:rsidRDefault="00A42067" w:rsidP="00A42067">
      <w:pPr>
        <w:pStyle w:val="Heading4"/>
      </w:pPr>
      <w:r>
        <w:t>Activity instructions</w:t>
      </w:r>
    </w:p>
    <w:p w14:paraId="61A70E55" w14:textId="77777777" w:rsidR="00A42067" w:rsidRPr="00B1546F" w:rsidRDefault="00A42067" w:rsidP="00A42067">
      <w:r w:rsidRPr="00E3174F">
        <w:t>Pay close attention as your teacher demonstrates the following tasks. You will have a chance to test out your new knowledge on your own after the teacher-led demonstration</w:t>
      </w:r>
      <w:r>
        <w:t>:</w:t>
      </w:r>
    </w:p>
    <w:p w14:paraId="3499709C" w14:textId="6030FE82" w:rsidR="00A42067" w:rsidRPr="00A42067" w:rsidRDefault="00A42067" w:rsidP="00E46A24">
      <w:pPr>
        <w:pStyle w:val="Numberedlist1"/>
        <w:numPr>
          <w:ilvl w:val="0"/>
          <w:numId w:val="60"/>
        </w:numPr>
      </w:pPr>
      <w:r>
        <w:t xml:space="preserve">Use the </w:t>
      </w:r>
      <w:r w:rsidR="00C44069" w:rsidRPr="00ED61F7">
        <w:rPr>
          <w:rStyle w:val="Inlinebold"/>
        </w:rPr>
        <w:t>COUNT</w:t>
      </w:r>
      <w:r>
        <w:t xml:space="preserve"> function to determine how many </w:t>
      </w:r>
      <w:r w:rsidR="00D36E82">
        <w:t>Produce Box types have had sales</w:t>
      </w:r>
      <w:r>
        <w:t xml:space="preserve"> to shareholders</w:t>
      </w:r>
      <w:r w:rsidRPr="00A42067">
        <w:t>.</w:t>
      </w:r>
    </w:p>
    <w:p w14:paraId="7D81E1E4" w14:textId="16B0800C" w:rsidR="00A42067" w:rsidRPr="00A42067" w:rsidRDefault="00A42067" w:rsidP="00A42067">
      <w:pPr>
        <w:pStyle w:val="Numberedlist1"/>
      </w:pPr>
      <w:r>
        <w:t xml:space="preserve">Use the </w:t>
      </w:r>
      <w:r w:rsidRPr="00ED61F7">
        <w:rPr>
          <w:rStyle w:val="Inlinebold"/>
        </w:rPr>
        <w:t>COUNTA</w:t>
      </w:r>
      <w:r>
        <w:t xml:space="preserve"> function to determine how many Produce Box</w:t>
      </w:r>
      <w:r w:rsidR="00D36E82">
        <w:t xml:space="preserve"> types</w:t>
      </w:r>
      <w:r>
        <w:t xml:space="preserve"> have been allocated to shareholders.</w:t>
      </w:r>
    </w:p>
    <w:p w14:paraId="7D33093E" w14:textId="77777777" w:rsidR="00DD3662" w:rsidRDefault="00DD3662" w:rsidP="00ED61F7">
      <w:r>
        <w:br w:type="page"/>
      </w:r>
    </w:p>
    <w:p w14:paraId="08DF5C7F" w14:textId="66F918A3" w:rsidR="00F64E75" w:rsidRPr="007E10CC" w:rsidRDefault="00F64E75" w:rsidP="00F64E75">
      <w:pPr>
        <w:pStyle w:val="Heading3"/>
      </w:pPr>
      <w:bookmarkStart w:id="139" w:name="_Toc28777052"/>
      <w:r>
        <w:lastRenderedPageBreak/>
        <w:t xml:space="preserve">Try-it: </w:t>
      </w:r>
      <w:r w:rsidR="00B736EE" w:rsidRPr="00B736EE">
        <w:t>Us</w:t>
      </w:r>
      <w:r w:rsidR="008C0DC1">
        <w:t>e</w:t>
      </w:r>
      <w:r w:rsidR="00B736EE" w:rsidRPr="00B736EE">
        <w:t xml:space="preserve"> </w:t>
      </w:r>
      <w:r w:rsidR="000C7ECC">
        <w:t>COUNT</w:t>
      </w:r>
      <w:r w:rsidR="004770B8">
        <w:t xml:space="preserve"> and COUNTA</w:t>
      </w:r>
      <w:r w:rsidR="00B736EE" w:rsidRPr="00B736EE">
        <w:t xml:space="preserve"> </w:t>
      </w:r>
      <w:r w:rsidR="00243932">
        <w:t>f</w:t>
      </w:r>
      <w:r w:rsidR="00B736EE" w:rsidRPr="00B736EE">
        <w:t>unctions</w:t>
      </w:r>
      <w:r w:rsidR="004770B8">
        <w:t xml:space="preserve"> to analyze data</w:t>
      </w:r>
      <w:bookmarkEnd w:id="139"/>
    </w:p>
    <w:p w14:paraId="7BEC26DC" w14:textId="79802948" w:rsidR="00F64E75" w:rsidRPr="00F64E75" w:rsidRDefault="00F64E75" w:rsidP="00F64E75">
      <w:r w:rsidRPr="00F64E75">
        <w:rPr>
          <w:noProof/>
          <w:lang w:val="en-IN" w:eastAsia="en-IN"/>
        </w:rPr>
        <w:drawing>
          <wp:inline distT="0" distB="0" distL="0" distR="0" wp14:anchorId="3CD369C2" wp14:editId="786C6267">
            <wp:extent cx="300948" cy="300948"/>
            <wp:effectExtent l="0" t="0" r="4445" b="4445"/>
            <wp:docPr id="1490664158" name="Picture 1490664158" descr=" 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0948" cy="300948"/>
                    </a:xfrm>
                    <a:prstGeom prst="rect">
                      <a:avLst/>
                    </a:prstGeom>
                  </pic:spPr>
                </pic:pic>
              </a:graphicData>
            </a:graphic>
          </wp:inline>
        </w:drawing>
      </w:r>
      <w:r w:rsidRPr="00F64E75">
        <w:t xml:space="preserve"> </w:t>
      </w:r>
      <w:r w:rsidR="003A35BF" w:rsidRPr="00066A09">
        <w:t xml:space="preserve">In each of these exercises, you will open a sample document and practice </w:t>
      </w:r>
      <w:r w:rsidR="003A35BF">
        <w:t xml:space="preserve">using the </w:t>
      </w:r>
      <w:r w:rsidR="00C44069" w:rsidRPr="00ED61F7">
        <w:rPr>
          <w:rStyle w:val="Inlinebold"/>
        </w:rPr>
        <w:t>COUNT</w:t>
      </w:r>
      <w:r w:rsidR="003A35BF">
        <w:t xml:space="preserve"> and </w:t>
      </w:r>
      <w:r w:rsidR="003A35BF" w:rsidRPr="00ED61F7">
        <w:rPr>
          <w:rStyle w:val="Inlinebold"/>
        </w:rPr>
        <w:t>COUNTA</w:t>
      </w:r>
      <w:r w:rsidR="003A35BF">
        <w:t xml:space="preserve"> functions</w:t>
      </w:r>
      <w:r w:rsidRPr="00F64E75">
        <w:t>.</w:t>
      </w:r>
    </w:p>
    <w:p w14:paraId="2D9BC500" w14:textId="6CDA91C9" w:rsidR="00F64E75" w:rsidRDefault="00F64E75" w:rsidP="00F64E75">
      <w:pPr>
        <w:pStyle w:val="Heading3"/>
      </w:pPr>
      <w:bookmarkStart w:id="140" w:name="_Toc28777053"/>
      <w:r>
        <w:t>Try-it 1</w:t>
      </w:r>
      <w:bookmarkEnd w:id="140"/>
    </w:p>
    <w:p w14:paraId="4936E5A4" w14:textId="67DEF7CC" w:rsidR="00136731" w:rsidRDefault="00136731" w:rsidP="00EB4E46">
      <w:r w:rsidRPr="00AB78BC">
        <w:t>In this try-it,</w:t>
      </w:r>
      <w:r>
        <w:t xml:space="preserve"> you will</w:t>
      </w:r>
      <w:r w:rsidRPr="00AB78BC">
        <w:t xml:space="preserve"> </w:t>
      </w:r>
      <w:r>
        <w:t xml:space="preserve">open a sample document and practice using </w:t>
      </w:r>
      <w:r w:rsidRPr="00EB4E46">
        <w:rPr>
          <w:rStyle w:val="Inlinebold"/>
        </w:rPr>
        <w:t>COUNT</w:t>
      </w:r>
      <w:r>
        <w:t xml:space="preserve"> function.</w:t>
      </w:r>
    </w:p>
    <w:p w14:paraId="222887A4" w14:textId="77777777" w:rsidR="00F64E75" w:rsidRDefault="00F64E75" w:rsidP="00F64E75">
      <w:pPr>
        <w:pStyle w:val="Heading4"/>
      </w:pPr>
      <w:r>
        <w:t>Resources</w:t>
      </w:r>
    </w:p>
    <w:p w14:paraId="07E86730" w14:textId="77777777" w:rsidR="00F64E75" w:rsidRPr="00F64E75" w:rsidRDefault="00F64E75" w:rsidP="00F64E75">
      <w:r>
        <w:t>You will need the following resources for this try-it:</w:t>
      </w:r>
    </w:p>
    <w:p w14:paraId="79CB5049" w14:textId="6D28FAF3" w:rsidR="00F64E75" w:rsidRDefault="00F64E75" w:rsidP="00F64BF1">
      <w:pPr>
        <w:pStyle w:val="Bulletlevel1"/>
      </w:pPr>
      <w:r w:rsidRPr="00840DE1">
        <w:t xml:space="preserve">Open </w:t>
      </w:r>
      <w:r w:rsidRPr="00E25FA7">
        <w:rPr>
          <w:rStyle w:val="Inlinebold"/>
        </w:rPr>
        <w:t>L4_T1_try1_</w:t>
      </w:r>
      <w:r w:rsidR="00EF5D7B">
        <w:rPr>
          <w:rStyle w:val="Inlinebold"/>
        </w:rPr>
        <w:t>count</w:t>
      </w:r>
      <w:r w:rsidRPr="00E25FA7">
        <w:rPr>
          <w:rStyle w:val="Inlinebold"/>
        </w:rPr>
        <w:t>_</w:t>
      </w:r>
      <w:r w:rsidR="00EF5D7B">
        <w:rPr>
          <w:rStyle w:val="Inlinebold"/>
        </w:rPr>
        <w:t>producebox</w:t>
      </w:r>
      <w:r>
        <w:rPr>
          <w:rStyle w:val="Inlinebold"/>
        </w:rPr>
        <w:t>_starter.xlsx</w:t>
      </w:r>
      <w:r w:rsidRPr="001D1A1A">
        <w:t xml:space="preserve"> </w:t>
      </w:r>
      <w:r w:rsidRPr="00840DE1">
        <w:t>in this lesson</w:t>
      </w:r>
      <w:r w:rsidR="00DD3662">
        <w:t>’</w:t>
      </w:r>
      <w:r w:rsidRPr="00840DE1">
        <w:t>s Learning Activity Resources</w:t>
      </w:r>
      <w:r>
        <w:t>.</w:t>
      </w:r>
    </w:p>
    <w:p w14:paraId="4A48E14A" w14:textId="77777777" w:rsidR="00DD29B7" w:rsidRDefault="00DD29B7" w:rsidP="00DD29B7">
      <w:pPr>
        <w:pStyle w:val="Heading4"/>
      </w:pPr>
      <w:r>
        <w:t>Instructions</w:t>
      </w:r>
    </w:p>
    <w:p w14:paraId="68F7C147" w14:textId="77777777" w:rsidR="00DD29B7" w:rsidRPr="00B1546F" w:rsidRDefault="00DD29B7" w:rsidP="00DD29B7">
      <w:r>
        <w:t>The following are the general tasks that you need to perform during this try-it:</w:t>
      </w:r>
    </w:p>
    <w:p w14:paraId="435E7D97" w14:textId="208F60A5" w:rsidR="00DD29B7" w:rsidRDefault="00DD29B7" w:rsidP="00E46A24">
      <w:pPr>
        <w:pStyle w:val="Numberedlist1"/>
        <w:numPr>
          <w:ilvl w:val="0"/>
          <w:numId w:val="61"/>
        </w:numPr>
      </w:pPr>
      <w:r>
        <w:t xml:space="preserve">On the </w:t>
      </w:r>
      <w:r w:rsidRPr="00DD29B7">
        <w:rPr>
          <w:rStyle w:val="Inlinebold"/>
        </w:rPr>
        <w:t>Sales</w:t>
      </w:r>
      <w:r>
        <w:t xml:space="preserve"> tab, in cell </w:t>
      </w:r>
      <w:r w:rsidRPr="00A52371">
        <w:rPr>
          <w:rStyle w:val="Inlinebold"/>
        </w:rPr>
        <w:t>E10</w:t>
      </w:r>
      <w:r w:rsidRPr="001E6736">
        <w:t xml:space="preserve">, use the </w:t>
      </w:r>
      <w:r w:rsidRPr="001E6736">
        <w:rPr>
          <w:rStyle w:val="Inlinebold"/>
        </w:rPr>
        <w:t>Function Library</w:t>
      </w:r>
      <w:r w:rsidRPr="001E6736">
        <w:t xml:space="preserve"> to enter a function that </w:t>
      </w:r>
      <w:r>
        <w:t>counts how many Produce Box types have been sold to shareholders.</w:t>
      </w:r>
    </w:p>
    <w:p w14:paraId="377B688B" w14:textId="52E7734E" w:rsidR="00ED7476" w:rsidRDefault="00ED7476" w:rsidP="00E46A24">
      <w:pPr>
        <w:pStyle w:val="Numberedlist1"/>
        <w:numPr>
          <w:ilvl w:val="0"/>
          <w:numId w:val="61"/>
        </w:numPr>
      </w:pPr>
      <w:r>
        <w:t xml:space="preserve">In cell </w:t>
      </w:r>
      <w:r w:rsidRPr="00A52371">
        <w:rPr>
          <w:rStyle w:val="Inlinebold"/>
        </w:rPr>
        <w:t>B5</w:t>
      </w:r>
      <w:r>
        <w:t xml:space="preserve">, enter </w:t>
      </w:r>
      <w:r w:rsidRPr="00ED7476">
        <w:rPr>
          <w:rStyle w:val="Inlinebold"/>
        </w:rPr>
        <w:t>150</w:t>
      </w:r>
      <w:r>
        <w:t>. Does the count change?</w:t>
      </w:r>
    </w:p>
    <w:p w14:paraId="143F67A8" w14:textId="5B7A4E38" w:rsidR="00ED7476" w:rsidRDefault="00ED7476" w:rsidP="00E46A24">
      <w:pPr>
        <w:pStyle w:val="Numberedlist1"/>
        <w:numPr>
          <w:ilvl w:val="0"/>
          <w:numId w:val="61"/>
        </w:numPr>
      </w:pPr>
      <w:r>
        <w:t xml:space="preserve">In cell </w:t>
      </w:r>
      <w:r w:rsidRPr="00A52371">
        <w:rPr>
          <w:rStyle w:val="Inlinebold"/>
        </w:rPr>
        <w:t>E7</w:t>
      </w:r>
      <w:r>
        <w:t xml:space="preserve">, enter the text </w:t>
      </w:r>
      <w:r w:rsidRPr="00ED7476">
        <w:rPr>
          <w:rStyle w:val="Inlinebold"/>
        </w:rPr>
        <w:t>Yes</w:t>
      </w:r>
      <w:r>
        <w:t>. Does the count change?</w:t>
      </w:r>
    </w:p>
    <w:p w14:paraId="4B3BDBDB" w14:textId="77777777" w:rsidR="00DD29B7" w:rsidRDefault="00DD29B7" w:rsidP="00DD29B7">
      <w:pPr>
        <w:pStyle w:val="Numberedlist1"/>
      </w:pPr>
      <w:r>
        <w:t>Save and close the file.</w:t>
      </w:r>
    </w:p>
    <w:p w14:paraId="4E225179" w14:textId="2ECABF3F" w:rsidR="00F64E75" w:rsidRDefault="00F64E75" w:rsidP="00F64E75">
      <w:pPr>
        <w:pStyle w:val="Heading3"/>
      </w:pPr>
      <w:bookmarkStart w:id="141" w:name="_Toc28777054"/>
      <w:r w:rsidRPr="00CB08B9">
        <w:t xml:space="preserve">Try-it </w:t>
      </w:r>
      <w:r>
        <w:t>2</w:t>
      </w:r>
      <w:bookmarkEnd w:id="141"/>
    </w:p>
    <w:p w14:paraId="4BECF66F" w14:textId="5CB6E34E" w:rsidR="00136731" w:rsidRDefault="00136731" w:rsidP="00EB4E46">
      <w:r w:rsidRPr="00AB78BC">
        <w:t>In this try-it,</w:t>
      </w:r>
      <w:r>
        <w:t xml:space="preserve"> you will</w:t>
      </w:r>
      <w:r w:rsidRPr="00AB78BC">
        <w:t xml:space="preserve"> </w:t>
      </w:r>
      <w:r>
        <w:t xml:space="preserve">open a sample document and practice using </w:t>
      </w:r>
      <w:r w:rsidRPr="00EB4E46">
        <w:rPr>
          <w:rStyle w:val="Inlinebold"/>
        </w:rPr>
        <w:t>COUNTA</w:t>
      </w:r>
      <w:r>
        <w:t xml:space="preserve"> function.</w:t>
      </w:r>
    </w:p>
    <w:p w14:paraId="44739747" w14:textId="77777777" w:rsidR="00ED7476" w:rsidRDefault="00ED7476" w:rsidP="00ED7476">
      <w:pPr>
        <w:pStyle w:val="Heading4"/>
      </w:pPr>
      <w:r>
        <w:t>Resources</w:t>
      </w:r>
    </w:p>
    <w:p w14:paraId="217F5B08" w14:textId="77777777" w:rsidR="00ED7476" w:rsidRPr="00F64E75" w:rsidRDefault="00ED7476" w:rsidP="00ED7476">
      <w:r>
        <w:t>You will need the following resources for this try-it:</w:t>
      </w:r>
    </w:p>
    <w:p w14:paraId="2DD40C63" w14:textId="4C9B974B" w:rsidR="00ED7476" w:rsidRDefault="00ED7476" w:rsidP="00F64BF1">
      <w:pPr>
        <w:pStyle w:val="Bulletlevel1"/>
      </w:pPr>
      <w:r w:rsidRPr="00840DE1">
        <w:t xml:space="preserve">Open </w:t>
      </w:r>
      <w:r w:rsidRPr="00E25FA7">
        <w:rPr>
          <w:rStyle w:val="Inlinebold"/>
        </w:rPr>
        <w:t>L4_T1_try</w:t>
      </w:r>
      <w:r>
        <w:rPr>
          <w:rStyle w:val="Inlinebold"/>
        </w:rPr>
        <w:t>2</w:t>
      </w:r>
      <w:r w:rsidRPr="00E25FA7">
        <w:rPr>
          <w:rStyle w:val="Inlinebold"/>
        </w:rPr>
        <w:t>_</w:t>
      </w:r>
      <w:r>
        <w:rPr>
          <w:rStyle w:val="Inlinebold"/>
        </w:rPr>
        <w:t>counta</w:t>
      </w:r>
      <w:r w:rsidRPr="00E25FA7">
        <w:rPr>
          <w:rStyle w:val="Inlinebold"/>
        </w:rPr>
        <w:t>_</w:t>
      </w:r>
      <w:r>
        <w:rPr>
          <w:rStyle w:val="Inlinebold"/>
        </w:rPr>
        <w:t>producebox_starter.xlsx</w:t>
      </w:r>
      <w:r w:rsidRPr="001D1A1A">
        <w:t xml:space="preserve"> </w:t>
      </w:r>
      <w:r w:rsidRPr="00840DE1">
        <w:t>in this lesson</w:t>
      </w:r>
      <w:r w:rsidR="00DD3662">
        <w:t>’</w:t>
      </w:r>
      <w:r w:rsidRPr="00840DE1">
        <w:t>s Learning Activity Resources</w:t>
      </w:r>
      <w:r>
        <w:t>.</w:t>
      </w:r>
    </w:p>
    <w:p w14:paraId="70066625" w14:textId="77777777" w:rsidR="00DD3662" w:rsidRDefault="00DD3662" w:rsidP="00ED61F7">
      <w:r>
        <w:br w:type="page"/>
      </w:r>
    </w:p>
    <w:p w14:paraId="3AEBFA92" w14:textId="29F67C2C" w:rsidR="00ED7476" w:rsidRDefault="00ED7476" w:rsidP="00ED7476">
      <w:pPr>
        <w:pStyle w:val="Heading4"/>
      </w:pPr>
      <w:r>
        <w:lastRenderedPageBreak/>
        <w:t>Instructions</w:t>
      </w:r>
    </w:p>
    <w:p w14:paraId="09F88D42" w14:textId="77777777" w:rsidR="00ED7476" w:rsidRPr="00B1546F" w:rsidRDefault="00ED7476" w:rsidP="00ED7476">
      <w:r>
        <w:t>The following are the general tasks that you need to perform during this try-it:</w:t>
      </w:r>
    </w:p>
    <w:p w14:paraId="1F4FC4C4" w14:textId="1D8DB304" w:rsidR="00ED7476" w:rsidRPr="00ED7476" w:rsidRDefault="00ED7476" w:rsidP="00E46A24">
      <w:pPr>
        <w:pStyle w:val="Numberedlist1"/>
        <w:numPr>
          <w:ilvl w:val="0"/>
          <w:numId w:val="62"/>
        </w:numPr>
      </w:pPr>
      <w:r>
        <w:t xml:space="preserve">On the </w:t>
      </w:r>
      <w:r w:rsidR="00436952">
        <w:rPr>
          <w:rStyle w:val="Inlinebold"/>
        </w:rPr>
        <w:t>Allocation</w:t>
      </w:r>
      <w:r w:rsidRPr="00ED7476">
        <w:t xml:space="preserve"> tab, in cell </w:t>
      </w:r>
      <w:r w:rsidR="00436952" w:rsidRPr="00A52371">
        <w:rPr>
          <w:rStyle w:val="Inlinebold"/>
        </w:rPr>
        <w:t>G9</w:t>
      </w:r>
      <w:r w:rsidRPr="00ED7476">
        <w:t xml:space="preserve">, use the </w:t>
      </w:r>
      <w:r w:rsidRPr="00ED7476">
        <w:rPr>
          <w:rStyle w:val="Inlinebold"/>
        </w:rPr>
        <w:t>Function Library</w:t>
      </w:r>
      <w:r w:rsidRPr="00ED7476">
        <w:t xml:space="preserve"> to enter a function that counts how many Produce Box types have been </w:t>
      </w:r>
      <w:r w:rsidR="00436952">
        <w:t>allocated</w:t>
      </w:r>
      <w:r w:rsidRPr="00ED7476">
        <w:t xml:space="preserve"> to shareholders.</w:t>
      </w:r>
    </w:p>
    <w:p w14:paraId="523C57FD" w14:textId="6818059A" w:rsidR="00ED7476" w:rsidRPr="00ED7476" w:rsidRDefault="00ED7476" w:rsidP="00ED7476">
      <w:pPr>
        <w:pStyle w:val="Numberedlist1"/>
      </w:pPr>
      <w:r>
        <w:t>In cell</w:t>
      </w:r>
      <w:r w:rsidR="00436952">
        <w:t>s</w:t>
      </w:r>
      <w:r>
        <w:t xml:space="preserve"> </w:t>
      </w:r>
      <w:r w:rsidR="00436952" w:rsidRPr="00A52371">
        <w:rPr>
          <w:rStyle w:val="Inlinebold"/>
        </w:rPr>
        <w:t>D</w:t>
      </w:r>
      <w:r w:rsidRPr="00A52371">
        <w:rPr>
          <w:rStyle w:val="Inlinebold"/>
        </w:rPr>
        <w:t>5</w:t>
      </w:r>
      <w:r w:rsidR="00436952">
        <w:t xml:space="preserve"> and </w:t>
      </w:r>
      <w:r w:rsidR="00436952" w:rsidRPr="00A52371">
        <w:rPr>
          <w:rStyle w:val="Inlinebold"/>
        </w:rPr>
        <w:t>H4</w:t>
      </w:r>
      <w:r w:rsidRPr="00ED7476">
        <w:t xml:space="preserve"> enter </w:t>
      </w:r>
      <w:r w:rsidR="00436952">
        <w:rPr>
          <w:rStyle w:val="Inlinebold"/>
        </w:rPr>
        <w:t>Yes</w:t>
      </w:r>
      <w:r w:rsidRPr="00ED7476">
        <w:t>. Does the count change?</w:t>
      </w:r>
    </w:p>
    <w:p w14:paraId="70085502" w14:textId="1D2F5BB5" w:rsidR="00ED7476" w:rsidRDefault="00ED7476" w:rsidP="00ED7476">
      <w:pPr>
        <w:pStyle w:val="Numberedlist1"/>
      </w:pPr>
      <w:r>
        <w:t>In cell</w:t>
      </w:r>
      <w:r w:rsidR="00436952">
        <w:t>s</w:t>
      </w:r>
      <w:r>
        <w:t xml:space="preserve"> </w:t>
      </w:r>
      <w:r w:rsidR="00436952" w:rsidRPr="00A52371">
        <w:rPr>
          <w:rStyle w:val="Inlinebold"/>
        </w:rPr>
        <w:t>B5</w:t>
      </w:r>
      <w:r w:rsidR="00436952">
        <w:t xml:space="preserve"> and </w:t>
      </w:r>
      <w:r w:rsidR="00436952" w:rsidRPr="00A52371">
        <w:rPr>
          <w:rStyle w:val="Inlinebold"/>
        </w:rPr>
        <w:t>G6</w:t>
      </w:r>
      <w:r w:rsidRPr="00ED7476">
        <w:t xml:space="preserve"> enter </w:t>
      </w:r>
      <w:r w:rsidR="00436952">
        <w:rPr>
          <w:rStyle w:val="Inlinebold"/>
        </w:rPr>
        <w:t>100</w:t>
      </w:r>
      <w:r w:rsidRPr="00ED7476">
        <w:t>. Does the count change?</w:t>
      </w:r>
    </w:p>
    <w:p w14:paraId="3CDDE1A1" w14:textId="6750D2DA" w:rsidR="00436952" w:rsidRPr="00ED7476" w:rsidRDefault="00436952" w:rsidP="00ED7476">
      <w:pPr>
        <w:pStyle w:val="Numberedlist1"/>
      </w:pPr>
      <w:r>
        <w:t xml:space="preserve">How does the </w:t>
      </w:r>
      <w:r w:rsidRPr="00ED61F7">
        <w:rPr>
          <w:rStyle w:val="Inlinebold"/>
        </w:rPr>
        <w:t>COUNTA</w:t>
      </w:r>
      <w:r>
        <w:t xml:space="preserve"> function differ from the </w:t>
      </w:r>
      <w:r w:rsidRPr="00ED61F7">
        <w:rPr>
          <w:rStyle w:val="Inlinebold"/>
        </w:rPr>
        <w:t>COUNT</w:t>
      </w:r>
      <w:r>
        <w:t xml:space="preserve"> function used in the previous exercise?</w:t>
      </w:r>
    </w:p>
    <w:p w14:paraId="0AB20E3D" w14:textId="77777777" w:rsidR="00ED7476" w:rsidRDefault="00ED7476" w:rsidP="00ED7476">
      <w:pPr>
        <w:pStyle w:val="Numberedlist1"/>
      </w:pPr>
      <w:r>
        <w:t>Save and close the file.</w:t>
      </w:r>
    </w:p>
    <w:p w14:paraId="1B46DA93" w14:textId="1E551E73" w:rsidR="00F64E75" w:rsidRDefault="00F64E75" w:rsidP="00F64E75">
      <w:pPr>
        <w:pStyle w:val="Heading2"/>
      </w:pPr>
      <w:bookmarkStart w:id="142" w:name="_Toc28777055"/>
      <w:r>
        <w:t xml:space="preserve">Topic 2: </w:t>
      </w:r>
      <w:r w:rsidR="00436952">
        <w:t>Us</w:t>
      </w:r>
      <w:r w:rsidR="008C0DC1">
        <w:t>e</w:t>
      </w:r>
      <w:r w:rsidR="00436952">
        <w:t xml:space="preserve"> the COUNTBLANK function</w:t>
      </w:r>
      <w:bookmarkEnd w:id="142"/>
    </w:p>
    <w:p w14:paraId="7EB05D42" w14:textId="44BC9A27" w:rsidR="00F64E75" w:rsidRDefault="00F64E75" w:rsidP="00D03240">
      <w:r w:rsidRPr="00F64E75">
        <w:rPr>
          <w:noProof/>
          <w:lang w:val="en-IN" w:eastAsia="en-IN"/>
        </w:rPr>
        <w:drawing>
          <wp:inline distT="0" distB="0" distL="0" distR="0" wp14:anchorId="5F684766" wp14:editId="1B864355">
            <wp:extent cx="302554" cy="365587"/>
            <wp:effectExtent l="0" t="0" r="2540" b="0"/>
            <wp:docPr id="55" name="Picture 55" descr=" 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00D03240">
        <w:t xml:space="preserve">The </w:t>
      </w:r>
      <w:r w:rsidR="00D03240" w:rsidRPr="00ED61F7">
        <w:rPr>
          <w:rStyle w:val="Inlinebold"/>
        </w:rPr>
        <w:t>COUNT</w:t>
      </w:r>
      <w:r w:rsidR="00D03240">
        <w:t xml:space="preserve"> and </w:t>
      </w:r>
      <w:r w:rsidR="00D03240" w:rsidRPr="00ED61F7">
        <w:rPr>
          <w:rStyle w:val="Inlinebold"/>
        </w:rPr>
        <w:t>COUNTA</w:t>
      </w:r>
      <w:r w:rsidR="00D03240">
        <w:t xml:space="preserve"> functions are quite beneficial in counting the number of cells that have a supported value entered. However, both these functions do not count the number of cells that, when evaluated, return a blank value</w:t>
      </w:r>
      <w:r w:rsidRPr="00F64E75">
        <w:t xml:space="preserve">. </w:t>
      </w:r>
      <w:r w:rsidR="00D03240">
        <w:t>There may be circumstances, especially in financial analysis worksheets, where you might need to determine how many cells return a blank value when evaluated.</w:t>
      </w:r>
    </w:p>
    <w:p w14:paraId="517382E4" w14:textId="0499B6D0" w:rsidR="00D03240" w:rsidRPr="00F64E75" w:rsidRDefault="00D03240" w:rsidP="00D03240">
      <w:pPr>
        <w:pStyle w:val="Heading3"/>
      </w:pPr>
      <w:bookmarkStart w:id="143" w:name="_Toc28777056"/>
      <w:r>
        <w:t xml:space="preserve">The COUNTBLANK </w:t>
      </w:r>
      <w:r w:rsidR="007C6A15">
        <w:t>f</w:t>
      </w:r>
      <w:r>
        <w:t>unction</w:t>
      </w:r>
      <w:bookmarkEnd w:id="143"/>
    </w:p>
    <w:p w14:paraId="57715884" w14:textId="5245EA5D" w:rsidR="00D03240" w:rsidRDefault="00D03240" w:rsidP="00D03240">
      <w:r>
        <w:t xml:space="preserve">The </w:t>
      </w:r>
      <w:r w:rsidRPr="00AE0BD2">
        <w:rPr>
          <w:rStyle w:val="Inlinebold"/>
        </w:rPr>
        <w:t>COUNT</w:t>
      </w:r>
      <w:r>
        <w:rPr>
          <w:rStyle w:val="Inlinebold"/>
        </w:rPr>
        <w:t>BLANK</w:t>
      </w:r>
      <w:r>
        <w:t xml:space="preserve"> function counts the number of empty or blank cells in a specified range. Any cells that include numbers, text, logical values, and error values are not counted.</w:t>
      </w:r>
    </w:p>
    <w:p w14:paraId="2C136B72" w14:textId="77777777" w:rsidR="00315F0A" w:rsidRDefault="00315F0A" w:rsidP="00D03240">
      <w:r>
        <w:t xml:space="preserve">Consider the following when you use the </w:t>
      </w:r>
      <w:r w:rsidRPr="00ED61F7">
        <w:rPr>
          <w:rStyle w:val="Inlinebold"/>
        </w:rPr>
        <w:t>COUNTBLANK</w:t>
      </w:r>
      <w:r>
        <w:t xml:space="preserve"> function:</w:t>
      </w:r>
    </w:p>
    <w:p w14:paraId="325DAB2D" w14:textId="5F3CCB2C" w:rsidR="00D03240" w:rsidRPr="005C0E6F" w:rsidRDefault="00315F0A" w:rsidP="00F64BF1">
      <w:pPr>
        <w:pStyle w:val="Bulletlevel1"/>
      </w:pPr>
      <w:r w:rsidRPr="005C0E6F">
        <w:t xml:space="preserve">Cells that contain zero (0) are not considered blank and will not be counted </w:t>
      </w:r>
      <w:r w:rsidR="00EE4430" w:rsidRPr="005C0E6F">
        <w:t xml:space="preserve">because </w:t>
      </w:r>
      <w:r w:rsidRPr="005C0E6F">
        <w:t>zero is a number.</w:t>
      </w:r>
    </w:p>
    <w:p w14:paraId="59704172" w14:textId="1ED58393" w:rsidR="00315F0A" w:rsidRPr="005C0E6F" w:rsidRDefault="00315F0A" w:rsidP="00371022">
      <w:pPr>
        <w:pStyle w:val="Bulletlevel1"/>
        <w:spacing w:after="120"/>
      </w:pPr>
      <w:r w:rsidRPr="005C0E6F">
        <w:t>If a cell contains a formula that returns an empty text string (</w:t>
      </w:r>
      <w:r w:rsidR="00DD3662">
        <w:t>“</w:t>
      </w:r>
      <w:r w:rsidRPr="005C0E6F">
        <w:t xml:space="preserve"> </w:t>
      </w:r>
      <w:r w:rsidR="00DD3662">
        <w:t>“</w:t>
      </w:r>
      <w:r w:rsidRPr="005C0E6F">
        <w:t>), Excel will consider the cell blank and will count</w:t>
      </w:r>
      <w:r w:rsidR="00EE4430" w:rsidRPr="005C0E6F">
        <w:t xml:space="preserve"> that cell</w:t>
      </w:r>
      <w:r w:rsidRPr="005C0E6F">
        <w:t>.</w:t>
      </w:r>
    </w:p>
    <w:p w14:paraId="4E7CB46A" w14:textId="6B8EA3C9" w:rsidR="00D03240" w:rsidRDefault="00D03240" w:rsidP="00D03240">
      <w:r>
        <w:t>Figure 1</w:t>
      </w:r>
      <w:r w:rsidR="00315F0A">
        <w:t>9</w:t>
      </w:r>
      <w:r>
        <w:t xml:space="preserve"> shows the structure of the </w:t>
      </w:r>
      <w:r w:rsidRPr="009353C7">
        <w:rPr>
          <w:rStyle w:val="Inlinebold"/>
        </w:rPr>
        <w:t>COUNT</w:t>
      </w:r>
      <w:r w:rsidR="00315F0A">
        <w:rPr>
          <w:rStyle w:val="Inlinebold"/>
        </w:rPr>
        <w:t>BLANK</w:t>
      </w:r>
      <w:r>
        <w:t xml:space="preserve"> function. The function begins with an equal (</w:t>
      </w:r>
      <w:r w:rsidRPr="009353C7">
        <w:rPr>
          <w:rStyle w:val="Inlinebold"/>
        </w:rPr>
        <w:t>=</w:t>
      </w:r>
      <w:r>
        <w:t xml:space="preserve">) sign followed by the name and opening </w:t>
      </w:r>
      <w:r w:rsidR="00FE1BB0">
        <w:t>parentheses</w:t>
      </w:r>
      <w:r>
        <w:t xml:space="preserve">. The </w:t>
      </w:r>
      <w:r w:rsidR="002F67AB">
        <w:t>range</w:t>
      </w:r>
      <w:r>
        <w:t xml:space="preserve"> argument is </w:t>
      </w:r>
      <w:r w:rsidR="003B3EE6">
        <w:t>required and</w:t>
      </w:r>
      <w:r>
        <w:t xml:space="preserve"> refers to a range of cells</w:t>
      </w:r>
      <w:r w:rsidR="002F67AB">
        <w:t xml:space="preserve"> to be evaluated</w:t>
      </w:r>
      <w:r>
        <w:t>.</w:t>
      </w:r>
    </w:p>
    <w:p w14:paraId="4C9049E8" w14:textId="77777777" w:rsidR="00315F0A" w:rsidRDefault="00315F0A" w:rsidP="00315F0A">
      <w:pPr>
        <w:keepNext/>
      </w:pPr>
      <w:r>
        <w:rPr>
          <w:noProof/>
          <w:lang w:val="en-IN" w:eastAsia="en-IN"/>
        </w:rPr>
        <w:lastRenderedPageBreak/>
        <w:drawing>
          <wp:inline distT="0" distB="0" distL="0" distR="0" wp14:anchorId="2BDB5702" wp14:editId="2D530004">
            <wp:extent cx="1466861" cy="509591"/>
            <wp:effectExtent l="19050" t="19050" r="19050" b="24130"/>
            <wp:docPr id="41" name="Picture 41" descr="The COUNTBLANK function showing the name and required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5_L4_19_countblank_function.png"/>
                    <pic:cNvPicPr/>
                  </pic:nvPicPr>
                  <pic:blipFill>
                    <a:blip r:embed="rId55">
                      <a:extLst>
                        <a:ext uri="{28A0092B-C50C-407E-A947-70E740481C1C}">
                          <a14:useLocalDpi xmlns:a14="http://schemas.microsoft.com/office/drawing/2010/main" val="0"/>
                        </a:ext>
                      </a:extLst>
                    </a:blip>
                    <a:stretch>
                      <a:fillRect/>
                    </a:stretch>
                  </pic:blipFill>
                  <pic:spPr>
                    <a:xfrm>
                      <a:off x="0" y="0"/>
                      <a:ext cx="1466861" cy="509591"/>
                    </a:xfrm>
                    <a:prstGeom prst="rect">
                      <a:avLst/>
                    </a:prstGeom>
                    <a:ln w="12700">
                      <a:solidFill>
                        <a:schemeClr val="tx1"/>
                      </a:solidFill>
                    </a:ln>
                  </pic:spPr>
                </pic:pic>
              </a:graphicData>
            </a:graphic>
          </wp:inline>
        </w:drawing>
      </w:r>
    </w:p>
    <w:p w14:paraId="1C5E651F" w14:textId="2770AB07" w:rsidR="00D03240" w:rsidRPr="00F64E75" w:rsidRDefault="00315F0A" w:rsidP="00315F0A">
      <w:pPr>
        <w:pStyle w:val="Caption"/>
      </w:pPr>
      <w:r>
        <w:t xml:space="preserve">Figure </w:t>
      </w:r>
      <w:r>
        <w:fldChar w:fldCharType="begin"/>
      </w:r>
      <w:r>
        <w:instrText xml:space="preserve"> SEQ Figure \* ARABIC </w:instrText>
      </w:r>
      <w:r>
        <w:fldChar w:fldCharType="separate"/>
      </w:r>
      <w:r w:rsidR="00B26D36">
        <w:rPr>
          <w:noProof/>
        </w:rPr>
        <w:t>19</w:t>
      </w:r>
      <w:r>
        <w:fldChar w:fldCharType="end"/>
      </w:r>
      <w:r>
        <w:t xml:space="preserve">: </w:t>
      </w:r>
      <w:r w:rsidRPr="00DD3662">
        <w:rPr>
          <w:rStyle w:val="Inlinebold"/>
        </w:rPr>
        <w:t>COUNTBLANK</w:t>
      </w:r>
      <w:r>
        <w:t xml:space="preserve"> function</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F64E75" w14:paraId="33EF8831" w14:textId="77777777" w:rsidTr="00163F71">
        <w:tc>
          <w:tcPr>
            <w:tcW w:w="1703" w:type="dxa"/>
          </w:tcPr>
          <w:p w14:paraId="52C58395" w14:textId="77777777" w:rsidR="00F64E75" w:rsidRPr="00F64E75" w:rsidRDefault="00F64E75" w:rsidP="00F64E75">
            <w:r w:rsidRPr="00F64E75">
              <w:rPr>
                <w:noProof/>
                <w:lang w:val="en-IN" w:eastAsia="en-IN"/>
              </w:rPr>
              <w:drawing>
                <wp:inline distT="0" distB="0" distL="0" distR="0" wp14:anchorId="70D34FFB" wp14:editId="72270177">
                  <wp:extent cx="720000" cy="720000"/>
                  <wp:effectExtent l="0" t="0" r="4445" b="4445"/>
                  <wp:docPr id="5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7E55D7D9" w14:textId="77777777" w:rsidR="00F64E75" w:rsidRPr="00F64E75" w:rsidRDefault="00F64E75" w:rsidP="00F64E75">
            <w:pPr>
              <w:pStyle w:val="Readeraids"/>
            </w:pPr>
            <w:r>
              <w:t>Additional information</w:t>
            </w:r>
          </w:p>
          <w:p w14:paraId="3E468F2D" w14:textId="759F1227" w:rsidR="00F64E75" w:rsidRPr="00F64E75" w:rsidRDefault="00F64E75" w:rsidP="00F64E75">
            <w:r>
              <w:t xml:space="preserve">For more information </w:t>
            </w:r>
            <w:r w:rsidRPr="00F64E75">
              <w:t xml:space="preserve">on </w:t>
            </w:r>
            <w:r w:rsidR="00B75335">
              <w:t xml:space="preserve">the </w:t>
            </w:r>
            <w:r w:rsidR="00B75335" w:rsidRPr="00ED61F7">
              <w:rPr>
                <w:rStyle w:val="Inlinebold"/>
              </w:rPr>
              <w:t>COUNTBLANK</w:t>
            </w:r>
            <w:r w:rsidR="00B75335">
              <w:t xml:space="preserve"> function</w:t>
            </w:r>
            <w:r w:rsidRPr="00F64E75">
              <w:t>, go to</w:t>
            </w:r>
            <w:r w:rsidR="00DD3662">
              <w:t>:</w:t>
            </w:r>
            <w:r w:rsidRPr="00F64E75">
              <w:t xml:space="preserve"> </w:t>
            </w:r>
            <w:hyperlink r:id="rId56" w:history="1">
              <w:r w:rsidR="00B75335" w:rsidRPr="00B75335">
                <w:rPr>
                  <w:rStyle w:val="Hyperlink"/>
                </w:rPr>
                <w:t>COUNTBLANK function</w:t>
              </w:r>
            </w:hyperlink>
          </w:p>
        </w:tc>
      </w:tr>
    </w:tbl>
    <w:p w14:paraId="07488749" w14:textId="23746FD1" w:rsidR="00F64E75" w:rsidRDefault="00F64E75" w:rsidP="00F64E75">
      <w:pPr>
        <w:pStyle w:val="Heading3"/>
      </w:pPr>
      <w:bookmarkStart w:id="144" w:name="_Toc28777057"/>
      <w:r>
        <w:t xml:space="preserve">Activity: </w:t>
      </w:r>
      <w:r w:rsidR="00147485">
        <w:t>Pose a challenge</w:t>
      </w:r>
      <w:bookmarkEnd w:id="144"/>
    </w:p>
    <w:p w14:paraId="3C1A1C55" w14:textId="6ABC0C4B" w:rsidR="006D2446" w:rsidRPr="00F64E75" w:rsidRDefault="006D2446" w:rsidP="006D2446">
      <w:r w:rsidRPr="00397808">
        <w:t xml:space="preserve">This is a teacher-led </w:t>
      </w:r>
      <w:r>
        <w:t xml:space="preserve">discussion and </w:t>
      </w:r>
      <w:r w:rsidRPr="00397808">
        <w:t xml:space="preserve">demonstration about how to use the </w:t>
      </w:r>
      <w:r w:rsidRPr="00ED61F7">
        <w:rPr>
          <w:rStyle w:val="Inlinebold"/>
        </w:rPr>
        <w:t>COUNTBLANK</w:t>
      </w:r>
      <w:r w:rsidRPr="00397808">
        <w:t xml:space="preserve"> function in an Excel worksheet</w:t>
      </w:r>
      <w:r w:rsidRPr="00F64E75">
        <w:t>.</w:t>
      </w:r>
    </w:p>
    <w:p w14:paraId="50BDC5DD" w14:textId="77777777" w:rsidR="006D2446" w:rsidRDefault="006D2446" w:rsidP="006D2446">
      <w:pPr>
        <w:pStyle w:val="Heading4"/>
      </w:pPr>
      <w:r>
        <w:t>Resources required</w:t>
      </w:r>
    </w:p>
    <w:p w14:paraId="1B5C9916" w14:textId="77777777" w:rsidR="006D2446" w:rsidRPr="00F64E75" w:rsidRDefault="006D2446" w:rsidP="006D2446">
      <w:r>
        <w:t>You will need the following resources for this activity:</w:t>
      </w:r>
    </w:p>
    <w:p w14:paraId="4A69A6C0" w14:textId="77777777" w:rsidR="006D2446" w:rsidRDefault="006D2446" w:rsidP="005C0E6F">
      <w:r w:rsidRPr="00ED61F7">
        <w:t>None</w:t>
      </w:r>
      <w:r>
        <w:t>.</w:t>
      </w:r>
    </w:p>
    <w:p w14:paraId="522EF1B6" w14:textId="77777777" w:rsidR="006D2446" w:rsidRDefault="006D2446" w:rsidP="006D2446">
      <w:pPr>
        <w:pStyle w:val="Heading4"/>
      </w:pPr>
      <w:r>
        <w:t>Activity instructions</w:t>
      </w:r>
    </w:p>
    <w:p w14:paraId="6DFBA469" w14:textId="77777777" w:rsidR="006D2446" w:rsidRPr="00B1546F" w:rsidRDefault="006D2446" w:rsidP="006D2446">
      <w:r w:rsidRPr="00E3174F">
        <w:t>Pay close attention as your teacher demonstrates the following tasks. You will have a chance to test out your new knowledge on your own after the teacher-led demonstration</w:t>
      </w:r>
      <w:r>
        <w:t>:</w:t>
      </w:r>
    </w:p>
    <w:p w14:paraId="379012B4" w14:textId="72885481" w:rsidR="006D2446" w:rsidRPr="00A42067" w:rsidRDefault="00EF1F77" w:rsidP="00F64BF1">
      <w:pPr>
        <w:pStyle w:val="Bulletlevel1"/>
      </w:pPr>
      <w:r>
        <w:t xml:space="preserve">On the </w:t>
      </w:r>
      <w:r w:rsidRPr="00EF1F77">
        <w:rPr>
          <w:rStyle w:val="Inlinebold"/>
        </w:rPr>
        <w:t>Membership Summary</w:t>
      </w:r>
      <w:r>
        <w:t xml:space="preserve"> </w:t>
      </w:r>
      <w:r w:rsidR="001A5F52">
        <w:t>tab</w:t>
      </w:r>
      <w:r>
        <w:t xml:space="preserve">, determine how many entries are missing in the </w:t>
      </w:r>
      <w:r w:rsidRPr="00EF1F77">
        <w:rPr>
          <w:rStyle w:val="Inlinebold"/>
        </w:rPr>
        <w:t>New Membership</w:t>
      </w:r>
      <w:r>
        <w:t xml:space="preserve"> section of the table</w:t>
      </w:r>
      <w:r w:rsidR="006D2446">
        <w:t>.</w:t>
      </w:r>
    </w:p>
    <w:p w14:paraId="1D9A35E7" w14:textId="39CBE510" w:rsidR="00F64E75" w:rsidRPr="007E10CC" w:rsidRDefault="00F64E75" w:rsidP="00F64E75">
      <w:pPr>
        <w:pStyle w:val="Heading3"/>
      </w:pPr>
      <w:bookmarkStart w:id="145" w:name="_Toc28777058"/>
      <w:r>
        <w:t xml:space="preserve">Try-it: </w:t>
      </w:r>
      <w:r w:rsidR="007554F4" w:rsidRPr="007554F4">
        <w:t>Us</w:t>
      </w:r>
      <w:r w:rsidR="008C0DC1">
        <w:t>e</w:t>
      </w:r>
      <w:r w:rsidR="007554F4" w:rsidRPr="007554F4">
        <w:t xml:space="preserve"> the COUNTBLANK function</w:t>
      </w:r>
      <w:bookmarkEnd w:id="145"/>
    </w:p>
    <w:p w14:paraId="4012AF77" w14:textId="3D9A8421" w:rsidR="00F64E75" w:rsidRPr="00F64E75" w:rsidRDefault="007554F4" w:rsidP="00F64E75">
      <w:r w:rsidRPr="007554F4">
        <w:rPr>
          <w:noProof/>
          <w:lang w:val="en-IN" w:eastAsia="en-IN"/>
        </w:rPr>
        <w:drawing>
          <wp:inline distT="0" distB="0" distL="0" distR="0" wp14:anchorId="3E39EEFE" wp14:editId="18733A21">
            <wp:extent cx="365748" cy="365748"/>
            <wp:effectExtent l="0" t="0" r="0" b="0"/>
            <wp:docPr id="47" name="Picture 1490664163" descr="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65748" cy="365748"/>
                    </a:xfrm>
                    <a:prstGeom prst="rect">
                      <a:avLst/>
                    </a:prstGeom>
                  </pic:spPr>
                </pic:pic>
              </a:graphicData>
            </a:graphic>
          </wp:inline>
        </w:drawing>
      </w:r>
      <w:r w:rsidR="00F64E75" w:rsidRPr="00F64E75">
        <w:t xml:space="preserve"> In this try-it activit</w:t>
      </w:r>
      <w:r>
        <w:t>y</w:t>
      </w:r>
      <w:r w:rsidR="00F64E75" w:rsidRPr="00F64E75">
        <w:t xml:space="preserve">, you will </w:t>
      </w:r>
      <w:r>
        <w:t xml:space="preserve">use the </w:t>
      </w:r>
      <w:r w:rsidRPr="00ED61F7">
        <w:rPr>
          <w:rStyle w:val="Inlinebold"/>
        </w:rPr>
        <w:t>COUNTBLANK</w:t>
      </w:r>
      <w:r>
        <w:t xml:space="preserve"> function to determine empty cells in a worksheet</w:t>
      </w:r>
      <w:r w:rsidR="00F64E75" w:rsidRPr="00F64E75">
        <w:t>.</w:t>
      </w:r>
    </w:p>
    <w:p w14:paraId="7DD18E3E" w14:textId="77777777" w:rsidR="00F64E75" w:rsidRDefault="00F64E75" w:rsidP="00F64E75">
      <w:pPr>
        <w:pStyle w:val="Heading4"/>
      </w:pPr>
      <w:r>
        <w:t>Resources</w:t>
      </w:r>
    </w:p>
    <w:p w14:paraId="6B4AE153" w14:textId="77777777" w:rsidR="00F64E75" w:rsidRPr="00F64E75" w:rsidRDefault="00F64E75" w:rsidP="00F64E75">
      <w:r>
        <w:t>You will need the following resources for this try-it:</w:t>
      </w:r>
    </w:p>
    <w:p w14:paraId="32B31049" w14:textId="34FB9ADD" w:rsidR="00F64E75" w:rsidRDefault="00F64E75" w:rsidP="00F64BF1">
      <w:pPr>
        <w:pStyle w:val="Bulletlevel1"/>
      </w:pPr>
      <w:r w:rsidRPr="00840DE1">
        <w:t xml:space="preserve">Open </w:t>
      </w:r>
      <w:r w:rsidRPr="008E157F">
        <w:rPr>
          <w:rStyle w:val="Inlinebold"/>
        </w:rPr>
        <w:t>L4_T2_try_</w:t>
      </w:r>
      <w:r w:rsidR="00291DF1">
        <w:rPr>
          <w:rStyle w:val="Inlinebold"/>
        </w:rPr>
        <w:t>summary</w:t>
      </w:r>
      <w:r>
        <w:rPr>
          <w:rStyle w:val="Inlinebold"/>
        </w:rPr>
        <w:t>_starter.xlsx</w:t>
      </w:r>
      <w:r w:rsidRPr="001D1A1A">
        <w:t xml:space="preserve"> </w:t>
      </w:r>
      <w:r w:rsidRPr="00840DE1">
        <w:t>in this lesson</w:t>
      </w:r>
      <w:r w:rsidR="00DD3662">
        <w:t>’</w:t>
      </w:r>
      <w:r w:rsidRPr="00840DE1">
        <w:t>s Learning Activity Resources</w:t>
      </w:r>
      <w:r>
        <w:t>.</w:t>
      </w:r>
    </w:p>
    <w:p w14:paraId="7654693D" w14:textId="77777777" w:rsidR="00DD3662" w:rsidRDefault="00DD3662" w:rsidP="00ED61F7">
      <w:r>
        <w:br w:type="page"/>
      </w:r>
    </w:p>
    <w:p w14:paraId="1A847FFD" w14:textId="40898231" w:rsidR="00F64E75" w:rsidRDefault="00F64E75" w:rsidP="00F64E75">
      <w:pPr>
        <w:pStyle w:val="Heading4"/>
      </w:pPr>
      <w:r>
        <w:lastRenderedPageBreak/>
        <w:t>Instructions</w:t>
      </w:r>
    </w:p>
    <w:p w14:paraId="682EBA9D" w14:textId="77777777" w:rsidR="00F64E75" w:rsidRPr="00F64E75" w:rsidRDefault="00F64E75" w:rsidP="00F64E75">
      <w:r>
        <w:t>The following are the general tasks that you need to perform during this try-it:</w:t>
      </w:r>
    </w:p>
    <w:p w14:paraId="7F2C0E57" w14:textId="4DBCA28B" w:rsidR="001A5F52" w:rsidRPr="001A5F52" w:rsidRDefault="001A5F52" w:rsidP="00E46A24">
      <w:pPr>
        <w:pStyle w:val="Numberedlist1"/>
        <w:numPr>
          <w:ilvl w:val="0"/>
          <w:numId w:val="63"/>
        </w:numPr>
      </w:pPr>
      <w:r>
        <w:t xml:space="preserve">On the </w:t>
      </w:r>
      <w:r>
        <w:rPr>
          <w:rStyle w:val="Inlinebold"/>
        </w:rPr>
        <w:t>Membership Summary</w:t>
      </w:r>
      <w:r w:rsidRPr="001A5F52">
        <w:t xml:space="preserve"> tab, in cell </w:t>
      </w:r>
      <w:r w:rsidRPr="00A52371">
        <w:rPr>
          <w:rStyle w:val="Inlinebold"/>
        </w:rPr>
        <w:t>F35</w:t>
      </w:r>
      <w:r w:rsidRPr="001A5F52">
        <w:t xml:space="preserve">, use the </w:t>
      </w:r>
      <w:r w:rsidRPr="001A5F52">
        <w:rPr>
          <w:rStyle w:val="Inlinebold"/>
        </w:rPr>
        <w:t>Function Library</w:t>
      </w:r>
      <w:r w:rsidRPr="001A5F52">
        <w:t xml:space="preserve"> to enter a function that </w:t>
      </w:r>
      <w:r>
        <w:t>will de</w:t>
      </w:r>
      <w:r w:rsidRPr="001A5F52">
        <w:t xml:space="preserve">termine how many entries are missing in the </w:t>
      </w:r>
      <w:r w:rsidRPr="001A5F52">
        <w:rPr>
          <w:rStyle w:val="Inlinebold"/>
        </w:rPr>
        <w:t>New Membership</w:t>
      </w:r>
      <w:r w:rsidRPr="001A5F52">
        <w:t xml:space="preserve"> section of the table.</w:t>
      </w:r>
    </w:p>
    <w:p w14:paraId="6E486D89" w14:textId="344986BF" w:rsidR="001A5F52" w:rsidRPr="001A5F52" w:rsidRDefault="001A5F52" w:rsidP="001A5F52">
      <w:pPr>
        <w:pStyle w:val="Numberedlist1"/>
      </w:pPr>
      <w:r>
        <w:t>I</w:t>
      </w:r>
      <w:r w:rsidRPr="001A5F52">
        <w:t xml:space="preserve">n cell </w:t>
      </w:r>
      <w:r w:rsidRPr="00A52371">
        <w:rPr>
          <w:rStyle w:val="Inlinebold"/>
        </w:rPr>
        <w:t>F37</w:t>
      </w:r>
      <w:r w:rsidRPr="001A5F52">
        <w:t xml:space="preserve">, use the </w:t>
      </w:r>
      <w:r w:rsidRPr="001A5F52">
        <w:rPr>
          <w:rStyle w:val="Inlinebold"/>
        </w:rPr>
        <w:t>Function Library</w:t>
      </w:r>
      <w:r w:rsidRPr="001A5F52">
        <w:t xml:space="preserve"> to enter a function that will determine how many entries are missing in the </w:t>
      </w:r>
      <w:r>
        <w:rPr>
          <w:rStyle w:val="Inlinebold"/>
        </w:rPr>
        <w:t>Renewed</w:t>
      </w:r>
      <w:r w:rsidRPr="001A5F52">
        <w:rPr>
          <w:rStyle w:val="Inlinebold"/>
        </w:rPr>
        <w:t xml:space="preserve"> Membership</w:t>
      </w:r>
      <w:r w:rsidRPr="001A5F52">
        <w:t xml:space="preserve"> section of the table.</w:t>
      </w:r>
    </w:p>
    <w:p w14:paraId="247F2788" w14:textId="34675BEF" w:rsidR="001A5F52" w:rsidRDefault="001A5F52" w:rsidP="001A5F52">
      <w:pPr>
        <w:pStyle w:val="Numberedlist1"/>
      </w:pPr>
      <w:r>
        <w:t>Review the results and ensure that the results match the number of missing entries in the table.</w:t>
      </w:r>
    </w:p>
    <w:p w14:paraId="7FBD336B" w14:textId="77777777" w:rsidR="001A5F52" w:rsidRDefault="001A5F52" w:rsidP="001A5F52">
      <w:pPr>
        <w:pStyle w:val="Numberedlist1"/>
      </w:pPr>
      <w:r>
        <w:t>Save and close the file.</w:t>
      </w:r>
    </w:p>
    <w:p w14:paraId="4EAB833E" w14:textId="028E2683" w:rsidR="00F64E75" w:rsidRDefault="00F64E75" w:rsidP="00F64E75">
      <w:pPr>
        <w:pStyle w:val="Heading2"/>
      </w:pPr>
      <w:bookmarkStart w:id="146" w:name="_Toc28777059"/>
      <w:r>
        <w:t>Wrap</w:t>
      </w:r>
      <w:r w:rsidR="00DD3662">
        <w:t>-</w:t>
      </w:r>
      <w:r>
        <w:t>up</w:t>
      </w:r>
      <w:bookmarkEnd w:id="146"/>
    </w:p>
    <w:p w14:paraId="24D6B7C5" w14:textId="22681DAC" w:rsidR="00F64E75" w:rsidRPr="00F64E75" w:rsidRDefault="00F64E75" w:rsidP="00F64E75">
      <w:r>
        <w:t>Use these questions to check what you learned in this lesson:</w:t>
      </w:r>
    </w:p>
    <w:p w14:paraId="5C54B6AA" w14:textId="593CF08E" w:rsidR="00F64E75" w:rsidRPr="00F64E75" w:rsidRDefault="00276E8E" w:rsidP="00E46A24">
      <w:pPr>
        <w:pStyle w:val="Numberedlist1"/>
        <w:numPr>
          <w:ilvl w:val="0"/>
          <w:numId w:val="47"/>
        </w:numPr>
      </w:pPr>
      <w:bookmarkStart w:id="147" w:name="_Hlk25158772"/>
      <w:r>
        <w:t xml:space="preserve">The </w:t>
      </w:r>
      <w:r w:rsidRPr="0065283C">
        <w:rPr>
          <w:rStyle w:val="Inlinebold"/>
        </w:rPr>
        <w:t>COUNT</w:t>
      </w:r>
      <w:r>
        <w:t xml:space="preserve"> function will not count negative numbers when evaluating a range of values. True or </w:t>
      </w:r>
      <w:r w:rsidR="000C5673">
        <w:t>f</w:t>
      </w:r>
      <w:r>
        <w:t>alse</w:t>
      </w:r>
      <w:r w:rsidR="00F64E75">
        <w:t>?</w:t>
      </w:r>
      <w:bookmarkEnd w:id="147"/>
    </w:p>
    <w:p w14:paraId="38F07724" w14:textId="77777777" w:rsidR="00F64E75" w:rsidRPr="00F64E75" w:rsidRDefault="00F64E75" w:rsidP="00F64E75">
      <w:pPr>
        <w:pStyle w:val="Prompt"/>
      </w:pPr>
      <w:r>
        <w:t>Select the correct option.</w:t>
      </w:r>
    </w:p>
    <w:p w14:paraId="7C1782AE" w14:textId="398CE672" w:rsidR="00F64E75" w:rsidRPr="00F64E75" w:rsidRDefault="00276E8E" w:rsidP="00E46A24">
      <w:pPr>
        <w:pStyle w:val="Numberedlist2"/>
        <w:numPr>
          <w:ilvl w:val="0"/>
          <w:numId w:val="32"/>
        </w:numPr>
      </w:pPr>
      <w:bookmarkStart w:id="148" w:name="_Hlk25158783"/>
      <w:r>
        <w:t>True</w:t>
      </w:r>
    </w:p>
    <w:p w14:paraId="2CFD4EEA" w14:textId="0F471E2A" w:rsidR="00F64E75" w:rsidRDefault="00F64BF1" w:rsidP="00E46A24">
      <w:pPr>
        <w:pStyle w:val="Numberedlist2"/>
        <w:numPr>
          <w:ilvl w:val="0"/>
          <w:numId w:val="32"/>
        </w:numPr>
      </w:pPr>
      <w:r>
        <w:t>False</w:t>
      </w:r>
    </w:p>
    <w:p w14:paraId="12353C9F" w14:textId="47BD5934" w:rsidR="00F64E75" w:rsidRDefault="00276E8E" w:rsidP="00F64E75">
      <w:pPr>
        <w:pStyle w:val="Numberedlist1"/>
      </w:pPr>
      <w:bookmarkStart w:id="149" w:name="_Hlk25158805"/>
      <w:bookmarkEnd w:id="148"/>
      <w:r>
        <w:t>A cell</w:t>
      </w:r>
      <w:r w:rsidR="00BC62C3">
        <w:t xml:space="preserve"> that contain</w:t>
      </w:r>
      <w:r>
        <w:t>s</w:t>
      </w:r>
      <w:r w:rsidR="00BC62C3">
        <w:t xml:space="preserve"> zero (0) </w:t>
      </w:r>
      <w:r>
        <w:t>is</w:t>
      </w:r>
      <w:r w:rsidR="00BC62C3">
        <w:t xml:space="preserve"> evaluated as a blank</w:t>
      </w:r>
      <w:bookmarkEnd w:id="149"/>
      <w:r w:rsidR="00BC62C3">
        <w:t xml:space="preserve"> cell. True or </w:t>
      </w:r>
      <w:r w:rsidR="000C5673">
        <w:t>f</w:t>
      </w:r>
      <w:r w:rsidR="00BC62C3">
        <w:t>alse?</w:t>
      </w:r>
    </w:p>
    <w:p w14:paraId="1F634BD2" w14:textId="77777777" w:rsidR="00F64E75" w:rsidRPr="00F64E75" w:rsidRDefault="00F64E75" w:rsidP="00F64E75">
      <w:pPr>
        <w:pStyle w:val="Prompt"/>
      </w:pPr>
      <w:r>
        <w:t>Select the correct option.</w:t>
      </w:r>
    </w:p>
    <w:p w14:paraId="3F6089A3" w14:textId="478EEE2C" w:rsidR="00F64E75" w:rsidRPr="00F64E75" w:rsidRDefault="00BC62C3" w:rsidP="00E46A24">
      <w:pPr>
        <w:pStyle w:val="Numberedlist2"/>
        <w:numPr>
          <w:ilvl w:val="0"/>
          <w:numId w:val="33"/>
        </w:numPr>
      </w:pPr>
      <w:bookmarkStart w:id="150" w:name="_Hlk25158815"/>
      <w:r>
        <w:t>True</w:t>
      </w:r>
    </w:p>
    <w:p w14:paraId="758CFD97" w14:textId="56E15DEE" w:rsidR="00F64E75" w:rsidRDefault="00BC62C3" w:rsidP="00E46A24">
      <w:pPr>
        <w:pStyle w:val="Numberedlist2"/>
        <w:numPr>
          <w:ilvl w:val="0"/>
          <w:numId w:val="33"/>
        </w:numPr>
      </w:pPr>
      <w:r>
        <w:t>False</w:t>
      </w:r>
    </w:p>
    <w:p w14:paraId="77377256" w14:textId="1434F5D2" w:rsidR="00AD2774" w:rsidRDefault="00AD2774" w:rsidP="00AD2774">
      <w:pPr>
        <w:pStyle w:val="Numberedlist1"/>
      </w:pPr>
      <w:bookmarkStart w:id="151" w:name="_Hlk25158870"/>
      <w:bookmarkEnd w:id="150"/>
      <w:r>
        <w:t xml:space="preserve">The </w:t>
      </w:r>
      <w:r w:rsidRPr="001024C1">
        <w:rPr>
          <w:rStyle w:val="Inlinebold"/>
        </w:rPr>
        <w:t>COUNT</w:t>
      </w:r>
      <w:r>
        <w:rPr>
          <w:rStyle w:val="Inlinebold"/>
        </w:rPr>
        <w:t>BLANK</w:t>
      </w:r>
      <w:r>
        <w:t xml:space="preserve"> function counts the following value types:</w:t>
      </w:r>
    </w:p>
    <w:p w14:paraId="252A5550" w14:textId="77777777" w:rsidR="00AD2774" w:rsidRPr="00F64E75" w:rsidRDefault="00AD2774" w:rsidP="00AD2774">
      <w:pPr>
        <w:pStyle w:val="Prompt"/>
      </w:pPr>
      <w:r w:rsidRPr="00FD5A49">
        <w:t>Select all that apply.</w:t>
      </w:r>
    </w:p>
    <w:p w14:paraId="6417B281" w14:textId="4AFD4F5F" w:rsidR="00AD2774" w:rsidRPr="00AD2774" w:rsidRDefault="00AD2774" w:rsidP="00E46A24">
      <w:pPr>
        <w:pStyle w:val="Numberedlist2"/>
        <w:numPr>
          <w:ilvl w:val="0"/>
          <w:numId w:val="64"/>
        </w:numPr>
      </w:pPr>
      <w:r>
        <w:t xml:space="preserve">Numeric </w:t>
      </w:r>
      <w:r w:rsidR="00E6050E">
        <w:t>c</w:t>
      </w:r>
      <w:r w:rsidRPr="00AD2774">
        <w:t>onstants</w:t>
      </w:r>
    </w:p>
    <w:p w14:paraId="7C27F3E6" w14:textId="4CCC64B7" w:rsidR="00AD2774" w:rsidRPr="00AD2774" w:rsidRDefault="00AD2774" w:rsidP="00030BE1">
      <w:pPr>
        <w:pStyle w:val="Numberedlist2"/>
      </w:pPr>
      <w:r>
        <w:t xml:space="preserve">Numeric </w:t>
      </w:r>
      <w:r w:rsidR="00E6050E">
        <w:t>c</w:t>
      </w:r>
      <w:r w:rsidRPr="00AD2774">
        <w:t xml:space="preserve">ell </w:t>
      </w:r>
      <w:r w:rsidR="00E6050E">
        <w:t>r</w:t>
      </w:r>
      <w:r w:rsidRPr="00AD2774">
        <w:t>anges</w:t>
      </w:r>
    </w:p>
    <w:p w14:paraId="23C4B41F" w14:textId="2EB9C8CE" w:rsidR="00AD2774" w:rsidRPr="00AD2774" w:rsidRDefault="00AD2774" w:rsidP="00030BE1">
      <w:pPr>
        <w:pStyle w:val="Numberedlist2"/>
      </w:pPr>
      <w:r>
        <w:t xml:space="preserve">Empty </w:t>
      </w:r>
      <w:r w:rsidR="00E6050E">
        <w:t>t</w:t>
      </w:r>
      <w:r>
        <w:t xml:space="preserve">ext </w:t>
      </w:r>
      <w:r w:rsidR="00E6050E">
        <w:t>s</w:t>
      </w:r>
      <w:r>
        <w:t>trings</w:t>
      </w:r>
    </w:p>
    <w:p w14:paraId="4C3EBC96" w14:textId="365CF119" w:rsidR="00AD2774" w:rsidRPr="00AD2774" w:rsidRDefault="00AD2774" w:rsidP="00030BE1">
      <w:pPr>
        <w:pStyle w:val="Numberedlist2"/>
      </w:pPr>
      <w:r>
        <w:t xml:space="preserve">Empty </w:t>
      </w:r>
      <w:r w:rsidR="00E6050E">
        <w:t>c</w:t>
      </w:r>
      <w:r w:rsidR="00F64BF1">
        <w:t>ells</w:t>
      </w:r>
    </w:p>
    <w:p w14:paraId="1DD5B098" w14:textId="2BA6F273" w:rsidR="00AD2774" w:rsidRPr="00AD2774" w:rsidRDefault="00AD2774" w:rsidP="00030BE1">
      <w:pPr>
        <w:pStyle w:val="Numberedlist2"/>
      </w:pPr>
      <w:r>
        <w:t>Errors</w:t>
      </w:r>
    </w:p>
    <w:p w14:paraId="6C3BC754" w14:textId="77777777" w:rsidR="00C35AC6" w:rsidRDefault="00C35AC6" w:rsidP="00EE757F">
      <w:pPr>
        <w:rPr>
          <w:szCs w:val="24"/>
        </w:rPr>
      </w:pPr>
      <w:r>
        <w:br w:type="page"/>
      </w:r>
    </w:p>
    <w:p w14:paraId="42E56882" w14:textId="6EAF26A0" w:rsidR="00F64E75" w:rsidRDefault="002617D1" w:rsidP="00F64E75">
      <w:pPr>
        <w:pStyle w:val="Numberedlist1"/>
      </w:pPr>
      <w:r>
        <w:lastRenderedPageBreak/>
        <w:t>The</w:t>
      </w:r>
      <w:r w:rsidR="008C45E4">
        <w:t xml:space="preserve"> </w:t>
      </w:r>
      <w:sdt>
        <w:sdtPr>
          <w:alias w:val="Question 4"/>
          <w:tag w:val="Question 4"/>
          <w:id w:val="464166534"/>
          <w:lock w:val="sdtLocked"/>
          <w:placeholder>
            <w:docPart w:val="CB99BF5215674D939E5ACC072E01668F"/>
          </w:placeholder>
          <w:showingPlcHdr/>
        </w:sdtPr>
        <w:sdtContent>
          <w:r w:rsidR="00371022" w:rsidRPr="00C502FA">
            <w:rPr>
              <w:rStyle w:val="Inlinebold"/>
            </w:rPr>
            <w:t>Select here to enter text.</w:t>
          </w:r>
        </w:sdtContent>
      </w:sdt>
      <w:r w:rsidR="00F64E75">
        <w:t xml:space="preserve"> </w:t>
      </w:r>
      <w:r>
        <w:t xml:space="preserve">function counts all the </w:t>
      </w:r>
      <w:r w:rsidR="00515961">
        <w:t>numeric</w:t>
      </w:r>
      <w:r>
        <w:t xml:space="preserve"> </w:t>
      </w:r>
      <w:r w:rsidR="009B3B50">
        <w:t>values</w:t>
      </w:r>
      <w:r>
        <w:t xml:space="preserve"> in </w:t>
      </w:r>
      <w:r w:rsidR="009B3B50">
        <w:t>a</w:t>
      </w:r>
      <w:r>
        <w:t xml:space="preserve"> specified range</w:t>
      </w:r>
      <w:r w:rsidR="00F64E75">
        <w:t>.</w:t>
      </w:r>
      <w:bookmarkEnd w:id="151"/>
    </w:p>
    <w:p w14:paraId="35DABEFF" w14:textId="5DACC5DA" w:rsidR="00F64BF1" w:rsidRDefault="00F64E75" w:rsidP="00F64BF1">
      <w:pPr>
        <w:pStyle w:val="Prompt"/>
      </w:pPr>
      <w:r>
        <w:t>Fill in the blank space.</w:t>
      </w:r>
    </w:p>
    <w:p w14:paraId="482F2FBC" w14:textId="77777777" w:rsidR="00F64BF1" w:rsidRDefault="00F64BF1" w:rsidP="00ED61F7">
      <w:r>
        <w:br w:type="page"/>
      </w:r>
    </w:p>
    <w:p w14:paraId="0471F441" w14:textId="266D2D72" w:rsidR="00537611" w:rsidRDefault="00537611" w:rsidP="00537611">
      <w:pPr>
        <w:pStyle w:val="Heading1"/>
      </w:pPr>
      <w:bookmarkStart w:id="152" w:name="_Toc28777060"/>
      <w:r>
        <w:lastRenderedPageBreak/>
        <w:t xml:space="preserve">Lesson 5: </w:t>
      </w:r>
      <w:r w:rsidR="00A2738E">
        <w:t>Us</w:t>
      </w:r>
      <w:r w:rsidR="001E5B57">
        <w:t>ing</w:t>
      </w:r>
      <w:r w:rsidR="00A2738E">
        <w:t xml:space="preserve"> </w:t>
      </w:r>
      <w:r w:rsidR="001E5B57">
        <w:t>l</w:t>
      </w:r>
      <w:r w:rsidR="00A2738E">
        <w:t xml:space="preserve">ogical </w:t>
      </w:r>
      <w:r w:rsidR="001E5B57">
        <w:t>f</w:t>
      </w:r>
      <w:r w:rsidR="00A2738E">
        <w:t>unctions</w:t>
      </w:r>
      <w:bookmarkEnd w:id="152"/>
    </w:p>
    <w:p w14:paraId="22B40C79" w14:textId="77777777" w:rsidR="00537611" w:rsidRPr="005B6C37" w:rsidRDefault="00537611" w:rsidP="00537611">
      <w:pPr>
        <w:pStyle w:val="Heading2"/>
      </w:pPr>
      <w:bookmarkStart w:id="153" w:name="_Toc28777061"/>
      <w:r w:rsidRPr="005B6C37">
        <w:t>Overview</w:t>
      </w:r>
      <w:bookmarkEnd w:id="153"/>
    </w:p>
    <w:p w14:paraId="704F53E6" w14:textId="11B08A07" w:rsidR="00537611" w:rsidRDefault="00F719B0" w:rsidP="00537611">
      <w:r>
        <w:t xml:space="preserve">One of the more </w:t>
      </w:r>
      <w:r w:rsidR="006A4C7A">
        <w:t xml:space="preserve">powerful </w:t>
      </w:r>
      <w:r>
        <w:t xml:space="preserve">aspects of Excel is its ability to perform </w:t>
      </w:r>
      <w:r w:rsidR="00CB3BF9">
        <w:t xml:space="preserve">a </w:t>
      </w:r>
      <w:r>
        <w:t xml:space="preserve">logical comparison </w:t>
      </w:r>
      <w:r w:rsidR="00CB3BF9">
        <w:t xml:space="preserve">between </w:t>
      </w:r>
      <w:r>
        <w:t>values</w:t>
      </w:r>
      <w:r w:rsidR="000D086B">
        <w:t xml:space="preserve"> in a worksheet</w:t>
      </w:r>
      <w:r w:rsidR="00CB3BF9">
        <w:t xml:space="preserve"> and produce a result</w:t>
      </w:r>
      <w:r w:rsidR="000D086B">
        <w:t xml:space="preserve">. </w:t>
      </w:r>
      <w:r w:rsidR="00CB3BF9">
        <w:t xml:space="preserve">In many cases, the result is further </w:t>
      </w:r>
      <w:r w:rsidR="007D7CCB">
        <w:t>evaluated</w:t>
      </w:r>
      <w:r w:rsidR="00D00A8A">
        <w:t>,</w:t>
      </w:r>
      <w:r w:rsidR="00CB3BF9">
        <w:t xml:space="preserve"> and </w:t>
      </w:r>
      <w:r w:rsidR="007D7CCB">
        <w:t xml:space="preserve">specific </w:t>
      </w:r>
      <w:r w:rsidR="00CB3BF9">
        <w:t>actions are performed to provide additional insight into the analysis</w:t>
      </w:r>
      <w:r w:rsidR="000D086B">
        <w:t>.</w:t>
      </w:r>
      <w:r>
        <w:t xml:space="preserve"> </w:t>
      </w:r>
      <w:r w:rsidR="008B79C5">
        <w:t xml:space="preserve">Excel includes a </w:t>
      </w:r>
      <w:r w:rsidR="00DA2531">
        <w:t>variety</w:t>
      </w:r>
      <w:r w:rsidR="008B79C5">
        <w:t xml:space="preserve"> of logical functions</w:t>
      </w:r>
      <w:r w:rsidR="001E5B57">
        <w:t>,</w:t>
      </w:r>
      <w:r w:rsidR="008B79C5">
        <w:t xml:space="preserve"> including Boolean </w:t>
      </w:r>
      <w:r w:rsidR="004B247E">
        <w:t>functions</w:t>
      </w:r>
      <w:r w:rsidR="008B79C5">
        <w:t>, conditional functions, and constant value functions.</w:t>
      </w:r>
    </w:p>
    <w:p w14:paraId="63C1CB60" w14:textId="0BBBF46F" w:rsidR="006A4C7A" w:rsidRPr="00537611" w:rsidRDefault="006A4C7A" w:rsidP="00537611">
      <w:r>
        <w:t xml:space="preserve">In this lesson, </w:t>
      </w:r>
      <w:r w:rsidRPr="00715218">
        <w:t xml:space="preserve">you </w:t>
      </w:r>
      <w:r w:rsidR="00CB3BF9">
        <w:t xml:space="preserve">are introduced to </w:t>
      </w:r>
      <w:r w:rsidR="00DA2531">
        <w:t xml:space="preserve">the </w:t>
      </w:r>
      <w:r w:rsidR="00DA2531" w:rsidRPr="00DA2531">
        <w:rPr>
          <w:rStyle w:val="Inlinebold"/>
        </w:rPr>
        <w:t>IF</w:t>
      </w:r>
      <w:r w:rsidR="00DA2531">
        <w:t xml:space="preserve"> function, which is </w:t>
      </w:r>
      <w:r w:rsidR="007D7CCB">
        <w:t xml:space="preserve">one of the </w:t>
      </w:r>
      <w:r w:rsidR="00DA2531">
        <w:t>most</w:t>
      </w:r>
      <w:r w:rsidR="007D7CCB">
        <w:t xml:space="preserve"> </w:t>
      </w:r>
      <w:r w:rsidR="00DA2531">
        <w:t>popular</w:t>
      </w:r>
      <w:r w:rsidR="007D7CCB">
        <w:t xml:space="preserve"> </w:t>
      </w:r>
      <w:r w:rsidR="008B79C5">
        <w:t xml:space="preserve">conditional </w:t>
      </w:r>
      <w:r w:rsidR="007D7CCB">
        <w:t>logical functions in Excel</w:t>
      </w:r>
      <w:r w:rsidR="008B79C5">
        <w:t>.</w:t>
      </w:r>
    </w:p>
    <w:p w14:paraId="2E528582" w14:textId="01493072" w:rsidR="00537611" w:rsidRDefault="00537611" w:rsidP="00537611">
      <w:pPr>
        <w:pStyle w:val="Heading2"/>
      </w:pPr>
      <w:bookmarkStart w:id="154" w:name="_Toc28777062"/>
      <w:r>
        <w:t>Warm</w:t>
      </w:r>
      <w:r w:rsidR="00DD3662">
        <w:t>-</w:t>
      </w:r>
      <w:r>
        <w:t>up</w:t>
      </w:r>
      <w:bookmarkEnd w:id="154"/>
    </w:p>
    <w:p w14:paraId="2ED895E2" w14:textId="42FF1B1C" w:rsidR="00537611" w:rsidRPr="00537611" w:rsidRDefault="00537611" w:rsidP="00537611">
      <w:r>
        <w:t>Use these questions to find out what you already know about this lesson</w:t>
      </w:r>
      <w:r w:rsidR="00DD3662">
        <w:t>’</w:t>
      </w:r>
      <w:r>
        <w:t>s topics:</w:t>
      </w:r>
    </w:p>
    <w:p w14:paraId="65C51622" w14:textId="4E7A76A0" w:rsidR="00537611" w:rsidRDefault="00A2559E" w:rsidP="00E46A24">
      <w:pPr>
        <w:pStyle w:val="Numberedlist1"/>
        <w:numPr>
          <w:ilvl w:val="0"/>
          <w:numId w:val="65"/>
        </w:numPr>
      </w:pPr>
      <w:bookmarkStart w:id="155" w:name="_Hlk25159390"/>
      <w:r>
        <w:t xml:space="preserve">You are constructing an </w:t>
      </w:r>
      <w:r w:rsidRPr="00ED61F7">
        <w:rPr>
          <w:rStyle w:val="Inlinebold"/>
        </w:rPr>
        <w:t>IF</w:t>
      </w:r>
      <w:r>
        <w:t xml:space="preserve"> statement that evaluates whether cell </w:t>
      </w:r>
      <w:r w:rsidRPr="00A52371">
        <w:rPr>
          <w:rStyle w:val="Inlinebold"/>
        </w:rPr>
        <w:t>C9</w:t>
      </w:r>
      <w:r>
        <w:t xml:space="preserve"> is greater than 150. Which logical operator would you use</w:t>
      </w:r>
      <w:r w:rsidR="00537611">
        <w:t>?</w:t>
      </w:r>
      <w:bookmarkEnd w:id="155"/>
    </w:p>
    <w:p w14:paraId="54EF01DF" w14:textId="77777777" w:rsidR="00537611" w:rsidRPr="00537611" w:rsidRDefault="00537611" w:rsidP="00537611">
      <w:pPr>
        <w:pStyle w:val="Prompt"/>
      </w:pPr>
      <w:r>
        <w:t>Select the correct option.</w:t>
      </w:r>
    </w:p>
    <w:p w14:paraId="7027BAF3" w14:textId="58520095" w:rsidR="00537611" w:rsidRPr="00537611" w:rsidRDefault="00A2559E" w:rsidP="00E46A24">
      <w:pPr>
        <w:pStyle w:val="Numberedlist2"/>
        <w:numPr>
          <w:ilvl w:val="0"/>
          <w:numId w:val="34"/>
        </w:numPr>
      </w:pPr>
      <w:bookmarkStart w:id="156" w:name="_Hlk25159408"/>
      <w:r>
        <w:t>=</w:t>
      </w:r>
    </w:p>
    <w:p w14:paraId="3F3BEE8B" w14:textId="162E050C" w:rsidR="00537611" w:rsidRDefault="00A2559E" w:rsidP="00E46A24">
      <w:pPr>
        <w:pStyle w:val="Numberedlist2"/>
        <w:numPr>
          <w:ilvl w:val="0"/>
          <w:numId w:val="34"/>
        </w:numPr>
      </w:pPr>
      <w:r>
        <w:t>&lt;</w:t>
      </w:r>
    </w:p>
    <w:p w14:paraId="6D81915D" w14:textId="77777777" w:rsidR="003E6D64" w:rsidRDefault="00454F89" w:rsidP="00E46A24">
      <w:pPr>
        <w:pStyle w:val="Numberedlist2"/>
        <w:numPr>
          <w:ilvl w:val="0"/>
          <w:numId w:val="34"/>
        </w:numPr>
      </w:pPr>
      <w:r>
        <w:t>&gt;</w:t>
      </w:r>
    </w:p>
    <w:p w14:paraId="03455E95" w14:textId="6D86F568" w:rsidR="00A2559E" w:rsidRDefault="00454F89" w:rsidP="00E46A24">
      <w:pPr>
        <w:pStyle w:val="Numberedlist2"/>
        <w:numPr>
          <w:ilvl w:val="0"/>
          <w:numId w:val="34"/>
        </w:numPr>
      </w:pPr>
      <w:r>
        <w:t xml:space="preserve"> </w:t>
      </w:r>
      <w:r w:rsidR="00A2559E">
        <w:t>&lt;&gt;</w:t>
      </w:r>
    </w:p>
    <w:p w14:paraId="55CE662D" w14:textId="5686A30F" w:rsidR="00537611" w:rsidRDefault="00BD5DEB" w:rsidP="00537611">
      <w:pPr>
        <w:pStyle w:val="Numberedlist1"/>
      </w:pPr>
      <w:bookmarkStart w:id="157" w:name="_Hlk25159466"/>
      <w:bookmarkEnd w:id="156"/>
      <w:r>
        <w:t>How many arguments does a typical</w:t>
      </w:r>
      <w:r w:rsidR="00BF36D8">
        <w:t xml:space="preserve"> </w:t>
      </w:r>
      <w:r w:rsidR="00BF36D8" w:rsidRPr="00ED61F7">
        <w:rPr>
          <w:rStyle w:val="Inlinebold"/>
        </w:rPr>
        <w:t>IF</w:t>
      </w:r>
      <w:r w:rsidR="00BF36D8">
        <w:t xml:space="preserve"> statement </w:t>
      </w:r>
      <w:r>
        <w:t>use to evaluate conditions</w:t>
      </w:r>
      <w:r w:rsidR="00537611">
        <w:t>?</w:t>
      </w:r>
      <w:bookmarkEnd w:id="157"/>
    </w:p>
    <w:p w14:paraId="6A32C1C2" w14:textId="77777777" w:rsidR="00537611" w:rsidRPr="00537611" w:rsidRDefault="00537611" w:rsidP="00537611">
      <w:pPr>
        <w:pStyle w:val="Prompt"/>
      </w:pPr>
      <w:r>
        <w:t>Select the correct option</w:t>
      </w:r>
      <w:r w:rsidRPr="00537611">
        <w:t>.</w:t>
      </w:r>
    </w:p>
    <w:p w14:paraId="38402185" w14:textId="64CF611C" w:rsidR="00537611" w:rsidRPr="00537611" w:rsidRDefault="00BF36D8" w:rsidP="00E46A24">
      <w:pPr>
        <w:pStyle w:val="Numberedlist2"/>
        <w:numPr>
          <w:ilvl w:val="0"/>
          <w:numId w:val="35"/>
        </w:numPr>
      </w:pPr>
      <w:bookmarkStart w:id="158" w:name="_Hlk25159475"/>
      <w:r>
        <w:t>1</w:t>
      </w:r>
    </w:p>
    <w:p w14:paraId="0F52B054" w14:textId="3D210963" w:rsidR="00537611" w:rsidRDefault="00BF36D8" w:rsidP="00E46A24">
      <w:pPr>
        <w:pStyle w:val="Numberedlist2"/>
        <w:numPr>
          <w:ilvl w:val="0"/>
          <w:numId w:val="35"/>
        </w:numPr>
      </w:pPr>
      <w:r>
        <w:t>3</w:t>
      </w:r>
    </w:p>
    <w:p w14:paraId="72434527" w14:textId="2AC6BF76" w:rsidR="00537611" w:rsidRDefault="00BF36D8" w:rsidP="00E46A24">
      <w:pPr>
        <w:pStyle w:val="Numberedlist2"/>
        <w:numPr>
          <w:ilvl w:val="0"/>
          <w:numId w:val="35"/>
        </w:numPr>
      </w:pPr>
      <w:r>
        <w:t>2</w:t>
      </w:r>
    </w:p>
    <w:bookmarkEnd w:id="158"/>
    <w:p w14:paraId="19C0E3AE" w14:textId="4D78E7B4" w:rsidR="00537611" w:rsidRDefault="00BF36D8" w:rsidP="00E46A24">
      <w:pPr>
        <w:pStyle w:val="Numberedlist2"/>
        <w:numPr>
          <w:ilvl w:val="0"/>
          <w:numId w:val="35"/>
        </w:numPr>
      </w:pPr>
      <w:r>
        <w:t>4</w:t>
      </w:r>
    </w:p>
    <w:p w14:paraId="4C23E84A" w14:textId="77777777" w:rsidR="00DD3662" w:rsidRDefault="00DD3662" w:rsidP="00ED61F7">
      <w:pPr>
        <w:rPr>
          <w:szCs w:val="24"/>
        </w:rPr>
      </w:pPr>
      <w:bookmarkStart w:id="159" w:name="_Hlk25159503"/>
      <w:r>
        <w:br w:type="page"/>
      </w:r>
    </w:p>
    <w:p w14:paraId="5968FDC4" w14:textId="77777777" w:rsidR="008C45E4" w:rsidRDefault="00B35EDB" w:rsidP="00537611">
      <w:pPr>
        <w:pStyle w:val="Numberedlist1"/>
      </w:pPr>
      <w:r>
        <w:lastRenderedPageBreak/>
        <w:t xml:space="preserve">Describe what happens with </w:t>
      </w:r>
      <w:r w:rsidR="00D074A6">
        <w:t>the following</w:t>
      </w:r>
      <w:r>
        <w:t xml:space="preserve"> </w:t>
      </w:r>
      <w:r w:rsidRPr="00ED61F7">
        <w:rPr>
          <w:rStyle w:val="Inlinebold"/>
        </w:rPr>
        <w:t>IF</w:t>
      </w:r>
      <w:r>
        <w:t xml:space="preserve"> statement; </w:t>
      </w:r>
      <w:r w:rsidRPr="00B35EDB">
        <w:rPr>
          <w:rStyle w:val="Inlinebold"/>
        </w:rPr>
        <w:t xml:space="preserve">=IF(A10&gt;100, </w:t>
      </w:r>
      <w:r w:rsidR="00DD3662">
        <w:rPr>
          <w:rStyle w:val="Inlinebold"/>
        </w:rPr>
        <w:t>“</w:t>
      </w:r>
      <w:r w:rsidRPr="00B35EDB">
        <w:rPr>
          <w:rStyle w:val="Inlinebold"/>
        </w:rPr>
        <w:t>Great</w:t>
      </w:r>
      <w:r>
        <w:rPr>
          <w:rStyle w:val="Inlinebold"/>
        </w:rPr>
        <w:t>!</w:t>
      </w:r>
      <w:r w:rsidR="00DD3662">
        <w:rPr>
          <w:rStyle w:val="Inlinebold"/>
        </w:rPr>
        <w:t>”</w:t>
      </w:r>
      <w:r w:rsidRPr="00B35EDB">
        <w:rPr>
          <w:rStyle w:val="Inlinebold"/>
        </w:rPr>
        <w:t xml:space="preserve">, </w:t>
      </w:r>
      <w:r w:rsidR="00DD3662">
        <w:rPr>
          <w:rStyle w:val="Inlinebold"/>
        </w:rPr>
        <w:t>“</w:t>
      </w:r>
      <w:r w:rsidRPr="00B35EDB">
        <w:rPr>
          <w:rStyle w:val="Inlinebold"/>
        </w:rPr>
        <w:t>Not good</w:t>
      </w:r>
      <w:r w:rsidR="00DD3662">
        <w:rPr>
          <w:rStyle w:val="Inlinebold"/>
        </w:rPr>
        <w:t>”</w:t>
      </w:r>
      <w:r w:rsidRPr="00B35EDB">
        <w:rPr>
          <w:rStyle w:val="Inlinebold"/>
        </w:rPr>
        <w:t>)</w:t>
      </w:r>
      <w:r w:rsidR="00537611">
        <w:t xml:space="preserve"> </w:t>
      </w:r>
    </w:p>
    <w:p w14:paraId="17EB3D17" w14:textId="5F795D92" w:rsidR="00537611" w:rsidRDefault="006862B6" w:rsidP="008C45E4">
      <w:pPr>
        <w:pStyle w:val="Numberedlist1"/>
        <w:numPr>
          <w:ilvl w:val="0"/>
          <w:numId w:val="0"/>
        </w:numPr>
        <w:ind w:left="360"/>
      </w:pPr>
      <w:sdt>
        <w:sdtPr>
          <w:alias w:val="Question 3"/>
          <w:tag w:val="Question 3"/>
          <w:id w:val="-2143104825"/>
          <w:lock w:val="sdtLocked"/>
          <w:placeholder>
            <w:docPart w:val="A1E22D67280042BE8179145CE82C2E69"/>
          </w:placeholder>
          <w:showingPlcHdr/>
        </w:sdtPr>
        <w:sdtEndPr/>
        <w:sdtContent>
          <w:r w:rsidR="00FD5516" w:rsidRPr="008C45E4">
            <w:rPr>
              <w:rStyle w:val="Inlinebold"/>
            </w:rPr>
            <w:t>Select</w:t>
          </w:r>
          <w:r w:rsidR="00824D00" w:rsidRPr="008C45E4">
            <w:rPr>
              <w:rStyle w:val="Inlinebold"/>
            </w:rPr>
            <w:t xml:space="preserve"> to enter text.</w:t>
          </w:r>
        </w:sdtContent>
      </w:sdt>
      <w:bookmarkEnd w:id="159"/>
    </w:p>
    <w:p w14:paraId="36935BA5" w14:textId="35FDAA41" w:rsidR="00537611" w:rsidRPr="00ED61F7" w:rsidRDefault="00371022" w:rsidP="00371022">
      <w:pPr>
        <w:pStyle w:val="Prompt"/>
      </w:pPr>
      <w:r>
        <w:t>Fill in the blank space.</w:t>
      </w:r>
    </w:p>
    <w:p w14:paraId="4E2F9CEF" w14:textId="3EF6F74C" w:rsidR="00537611" w:rsidRDefault="00537611" w:rsidP="00537611">
      <w:pPr>
        <w:pStyle w:val="Heading2"/>
      </w:pPr>
      <w:bookmarkStart w:id="160" w:name="_Toc28777063"/>
      <w:r>
        <w:t xml:space="preserve">Topic 1: </w:t>
      </w:r>
      <w:r w:rsidR="0089367A">
        <w:t>Understan</w:t>
      </w:r>
      <w:r w:rsidR="00C11C29">
        <w:t>d</w:t>
      </w:r>
      <w:r w:rsidR="00E81757">
        <w:t xml:space="preserve"> IF </w:t>
      </w:r>
      <w:r w:rsidR="0089367A">
        <w:t>statements</w:t>
      </w:r>
      <w:bookmarkEnd w:id="160"/>
    </w:p>
    <w:p w14:paraId="178EBAC5" w14:textId="6FD444BA" w:rsidR="00AF6C3E" w:rsidRDefault="00537611" w:rsidP="00537611">
      <w:r w:rsidRPr="00537611">
        <w:rPr>
          <w:noProof/>
          <w:lang w:val="en-IN" w:eastAsia="en-IN"/>
        </w:rPr>
        <w:drawing>
          <wp:inline distT="0" distB="0" distL="0" distR="0" wp14:anchorId="493ADEFF" wp14:editId="19E96643">
            <wp:extent cx="302554" cy="365587"/>
            <wp:effectExtent l="0" t="0" r="2540" b="0"/>
            <wp:docPr id="1490664160" name="Picture 1490664160" descr=" 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Pr="00537611">
        <w:t xml:space="preserve"> </w:t>
      </w:r>
      <w:r w:rsidR="0089367A">
        <w:t xml:space="preserve">To fully understand how the </w:t>
      </w:r>
      <w:r w:rsidR="0089367A" w:rsidRPr="0089367A">
        <w:rPr>
          <w:rStyle w:val="Inlinebold"/>
        </w:rPr>
        <w:t>IF</w:t>
      </w:r>
      <w:r w:rsidR="0089367A">
        <w:t xml:space="preserve"> function works</w:t>
      </w:r>
      <w:r w:rsidR="00DE6CA5">
        <w:t xml:space="preserve"> in Excel</w:t>
      </w:r>
      <w:r w:rsidR="0089367A">
        <w:t xml:space="preserve">, it is important to recognize the main </w:t>
      </w:r>
      <w:r w:rsidR="00AF6C3E">
        <w:t>elements</w:t>
      </w:r>
      <w:r w:rsidR="0089367A">
        <w:t xml:space="preserve"> of a typical </w:t>
      </w:r>
      <w:r w:rsidR="0089367A" w:rsidRPr="00ED61F7">
        <w:rPr>
          <w:rStyle w:val="Inlinebold"/>
        </w:rPr>
        <w:t>IF</w:t>
      </w:r>
      <w:r w:rsidR="0089367A">
        <w:t xml:space="preserve"> statement.</w:t>
      </w:r>
    </w:p>
    <w:p w14:paraId="707F83E0" w14:textId="666D1D9A" w:rsidR="0089367A" w:rsidRDefault="0089367A" w:rsidP="00537611">
      <w:r>
        <w:t xml:space="preserve">An </w:t>
      </w:r>
      <w:r w:rsidRPr="00ED61F7">
        <w:rPr>
          <w:rStyle w:val="Inlinebold"/>
        </w:rPr>
        <w:t>IF</w:t>
      </w:r>
      <w:r>
        <w:t xml:space="preserve"> statement:</w:t>
      </w:r>
    </w:p>
    <w:p w14:paraId="170FC29F" w14:textId="01E68C70" w:rsidR="0089367A" w:rsidRDefault="00D00A8A" w:rsidP="00F64BF1">
      <w:pPr>
        <w:pStyle w:val="Bulletlevel1"/>
      </w:pPr>
      <w:r>
        <w:t>Evaluates a</w:t>
      </w:r>
      <w:r w:rsidR="00F04450">
        <w:t xml:space="preserve"> specified condition</w:t>
      </w:r>
      <w:r w:rsidR="0089367A">
        <w:t>.</w:t>
      </w:r>
    </w:p>
    <w:p w14:paraId="5E94E12D" w14:textId="3D5D8011" w:rsidR="0089367A" w:rsidRDefault="000C5673" w:rsidP="00F64BF1">
      <w:pPr>
        <w:pStyle w:val="Bulletlevel1"/>
      </w:pPr>
      <w:r>
        <w:t>R</w:t>
      </w:r>
      <w:r w:rsidR="00F04450">
        <w:t>eturn</w:t>
      </w:r>
      <w:r w:rsidR="008D6208">
        <w:t>s</w:t>
      </w:r>
      <w:r w:rsidR="00F04450">
        <w:t xml:space="preserve"> one </w:t>
      </w:r>
      <w:r w:rsidR="00E751DE">
        <w:t>result</w:t>
      </w:r>
      <w:r w:rsidR="00F04450">
        <w:t xml:space="preserve"> if the </w:t>
      </w:r>
      <w:r w:rsidR="00AF6C3E">
        <w:t xml:space="preserve">evaluated </w:t>
      </w:r>
      <w:r w:rsidR="00F04450">
        <w:t xml:space="preserve">condition is </w:t>
      </w:r>
      <w:r w:rsidR="00AF6C3E">
        <w:t>true</w:t>
      </w:r>
      <w:r w:rsidR="001E5B57">
        <w:t>.</w:t>
      </w:r>
    </w:p>
    <w:p w14:paraId="6E5E85D2" w14:textId="4706F227" w:rsidR="008D6208" w:rsidRDefault="000C5673" w:rsidP="00371022">
      <w:pPr>
        <w:pStyle w:val="Bulletlevel1"/>
        <w:spacing w:after="120"/>
      </w:pPr>
      <w:r>
        <w:t>R</w:t>
      </w:r>
      <w:r w:rsidR="0089367A">
        <w:t xml:space="preserve">eturns </w:t>
      </w:r>
      <w:r w:rsidR="00F04450">
        <w:t xml:space="preserve">another </w:t>
      </w:r>
      <w:r w:rsidR="00E751DE">
        <w:t>result</w:t>
      </w:r>
      <w:r w:rsidR="00F04450">
        <w:t xml:space="preserve"> if the </w:t>
      </w:r>
      <w:r w:rsidR="00AF6C3E">
        <w:t xml:space="preserve">evaluated </w:t>
      </w:r>
      <w:r w:rsidR="00F04450">
        <w:t xml:space="preserve">condition is </w:t>
      </w:r>
      <w:r w:rsidR="00AF6C3E">
        <w:t>false</w:t>
      </w:r>
      <w:r w:rsidR="00537611" w:rsidRPr="00537611">
        <w:t>.</w:t>
      </w:r>
    </w:p>
    <w:p w14:paraId="5208FB1A" w14:textId="7084A42C" w:rsidR="008D6208" w:rsidRDefault="00F04450" w:rsidP="00537611">
      <w:r>
        <w:t xml:space="preserve">For example, </w:t>
      </w:r>
      <w:r w:rsidR="008D6208">
        <w:t>consider the following statement:</w:t>
      </w:r>
    </w:p>
    <w:p w14:paraId="3D3F92B9" w14:textId="41242591" w:rsidR="008D6208" w:rsidRDefault="008D6208" w:rsidP="00454F89">
      <w:pPr>
        <w:pStyle w:val="Bulletlevel1"/>
      </w:pPr>
      <w:r>
        <w:t>I</w:t>
      </w:r>
      <w:r w:rsidR="00F04450">
        <w:t>f sales are greater than $2</w:t>
      </w:r>
      <w:r w:rsidR="000C5673">
        <w:t>,</w:t>
      </w:r>
      <w:r w:rsidR="00F04450">
        <w:t>000, calculate a 10</w:t>
      </w:r>
      <w:r w:rsidR="000C5673">
        <w:t xml:space="preserve"> percent</w:t>
      </w:r>
      <w:r w:rsidR="00F04450">
        <w:t xml:space="preserve"> bonus</w:t>
      </w:r>
      <w:r w:rsidR="000C5673">
        <w:t>;</w:t>
      </w:r>
      <w:r w:rsidR="00F04450">
        <w:t xml:space="preserve"> otherwise</w:t>
      </w:r>
      <w:r w:rsidR="000C5673">
        <w:t>,</w:t>
      </w:r>
      <w:r w:rsidR="00F04450">
        <w:t xml:space="preserve"> calculate a </w:t>
      </w:r>
      <w:r>
        <w:t>5</w:t>
      </w:r>
      <w:r w:rsidR="000C5673">
        <w:t xml:space="preserve"> percent</w:t>
      </w:r>
      <w:r>
        <w:t xml:space="preserve"> </w:t>
      </w:r>
      <w:r w:rsidR="00F04450">
        <w:t>bonus</w:t>
      </w:r>
      <w:r>
        <w:t>.</w:t>
      </w:r>
    </w:p>
    <w:p w14:paraId="797161D6" w14:textId="0FEB9C76" w:rsidR="00791D35" w:rsidRDefault="00F04450" w:rsidP="00537611">
      <w:r>
        <w:t xml:space="preserve">This statement contains </w:t>
      </w:r>
      <w:r w:rsidR="008D6208">
        <w:t>a</w:t>
      </w:r>
      <w:r>
        <w:t xml:space="preserve"> condition</w:t>
      </w:r>
      <w:r w:rsidR="008D6208">
        <w:t xml:space="preserve"> (if sales are greater than $2</w:t>
      </w:r>
      <w:r w:rsidR="000C5673">
        <w:t>,</w:t>
      </w:r>
      <w:r w:rsidR="008D6208">
        <w:t>000) and then describes what to do if the condition is true (calculate a 10</w:t>
      </w:r>
      <w:r w:rsidR="000C5673">
        <w:t xml:space="preserve"> percent</w:t>
      </w:r>
      <w:r w:rsidR="008D6208">
        <w:t xml:space="preserve"> bonus) and what to do if the condition is false (calculate a 5</w:t>
      </w:r>
      <w:r w:rsidR="000C5673">
        <w:t xml:space="preserve"> percent</w:t>
      </w:r>
      <w:r w:rsidR="008D6208">
        <w:t xml:space="preserve"> bonus).</w:t>
      </w:r>
    </w:p>
    <w:p w14:paraId="1267029E" w14:textId="25969400" w:rsidR="0089367A" w:rsidRDefault="0089367A" w:rsidP="00537611">
      <w:r>
        <w:t>Consider this second example:</w:t>
      </w:r>
    </w:p>
    <w:p w14:paraId="1CB88A49" w14:textId="761F311B" w:rsidR="0089367A" w:rsidRDefault="003A3BA4" w:rsidP="00454F89">
      <w:pPr>
        <w:pStyle w:val="Bulletlevel1"/>
      </w:pPr>
      <w:r>
        <w:t xml:space="preserve">If your </w:t>
      </w:r>
      <w:r w:rsidR="0018372C">
        <w:t xml:space="preserve">test </w:t>
      </w:r>
      <w:r w:rsidR="00207DB5">
        <w:t>score</w:t>
      </w:r>
      <w:r>
        <w:t xml:space="preserve"> is greater than 65</w:t>
      </w:r>
      <w:r w:rsidR="000C5673">
        <w:t xml:space="preserve"> percent</w:t>
      </w:r>
      <w:r>
        <w:t>, you pass</w:t>
      </w:r>
      <w:r w:rsidR="000C5673">
        <w:t>;</w:t>
      </w:r>
      <w:r>
        <w:t xml:space="preserve"> otherwise</w:t>
      </w:r>
      <w:r w:rsidR="000C5673">
        <w:t>,</w:t>
      </w:r>
      <w:r>
        <w:t xml:space="preserve"> you must retake the test.</w:t>
      </w:r>
    </w:p>
    <w:p w14:paraId="28BAE744" w14:textId="2AE25701" w:rsidR="003A3BA4" w:rsidRDefault="003A3BA4" w:rsidP="003A3BA4">
      <w:r>
        <w:t xml:space="preserve">This statement contains the condition, </w:t>
      </w:r>
      <w:r w:rsidR="00DD3662">
        <w:t>“</w:t>
      </w:r>
      <w:r w:rsidR="00207DB5">
        <w:t xml:space="preserve">score is </w:t>
      </w:r>
      <w:r>
        <w:t>greater than 65</w:t>
      </w:r>
      <w:r w:rsidR="000C5673">
        <w:t xml:space="preserve"> percent</w:t>
      </w:r>
      <w:r w:rsidR="00DD3662">
        <w:t>”</w:t>
      </w:r>
      <w:r>
        <w:t>. If the condition is true</w:t>
      </w:r>
      <w:r w:rsidR="00341D4F">
        <w:t>,</w:t>
      </w:r>
      <w:r>
        <w:t xml:space="preserve"> you pass</w:t>
      </w:r>
      <w:r w:rsidR="000C5673">
        <w:t>;</w:t>
      </w:r>
      <w:r>
        <w:t xml:space="preserve"> if the condition is false</w:t>
      </w:r>
      <w:r w:rsidR="00341D4F">
        <w:t>,</w:t>
      </w:r>
      <w:r>
        <w:t xml:space="preserve"> </w:t>
      </w:r>
      <w:r w:rsidR="00207DB5">
        <w:t>you must retake the test</w:t>
      </w:r>
      <w:r>
        <w:t>.</w:t>
      </w:r>
    </w:p>
    <w:p w14:paraId="7C36DAD8" w14:textId="6792D57A" w:rsidR="00247D93" w:rsidRDefault="00247D93" w:rsidP="00466EB4">
      <w:pPr>
        <w:pStyle w:val="Heading3"/>
      </w:pPr>
      <w:bookmarkStart w:id="161" w:name="_Toc28777064"/>
      <w:r>
        <w:t>Us</w:t>
      </w:r>
      <w:r w:rsidR="008C0DC1">
        <w:t>e</w:t>
      </w:r>
      <w:r>
        <w:t xml:space="preserve"> </w:t>
      </w:r>
      <w:r w:rsidR="00341D4F">
        <w:t>l</w:t>
      </w:r>
      <w:r>
        <w:t>ogical operators</w:t>
      </w:r>
      <w:bookmarkEnd w:id="161"/>
    </w:p>
    <w:p w14:paraId="5F769863" w14:textId="18699277" w:rsidR="00247D93" w:rsidRDefault="00247D93" w:rsidP="00247D93">
      <w:r>
        <w:t xml:space="preserve">As you create </w:t>
      </w:r>
      <w:r w:rsidR="0018372C">
        <w:t>an</w:t>
      </w:r>
      <w:r>
        <w:t xml:space="preserve"> </w:t>
      </w:r>
      <w:r w:rsidRPr="008208ED">
        <w:rPr>
          <w:rStyle w:val="Inlinebold"/>
        </w:rPr>
        <w:t>IF</w:t>
      </w:r>
      <w:r>
        <w:t xml:space="preserve"> statement, you will often use logical operators to specify the conditions to be evaluated. Table 4 describes some of the common logical operators used when specifying conditions for </w:t>
      </w:r>
      <w:r w:rsidR="00406E8B" w:rsidRPr="00406E8B">
        <w:rPr>
          <w:rStyle w:val="Inlinebold"/>
        </w:rPr>
        <w:t>IF</w:t>
      </w:r>
      <w:r w:rsidR="00406E8B">
        <w:t xml:space="preserve"> statements</w:t>
      </w:r>
      <w:r>
        <w:t>.</w:t>
      </w:r>
    </w:p>
    <w:tbl>
      <w:tblPr>
        <w:tblW w:w="5000"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2971"/>
        <w:gridCol w:w="3261"/>
        <w:gridCol w:w="3123"/>
      </w:tblGrid>
      <w:tr w:rsidR="00A804A4" w14:paraId="348A86EE" w14:textId="77777777" w:rsidTr="004D727A">
        <w:trPr>
          <w:trHeight w:val="288"/>
        </w:trPr>
        <w:tc>
          <w:tcPr>
            <w:tcW w:w="1588" w:type="pct"/>
            <w:tcBorders>
              <w:right w:val="nil"/>
            </w:tcBorders>
            <w:shd w:val="clear" w:color="auto" w:fill="217346"/>
          </w:tcPr>
          <w:p w14:paraId="3167657B" w14:textId="706C1CE6" w:rsidR="00A804A4" w:rsidRPr="002D0207" w:rsidRDefault="00A804A4" w:rsidP="00A804A4">
            <w:pPr>
              <w:pStyle w:val="Table2Header"/>
            </w:pPr>
            <w:r>
              <w:t>Logical operator</w:t>
            </w:r>
          </w:p>
        </w:tc>
        <w:tc>
          <w:tcPr>
            <w:tcW w:w="1743" w:type="pct"/>
            <w:tcBorders>
              <w:right w:val="nil"/>
            </w:tcBorders>
            <w:shd w:val="clear" w:color="auto" w:fill="217346"/>
          </w:tcPr>
          <w:p w14:paraId="66ACDB79" w14:textId="7C280EB1" w:rsidR="00A804A4" w:rsidRPr="002D0207" w:rsidRDefault="00A804A4" w:rsidP="00A804A4">
            <w:pPr>
              <w:pStyle w:val="Table2Header"/>
            </w:pPr>
            <w:r>
              <w:t>Description</w:t>
            </w:r>
          </w:p>
        </w:tc>
        <w:tc>
          <w:tcPr>
            <w:tcW w:w="1669" w:type="pct"/>
            <w:tcBorders>
              <w:right w:val="nil"/>
            </w:tcBorders>
            <w:shd w:val="clear" w:color="auto" w:fill="217346"/>
          </w:tcPr>
          <w:p w14:paraId="106CAF37" w14:textId="55BB9786" w:rsidR="00A804A4" w:rsidRPr="002D0207" w:rsidRDefault="00A804A4" w:rsidP="00A804A4">
            <w:pPr>
              <w:pStyle w:val="Table2Header"/>
            </w:pPr>
            <w:r>
              <w:t>Example</w:t>
            </w:r>
          </w:p>
        </w:tc>
      </w:tr>
      <w:tr w:rsidR="00A804A4" w14:paraId="5C914865" w14:textId="77777777" w:rsidTr="004D727A">
        <w:trPr>
          <w:trHeight w:val="20"/>
        </w:trPr>
        <w:tc>
          <w:tcPr>
            <w:tcW w:w="1588" w:type="pct"/>
            <w:tcBorders>
              <w:left w:val="single" w:sz="4" w:space="0" w:color="000000"/>
              <w:bottom w:val="single" w:sz="4" w:space="0" w:color="000000"/>
              <w:right w:val="single" w:sz="4" w:space="0" w:color="000000"/>
            </w:tcBorders>
          </w:tcPr>
          <w:p w14:paraId="416729E9" w14:textId="52A2944E" w:rsidR="00A804A4" w:rsidRPr="002D0207" w:rsidRDefault="00A804A4" w:rsidP="00A804A4">
            <w:pPr>
              <w:pStyle w:val="TableContent"/>
            </w:pPr>
            <w:r>
              <w:t>&gt;</w:t>
            </w:r>
          </w:p>
        </w:tc>
        <w:tc>
          <w:tcPr>
            <w:tcW w:w="1743" w:type="pct"/>
            <w:tcBorders>
              <w:left w:val="single" w:sz="4" w:space="0" w:color="000000"/>
              <w:right w:val="single" w:sz="4" w:space="0" w:color="000000"/>
            </w:tcBorders>
          </w:tcPr>
          <w:p w14:paraId="2DBF9421" w14:textId="6D247D5A" w:rsidR="00A804A4" w:rsidRPr="002D0207" w:rsidRDefault="00A804A4" w:rsidP="00A804A4">
            <w:pPr>
              <w:pStyle w:val="TableContent"/>
            </w:pPr>
            <w:r>
              <w:t>Greater than</w:t>
            </w:r>
          </w:p>
        </w:tc>
        <w:tc>
          <w:tcPr>
            <w:tcW w:w="1669" w:type="pct"/>
            <w:tcBorders>
              <w:left w:val="single" w:sz="4" w:space="0" w:color="000000"/>
              <w:right w:val="single" w:sz="4" w:space="0" w:color="000000"/>
            </w:tcBorders>
          </w:tcPr>
          <w:p w14:paraId="29A29094" w14:textId="45F1E810" w:rsidR="00A804A4" w:rsidRPr="002D0207" w:rsidRDefault="00A804A4" w:rsidP="00A804A4">
            <w:pPr>
              <w:pStyle w:val="Tablelistbullet1"/>
            </w:pPr>
            <w:r w:rsidRPr="00307A33">
              <w:rPr>
                <w:rStyle w:val="Inlinebold"/>
              </w:rPr>
              <w:t>A1</w:t>
            </w:r>
            <w:r>
              <w:t xml:space="preserve"> &gt; </w:t>
            </w:r>
            <w:r w:rsidRPr="00307A33">
              <w:rPr>
                <w:rStyle w:val="Inlinebold"/>
              </w:rPr>
              <w:t>B1</w:t>
            </w:r>
          </w:p>
        </w:tc>
      </w:tr>
      <w:tr w:rsidR="00A804A4" w14:paraId="4982D57E" w14:textId="77777777" w:rsidTr="004D727A">
        <w:trPr>
          <w:trHeight w:val="20"/>
        </w:trPr>
        <w:tc>
          <w:tcPr>
            <w:tcW w:w="1588" w:type="pct"/>
            <w:tcBorders>
              <w:top w:val="single" w:sz="4" w:space="0" w:color="000000"/>
              <w:bottom w:val="single" w:sz="4" w:space="0" w:color="000000"/>
            </w:tcBorders>
          </w:tcPr>
          <w:p w14:paraId="4C93213C" w14:textId="5106E365" w:rsidR="00A804A4" w:rsidRPr="002D0207" w:rsidRDefault="00A804A4" w:rsidP="00A804A4">
            <w:pPr>
              <w:pStyle w:val="TableContent"/>
            </w:pPr>
            <w:r>
              <w:t>&lt;</w:t>
            </w:r>
          </w:p>
        </w:tc>
        <w:tc>
          <w:tcPr>
            <w:tcW w:w="1743" w:type="pct"/>
            <w:tcBorders>
              <w:bottom w:val="single" w:sz="4" w:space="0" w:color="000000"/>
            </w:tcBorders>
          </w:tcPr>
          <w:p w14:paraId="436ECCC5" w14:textId="2F539BD1" w:rsidR="00A804A4" w:rsidRPr="002D0207" w:rsidRDefault="00A804A4" w:rsidP="00A804A4">
            <w:pPr>
              <w:pStyle w:val="TableContent"/>
            </w:pPr>
            <w:r>
              <w:t>Less than</w:t>
            </w:r>
          </w:p>
        </w:tc>
        <w:tc>
          <w:tcPr>
            <w:tcW w:w="1669" w:type="pct"/>
            <w:tcBorders>
              <w:bottom w:val="single" w:sz="4" w:space="0" w:color="000000"/>
            </w:tcBorders>
          </w:tcPr>
          <w:p w14:paraId="34916956" w14:textId="0ED10CB5" w:rsidR="00A804A4" w:rsidRPr="002D0207" w:rsidRDefault="00A804A4" w:rsidP="00A804A4">
            <w:pPr>
              <w:pStyle w:val="Tablelistbullet1"/>
            </w:pPr>
            <w:r w:rsidRPr="00307A33">
              <w:rPr>
                <w:rStyle w:val="Inlinebold"/>
              </w:rPr>
              <w:t>A1</w:t>
            </w:r>
            <w:r>
              <w:t xml:space="preserve"> &lt; </w:t>
            </w:r>
            <w:r w:rsidRPr="00307A33">
              <w:rPr>
                <w:rStyle w:val="Inlinebold"/>
              </w:rPr>
              <w:t>B1</w:t>
            </w:r>
          </w:p>
        </w:tc>
      </w:tr>
      <w:tr w:rsidR="004D71BB" w14:paraId="28031023" w14:textId="77777777" w:rsidTr="00B2428A">
        <w:trPr>
          <w:trHeight w:val="288"/>
        </w:trPr>
        <w:tc>
          <w:tcPr>
            <w:tcW w:w="1588" w:type="pct"/>
            <w:tcBorders>
              <w:right w:val="nil"/>
            </w:tcBorders>
            <w:shd w:val="clear" w:color="auto" w:fill="217346"/>
          </w:tcPr>
          <w:p w14:paraId="3B2AB242" w14:textId="77777777" w:rsidR="004D71BB" w:rsidRPr="002D0207" w:rsidRDefault="004D71BB" w:rsidP="00B2428A">
            <w:pPr>
              <w:pStyle w:val="Table2Header"/>
            </w:pPr>
            <w:r>
              <w:lastRenderedPageBreak/>
              <w:t>Logical operator</w:t>
            </w:r>
          </w:p>
        </w:tc>
        <w:tc>
          <w:tcPr>
            <w:tcW w:w="1743" w:type="pct"/>
            <w:tcBorders>
              <w:right w:val="nil"/>
            </w:tcBorders>
            <w:shd w:val="clear" w:color="auto" w:fill="217346"/>
          </w:tcPr>
          <w:p w14:paraId="7005735A" w14:textId="77777777" w:rsidR="004D71BB" w:rsidRPr="002D0207" w:rsidRDefault="004D71BB" w:rsidP="00B2428A">
            <w:pPr>
              <w:pStyle w:val="Table2Header"/>
            </w:pPr>
            <w:r>
              <w:t>Description</w:t>
            </w:r>
          </w:p>
        </w:tc>
        <w:tc>
          <w:tcPr>
            <w:tcW w:w="1669" w:type="pct"/>
            <w:tcBorders>
              <w:right w:val="nil"/>
            </w:tcBorders>
            <w:shd w:val="clear" w:color="auto" w:fill="217346"/>
          </w:tcPr>
          <w:p w14:paraId="1C273AAF" w14:textId="77777777" w:rsidR="004D71BB" w:rsidRPr="002D0207" w:rsidRDefault="004D71BB" w:rsidP="00B2428A">
            <w:pPr>
              <w:pStyle w:val="Table2Header"/>
            </w:pPr>
            <w:r>
              <w:t>Example</w:t>
            </w:r>
          </w:p>
        </w:tc>
      </w:tr>
      <w:tr w:rsidR="00A804A4" w14:paraId="38B7FEDA" w14:textId="77777777" w:rsidTr="004D727A">
        <w:trPr>
          <w:trHeight w:val="20"/>
        </w:trPr>
        <w:tc>
          <w:tcPr>
            <w:tcW w:w="1588" w:type="pct"/>
            <w:tcBorders>
              <w:top w:val="single" w:sz="4" w:space="0" w:color="000000"/>
              <w:bottom w:val="single" w:sz="4" w:space="0" w:color="000000"/>
            </w:tcBorders>
          </w:tcPr>
          <w:p w14:paraId="3B452707" w14:textId="4EBDF204" w:rsidR="00A804A4" w:rsidRPr="002D0207" w:rsidRDefault="00A804A4" w:rsidP="00A804A4">
            <w:pPr>
              <w:pStyle w:val="TableContent"/>
            </w:pPr>
            <w:r>
              <w:t>=</w:t>
            </w:r>
          </w:p>
        </w:tc>
        <w:tc>
          <w:tcPr>
            <w:tcW w:w="1743" w:type="pct"/>
            <w:tcBorders>
              <w:bottom w:val="single" w:sz="4" w:space="0" w:color="000000"/>
            </w:tcBorders>
          </w:tcPr>
          <w:p w14:paraId="66F712BB" w14:textId="0E5AAF92" w:rsidR="00A804A4" w:rsidRPr="002D0207" w:rsidRDefault="00A804A4" w:rsidP="00A804A4">
            <w:pPr>
              <w:pStyle w:val="TableContent"/>
            </w:pPr>
            <w:r>
              <w:t>Equal to</w:t>
            </w:r>
          </w:p>
        </w:tc>
        <w:tc>
          <w:tcPr>
            <w:tcW w:w="1669" w:type="pct"/>
            <w:tcBorders>
              <w:bottom w:val="single" w:sz="4" w:space="0" w:color="000000"/>
            </w:tcBorders>
          </w:tcPr>
          <w:p w14:paraId="2F966BF2" w14:textId="64C66554" w:rsidR="00A804A4" w:rsidRPr="002D0207" w:rsidRDefault="00A804A4" w:rsidP="00A804A4">
            <w:pPr>
              <w:pStyle w:val="Tablelistbullet1"/>
            </w:pPr>
            <w:r w:rsidRPr="00307A33">
              <w:rPr>
                <w:rStyle w:val="Inlinebold"/>
              </w:rPr>
              <w:t>A1</w:t>
            </w:r>
            <w:r>
              <w:t xml:space="preserve"> = </w:t>
            </w:r>
            <w:r w:rsidRPr="00307A33">
              <w:rPr>
                <w:rStyle w:val="Inlinebold"/>
              </w:rPr>
              <w:t>B1</w:t>
            </w:r>
          </w:p>
        </w:tc>
      </w:tr>
      <w:tr w:rsidR="00A804A4" w14:paraId="3F72DD99" w14:textId="77777777" w:rsidTr="004D727A">
        <w:trPr>
          <w:trHeight w:val="20"/>
        </w:trPr>
        <w:tc>
          <w:tcPr>
            <w:tcW w:w="1588" w:type="pct"/>
            <w:tcBorders>
              <w:top w:val="single" w:sz="4" w:space="0" w:color="000000"/>
              <w:bottom w:val="single" w:sz="4" w:space="0" w:color="000000"/>
            </w:tcBorders>
          </w:tcPr>
          <w:p w14:paraId="05B8C62B" w14:textId="2D42F240" w:rsidR="00A804A4" w:rsidRPr="002D0207" w:rsidRDefault="00A804A4" w:rsidP="00A804A4">
            <w:pPr>
              <w:pStyle w:val="TableContent"/>
            </w:pPr>
            <w:r>
              <w:t>&lt;&gt;</w:t>
            </w:r>
          </w:p>
        </w:tc>
        <w:tc>
          <w:tcPr>
            <w:tcW w:w="1743" w:type="pct"/>
            <w:tcBorders>
              <w:bottom w:val="single" w:sz="4" w:space="0" w:color="000000"/>
            </w:tcBorders>
          </w:tcPr>
          <w:p w14:paraId="1C97125A" w14:textId="47DEB991" w:rsidR="00A804A4" w:rsidRPr="002D0207" w:rsidRDefault="00A804A4" w:rsidP="00A804A4">
            <w:pPr>
              <w:pStyle w:val="TableContent"/>
            </w:pPr>
            <w:r>
              <w:t>Not equal to</w:t>
            </w:r>
          </w:p>
        </w:tc>
        <w:tc>
          <w:tcPr>
            <w:tcW w:w="1669" w:type="pct"/>
            <w:tcBorders>
              <w:bottom w:val="single" w:sz="4" w:space="0" w:color="000000"/>
            </w:tcBorders>
          </w:tcPr>
          <w:p w14:paraId="6AA7B90B" w14:textId="7C1C9E9F" w:rsidR="00A804A4" w:rsidRPr="002D0207" w:rsidRDefault="00A804A4" w:rsidP="00A804A4">
            <w:pPr>
              <w:pStyle w:val="Tablelistbullet1"/>
            </w:pPr>
            <w:r w:rsidRPr="00307A33">
              <w:rPr>
                <w:rStyle w:val="Inlinebold"/>
              </w:rPr>
              <w:t>A1</w:t>
            </w:r>
            <w:r>
              <w:t xml:space="preserve"> &lt;&gt; </w:t>
            </w:r>
            <w:r w:rsidRPr="00307A33">
              <w:rPr>
                <w:rStyle w:val="Inlinebold"/>
              </w:rPr>
              <w:t>B1</w:t>
            </w:r>
          </w:p>
        </w:tc>
      </w:tr>
      <w:tr w:rsidR="00A804A4" w14:paraId="3F45B425" w14:textId="77777777" w:rsidTr="004D727A">
        <w:trPr>
          <w:trHeight w:val="20"/>
        </w:trPr>
        <w:tc>
          <w:tcPr>
            <w:tcW w:w="1588" w:type="pct"/>
            <w:tcBorders>
              <w:top w:val="single" w:sz="4" w:space="0" w:color="000000"/>
              <w:bottom w:val="single" w:sz="4" w:space="0" w:color="000000"/>
            </w:tcBorders>
          </w:tcPr>
          <w:p w14:paraId="34AC0110" w14:textId="63F14B40" w:rsidR="00A804A4" w:rsidRPr="002D0207" w:rsidRDefault="00A804A4" w:rsidP="00A804A4">
            <w:pPr>
              <w:pStyle w:val="TableContent"/>
            </w:pPr>
            <w:r>
              <w:t>&gt;=</w:t>
            </w:r>
          </w:p>
        </w:tc>
        <w:tc>
          <w:tcPr>
            <w:tcW w:w="1743" w:type="pct"/>
            <w:tcBorders>
              <w:bottom w:val="single" w:sz="4" w:space="0" w:color="000000"/>
            </w:tcBorders>
          </w:tcPr>
          <w:p w14:paraId="45B18B6B" w14:textId="504A7F6A" w:rsidR="00A804A4" w:rsidRPr="002D0207" w:rsidRDefault="00A804A4" w:rsidP="00A804A4">
            <w:pPr>
              <w:pStyle w:val="TableContent"/>
            </w:pPr>
            <w:r>
              <w:t xml:space="preserve">Greater than </w:t>
            </w:r>
            <w:r w:rsidR="00203F0C">
              <w:t>or</w:t>
            </w:r>
            <w:r>
              <w:t xml:space="preserve"> equal to</w:t>
            </w:r>
          </w:p>
        </w:tc>
        <w:tc>
          <w:tcPr>
            <w:tcW w:w="1669" w:type="pct"/>
            <w:tcBorders>
              <w:bottom w:val="single" w:sz="4" w:space="0" w:color="000000"/>
            </w:tcBorders>
          </w:tcPr>
          <w:p w14:paraId="473E6216" w14:textId="1E4B1D31" w:rsidR="00A804A4" w:rsidRPr="002D0207" w:rsidRDefault="00A804A4" w:rsidP="00A804A4">
            <w:pPr>
              <w:pStyle w:val="Tablelistbullet1"/>
            </w:pPr>
            <w:r w:rsidRPr="00307A33">
              <w:rPr>
                <w:rStyle w:val="Inlinebold"/>
              </w:rPr>
              <w:t>A1</w:t>
            </w:r>
            <w:r>
              <w:t xml:space="preserve"> &gt;= </w:t>
            </w:r>
            <w:r w:rsidRPr="00307A33">
              <w:rPr>
                <w:rStyle w:val="Inlinebold"/>
              </w:rPr>
              <w:t>B1</w:t>
            </w:r>
          </w:p>
        </w:tc>
      </w:tr>
      <w:tr w:rsidR="00A804A4" w14:paraId="05AE5153" w14:textId="77777777" w:rsidTr="004D727A">
        <w:trPr>
          <w:trHeight w:val="20"/>
        </w:trPr>
        <w:tc>
          <w:tcPr>
            <w:tcW w:w="1588" w:type="pct"/>
          </w:tcPr>
          <w:p w14:paraId="701CB439" w14:textId="4ECE1226" w:rsidR="00A804A4" w:rsidRPr="002D0207" w:rsidRDefault="00A804A4" w:rsidP="00A804A4">
            <w:pPr>
              <w:pStyle w:val="TableContent"/>
            </w:pPr>
            <w:r>
              <w:t>&lt;=</w:t>
            </w:r>
          </w:p>
        </w:tc>
        <w:tc>
          <w:tcPr>
            <w:tcW w:w="1743" w:type="pct"/>
          </w:tcPr>
          <w:p w14:paraId="183AE52C" w14:textId="1D7C080C" w:rsidR="00A804A4" w:rsidRPr="002D0207" w:rsidRDefault="00A804A4" w:rsidP="00A804A4">
            <w:pPr>
              <w:pStyle w:val="TableContent"/>
            </w:pPr>
            <w:r>
              <w:t xml:space="preserve">Less than </w:t>
            </w:r>
            <w:r w:rsidR="00203F0C">
              <w:t xml:space="preserve">or </w:t>
            </w:r>
            <w:r>
              <w:t>equal to</w:t>
            </w:r>
          </w:p>
        </w:tc>
        <w:tc>
          <w:tcPr>
            <w:tcW w:w="1669" w:type="pct"/>
          </w:tcPr>
          <w:p w14:paraId="7EA11BA4" w14:textId="5FC9D24B" w:rsidR="00A804A4" w:rsidRPr="002D0207" w:rsidRDefault="00A804A4" w:rsidP="00A804A4">
            <w:pPr>
              <w:pStyle w:val="Tablelistbullet1"/>
            </w:pPr>
            <w:r w:rsidRPr="00307A33">
              <w:rPr>
                <w:rStyle w:val="Inlinebold"/>
              </w:rPr>
              <w:t>A1</w:t>
            </w:r>
            <w:r>
              <w:t xml:space="preserve"> &lt;= </w:t>
            </w:r>
            <w:r w:rsidRPr="00307A33">
              <w:rPr>
                <w:rStyle w:val="Inlinebold"/>
              </w:rPr>
              <w:t>B1</w:t>
            </w:r>
          </w:p>
        </w:tc>
      </w:tr>
    </w:tbl>
    <w:p w14:paraId="572CFFFD" w14:textId="350ECF9E" w:rsidR="00454F89" w:rsidRDefault="00A804A4" w:rsidP="00A804A4">
      <w:pPr>
        <w:pStyle w:val="Caption"/>
      </w:pPr>
      <w:r>
        <w:t xml:space="preserve">Table </w:t>
      </w:r>
      <w:r w:rsidRPr="00634172">
        <w:fldChar w:fldCharType="begin"/>
      </w:r>
      <w:r w:rsidRPr="00634172">
        <w:instrText xml:space="preserve"> SEQ Table \* ARABIC </w:instrText>
      </w:r>
      <w:r w:rsidRPr="00634172">
        <w:fldChar w:fldCharType="separate"/>
      </w:r>
      <w:r w:rsidRPr="00634172">
        <w:t>4</w:t>
      </w:r>
      <w:r w:rsidRPr="00634172">
        <w:fldChar w:fldCharType="end"/>
      </w:r>
      <w:r w:rsidRPr="00634172">
        <w:t>: Logical operators used for conditions</w:t>
      </w:r>
    </w:p>
    <w:p w14:paraId="2795E5A9" w14:textId="552F5CEA" w:rsidR="00537611" w:rsidRDefault="00537611" w:rsidP="00537611">
      <w:pPr>
        <w:pStyle w:val="Heading3"/>
      </w:pPr>
      <w:bookmarkStart w:id="162" w:name="_Toc28777065"/>
      <w:r>
        <w:t xml:space="preserve">Activity: </w:t>
      </w:r>
      <w:r w:rsidR="00831927">
        <w:t>Discuss and learn</w:t>
      </w:r>
      <w:bookmarkEnd w:id="162"/>
    </w:p>
    <w:p w14:paraId="3C985EFC" w14:textId="2DF6ABF7" w:rsidR="00537611" w:rsidRPr="00537611" w:rsidRDefault="00537611" w:rsidP="00537611">
      <w:r>
        <w:t xml:space="preserve">In this activity, the teacher will </w:t>
      </w:r>
      <w:r w:rsidR="00B90CCD">
        <w:t>display several IF statements for you to analyze</w:t>
      </w:r>
      <w:r w:rsidRPr="00537611">
        <w:t>.</w:t>
      </w:r>
    </w:p>
    <w:p w14:paraId="3C80B42D" w14:textId="77777777" w:rsidR="00537611" w:rsidRDefault="00537611" w:rsidP="00537611">
      <w:pPr>
        <w:pStyle w:val="Heading4"/>
      </w:pPr>
      <w:r>
        <w:t>Resources required</w:t>
      </w:r>
    </w:p>
    <w:p w14:paraId="308CF8E4" w14:textId="77777777" w:rsidR="00537611" w:rsidRPr="00537611" w:rsidRDefault="00537611" w:rsidP="00537611">
      <w:r>
        <w:t>You will need the following resources for this activity:</w:t>
      </w:r>
    </w:p>
    <w:p w14:paraId="2B3514CD" w14:textId="3F0E6BF9" w:rsidR="00537611" w:rsidRDefault="00B90CCD" w:rsidP="00030BE1">
      <w:r w:rsidRPr="00ED61F7">
        <w:t>None</w:t>
      </w:r>
      <w:r w:rsidR="00537611">
        <w:t>.</w:t>
      </w:r>
    </w:p>
    <w:p w14:paraId="2E6BCB60" w14:textId="77777777" w:rsidR="00537611" w:rsidRDefault="00537611" w:rsidP="00537611">
      <w:pPr>
        <w:pStyle w:val="Heading4"/>
      </w:pPr>
      <w:r>
        <w:t>Activity instructions</w:t>
      </w:r>
    </w:p>
    <w:p w14:paraId="186FF07D" w14:textId="45ADF2D4" w:rsidR="00B90CCD" w:rsidRDefault="00537611" w:rsidP="00537611">
      <w:r>
        <w:t xml:space="preserve">Follow along as the teacher </w:t>
      </w:r>
      <w:r w:rsidR="00B90CCD">
        <w:t xml:space="preserve">presents several </w:t>
      </w:r>
      <w:r w:rsidR="00B90CCD" w:rsidRPr="00ED61F7">
        <w:rPr>
          <w:rStyle w:val="Inlinebold"/>
        </w:rPr>
        <w:t>IF</w:t>
      </w:r>
      <w:r w:rsidR="00B90CCD">
        <w:t xml:space="preserve"> statements. As you analyze each statement</w:t>
      </w:r>
      <w:r w:rsidR="00341D4F">
        <w:t>,</w:t>
      </w:r>
      <w:r w:rsidR="00B90CCD">
        <w:t xml:space="preserve"> discuss:</w:t>
      </w:r>
    </w:p>
    <w:p w14:paraId="7865DF9D" w14:textId="70945588" w:rsidR="00537611" w:rsidRDefault="00B90CCD" w:rsidP="00F64BF1">
      <w:pPr>
        <w:pStyle w:val="Bulletlevel1"/>
      </w:pPr>
      <w:r>
        <w:t>What is the condition being evaluated?</w:t>
      </w:r>
    </w:p>
    <w:p w14:paraId="05A23234" w14:textId="5601A103" w:rsidR="00B90CCD" w:rsidRDefault="00B90CCD" w:rsidP="00F64BF1">
      <w:pPr>
        <w:pStyle w:val="Bulletlevel1"/>
      </w:pPr>
      <w:r>
        <w:t>What happens if the result is true?</w:t>
      </w:r>
    </w:p>
    <w:p w14:paraId="178ADF5C" w14:textId="7B76C96E" w:rsidR="00B90CCD" w:rsidRPr="00537611" w:rsidRDefault="00B90CCD" w:rsidP="00F64BF1">
      <w:pPr>
        <w:pStyle w:val="Bulletlevel1"/>
      </w:pPr>
      <w:r>
        <w:t>What happens if the result is false?</w:t>
      </w:r>
    </w:p>
    <w:p w14:paraId="77407DA5" w14:textId="4BD01089" w:rsidR="00537611" w:rsidRPr="007E10CC" w:rsidRDefault="00537611" w:rsidP="00537611">
      <w:pPr>
        <w:pStyle w:val="Heading3"/>
      </w:pPr>
      <w:bookmarkStart w:id="163" w:name="_Toc28777066"/>
      <w:r>
        <w:t xml:space="preserve">Try-it: </w:t>
      </w:r>
      <w:r w:rsidR="004770B8">
        <w:t>Understand IF statements</w:t>
      </w:r>
      <w:bookmarkEnd w:id="163"/>
    </w:p>
    <w:p w14:paraId="00212DA3" w14:textId="7360D9D0" w:rsidR="00537611" w:rsidRPr="00537611" w:rsidRDefault="00537611" w:rsidP="00537611">
      <w:r w:rsidRPr="00537611">
        <w:rPr>
          <w:noProof/>
          <w:lang w:val="en-IN" w:eastAsia="en-IN"/>
        </w:rPr>
        <w:drawing>
          <wp:inline distT="0" distB="0" distL="0" distR="0" wp14:anchorId="7E82A4EC" wp14:editId="1F7B259E">
            <wp:extent cx="365748" cy="365748"/>
            <wp:effectExtent l="0" t="0" r="0" b="0"/>
            <wp:docPr id="1490664163" name="Picture 1490664163" descr=" Illustration indicates that the Try-it is a standalone activ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65748" cy="365748"/>
                    </a:xfrm>
                    <a:prstGeom prst="rect">
                      <a:avLst/>
                    </a:prstGeom>
                  </pic:spPr>
                </pic:pic>
              </a:graphicData>
            </a:graphic>
          </wp:inline>
        </w:drawing>
      </w:r>
      <w:r w:rsidRPr="00537611">
        <w:t xml:space="preserve">  This try-it activity </w:t>
      </w:r>
      <w:r w:rsidR="00726E63">
        <w:t xml:space="preserve">has you identify </w:t>
      </w:r>
      <w:r w:rsidR="00673557">
        <w:t>examples</w:t>
      </w:r>
      <w:r w:rsidR="00726E63">
        <w:t xml:space="preserve"> of </w:t>
      </w:r>
      <w:r w:rsidR="00673557">
        <w:t xml:space="preserve">using </w:t>
      </w:r>
      <w:r w:rsidR="00726E63" w:rsidRPr="00ED61F7">
        <w:rPr>
          <w:rStyle w:val="Inlinebold"/>
        </w:rPr>
        <w:t>IF</w:t>
      </w:r>
      <w:r w:rsidR="00726E63">
        <w:t xml:space="preserve"> </w:t>
      </w:r>
      <w:r w:rsidR="00673557">
        <w:t>statements</w:t>
      </w:r>
      <w:r w:rsidR="00726E63">
        <w:t xml:space="preserve"> in Excel</w:t>
      </w:r>
      <w:r w:rsidRPr="00537611">
        <w:t>.</w:t>
      </w:r>
    </w:p>
    <w:p w14:paraId="13E08216" w14:textId="77777777" w:rsidR="00537611" w:rsidRDefault="00537611" w:rsidP="00537611">
      <w:pPr>
        <w:pStyle w:val="Heading4"/>
      </w:pPr>
      <w:r>
        <w:t>Resources</w:t>
      </w:r>
    </w:p>
    <w:p w14:paraId="26EB3E7E" w14:textId="77777777" w:rsidR="00537611" w:rsidRPr="00537611" w:rsidRDefault="00537611" w:rsidP="00537611">
      <w:r>
        <w:t xml:space="preserve">You will need the following resources for this </w:t>
      </w:r>
      <w:r w:rsidRPr="00537611">
        <w:t>try-it:</w:t>
      </w:r>
    </w:p>
    <w:p w14:paraId="29C927F8" w14:textId="225D9CEE" w:rsidR="00537611" w:rsidRDefault="00726E63" w:rsidP="00030BE1">
      <w:r w:rsidRPr="004D71BB">
        <w:rPr>
          <w:rStyle w:val="Inlinebold"/>
          <w:b w:val="0"/>
          <w:bCs/>
        </w:rPr>
        <w:t>None</w:t>
      </w:r>
      <w:r w:rsidR="00537611">
        <w:t>.</w:t>
      </w:r>
    </w:p>
    <w:p w14:paraId="38E4B627" w14:textId="77777777" w:rsidR="004D71BB" w:rsidRDefault="004D71BB">
      <w:pPr>
        <w:spacing w:after="160" w:line="259" w:lineRule="auto"/>
        <w:rPr>
          <w:rFonts w:ascii="Segoe UI Semibold" w:eastAsiaTheme="majorEastAsia" w:hAnsi="Segoe UI Semibold" w:cstheme="majorBidi"/>
          <w:iCs/>
          <w:sz w:val="32"/>
          <w:szCs w:val="24"/>
        </w:rPr>
      </w:pPr>
      <w:r>
        <w:br w:type="page"/>
      </w:r>
    </w:p>
    <w:p w14:paraId="250F29FD" w14:textId="188EC9E9" w:rsidR="00537611" w:rsidRDefault="00537611" w:rsidP="00537611">
      <w:pPr>
        <w:pStyle w:val="Heading4"/>
      </w:pPr>
      <w:r>
        <w:lastRenderedPageBreak/>
        <w:t>Instructions</w:t>
      </w:r>
    </w:p>
    <w:p w14:paraId="51CAA108" w14:textId="77777777" w:rsidR="00537611" w:rsidRPr="00537611" w:rsidRDefault="00537611" w:rsidP="00537611">
      <w:r>
        <w:t>The following are the general tasks that you need to perform during this try-it:</w:t>
      </w:r>
    </w:p>
    <w:p w14:paraId="65908CBE" w14:textId="2B094313" w:rsidR="00537611" w:rsidRPr="00537611" w:rsidRDefault="00726E63" w:rsidP="00E46A24">
      <w:pPr>
        <w:pStyle w:val="Numberedlist1"/>
        <w:numPr>
          <w:ilvl w:val="0"/>
          <w:numId w:val="36"/>
        </w:numPr>
      </w:pPr>
      <w:r>
        <w:t>Pair up with a fellow student and discuss</w:t>
      </w:r>
      <w:r w:rsidR="00BF6FF9">
        <w:t>:</w:t>
      </w:r>
      <w:r>
        <w:t xml:space="preserve"> </w:t>
      </w:r>
      <w:r w:rsidR="00BF6FF9">
        <w:t>W</w:t>
      </w:r>
      <w:r>
        <w:t xml:space="preserve">hat are three situations where </w:t>
      </w:r>
      <w:r w:rsidR="00673557">
        <w:t>an</w:t>
      </w:r>
      <w:r>
        <w:t xml:space="preserve"> </w:t>
      </w:r>
      <w:r w:rsidRPr="00726E63">
        <w:rPr>
          <w:rStyle w:val="Inlinebold"/>
        </w:rPr>
        <w:t>IF</w:t>
      </w:r>
      <w:r>
        <w:t xml:space="preserve"> </w:t>
      </w:r>
      <w:r w:rsidR="00673557">
        <w:t>statement</w:t>
      </w:r>
      <w:r>
        <w:t xml:space="preserve"> would be useful in an Excel worksheet?</w:t>
      </w:r>
    </w:p>
    <w:p w14:paraId="757430E2" w14:textId="5747104E" w:rsidR="00537611" w:rsidRDefault="00726E63" w:rsidP="00E46A24">
      <w:pPr>
        <w:pStyle w:val="Numberedlist1"/>
        <w:numPr>
          <w:ilvl w:val="0"/>
          <w:numId w:val="36"/>
        </w:numPr>
      </w:pPr>
      <w:r>
        <w:t>Share your ideas with the class.</w:t>
      </w:r>
    </w:p>
    <w:p w14:paraId="05844278" w14:textId="5804B34C" w:rsidR="00537611" w:rsidRDefault="00537611" w:rsidP="00537611">
      <w:pPr>
        <w:pStyle w:val="Heading2"/>
      </w:pPr>
      <w:bookmarkStart w:id="164" w:name="_Toc28777067"/>
      <w:r>
        <w:t xml:space="preserve">Topic 2: </w:t>
      </w:r>
      <w:r w:rsidR="003E33ED">
        <w:t>Us</w:t>
      </w:r>
      <w:r w:rsidR="008C0DC1">
        <w:t>e</w:t>
      </w:r>
      <w:r w:rsidR="003E33ED">
        <w:t xml:space="preserve"> the IF </w:t>
      </w:r>
      <w:r w:rsidR="001E5B57">
        <w:t>f</w:t>
      </w:r>
      <w:r w:rsidR="003E33ED">
        <w:t>unction</w:t>
      </w:r>
      <w:bookmarkEnd w:id="164"/>
    </w:p>
    <w:p w14:paraId="592AE3D4" w14:textId="44AF1565" w:rsidR="00B00CB7" w:rsidRDefault="00537611" w:rsidP="00B00CB7">
      <w:pPr>
        <w:rPr>
          <w:rStyle w:val="Inlinebold"/>
        </w:rPr>
      </w:pPr>
      <w:r w:rsidRPr="00537611">
        <w:rPr>
          <w:noProof/>
          <w:lang w:val="en-IN" w:eastAsia="en-IN"/>
        </w:rPr>
        <w:drawing>
          <wp:inline distT="0" distB="0" distL="0" distR="0" wp14:anchorId="4D3D15AD" wp14:editId="3E1AEFE9">
            <wp:extent cx="302554" cy="365587"/>
            <wp:effectExtent l="0" t="0" r="2540" b="0"/>
            <wp:docPr id="61" name="Picture 61" descr=" Illustration indicates that a Topic is mapped to a Microsoft Certification Exam Objective Doma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02554" cy="365587"/>
                    </a:xfrm>
                    <a:prstGeom prst="rect">
                      <a:avLst/>
                    </a:prstGeom>
                  </pic:spPr>
                </pic:pic>
              </a:graphicData>
            </a:graphic>
          </wp:inline>
        </w:drawing>
      </w:r>
      <w:r w:rsidR="00B00CB7" w:rsidRPr="00ED61F7">
        <w:rPr>
          <w:rStyle w:val="Inlinebold"/>
        </w:rPr>
        <w:t>IF</w:t>
      </w:r>
      <w:r w:rsidR="00B00CB7">
        <w:t xml:space="preserve"> statements are </w:t>
      </w:r>
      <w:r w:rsidR="00E30BCA">
        <w:t>integrated into an Excel worksheet</w:t>
      </w:r>
      <w:r w:rsidR="00B00CB7">
        <w:t xml:space="preserve"> by using the </w:t>
      </w:r>
      <w:r w:rsidR="00B00CB7" w:rsidRPr="00B00CB7">
        <w:rPr>
          <w:rStyle w:val="Inlinebold"/>
        </w:rPr>
        <w:t>IF</w:t>
      </w:r>
      <w:r w:rsidR="00B00CB7">
        <w:t xml:space="preserve"> function</w:t>
      </w:r>
      <w:r w:rsidR="00FC3A3C">
        <w:t xml:space="preserve">. </w:t>
      </w:r>
      <w:r w:rsidR="00B00CB7">
        <w:t xml:space="preserve">The </w:t>
      </w:r>
      <w:r w:rsidR="00B00CB7" w:rsidRPr="00ED61F7">
        <w:rPr>
          <w:rStyle w:val="Inlinebold"/>
        </w:rPr>
        <w:t>IF</w:t>
      </w:r>
      <w:r w:rsidR="00B00CB7">
        <w:t xml:space="preserve"> function follows the same </w:t>
      </w:r>
      <w:r w:rsidR="00E30BCA">
        <w:t xml:space="preserve">principle as </w:t>
      </w:r>
      <w:r w:rsidR="00466EB4">
        <w:t>an</w:t>
      </w:r>
      <w:r w:rsidR="00E30BCA">
        <w:t xml:space="preserve"> </w:t>
      </w:r>
      <w:r w:rsidR="00E30BCA" w:rsidRPr="00ED61F7">
        <w:rPr>
          <w:rStyle w:val="Inlinebold"/>
        </w:rPr>
        <w:t>IF</w:t>
      </w:r>
      <w:r w:rsidR="00E30BCA">
        <w:t xml:space="preserve"> statement where a condition is evaluated and then returns a </w:t>
      </w:r>
      <w:r w:rsidR="00B00CB7">
        <w:t>specific result based upon a TRUE or FALSE evaluation.</w:t>
      </w:r>
    </w:p>
    <w:p w14:paraId="139BA0F5" w14:textId="67251A01" w:rsidR="00B00CB7" w:rsidRDefault="00B00CB7" w:rsidP="00B00CB7">
      <w:r w:rsidRPr="00F67180">
        <w:rPr>
          <w:rStyle w:val="Inlinebold"/>
        </w:rPr>
        <w:t>IF</w:t>
      </w:r>
      <w:r>
        <w:t xml:space="preserve"> functions are quite useful in an Excel worksheet such as in the following situations:</w:t>
      </w:r>
    </w:p>
    <w:p w14:paraId="547A859C" w14:textId="77777777" w:rsidR="00B00CB7" w:rsidRDefault="00B00CB7" w:rsidP="00F64BF1">
      <w:pPr>
        <w:pStyle w:val="Bulletlevel1"/>
      </w:pPr>
      <w:r>
        <w:t>You need to test if a condition is true or false when evaluated against data in a worksheet.</w:t>
      </w:r>
    </w:p>
    <w:p w14:paraId="7B648AC2" w14:textId="156397E5" w:rsidR="00B00CB7" w:rsidRDefault="00B00CB7" w:rsidP="00F64BF1">
      <w:pPr>
        <w:pStyle w:val="Bulletlevel1"/>
      </w:pPr>
      <w:r>
        <w:t>You need to output specific text based upon the evaluation of a condition.</w:t>
      </w:r>
    </w:p>
    <w:p w14:paraId="5B2C338E" w14:textId="77777777" w:rsidR="00B00CB7" w:rsidRDefault="00B00CB7" w:rsidP="00F64BF1">
      <w:pPr>
        <w:pStyle w:val="Bulletlevel1"/>
      </w:pPr>
      <w:r>
        <w:t>You need to perform additional calculations on data based upon the evaluation of a condition.</w:t>
      </w:r>
    </w:p>
    <w:p w14:paraId="0B7E0D9C" w14:textId="77777777" w:rsidR="00634172" w:rsidRDefault="00634172" w:rsidP="00634172">
      <w:pPr>
        <w:pStyle w:val="Heading3"/>
      </w:pPr>
      <w:bookmarkStart w:id="165" w:name="_Toc28777068"/>
      <w:r>
        <w:t>IF function syntax</w:t>
      </w:r>
      <w:bookmarkEnd w:id="165"/>
    </w:p>
    <w:p w14:paraId="7DDCDF94" w14:textId="3BE2DABB" w:rsidR="00634172" w:rsidRDefault="00634172" w:rsidP="00634172">
      <w:r>
        <w:t xml:space="preserve">As shown in Figure 20, the </w:t>
      </w:r>
      <w:r w:rsidRPr="00E751DE">
        <w:rPr>
          <w:rStyle w:val="Inlinebold"/>
        </w:rPr>
        <w:t>IF</w:t>
      </w:r>
      <w:r>
        <w:t xml:space="preserve"> function begins with an equal (</w:t>
      </w:r>
      <w:r w:rsidRPr="009353C7">
        <w:rPr>
          <w:rStyle w:val="Inlinebold"/>
        </w:rPr>
        <w:t>=</w:t>
      </w:r>
      <w:r>
        <w:t xml:space="preserve">) sign followed by the name and opening </w:t>
      </w:r>
      <w:r w:rsidR="00FE1BB0">
        <w:t>parentheses</w:t>
      </w:r>
      <w:r>
        <w:t xml:space="preserve">. The function contains </w:t>
      </w:r>
      <w:r w:rsidR="004D1D91">
        <w:t>three</w:t>
      </w:r>
      <w:r>
        <w:t xml:space="preserve"> arguments described as follows:</w:t>
      </w:r>
    </w:p>
    <w:p w14:paraId="1D7A1CAA" w14:textId="5AA34487" w:rsidR="00634172" w:rsidRDefault="00634172" w:rsidP="00F64BF1">
      <w:pPr>
        <w:pStyle w:val="Bulletlevel1"/>
      </w:pPr>
      <w:r w:rsidRPr="00B26D36">
        <w:rPr>
          <w:rStyle w:val="Inlinebold"/>
        </w:rPr>
        <w:t>logical_test</w:t>
      </w:r>
      <w:r>
        <w:t xml:space="preserve"> (required)</w:t>
      </w:r>
      <w:r w:rsidR="004D1D91">
        <w:t>—</w:t>
      </w:r>
      <w:r>
        <w:t>A value or expression that specifies the condition you want to test.</w:t>
      </w:r>
    </w:p>
    <w:p w14:paraId="70AA6ECF" w14:textId="4B02B05D" w:rsidR="00634172" w:rsidRDefault="00634172" w:rsidP="00F64BF1">
      <w:pPr>
        <w:pStyle w:val="Bulletlevel1"/>
      </w:pPr>
      <w:r w:rsidRPr="00B26D36">
        <w:rPr>
          <w:rStyle w:val="Inlinebold"/>
        </w:rPr>
        <w:t>value_if_true</w:t>
      </w:r>
      <w:r>
        <w:rPr>
          <w:rStyle w:val="Inlinebold"/>
        </w:rPr>
        <w:t xml:space="preserve"> </w:t>
      </w:r>
      <w:r w:rsidRPr="004F33D1">
        <w:t>(optional)</w:t>
      </w:r>
      <w:r w:rsidR="004D1D91">
        <w:t>—</w:t>
      </w:r>
      <w:r>
        <w:t xml:space="preserve">The value you want returned if the result of the </w:t>
      </w:r>
      <w:r w:rsidRPr="00010425">
        <w:t>logical_test</w:t>
      </w:r>
      <w:r>
        <w:t xml:space="preserve"> is TRUE. This can contain numbers, text, and additional formulas or functions to be evaluated.</w:t>
      </w:r>
    </w:p>
    <w:p w14:paraId="5569FF39" w14:textId="4134CB9B" w:rsidR="00634172" w:rsidRDefault="00634172" w:rsidP="00F64BF1">
      <w:pPr>
        <w:pStyle w:val="Bulletlevel1"/>
      </w:pPr>
      <w:r w:rsidRPr="00B26D36">
        <w:rPr>
          <w:rStyle w:val="Inlinebold"/>
        </w:rPr>
        <w:t>value_if_false</w:t>
      </w:r>
      <w:r>
        <w:rPr>
          <w:rStyle w:val="Inlinebold"/>
        </w:rPr>
        <w:t xml:space="preserve"> </w:t>
      </w:r>
      <w:r w:rsidRPr="004F33D1">
        <w:t>(optional)</w:t>
      </w:r>
      <w:r w:rsidR="004D1D91">
        <w:t>—</w:t>
      </w:r>
      <w:r>
        <w:t xml:space="preserve">The value you want returned if the result of the </w:t>
      </w:r>
      <w:r w:rsidRPr="00010425">
        <w:t>logical_test</w:t>
      </w:r>
      <w:r>
        <w:t xml:space="preserve"> is FALSE.</w:t>
      </w:r>
      <w:r w:rsidRPr="00E42923">
        <w:t xml:space="preserve"> </w:t>
      </w:r>
      <w:r>
        <w:t>This can contain numbers, text, and additional formulas or functions to be evaluated.</w:t>
      </w:r>
    </w:p>
    <w:p w14:paraId="318BD3E9" w14:textId="77777777" w:rsidR="00634172" w:rsidRPr="00634172" w:rsidRDefault="00634172" w:rsidP="00634172">
      <w:r w:rsidRPr="00634172">
        <w:rPr>
          <w:noProof/>
          <w:lang w:val="en-IN" w:eastAsia="en-IN"/>
        </w:rPr>
        <w:drawing>
          <wp:inline distT="0" distB="0" distL="0" distR="0" wp14:anchorId="4134A02A" wp14:editId="1AF14061">
            <wp:extent cx="2709882" cy="542929"/>
            <wp:effectExtent l="19050" t="19050" r="14605" b="9525"/>
            <wp:docPr id="48" name="Picture 48" descr="The IF function showing the name, required logical text, and then value if true, and value if false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5_L5_20_if_function.png"/>
                    <pic:cNvPicPr/>
                  </pic:nvPicPr>
                  <pic:blipFill>
                    <a:blip r:embed="rId57">
                      <a:extLst>
                        <a:ext uri="{28A0092B-C50C-407E-A947-70E740481C1C}">
                          <a14:useLocalDpi xmlns:a14="http://schemas.microsoft.com/office/drawing/2010/main" val="0"/>
                        </a:ext>
                      </a:extLst>
                    </a:blip>
                    <a:stretch>
                      <a:fillRect/>
                    </a:stretch>
                  </pic:blipFill>
                  <pic:spPr>
                    <a:xfrm>
                      <a:off x="0" y="0"/>
                      <a:ext cx="2709882" cy="542929"/>
                    </a:xfrm>
                    <a:prstGeom prst="rect">
                      <a:avLst/>
                    </a:prstGeom>
                    <a:ln w="12700">
                      <a:solidFill>
                        <a:schemeClr val="tx1"/>
                      </a:solidFill>
                    </a:ln>
                  </pic:spPr>
                </pic:pic>
              </a:graphicData>
            </a:graphic>
          </wp:inline>
        </w:drawing>
      </w:r>
    </w:p>
    <w:p w14:paraId="5C4D6ABC" w14:textId="52F6F7DA" w:rsidR="00634172" w:rsidRDefault="00634172" w:rsidP="00634172">
      <w:pPr>
        <w:pStyle w:val="Caption"/>
      </w:pPr>
      <w:r>
        <w:t xml:space="preserve">Figure </w:t>
      </w:r>
      <w:r>
        <w:fldChar w:fldCharType="begin"/>
      </w:r>
      <w:r>
        <w:instrText xml:space="preserve"> SEQ Figure \* ARABIC </w:instrText>
      </w:r>
      <w:r>
        <w:fldChar w:fldCharType="separate"/>
      </w:r>
      <w:r w:rsidRPr="00634172">
        <w:t>20</w:t>
      </w:r>
      <w:r>
        <w:fldChar w:fldCharType="end"/>
      </w:r>
      <w:r>
        <w:t xml:space="preserve">: </w:t>
      </w:r>
      <w:r w:rsidRPr="00DD3662">
        <w:rPr>
          <w:rStyle w:val="Inlinebold"/>
        </w:rPr>
        <w:t>IF</w:t>
      </w:r>
      <w:r>
        <w:t xml:space="preserve"> function</w:t>
      </w:r>
    </w:p>
    <w:p w14:paraId="678F36D1" w14:textId="66726838" w:rsidR="00247D93" w:rsidRDefault="00C9234E" w:rsidP="00C9234E">
      <w:pPr>
        <w:pStyle w:val="Heading3"/>
      </w:pPr>
      <w:bookmarkStart w:id="166" w:name="_Toc28777069"/>
      <w:r>
        <w:lastRenderedPageBreak/>
        <w:t>Considerations when using the IF function</w:t>
      </w:r>
      <w:bookmarkEnd w:id="166"/>
    </w:p>
    <w:p w14:paraId="4E1524E7" w14:textId="2B9B1C4E" w:rsidR="00C9234E" w:rsidRDefault="00256E2B" w:rsidP="00C9234E">
      <w:r>
        <w:t xml:space="preserve">As shown in the syntax, the </w:t>
      </w:r>
      <w:r w:rsidRPr="00ED61F7">
        <w:rPr>
          <w:rStyle w:val="Inlinebold"/>
        </w:rPr>
        <w:t>IF</w:t>
      </w:r>
      <w:r>
        <w:t xml:space="preserve"> function only </w:t>
      </w:r>
      <w:r w:rsidR="000D45DA">
        <w:t xml:space="preserve">requires </w:t>
      </w:r>
      <w:r w:rsidR="00061E87">
        <w:t xml:space="preserve">the logical_test </w:t>
      </w:r>
      <w:r w:rsidR="000D45DA">
        <w:t>argument</w:t>
      </w:r>
      <w:r w:rsidR="00061E87">
        <w:t xml:space="preserve"> </w:t>
      </w:r>
      <w:r>
        <w:t>in the formula. Both the value_if_true and the value_if_false arguments are optional. It is important to understand the impact to your formula if you omit the TRUE or FALSE arguments.</w:t>
      </w:r>
    </w:p>
    <w:p w14:paraId="13D2F2DB" w14:textId="72FEBCD9" w:rsidR="00536DEB" w:rsidRDefault="00A15F75" w:rsidP="00C9234E">
      <w:r>
        <w:t xml:space="preserve">When </w:t>
      </w:r>
      <w:r w:rsidR="007C0EED">
        <w:t>constructing</w:t>
      </w:r>
      <w:r>
        <w:t xml:space="preserve"> an </w:t>
      </w:r>
      <w:r w:rsidRPr="00ED61F7">
        <w:rPr>
          <w:rStyle w:val="Inlinebold"/>
        </w:rPr>
        <w:t>IF</w:t>
      </w:r>
      <w:r>
        <w:t xml:space="preserve"> function, c</w:t>
      </w:r>
      <w:r w:rsidR="00536DEB">
        <w:t>onsider the following:</w:t>
      </w:r>
    </w:p>
    <w:p w14:paraId="592CBCFD" w14:textId="78999A99" w:rsidR="00536DEB" w:rsidRPr="00ED61F7" w:rsidRDefault="00536DEB" w:rsidP="00F64BF1">
      <w:pPr>
        <w:pStyle w:val="Bulletlevel1"/>
      </w:pPr>
      <w:r>
        <w:t xml:space="preserve">If you omit the value_if_true argument, the </w:t>
      </w:r>
      <w:r w:rsidRPr="00ED61F7">
        <w:rPr>
          <w:rStyle w:val="Inlinebold"/>
        </w:rPr>
        <w:t>IF</w:t>
      </w:r>
      <w:r>
        <w:t xml:space="preserve"> function will return 0 when the condition is met. For example, </w:t>
      </w:r>
      <w:r w:rsidR="007C0EED">
        <w:t>consider</w:t>
      </w:r>
      <w:r>
        <w:t xml:space="preserve"> the following statement</w:t>
      </w:r>
      <w:r w:rsidR="007C0EED">
        <w:t>:</w:t>
      </w:r>
      <w:r w:rsidR="007C0EED">
        <w:br/>
      </w:r>
      <w:r w:rsidR="007C0EED" w:rsidRPr="00536DEB">
        <w:rPr>
          <w:rStyle w:val="Inlinebold"/>
        </w:rPr>
        <w:t>=IF(A1&gt;100,</w:t>
      </w:r>
      <w:r w:rsidR="00F87346">
        <w:rPr>
          <w:rStyle w:val="Inlinebold"/>
        </w:rPr>
        <w:t xml:space="preserve"> </w:t>
      </w:r>
      <w:r w:rsidR="00DD3662">
        <w:rPr>
          <w:rStyle w:val="Inlinebold"/>
        </w:rPr>
        <w:t>“</w:t>
      </w:r>
      <w:r w:rsidR="007C0EED" w:rsidRPr="00536DEB">
        <w:rPr>
          <w:rStyle w:val="Inlinebold"/>
        </w:rPr>
        <w:t>No</w:t>
      </w:r>
      <w:r w:rsidR="00DD3662">
        <w:rPr>
          <w:rStyle w:val="Inlinebold"/>
        </w:rPr>
        <w:t>”</w:t>
      </w:r>
      <w:r w:rsidR="007C0EED" w:rsidRPr="00536DEB">
        <w:rPr>
          <w:rStyle w:val="Inlinebold"/>
        </w:rPr>
        <w:t>)</w:t>
      </w:r>
      <w:r w:rsidR="007C0EED">
        <w:rPr>
          <w:rStyle w:val="Inlinebold"/>
        </w:rPr>
        <w:br/>
      </w:r>
      <w:r w:rsidR="007C0EED">
        <w:t>I</w:t>
      </w:r>
      <w:r>
        <w:t xml:space="preserve">f </w:t>
      </w:r>
      <w:r w:rsidRPr="00935A71">
        <w:t>A1</w:t>
      </w:r>
      <w:r>
        <w:t xml:space="preserve"> is greater than 100, then 0 will automatically display</w:t>
      </w:r>
      <w:r w:rsidR="00AD4C30">
        <w:t xml:space="preserve"> since the second argument is omitted</w:t>
      </w:r>
      <w:r w:rsidR="004D1D91">
        <w:t>.</w:t>
      </w:r>
      <w:r>
        <w:t xml:space="preserve"> </w:t>
      </w:r>
      <w:r w:rsidR="004D1D91">
        <w:t>I</w:t>
      </w:r>
      <w:r>
        <w:t xml:space="preserve">f </w:t>
      </w:r>
      <w:r w:rsidRPr="00935A71">
        <w:t>A1</w:t>
      </w:r>
      <w:r>
        <w:t xml:space="preserve"> is not greater than 100, the text </w:t>
      </w:r>
      <w:r w:rsidR="00DD3662">
        <w:t>“</w:t>
      </w:r>
      <w:r>
        <w:t>N</w:t>
      </w:r>
      <w:r w:rsidR="00AD4C30">
        <w:t>o</w:t>
      </w:r>
      <w:r w:rsidR="00DD3662">
        <w:t>”</w:t>
      </w:r>
      <w:r>
        <w:t xml:space="preserve"> will </w:t>
      </w:r>
      <w:r w:rsidRPr="00ED61F7">
        <w:t>display</w:t>
      </w:r>
      <w:r w:rsidR="007C0EED" w:rsidRPr="00ED61F7">
        <w:t>.</w:t>
      </w:r>
    </w:p>
    <w:p w14:paraId="55BDB179" w14:textId="145028C2" w:rsidR="00536DEB" w:rsidRDefault="00536DEB" w:rsidP="00F64BF1">
      <w:pPr>
        <w:pStyle w:val="Bulletlevel1"/>
      </w:pPr>
      <w:r>
        <w:t>If you omit the value_if_false argument, when the condition</w:t>
      </w:r>
      <w:r w:rsidR="004D1D91">
        <w:t xml:space="preserve"> is</w:t>
      </w:r>
      <w:r>
        <w:t xml:space="preserve"> </w:t>
      </w:r>
      <w:r w:rsidR="007C0EED">
        <w:t>false</w:t>
      </w:r>
      <w:r>
        <w:t xml:space="preserve">, the </w:t>
      </w:r>
      <w:r w:rsidRPr="00ED61F7">
        <w:rPr>
          <w:rStyle w:val="Inlinebold"/>
        </w:rPr>
        <w:t>IF</w:t>
      </w:r>
      <w:r>
        <w:t xml:space="preserve"> function will return the logical value of FALSE. If you place a comma after the value_if_true argument, the evaluation will return a 0. </w:t>
      </w:r>
      <w:r w:rsidR="00AD4C30">
        <w:t xml:space="preserve">For example, </w:t>
      </w:r>
      <w:r w:rsidR="007C0EED">
        <w:t>consider t</w:t>
      </w:r>
      <w:r w:rsidR="00AD4C30">
        <w:t>he following statement</w:t>
      </w:r>
      <w:r w:rsidR="007C0EED">
        <w:t>:</w:t>
      </w:r>
      <w:r w:rsidR="00AD4C30">
        <w:t xml:space="preserve"> </w:t>
      </w:r>
      <w:r w:rsidR="007C0EED">
        <w:br/>
      </w:r>
      <w:r w:rsidR="007C0EED" w:rsidRPr="00AD4C30">
        <w:rPr>
          <w:rStyle w:val="Inlinebold"/>
        </w:rPr>
        <w:t>=IF(A1&gt;100,</w:t>
      </w:r>
      <w:r w:rsidR="00F87346">
        <w:rPr>
          <w:rStyle w:val="Inlinebold"/>
        </w:rPr>
        <w:t xml:space="preserve"> </w:t>
      </w:r>
      <w:r w:rsidR="00DD3662">
        <w:rPr>
          <w:rStyle w:val="Inlinebold"/>
        </w:rPr>
        <w:t>“</w:t>
      </w:r>
      <w:r w:rsidR="007C0EED" w:rsidRPr="00AD4C30">
        <w:rPr>
          <w:rStyle w:val="Inlinebold"/>
        </w:rPr>
        <w:t>Yes</w:t>
      </w:r>
      <w:r w:rsidR="00DD3662">
        <w:rPr>
          <w:rStyle w:val="Inlinebold"/>
        </w:rPr>
        <w:t>”</w:t>
      </w:r>
      <w:r w:rsidR="007C0EED" w:rsidRPr="00AD4C30">
        <w:rPr>
          <w:rStyle w:val="Inlinebold"/>
        </w:rPr>
        <w:t>)</w:t>
      </w:r>
      <w:r w:rsidR="007C0EED">
        <w:rPr>
          <w:rStyle w:val="Inlinebold"/>
        </w:rPr>
        <w:br/>
      </w:r>
      <w:r w:rsidR="007C0EED">
        <w:t>T</w:t>
      </w:r>
      <w:r w:rsidR="00AD4C30">
        <w:t xml:space="preserve">he value_if_false argument is omitted. This results in the logical value of FALSE being displayed. If you place a comma after the word </w:t>
      </w:r>
      <w:r w:rsidR="00DD3662">
        <w:t>“</w:t>
      </w:r>
      <w:r w:rsidR="00AD4C30">
        <w:t>Yes</w:t>
      </w:r>
      <w:r w:rsidR="00DD3662">
        <w:t>”</w:t>
      </w:r>
      <w:r w:rsidR="004D1D91">
        <w:t>,</w:t>
      </w:r>
      <w:r w:rsidR="00AD4C30">
        <w:t xml:space="preserve"> the evaluation will return a 0.</w:t>
      </w:r>
    </w:p>
    <w:tbl>
      <w:tblPr>
        <w:tblW w:w="0" w:type="auto"/>
        <w:tblLook w:val="04A0" w:firstRow="1" w:lastRow="0" w:firstColumn="1" w:lastColumn="0" w:noHBand="0" w:noVBand="1"/>
      </w:tblPr>
      <w:tblGrid>
        <w:gridCol w:w="1698"/>
        <w:gridCol w:w="768"/>
        <w:gridCol w:w="6894"/>
      </w:tblGrid>
      <w:tr w:rsidR="00AD4C30" w14:paraId="716D0270" w14:textId="77777777" w:rsidTr="00030BE1">
        <w:tc>
          <w:tcPr>
            <w:tcW w:w="2466" w:type="dxa"/>
            <w:gridSpan w:val="2"/>
          </w:tcPr>
          <w:p w14:paraId="7956660A" w14:textId="77777777" w:rsidR="00AD4C30" w:rsidRPr="001503F6" w:rsidRDefault="00AD4C30" w:rsidP="005F4AE0">
            <w:r w:rsidRPr="00AD4C30">
              <w:rPr>
                <w:noProof/>
                <w:lang w:val="en-IN" w:eastAsia="en-IN"/>
              </w:rPr>
              <w:drawing>
                <wp:inline distT="0" distB="0" distL="0" distR="0" wp14:anchorId="7E037181" wp14:editId="65265494">
                  <wp:extent cx="969750" cy="1750587"/>
                  <wp:effectExtent l="0" t="0" r="1905" b="2540"/>
                  <wp:docPr id="49"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69750" cy="1750587"/>
                          </a:xfrm>
                          <a:prstGeom prst="rect">
                            <a:avLst/>
                          </a:prstGeom>
                        </pic:spPr>
                      </pic:pic>
                    </a:graphicData>
                  </a:graphic>
                </wp:inline>
              </w:drawing>
            </w:r>
          </w:p>
        </w:tc>
        <w:tc>
          <w:tcPr>
            <w:tcW w:w="6894" w:type="dxa"/>
          </w:tcPr>
          <w:p w14:paraId="02958A78" w14:textId="77777777" w:rsidR="00AD4C30" w:rsidRPr="001503F6" w:rsidRDefault="00AD4C30" w:rsidP="005F4AE0">
            <w:pPr>
              <w:pStyle w:val="Readeraids"/>
            </w:pPr>
            <w:r w:rsidRPr="001503F6">
              <w:t>Did you know?</w:t>
            </w:r>
          </w:p>
          <w:p w14:paraId="3DEDC262" w14:textId="57674B01" w:rsidR="00AD4C30" w:rsidRPr="001503F6" w:rsidRDefault="00AD4C30" w:rsidP="005F4AE0">
            <w:r>
              <w:t xml:space="preserve">If you do not want the </w:t>
            </w:r>
            <w:r w:rsidRPr="00ED61F7">
              <w:rPr>
                <w:rStyle w:val="Inlinebold"/>
              </w:rPr>
              <w:t>IF</w:t>
            </w:r>
            <w:r>
              <w:t xml:space="preserve"> statement to display any value when the condition is evaluated, enter double quotes (</w:t>
            </w:r>
            <w:r w:rsidR="00DD3662">
              <w:t>““</w:t>
            </w:r>
            <w:r>
              <w:t xml:space="preserve">) in the argument that you want to have blank. For example: </w:t>
            </w:r>
            <w:r w:rsidRPr="009825CD">
              <w:rPr>
                <w:rStyle w:val="Inlinebold"/>
              </w:rPr>
              <w:t xml:space="preserve">=IF(A1&gt;100, </w:t>
            </w:r>
            <w:r w:rsidR="00DD3662">
              <w:rPr>
                <w:rStyle w:val="Inlinebold"/>
              </w:rPr>
              <w:t>“</w:t>
            </w:r>
            <w:r w:rsidRPr="009825CD">
              <w:rPr>
                <w:rStyle w:val="Inlinebold"/>
              </w:rPr>
              <w:t>Yes</w:t>
            </w:r>
            <w:r w:rsidR="00DD3662">
              <w:rPr>
                <w:rStyle w:val="Inlinebold"/>
              </w:rPr>
              <w:t>”</w:t>
            </w:r>
            <w:r w:rsidRPr="009825CD">
              <w:rPr>
                <w:rStyle w:val="Inlinebold"/>
              </w:rPr>
              <w:t xml:space="preserve">, </w:t>
            </w:r>
            <w:r w:rsidR="00DD3662">
              <w:rPr>
                <w:rStyle w:val="Inlinebold"/>
              </w:rPr>
              <w:t>““</w:t>
            </w:r>
            <w:r w:rsidRPr="009825CD">
              <w:rPr>
                <w:rStyle w:val="Inlinebold"/>
              </w:rPr>
              <w:t>)</w:t>
            </w:r>
            <w:r>
              <w:t xml:space="preserve"> results in an empty string when the formula is evaluated as FALSE.</w:t>
            </w:r>
          </w:p>
          <w:p w14:paraId="65470A8F" w14:textId="77777777" w:rsidR="00AD4C30" w:rsidRPr="001503F6" w:rsidRDefault="00AD4C30" w:rsidP="005F4AE0"/>
        </w:tc>
      </w:tr>
      <w:tr w:rsidR="00634172" w14:paraId="63C2BF60" w14:textId="77777777" w:rsidTr="00030BE1">
        <w:tblPrEx>
          <w:tblBorders>
            <w:bottom w:val="single" w:sz="18" w:space="0" w:color="6B2929"/>
          </w:tblBorders>
          <w:tblCellMar>
            <w:top w:w="142" w:type="dxa"/>
            <w:left w:w="85" w:type="dxa"/>
            <w:bottom w:w="142" w:type="dxa"/>
            <w:right w:w="85" w:type="dxa"/>
          </w:tblCellMar>
        </w:tblPrEx>
        <w:tc>
          <w:tcPr>
            <w:tcW w:w="1698" w:type="dxa"/>
          </w:tcPr>
          <w:p w14:paraId="6559091F" w14:textId="77777777" w:rsidR="00634172" w:rsidRPr="00F64E75" w:rsidRDefault="00634172" w:rsidP="00E30BCA">
            <w:r w:rsidRPr="00634172">
              <w:rPr>
                <w:noProof/>
                <w:lang w:val="en-IN" w:eastAsia="en-IN"/>
              </w:rPr>
              <w:drawing>
                <wp:inline distT="0" distB="0" distL="0" distR="0" wp14:anchorId="343F89E7" wp14:editId="049A3365">
                  <wp:extent cx="719999" cy="669472"/>
                  <wp:effectExtent l="0" t="0" r="4445" b="0"/>
                  <wp:docPr id="46"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719999" cy="669472"/>
                          </a:xfrm>
                          <a:prstGeom prst="rect">
                            <a:avLst/>
                          </a:prstGeom>
                        </pic:spPr>
                      </pic:pic>
                    </a:graphicData>
                  </a:graphic>
                </wp:inline>
              </w:drawing>
            </w:r>
          </w:p>
        </w:tc>
        <w:tc>
          <w:tcPr>
            <w:tcW w:w="7662" w:type="dxa"/>
            <w:gridSpan w:val="2"/>
          </w:tcPr>
          <w:p w14:paraId="23BFD5DC" w14:textId="77777777" w:rsidR="00634172" w:rsidRPr="00F64E75" w:rsidRDefault="00634172" w:rsidP="00E30BCA">
            <w:pPr>
              <w:pStyle w:val="Readeraids"/>
            </w:pPr>
            <w:r w:rsidRPr="0004745C">
              <w:t>Video</w:t>
            </w:r>
          </w:p>
          <w:p w14:paraId="117C2C78" w14:textId="495E9797" w:rsidR="00634172" w:rsidRPr="00F64E75" w:rsidRDefault="00634172" w:rsidP="00E30BCA">
            <w:r>
              <w:t>To</w:t>
            </w:r>
            <w:r w:rsidRPr="00F64E75">
              <w:t xml:space="preserve"> review the video </w:t>
            </w:r>
            <w:r>
              <w:t xml:space="preserve">and additional information </w:t>
            </w:r>
            <w:r w:rsidRPr="00F64E75">
              <w:t xml:space="preserve">on </w:t>
            </w:r>
            <w:r>
              <w:t>how to use the IF function</w:t>
            </w:r>
            <w:r w:rsidRPr="00F64E75">
              <w:t>, go to</w:t>
            </w:r>
            <w:r w:rsidR="00DD3662">
              <w:t>:</w:t>
            </w:r>
            <w:r w:rsidRPr="00F64E75">
              <w:t xml:space="preserve"> </w:t>
            </w:r>
            <w:hyperlink r:id="rId58" w:history="1">
              <w:r w:rsidRPr="00791D35">
                <w:rPr>
                  <w:rStyle w:val="Hyperlink"/>
                </w:rPr>
                <w:t>IF function</w:t>
              </w:r>
            </w:hyperlink>
          </w:p>
        </w:tc>
      </w:tr>
    </w:tbl>
    <w:p w14:paraId="6F88E9CA" w14:textId="62BB89DA" w:rsidR="00537611" w:rsidRDefault="00537611" w:rsidP="00537611">
      <w:pPr>
        <w:pStyle w:val="Heading3"/>
      </w:pPr>
      <w:bookmarkStart w:id="167" w:name="_Toc28777070"/>
      <w:r>
        <w:t xml:space="preserve">Activity: </w:t>
      </w:r>
      <w:r w:rsidR="00160FAD">
        <w:t>Show and tell</w:t>
      </w:r>
      <w:bookmarkEnd w:id="167"/>
    </w:p>
    <w:p w14:paraId="1B4090D9" w14:textId="4CEA679A" w:rsidR="001E618A" w:rsidRPr="005A1A6F" w:rsidRDefault="001E618A" w:rsidP="001E618A">
      <w:r>
        <w:t xml:space="preserve">In this activity, </w:t>
      </w:r>
      <w:r w:rsidRPr="005A1A6F">
        <w:t xml:space="preserve">your teacher will demonstrate </w:t>
      </w:r>
      <w:r>
        <w:t>and explain how to use the IF function in an Excel worksheet.</w:t>
      </w:r>
    </w:p>
    <w:p w14:paraId="17018F0E" w14:textId="77777777" w:rsidR="001E618A" w:rsidRDefault="001E618A" w:rsidP="001E618A">
      <w:pPr>
        <w:pStyle w:val="Heading4"/>
      </w:pPr>
      <w:r>
        <w:lastRenderedPageBreak/>
        <w:t>Resources required</w:t>
      </w:r>
    </w:p>
    <w:p w14:paraId="31D9C4BC" w14:textId="77777777" w:rsidR="001E618A" w:rsidRPr="005A1A6F" w:rsidRDefault="001E618A" w:rsidP="001E618A">
      <w:r>
        <w:t>You will need the following resources for this activity:</w:t>
      </w:r>
    </w:p>
    <w:p w14:paraId="0A5D2011" w14:textId="77777777" w:rsidR="001E618A" w:rsidRPr="00ED61F7" w:rsidRDefault="001E618A" w:rsidP="00030BE1">
      <w:r w:rsidRPr="00ED61F7">
        <w:t>None.</w:t>
      </w:r>
    </w:p>
    <w:p w14:paraId="31A3CF65" w14:textId="77777777" w:rsidR="001E618A" w:rsidRDefault="001E618A" w:rsidP="001E618A">
      <w:pPr>
        <w:pStyle w:val="Heading4"/>
      </w:pPr>
      <w:r>
        <w:t>Activity instructions</w:t>
      </w:r>
    </w:p>
    <w:p w14:paraId="74581767" w14:textId="295319F1" w:rsidR="001E618A" w:rsidRPr="005A1A6F" w:rsidRDefault="001E618A" w:rsidP="001E618A">
      <w:r w:rsidRPr="000E5197">
        <w:t xml:space="preserve">Pay close attention as your teacher demonstrates </w:t>
      </w:r>
      <w:r w:rsidR="005564D9">
        <w:t xml:space="preserve">and explains </w:t>
      </w:r>
      <w:r w:rsidRPr="000E5197">
        <w:t>the following tasks</w:t>
      </w:r>
      <w:r w:rsidRPr="005A1A6F">
        <w:t>:</w:t>
      </w:r>
    </w:p>
    <w:p w14:paraId="7286AFB8" w14:textId="1860F050" w:rsidR="001E618A" w:rsidRPr="001E618A" w:rsidRDefault="00AD6359" w:rsidP="00E46A24">
      <w:pPr>
        <w:pStyle w:val="Numberedlist1"/>
        <w:numPr>
          <w:ilvl w:val="0"/>
          <w:numId w:val="66"/>
        </w:numPr>
      </w:pPr>
      <w:r>
        <w:t xml:space="preserve">Determine the structure of an </w:t>
      </w:r>
      <w:r w:rsidRPr="00A52371">
        <w:rPr>
          <w:rStyle w:val="Inlinebold"/>
        </w:rPr>
        <w:t>IF</w:t>
      </w:r>
      <w:r>
        <w:t xml:space="preserve"> statement</w:t>
      </w:r>
      <w:r w:rsidR="001E618A" w:rsidRPr="001E618A">
        <w:t>.</w:t>
      </w:r>
    </w:p>
    <w:p w14:paraId="341015DD" w14:textId="117F0E59" w:rsidR="001E618A" w:rsidRPr="004210A2" w:rsidRDefault="00AD6359" w:rsidP="001E618A">
      <w:pPr>
        <w:pStyle w:val="Numberedlist1"/>
      </w:pPr>
      <w:r>
        <w:t xml:space="preserve">Construct an </w:t>
      </w:r>
      <w:r w:rsidRPr="00A52371">
        <w:rPr>
          <w:rStyle w:val="Inlinebold"/>
        </w:rPr>
        <w:t>IF</w:t>
      </w:r>
      <w:r>
        <w:t xml:space="preserve"> function to perform an evaluation of data.</w:t>
      </w:r>
    </w:p>
    <w:p w14:paraId="059CD8C7" w14:textId="5D8A2021" w:rsidR="00537611" w:rsidRPr="007E10CC" w:rsidRDefault="00537611" w:rsidP="00537611">
      <w:pPr>
        <w:pStyle w:val="Heading3"/>
      </w:pPr>
      <w:bookmarkStart w:id="168" w:name="_Toc28777071"/>
      <w:r>
        <w:t xml:space="preserve">Try-it: </w:t>
      </w:r>
      <w:r w:rsidR="002B057E" w:rsidRPr="002B057E">
        <w:t>Us</w:t>
      </w:r>
      <w:r w:rsidR="008C0DC1">
        <w:t>e</w:t>
      </w:r>
      <w:r w:rsidR="002B057E" w:rsidRPr="002B057E">
        <w:t xml:space="preserve"> the IF </w:t>
      </w:r>
      <w:r w:rsidR="00610314">
        <w:t>f</w:t>
      </w:r>
      <w:r w:rsidR="002B057E" w:rsidRPr="002B057E">
        <w:t>unction</w:t>
      </w:r>
      <w:bookmarkEnd w:id="168"/>
    </w:p>
    <w:p w14:paraId="6D34FC91" w14:textId="46E1D6C9" w:rsidR="00537611" w:rsidRPr="00537611" w:rsidRDefault="00537611" w:rsidP="00537611">
      <w:r w:rsidRPr="00537611">
        <w:rPr>
          <w:noProof/>
          <w:lang w:val="en-IN" w:eastAsia="en-IN"/>
        </w:rPr>
        <w:drawing>
          <wp:inline distT="0" distB="0" distL="0" distR="0" wp14:anchorId="34FF62CF" wp14:editId="3B7846F6">
            <wp:extent cx="300948" cy="300948"/>
            <wp:effectExtent l="0" t="0" r="4445" b="4445"/>
            <wp:docPr id="59" name="Picture 59" descr="Illustration indicates that the Try-its are leveled in increasing complexit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0948" cy="300948"/>
                    </a:xfrm>
                    <a:prstGeom prst="rect">
                      <a:avLst/>
                    </a:prstGeom>
                  </pic:spPr>
                </pic:pic>
              </a:graphicData>
            </a:graphic>
          </wp:inline>
        </w:drawing>
      </w:r>
      <w:r w:rsidRPr="00537611">
        <w:t xml:space="preserve"> In this try-it activity, </w:t>
      </w:r>
      <w:r w:rsidR="009F4EF4">
        <w:t xml:space="preserve">you will open a sample document and create and troubleshoot </w:t>
      </w:r>
      <w:r w:rsidR="009F4EF4" w:rsidRPr="00ED61F7">
        <w:rPr>
          <w:rStyle w:val="Inlinebold"/>
        </w:rPr>
        <w:t>IF</w:t>
      </w:r>
      <w:r w:rsidR="009F4EF4">
        <w:t xml:space="preserve"> functions</w:t>
      </w:r>
      <w:r w:rsidRPr="00537611">
        <w:t>.</w:t>
      </w:r>
    </w:p>
    <w:p w14:paraId="24CA424F" w14:textId="22F50C5B" w:rsidR="00537611" w:rsidRDefault="00537611" w:rsidP="00537611">
      <w:pPr>
        <w:pStyle w:val="Heading3"/>
      </w:pPr>
      <w:bookmarkStart w:id="169" w:name="_Toc28777072"/>
      <w:r>
        <w:t>Try-it 1</w:t>
      </w:r>
      <w:bookmarkEnd w:id="169"/>
    </w:p>
    <w:p w14:paraId="4A90E2D5" w14:textId="27606511" w:rsidR="00C81133" w:rsidRDefault="00C81133" w:rsidP="00C81133">
      <w:r w:rsidRPr="00AB78BC">
        <w:t>In this try-it,</w:t>
      </w:r>
      <w:r>
        <w:t xml:space="preserve"> you will</w:t>
      </w:r>
      <w:r w:rsidRPr="00AB78BC">
        <w:t xml:space="preserve"> </w:t>
      </w:r>
      <w:r>
        <w:t xml:space="preserve">open a sample document and create an </w:t>
      </w:r>
      <w:r w:rsidRPr="00C81133">
        <w:rPr>
          <w:rStyle w:val="Inlinebold"/>
        </w:rPr>
        <w:t>IF</w:t>
      </w:r>
      <w:r>
        <w:t xml:space="preserve"> function.</w:t>
      </w:r>
    </w:p>
    <w:p w14:paraId="0F17D4F3" w14:textId="77777777" w:rsidR="00537611" w:rsidRDefault="00537611" w:rsidP="00537611">
      <w:pPr>
        <w:pStyle w:val="Heading4"/>
      </w:pPr>
      <w:r>
        <w:t>Resources</w:t>
      </w:r>
    </w:p>
    <w:p w14:paraId="20511D8F" w14:textId="77777777" w:rsidR="00537611" w:rsidRPr="00537611" w:rsidRDefault="00537611" w:rsidP="00537611">
      <w:r>
        <w:t>You will need the following resources for this try-it:</w:t>
      </w:r>
    </w:p>
    <w:p w14:paraId="62E7C207" w14:textId="0D2EAC7D" w:rsidR="00537611" w:rsidRDefault="00537611" w:rsidP="00F64BF1">
      <w:pPr>
        <w:pStyle w:val="Bulletlevel1"/>
      </w:pPr>
      <w:r w:rsidRPr="00840DE1">
        <w:t xml:space="preserve">Open </w:t>
      </w:r>
      <w:r w:rsidRPr="00A40FC9">
        <w:rPr>
          <w:rStyle w:val="Inlinebold"/>
        </w:rPr>
        <w:t>L5_T2_try1_</w:t>
      </w:r>
      <w:r w:rsidR="00B55249">
        <w:rPr>
          <w:rStyle w:val="Inlinebold"/>
        </w:rPr>
        <w:t>matching</w:t>
      </w:r>
      <w:r w:rsidRPr="00A40FC9">
        <w:rPr>
          <w:rStyle w:val="Inlinebold"/>
        </w:rPr>
        <w:t>_</w:t>
      </w:r>
      <w:r w:rsidR="00B55249">
        <w:rPr>
          <w:rStyle w:val="Inlinebold"/>
        </w:rPr>
        <w:t>if</w:t>
      </w:r>
      <w:r w:rsidRPr="00A40FC9">
        <w:rPr>
          <w:rStyle w:val="Inlinebold"/>
        </w:rPr>
        <w:t>_</w:t>
      </w:r>
      <w:r w:rsidR="00B55249">
        <w:rPr>
          <w:rStyle w:val="Inlinebold"/>
        </w:rPr>
        <w:t>statement</w:t>
      </w:r>
      <w:r>
        <w:rPr>
          <w:rStyle w:val="Inlinebold"/>
        </w:rPr>
        <w:t>_starter.xlsx</w:t>
      </w:r>
      <w:r w:rsidRPr="00A40FC9">
        <w:t xml:space="preserve"> </w:t>
      </w:r>
      <w:r w:rsidRPr="00840DE1">
        <w:t>in this lesson</w:t>
      </w:r>
      <w:r w:rsidR="00DD3662">
        <w:t>’</w:t>
      </w:r>
      <w:r w:rsidRPr="00840DE1">
        <w:t>s Learning Activity Resources</w:t>
      </w:r>
      <w:r>
        <w:t>.</w:t>
      </w:r>
    </w:p>
    <w:p w14:paraId="700B6087" w14:textId="77777777" w:rsidR="00537611" w:rsidRDefault="00537611" w:rsidP="00537611">
      <w:pPr>
        <w:pStyle w:val="Heading4"/>
      </w:pPr>
      <w:r>
        <w:t>Instructions</w:t>
      </w:r>
    </w:p>
    <w:p w14:paraId="7F832103" w14:textId="77777777" w:rsidR="00537611" w:rsidRPr="00537611" w:rsidRDefault="00537611" w:rsidP="00537611">
      <w:r>
        <w:t>The following are the general tasks that you need to perform during this try-it:</w:t>
      </w:r>
    </w:p>
    <w:p w14:paraId="64966799" w14:textId="1E25A99D" w:rsidR="00537611" w:rsidRDefault="00774B6D" w:rsidP="00E46A24">
      <w:pPr>
        <w:pStyle w:val="Numberedlist1"/>
        <w:numPr>
          <w:ilvl w:val="0"/>
          <w:numId w:val="37"/>
        </w:numPr>
      </w:pPr>
      <w:r>
        <w:t>In</w:t>
      </w:r>
      <w:r w:rsidR="00537611" w:rsidRPr="00FD3481">
        <w:t xml:space="preserve"> the </w:t>
      </w:r>
      <w:r>
        <w:rPr>
          <w:rStyle w:val="Inlinebold"/>
        </w:rPr>
        <w:t>Company Match</w:t>
      </w:r>
      <w:r w:rsidR="00537611" w:rsidRPr="00537611">
        <w:t xml:space="preserve"> </w:t>
      </w:r>
      <w:r>
        <w:t xml:space="preserve">column, in cell </w:t>
      </w:r>
      <w:r w:rsidRPr="00A52371">
        <w:rPr>
          <w:rStyle w:val="Inlinebold"/>
        </w:rPr>
        <w:t>G3</w:t>
      </w:r>
      <w:r w:rsidR="00537611" w:rsidRPr="00537611">
        <w:t xml:space="preserve">, </w:t>
      </w:r>
      <w:r>
        <w:t xml:space="preserve">create a formula </w:t>
      </w:r>
      <w:r w:rsidR="00610314">
        <w:t>that</w:t>
      </w:r>
      <w:r>
        <w:t xml:space="preserve"> evaluates the following:</w:t>
      </w:r>
    </w:p>
    <w:p w14:paraId="519E1640" w14:textId="7D0770F3" w:rsidR="00774B6D" w:rsidRDefault="00774B6D" w:rsidP="00774B6D">
      <w:pPr>
        <w:pStyle w:val="Bulletlevel2"/>
      </w:pPr>
      <w:r>
        <w:t xml:space="preserve">If the donation amount is over $150, display the word </w:t>
      </w:r>
      <w:r w:rsidR="00DD3662">
        <w:t>“</w:t>
      </w:r>
      <w:r w:rsidRPr="00774B6D">
        <w:rPr>
          <w:rStyle w:val="Inlinebold"/>
        </w:rPr>
        <w:t>Match</w:t>
      </w:r>
      <w:r w:rsidR="00DD3662">
        <w:t>.”</w:t>
      </w:r>
    </w:p>
    <w:p w14:paraId="3DE2AF7F" w14:textId="31B07996" w:rsidR="00774B6D" w:rsidRPr="00537611" w:rsidRDefault="00774B6D" w:rsidP="00774B6D">
      <w:pPr>
        <w:pStyle w:val="Bulletlevel2"/>
      </w:pPr>
      <w:r>
        <w:t xml:space="preserve">If the donation amount is not over $150, display the word </w:t>
      </w:r>
      <w:r w:rsidR="00DD3662">
        <w:t>“</w:t>
      </w:r>
      <w:r w:rsidRPr="00774B6D">
        <w:rPr>
          <w:rStyle w:val="Inlinebold"/>
        </w:rPr>
        <w:t>No Match</w:t>
      </w:r>
      <w:r w:rsidR="00DD3662">
        <w:t>.”</w:t>
      </w:r>
    </w:p>
    <w:p w14:paraId="69DDB489" w14:textId="7E3CA18A" w:rsidR="00A71C6D" w:rsidRDefault="00A71C6D" w:rsidP="00E46A24">
      <w:pPr>
        <w:pStyle w:val="Numberedlist1"/>
        <w:numPr>
          <w:ilvl w:val="0"/>
          <w:numId w:val="37"/>
        </w:numPr>
      </w:pPr>
      <w:r>
        <w:t xml:space="preserve">Copy the formula created in cell </w:t>
      </w:r>
      <w:r w:rsidRPr="00A52371">
        <w:rPr>
          <w:rStyle w:val="Inlinebold"/>
        </w:rPr>
        <w:t>G3</w:t>
      </w:r>
      <w:r>
        <w:t xml:space="preserve"> to cells </w:t>
      </w:r>
      <w:r w:rsidRPr="00A52371">
        <w:rPr>
          <w:rStyle w:val="Inlinebold"/>
        </w:rPr>
        <w:t>G4</w:t>
      </w:r>
      <w:r>
        <w:t xml:space="preserve"> through to </w:t>
      </w:r>
      <w:r w:rsidRPr="00A52371">
        <w:rPr>
          <w:rStyle w:val="Inlinebold"/>
        </w:rPr>
        <w:t>G8</w:t>
      </w:r>
      <w:r>
        <w:t>.</w:t>
      </w:r>
    </w:p>
    <w:p w14:paraId="79114DFE" w14:textId="48907B79" w:rsidR="00537611" w:rsidRDefault="00774B6D" w:rsidP="00E46A24">
      <w:pPr>
        <w:pStyle w:val="Numberedlist1"/>
        <w:numPr>
          <w:ilvl w:val="0"/>
          <w:numId w:val="37"/>
        </w:numPr>
      </w:pPr>
      <w:r>
        <w:t xml:space="preserve">Bonus step: Apply a conditional formatting rule to the </w:t>
      </w:r>
      <w:r w:rsidRPr="00774B6D">
        <w:rPr>
          <w:rStyle w:val="Inlinebold"/>
        </w:rPr>
        <w:t>Company Match</w:t>
      </w:r>
      <w:r>
        <w:t xml:space="preserve"> column that highlights all entries that say </w:t>
      </w:r>
      <w:r w:rsidRPr="004A5C90">
        <w:rPr>
          <w:rStyle w:val="Inlinebold"/>
        </w:rPr>
        <w:t>Match</w:t>
      </w:r>
      <w:r>
        <w:t xml:space="preserve"> with a </w:t>
      </w:r>
      <w:r w:rsidRPr="004A5C90">
        <w:rPr>
          <w:rStyle w:val="Inlinebold"/>
        </w:rPr>
        <w:t>Light Red Fill with Dark Red Text</w:t>
      </w:r>
      <w:r w:rsidR="00537611">
        <w:t>.</w:t>
      </w:r>
    </w:p>
    <w:p w14:paraId="7E08E893" w14:textId="49EF4196" w:rsidR="004A5C90" w:rsidRDefault="004A5C90" w:rsidP="00E46A24">
      <w:pPr>
        <w:pStyle w:val="Numberedlist1"/>
        <w:numPr>
          <w:ilvl w:val="0"/>
          <w:numId w:val="37"/>
        </w:numPr>
      </w:pPr>
      <w:r>
        <w:t xml:space="preserve">In cell </w:t>
      </w:r>
      <w:r w:rsidRPr="00A52371">
        <w:rPr>
          <w:rStyle w:val="Inlinebold"/>
        </w:rPr>
        <w:t>H2</w:t>
      </w:r>
      <w:r w:rsidR="000B60F0" w:rsidRPr="00935A71">
        <w:t>,</w:t>
      </w:r>
      <w:r>
        <w:t xml:space="preserve"> enter the column heading </w:t>
      </w:r>
      <w:r w:rsidRPr="004A5C90">
        <w:rPr>
          <w:rStyle w:val="Inlinebold"/>
        </w:rPr>
        <w:t xml:space="preserve">Match </w:t>
      </w:r>
      <w:r>
        <w:rPr>
          <w:rStyle w:val="Inlinebold"/>
        </w:rPr>
        <w:t>A</w:t>
      </w:r>
      <w:r w:rsidRPr="004A5C90">
        <w:rPr>
          <w:rStyle w:val="Inlinebold"/>
        </w:rPr>
        <w:t>mount</w:t>
      </w:r>
      <w:r>
        <w:t>.</w:t>
      </w:r>
    </w:p>
    <w:p w14:paraId="06C49372" w14:textId="77777777" w:rsidR="004D71BB" w:rsidRDefault="004D71BB">
      <w:pPr>
        <w:spacing w:after="160" w:line="259" w:lineRule="auto"/>
        <w:rPr>
          <w:szCs w:val="24"/>
        </w:rPr>
      </w:pPr>
      <w:r>
        <w:br w:type="page"/>
      </w:r>
    </w:p>
    <w:p w14:paraId="1621401E" w14:textId="392CCD16" w:rsidR="004A5C90" w:rsidRPr="004A5C90" w:rsidRDefault="004A5C90" w:rsidP="004A5C90">
      <w:pPr>
        <w:pStyle w:val="Numberedlist1"/>
      </w:pPr>
      <w:r>
        <w:lastRenderedPageBreak/>
        <w:t>In</w:t>
      </w:r>
      <w:r w:rsidRPr="004A5C90">
        <w:t xml:space="preserve"> the </w:t>
      </w:r>
      <w:r>
        <w:rPr>
          <w:rStyle w:val="Inlinebold"/>
        </w:rPr>
        <w:t>Match Amount</w:t>
      </w:r>
      <w:r w:rsidRPr="004A5C90">
        <w:t xml:space="preserve"> column, in cell </w:t>
      </w:r>
      <w:r w:rsidRPr="00A52371">
        <w:rPr>
          <w:rStyle w:val="Inlinebold"/>
        </w:rPr>
        <w:t>H3</w:t>
      </w:r>
      <w:r w:rsidRPr="004A5C90">
        <w:t xml:space="preserve">, create a formula </w:t>
      </w:r>
      <w:r w:rsidR="000B60F0">
        <w:t xml:space="preserve">that </w:t>
      </w:r>
      <w:r w:rsidRPr="004A5C90">
        <w:t>evaluates the following:</w:t>
      </w:r>
    </w:p>
    <w:p w14:paraId="580880BE" w14:textId="43F639F5" w:rsidR="004A5C90" w:rsidRDefault="004A5C90" w:rsidP="004A5C90">
      <w:pPr>
        <w:pStyle w:val="Bulletlevel2"/>
      </w:pPr>
      <w:r>
        <w:t xml:space="preserve">If the Company Match entry says </w:t>
      </w:r>
      <w:r w:rsidRPr="004A5C90">
        <w:rPr>
          <w:rStyle w:val="Inlinebold"/>
        </w:rPr>
        <w:t>Match</w:t>
      </w:r>
      <w:r>
        <w:t xml:space="preserve">, then </w:t>
      </w:r>
      <w:r w:rsidR="006B2B3C" w:rsidRPr="00B55383">
        <w:t xml:space="preserve">multiply </w:t>
      </w:r>
      <w:r w:rsidRPr="00B55383">
        <w:t xml:space="preserve">the donation amount by </w:t>
      </w:r>
      <w:r w:rsidRPr="00DD3662">
        <w:rPr>
          <w:rStyle w:val="Inlinebold"/>
        </w:rPr>
        <w:t>2</w:t>
      </w:r>
      <w:r>
        <w:t xml:space="preserve"> to get the match amount.</w:t>
      </w:r>
    </w:p>
    <w:p w14:paraId="2AA2F8BB" w14:textId="770E159A" w:rsidR="004A5C90" w:rsidRDefault="004A5C90" w:rsidP="004A5C90">
      <w:pPr>
        <w:pStyle w:val="Bulletlevel2"/>
      </w:pPr>
      <w:r>
        <w:t xml:space="preserve">If the Company Match entry says </w:t>
      </w:r>
      <w:r w:rsidRPr="004A5C90">
        <w:rPr>
          <w:rStyle w:val="Inlinebold"/>
        </w:rPr>
        <w:t>No Match</w:t>
      </w:r>
      <w:r>
        <w:t xml:space="preserve">, then display </w:t>
      </w:r>
      <w:r w:rsidRPr="004A5C90">
        <w:rPr>
          <w:rStyle w:val="Inlinebold"/>
        </w:rPr>
        <w:t>0</w:t>
      </w:r>
      <w:r>
        <w:t xml:space="preserve"> in the </w:t>
      </w:r>
      <w:r w:rsidRPr="00DD3662">
        <w:rPr>
          <w:rStyle w:val="Inlinebold"/>
        </w:rPr>
        <w:t>Match</w:t>
      </w:r>
      <w:r>
        <w:t xml:space="preserve"> amount column.</w:t>
      </w:r>
    </w:p>
    <w:p w14:paraId="725FB97E" w14:textId="478AAE93" w:rsidR="00A71C6D" w:rsidRPr="00537611" w:rsidRDefault="00A71C6D" w:rsidP="00A71C6D">
      <w:pPr>
        <w:pStyle w:val="Numberedlist1"/>
      </w:pPr>
      <w:r w:rsidRPr="00A71C6D">
        <w:t xml:space="preserve">Copy the formula created in cell </w:t>
      </w:r>
      <w:r w:rsidRPr="00A52371">
        <w:rPr>
          <w:rStyle w:val="Inlinebold"/>
        </w:rPr>
        <w:t>H3</w:t>
      </w:r>
      <w:r w:rsidRPr="00A71C6D">
        <w:t xml:space="preserve"> to cells </w:t>
      </w:r>
      <w:r w:rsidRPr="00A52371">
        <w:rPr>
          <w:rStyle w:val="Inlinebold"/>
        </w:rPr>
        <w:t>H4</w:t>
      </w:r>
      <w:r w:rsidRPr="00A71C6D">
        <w:t xml:space="preserve"> through to </w:t>
      </w:r>
      <w:r w:rsidRPr="00A52371">
        <w:rPr>
          <w:rStyle w:val="Inlinebold"/>
        </w:rPr>
        <w:t>H8</w:t>
      </w:r>
      <w:r>
        <w:t>.</w:t>
      </w:r>
    </w:p>
    <w:p w14:paraId="5B5D132B" w14:textId="7A230CFF" w:rsidR="005E5ED5" w:rsidRDefault="005E5ED5" w:rsidP="00E46A24">
      <w:pPr>
        <w:pStyle w:val="Numberedlist1"/>
        <w:numPr>
          <w:ilvl w:val="0"/>
          <w:numId w:val="37"/>
        </w:numPr>
      </w:pPr>
      <w:r>
        <w:t>Save and close the file.</w:t>
      </w:r>
    </w:p>
    <w:p w14:paraId="27E9FB51" w14:textId="2CA92F47" w:rsidR="00537611" w:rsidRDefault="00537611" w:rsidP="00537611">
      <w:pPr>
        <w:pStyle w:val="Heading3"/>
      </w:pPr>
      <w:bookmarkStart w:id="170" w:name="_Toc28777073"/>
      <w:r w:rsidRPr="00CB4AF4">
        <w:t xml:space="preserve">Try-it </w:t>
      </w:r>
      <w:r>
        <w:t>2</w:t>
      </w:r>
      <w:bookmarkEnd w:id="170"/>
    </w:p>
    <w:p w14:paraId="2E7285F4" w14:textId="7ABC9AB4" w:rsidR="00811CE1" w:rsidRDefault="00811CE1" w:rsidP="00811CE1">
      <w:r w:rsidRPr="00AB78BC">
        <w:t>In this try-it,</w:t>
      </w:r>
      <w:r>
        <w:t xml:space="preserve"> you will</w:t>
      </w:r>
      <w:r w:rsidRPr="00AB78BC">
        <w:t xml:space="preserve"> </w:t>
      </w:r>
      <w:r>
        <w:t xml:space="preserve">open a sample document and edit an </w:t>
      </w:r>
      <w:r w:rsidRPr="00C81133">
        <w:rPr>
          <w:rStyle w:val="Inlinebold"/>
        </w:rPr>
        <w:t>IF</w:t>
      </w:r>
      <w:r>
        <w:t xml:space="preserve"> function.</w:t>
      </w:r>
    </w:p>
    <w:p w14:paraId="7FA4A211" w14:textId="77777777" w:rsidR="00537611" w:rsidRPr="00CB4AF4" w:rsidRDefault="00537611" w:rsidP="00537611">
      <w:pPr>
        <w:pStyle w:val="Heading4"/>
      </w:pPr>
      <w:r w:rsidRPr="00CB4AF4">
        <w:t>Resources</w:t>
      </w:r>
    </w:p>
    <w:p w14:paraId="69EA5870" w14:textId="77777777" w:rsidR="00537611" w:rsidRPr="00537611" w:rsidRDefault="00537611" w:rsidP="00537611">
      <w:r w:rsidRPr="00CB4AF4">
        <w:t>You will need the following resources for this try-it:</w:t>
      </w:r>
    </w:p>
    <w:p w14:paraId="5E4FC10A" w14:textId="417524D0" w:rsidR="00537611" w:rsidRPr="00CB4AF4" w:rsidRDefault="00C0702D" w:rsidP="00F64BF1">
      <w:pPr>
        <w:pStyle w:val="Bulletlevel1"/>
      </w:pPr>
      <w:r>
        <w:t>O</w:t>
      </w:r>
      <w:r w:rsidR="00537611">
        <w:t xml:space="preserve">pen </w:t>
      </w:r>
      <w:r w:rsidR="00537611" w:rsidRPr="00E9095C">
        <w:rPr>
          <w:rStyle w:val="Inlinebold"/>
        </w:rPr>
        <w:t>L5_T2_try2_</w:t>
      </w:r>
      <w:r w:rsidR="00A71C6D">
        <w:rPr>
          <w:rStyle w:val="Inlinebold"/>
        </w:rPr>
        <w:t>edit</w:t>
      </w:r>
      <w:r w:rsidR="00537611" w:rsidRPr="00E9095C">
        <w:rPr>
          <w:rStyle w:val="Inlinebold"/>
        </w:rPr>
        <w:t>_</w:t>
      </w:r>
      <w:r w:rsidR="00A71C6D">
        <w:rPr>
          <w:rStyle w:val="Inlinebold"/>
        </w:rPr>
        <w:t>if</w:t>
      </w:r>
      <w:r w:rsidR="00537611" w:rsidRPr="00E9095C">
        <w:rPr>
          <w:rStyle w:val="Inlinebold"/>
        </w:rPr>
        <w:t>_</w:t>
      </w:r>
      <w:r w:rsidR="00A71C6D">
        <w:rPr>
          <w:rStyle w:val="Inlinebold"/>
        </w:rPr>
        <w:t>statement</w:t>
      </w:r>
      <w:r w:rsidR="00537611">
        <w:rPr>
          <w:rStyle w:val="Inlinebold"/>
        </w:rPr>
        <w:t>_starter.xlsx</w:t>
      </w:r>
      <w:r w:rsidR="00537611">
        <w:t xml:space="preserve"> </w:t>
      </w:r>
      <w:r w:rsidR="00537611" w:rsidRPr="00CB4AF4">
        <w:t>in this lesson</w:t>
      </w:r>
      <w:r w:rsidR="00DD3662">
        <w:t>’</w:t>
      </w:r>
      <w:r w:rsidR="00537611" w:rsidRPr="00CB4AF4">
        <w:t>s Learning Activity Resources.</w:t>
      </w:r>
    </w:p>
    <w:p w14:paraId="34AD7C3E" w14:textId="77777777" w:rsidR="00537611" w:rsidRPr="00CB4AF4" w:rsidRDefault="00537611" w:rsidP="00537611">
      <w:pPr>
        <w:pStyle w:val="Heading4"/>
      </w:pPr>
      <w:r w:rsidRPr="00CB4AF4">
        <w:t>Instructions</w:t>
      </w:r>
    </w:p>
    <w:p w14:paraId="7E8427AB" w14:textId="77777777" w:rsidR="00537611" w:rsidRPr="00537611" w:rsidRDefault="00537611" w:rsidP="00537611">
      <w:r w:rsidRPr="00CB4AF4">
        <w:t>The following are the general tasks that you need to perform during this try-it:</w:t>
      </w:r>
    </w:p>
    <w:p w14:paraId="7279A24E" w14:textId="16339BEA" w:rsidR="0089722A" w:rsidRPr="0089722A" w:rsidRDefault="0089722A" w:rsidP="00E46A24">
      <w:pPr>
        <w:pStyle w:val="Numberedlist1"/>
        <w:numPr>
          <w:ilvl w:val="0"/>
          <w:numId w:val="67"/>
        </w:numPr>
      </w:pPr>
      <w:r>
        <w:t>In</w:t>
      </w:r>
      <w:r w:rsidRPr="0089722A">
        <w:t xml:space="preserve"> the </w:t>
      </w:r>
      <w:r w:rsidRPr="0089722A">
        <w:rPr>
          <w:rStyle w:val="Inlinebold"/>
        </w:rPr>
        <w:t>Company Match</w:t>
      </w:r>
      <w:r w:rsidRPr="0089722A">
        <w:t xml:space="preserve"> column, in cell </w:t>
      </w:r>
      <w:r w:rsidRPr="00A52371">
        <w:rPr>
          <w:rStyle w:val="Inlinebold"/>
        </w:rPr>
        <w:t>G3</w:t>
      </w:r>
      <w:r w:rsidRPr="0089722A">
        <w:t xml:space="preserve">, </w:t>
      </w:r>
      <w:r>
        <w:t>edit the If statement as follows</w:t>
      </w:r>
      <w:r w:rsidRPr="0089722A">
        <w:t>:</w:t>
      </w:r>
    </w:p>
    <w:p w14:paraId="3F548FE5" w14:textId="21850521" w:rsidR="0089722A" w:rsidRDefault="0089722A" w:rsidP="0089722A">
      <w:pPr>
        <w:pStyle w:val="Bulletlevel2"/>
      </w:pPr>
      <w:r>
        <w:t xml:space="preserve">If the donation amount is equal to or over $150, then </w:t>
      </w:r>
      <w:r w:rsidR="006B2B3C">
        <w:t xml:space="preserve">multiply </w:t>
      </w:r>
      <w:r>
        <w:t xml:space="preserve">the donation amount by </w:t>
      </w:r>
      <w:r w:rsidRPr="00DD3662">
        <w:rPr>
          <w:rStyle w:val="Inlinebold"/>
        </w:rPr>
        <w:t>2</w:t>
      </w:r>
      <w:r>
        <w:t xml:space="preserve"> to get the </w:t>
      </w:r>
      <w:r w:rsidR="00DA7F99">
        <w:t xml:space="preserve">company </w:t>
      </w:r>
      <w:r>
        <w:t>match amount.</w:t>
      </w:r>
    </w:p>
    <w:p w14:paraId="2A2128AC" w14:textId="08561659" w:rsidR="0089722A" w:rsidRPr="00537611" w:rsidRDefault="0089722A" w:rsidP="0089722A">
      <w:pPr>
        <w:pStyle w:val="Bulletlevel2"/>
      </w:pPr>
      <w:r>
        <w:t>If the donation amount is not over $150, then display a blank cell.</w:t>
      </w:r>
    </w:p>
    <w:p w14:paraId="55221836" w14:textId="77777777" w:rsidR="0089722A" w:rsidRPr="0089722A" w:rsidRDefault="0089722A" w:rsidP="0089722A">
      <w:pPr>
        <w:pStyle w:val="Numberedlist1"/>
      </w:pPr>
      <w:r>
        <w:t>Copy the formula crea</w:t>
      </w:r>
      <w:r w:rsidRPr="0089722A">
        <w:t xml:space="preserve">ted in cell </w:t>
      </w:r>
      <w:r w:rsidRPr="00A52371">
        <w:rPr>
          <w:rStyle w:val="Inlinebold"/>
        </w:rPr>
        <w:t>G3</w:t>
      </w:r>
      <w:r w:rsidRPr="0089722A">
        <w:t xml:space="preserve"> to cells </w:t>
      </w:r>
      <w:r w:rsidRPr="00A52371">
        <w:rPr>
          <w:rStyle w:val="Inlinebold"/>
        </w:rPr>
        <w:t>G4</w:t>
      </w:r>
      <w:r w:rsidRPr="0089722A">
        <w:t xml:space="preserve"> through to </w:t>
      </w:r>
      <w:r w:rsidRPr="00A52371">
        <w:rPr>
          <w:rStyle w:val="Inlinebold"/>
        </w:rPr>
        <w:t>G8</w:t>
      </w:r>
      <w:r w:rsidRPr="0089722A">
        <w:t>.</w:t>
      </w:r>
    </w:p>
    <w:p w14:paraId="4DD12F06" w14:textId="77777777" w:rsidR="0089722A" w:rsidRPr="0089722A" w:rsidRDefault="0089722A" w:rsidP="0089722A">
      <w:pPr>
        <w:pStyle w:val="Numberedlist1"/>
      </w:pPr>
      <w:r>
        <w:t>Save and close the file.</w:t>
      </w:r>
    </w:p>
    <w:p w14:paraId="4EA33DA3" w14:textId="3E5936B5" w:rsidR="00537611" w:rsidRDefault="00537611" w:rsidP="00537611">
      <w:pPr>
        <w:pStyle w:val="Heading2"/>
      </w:pPr>
      <w:bookmarkStart w:id="171" w:name="_Toc28777074"/>
      <w:r>
        <w:t>Wrap</w:t>
      </w:r>
      <w:r w:rsidR="00DD3662">
        <w:t>-</w:t>
      </w:r>
      <w:r>
        <w:t>up</w:t>
      </w:r>
      <w:bookmarkEnd w:id="171"/>
    </w:p>
    <w:p w14:paraId="67807299" w14:textId="426F61FF" w:rsidR="00537611" w:rsidRPr="00537611" w:rsidRDefault="00537611" w:rsidP="00537611">
      <w:r>
        <w:t>Use these questions to check what you learned in this lesson:</w:t>
      </w:r>
    </w:p>
    <w:p w14:paraId="45B9565C" w14:textId="6E7C526E" w:rsidR="00537611" w:rsidRPr="00537611" w:rsidRDefault="000771E5" w:rsidP="00E46A24">
      <w:pPr>
        <w:pStyle w:val="Numberedlist1"/>
        <w:numPr>
          <w:ilvl w:val="0"/>
          <w:numId w:val="38"/>
        </w:numPr>
      </w:pPr>
      <w:r>
        <w:t xml:space="preserve">An </w:t>
      </w:r>
      <w:r w:rsidRPr="00ED61F7">
        <w:rPr>
          <w:rStyle w:val="Inlinebold"/>
        </w:rPr>
        <w:t>IF</w:t>
      </w:r>
      <w:r>
        <w:t xml:space="preserve"> function can contain additional calculations as arguments. True or </w:t>
      </w:r>
      <w:r w:rsidR="004D1D91">
        <w:t>f</w:t>
      </w:r>
      <w:r>
        <w:t>alse</w:t>
      </w:r>
      <w:r w:rsidR="00537611" w:rsidRPr="00537611">
        <w:t>?</w:t>
      </w:r>
    </w:p>
    <w:p w14:paraId="7232EE25" w14:textId="77777777" w:rsidR="00537611" w:rsidRPr="00537611" w:rsidRDefault="00537611" w:rsidP="00537611">
      <w:pPr>
        <w:pStyle w:val="Prompt"/>
      </w:pPr>
      <w:r>
        <w:t xml:space="preserve">Select the correct </w:t>
      </w:r>
      <w:r w:rsidRPr="00537611">
        <w:t>option.</w:t>
      </w:r>
    </w:p>
    <w:p w14:paraId="26E702C5" w14:textId="15D010DA" w:rsidR="00537611" w:rsidRPr="00537611" w:rsidRDefault="000771E5" w:rsidP="00E46A24">
      <w:pPr>
        <w:pStyle w:val="Numberedlist2"/>
        <w:numPr>
          <w:ilvl w:val="0"/>
          <w:numId w:val="39"/>
        </w:numPr>
      </w:pPr>
      <w:r>
        <w:t>True</w:t>
      </w:r>
    </w:p>
    <w:p w14:paraId="076206D4" w14:textId="2A318F45" w:rsidR="00537611" w:rsidRDefault="000771E5" w:rsidP="00E46A24">
      <w:pPr>
        <w:pStyle w:val="Numberedlist2"/>
        <w:numPr>
          <w:ilvl w:val="0"/>
          <w:numId w:val="39"/>
        </w:numPr>
      </w:pPr>
      <w:r>
        <w:t>False</w:t>
      </w:r>
    </w:p>
    <w:p w14:paraId="1061CD82" w14:textId="77777777" w:rsidR="004D71BB" w:rsidRDefault="004D71BB">
      <w:pPr>
        <w:spacing w:after="160" w:line="259" w:lineRule="auto"/>
        <w:rPr>
          <w:szCs w:val="24"/>
        </w:rPr>
      </w:pPr>
      <w:r>
        <w:br w:type="page"/>
      </w:r>
    </w:p>
    <w:p w14:paraId="3DBB4859" w14:textId="045A1EF2" w:rsidR="00537611" w:rsidRDefault="00BD5DEB" w:rsidP="00537611">
      <w:pPr>
        <w:pStyle w:val="Numberedlist1"/>
      </w:pPr>
      <w:r>
        <w:lastRenderedPageBreak/>
        <w:t xml:space="preserve">Describe what happens with the following </w:t>
      </w:r>
      <w:r w:rsidRPr="00DB3A7D">
        <w:rPr>
          <w:rStyle w:val="Inlinebold"/>
        </w:rPr>
        <w:t>IF</w:t>
      </w:r>
      <w:r>
        <w:t xml:space="preserve"> statement; </w:t>
      </w:r>
      <w:r w:rsidRPr="00BD5DEB">
        <w:rPr>
          <w:rStyle w:val="Inlinebold"/>
        </w:rPr>
        <w:t>=IF(C20&gt;=25,C20*5,)</w:t>
      </w:r>
      <w:r w:rsidR="00537611">
        <w:t xml:space="preserve"> </w:t>
      </w:r>
      <w:sdt>
        <w:sdtPr>
          <w:alias w:val="Question 2"/>
          <w:tag w:val="Question 2"/>
          <w:id w:val="1918819544"/>
          <w:lock w:val="sdtLocked"/>
          <w:placeholder>
            <w:docPart w:val="EC7543DF6F9243FC906B1F89DC16F179"/>
          </w:placeholder>
          <w:showingPlcHdr/>
        </w:sdtPr>
        <w:sdtEndPr/>
        <w:sdtContent>
          <w:r w:rsidR="00FD5516" w:rsidRPr="008C45E4">
            <w:rPr>
              <w:rStyle w:val="Inlinebold"/>
            </w:rPr>
            <w:t>Select</w:t>
          </w:r>
          <w:r w:rsidR="00824D00" w:rsidRPr="008C45E4">
            <w:rPr>
              <w:rStyle w:val="Inlinebold"/>
            </w:rPr>
            <w:t xml:space="preserve"> to enter text.</w:t>
          </w:r>
        </w:sdtContent>
      </w:sdt>
    </w:p>
    <w:p w14:paraId="1CA74984" w14:textId="430ED115" w:rsidR="00371022" w:rsidRDefault="00371022" w:rsidP="00371022">
      <w:pPr>
        <w:pStyle w:val="Prompt"/>
      </w:pPr>
      <w:r>
        <w:t>Fill in the blank space.</w:t>
      </w:r>
    </w:p>
    <w:p w14:paraId="4775097D" w14:textId="5BDB0FBD" w:rsidR="00537611" w:rsidRDefault="00BE4270" w:rsidP="00BE4270">
      <w:pPr>
        <w:pStyle w:val="Numberedlist1"/>
      </w:pPr>
      <w:r>
        <w:t>Consider the following formula</w:t>
      </w:r>
      <w:r w:rsidR="00610314">
        <w:t>:</w:t>
      </w:r>
      <w:r>
        <w:t xml:space="preserve"> </w:t>
      </w:r>
      <w:r w:rsidRPr="00BD5DEB">
        <w:rPr>
          <w:rStyle w:val="Inlinebold"/>
        </w:rPr>
        <w:t>=IF(C20&gt;=25,C20*5,)</w:t>
      </w:r>
      <w:r w:rsidRPr="00BE4270">
        <w:t>.</w:t>
      </w:r>
      <w:r>
        <w:t xml:space="preserve"> What happens to a false result if you remove the last comma in the If statement</w:t>
      </w:r>
      <w:r w:rsidR="00537611">
        <w:t>?</w:t>
      </w:r>
    </w:p>
    <w:p w14:paraId="6FF9DD18" w14:textId="31C94E1A" w:rsidR="00537611" w:rsidRPr="00537611" w:rsidRDefault="00537611" w:rsidP="00537611">
      <w:pPr>
        <w:pStyle w:val="Prompt"/>
      </w:pPr>
      <w:r>
        <w:t xml:space="preserve">Select </w:t>
      </w:r>
      <w:r w:rsidR="00BE4270">
        <w:t>the correct answer</w:t>
      </w:r>
      <w:r>
        <w:t>.</w:t>
      </w:r>
    </w:p>
    <w:p w14:paraId="5FA3D601" w14:textId="68744AD5" w:rsidR="00537611" w:rsidRPr="00537611" w:rsidRDefault="00BE4270" w:rsidP="00E46A24">
      <w:pPr>
        <w:pStyle w:val="Numberedlist2"/>
        <w:numPr>
          <w:ilvl w:val="0"/>
          <w:numId w:val="40"/>
        </w:numPr>
      </w:pPr>
      <w:r>
        <w:t>0 is displayed.</w:t>
      </w:r>
    </w:p>
    <w:p w14:paraId="2B55E0F8" w14:textId="460F465C" w:rsidR="00537611" w:rsidRDefault="00BE4270" w:rsidP="00E46A24">
      <w:pPr>
        <w:pStyle w:val="Numberedlist2"/>
        <w:numPr>
          <w:ilvl w:val="0"/>
          <w:numId w:val="40"/>
        </w:numPr>
      </w:pPr>
      <w:r>
        <w:t>FALSE is displayed.</w:t>
      </w:r>
    </w:p>
    <w:p w14:paraId="18A4668F" w14:textId="26A305BA" w:rsidR="00537611" w:rsidRPr="00ED61F7" w:rsidRDefault="00BE4270" w:rsidP="00E46A24">
      <w:pPr>
        <w:pStyle w:val="Numberedlist2"/>
        <w:numPr>
          <w:ilvl w:val="0"/>
          <w:numId w:val="40"/>
        </w:numPr>
      </w:pPr>
      <w:r>
        <w:t>Error is displayed.</w:t>
      </w:r>
    </w:p>
    <w:p w14:paraId="75FF34F7" w14:textId="11672607" w:rsidR="00030BE1" w:rsidRDefault="00BE4270" w:rsidP="00E46A24">
      <w:pPr>
        <w:pStyle w:val="Numberedlist2"/>
        <w:numPr>
          <w:ilvl w:val="0"/>
          <w:numId w:val="40"/>
        </w:numPr>
      </w:pPr>
      <w:r w:rsidRPr="00F87346">
        <w:rPr>
          <w:rStyle w:val="Inlinebold"/>
        </w:rPr>
        <w:t>C20</w:t>
      </w:r>
      <w:r>
        <w:t>*5 is displayed.</w:t>
      </w:r>
    </w:p>
    <w:p w14:paraId="3D2A9B0F" w14:textId="77777777" w:rsidR="00030BE1" w:rsidRDefault="00030BE1" w:rsidP="00ED61F7">
      <w:pPr>
        <w:rPr>
          <w:rFonts w:cs="Segoe UI"/>
          <w:color w:val="0D0D0D" w:themeColor="text1" w:themeTint="F2"/>
          <w:szCs w:val="20"/>
        </w:rPr>
      </w:pPr>
      <w:r>
        <w:br w:type="page"/>
      </w:r>
    </w:p>
    <w:p w14:paraId="17F66268" w14:textId="77777777" w:rsidR="00537611" w:rsidRPr="0071271B" w:rsidRDefault="00537611" w:rsidP="00537611">
      <w:pPr>
        <w:pStyle w:val="Heading1"/>
      </w:pPr>
      <w:bookmarkStart w:id="172" w:name="_Toc28777075"/>
      <w:r>
        <w:lastRenderedPageBreak/>
        <w:t>Glossary</w:t>
      </w:r>
      <w:bookmarkEnd w:id="172"/>
    </w:p>
    <w:tbl>
      <w:tblPr>
        <w:tblW w:w="5497" w:type="pct"/>
        <w:tblCellSpacing w:w="43" w:type="dxa"/>
        <w:tblCellMar>
          <w:top w:w="86" w:type="dxa"/>
          <w:left w:w="144" w:type="dxa"/>
          <w:bottom w:w="86" w:type="dxa"/>
          <w:right w:w="144" w:type="dxa"/>
        </w:tblCellMar>
        <w:tblLook w:val="04A0" w:firstRow="1" w:lastRow="0" w:firstColumn="1" w:lastColumn="0" w:noHBand="0" w:noVBand="1"/>
      </w:tblPr>
      <w:tblGrid>
        <w:gridCol w:w="2521"/>
        <w:gridCol w:w="7769"/>
      </w:tblGrid>
      <w:tr w:rsidR="00537611" w14:paraId="179AC5ED" w14:textId="77777777" w:rsidTr="00163F71">
        <w:trPr>
          <w:trHeight w:val="360"/>
          <w:tblCellSpacing w:w="43" w:type="dxa"/>
        </w:trPr>
        <w:tc>
          <w:tcPr>
            <w:tcW w:w="1162" w:type="pct"/>
          </w:tcPr>
          <w:p w14:paraId="6229F649" w14:textId="660621F2" w:rsidR="00537611" w:rsidRPr="00537611" w:rsidRDefault="00507D4B" w:rsidP="00537611">
            <w:pPr>
              <w:pStyle w:val="TableRowHeader"/>
            </w:pPr>
            <w:r>
              <w:t>Formula</w:t>
            </w:r>
          </w:p>
        </w:tc>
        <w:tc>
          <w:tcPr>
            <w:tcW w:w="3712" w:type="pct"/>
          </w:tcPr>
          <w:p w14:paraId="7EDA4BCC" w14:textId="54F8D8FF" w:rsidR="00537611" w:rsidRPr="00537611" w:rsidRDefault="00507D4B" w:rsidP="0030129B">
            <w:pPr>
              <w:pStyle w:val="TableContent"/>
            </w:pPr>
            <w:r>
              <w:t>A mathematical equation that performs calculations on values in a worksheet.</w:t>
            </w:r>
          </w:p>
        </w:tc>
      </w:tr>
      <w:tr w:rsidR="00537611" w14:paraId="7DA09D3B" w14:textId="77777777" w:rsidTr="00163F71">
        <w:trPr>
          <w:trHeight w:val="360"/>
          <w:tblCellSpacing w:w="43" w:type="dxa"/>
        </w:trPr>
        <w:tc>
          <w:tcPr>
            <w:tcW w:w="1162" w:type="pct"/>
          </w:tcPr>
          <w:p w14:paraId="27A7CF78" w14:textId="6EA88DB4" w:rsidR="00537611" w:rsidRPr="00537611" w:rsidRDefault="00507D4B" w:rsidP="00537611">
            <w:pPr>
              <w:pStyle w:val="TableRowHeader"/>
            </w:pPr>
            <w:r>
              <w:t>Value</w:t>
            </w:r>
          </w:p>
        </w:tc>
        <w:tc>
          <w:tcPr>
            <w:tcW w:w="3712" w:type="pct"/>
          </w:tcPr>
          <w:p w14:paraId="6BCEF52D" w14:textId="331CCAF3" w:rsidR="00537611" w:rsidRPr="00537611" w:rsidRDefault="00507D4B" w:rsidP="0030129B">
            <w:pPr>
              <w:pStyle w:val="TableContent"/>
            </w:pPr>
            <w:r>
              <w:t>A representation in Excel that can be a number, cell address, date, text, or range of cells.</w:t>
            </w:r>
          </w:p>
        </w:tc>
      </w:tr>
      <w:tr w:rsidR="00537611" w14:paraId="64EFEE3F" w14:textId="77777777" w:rsidTr="00163F71">
        <w:trPr>
          <w:trHeight w:val="360"/>
          <w:tblCellSpacing w:w="43" w:type="dxa"/>
        </w:trPr>
        <w:tc>
          <w:tcPr>
            <w:tcW w:w="1162" w:type="pct"/>
          </w:tcPr>
          <w:p w14:paraId="15BCD134" w14:textId="0F78F07C" w:rsidR="00537611" w:rsidRPr="00537611" w:rsidRDefault="00507D4B" w:rsidP="00537611">
            <w:pPr>
              <w:pStyle w:val="TableRowHeader"/>
            </w:pPr>
            <w:r>
              <w:t>Constant</w:t>
            </w:r>
          </w:p>
        </w:tc>
        <w:tc>
          <w:tcPr>
            <w:tcW w:w="3712" w:type="pct"/>
          </w:tcPr>
          <w:p w14:paraId="07B2799B" w14:textId="0B9E5F17" w:rsidR="00537611" w:rsidRPr="00537611" w:rsidRDefault="00507D4B" w:rsidP="0030129B">
            <w:pPr>
              <w:pStyle w:val="TableContent"/>
            </w:pPr>
            <w:r>
              <w:t>A number or text value that is entered directly into a cell.</w:t>
            </w:r>
          </w:p>
        </w:tc>
      </w:tr>
      <w:tr w:rsidR="00537611" w14:paraId="0850A08E" w14:textId="77777777" w:rsidTr="00163F71">
        <w:trPr>
          <w:trHeight w:val="360"/>
          <w:tblCellSpacing w:w="43" w:type="dxa"/>
        </w:trPr>
        <w:tc>
          <w:tcPr>
            <w:tcW w:w="1162" w:type="pct"/>
          </w:tcPr>
          <w:p w14:paraId="6393D6E7" w14:textId="2485251F" w:rsidR="00537611" w:rsidRPr="00537611" w:rsidRDefault="00507D4B" w:rsidP="00537611">
            <w:pPr>
              <w:pStyle w:val="TableRowHeader"/>
            </w:pPr>
            <w:r>
              <w:t>Operator</w:t>
            </w:r>
          </w:p>
        </w:tc>
        <w:tc>
          <w:tcPr>
            <w:tcW w:w="3712" w:type="pct"/>
          </w:tcPr>
          <w:p w14:paraId="39A84AF6" w14:textId="3E8AFEC7" w:rsidR="00537611" w:rsidRPr="00537611" w:rsidRDefault="002F1E7C" w:rsidP="0030129B">
            <w:pPr>
              <w:pStyle w:val="TableContent"/>
            </w:pPr>
            <w:r>
              <w:t>An i</w:t>
            </w:r>
            <w:r w:rsidR="00507D4B">
              <w:t>ndicator used to specify the type of calculation to take place, such as add (+)</w:t>
            </w:r>
            <w:r w:rsidR="004D1D91">
              <w:t>;</w:t>
            </w:r>
            <w:r w:rsidR="00507D4B">
              <w:t xml:space="preserve"> subtract (-)</w:t>
            </w:r>
            <w:r w:rsidR="004D1D91">
              <w:t>;</w:t>
            </w:r>
            <w:r w:rsidR="00507D4B">
              <w:t xml:space="preserve"> multiply (*)</w:t>
            </w:r>
            <w:r w:rsidR="004D1D91">
              <w:t>;</w:t>
            </w:r>
            <w:r w:rsidR="00507D4B">
              <w:t xml:space="preserve"> or divide (/).</w:t>
            </w:r>
          </w:p>
        </w:tc>
      </w:tr>
      <w:tr w:rsidR="00537611" w14:paraId="7D575581" w14:textId="77777777" w:rsidTr="00163F71">
        <w:trPr>
          <w:trHeight w:val="360"/>
          <w:tblCellSpacing w:w="43" w:type="dxa"/>
        </w:trPr>
        <w:tc>
          <w:tcPr>
            <w:tcW w:w="1162" w:type="pct"/>
          </w:tcPr>
          <w:p w14:paraId="182C0B41" w14:textId="524F7816" w:rsidR="00537611" w:rsidRPr="00537611" w:rsidRDefault="003438BE" w:rsidP="00537611">
            <w:pPr>
              <w:pStyle w:val="TableRowHeader"/>
            </w:pPr>
            <w:r>
              <w:t>Function</w:t>
            </w:r>
          </w:p>
        </w:tc>
        <w:tc>
          <w:tcPr>
            <w:tcW w:w="3712" w:type="pct"/>
          </w:tcPr>
          <w:p w14:paraId="6CB881C5" w14:textId="27391129" w:rsidR="00537611" w:rsidRPr="00537611" w:rsidRDefault="003438BE" w:rsidP="0030129B">
            <w:pPr>
              <w:pStyle w:val="TableContent"/>
            </w:pPr>
            <w:r>
              <w:t xml:space="preserve">A </w:t>
            </w:r>
            <w:r w:rsidR="00896C8F">
              <w:t xml:space="preserve">pre-built </w:t>
            </w:r>
            <w:r>
              <w:t>command in Excel that performs mathematical operations such as automatically adding up a range of cells or looking up values to be used in calculations.</w:t>
            </w:r>
          </w:p>
        </w:tc>
      </w:tr>
      <w:tr w:rsidR="00537611" w14:paraId="47375136" w14:textId="77777777" w:rsidTr="00163F71">
        <w:trPr>
          <w:trHeight w:val="360"/>
          <w:tblCellSpacing w:w="43" w:type="dxa"/>
        </w:trPr>
        <w:tc>
          <w:tcPr>
            <w:tcW w:w="1162" w:type="pct"/>
          </w:tcPr>
          <w:p w14:paraId="1A782848" w14:textId="4003A659" w:rsidR="00537611" w:rsidRPr="00537611" w:rsidRDefault="004A3F35" w:rsidP="00537611">
            <w:pPr>
              <w:pStyle w:val="TableRowHeader"/>
            </w:pPr>
            <w:r>
              <w:t>Order of operations</w:t>
            </w:r>
          </w:p>
        </w:tc>
        <w:tc>
          <w:tcPr>
            <w:tcW w:w="3712" w:type="pct"/>
          </w:tcPr>
          <w:p w14:paraId="0EAE13B9" w14:textId="040C39CF" w:rsidR="00537611" w:rsidRPr="00537611" w:rsidRDefault="004A3F35" w:rsidP="0030129B">
            <w:pPr>
              <w:pStyle w:val="TableContent"/>
            </w:pPr>
            <w:r>
              <w:t>A standard mathematical process used to determine which operator to calculate first when evaluating a formula.</w:t>
            </w:r>
          </w:p>
        </w:tc>
      </w:tr>
      <w:tr w:rsidR="00537611" w14:paraId="34093F54" w14:textId="77777777" w:rsidTr="00163F71">
        <w:trPr>
          <w:trHeight w:val="360"/>
          <w:tblCellSpacing w:w="43" w:type="dxa"/>
        </w:trPr>
        <w:tc>
          <w:tcPr>
            <w:tcW w:w="1162" w:type="pct"/>
          </w:tcPr>
          <w:p w14:paraId="30335684" w14:textId="5D7F861D" w:rsidR="00537611" w:rsidRPr="00537611" w:rsidRDefault="006C19BB" w:rsidP="00537611">
            <w:pPr>
              <w:pStyle w:val="TableRowHeader"/>
            </w:pPr>
            <w:r>
              <w:t>Cell reference</w:t>
            </w:r>
          </w:p>
        </w:tc>
        <w:tc>
          <w:tcPr>
            <w:tcW w:w="3712" w:type="pct"/>
          </w:tcPr>
          <w:p w14:paraId="3C8ACDE3" w14:textId="6A578053" w:rsidR="00537611" w:rsidRPr="00537611" w:rsidRDefault="006C19BB" w:rsidP="0030129B">
            <w:pPr>
              <w:pStyle w:val="TableContent"/>
            </w:pPr>
            <w:r>
              <w:t>Identifies a cell</w:t>
            </w:r>
            <w:r w:rsidR="00DD3662">
              <w:t>’</w:t>
            </w:r>
            <w:r>
              <w:t>s location within a worksheet.</w:t>
            </w:r>
          </w:p>
        </w:tc>
      </w:tr>
      <w:tr w:rsidR="00537611" w14:paraId="24769F3E" w14:textId="77777777" w:rsidTr="00163F71">
        <w:trPr>
          <w:trHeight w:val="360"/>
          <w:tblCellSpacing w:w="43" w:type="dxa"/>
        </w:trPr>
        <w:tc>
          <w:tcPr>
            <w:tcW w:w="1162" w:type="pct"/>
          </w:tcPr>
          <w:p w14:paraId="61CF4664" w14:textId="407A0EA8" w:rsidR="00537611" w:rsidRPr="00537611" w:rsidRDefault="006C19BB" w:rsidP="00537611">
            <w:pPr>
              <w:pStyle w:val="TableRowHeader"/>
            </w:pPr>
            <w:r>
              <w:t>Relative cell reference</w:t>
            </w:r>
          </w:p>
        </w:tc>
        <w:tc>
          <w:tcPr>
            <w:tcW w:w="3712" w:type="pct"/>
          </w:tcPr>
          <w:p w14:paraId="67CC521A" w14:textId="1A06C2E9" w:rsidR="00537611" w:rsidRPr="00537611" w:rsidRDefault="005E5227" w:rsidP="0030129B">
            <w:pPr>
              <w:pStyle w:val="TableContent"/>
            </w:pPr>
            <w:r>
              <w:t>A cell or range reference in a formula that changes based upon the relation to the cell containing the formula.</w:t>
            </w:r>
          </w:p>
        </w:tc>
      </w:tr>
      <w:tr w:rsidR="00537611" w14:paraId="0141BD97" w14:textId="77777777" w:rsidTr="00163F71">
        <w:trPr>
          <w:trHeight w:val="360"/>
          <w:tblCellSpacing w:w="43" w:type="dxa"/>
        </w:trPr>
        <w:tc>
          <w:tcPr>
            <w:tcW w:w="1162" w:type="pct"/>
          </w:tcPr>
          <w:p w14:paraId="75C7C14C" w14:textId="38FE9BB5" w:rsidR="00537611" w:rsidRPr="00537611" w:rsidRDefault="006C19BB" w:rsidP="00537611">
            <w:pPr>
              <w:pStyle w:val="TableRowHeader"/>
            </w:pPr>
            <w:r>
              <w:t>Absolute cell reference</w:t>
            </w:r>
          </w:p>
        </w:tc>
        <w:tc>
          <w:tcPr>
            <w:tcW w:w="3712" w:type="pct"/>
          </w:tcPr>
          <w:p w14:paraId="0B4F6E28" w14:textId="47480AC8" w:rsidR="00537611" w:rsidRPr="00537611" w:rsidRDefault="005E5227" w:rsidP="0030129B">
            <w:pPr>
              <w:pStyle w:val="TableContent"/>
            </w:pPr>
            <w:r>
              <w:t>A cell reference in a formula that refers to a specific cell or range regardless of where the formula is located in the worksheet.</w:t>
            </w:r>
          </w:p>
        </w:tc>
      </w:tr>
      <w:tr w:rsidR="00537611" w14:paraId="6F37597F" w14:textId="77777777" w:rsidTr="00163F71">
        <w:trPr>
          <w:trHeight w:val="360"/>
          <w:tblCellSpacing w:w="43" w:type="dxa"/>
        </w:trPr>
        <w:tc>
          <w:tcPr>
            <w:tcW w:w="1162" w:type="pct"/>
          </w:tcPr>
          <w:p w14:paraId="52130127" w14:textId="330A0C22" w:rsidR="00537611" w:rsidRPr="00537611" w:rsidRDefault="005E5227" w:rsidP="00537611">
            <w:pPr>
              <w:pStyle w:val="TableRowHeader"/>
            </w:pPr>
            <w:r>
              <w:t>Mixed cell reference</w:t>
            </w:r>
          </w:p>
        </w:tc>
        <w:tc>
          <w:tcPr>
            <w:tcW w:w="3712" w:type="pct"/>
          </w:tcPr>
          <w:p w14:paraId="3E2010F5" w14:textId="11791609" w:rsidR="00537611" w:rsidRPr="00537611" w:rsidRDefault="005E5227" w:rsidP="0030129B">
            <w:pPr>
              <w:pStyle w:val="TableContent"/>
            </w:pPr>
            <w:r>
              <w:t xml:space="preserve">A cell or range in a formula that uses </w:t>
            </w:r>
            <w:r w:rsidR="00C41D31">
              <w:t>both a relative and absolute reference.</w:t>
            </w:r>
          </w:p>
        </w:tc>
      </w:tr>
      <w:tr w:rsidR="00537611" w14:paraId="74BC2BF2" w14:textId="77777777" w:rsidTr="00163F71">
        <w:trPr>
          <w:trHeight w:val="360"/>
          <w:tblCellSpacing w:w="43" w:type="dxa"/>
        </w:trPr>
        <w:tc>
          <w:tcPr>
            <w:tcW w:w="1162" w:type="pct"/>
          </w:tcPr>
          <w:p w14:paraId="39715CD1" w14:textId="0934987B" w:rsidR="00537611" w:rsidRPr="00537611" w:rsidRDefault="003A51E4" w:rsidP="00537611">
            <w:pPr>
              <w:pStyle w:val="TableRowHeader"/>
            </w:pPr>
            <w:r>
              <w:t>Named range</w:t>
            </w:r>
          </w:p>
        </w:tc>
        <w:tc>
          <w:tcPr>
            <w:tcW w:w="3712" w:type="pct"/>
          </w:tcPr>
          <w:p w14:paraId="4D02852F" w14:textId="04A5EF01" w:rsidR="00537611" w:rsidRPr="00537611" w:rsidRDefault="003A51E4" w:rsidP="0030129B">
            <w:pPr>
              <w:pStyle w:val="TableContent"/>
            </w:pPr>
            <w:r>
              <w:t>A single cell or group of cells in an Excel worksheet with a designated name.</w:t>
            </w:r>
          </w:p>
        </w:tc>
      </w:tr>
      <w:tr w:rsidR="005309EB" w14:paraId="5B88FB32" w14:textId="77777777" w:rsidTr="00163F71">
        <w:trPr>
          <w:trHeight w:val="360"/>
          <w:tblCellSpacing w:w="43" w:type="dxa"/>
        </w:trPr>
        <w:tc>
          <w:tcPr>
            <w:tcW w:w="1162" w:type="pct"/>
          </w:tcPr>
          <w:p w14:paraId="5F5CA349" w14:textId="018C5DCF" w:rsidR="005309EB" w:rsidRDefault="00B567A8" w:rsidP="00537611">
            <w:pPr>
              <w:pStyle w:val="TableRowHeader"/>
            </w:pPr>
            <w:r>
              <w:t>Function</w:t>
            </w:r>
          </w:p>
        </w:tc>
        <w:tc>
          <w:tcPr>
            <w:tcW w:w="3712" w:type="pct"/>
          </w:tcPr>
          <w:p w14:paraId="7FF0FF8F" w14:textId="4A5C4A19" w:rsidR="005309EB" w:rsidRDefault="00B567A8" w:rsidP="0030129B">
            <w:pPr>
              <w:pStyle w:val="TableContent"/>
            </w:pPr>
            <w:bookmarkStart w:id="173" w:name="_Hlk26580924"/>
            <w:r>
              <w:t>A predefined formula that is used for a</w:t>
            </w:r>
            <w:r w:rsidR="00193D37">
              <w:t xml:space="preserve"> </w:t>
            </w:r>
            <w:r>
              <w:t>specific purpose and performs special calculations in an Excel worksheet</w:t>
            </w:r>
            <w:bookmarkEnd w:id="173"/>
            <w:r>
              <w:t>.</w:t>
            </w:r>
          </w:p>
        </w:tc>
      </w:tr>
    </w:tbl>
    <w:p w14:paraId="41F403EA" w14:textId="268B50FD" w:rsidR="0030129B" w:rsidRPr="00ED61F7" w:rsidRDefault="00537611" w:rsidP="00030BE1">
      <w:pPr>
        <w:pStyle w:val="Caption"/>
      </w:pPr>
      <w:r>
        <w:t xml:space="preserve">Table </w:t>
      </w:r>
      <w:r w:rsidRPr="00537611">
        <w:fldChar w:fldCharType="begin"/>
      </w:r>
      <w:r w:rsidRPr="00537611">
        <w:instrText xml:space="preserve"> SEQ Table \* ARABIC </w:instrText>
      </w:r>
      <w:r w:rsidRPr="00537611">
        <w:fldChar w:fldCharType="separate"/>
      </w:r>
      <w:r w:rsidR="00F55A58">
        <w:rPr>
          <w:noProof/>
        </w:rPr>
        <w:t>5</w:t>
      </w:r>
      <w:r w:rsidRPr="00537611">
        <w:fldChar w:fldCharType="end"/>
      </w:r>
      <w:r w:rsidRPr="00537611">
        <w:t>: Glossary terms and definitions</w:t>
      </w:r>
      <w:r w:rsidR="0030129B">
        <w:br w:type="page"/>
      </w:r>
    </w:p>
    <w:p w14:paraId="59344E26" w14:textId="77777777" w:rsidR="00537611" w:rsidRPr="001B1B6A" w:rsidRDefault="00537611" w:rsidP="00537611">
      <w:pPr>
        <w:pStyle w:val="Heading1"/>
      </w:pPr>
      <w:bookmarkStart w:id="174" w:name="_Toc28777076"/>
      <w:r w:rsidRPr="001B1B6A">
        <w:lastRenderedPageBreak/>
        <w:t>Cornerstone</w:t>
      </w:r>
      <w:bookmarkEnd w:id="174"/>
    </w:p>
    <w:p w14:paraId="46A6DE7F" w14:textId="77777777" w:rsidR="00537611" w:rsidRPr="005B6C37" w:rsidRDefault="00537611" w:rsidP="00537611">
      <w:pPr>
        <w:pStyle w:val="Heading2"/>
      </w:pPr>
      <w:bookmarkStart w:id="175" w:name="_Toc28777077"/>
      <w:r>
        <w:t>Overview</w:t>
      </w:r>
      <w:bookmarkEnd w:id="175"/>
    </w:p>
    <w:p w14:paraId="0AB28E0C" w14:textId="7FA8B578" w:rsidR="00537611" w:rsidRPr="00537611" w:rsidRDefault="00207FF9" w:rsidP="00537611">
      <w:bookmarkStart w:id="176" w:name="_Hlk24797294"/>
      <w:r w:rsidRPr="00207FF9">
        <w:t xml:space="preserve">To help prepare for the post-event review meeting, you need to complete a report that </w:t>
      </w:r>
      <w:r w:rsidR="00341C2F">
        <w:t xml:space="preserve">calculates and </w:t>
      </w:r>
      <w:r w:rsidRPr="00207FF9">
        <w:t xml:space="preserve">summarizes the attendance and ticket sales data to help the management team assess the success of the event. </w:t>
      </w:r>
      <w:r w:rsidR="004237AF">
        <w:t xml:space="preserve">You also need to determine a donation amount and a bonus amount based upon total sales. </w:t>
      </w:r>
      <w:r w:rsidR="00341C2F">
        <w:t>In this cornerstone, you will use formulas and functions to analyze and calculate the sales data</w:t>
      </w:r>
      <w:r w:rsidR="009F67C8">
        <w:t xml:space="preserve"> results</w:t>
      </w:r>
      <w:r w:rsidR="00537611" w:rsidRPr="00537611">
        <w:t>.</w:t>
      </w:r>
    </w:p>
    <w:p w14:paraId="7F002903" w14:textId="77777777" w:rsidR="00537611" w:rsidRDefault="00537611" w:rsidP="00537611">
      <w:pPr>
        <w:pStyle w:val="Heading2"/>
      </w:pPr>
      <w:bookmarkStart w:id="177" w:name="_Toc17841396"/>
      <w:bookmarkStart w:id="178" w:name="_Toc18356519"/>
      <w:bookmarkStart w:id="179" w:name="_Toc28777078"/>
      <w:bookmarkEnd w:id="176"/>
      <w:r>
        <w:t>Objectives</w:t>
      </w:r>
      <w:bookmarkEnd w:id="177"/>
      <w:bookmarkEnd w:id="178"/>
      <w:bookmarkEnd w:id="179"/>
    </w:p>
    <w:p w14:paraId="4432634F" w14:textId="1A96E45E" w:rsidR="00537611" w:rsidRPr="00537611" w:rsidRDefault="00537611" w:rsidP="00537611">
      <w:r>
        <w:t xml:space="preserve">The following table outlines the Cornerstone objectives and their corresponding </w:t>
      </w:r>
      <w:r w:rsidR="00296FF9">
        <w:t>Microsoft Office Specialist (</w:t>
      </w:r>
      <w:r>
        <w:t>MOS</w:t>
      </w:r>
      <w:r w:rsidR="00296FF9">
        <w:t>)</w:t>
      </w:r>
      <w:r>
        <w:t xml:space="preserve"> exam objectives.</w:t>
      </w:r>
    </w:p>
    <w:tbl>
      <w:tblPr>
        <w:tblW w:w="5003" w:type="pct"/>
        <w:tblCellSpacing w:w="43" w:type="dxa"/>
        <w:tblCellMar>
          <w:top w:w="86" w:type="dxa"/>
          <w:left w:w="144" w:type="dxa"/>
          <w:bottom w:w="86" w:type="dxa"/>
          <w:right w:w="144" w:type="dxa"/>
        </w:tblCellMar>
        <w:tblLook w:val="04A0" w:firstRow="1" w:lastRow="0" w:firstColumn="1" w:lastColumn="0" w:noHBand="0" w:noVBand="1"/>
      </w:tblPr>
      <w:tblGrid>
        <w:gridCol w:w="2517"/>
        <w:gridCol w:w="6849"/>
      </w:tblGrid>
      <w:tr w:rsidR="00537611" w14:paraId="1AC8DC94" w14:textId="77777777" w:rsidTr="00163F71">
        <w:trPr>
          <w:trHeight w:val="20"/>
          <w:tblCellSpacing w:w="43" w:type="dxa"/>
        </w:trPr>
        <w:tc>
          <w:tcPr>
            <w:tcW w:w="1275" w:type="pct"/>
          </w:tcPr>
          <w:p w14:paraId="5C18940E" w14:textId="3199F61B" w:rsidR="00537611" w:rsidRPr="00ED61F7" w:rsidRDefault="00207FF9" w:rsidP="00ED61F7">
            <w:pPr>
              <w:pStyle w:val="TableRowHeader"/>
            </w:pPr>
            <w:r w:rsidRPr="00ED61F7">
              <w:t>Configure</w:t>
            </w:r>
            <w:r w:rsidR="005F4AE0" w:rsidRPr="00ED61F7">
              <w:t xml:space="preserve">, reference, </w:t>
            </w:r>
            <w:r w:rsidRPr="00ED61F7">
              <w:t xml:space="preserve">and </w:t>
            </w:r>
            <w:r w:rsidR="004472ED" w:rsidRPr="00ED61F7">
              <w:t>display</w:t>
            </w:r>
            <w:r w:rsidRPr="00ED61F7">
              <w:t xml:space="preserve"> named ranges in formulas</w:t>
            </w:r>
            <w:r w:rsidR="00537611" w:rsidRPr="00ED61F7">
              <w:t>.</w:t>
            </w:r>
          </w:p>
        </w:tc>
        <w:tc>
          <w:tcPr>
            <w:tcW w:w="3587" w:type="pct"/>
          </w:tcPr>
          <w:p w14:paraId="35F4CC6E" w14:textId="266C862F" w:rsidR="00537611" w:rsidRPr="00ED61F7" w:rsidRDefault="00207FF9" w:rsidP="00ED61F7">
            <w:pPr>
              <w:pStyle w:val="Tablelistbullet1"/>
            </w:pPr>
            <w:r w:rsidRPr="00ED61F7">
              <w:t xml:space="preserve">1.4.6: Display formulas </w:t>
            </w:r>
          </w:p>
          <w:p w14:paraId="0B536EA8" w14:textId="2C646F19" w:rsidR="00537611" w:rsidRPr="00ED61F7" w:rsidRDefault="00207FF9" w:rsidP="00ED61F7">
            <w:pPr>
              <w:pStyle w:val="Tablelistbullet1"/>
            </w:pPr>
            <w:r w:rsidRPr="00ED61F7">
              <w:t>4.1.2: Reference named ranges and named tables in formulas</w:t>
            </w:r>
          </w:p>
        </w:tc>
      </w:tr>
      <w:tr w:rsidR="00537611" w14:paraId="5D892EC7" w14:textId="77777777" w:rsidTr="00163F71">
        <w:trPr>
          <w:trHeight w:val="20"/>
          <w:tblCellSpacing w:w="43" w:type="dxa"/>
        </w:trPr>
        <w:tc>
          <w:tcPr>
            <w:tcW w:w="1275" w:type="pct"/>
          </w:tcPr>
          <w:p w14:paraId="26C2E06D" w14:textId="68D6E22B" w:rsidR="00537611" w:rsidRPr="00ED61F7" w:rsidRDefault="004472ED" w:rsidP="00ED61F7">
            <w:pPr>
              <w:pStyle w:val="TableRowHeader"/>
            </w:pPr>
            <w:r w:rsidRPr="00ED61F7">
              <w:t>Configure absolute references in formulas</w:t>
            </w:r>
            <w:r w:rsidR="00537611" w:rsidRPr="00ED61F7">
              <w:t>.</w:t>
            </w:r>
          </w:p>
        </w:tc>
        <w:tc>
          <w:tcPr>
            <w:tcW w:w="3587" w:type="pct"/>
          </w:tcPr>
          <w:p w14:paraId="1D287417" w14:textId="021FE2D2" w:rsidR="00537611" w:rsidRPr="00ED61F7" w:rsidRDefault="004472ED" w:rsidP="00ED61F7">
            <w:pPr>
              <w:pStyle w:val="Tablelistbullet1"/>
            </w:pPr>
            <w:r w:rsidRPr="00ED61F7">
              <w:t>4</w:t>
            </w:r>
            <w:r w:rsidR="00537611" w:rsidRPr="00ED61F7">
              <w:t xml:space="preserve">.1.1: </w:t>
            </w:r>
            <w:r w:rsidRPr="00ED61F7">
              <w:t>Insert relative, absolute, and mixed references</w:t>
            </w:r>
          </w:p>
          <w:p w14:paraId="26BDE1B9" w14:textId="1C4D5308" w:rsidR="00537611" w:rsidRPr="00537611" w:rsidRDefault="00537611" w:rsidP="00DD3662">
            <w:pPr>
              <w:pStyle w:val="Tablelistbullet1"/>
              <w:numPr>
                <w:ilvl w:val="0"/>
                <w:numId w:val="0"/>
              </w:numPr>
              <w:spacing w:line="216" w:lineRule="auto"/>
              <w:ind w:left="360"/>
            </w:pPr>
          </w:p>
        </w:tc>
      </w:tr>
      <w:tr w:rsidR="00537611" w14:paraId="6530D488" w14:textId="77777777" w:rsidTr="00163F71">
        <w:trPr>
          <w:trHeight w:val="20"/>
          <w:tblCellSpacing w:w="43" w:type="dxa"/>
        </w:trPr>
        <w:tc>
          <w:tcPr>
            <w:tcW w:w="1275" w:type="pct"/>
          </w:tcPr>
          <w:p w14:paraId="72D46773" w14:textId="00B0642D" w:rsidR="00537611" w:rsidRPr="00ED61F7" w:rsidRDefault="004472ED" w:rsidP="00ED61F7">
            <w:pPr>
              <w:pStyle w:val="TableRowHeader"/>
            </w:pPr>
            <w:r w:rsidRPr="00ED61F7">
              <w:t>Calculate formulas using SUM, AVERAGE, MAX, and MIN functions</w:t>
            </w:r>
          </w:p>
        </w:tc>
        <w:tc>
          <w:tcPr>
            <w:tcW w:w="3587" w:type="pct"/>
          </w:tcPr>
          <w:p w14:paraId="59919AD7" w14:textId="7B22BF86" w:rsidR="00537611" w:rsidRPr="00ED61F7" w:rsidRDefault="004472ED" w:rsidP="00ED61F7">
            <w:pPr>
              <w:pStyle w:val="Tablelistbullet1"/>
            </w:pPr>
            <w:r w:rsidRPr="00ED61F7">
              <w:t>4</w:t>
            </w:r>
            <w:r w:rsidR="00537611" w:rsidRPr="00ED61F7">
              <w:t xml:space="preserve">.2.1: </w:t>
            </w:r>
            <w:r w:rsidRPr="00ED61F7">
              <w:t>Perform calculations by using the AVERAGE(), MAX(), MIN(), and SUM() functions</w:t>
            </w:r>
          </w:p>
          <w:p w14:paraId="41EE11E2" w14:textId="7F1A6466" w:rsidR="00537611" w:rsidRPr="00537611" w:rsidRDefault="00537611" w:rsidP="00DD3662">
            <w:pPr>
              <w:pStyle w:val="Tablelistbullet1"/>
              <w:numPr>
                <w:ilvl w:val="0"/>
                <w:numId w:val="0"/>
              </w:numPr>
              <w:spacing w:line="216" w:lineRule="auto"/>
              <w:ind w:left="360"/>
            </w:pPr>
          </w:p>
        </w:tc>
      </w:tr>
      <w:tr w:rsidR="00537611" w14:paraId="2F585FE7" w14:textId="77777777" w:rsidTr="00163F71">
        <w:trPr>
          <w:trHeight w:val="20"/>
          <w:tblCellSpacing w:w="43" w:type="dxa"/>
        </w:trPr>
        <w:tc>
          <w:tcPr>
            <w:tcW w:w="1275" w:type="pct"/>
          </w:tcPr>
          <w:p w14:paraId="1D563F8C" w14:textId="38558427" w:rsidR="00537611" w:rsidRPr="00ED61F7" w:rsidRDefault="004472ED" w:rsidP="00ED61F7">
            <w:pPr>
              <w:pStyle w:val="TableRowHeader"/>
            </w:pPr>
            <w:bookmarkStart w:id="180" w:name="_Hlk26883697"/>
            <w:r w:rsidRPr="00ED61F7">
              <w:t>Count values using COUNT and COUNTBLANK functions</w:t>
            </w:r>
            <w:bookmarkEnd w:id="180"/>
          </w:p>
        </w:tc>
        <w:tc>
          <w:tcPr>
            <w:tcW w:w="3587" w:type="pct"/>
          </w:tcPr>
          <w:p w14:paraId="10D0A50B" w14:textId="0FF79E6F" w:rsidR="00537611" w:rsidRPr="00ED61F7" w:rsidRDefault="004472ED" w:rsidP="00ED61F7">
            <w:pPr>
              <w:pStyle w:val="Tablelistbullet1"/>
            </w:pPr>
            <w:r w:rsidRPr="00ED61F7">
              <w:t>4</w:t>
            </w:r>
            <w:r w:rsidR="00537611" w:rsidRPr="00ED61F7">
              <w:t>.2.</w:t>
            </w:r>
            <w:r w:rsidRPr="00ED61F7">
              <w:t>2</w:t>
            </w:r>
            <w:r w:rsidR="00537611" w:rsidRPr="00ED61F7">
              <w:t xml:space="preserve">: </w:t>
            </w:r>
            <w:r w:rsidRPr="00ED61F7">
              <w:t>Count cells by using the COUNT(), COUNTA(), and COUNTBLANK() functions</w:t>
            </w:r>
          </w:p>
        </w:tc>
      </w:tr>
      <w:tr w:rsidR="00537611" w14:paraId="308CEC4F" w14:textId="77777777" w:rsidTr="00163F71">
        <w:trPr>
          <w:trHeight w:val="20"/>
          <w:tblCellSpacing w:w="43" w:type="dxa"/>
        </w:trPr>
        <w:tc>
          <w:tcPr>
            <w:tcW w:w="1275" w:type="pct"/>
          </w:tcPr>
          <w:p w14:paraId="6C63F0A4" w14:textId="16A3A049" w:rsidR="00537611" w:rsidRPr="00ED61F7" w:rsidRDefault="004472ED" w:rsidP="00ED61F7">
            <w:pPr>
              <w:pStyle w:val="TableRowHeader"/>
            </w:pPr>
            <w:r w:rsidRPr="00ED61F7">
              <w:t>Perform conditional operations using the IF function</w:t>
            </w:r>
          </w:p>
        </w:tc>
        <w:tc>
          <w:tcPr>
            <w:tcW w:w="3587" w:type="pct"/>
          </w:tcPr>
          <w:p w14:paraId="5113A79B" w14:textId="60A7FAD0" w:rsidR="00537611" w:rsidRPr="00ED61F7" w:rsidRDefault="004472ED" w:rsidP="00ED61F7">
            <w:pPr>
              <w:pStyle w:val="Tablelistbullet1"/>
            </w:pPr>
            <w:r w:rsidRPr="00ED61F7">
              <w:t>4</w:t>
            </w:r>
            <w:r w:rsidR="00537611" w:rsidRPr="00ED61F7">
              <w:t>.</w:t>
            </w:r>
            <w:r w:rsidRPr="00ED61F7">
              <w:t>2</w:t>
            </w:r>
            <w:r w:rsidR="00537611" w:rsidRPr="00ED61F7">
              <w:t>.</w:t>
            </w:r>
            <w:r w:rsidRPr="00ED61F7">
              <w:t>3</w:t>
            </w:r>
            <w:r w:rsidR="00537611" w:rsidRPr="00ED61F7">
              <w:t xml:space="preserve">: </w:t>
            </w:r>
            <w:r w:rsidRPr="00ED61F7">
              <w:t>Perform conditional operations by using the IF() function</w:t>
            </w:r>
          </w:p>
          <w:p w14:paraId="18B345E4" w14:textId="6F91E01C" w:rsidR="00537611" w:rsidRPr="00537611" w:rsidRDefault="00537611" w:rsidP="00DD3662">
            <w:pPr>
              <w:pStyle w:val="Tablelistbullet1"/>
              <w:numPr>
                <w:ilvl w:val="0"/>
                <w:numId w:val="0"/>
              </w:numPr>
              <w:spacing w:line="216" w:lineRule="auto"/>
              <w:ind w:left="360"/>
            </w:pPr>
          </w:p>
        </w:tc>
      </w:tr>
    </w:tbl>
    <w:p w14:paraId="0B3CD7E4" w14:textId="508326D8" w:rsidR="0072785B" w:rsidRPr="0072785B" w:rsidRDefault="0072785B" w:rsidP="0072785B">
      <w:pPr>
        <w:pStyle w:val="Caption"/>
      </w:pPr>
      <w:bookmarkStart w:id="181" w:name="_Toc17841397"/>
      <w:bookmarkStart w:id="182" w:name="_Toc18356520"/>
      <w:r>
        <w:t xml:space="preserve">Table </w:t>
      </w:r>
      <w:r>
        <w:fldChar w:fldCharType="begin"/>
      </w:r>
      <w:r>
        <w:instrText xml:space="preserve"> SEQ Table \* ARABIC </w:instrText>
      </w:r>
      <w:r>
        <w:fldChar w:fldCharType="separate"/>
      </w:r>
      <w:r w:rsidR="00F55A58">
        <w:rPr>
          <w:noProof/>
        </w:rPr>
        <w:t>6</w:t>
      </w:r>
      <w:r>
        <w:fldChar w:fldCharType="end"/>
      </w:r>
      <w:r w:rsidRPr="00117AB7">
        <w:t>: Cornerstone objectives</w:t>
      </w:r>
    </w:p>
    <w:p w14:paraId="749C53F4" w14:textId="77777777" w:rsidR="00537611" w:rsidRDefault="00537611" w:rsidP="00537611">
      <w:pPr>
        <w:pStyle w:val="Heading2"/>
      </w:pPr>
      <w:bookmarkStart w:id="183" w:name="_Toc28777079"/>
      <w:r>
        <w:lastRenderedPageBreak/>
        <w:t>Duration</w:t>
      </w:r>
      <w:bookmarkEnd w:id="181"/>
      <w:bookmarkEnd w:id="182"/>
      <w:bookmarkEnd w:id="183"/>
    </w:p>
    <w:p w14:paraId="2C4DC0B0" w14:textId="77777777" w:rsidR="00537611" w:rsidRPr="00537611" w:rsidRDefault="00537611" w:rsidP="00537611">
      <w:bookmarkStart w:id="184" w:name="_Toc17841398"/>
      <w:r>
        <w:t>50</w:t>
      </w:r>
      <w:r w:rsidRPr="00537611">
        <w:t xml:space="preserve"> minutes</w:t>
      </w:r>
    </w:p>
    <w:p w14:paraId="3DE5DBF5" w14:textId="77777777" w:rsidR="00537611" w:rsidRPr="007E5A27" w:rsidRDefault="00537611" w:rsidP="00537611">
      <w:pPr>
        <w:pStyle w:val="Heading2"/>
      </w:pPr>
      <w:bookmarkStart w:id="185" w:name="_Toc18356521"/>
      <w:bookmarkStart w:id="186" w:name="_Toc28777080"/>
      <w:bookmarkEnd w:id="184"/>
      <w:r w:rsidRPr="007E5A27">
        <w:t>Instructions</w:t>
      </w:r>
      <w:bookmarkEnd w:id="185"/>
      <w:bookmarkEnd w:id="186"/>
    </w:p>
    <w:p w14:paraId="36340C70" w14:textId="77777777" w:rsidR="00537611" w:rsidRPr="00537611" w:rsidRDefault="00537611" w:rsidP="00E46A24">
      <w:pPr>
        <w:pStyle w:val="Numberedlist1"/>
        <w:numPr>
          <w:ilvl w:val="0"/>
          <w:numId w:val="41"/>
        </w:numPr>
      </w:pPr>
      <w:r>
        <w:t>Complete the tasks</w:t>
      </w:r>
      <w:r w:rsidRPr="00537611">
        <w:t xml:space="preserve"> below for each file.</w:t>
      </w:r>
    </w:p>
    <w:p w14:paraId="05CDF4A4" w14:textId="033D4BB9" w:rsidR="00537611" w:rsidRPr="00537611" w:rsidRDefault="00537611" w:rsidP="00E46A24">
      <w:pPr>
        <w:pStyle w:val="Numberedlist1"/>
        <w:numPr>
          <w:ilvl w:val="0"/>
          <w:numId w:val="41"/>
        </w:numPr>
      </w:pPr>
      <w:r>
        <w:t>When saving your file, add your name to the end of the filename</w:t>
      </w:r>
      <w:r w:rsidR="003A0A7B">
        <w:t>;</w:t>
      </w:r>
      <w:r>
        <w:t xml:space="preserve"> </w:t>
      </w:r>
      <w:r w:rsidRPr="00537611">
        <w:t>for example</w:t>
      </w:r>
      <w:r w:rsidR="003A0A7B">
        <w:t>,</w:t>
      </w:r>
      <w:r w:rsidRPr="00537611">
        <w:t xml:space="preserve"> </w:t>
      </w:r>
      <w:r w:rsidR="00DD3662">
        <w:t>“</w:t>
      </w:r>
      <w:r w:rsidR="00CA5155">
        <w:t>Cornerstone_a</w:t>
      </w:r>
      <w:r w:rsidR="00AF6A59">
        <w:t>ttendance</w:t>
      </w:r>
      <w:r w:rsidRPr="00537611">
        <w:t>_</w:t>
      </w:r>
      <w:r w:rsidR="00902AF0">
        <w:t>t</w:t>
      </w:r>
      <w:r w:rsidR="00AF6A59">
        <w:t>icket</w:t>
      </w:r>
      <w:r w:rsidR="00902AF0">
        <w:t>s</w:t>
      </w:r>
      <w:r w:rsidR="00AF6A59">
        <w:t>ales</w:t>
      </w:r>
      <w:r w:rsidRPr="00537611">
        <w:t>_Dwayne_Espino</w:t>
      </w:r>
      <w:r w:rsidR="00DD3662">
        <w:t>.”</w:t>
      </w:r>
      <w:r w:rsidRPr="00537611">
        <w:t xml:space="preserve"> Follow your teacher</w:t>
      </w:r>
      <w:r w:rsidR="00DD3662">
        <w:t>’</w:t>
      </w:r>
      <w:r w:rsidRPr="00537611">
        <w:t>s directions for where to save your files.</w:t>
      </w:r>
    </w:p>
    <w:p w14:paraId="492EE3C9" w14:textId="2A9386ED" w:rsidR="00537611" w:rsidRDefault="00537611" w:rsidP="00E46A24">
      <w:pPr>
        <w:pStyle w:val="Numberedlist1"/>
        <w:numPr>
          <w:ilvl w:val="0"/>
          <w:numId w:val="41"/>
        </w:numPr>
      </w:pPr>
      <w:r>
        <w:t>When you</w:t>
      </w:r>
      <w:r w:rsidR="00DD3662">
        <w:t>’</w:t>
      </w:r>
      <w:r>
        <w:t xml:space="preserve">re done with the Cornerstone, assess your completion and enter the points you think you earned within the task lists below. You can </w:t>
      </w:r>
      <w:r w:rsidR="003A0A7B">
        <w:t>use</w:t>
      </w:r>
      <w:r>
        <w:t xml:space="preserve"> the help of your teacher if </w:t>
      </w:r>
      <w:r w:rsidR="003A0A7B">
        <w:t>you need it</w:t>
      </w:r>
      <w:r>
        <w:t>.</w:t>
      </w:r>
    </w:p>
    <w:p w14:paraId="26E5764E" w14:textId="77777777" w:rsidR="00537611" w:rsidRDefault="00537611" w:rsidP="00537611">
      <w:pPr>
        <w:pStyle w:val="Heading2"/>
      </w:pPr>
      <w:bookmarkStart w:id="187" w:name="_Toc28777081"/>
      <w:r>
        <w:t>Tasks</w:t>
      </w:r>
      <w:bookmarkEnd w:id="187"/>
    </w:p>
    <w:p w14:paraId="4BF85179" w14:textId="4ACF2B37" w:rsidR="00537611" w:rsidRPr="00537611" w:rsidRDefault="00537611" w:rsidP="00537611">
      <w:r>
        <w:t xml:space="preserve">You will work with </w:t>
      </w:r>
      <w:r w:rsidR="00C31F26">
        <w:t>one</w:t>
      </w:r>
      <w:r w:rsidR="00C31F26" w:rsidRPr="00537611">
        <w:t xml:space="preserve"> </w:t>
      </w:r>
      <w:r w:rsidRPr="00537611">
        <w:t>file in this Cornerstone. The following are the tasks you need to do within the file.</w:t>
      </w:r>
    </w:p>
    <w:p w14:paraId="105A5F35" w14:textId="3CA2B7E6" w:rsidR="00537611" w:rsidRDefault="00537611" w:rsidP="00537611">
      <w:pPr>
        <w:pStyle w:val="Heading3"/>
      </w:pPr>
      <w:bookmarkStart w:id="188" w:name="_Toc28777082"/>
      <w:r>
        <w:t>File</w:t>
      </w:r>
      <w:r w:rsidRPr="00EB0A26">
        <w:t xml:space="preserve"> 1</w:t>
      </w:r>
      <w:r>
        <w:t xml:space="preserve">: </w:t>
      </w:r>
      <w:r w:rsidR="00CA5155">
        <w:t>Cornerstone_a</w:t>
      </w:r>
      <w:r w:rsidR="00FB5044" w:rsidRPr="00FB5044">
        <w:t>ttendance_ticketsales_</w:t>
      </w:r>
      <w:r w:rsidRPr="00384B66">
        <w:t>starter.xlsx</w:t>
      </w:r>
      <w:bookmarkEnd w:id="188"/>
    </w:p>
    <w:p w14:paraId="76033C55" w14:textId="1B8FADA2" w:rsidR="00537611" w:rsidRPr="00367995" w:rsidRDefault="00537611" w:rsidP="00537611">
      <w:pPr>
        <w:pStyle w:val="Heading4"/>
      </w:pPr>
      <w:r>
        <w:t xml:space="preserve">Task: </w:t>
      </w:r>
      <w:r w:rsidR="004F573E" w:rsidRPr="004F573E">
        <w:t xml:space="preserve">Configure, reference, and display named ranges in formulas </w:t>
      </w:r>
      <w:r>
        <w:t>(</w:t>
      </w:r>
      <w:r w:rsidR="00F457D0">
        <w:t>10</w:t>
      </w:r>
      <w:r>
        <w:t xml:space="preserve"> points)</w:t>
      </w:r>
    </w:p>
    <w:p w14:paraId="752E7F0A" w14:textId="4154DB91" w:rsidR="00537611" w:rsidRPr="00537611" w:rsidRDefault="00537611" w:rsidP="00E46A24">
      <w:pPr>
        <w:pStyle w:val="Numberedlist1"/>
        <w:numPr>
          <w:ilvl w:val="0"/>
          <w:numId w:val="69"/>
        </w:numPr>
      </w:pPr>
      <w:r>
        <w:t xml:space="preserve">Open </w:t>
      </w:r>
      <w:bookmarkStart w:id="189" w:name="_Hlk24798794"/>
      <w:r w:rsidRPr="00537611">
        <w:rPr>
          <w:rStyle w:val="Inlinebold"/>
        </w:rPr>
        <w:t>Cornerstone_</w:t>
      </w:r>
      <w:r w:rsidR="00D05C09">
        <w:rPr>
          <w:rStyle w:val="Inlinebold"/>
        </w:rPr>
        <w:t>attendance</w:t>
      </w:r>
      <w:r w:rsidRPr="00537611">
        <w:rPr>
          <w:rStyle w:val="Inlinebold"/>
        </w:rPr>
        <w:t>_</w:t>
      </w:r>
      <w:r w:rsidR="00D05C09">
        <w:rPr>
          <w:rStyle w:val="Inlinebold"/>
        </w:rPr>
        <w:t>ticketsales</w:t>
      </w:r>
      <w:r w:rsidRPr="00537611">
        <w:rPr>
          <w:rStyle w:val="Inlinebold"/>
        </w:rPr>
        <w:t>_starter.xlslx</w:t>
      </w:r>
      <w:bookmarkEnd w:id="189"/>
      <w:r w:rsidR="009C0565">
        <w:t xml:space="preserve">. On the </w:t>
      </w:r>
      <w:r w:rsidR="004A5527">
        <w:rPr>
          <w:rStyle w:val="Inlinebold"/>
        </w:rPr>
        <w:t>BlueberryFestival</w:t>
      </w:r>
      <w:r w:rsidRPr="00537611">
        <w:t xml:space="preserve"> </w:t>
      </w:r>
      <w:r w:rsidR="00C31F26">
        <w:t>work</w:t>
      </w:r>
      <w:r w:rsidRPr="00537611">
        <w:t>sheet</w:t>
      </w:r>
      <w:r w:rsidR="00C31F26">
        <w:t>,</w:t>
      </w:r>
      <w:r w:rsidR="009C0565">
        <w:t xml:space="preserve"> c</w:t>
      </w:r>
      <w:r w:rsidR="004A5527">
        <w:t xml:space="preserve">onfigure a named range called </w:t>
      </w:r>
      <w:r w:rsidR="004A5527" w:rsidRPr="004A5527">
        <w:rPr>
          <w:rStyle w:val="Inlinebold"/>
        </w:rPr>
        <w:t>Attendance</w:t>
      </w:r>
      <w:r w:rsidR="004A5527">
        <w:t xml:space="preserve"> that includes values </w:t>
      </w:r>
      <w:r w:rsidR="004A5527" w:rsidRPr="004A5527">
        <w:rPr>
          <w:rStyle w:val="Inlinebold"/>
        </w:rPr>
        <w:t>B</w:t>
      </w:r>
      <w:r w:rsidR="00F54370">
        <w:rPr>
          <w:rStyle w:val="Inlinebold"/>
        </w:rPr>
        <w:t>5</w:t>
      </w:r>
      <w:r w:rsidR="004A5527">
        <w:t xml:space="preserve"> to </w:t>
      </w:r>
      <w:r w:rsidR="004A5527" w:rsidRPr="004A5527">
        <w:rPr>
          <w:rStyle w:val="Inlinebold"/>
        </w:rPr>
        <w:t>B</w:t>
      </w:r>
      <w:r w:rsidR="00F54370">
        <w:rPr>
          <w:rStyle w:val="Inlinebold"/>
        </w:rPr>
        <w:t>10</w:t>
      </w:r>
      <w:r w:rsidRPr="00537611">
        <w:t>.</w:t>
      </w:r>
      <w:r w:rsidR="00DD1C90">
        <w:t xml:space="preserve"> </w:t>
      </w:r>
      <w:r w:rsidRPr="00537611">
        <w:t>(</w:t>
      </w:r>
      <w:r w:rsidR="00F457D0">
        <w:t>2</w:t>
      </w:r>
      <w:r w:rsidRPr="00537611">
        <w:t xml:space="preserve"> point</w:t>
      </w:r>
      <w:r w:rsidR="00F457D0">
        <w:t>s</w:t>
      </w:r>
      <w:r w:rsidRPr="00537611">
        <w:t xml:space="preserve">) (Exam objective </w:t>
      </w:r>
      <w:r w:rsidR="004A5527">
        <w:t>4.1.2</w:t>
      </w:r>
      <w:r w:rsidRPr="00537611">
        <w:t>)</w:t>
      </w:r>
    </w:p>
    <w:p w14:paraId="7114B06C" w14:textId="1C017C07" w:rsidR="00DD1C90" w:rsidRDefault="00DD1C90" w:rsidP="00E46A24">
      <w:pPr>
        <w:pStyle w:val="Numberedlist1"/>
        <w:numPr>
          <w:ilvl w:val="0"/>
          <w:numId w:val="69"/>
        </w:numPr>
      </w:pPr>
      <w:r>
        <w:t>Conf</w:t>
      </w:r>
      <w:r w:rsidRPr="00DD1C90">
        <w:t xml:space="preserve">igure a named range called </w:t>
      </w:r>
      <w:r>
        <w:rPr>
          <w:rStyle w:val="Inlinebold"/>
        </w:rPr>
        <w:t>Cost_per_Ticket</w:t>
      </w:r>
      <w:r w:rsidRPr="00DD1C90">
        <w:t xml:space="preserve"> that includes values </w:t>
      </w:r>
      <w:r>
        <w:rPr>
          <w:rStyle w:val="Inlinebold"/>
        </w:rPr>
        <w:t>C5</w:t>
      </w:r>
      <w:r w:rsidRPr="00DD1C90">
        <w:t xml:space="preserve"> to </w:t>
      </w:r>
      <w:r>
        <w:rPr>
          <w:rStyle w:val="Inlinebold"/>
        </w:rPr>
        <w:t>C</w:t>
      </w:r>
      <w:r w:rsidR="00F54370">
        <w:rPr>
          <w:rStyle w:val="Inlinebold"/>
        </w:rPr>
        <w:t>10</w:t>
      </w:r>
      <w:r w:rsidRPr="00DD1C90">
        <w:t>. (</w:t>
      </w:r>
      <w:r w:rsidR="00F457D0">
        <w:t>2</w:t>
      </w:r>
      <w:r w:rsidRPr="00DD1C90">
        <w:t xml:space="preserve"> point</w:t>
      </w:r>
      <w:r w:rsidR="00F457D0">
        <w:t>s</w:t>
      </w:r>
      <w:r w:rsidRPr="00DD1C90">
        <w:t>) (Exam objective 4.1.2)</w:t>
      </w:r>
    </w:p>
    <w:p w14:paraId="625C8F59" w14:textId="086A24BF" w:rsidR="004A5527" w:rsidRDefault="004A5527" w:rsidP="00E46A24">
      <w:pPr>
        <w:pStyle w:val="Numberedlist1"/>
        <w:numPr>
          <w:ilvl w:val="0"/>
          <w:numId w:val="69"/>
        </w:numPr>
      </w:pPr>
      <w:r>
        <w:t xml:space="preserve">In cell </w:t>
      </w:r>
      <w:r w:rsidRPr="004A5527">
        <w:rPr>
          <w:rStyle w:val="Inlinebold"/>
        </w:rPr>
        <w:t>D5</w:t>
      </w:r>
      <w:r>
        <w:t xml:space="preserve">, </w:t>
      </w:r>
      <w:r w:rsidR="008110B7">
        <w:t>calculate the t</w:t>
      </w:r>
      <w:r w:rsidR="008110B7" w:rsidRPr="008110B7">
        <w:t>otal sales for each membership category</w:t>
      </w:r>
      <w:r w:rsidR="008110B7">
        <w:t xml:space="preserve">. </w:t>
      </w:r>
      <w:r w:rsidR="00DD1C90">
        <w:t>Be sure to create a formula that references the named ranges</w:t>
      </w:r>
      <w:r>
        <w:t>. (2 points) (Exam objective 4.1.2)</w:t>
      </w:r>
    </w:p>
    <w:p w14:paraId="6B107911" w14:textId="0CDC3D76" w:rsidR="00DD1C90" w:rsidRDefault="00DD1C90" w:rsidP="00E46A24">
      <w:pPr>
        <w:pStyle w:val="Numberedlist1"/>
        <w:numPr>
          <w:ilvl w:val="0"/>
          <w:numId w:val="69"/>
        </w:numPr>
      </w:pPr>
      <w:r>
        <w:t xml:space="preserve">Copy the formula from cell </w:t>
      </w:r>
      <w:r w:rsidRPr="00DD1C90">
        <w:rPr>
          <w:rStyle w:val="Inlinebold"/>
        </w:rPr>
        <w:t>D5</w:t>
      </w:r>
      <w:r>
        <w:t xml:space="preserve"> to cells </w:t>
      </w:r>
      <w:r w:rsidRPr="00DD1C90">
        <w:rPr>
          <w:rStyle w:val="Inlinebold"/>
        </w:rPr>
        <w:t>D6</w:t>
      </w:r>
      <w:r>
        <w:t xml:space="preserve"> through </w:t>
      </w:r>
      <w:r w:rsidRPr="00DD1C90">
        <w:rPr>
          <w:rStyle w:val="Inlinebold"/>
        </w:rPr>
        <w:t>D</w:t>
      </w:r>
      <w:r w:rsidR="00F54370">
        <w:rPr>
          <w:rStyle w:val="Inlinebold"/>
        </w:rPr>
        <w:t>10</w:t>
      </w:r>
      <w:r>
        <w:t>. (</w:t>
      </w:r>
      <w:r w:rsidR="00F457D0">
        <w:t>2</w:t>
      </w:r>
      <w:r>
        <w:t xml:space="preserve"> point</w:t>
      </w:r>
      <w:r w:rsidR="00F457D0">
        <w:t>s</w:t>
      </w:r>
      <w:r>
        <w:t>)</w:t>
      </w:r>
    </w:p>
    <w:p w14:paraId="2E0F5CCE" w14:textId="4DA7FC32" w:rsidR="00DD1C90" w:rsidRPr="00537611" w:rsidRDefault="00DD1C90" w:rsidP="00E46A24">
      <w:pPr>
        <w:pStyle w:val="Numberedlist1"/>
        <w:numPr>
          <w:ilvl w:val="0"/>
          <w:numId w:val="69"/>
        </w:numPr>
      </w:pPr>
      <w:r>
        <w:t xml:space="preserve">Turn on the </w:t>
      </w:r>
      <w:r w:rsidRPr="00DD1C90">
        <w:rPr>
          <w:rStyle w:val="Inlinebold"/>
        </w:rPr>
        <w:t>Show Formulas</w:t>
      </w:r>
      <w:r>
        <w:t xml:space="preserve"> command. Call your teacher to verify this step and then turn off the </w:t>
      </w:r>
      <w:r w:rsidRPr="00DD1C90">
        <w:rPr>
          <w:rStyle w:val="Inlinebold"/>
        </w:rPr>
        <w:t>Show Formulas</w:t>
      </w:r>
      <w:r>
        <w:t xml:space="preserve"> command. (</w:t>
      </w:r>
      <w:r w:rsidR="00F457D0">
        <w:t>2</w:t>
      </w:r>
      <w:r>
        <w:t xml:space="preserve"> point</w:t>
      </w:r>
      <w:r w:rsidR="00F457D0">
        <w:t>s</w:t>
      </w:r>
      <w:r>
        <w:t>) (Ex</w:t>
      </w:r>
      <w:r w:rsidRPr="00DD1C90">
        <w:t xml:space="preserve">am objective </w:t>
      </w:r>
      <w:r>
        <w:t>1</w:t>
      </w:r>
      <w:r w:rsidRPr="00DD1C90">
        <w:t>.</w:t>
      </w:r>
      <w:r>
        <w:t>4</w:t>
      </w:r>
      <w:r w:rsidRPr="00DD1C90">
        <w:t>.</w:t>
      </w:r>
      <w:r>
        <w:t>6</w:t>
      </w:r>
      <w:r w:rsidRPr="00DD1C90">
        <w:t>)</w:t>
      </w:r>
    </w:p>
    <w:p w14:paraId="296521F6" w14:textId="4975C4D3" w:rsidR="00537611" w:rsidRPr="00537611" w:rsidRDefault="00537611" w:rsidP="00C35AC6">
      <w:pPr>
        <w:spacing w:before="120"/>
      </w:pPr>
      <w:r w:rsidRPr="00AE65C6">
        <w:t xml:space="preserve">Points scored: </w:t>
      </w:r>
      <w:sdt>
        <w:sdtPr>
          <w:alias w:val="Points code"/>
          <w:tag w:val="Points code"/>
          <w:id w:val="32005402"/>
          <w:lock w:val="sdtLocked"/>
          <w:placeholder>
            <w:docPart w:val="736EB951C4124FC288CD40B59BFD8AEA"/>
          </w:placeholder>
          <w:showingPlcHdr/>
        </w:sdtPr>
        <w:sdtEndPr/>
        <w:sdtContent>
          <w:r w:rsidR="00FD5516" w:rsidRPr="008C45E4">
            <w:rPr>
              <w:rStyle w:val="Inlinebold"/>
            </w:rPr>
            <w:t>Select</w:t>
          </w:r>
          <w:r w:rsidR="00331CB3" w:rsidRPr="008C45E4">
            <w:rPr>
              <w:rStyle w:val="Inlinebold"/>
            </w:rPr>
            <w:t xml:space="preserve"> to enter text.</w:t>
          </w:r>
        </w:sdtContent>
      </w:sdt>
      <w:r w:rsidR="00371022">
        <w:t xml:space="preserve"> </w:t>
      </w:r>
      <w:r w:rsidRPr="00AE65C6">
        <w:t>/</w:t>
      </w:r>
      <w:r w:rsidR="00F457D0">
        <w:t>10</w:t>
      </w:r>
    </w:p>
    <w:p w14:paraId="7AC800C2" w14:textId="2D22B653" w:rsidR="00F66D6A" w:rsidRDefault="00F66D6A" w:rsidP="00F66D6A">
      <w:pPr>
        <w:pStyle w:val="Heading4"/>
      </w:pPr>
      <w:r>
        <w:lastRenderedPageBreak/>
        <w:t xml:space="preserve">Task: </w:t>
      </w:r>
      <w:r w:rsidRPr="004F573E">
        <w:t xml:space="preserve">Calculate formulas using SUM, AVERAGE, MAX, and MIN functions </w:t>
      </w:r>
      <w:r>
        <w:t>(</w:t>
      </w:r>
      <w:r w:rsidR="00CD307B">
        <w:t>12</w:t>
      </w:r>
      <w:r>
        <w:t xml:space="preserve"> points)</w:t>
      </w:r>
    </w:p>
    <w:p w14:paraId="22FBAA7E" w14:textId="74A81428" w:rsidR="00537611" w:rsidRPr="00537611" w:rsidRDefault="00537611" w:rsidP="00E46A24">
      <w:pPr>
        <w:pStyle w:val="Numberedlist1"/>
        <w:numPr>
          <w:ilvl w:val="0"/>
          <w:numId w:val="68"/>
        </w:numPr>
      </w:pPr>
      <w:r>
        <w:t xml:space="preserve">On the </w:t>
      </w:r>
      <w:r w:rsidR="005B5215">
        <w:rPr>
          <w:rStyle w:val="Inlinebold"/>
        </w:rPr>
        <w:t>BlueBerryFestival</w:t>
      </w:r>
      <w:r w:rsidRPr="00537611">
        <w:t xml:space="preserve"> sheet, </w:t>
      </w:r>
      <w:r w:rsidR="005B5215">
        <w:t xml:space="preserve">in cell </w:t>
      </w:r>
      <w:r w:rsidR="005B5215">
        <w:rPr>
          <w:rStyle w:val="Inlinebold"/>
        </w:rPr>
        <w:t>A</w:t>
      </w:r>
      <w:r w:rsidR="005B5215" w:rsidRPr="005B5215">
        <w:rPr>
          <w:rStyle w:val="Inlinebold"/>
        </w:rPr>
        <w:t>12</w:t>
      </w:r>
      <w:r w:rsidR="005B5215">
        <w:t xml:space="preserve">, enter the label </w:t>
      </w:r>
      <w:r w:rsidR="005B5215" w:rsidRPr="005B5215">
        <w:rPr>
          <w:rStyle w:val="Inlinebold"/>
        </w:rPr>
        <w:t xml:space="preserve">Total </w:t>
      </w:r>
      <w:r w:rsidR="009D179F">
        <w:rPr>
          <w:rStyle w:val="Inlinebold"/>
        </w:rPr>
        <w:t xml:space="preserve">Ticket </w:t>
      </w:r>
      <w:r w:rsidR="005B5215" w:rsidRPr="005B5215">
        <w:rPr>
          <w:rStyle w:val="Inlinebold"/>
        </w:rPr>
        <w:t>Sales</w:t>
      </w:r>
      <w:r w:rsidR="005B5215">
        <w:rPr>
          <w:rStyle w:val="Inlinebold"/>
        </w:rPr>
        <w:t>:</w:t>
      </w:r>
      <w:r w:rsidR="008154AB">
        <w:rPr>
          <w:rStyle w:val="Inlinebold"/>
        </w:rPr>
        <w:t xml:space="preserve"> </w:t>
      </w:r>
      <w:r w:rsidR="005B5215" w:rsidRPr="005B5215">
        <w:t xml:space="preserve">and </w:t>
      </w:r>
      <w:r w:rsidR="008154AB">
        <w:t xml:space="preserve">then </w:t>
      </w:r>
      <w:r w:rsidR="005B5215" w:rsidRPr="005B5215">
        <w:t>a</w:t>
      </w:r>
      <w:r w:rsidR="005B5215">
        <w:t>pply the bold format to the label.</w:t>
      </w:r>
      <w:r w:rsidRPr="00537611">
        <w:t xml:space="preserve"> (</w:t>
      </w:r>
      <w:r w:rsidR="00F457D0">
        <w:t>1</w:t>
      </w:r>
      <w:r w:rsidRPr="00537611">
        <w:t xml:space="preserve"> point)</w:t>
      </w:r>
    </w:p>
    <w:p w14:paraId="2BC86B8E" w14:textId="187A8999" w:rsidR="00537611" w:rsidRPr="00537611" w:rsidRDefault="005B5215" w:rsidP="00E46A24">
      <w:pPr>
        <w:pStyle w:val="Numberedlist1"/>
        <w:numPr>
          <w:ilvl w:val="0"/>
          <w:numId w:val="68"/>
        </w:numPr>
      </w:pPr>
      <w:r>
        <w:t xml:space="preserve">In cell </w:t>
      </w:r>
      <w:r w:rsidRPr="005B5215">
        <w:rPr>
          <w:rStyle w:val="Inlinebold"/>
        </w:rPr>
        <w:t>D12</w:t>
      </w:r>
      <w:r>
        <w:t xml:space="preserve">, use the </w:t>
      </w:r>
      <w:r w:rsidRPr="005B5215">
        <w:rPr>
          <w:rStyle w:val="Inlinebold"/>
        </w:rPr>
        <w:t>SUM</w:t>
      </w:r>
      <w:r>
        <w:t xml:space="preserve"> function to add the numbers in the </w:t>
      </w:r>
      <w:r w:rsidRPr="005B5215">
        <w:rPr>
          <w:rStyle w:val="Inlinebold"/>
        </w:rPr>
        <w:t>Total</w:t>
      </w:r>
      <w:r>
        <w:t xml:space="preserve"> column.</w:t>
      </w:r>
      <w:r w:rsidR="00537611" w:rsidRPr="00537611">
        <w:t xml:space="preserve"> (</w:t>
      </w:r>
      <w:r w:rsidR="00F457D0">
        <w:t>2</w:t>
      </w:r>
      <w:r w:rsidR="00537611" w:rsidRPr="00537611">
        <w:t xml:space="preserve"> point</w:t>
      </w:r>
      <w:r w:rsidR="00F457D0">
        <w:t>s</w:t>
      </w:r>
      <w:r w:rsidR="00537611" w:rsidRPr="00537611">
        <w:t xml:space="preserve">) (Exam objective </w:t>
      </w:r>
      <w:r>
        <w:t>4</w:t>
      </w:r>
      <w:r w:rsidRPr="005B5215">
        <w:t>.2.1</w:t>
      </w:r>
      <w:r w:rsidR="00537611" w:rsidRPr="00537611">
        <w:t>)</w:t>
      </w:r>
    </w:p>
    <w:p w14:paraId="42D300E0" w14:textId="755CEDC9" w:rsidR="00537611" w:rsidRDefault="005B5215" w:rsidP="00E46A24">
      <w:pPr>
        <w:pStyle w:val="Numberedlist1"/>
        <w:numPr>
          <w:ilvl w:val="0"/>
          <w:numId w:val="68"/>
        </w:numPr>
      </w:pPr>
      <w:r>
        <w:t xml:space="preserve">In cell </w:t>
      </w:r>
      <w:r w:rsidRPr="005B5215">
        <w:rPr>
          <w:rStyle w:val="Inlinebold"/>
        </w:rPr>
        <w:t>A1</w:t>
      </w:r>
      <w:r>
        <w:rPr>
          <w:rStyle w:val="Inlinebold"/>
        </w:rPr>
        <w:t>3</w:t>
      </w:r>
      <w:r w:rsidRPr="005B5215">
        <w:t xml:space="preserve">, enter the label </w:t>
      </w:r>
      <w:r>
        <w:rPr>
          <w:rStyle w:val="Inlinebold"/>
        </w:rPr>
        <w:t>Average</w:t>
      </w:r>
      <w:r w:rsidRPr="005B5215">
        <w:rPr>
          <w:rStyle w:val="Inlinebold"/>
        </w:rPr>
        <w:t xml:space="preserve"> </w:t>
      </w:r>
      <w:r w:rsidR="00465BA9">
        <w:rPr>
          <w:rStyle w:val="Inlinebold"/>
        </w:rPr>
        <w:t>Attendance</w:t>
      </w:r>
      <w:r w:rsidRPr="005B5215">
        <w:rPr>
          <w:rStyle w:val="Inlinebold"/>
        </w:rPr>
        <w:t>:</w:t>
      </w:r>
      <w:r w:rsidR="008154AB">
        <w:rPr>
          <w:rStyle w:val="Inlinebold"/>
        </w:rPr>
        <w:t xml:space="preserve"> </w:t>
      </w:r>
      <w:r w:rsidRPr="005B5215">
        <w:t>and</w:t>
      </w:r>
      <w:r w:rsidR="008154AB">
        <w:t xml:space="preserve"> then</w:t>
      </w:r>
      <w:r w:rsidRPr="005B5215">
        <w:t xml:space="preserve"> apply the bold format to the label. </w:t>
      </w:r>
      <w:r w:rsidR="00537611" w:rsidRPr="00537611">
        <w:t>(</w:t>
      </w:r>
      <w:r w:rsidR="00F457D0">
        <w:t>1</w:t>
      </w:r>
      <w:r w:rsidR="00537611" w:rsidRPr="00537611">
        <w:t xml:space="preserve"> point)</w:t>
      </w:r>
    </w:p>
    <w:p w14:paraId="42C04144" w14:textId="6FEDC5DE" w:rsidR="005D1BF6" w:rsidRPr="005D1BF6" w:rsidRDefault="005D1BF6" w:rsidP="00E46A24">
      <w:pPr>
        <w:pStyle w:val="Numberedlist1"/>
        <w:numPr>
          <w:ilvl w:val="0"/>
          <w:numId w:val="68"/>
        </w:numPr>
      </w:pPr>
      <w:r w:rsidRPr="005D1BF6">
        <w:t xml:space="preserve">In cell </w:t>
      </w:r>
      <w:r w:rsidRPr="005D1BF6">
        <w:rPr>
          <w:rStyle w:val="Inlinebold"/>
        </w:rPr>
        <w:t>D1</w:t>
      </w:r>
      <w:r>
        <w:rPr>
          <w:rStyle w:val="Inlinebold"/>
        </w:rPr>
        <w:t>3</w:t>
      </w:r>
      <w:r w:rsidRPr="005D1BF6">
        <w:t xml:space="preserve">, use the </w:t>
      </w:r>
      <w:r>
        <w:rPr>
          <w:rStyle w:val="Inlinebold"/>
        </w:rPr>
        <w:t>AVERAGE</w:t>
      </w:r>
      <w:r w:rsidRPr="005D1BF6">
        <w:t xml:space="preserve"> function to </w:t>
      </w:r>
      <w:r>
        <w:t>average</w:t>
      </w:r>
      <w:r w:rsidRPr="005D1BF6">
        <w:t xml:space="preserve"> the numbers in the </w:t>
      </w:r>
      <w:r w:rsidR="00465BA9">
        <w:rPr>
          <w:rStyle w:val="Inlinebold"/>
        </w:rPr>
        <w:t>Attendance</w:t>
      </w:r>
      <w:r w:rsidRPr="005D1BF6">
        <w:t xml:space="preserve"> column.</w:t>
      </w:r>
      <w:r w:rsidR="00886243">
        <w:t xml:space="preserve"> Format the cell to have no decimal places if necessary.</w:t>
      </w:r>
      <w:r w:rsidRPr="005D1BF6">
        <w:t xml:space="preserve"> (</w:t>
      </w:r>
      <w:r w:rsidR="00F457D0">
        <w:t>2</w:t>
      </w:r>
      <w:r w:rsidRPr="005D1BF6">
        <w:t xml:space="preserve"> point</w:t>
      </w:r>
      <w:r w:rsidR="00F457D0">
        <w:t>s</w:t>
      </w:r>
      <w:r w:rsidRPr="005D1BF6">
        <w:t>) (Exam objective 4.2.1)</w:t>
      </w:r>
    </w:p>
    <w:p w14:paraId="32738F05" w14:textId="49F3830A" w:rsidR="00CD307B" w:rsidRPr="00CD307B" w:rsidRDefault="00CD307B" w:rsidP="00E46A24">
      <w:pPr>
        <w:pStyle w:val="Numberedlist1"/>
        <w:numPr>
          <w:ilvl w:val="0"/>
          <w:numId w:val="68"/>
        </w:numPr>
      </w:pPr>
      <w:r w:rsidRPr="00CD307B">
        <w:t xml:space="preserve">In cell </w:t>
      </w:r>
      <w:r w:rsidRPr="00CD307B">
        <w:rPr>
          <w:rStyle w:val="Inlinebold"/>
        </w:rPr>
        <w:t>A1</w:t>
      </w:r>
      <w:r>
        <w:rPr>
          <w:rStyle w:val="Inlinebold"/>
        </w:rPr>
        <w:t>4</w:t>
      </w:r>
      <w:r w:rsidRPr="00CD307B">
        <w:t xml:space="preserve">, enter the label </w:t>
      </w:r>
      <w:r>
        <w:rPr>
          <w:rStyle w:val="Inlinebold"/>
        </w:rPr>
        <w:t>Maximum</w:t>
      </w:r>
      <w:r w:rsidRPr="00CD307B">
        <w:rPr>
          <w:rStyle w:val="Inlinebold"/>
        </w:rPr>
        <w:t xml:space="preserve"> Attendance: </w:t>
      </w:r>
      <w:r w:rsidRPr="00CD307B">
        <w:t xml:space="preserve">and </w:t>
      </w:r>
      <w:r w:rsidR="008154AB">
        <w:t xml:space="preserve">then </w:t>
      </w:r>
      <w:r w:rsidRPr="00CD307B">
        <w:t>apply the bold format to the label. (</w:t>
      </w:r>
      <w:r w:rsidR="00F457D0">
        <w:t>1</w:t>
      </w:r>
      <w:r w:rsidRPr="00CD307B">
        <w:t xml:space="preserve"> point)</w:t>
      </w:r>
    </w:p>
    <w:p w14:paraId="16428876" w14:textId="3F12B545" w:rsidR="00CD307B" w:rsidRPr="00CD307B" w:rsidRDefault="00CD307B" w:rsidP="00E46A24">
      <w:pPr>
        <w:pStyle w:val="Numberedlist1"/>
        <w:numPr>
          <w:ilvl w:val="0"/>
          <w:numId w:val="68"/>
        </w:numPr>
      </w:pPr>
      <w:r w:rsidRPr="00CD307B">
        <w:t xml:space="preserve">In cell </w:t>
      </w:r>
      <w:r w:rsidRPr="00CD307B">
        <w:rPr>
          <w:rStyle w:val="Inlinebold"/>
        </w:rPr>
        <w:t>D1</w:t>
      </w:r>
      <w:r>
        <w:rPr>
          <w:rStyle w:val="Inlinebold"/>
        </w:rPr>
        <w:t>4</w:t>
      </w:r>
      <w:r w:rsidRPr="00CD307B">
        <w:t xml:space="preserve">, use the </w:t>
      </w:r>
      <w:r>
        <w:rPr>
          <w:rStyle w:val="Inlinebold"/>
        </w:rPr>
        <w:t>MAX</w:t>
      </w:r>
      <w:r w:rsidRPr="00CD307B">
        <w:t xml:space="preserve"> function to </w:t>
      </w:r>
      <w:r>
        <w:t>return the maximum attendance number</w:t>
      </w:r>
      <w:r w:rsidRPr="00CD307B">
        <w:t>. (</w:t>
      </w:r>
      <w:r w:rsidR="00F457D0">
        <w:t>2</w:t>
      </w:r>
      <w:r w:rsidRPr="00CD307B">
        <w:t xml:space="preserve"> point</w:t>
      </w:r>
      <w:r w:rsidR="00F457D0">
        <w:t>s</w:t>
      </w:r>
      <w:r w:rsidRPr="00CD307B">
        <w:t>) (Exam objective 4.2.1)</w:t>
      </w:r>
    </w:p>
    <w:p w14:paraId="603C3110" w14:textId="721B17CC" w:rsidR="00CD307B" w:rsidRPr="00CD307B" w:rsidRDefault="00CD307B" w:rsidP="00E46A24">
      <w:pPr>
        <w:pStyle w:val="Numberedlist1"/>
        <w:numPr>
          <w:ilvl w:val="0"/>
          <w:numId w:val="68"/>
        </w:numPr>
      </w:pPr>
      <w:r w:rsidRPr="00CD307B">
        <w:t xml:space="preserve">In cell </w:t>
      </w:r>
      <w:r w:rsidRPr="00CD307B">
        <w:rPr>
          <w:rStyle w:val="Inlinebold"/>
        </w:rPr>
        <w:t>A1</w:t>
      </w:r>
      <w:r>
        <w:rPr>
          <w:rStyle w:val="Inlinebold"/>
        </w:rPr>
        <w:t>5</w:t>
      </w:r>
      <w:r w:rsidRPr="00CD307B">
        <w:t xml:space="preserve">, enter the label </w:t>
      </w:r>
      <w:r>
        <w:rPr>
          <w:rStyle w:val="Inlinebold"/>
        </w:rPr>
        <w:t>Minimum</w:t>
      </w:r>
      <w:r w:rsidRPr="00CD307B">
        <w:rPr>
          <w:rStyle w:val="Inlinebold"/>
        </w:rPr>
        <w:t xml:space="preserve"> Attendance: </w:t>
      </w:r>
      <w:r w:rsidRPr="00CD307B">
        <w:t xml:space="preserve">and </w:t>
      </w:r>
      <w:r w:rsidR="008154AB">
        <w:t xml:space="preserve">then </w:t>
      </w:r>
      <w:r w:rsidRPr="00CD307B">
        <w:t>apply the bold format to the label. (</w:t>
      </w:r>
      <w:r w:rsidR="00F457D0">
        <w:t>1</w:t>
      </w:r>
      <w:r w:rsidRPr="00CD307B">
        <w:t xml:space="preserve"> point)</w:t>
      </w:r>
    </w:p>
    <w:p w14:paraId="313B3729" w14:textId="57950343" w:rsidR="005D1BF6" w:rsidRPr="00537611" w:rsidRDefault="00CD307B" w:rsidP="00E46A24">
      <w:pPr>
        <w:pStyle w:val="Numberedlist1"/>
        <w:numPr>
          <w:ilvl w:val="0"/>
          <w:numId w:val="68"/>
        </w:numPr>
      </w:pPr>
      <w:r w:rsidRPr="00CD307B">
        <w:t xml:space="preserve">In cell </w:t>
      </w:r>
      <w:r w:rsidRPr="00CD307B">
        <w:rPr>
          <w:rStyle w:val="Inlinebold"/>
        </w:rPr>
        <w:t>D1</w:t>
      </w:r>
      <w:r>
        <w:rPr>
          <w:rStyle w:val="Inlinebold"/>
        </w:rPr>
        <w:t>5</w:t>
      </w:r>
      <w:r w:rsidRPr="00CD307B">
        <w:t xml:space="preserve">, use the </w:t>
      </w:r>
      <w:r>
        <w:rPr>
          <w:rStyle w:val="Inlinebold"/>
        </w:rPr>
        <w:t>MIN</w:t>
      </w:r>
      <w:r w:rsidRPr="00CD307B">
        <w:t xml:space="preserve"> function to </w:t>
      </w:r>
      <w:r>
        <w:t>return the minimum attendance number</w:t>
      </w:r>
      <w:r w:rsidRPr="00CD307B">
        <w:t>. (</w:t>
      </w:r>
      <w:r w:rsidR="00F457D0">
        <w:t>2</w:t>
      </w:r>
      <w:r w:rsidRPr="00CD307B">
        <w:t xml:space="preserve"> point</w:t>
      </w:r>
      <w:r w:rsidR="00F457D0">
        <w:t>s</w:t>
      </w:r>
      <w:r w:rsidRPr="00CD307B">
        <w:t>) (Exam objective 4.2.1)</w:t>
      </w:r>
    </w:p>
    <w:p w14:paraId="33D5667F" w14:textId="460CBD6D" w:rsidR="00537611" w:rsidRPr="00537611" w:rsidRDefault="00537611" w:rsidP="00C35AC6">
      <w:pPr>
        <w:spacing w:before="120"/>
      </w:pPr>
      <w:r>
        <w:t xml:space="preserve">Points scored: </w:t>
      </w:r>
      <w:sdt>
        <w:sdtPr>
          <w:alias w:val="Points code"/>
          <w:tag w:val="Points code"/>
          <w:id w:val="1828778682"/>
          <w:lock w:val="sdtLocked"/>
          <w:placeholder>
            <w:docPart w:val="C82BA607E8C04B89B93667A167936897"/>
          </w:placeholder>
          <w:showingPlcHdr/>
        </w:sdtPr>
        <w:sdtEndPr/>
        <w:sdtContent>
          <w:r w:rsidR="008C45E4" w:rsidRPr="008C45E4">
            <w:rPr>
              <w:rStyle w:val="Inlinebold"/>
            </w:rPr>
            <w:t>Select to enter text.</w:t>
          </w:r>
        </w:sdtContent>
      </w:sdt>
      <w:r w:rsidR="00371022">
        <w:t xml:space="preserve"> </w:t>
      </w:r>
      <w:r>
        <w:t>/</w:t>
      </w:r>
      <w:r w:rsidR="00CD307B">
        <w:t>12</w:t>
      </w:r>
    </w:p>
    <w:p w14:paraId="3C8916F9" w14:textId="1F8F185D" w:rsidR="00F66D6A" w:rsidRPr="00367995" w:rsidRDefault="00F66D6A" w:rsidP="00F66D6A">
      <w:pPr>
        <w:pStyle w:val="Heading4"/>
      </w:pPr>
      <w:r>
        <w:t xml:space="preserve">Task: </w:t>
      </w:r>
      <w:r w:rsidRPr="004F573E">
        <w:t xml:space="preserve">Configure absolute references in formulas </w:t>
      </w:r>
      <w:r>
        <w:t>(</w:t>
      </w:r>
      <w:r w:rsidR="001E46BB">
        <w:t>8</w:t>
      </w:r>
      <w:r>
        <w:t xml:space="preserve"> points)</w:t>
      </w:r>
    </w:p>
    <w:p w14:paraId="4E9D394D" w14:textId="1CD6ECA2" w:rsidR="00F457D0" w:rsidRPr="00F457D0" w:rsidRDefault="00F457D0" w:rsidP="00E46A24">
      <w:pPr>
        <w:pStyle w:val="Numberedlist1"/>
        <w:numPr>
          <w:ilvl w:val="0"/>
          <w:numId w:val="70"/>
        </w:numPr>
      </w:pPr>
      <w:r>
        <w:t xml:space="preserve">On the </w:t>
      </w:r>
      <w:r w:rsidRPr="00F457D0">
        <w:rPr>
          <w:rStyle w:val="Inlinebold"/>
        </w:rPr>
        <w:t>BlueBerryFestival</w:t>
      </w:r>
      <w:r w:rsidRPr="00F457D0">
        <w:t xml:space="preserve"> sheet, in cell </w:t>
      </w:r>
      <w:r w:rsidRPr="00F457D0">
        <w:rPr>
          <w:rStyle w:val="Inlinebold"/>
        </w:rPr>
        <w:t>A1</w:t>
      </w:r>
      <w:r>
        <w:rPr>
          <w:rStyle w:val="Inlinebold"/>
        </w:rPr>
        <w:t>9</w:t>
      </w:r>
      <w:r w:rsidRPr="00F457D0">
        <w:t xml:space="preserve">, enter the label </w:t>
      </w:r>
      <w:r>
        <w:rPr>
          <w:rStyle w:val="Inlinebold"/>
        </w:rPr>
        <w:t>Donation Percentage</w:t>
      </w:r>
      <w:r w:rsidRPr="00F457D0">
        <w:rPr>
          <w:rStyle w:val="Inlinebold"/>
        </w:rPr>
        <w:t xml:space="preserve">: </w:t>
      </w:r>
      <w:r w:rsidRPr="00F457D0">
        <w:t xml:space="preserve">and </w:t>
      </w:r>
      <w:r w:rsidR="008154AB">
        <w:t xml:space="preserve">then </w:t>
      </w:r>
      <w:r w:rsidRPr="00F457D0">
        <w:t>apply the bold format to the label. (</w:t>
      </w:r>
      <w:r>
        <w:t>1</w:t>
      </w:r>
      <w:r w:rsidRPr="00F457D0">
        <w:t xml:space="preserve"> point)</w:t>
      </w:r>
    </w:p>
    <w:p w14:paraId="00AC2A20" w14:textId="4165AA22" w:rsidR="00F457D0" w:rsidRPr="00F457D0" w:rsidRDefault="00F457D0" w:rsidP="00E46A24">
      <w:pPr>
        <w:pStyle w:val="Numberedlist1"/>
        <w:numPr>
          <w:ilvl w:val="0"/>
          <w:numId w:val="70"/>
        </w:numPr>
      </w:pPr>
      <w:r>
        <w:t xml:space="preserve">In cell </w:t>
      </w:r>
      <w:r>
        <w:rPr>
          <w:rStyle w:val="Inlinebold"/>
        </w:rPr>
        <w:t>E4</w:t>
      </w:r>
      <w:r w:rsidRPr="00F457D0">
        <w:t xml:space="preserve">, enter the label </w:t>
      </w:r>
      <w:r>
        <w:rPr>
          <w:rStyle w:val="Inlinebold"/>
        </w:rPr>
        <w:t>Donation Amount</w:t>
      </w:r>
      <w:r w:rsidRPr="00F457D0">
        <w:rPr>
          <w:rStyle w:val="Inlinebold"/>
        </w:rPr>
        <w:t xml:space="preserve"> </w:t>
      </w:r>
      <w:r w:rsidRPr="00F457D0">
        <w:t xml:space="preserve">and </w:t>
      </w:r>
      <w:r w:rsidR="008154AB">
        <w:t xml:space="preserve">then </w:t>
      </w:r>
      <w:r w:rsidRPr="00F457D0">
        <w:t xml:space="preserve">apply the bold format to the label. </w:t>
      </w:r>
      <w:r w:rsidR="00027895">
        <w:t xml:space="preserve">Expand the column as needed to fit the title. </w:t>
      </w:r>
      <w:r w:rsidRPr="00F457D0">
        <w:t>(1 point)</w:t>
      </w:r>
    </w:p>
    <w:p w14:paraId="67D8B75C" w14:textId="29D9AF7F" w:rsidR="00F457D0" w:rsidRPr="00F457D0" w:rsidRDefault="00027895" w:rsidP="00E46A24">
      <w:pPr>
        <w:pStyle w:val="Numberedlist1"/>
        <w:numPr>
          <w:ilvl w:val="0"/>
          <w:numId w:val="70"/>
        </w:numPr>
      </w:pPr>
      <w:r>
        <w:t>Format</w:t>
      </w:r>
      <w:r w:rsidR="00F457D0" w:rsidRPr="00F457D0">
        <w:t xml:space="preserve"> cell </w:t>
      </w:r>
      <w:r>
        <w:rPr>
          <w:rStyle w:val="Inlinebold"/>
        </w:rPr>
        <w:t>B19</w:t>
      </w:r>
      <w:r>
        <w:t xml:space="preserve"> with the </w:t>
      </w:r>
      <w:r w:rsidRPr="009D179F">
        <w:rPr>
          <w:rStyle w:val="Inlinebold"/>
        </w:rPr>
        <w:t>Percent</w:t>
      </w:r>
      <w:r>
        <w:t xml:space="preserve"> format and </w:t>
      </w:r>
      <w:r w:rsidR="008154AB">
        <w:t xml:space="preserve">then </w:t>
      </w:r>
      <w:r>
        <w:t xml:space="preserve">enter </w:t>
      </w:r>
      <w:r w:rsidRPr="009D179F">
        <w:rPr>
          <w:rStyle w:val="Inlinebold"/>
        </w:rPr>
        <w:t>10%</w:t>
      </w:r>
      <w:r>
        <w:t xml:space="preserve"> into the cell.</w:t>
      </w:r>
      <w:r w:rsidR="00F457D0" w:rsidRPr="00F457D0">
        <w:t xml:space="preserve"> (</w:t>
      </w:r>
      <w:r>
        <w:t>1</w:t>
      </w:r>
      <w:r w:rsidR="00F457D0" w:rsidRPr="00F457D0">
        <w:t xml:space="preserve"> point)</w:t>
      </w:r>
    </w:p>
    <w:p w14:paraId="097B5192" w14:textId="3ECAA2A1" w:rsidR="001E46BB" w:rsidRPr="001E46BB" w:rsidRDefault="00F457D0" w:rsidP="00E46A24">
      <w:pPr>
        <w:pStyle w:val="Numberedlist1"/>
        <w:numPr>
          <w:ilvl w:val="0"/>
          <w:numId w:val="70"/>
        </w:numPr>
      </w:pPr>
      <w:r w:rsidRPr="005D1BF6">
        <w:t xml:space="preserve">In cell </w:t>
      </w:r>
      <w:r w:rsidR="00117C8D">
        <w:rPr>
          <w:rStyle w:val="Inlinebold"/>
        </w:rPr>
        <w:t>E5</w:t>
      </w:r>
      <w:r w:rsidRPr="00F457D0">
        <w:t xml:space="preserve">, </w:t>
      </w:r>
      <w:r w:rsidR="009D179F">
        <w:t xml:space="preserve">use a formula to determine the </w:t>
      </w:r>
      <w:r w:rsidR="009D179F" w:rsidRPr="009D179F">
        <w:rPr>
          <w:rStyle w:val="Inlinebold"/>
        </w:rPr>
        <w:t>Donation Amount</w:t>
      </w:r>
      <w:r w:rsidR="009D179F">
        <w:t xml:space="preserve"> based upon the </w:t>
      </w:r>
      <w:r w:rsidR="009D179F" w:rsidRPr="009D179F">
        <w:rPr>
          <w:rStyle w:val="Inlinebold"/>
        </w:rPr>
        <w:t>Donation Percentage</w:t>
      </w:r>
      <w:r w:rsidR="009D179F">
        <w:t xml:space="preserve"> and </w:t>
      </w:r>
      <w:r w:rsidR="009D179F" w:rsidRPr="009D179F">
        <w:rPr>
          <w:rStyle w:val="Inlinebold"/>
        </w:rPr>
        <w:t>Total</w:t>
      </w:r>
      <w:r w:rsidR="00F54370">
        <w:rPr>
          <w:rStyle w:val="Inlinebold"/>
        </w:rPr>
        <w:t xml:space="preserve"> Sales/Membership</w:t>
      </w:r>
      <w:r w:rsidR="009D179F">
        <w:t xml:space="preserve"> amounts</w:t>
      </w:r>
      <w:r w:rsidRPr="00F457D0">
        <w:t xml:space="preserve">. </w:t>
      </w:r>
      <w:r w:rsidR="001E46BB">
        <w:t xml:space="preserve">Be sure to configure absolute references as needed. </w:t>
      </w:r>
      <w:r w:rsidRPr="00F457D0">
        <w:t>(</w:t>
      </w:r>
      <w:r w:rsidR="009D179F">
        <w:t>3</w:t>
      </w:r>
      <w:r w:rsidRPr="00F457D0">
        <w:t xml:space="preserve"> point</w:t>
      </w:r>
      <w:r w:rsidR="009D179F">
        <w:t>s</w:t>
      </w:r>
      <w:r w:rsidRPr="00F457D0">
        <w:t>)</w:t>
      </w:r>
      <w:r w:rsidR="001E46BB" w:rsidRPr="001E46BB">
        <w:t xml:space="preserve"> (Exam objective 4.</w:t>
      </w:r>
      <w:r w:rsidR="001E46BB">
        <w:t>1</w:t>
      </w:r>
      <w:r w:rsidR="001E46BB" w:rsidRPr="001E46BB">
        <w:t>.1)</w:t>
      </w:r>
    </w:p>
    <w:p w14:paraId="7A38A1F6" w14:textId="7585D96C" w:rsidR="00F457D0" w:rsidRPr="00F457D0" w:rsidRDefault="009D179F" w:rsidP="00E46A24">
      <w:pPr>
        <w:pStyle w:val="Numberedlist1"/>
        <w:numPr>
          <w:ilvl w:val="0"/>
          <w:numId w:val="70"/>
        </w:numPr>
      </w:pPr>
      <w:r>
        <w:t xml:space="preserve">Copy the formula from cell </w:t>
      </w:r>
      <w:r w:rsidRPr="00E20FD8">
        <w:rPr>
          <w:rStyle w:val="Inlinebold"/>
        </w:rPr>
        <w:t>E5</w:t>
      </w:r>
      <w:r>
        <w:t xml:space="preserve"> to </w:t>
      </w:r>
      <w:r w:rsidRPr="00E20FD8">
        <w:rPr>
          <w:rStyle w:val="Inlinebold"/>
        </w:rPr>
        <w:t>E6</w:t>
      </w:r>
      <w:r>
        <w:t xml:space="preserve"> through to </w:t>
      </w:r>
      <w:r w:rsidRPr="00E20FD8">
        <w:rPr>
          <w:rStyle w:val="Inlinebold"/>
        </w:rPr>
        <w:t>E</w:t>
      </w:r>
      <w:r w:rsidR="00F54370" w:rsidRPr="00E20FD8">
        <w:rPr>
          <w:rStyle w:val="Inlinebold"/>
        </w:rPr>
        <w:t>10</w:t>
      </w:r>
      <w:r w:rsidR="00F457D0" w:rsidRPr="00F457D0">
        <w:t>. (</w:t>
      </w:r>
      <w:r w:rsidR="001E46BB">
        <w:t>2</w:t>
      </w:r>
      <w:r w:rsidR="00F457D0" w:rsidRPr="00F457D0">
        <w:t xml:space="preserve"> point</w:t>
      </w:r>
      <w:r w:rsidR="00F30251">
        <w:t>s</w:t>
      </w:r>
      <w:r w:rsidR="00F457D0" w:rsidRPr="00F457D0">
        <w:t>)</w:t>
      </w:r>
    </w:p>
    <w:p w14:paraId="587EF75A" w14:textId="71CBD237" w:rsidR="00537611" w:rsidRPr="00537611" w:rsidRDefault="00537611" w:rsidP="00C35AC6">
      <w:pPr>
        <w:spacing w:before="120"/>
      </w:pPr>
      <w:r>
        <w:t xml:space="preserve">Points scored: </w:t>
      </w:r>
      <w:sdt>
        <w:sdtPr>
          <w:alias w:val="Points code"/>
          <w:tag w:val="Points code"/>
          <w:id w:val="278544523"/>
          <w:lock w:val="sdtLocked"/>
          <w:placeholder>
            <w:docPart w:val="FE215E9291D8463786BD9BD6A550A5F7"/>
          </w:placeholder>
          <w:showingPlcHdr/>
        </w:sdtPr>
        <w:sdtEndPr/>
        <w:sdtContent>
          <w:r w:rsidR="008C45E4" w:rsidRPr="008C45E4">
            <w:rPr>
              <w:rStyle w:val="Inlinebold"/>
            </w:rPr>
            <w:t>Select to enter text.</w:t>
          </w:r>
        </w:sdtContent>
      </w:sdt>
      <w:r w:rsidR="00371022">
        <w:t xml:space="preserve"> </w:t>
      </w:r>
      <w:r>
        <w:t>/</w:t>
      </w:r>
      <w:r w:rsidR="001E46BB">
        <w:t>8</w:t>
      </w:r>
    </w:p>
    <w:p w14:paraId="48FA5DB5" w14:textId="2CA754D1" w:rsidR="00150C54" w:rsidRPr="00367995" w:rsidRDefault="00150C54" w:rsidP="00150C54">
      <w:pPr>
        <w:pStyle w:val="Heading4"/>
      </w:pPr>
      <w:r>
        <w:lastRenderedPageBreak/>
        <w:t xml:space="preserve">Task: </w:t>
      </w:r>
      <w:r w:rsidRPr="004F573E">
        <w:t xml:space="preserve">Perform conditional operations using the IF function </w:t>
      </w:r>
      <w:r>
        <w:t>(</w:t>
      </w:r>
      <w:r w:rsidR="00901292">
        <w:t>6</w:t>
      </w:r>
      <w:r>
        <w:t xml:space="preserve"> points)</w:t>
      </w:r>
    </w:p>
    <w:p w14:paraId="3F63499A" w14:textId="1F2E6192" w:rsidR="00150C54" w:rsidRPr="00150C54" w:rsidRDefault="00150C54" w:rsidP="00E46A24">
      <w:pPr>
        <w:pStyle w:val="Numberedlist1"/>
        <w:numPr>
          <w:ilvl w:val="0"/>
          <w:numId w:val="71"/>
        </w:numPr>
      </w:pPr>
      <w:bookmarkStart w:id="190" w:name="_Hlk27855494"/>
      <w:r>
        <w:t xml:space="preserve">On the </w:t>
      </w:r>
      <w:r w:rsidRPr="00150C54">
        <w:rPr>
          <w:rStyle w:val="Inlinebold"/>
        </w:rPr>
        <w:t>BlueBerryFestival</w:t>
      </w:r>
      <w:r w:rsidRPr="00150C54">
        <w:t xml:space="preserve"> sheet, in cell </w:t>
      </w:r>
      <w:r w:rsidRPr="002C65D7">
        <w:rPr>
          <w:rStyle w:val="Inlinebold"/>
        </w:rPr>
        <w:t>F4</w:t>
      </w:r>
      <w:r w:rsidRPr="00150C54">
        <w:t xml:space="preserve">, enter the label </w:t>
      </w:r>
      <w:r>
        <w:rPr>
          <w:rStyle w:val="Inlinebold"/>
        </w:rPr>
        <w:t>Bonus</w:t>
      </w:r>
      <w:r w:rsidR="00C31F26">
        <w:rPr>
          <w:rStyle w:val="Inlinebold"/>
        </w:rPr>
        <w:t xml:space="preserve"> </w:t>
      </w:r>
      <w:r w:rsidRPr="00150C54">
        <w:t xml:space="preserve">and </w:t>
      </w:r>
      <w:r w:rsidR="00C31F26">
        <w:t xml:space="preserve">then </w:t>
      </w:r>
      <w:r w:rsidRPr="00150C54">
        <w:t>apply the bold format to the label. (1 point)</w:t>
      </w:r>
    </w:p>
    <w:p w14:paraId="41BD729D" w14:textId="4D56D0AE" w:rsidR="00150C54" w:rsidRDefault="00150C54" w:rsidP="00E46A24">
      <w:pPr>
        <w:pStyle w:val="Numberedlist1"/>
        <w:numPr>
          <w:ilvl w:val="0"/>
          <w:numId w:val="71"/>
        </w:numPr>
      </w:pPr>
      <w:r w:rsidRPr="005D1BF6">
        <w:t xml:space="preserve">In cell </w:t>
      </w:r>
      <w:r w:rsidRPr="002C65D7">
        <w:rPr>
          <w:rStyle w:val="Inlinebold"/>
        </w:rPr>
        <w:t>F5</w:t>
      </w:r>
      <w:r w:rsidRPr="00150C54">
        <w:t xml:space="preserve">, use a formula to </w:t>
      </w:r>
      <w:r>
        <w:t xml:space="preserve">evaluate the following: </w:t>
      </w:r>
      <w:r w:rsidRPr="00150C54">
        <w:t>(3 points) (Exam objective 4.</w:t>
      </w:r>
      <w:r>
        <w:t>2</w:t>
      </w:r>
      <w:r w:rsidRPr="00150C54">
        <w:t>.</w:t>
      </w:r>
      <w:r>
        <w:t>3</w:t>
      </w:r>
      <w:r w:rsidRPr="00150C54">
        <w:t>)</w:t>
      </w:r>
    </w:p>
    <w:p w14:paraId="67E99565" w14:textId="142FADA7" w:rsidR="00150C54" w:rsidRPr="001809A8" w:rsidRDefault="00150C54" w:rsidP="00D7090D">
      <w:pPr>
        <w:ind w:left="360"/>
      </w:pPr>
      <w:r w:rsidRPr="001809A8">
        <w:t xml:space="preserve">If the </w:t>
      </w:r>
      <w:r w:rsidRPr="00FD5516">
        <w:rPr>
          <w:rStyle w:val="Inlinebold"/>
        </w:rPr>
        <w:t>Donation Amount</w:t>
      </w:r>
      <w:r w:rsidRPr="001809A8">
        <w:t xml:space="preserve"> is greater than 100, calculate a </w:t>
      </w:r>
      <w:r w:rsidR="00901292" w:rsidRPr="001809A8">
        <w:t>10</w:t>
      </w:r>
      <w:r w:rsidR="00EC0958" w:rsidRPr="001809A8">
        <w:t xml:space="preserve"> percent</w:t>
      </w:r>
      <w:r w:rsidRPr="001809A8">
        <w:t xml:space="preserve"> bonus </w:t>
      </w:r>
      <w:r w:rsidR="00EC48CE" w:rsidRPr="001809A8">
        <w:t xml:space="preserve">on the </w:t>
      </w:r>
      <w:r w:rsidR="00EC48CE" w:rsidRPr="00FD5516">
        <w:rPr>
          <w:rStyle w:val="Inlinebold"/>
        </w:rPr>
        <w:t>Donation amount</w:t>
      </w:r>
      <w:r w:rsidR="00EC0958" w:rsidRPr="001809A8">
        <w:t>;</w:t>
      </w:r>
      <w:r w:rsidR="00EC48CE" w:rsidRPr="001809A8">
        <w:t xml:space="preserve"> </w:t>
      </w:r>
      <w:r w:rsidRPr="001809A8">
        <w:t>otherwise</w:t>
      </w:r>
      <w:r w:rsidR="00EC0958" w:rsidRPr="001809A8">
        <w:t>,</w:t>
      </w:r>
      <w:r w:rsidRPr="001809A8">
        <w:t xml:space="preserve"> leave a blank cell.</w:t>
      </w:r>
    </w:p>
    <w:p w14:paraId="14488804" w14:textId="0FFC4AAA" w:rsidR="00150C54" w:rsidRPr="00150C54" w:rsidRDefault="00150C54" w:rsidP="00E46A24">
      <w:pPr>
        <w:pStyle w:val="Numberedlist1"/>
        <w:numPr>
          <w:ilvl w:val="0"/>
          <w:numId w:val="71"/>
        </w:numPr>
      </w:pPr>
      <w:r>
        <w:t xml:space="preserve">Copy the formula from cell </w:t>
      </w:r>
      <w:r w:rsidRPr="002C65D7">
        <w:rPr>
          <w:rStyle w:val="Inlinebold"/>
        </w:rPr>
        <w:t>F5</w:t>
      </w:r>
      <w:r w:rsidRPr="00F0260B">
        <w:t xml:space="preserve"> to </w:t>
      </w:r>
      <w:r w:rsidRPr="002C65D7">
        <w:rPr>
          <w:rStyle w:val="Inlinebold"/>
        </w:rPr>
        <w:t>F6</w:t>
      </w:r>
      <w:r w:rsidRPr="00F0260B">
        <w:t xml:space="preserve"> through to </w:t>
      </w:r>
      <w:r w:rsidRPr="002C65D7">
        <w:rPr>
          <w:rStyle w:val="Inlinebold"/>
        </w:rPr>
        <w:t>F</w:t>
      </w:r>
      <w:r w:rsidR="00342F28" w:rsidRPr="002C65D7">
        <w:rPr>
          <w:rStyle w:val="Inlinebold"/>
        </w:rPr>
        <w:t>10</w:t>
      </w:r>
      <w:r w:rsidRPr="00150C54">
        <w:t>. (2 points)</w:t>
      </w:r>
    </w:p>
    <w:bookmarkEnd w:id="190"/>
    <w:p w14:paraId="4E905616" w14:textId="334C7D18" w:rsidR="00150C54" w:rsidRPr="00537611" w:rsidRDefault="00150C54" w:rsidP="00C35AC6">
      <w:pPr>
        <w:spacing w:before="120"/>
      </w:pPr>
      <w:r>
        <w:t xml:space="preserve">Points scored: </w:t>
      </w:r>
      <w:sdt>
        <w:sdtPr>
          <w:alias w:val="Points code"/>
          <w:tag w:val="Points code"/>
          <w:id w:val="-1446072782"/>
          <w:lock w:val="sdtLocked"/>
          <w:placeholder>
            <w:docPart w:val="5135CDE068EB4911A7C56ED468753EF2"/>
          </w:placeholder>
          <w:showingPlcHdr/>
        </w:sdtPr>
        <w:sdtEndPr/>
        <w:sdtContent>
          <w:r w:rsidR="008C45E4" w:rsidRPr="008C45E4">
            <w:rPr>
              <w:rStyle w:val="Inlinebold"/>
            </w:rPr>
            <w:t>Select to enter text.</w:t>
          </w:r>
        </w:sdtContent>
      </w:sdt>
      <w:r w:rsidR="00371022">
        <w:t xml:space="preserve"> </w:t>
      </w:r>
      <w:r>
        <w:t>/</w:t>
      </w:r>
      <w:r w:rsidR="00901292">
        <w:t>6</w:t>
      </w:r>
    </w:p>
    <w:p w14:paraId="19E423D2" w14:textId="72B1B50F" w:rsidR="00537611" w:rsidRDefault="00537611" w:rsidP="00537611">
      <w:pPr>
        <w:pStyle w:val="Heading4"/>
      </w:pPr>
      <w:r>
        <w:t xml:space="preserve">Task: </w:t>
      </w:r>
      <w:r w:rsidR="004F573E" w:rsidRPr="004F573E">
        <w:t>Count values using COUNT</w:t>
      </w:r>
      <w:r w:rsidR="00FC4C9B">
        <w:t xml:space="preserve"> </w:t>
      </w:r>
      <w:r w:rsidR="004F573E" w:rsidRPr="004F573E">
        <w:t xml:space="preserve">and COUNTBLANK functions </w:t>
      </w:r>
      <w:r>
        <w:t>(</w:t>
      </w:r>
      <w:r w:rsidR="00886243">
        <w:t>9</w:t>
      </w:r>
      <w:r>
        <w:t xml:space="preserve"> points)</w:t>
      </w:r>
    </w:p>
    <w:p w14:paraId="2B9A50C9" w14:textId="15BC27AF" w:rsidR="00901292" w:rsidRDefault="00901292" w:rsidP="00E46A24">
      <w:pPr>
        <w:pStyle w:val="Numberedlist1"/>
        <w:numPr>
          <w:ilvl w:val="0"/>
          <w:numId w:val="72"/>
        </w:numPr>
      </w:pPr>
      <w:bookmarkStart w:id="191" w:name="_Hlk27855526"/>
      <w:r>
        <w:t xml:space="preserve">On the </w:t>
      </w:r>
      <w:r w:rsidRPr="00901292">
        <w:rPr>
          <w:rStyle w:val="Inlinebold"/>
        </w:rPr>
        <w:t>BlueBerryFestival</w:t>
      </w:r>
      <w:r w:rsidRPr="00901292">
        <w:t xml:space="preserve"> sheet, in cell </w:t>
      </w:r>
      <w:r w:rsidR="003B5212" w:rsidRPr="0066658E">
        <w:rPr>
          <w:rStyle w:val="Inlinebold"/>
        </w:rPr>
        <w:t>A16</w:t>
      </w:r>
      <w:r w:rsidRPr="00901292">
        <w:t xml:space="preserve">, enter the label </w:t>
      </w:r>
      <w:r w:rsidR="003B5212">
        <w:rPr>
          <w:rStyle w:val="Inlinebold"/>
        </w:rPr>
        <w:t>Number of Bonus Entries:</w:t>
      </w:r>
      <w:r w:rsidRPr="00901292">
        <w:rPr>
          <w:rStyle w:val="Inlinebold"/>
        </w:rPr>
        <w:t xml:space="preserve"> </w:t>
      </w:r>
      <w:r w:rsidRPr="00901292">
        <w:t xml:space="preserve">and </w:t>
      </w:r>
      <w:r w:rsidR="008154AB">
        <w:t xml:space="preserve">then </w:t>
      </w:r>
      <w:r w:rsidRPr="00901292">
        <w:t>apply the bold format to the label. (1 point)</w:t>
      </w:r>
    </w:p>
    <w:p w14:paraId="03EADD88" w14:textId="2F7DF0AD" w:rsidR="003B5212" w:rsidRPr="003B5212" w:rsidRDefault="003B5212" w:rsidP="003B5212">
      <w:pPr>
        <w:pStyle w:val="Numberedlist1"/>
      </w:pPr>
      <w:r w:rsidRPr="003B5212">
        <w:t xml:space="preserve">On the </w:t>
      </w:r>
      <w:r w:rsidRPr="003B5212">
        <w:rPr>
          <w:rStyle w:val="Inlinebold"/>
        </w:rPr>
        <w:t>BlueBerryFestival</w:t>
      </w:r>
      <w:r w:rsidRPr="003B5212">
        <w:t xml:space="preserve"> sheet, in </w:t>
      </w:r>
      <w:r w:rsidRPr="00F0260B">
        <w:t xml:space="preserve">cell </w:t>
      </w:r>
      <w:r w:rsidRPr="0066658E">
        <w:rPr>
          <w:rStyle w:val="Inlinebold"/>
        </w:rPr>
        <w:t>A17</w:t>
      </w:r>
      <w:r w:rsidRPr="003B5212">
        <w:t xml:space="preserve">, enter the label </w:t>
      </w:r>
      <w:r w:rsidRPr="003B5212">
        <w:rPr>
          <w:rStyle w:val="Inlinebold"/>
        </w:rPr>
        <w:t xml:space="preserve">Number of </w:t>
      </w:r>
      <w:r>
        <w:rPr>
          <w:rStyle w:val="Inlinebold"/>
        </w:rPr>
        <w:t>No Bonus</w:t>
      </w:r>
      <w:r w:rsidRPr="003B5212">
        <w:rPr>
          <w:rStyle w:val="Inlinebold"/>
        </w:rPr>
        <w:t xml:space="preserve"> Entries: </w:t>
      </w:r>
      <w:r w:rsidRPr="003B5212">
        <w:t xml:space="preserve">and </w:t>
      </w:r>
      <w:r w:rsidR="008154AB">
        <w:t xml:space="preserve">then </w:t>
      </w:r>
      <w:r w:rsidRPr="003B5212">
        <w:t>apply the bold format to the label. (1 point)</w:t>
      </w:r>
    </w:p>
    <w:p w14:paraId="5A1A0ACF" w14:textId="0D86F484" w:rsidR="00901292" w:rsidRDefault="00901292" w:rsidP="00901292">
      <w:pPr>
        <w:pStyle w:val="Numberedlist1"/>
      </w:pPr>
      <w:r w:rsidRPr="005D1BF6">
        <w:t xml:space="preserve">In cell </w:t>
      </w:r>
      <w:r w:rsidR="003B5212" w:rsidRPr="0066658E">
        <w:rPr>
          <w:rStyle w:val="Inlinebold"/>
        </w:rPr>
        <w:t>C16</w:t>
      </w:r>
      <w:r w:rsidRPr="00901292">
        <w:t xml:space="preserve">, use a formula to </w:t>
      </w:r>
      <w:r w:rsidR="003B5212">
        <w:t xml:space="preserve">count the number of cells under the </w:t>
      </w:r>
      <w:r w:rsidR="003B5212" w:rsidRPr="00144A1E">
        <w:rPr>
          <w:rStyle w:val="Inlinebold"/>
        </w:rPr>
        <w:t>Bonus</w:t>
      </w:r>
      <w:r w:rsidR="003B5212">
        <w:t xml:space="preserve"> heading that contains a value.</w:t>
      </w:r>
      <w:r w:rsidRPr="00901292">
        <w:t xml:space="preserve"> (</w:t>
      </w:r>
      <w:r w:rsidR="003B5212">
        <w:t>2</w:t>
      </w:r>
      <w:r w:rsidRPr="00901292">
        <w:t xml:space="preserve"> points) (Exam objective 4.2.</w:t>
      </w:r>
      <w:r w:rsidR="003B5212">
        <w:t>2</w:t>
      </w:r>
      <w:r w:rsidRPr="00901292">
        <w:t>)</w:t>
      </w:r>
    </w:p>
    <w:p w14:paraId="743E1003" w14:textId="68AC665E" w:rsidR="003B5212" w:rsidRDefault="003B5212" w:rsidP="003B5212">
      <w:pPr>
        <w:pStyle w:val="Numberedlist1"/>
      </w:pPr>
      <w:r w:rsidRPr="003B5212">
        <w:t xml:space="preserve">In cell </w:t>
      </w:r>
      <w:r w:rsidRPr="0066658E">
        <w:rPr>
          <w:rStyle w:val="Inlinebold"/>
        </w:rPr>
        <w:t>C17</w:t>
      </w:r>
      <w:r w:rsidRPr="003B5212">
        <w:t xml:space="preserve">, use a formula to count the number of </w:t>
      </w:r>
      <w:r>
        <w:t xml:space="preserve">empty </w:t>
      </w:r>
      <w:r w:rsidRPr="003B5212">
        <w:t xml:space="preserve">cells under the </w:t>
      </w:r>
      <w:r w:rsidRPr="00144A1E">
        <w:rPr>
          <w:rStyle w:val="Inlinebold"/>
        </w:rPr>
        <w:t>Bonus</w:t>
      </w:r>
      <w:r w:rsidRPr="003B5212">
        <w:t xml:space="preserve"> heading. (2 points) (Exam objective 4.2.2</w:t>
      </w:r>
      <w:r>
        <w:t>)</w:t>
      </w:r>
    </w:p>
    <w:p w14:paraId="38E01AB0" w14:textId="03782738" w:rsidR="00886243" w:rsidRPr="00901292" w:rsidRDefault="00886243" w:rsidP="003B5212">
      <w:pPr>
        <w:pStyle w:val="Numberedlist1"/>
      </w:pPr>
      <w:r>
        <w:t>Format all number</w:t>
      </w:r>
      <w:r w:rsidR="00EC0958">
        <w:t>s</w:t>
      </w:r>
      <w:r>
        <w:t xml:space="preserve"> that represent dollar amount to the </w:t>
      </w:r>
      <w:r w:rsidRPr="00886243">
        <w:rPr>
          <w:rStyle w:val="Inlinebold"/>
        </w:rPr>
        <w:t>Currency</w:t>
      </w:r>
      <w:r>
        <w:t xml:space="preserve"> format. (3 points)</w:t>
      </w:r>
    </w:p>
    <w:bookmarkEnd w:id="191"/>
    <w:p w14:paraId="3A27ED2C" w14:textId="1867D7F7" w:rsidR="00537611" w:rsidRPr="00537611" w:rsidRDefault="00537611" w:rsidP="00C35AC6">
      <w:pPr>
        <w:spacing w:before="120"/>
      </w:pPr>
      <w:r>
        <w:t xml:space="preserve">Points scored: </w:t>
      </w:r>
      <w:sdt>
        <w:sdtPr>
          <w:alias w:val="Points code"/>
          <w:tag w:val="Points code"/>
          <w:id w:val="399633812"/>
          <w:lock w:val="sdtLocked"/>
          <w:placeholder>
            <w:docPart w:val="FBA8BBC111A645F48B71BD278515F53E"/>
          </w:placeholder>
          <w:showingPlcHdr/>
        </w:sdtPr>
        <w:sdtEndPr/>
        <w:sdtContent>
          <w:r w:rsidR="008C45E4" w:rsidRPr="008C45E4">
            <w:rPr>
              <w:rStyle w:val="Inlinebold"/>
            </w:rPr>
            <w:t>Select to enter text.</w:t>
          </w:r>
        </w:sdtContent>
      </w:sdt>
      <w:r w:rsidR="00371022">
        <w:t xml:space="preserve"> </w:t>
      </w:r>
      <w:r>
        <w:t>/</w:t>
      </w:r>
      <w:r w:rsidR="00886243">
        <w:t>9</w:t>
      </w:r>
    </w:p>
    <w:p w14:paraId="28C2837B" w14:textId="62D4D4D4" w:rsidR="00537611" w:rsidRPr="00537611" w:rsidRDefault="00537611" w:rsidP="00537611">
      <w:r>
        <w:t xml:space="preserve">FILE </w:t>
      </w:r>
      <w:r w:rsidRPr="00537611">
        <w:t xml:space="preserve">1 TOTAL POINTS: </w:t>
      </w:r>
      <w:sdt>
        <w:sdtPr>
          <w:alias w:val="Points code"/>
          <w:tag w:val="Points code"/>
          <w:id w:val="-630554355"/>
          <w:lock w:val="sdtLocked"/>
          <w:placeholder>
            <w:docPart w:val="1A57B194C90C48B19B20C26220D91256"/>
          </w:placeholder>
          <w:showingPlcHdr/>
        </w:sdtPr>
        <w:sdtEndPr/>
        <w:sdtContent>
          <w:r w:rsidR="008C45E4" w:rsidRPr="008C45E4">
            <w:rPr>
              <w:rStyle w:val="Inlinebold"/>
            </w:rPr>
            <w:t>Select to enter text.</w:t>
          </w:r>
        </w:sdtContent>
      </w:sdt>
      <w:r w:rsidR="00371022">
        <w:t xml:space="preserve"> </w:t>
      </w:r>
      <w:r w:rsidRPr="00537611">
        <w:t>/</w:t>
      </w:r>
      <w:bookmarkEnd w:id="39"/>
      <w:bookmarkEnd w:id="40"/>
      <w:r w:rsidR="001355DD">
        <w:t>4</w:t>
      </w:r>
      <w:r w:rsidR="00886243">
        <w:t>5</w:t>
      </w:r>
    </w:p>
    <w:sectPr w:rsidR="00537611" w:rsidRPr="00537611" w:rsidSect="00664F54">
      <w:type w:val="continuous"/>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F2452" w14:textId="77777777" w:rsidR="006862B6" w:rsidRDefault="006862B6" w:rsidP="004F14C0">
      <w:pPr>
        <w:spacing w:after="0"/>
      </w:pPr>
      <w:r>
        <w:separator/>
      </w:r>
    </w:p>
  </w:endnote>
  <w:endnote w:type="continuationSeparator" w:id="0">
    <w:p w14:paraId="4520C6B6" w14:textId="77777777" w:rsidR="006862B6" w:rsidRDefault="006862B6" w:rsidP="004F1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w:altName w:val="Segoe UI"/>
    <w:panose1 w:val="020B0502040504020203"/>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0" w:name="_Hlk28768496" w:displacedByCustomXml="next"/>
  <w:bookmarkStart w:id="21" w:name="_Hlk28768495" w:displacedByCustomXml="next"/>
  <w:bookmarkStart w:id="22" w:name="_Hlk28768489" w:displacedByCustomXml="next"/>
  <w:bookmarkStart w:id="23" w:name="_Hlk28768488" w:displacedByCustomXml="next"/>
  <w:bookmarkStart w:id="24" w:name="_Hlk28767082" w:displacedByCustomXml="next"/>
  <w:bookmarkStart w:id="25" w:name="_Hlk28767081" w:displacedByCustomXml="next"/>
  <w:bookmarkStart w:id="26" w:name="_Hlk28767073" w:displacedByCustomXml="next"/>
  <w:bookmarkStart w:id="27" w:name="_Hlk28767072" w:displacedByCustomXml="next"/>
  <w:sdt>
    <w:sdtPr>
      <w:id w:val="-434520590"/>
      <w:docPartObj>
        <w:docPartGallery w:val="Page Numbers (Bottom of Page)"/>
        <w:docPartUnique/>
      </w:docPartObj>
    </w:sdtPr>
    <w:sdtEndPr>
      <w:rPr>
        <w:noProof/>
      </w:rPr>
    </w:sdtEndPr>
    <w:sdtContent>
      <w:p w14:paraId="698CD7DA" w14:textId="77777777" w:rsidR="00C502FA" w:rsidRDefault="00C502FA" w:rsidP="00ED61F7">
        <w:pPr>
          <w:pStyle w:val="Footer"/>
          <w:jc w:val="right"/>
        </w:pPr>
        <w:r w:rsidRPr="00217DDE">
          <w:rPr>
            <w:noProof/>
          </w:rPr>
          <w:drawing>
            <wp:anchor distT="0" distB="0" distL="114300" distR="114300" simplePos="0" relativeHeight="251659264" behindDoc="0" locked="0" layoutInCell="1" allowOverlap="1" wp14:anchorId="5B41BC0E" wp14:editId="03D85A94">
              <wp:simplePos x="0" y="0"/>
              <wp:positionH relativeFrom="margin">
                <wp:posOffset>0</wp:posOffset>
              </wp:positionH>
              <wp:positionV relativeFrom="paragraph">
                <wp:posOffset>-635</wp:posOffset>
              </wp:positionV>
              <wp:extent cx="1708785" cy="336550"/>
              <wp:effectExtent l="0" t="0" r="0" b="6350"/>
              <wp:wrapNone/>
              <wp:docPr id="11" name="Picture 11" descr="&quot;&quot;">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
                        <a:extLst>
                          <a:ext uri="{28A0092B-C50C-407E-A947-70E740481C1C}">
                            <a14:useLocalDpi xmlns:a14="http://schemas.microsoft.com/office/drawing/2010/main" val="0"/>
                          </a:ext>
                        </a:extLst>
                      </a:blip>
                      <a:srcRect t="27297" b="28859"/>
                      <a:stretch/>
                    </pic:blipFill>
                    <pic:spPr bwMode="auto">
                      <a:xfrm>
                        <a:off x="0" y="0"/>
                        <a:ext cx="1708785" cy="33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7DDE">
          <w:rPr>
            <w:noProof/>
          </w:rPr>
          <mc:AlternateContent>
            <mc:Choice Requires="wps">
              <w:drawing>
                <wp:inline distT="0" distB="0" distL="0" distR="0" wp14:anchorId="1E178C0D" wp14:editId="08648F9D">
                  <wp:extent cx="425885" cy="338202"/>
                  <wp:effectExtent l="0" t="0" r="0" b="5080"/>
                  <wp:docPr id="2" name="Text Box 2"/>
                  <wp:cNvGraphicFramePr/>
                  <a:graphic xmlns:a="http://schemas.openxmlformats.org/drawingml/2006/main">
                    <a:graphicData uri="http://schemas.microsoft.com/office/word/2010/wordprocessingShape">
                      <wps:wsp>
                        <wps:cNvSpPr txBox="1"/>
                        <wps:spPr>
                          <a:xfrm>
                            <a:off x="0" y="0"/>
                            <a:ext cx="425885" cy="338202"/>
                          </a:xfrm>
                          <a:prstGeom prst="rect">
                            <a:avLst/>
                          </a:prstGeom>
                          <a:solidFill>
                            <a:schemeClr val="lt1"/>
                          </a:solidFill>
                          <a:ln w="6350">
                            <a:noFill/>
                          </a:ln>
                        </wps:spPr>
                        <wps:txbx>
                          <w:txbxContent>
                            <w:p w14:paraId="308B42C2" w14:textId="77777777" w:rsidR="00C502FA" w:rsidRDefault="00C502FA" w:rsidP="00ED61F7">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E178C0D" id="_x0000_t202" coordsize="21600,21600" o:spt="202" path="m,l,21600r21600,l21600,xe">
                  <v:stroke joinstyle="miter"/>
                  <v:path gradientshapeok="t" o:connecttype="rect"/>
                </v:shapetype>
                <v:shape id="Text Box 2" o:spid="_x0000_s1027" type="#_x0000_t202" style="width:33.55pt;height:2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" fillcolor="white [3201]" stroked="f" strokeweight=".5pt">
                  <v:textbox>
                    <w:txbxContent>
                      <w:p w14:paraId="308B42C2" w14:textId="77777777" w:rsidR="00C502FA" w:rsidRDefault="00C502FA" w:rsidP="00ED61F7">
                        <w:r>
                          <w:fldChar w:fldCharType="begin"/>
                        </w:r>
                        <w:r>
                          <w:instrText xml:space="preserve"> PAGE   \* MERGEFORMAT </w:instrText>
                        </w:r>
                        <w:r>
                          <w:fldChar w:fldCharType="separate"/>
                        </w:r>
                        <w:r>
                          <w:rPr>
                            <w:noProof/>
                          </w:rPr>
                          <w:t>1</w:t>
                        </w:r>
                        <w:r>
                          <w:rPr>
                            <w:noProof/>
                          </w:rPr>
                          <w:fldChar w:fldCharType="end"/>
                        </w:r>
                      </w:p>
                    </w:txbxContent>
                  </v:textbox>
                  <w10:anchorlock/>
                </v:shape>
              </w:pict>
            </mc:Fallback>
          </mc:AlternateContent>
        </w:r>
      </w:p>
    </w:sdtContent>
  </w:sdt>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38335" w14:textId="77777777" w:rsidR="006862B6" w:rsidRDefault="006862B6" w:rsidP="004F14C0">
      <w:pPr>
        <w:spacing w:after="0"/>
      </w:pPr>
      <w:r>
        <w:separator/>
      </w:r>
    </w:p>
  </w:footnote>
  <w:footnote w:type="continuationSeparator" w:id="0">
    <w:p w14:paraId="374C6CF1" w14:textId="77777777" w:rsidR="006862B6" w:rsidRDefault="006862B6" w:rsidP="004F14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52587" w14:textId="0956E7B5" w:rsidR="00C502FA" w:rsidRDefault="00C502FA" w:rsidP="00ED61F7">
    <w:pPr>
      <w:jc w:val="right"/>
    </w:pPr>
    <w:r>
      <w:t>Using formulas and functions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3.85pt;height:83.9pt" o:bullet="t">
        <v:imagedata r:id="rId1" o:title="leaf@0"/>
      </v:shape>
    </w:pict>
  </w:numPicBullet>
  <w:abstractNum w:abstractNumId="0" w15:restartNumberingAfterBreak="0">
    <w:nsid w:val="068C4F45"/>
    <w:multiLevelType w:val="hybridMultilevel"/>
    <w:tmpl w:val="58868884"/>
    <w:lvl w:ilvl="0" w:tplc="BB68FAD4">
      <w:start w:val="1"/>
      <w:numFmt w:val="bullet"/>
      <w:pStyle w:val="Bulletlevel1"/>
      <w:lvlText w:val=""/>
      <w:lvlJc w:val="left"/>
      <w:pPr>
        <w:ind w:left="360" w:hanging="360"/>
      </w:pPr>
      <w:rPr>
        <w:rFonts w:ascii="Symbol" w:hAnsi="Symbol" w:hint="default"/>
      </w:rPr>
    </w:lvl>
    <w:lvl w:ilvl="1" w:tplc="B00AEE28">
      <w:start w:val="1"/>
      <w:numFmt w:val="bullet"/>
      <w:pStyle w:val="Bulletlevel2"/>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81252E"/>
    <w:multiLevelType w:val="hybridMultilevel"/>
    <w:tmpl w:val="5EDECE3E"/>
    <w:lvl w:ilvl="0" w:tplc="AD7AA8FE">
      <w:start w:val="1"/>
      <w:numFmt w:val="lowerLetter"/>
      <w:pStyle w:val="Numbered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C7B4F"/>
    <w:multiLevelType w:val="hybridMultilevel"/>
    <w:tmpl w:val="5A3045A8"/>
    <w:lvl w:ilvl="0" w:tplc="C0BC8796">
      <w:start w:val="1"/>
      <w:numFmt w:val="bullet"/>
      <w:pStyle w:val="GuidancetoSME"/>
      <w:lvlText w:val=""/>
      <w:lvlJc w:val="left"/>
      <w:pPr>
        <w:ind w:left="720" w:hanging="360"/>
      </w:pPr>
      <w:rPr>
        <w:rFonts w:ascii="Wingdings 2" w:hAnsi="Wingdings 2" w:hint="default"/>
        <w:color w:val="C45911"/>
        <w:sz w:val="14"/>
      </w:rPr>
    </w:lvl>
    <w:lvl w:ilvl="1" w:tplc="2CAE63E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F4B1E"/>
    <w:multiLevelType w:val="hybridMultilevel"/>
    <w:tmpl w:val="8B2225F4"/>
    <w:lvl w:ilvl="0" w:tplc="5FD84858">
      <w:start w:val="1"/>
      <w:numFmt w:val="bullet"/>
      <w:pStyle w:val="Heading5"/>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22FFA"/>
    <w:multiLevelType w:val="hybridMultilevel"/>
    <w:tmpl w:val="C932027C"/>
    <w:lvl w:ilvl="0" w:tplc="9FB69488">
      <w:start w:val="1"/>
      <w:numFmt w:val="bullet"/>
      <w:pStyle w:val="GuidancetoSMEsecondlevel"/>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26182"/>
    <w:multiLevelType w:val="hybridMultilevel"/>
    <w:tmpl w:val="2B9412C6"/>
    <w:lvl w:ilvl="0" w:tplc="3210F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F08C9"/>
    <w:multiLevelType w:val="hybridMultilevel"/>
    <w:tmpl w:val="7744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D256A"/>
    <w:multiLevelType w:val="hybridMultilevel"/>
    <w:tmpl w:val="0B5E9592"/>
    <w:lvl w:ilvl="0" w:tplc="D6DA0812">
      <w:start w:val="1"/>
      <w:numFmt w:val="decimal"/>
      <w:pStyle w:val="Numberedlist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1F0112"/>
    <w:multiLevelType w:val="hybridMultilevel"/>
    <w:tmpl w:val="FC6430CE"/>
    <w:lvl w:ilvl="0" w:tplc="94DE732C">
      <w:start w:val="1"/>
      <w:numFmt w:val="bullet"/>
      <w:pStyle w:val="Authornoteintabl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EF2B5C"/>
    <w:multiLevelType w:val="multilevel"/>
    <w:tmpl w:val="447CD5E6"/>
    <w:lvl w:ilvl="0">
      <w:start w:val="1"/>
      <w:numFmt w:val="lowerLetter"/>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B6E2DC0"/>
    <w:multiLevelType w:val="multilevel"/>
    <w:tmpl w:val="AA925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CCE6197"/>
    <w:multiLevelType w:val="hybridMultilevel"/>
    <w:tmpl w:val="4FB2C7D8"/>
    <w:lvl w:ilvl="0" w:tplc="1C5E9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B762D"/>
    <w:multiLevelType w:val="multilevel"/>
    <w:tmpl w:val="C7660700"/>
    <w:lvl w:ilvl="0">
      <w:start w:val="1"/>
      <w:numFmt w:val="bullet"/>
      <w:pStyle w:val="Bulletlevel3"/>
      <w:lvlText w:val=""/>
      <w:lvlJc w:val="left"/>
      <w:pPr>
        <w:ind w:left="1211" w:hanging="360"/>
      </w:pPr>
      <w:rPr>
        <w:rFonts w:ascii="Wingdings 2" w:hAnsi="Wingdings 2" w:hint="default"/>
        <w:sz w:val="1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1"/>
  </w:num>
  <w:num w:numId="3">
    <w:abstractNumId w:val="0"/>
  </w:num>
  <w:num w:numId="4">
    <w:abstractNumId w:val="12"/>
  </w:num>
  <w:num w:numId="5">
    <w:abstractNumId w:val="3"/>
  </w:num>
  <w:num w:numId="6">
    <w:abstractNumId w:val="7"/>
    <w:lvlOverride w:ilvl="0">
      <w:startOverride w:val="1"/>
    </w:lvlOverride>
  </w:num>
  <w:num w:numId="7">
    <w:abstractNumId w:val="1"/>
    <w:lvlOverride w:ilvl="0">
      <w:startOverride w:val="1"/>
    </w:lvlOverride>
  </w:num>
  <w:num w:numId="8">
    <w:abstractNumId w:val="7"/>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7"/>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1"/>
    <w:lvlOverride w:ilvl="0">
      <w:startOverride w:val="1"/>
    </w:lvlOverride>
  </w:num>
  <w:num w:numId="29">
    <w:abstractNumId w:val="7"/>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7"/>
    <w:lvlOverride w:ilvl="0">
      <w:startOverride w:val="1"/>
    </w:lvlOverride>
  </w:num>
  <w:num w:numId="42">
    <w:abstractNumId w:val="7"/>
  </w:num>
  <w:num w:numId="43">
    <w:abstractNumId w:val="1"/>
    <w:lvlOverride w:ilvl="0">
      <w:startOverride w:val="1"/>
    </w:lvlOverride>
  </w:num>
  <w:num w:numId="44">
    <w:abstractNumId w:val="7"/>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7"/>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7"/>
    <w:lvlOverride w:ilvl="0">
      <w:startOverride w:val="1"/>
    </w:lvlOverride>
  </w:num>
  <w:num w:numId="51">
    <w:abstractNumId w:val="7"/>
    <w:lvlOverride w:ilvl="0">
      <w:startOverride w:val="1"/>
    </w:lvlOverride>
  </w:num>
  <w:num w:numId="52">
    <w:abstractNumId w:val="7"/>
    <w:lvlOverride w:ilvl="0">
      <w:startOverride w:val="1"/>
    </w:lvlOverride>
  </w:num>
  <w:num w:numId="53">
    <w:abstractNumId w:val="7"/>
    <w:lvlOverride w:ilvl="0">
      <w:startOverride w:val="1"/>
    </w:lvlOverride>
  </w:num>
  <w:num w:numId="54">
    <w:abstractNumId w:val="7"/>
    <w:lvlOverride w:ilvl="0">
      <w:startOverride w:val="1"/>
    </w:lvlOverride>
  </w:num>
  <w:num w:numId="55">
    <w:abstractNumId w:val="1"/>
    <w:lvlOverride w:ilvl="0">
      <w:startOverride w:val="1"/>
    </w:lvlOverride>
  </w:num>
  <w:num w:numId="56">
    <w:abstractNumId w:val="1"/>
    <w:lvlOverride w:ilvl="0">
      <w:startOverride w:val="1"/>
    </w:lvlOverride>
  </w:num>
  <w:num w:numId="57">
    <w:abstractNumId w:val="7"/>
    <w:lvlOverride w:ilvl="0">
      <w:startOverride w:val="1"/>
    </w:lvlOverride>
  </w:num>
  <w:num w:numId="58">
    <w:abstractNumId w:val="7"/>
    <w:lvlOverride w:ilvl="0">
      <w:startOverride w:val="1"/>
    </w:lvlOverride>
  </w:num>
  <w:num w:numId="59">
    <w:abstractNumId w:val="7"/>
    <w:lvlOverride w:ilvl="0">
      <w:startOverride w:val="1"/>
    </w:lvlOverride>
  </w:num>
  <w:num w:numId="60">
    <w:abstractNumId w:val="7"/>
    <w:lvlOverride w:ilvl="0">
      <w:startOverride w:val="1"/>
    </w:lvlOverride>
  </w:num>
  <w:num w:numId="61">
    <w:abstractNumId w:val="7"/>
    <w:lvlOverride w:ilvl="0">
      <w:startOverride w:val="1"/>
    </w:lvlOverride>
  </w:num>
  <w:num w:numId="62">
    <w:abstractNumId w:val="7"/>
    <w:lvlOverride w:ilvl="0">
      <w:startOverride w:val="1"/>
    </w:lvlOverride>
  </w:num>
  <w:num w:numId="63">
    <w:abstractNumId w:val="7"/>
    <w:lvlOverride w:ilvl="0">
      <w:startOverride w:val="1"/>
    </w:lvlOverride>
  </w:num>
  <w:num w:numId="64">
    <w:abstractNumId w:val="1"/>
    <w:lvlOverride w:ilvl="0">
      <w:startOverride w:val="1"/>
    </w:lvlOverride>
  </w:num>
  <w:num w:numId="65">
    <w:abstractNumId w:val="7"/>
    <w:lvlOverride w:ilvl="0">
      <w:startOverride w:val="1"/>
    </w:lvlOverride>
  </w:num>
  <w:num w:numId="66">
    <w:abstractNumId w:val="7"/>
    <w:lvlOverride w:ilvl="0">
      <w:startOverride w:val="1"/>
    </w:lvlOverride>
  </w:num>
  <w:num w:numId="67">
    <w:abstractNumId w:val="7"/>
    <w:lvlOverride w:ilvl="0">
      <w:startOverride w:val="1"/>
    </w:lvlOverride>
  </w:num>
  <w:num w:numId="68">
    <w:abstractNumId w:val="7"/>
    <w:lvlOverride w:ilvl="0">
      <w:startOverride w:val="1"/>
    </w:lvlOverride>
  </w:num>
  <w:num w:numId="69">
    <w:abstractNumId w:val="7"/>
    <w:lvlOverride w:ilvl="0">
      <w:startOverride w:val="1"/>
    </w:lvlOverride>
  </w:num>
  <w:num w:numId="70">
    <w:abstractNumId w:val="7"/>
    <w:lvlOverride w:ilvl="0">
      <w:startOverride w:val="1"/>
    </w:lvlOverride>
  </w:num>
  <w:num w:numId="71">
    <w:abstractNumId w:val="7"/>
    <w:lvlOverride w:ilvl="0">
      <w:startOverride w:val="1"/>
    </w:lvlOverride>
  </w:num>
  <w:num w:numId="72">
    <w:abstractNumId w:val="7"/>
    <w:lvlOverride w:ilvl="0">
      <w:startOverride w:val="1"/>
    </w:lvlOverride>
  </w:num>
  <w:num w:numId="73">
    <w:abstractNumId w:val="4"/>
  </w:num>
  <w:num w:numId="74">
    <w:abstractNumId w:val="6"/>
  </w:num>
  <w:num w:numId="75">
    <w:abstractNumId w:val="5"/>
  </w:num>
  <w:num w:numId="76">
    <w:abstractNumId w:val="2"/>
  </w:num>
  <w:num w:numId="77">
    <w:abstractNumId w:val="11"/>
  </w:num>
  <w:num w:numId="78">
    <w:abstractNumId w:val="9"/>
  </w:num>
  <w:num w:numId="79">
    <w:abstractNumId w:val="10"/>
  </w:num>
  <w:num w:numId="80">
    <w:abstractNumId w:val="7"/>
    <w:lvlOverride w:ilvl="0">
      <w:startOverride w:val="1"/>
    </w:lvlOverride>
  </w:num>
  <w:num w:numId="81">
    <w:abstractNumId w:val="7"/>
    <w:lvlOverride w:ilvl="0">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mirrorMargins/>
  <w:attachedTemplate r:id="rId1"/>
  <w:linkStyles/>
  <w:stylePaneFormatFilter w:val="9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1"/>
  <w:stylePaneSortMethod w:val="000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53B"/>
    <w:rsid w:val="000023E5"/>
    <w:rsid w:val="00002DED"/>
    <w:rsid w:val="000050F6"/>
    <w:rsid w:val="0000612A"/>
    <w:rsid w:val="0000745C"/>
    <w:rsid w:val="00010425"/>
    <w:rsid w:val="00010832"/>
    <w:rsid w:val="00011B43"/>
    <w:rsid w:val="00011BAF"/>
    <w:rsid w:val="00011E9C"/>
    <w:rsid w:val="00012ECA"/>
    <w:rsid w:val="000164ED"/>
    <w:rsid w:val="00016FDE"/>
    <w:rsid w:val="00023D7F"/>
    <w:rsid w:val="0002484E"/>
    <w:rsid w:val="000254D7"/>
    <w:rsid w:val="00027895"/>
    <w:rsid w:val="00030A06"/>
    <w:rsid w:val="00030A8D"/>
    <w:rsid w:val="00030BE1"/>
    <w:rsid w:val="0003358E"/>
    <w:rsid w:val="000410C1"/>
    <w:rsid w:val="0004176F"/>
    <w:rsid w:val="0004265C"/>
    <w:rsid w:val="00042CF4"/>
    <w:rsid w:val="00042FF2"/>
    <w:rsid w:val="00043BD4"/>
    <w:rsid w:val="000448A1"/>
    <w:rsid w:val="00045664"/>
    <w:rsid w:val="00045A05"/>
    <w:rsid w:val="00045BEA"/>
    <w:rsid w:val="000463C0"/>
    <w:rsid w:val="00046623"/>
    <w:rsid w:val="00047408"/>
    <w:rsid w:val="0004745C"/>
    <w:rsid w:val="00052152"/>
    <w:rsid w:val="00061E87"/>
    <w:rsid w:val="00062572"/>
    <w:rsid w:val="000634C0"/>
    <w:rsid w:val="000656DE"/>
    <w:rsid w:val="00066A09"/>
    <w:rsid w:val="00066CD0"/>
    <w:rsid w:val="00066CDC"/>
    <w:rsid w:val="000670C8"/>
    <w:rsid w:val="00072E7B"/>
    <w:rsid w:val="000752FE"/>
    <w:rsid w:val="00076686"/>
    <w:rsid w:val="00076F26"/>
    <w:rsid w:val="00076FB6"/>
    <w:rsid w:val="000771E5"/>
    <w:rsid w:val="000822B2"/>
    <w:rsid w:val="00085277"/>
    <w:rsid w:val="00086907"/>
    <w:rsid w:val="0008725A"/>
    <w:rsid w:val="00091AF2"/>
    <w:rsid w:val="00092442"/>
    <w:rsid w:val="00095D41"/>
    <w:rsid w:val="000969E5"/>
    <w:rsid w:val="000A2A68"/>
    <w:rsid w:val="000A5418"/>
    <w:rsid w:val="000A5A1E"/>
    <w:rsid w:val="000A6838"/>
    <w:rsid w:val="000A6CCB"/>
    <w:rsid w:val="000B0052"/>
    <w:rsid w:val="000B0945"/>
    <w:rsid w:val="000B1792"/>
    <w:rsid w:val="000B3314"/>
    <w:rsid w:val="000B5074"/>
    <w:rsid w:val="000B60F0"/>
    <w:rsid w:val="000B62F9"/>
    <w:rsid w:val="000B728E"/>
    <w:rsid w:val="000B7FFB"/>
    <w:rsid w:val="000C013E"/>
    <w:rsid w:val="000C259F"/>
    <w:rsid w:val="000C26B7"/>
    <w:rsid w:val="000C3B12"/>
    <w:rsid w:val="000C433F"/>
    <w:rsid w:val="000C4B1A"/>
    <w:rsid w:val="000C562C"/>
    <w:rsid w:val="000C5673"/>
    <w:rsid w:val="000C7E6C"/>
    <w:rsid w:val="000C7ECC"/>
    <w:rsid w:val="000D086B"/>
    <w:rsid w:val="000D2362"/>
    <w:rsid w:val="000D45DA"/>
    <w:rsid w:val="000D5939"/>
    <w:rsid w:val="000D6616"/>
    <w:rsid w:val="000D71C5"/>
    <w:rsid w:val="000D7640"/>
    <w:rsid w:val="000E131D"/>
    <w:rsid w:val="000E260F"/>
    <w:rsid w:val="000E27E3"/>
    <w:rsid w:val="000E3D40"/>
    <w:rsid w:val="000E5197"/>
    <w:rsid w:val="000E6BDE"/>
    <w:rsid w:val="000E7AFD"/>
    <w:rsid w:val="000F1EF5"/>
    <w:rsid w:val="000F2ED6"/>
    <w:rsid w:val="000F3A70"/>
    <w:rsid w:val="000F5994"/>
    <w:rsid w:val="00102337"/>
    <w:rsid w:val="001024C1"/>
    <w:rsid w:val="00102DFD"/>
    <w:rsid w:val="00104695"/>
    <w:rsid w:val="00105A60"/>
    <w:rsid w:val="00106604"/>
    <w:rsid w:val="001158A7"/>
    <w:rsid w:val="00115FFD"/>
    <w:rsid w:val="001160E2"/>
    <w:rsid w:val="0011746E"/>
    <w:rsid w:val="00117AB7"/>
    <w:rsid w:val="00117C8D"/>
    <w:rsid w:val="00121542"/>
    <w:rsid w:val="0012587D"/>
    <w:rsid w:val="00125CC1"/>
    <w:rsid w:val="00126DAA"/>
    <w:rsid w:val="00127FC3"/>
    <w:rsid w:val="00130B96"/>
    <w:rsid w:val="00131382"/>
    <w:rsid w:val="00131488"/>
    <w:rsid w:val="00131C24"/>
    <w:rsid w:val="001355DD"/>
    <w:rsid w:val="00136731"/>
    <w:rsid w:val="001368F7"/>
    <w:rsid w:val="00136FA5"/>
    <w:rsid w:val="00137698"/>
    <w:rsid w:val="00137C03"/>
    <w:rsid w:val="00141BB7"/>
    <w:rsid w:val="00142998"/>
    <w:rsid w:val="00144A1E"/>
    <w:rsid w:val="001453BB"/>
    <w:rsid w:val="00147485"/>
    <w:rsid w:val="001503F6"/>
    <w:rsid w:val="00150C54"/>
    <w:rsid w:val="00151BB3"/>
    <w:rsid w:val="00152500"/>
    <w:rsid w:val="00153C50"/>
    <w:rsid w:val="00154AC2"/>
    <w:rsid w:val="00156C9D"/>
    <w:rsid w:val="00156D8F"/>
    <w:rsid w:val="00160CBB"/>
    <w:rsid w:val="00160FAD"/>
    <w:rsid w:val="00163F71"/>
    <w:rsid w:val="0016492D"/>
    <w:rsid w:val="00164A0E"/>
    <w:rsid w:val="0016526E"/>
    <w:rsid w:val="00165C5D"/>
    <w:rsid w:val="0016780E"/>
    <w:rsid w:val="00167DBC"/>
    <w:rsid w:val="00172192"/>
    <w:rsid w:val="001748A8"/>
    <w:rsid w:val="0017628F"/>
    <w:rsid w:val="00176AF5"/>
    <w:rsid w:val="00176D2D"/>
    <w:rsid w:val="001804D9"/>
    <w:rsid w:val="001809A8"/>
    <w:rsid w:val="00180E87"/>
    <w:rsid w:val="00181A9D"/>
    <w:rsid w:val="0018372C"/>
    <w:rsid w:val="001837C4"/>
    <w:rsid w:val="001846E4"/>
    <w:rsid w:val="00185BE8"/>
    <w:rsid w:val="00192839"/>
    <w:rsid w:val="00192E87"/>
    <w:rsid w:val="00193D37"/>
    <w:rsid w:val="0019413D"/>
    <w:rsid w:val="0019445C"/>
    <w:rsid w:val="001959C4"/>
    <w:rsid w:val="00195BE0"/>
    <w:rsid w:val="001A0F51"/>
    <w:rsid w:val="001A5F52"/>
    <w:rsid w:val="001A7849"/>
    <w:rsid w:val="001A7FC1"/>
    <w:rsid w:val="001B0BF8"/>
    <w:rsid w:val="001B1B6A"/>
    <w:rsid w:val="001B2A2F"/>
    <w:rsid w:val="001B33DD"/>
    <w:rsid w:val="001B55C6"/>
    <w:rsid w:val="001B6311"/>
    <w:rsid w:val="001B67AB"/>
    <w:rsid w:val="001B6BF0"/>
    <w:rsid w:val="001B7E43"/>
    <w:rsid w:val="001C0CD1"/>
    <w:rsid w:val="001C157E"/>
    <w:rsid w:val="001C4414"/>
    <w:rsid w:val="001C48C1"/>
    <w:rsid w:val="001C4A33"/>
    <w:rsid w:val="001D0B40"/>
    <w:rsid w:val="001D2974"/>
    <w:rsid w:val="001D3DD2"/>
    <w:rsid w:val="001D40F1"/>
    <w:rsid w:val="001D57CA"/>
    <w:rsid w:val="001E019F"/>
    <w:rsid w:val="001E1A06"/>
    <w:rsid w:val="001E1A39"/>
    <w:rsid w:val="001E23EA"/>
    <w:rsid w:val="001E34E9"/>
    <w:rsid w:val="001E46BB"/>
    <w:rsid w:val="001E4784"/>
    <w:rsid w:val="001E5B57"/>
    <w:rsid w:val="001E618A"/>
    <w:rsid w:val="001E6736"/>
    <w:rsid w:val="001F0CE6"/>
    <w:rsid w:val="001F1CEA"/>
    <w:rsid w:val="001F6131"/>
    <w:rsid w:val="001F6D86"/>
    <w:rsid w:val="0020021F"/>
    <w:rsid w:val="0020107A"/>
    <w:rsid w:val="0020140D"/>
    <w:rsid w:val="00203F03"/>
    <w:rsid w:val="00203F0C"/>
    <w:rsid w:val="00204630"/>
    <w:rsid w:val="00205887"/>
    <w:rsid w:val="002065D6"/>
    <w:rsid w:val="00207DB5"/>
    <w:rsid w:val="00207FF9"/>
    <w:rsid w:val="0021006D"/>
    <w:rsid w:val="002124DA"/>
    <w:rsid w:val="00215F3D"/>
    <w:rsid w:val="002175AD"/>
    <w:rsid w:val="002200BE"/>
    <w:rsid w:val="0022089C"/>
    <w:rsid w:val="00220FBA"/>
    <w:rsid w:val="0022173E"/>
    <w:rsid w:val="002220B5"/>
    <w:rsid w:val="0022231E"/>
    <w:rsid w:val="002225B8"/>
    <w:rsid w:val="00223D6C"/>
    <w:rsid w:val="002255FA"/>
    <w:rsid w:val="002256F3"/>
    <w:rsid w:val="0022638D"/>
    <w:rsid w:val="0022756B"/>
    <w:rsid w:val="00227E4B"/>
    <w:rsid w:val="00227EAE"/>
    <w:rsid w:val="00232B09"/>
    <w:rsid w:val="00236866"/>
    <w:rsid w:val="00236C9C"/>
    <w:rsid w:val="00237B81"/>
    <w:rsid w:val="002426D9"/>
    <w:rsid w:val="0024358E"/>
    <w:rsid w:val="00243932"/>
    <w:rsid w:val="00245022"/>
    <w:rsid w:val="002457A1"/>
    <w:rsid w:val="00247D28"/>
    <w:rsid w:val="00247D93"/>
    <w:rsid w:val="002503B7"/>
    <w:rsid w:val="00250ADD"/>
    <w:rsid w:val="00250D99"/>
    <w:rsid w:val="00251341"/>
    <w:rsid w:val="002539F7"/>
    <w:rsid w:val="00256E2B"/>
    <w:rsid w:val="00260487"/>
    <w:rsid w:val="00260ADE"/>
    <w:rsid w:val="002617D1"/>
    <w:rsid w:val="00262CE2"/>
    <w:rsid w:val="002645A4"/>
    <w:rsid w:val="00264E85"/>
    <w:rsid w:val="00267F8B"/>
    <w:rsid w:val="00270690"/>
    <w:rsid w:val="00270AD7"/>
    <w:rsid w:val="0027220F"/>
    <w:rsid w:val="00272DC0"/>
    <w:rsid w:val="0027411A"/>
    <w:rsid w:val="00275502"/>
    <w:rsid w:val="00276D0B"/>
    <w:rsid w:val="00276E8E"/>
    <w:rsid w:val="002808CC"/>
    <w:rsid w:val="00281398"/>
    <w:rsid w:val="002822C1"/>
    <w:rsid w:val="00282DCD"/>
    <w:rsid w:val="0028369A"/>
    <w:rsid w:val="002849A3"/>
    <w:rsid w:val="002853F1"/>
    <w:rsid w:val="002879FC"/>
    <w:rsid w:val="00287E44"/>
    <w:rsid w:val="002909E4"/>
    <w:rsid w:val="00291DF1"/>
    <w:rsid w:val="002946AF"/>
    <w:rsid w:val="00295430"/>
    <w:rsid w:val="002955F2"/>
    <w:rsid w:val="00296FF9"/>
    <w:rsid w:val="002A765E"/>
    <w:rsid w:val="002A7D56"/>
    <w:rsid w:val="002B057E"/>
    <w:rsid w:val="002B1784"/>
    <w:rsid w:val="002B2239"/>
    <w:rsid w:val="002B5ECA"/>
    <w:rsid w:val="002B7D6A"/>
    <w:rsid w:val="002C04FB"/>
    <w:rsid w:val="002C493A"/>
    <w:rsid w:val="002C65D7"/>
    <w:rsid w:val="002C692B"/>
    <w:rsid w:val="002D0207"/>
    <w:rsid w:val="002D0476"/>
    <w:rsid w:val="002D04B0"/>
    <w:rsid w:val="002D3516"/>
    <w:rsid w:val="002D5199"/>
    <w:rsid w:val="002D5DBA"/>
    <w:rsid w:val="002D7E42"/>
    <w:rsid w:val="002E6AAD"/>
    <w:rsid w:val="002F1397"/>
    <w:rsid w:val="002F1E7C"/>
    <w:rsid w:val="002F2CF2"/>
    <w:rsid w:val="002F3033"/>
    <w:rsid w:val="002F395B"/>
    <w:rsid w:val="002F4FC2"/>
    <w:rsid w:val="002F5A00"/>
    <w:rsid w:val="002F67AB"/>
    <w:rsid w:val="0030129B"/>
    <w:rsid w:val="00302BA6"/>
    <w:rsid w:val="00307A33"/>
    <w:rsid w:val="00311025"/>
    <w:rsid w:val="003117D4"/>
    <w:rsid w:val="00313948"/>
    <w:rsid w:val="00315F0A"/>
    <w:rsid w:val="00317C1E"/>
    <w:rsid w:val="00320A11"/>
    <w:rsid w:val="003253A6"/>
    <w:rsid w:val="003308F4"/>
    <w:rsid w:val="00331CB3"/>
    <w:rsid w:val="00332028"/>
    <w:rsid w:val="0033210C"/>
    <w:rsid w:val="00332FFE"/>
    <w:rsid w:val="003350EA"/>
    <w:rsid w:val="00341C2F"/>
    <w:rsid w:val="00341D4F"/>
    <w:rsid w:val="00342F28"/>
    <w:rsid w:val="003438BE"/>
    <w:rsid w:val="00343D42"/>
    <w:rsid w:val="00344CE1"/>
    <w:rsid w:val="0034574D"/>
    <w:rsid w:val="003474D1"/>
    <w:rsid w:val="00350CAF"/>
    <w:rsid w:val="00351C35"/>
    <w:rsid w:val="0035231B"/>
    <w:rsid w:val="00352CA7"/>
    <w:rsid w:val="003640E4"/>
    <w:rsid w:val="003655ED"/>
    <w:rsid w:val="00367995"/>
    <w:rsid w:val="00371022"/>
    <w:rsid w:val="003735A3"/>
    <w:rsid w:val="00373CEE"/>
    <w:rsid w:val="003805BE"/>
    <w:rsid w:val="00380BEB"/>
    <w:rsid w:val="003827C0"/>
    <w:rsid w:val="003832BE"/>
    <w:rsid w:val="00383329"/>
    <w:rsid w:val="00385762"/>
    <w:rsid w:val="003869A5"/>
    <w:rsid w:val="00386BC6"/>
    <w:rsid w:val="00386F9A"/>
    <w:rsid w:val="00390370"/>
    <w:rsid w:val="00391D96"/>
    <w:rsid w:val="003934B4"/>
    <w:rsid w:val="0039464B"/>
    <w:rsid w:val="00394794"/>
    <w:rsid w:val="00397808"/>
    <w:rsid w:val="00397A6C"/>
    <w:rsid w:val="003A0A7B"/>
    <w:rsid w:val="003A1710"/>
    <w:rsid w:val="003A20C9"/>
    <w:rsid w:val="003A2B1E"/>
    <w:rsid w:val="003A35BF"/>
    <w:rsid w:val="003A3879"/>
    <w:rsid w:val="003A3AED"/>
    <w:rsid w:val="003A3BA4"/>
    <w:rsid w:val="003A4046"/>
    <w:rsid w:val="003A4873"/>
    <w:rsid w:val="003A51E4"/>
    <w:rsid w:val="003A612C"/>
    <w:rsid w:val="003A64DE"/>
    <w:rsid w:val="003A771B"/>
    <w:rsid w:val="003B157E"/>
    <w:rsid w:val="003B15D5"/>
    <w:rsid w:val="003B2676"/>
    <w:rsid w:val="003B384B"/>
    <w:rsid w:val="003B3EE6"/>
    <w:rsid w:val="003B3F7F"/>
    <w:rsid w:val="003B42B3"/>
    <w:rsid w:val="003B5212"/>
    <w:rsid w:val="003B571E"/>
    <w:rsid w:val="003B74FD"/>
    <w:rsid w:val="003B78DE"/>
    <w:rsid w:val="003C067C"/>
    <w:rsid w:val="003C189E"/>
    <w:rsid w:val="003C46FB"/>
    <w:rsid w:val="003C4729"/>
    <w:rsid w:val="003C7A62"/>
    <w:rsid w:val="003C7B70"/>
    <w:rsid w:val="003D03DE"/>
    <w:rsid w:val="003D22E1"/>
    <w:rsid w:val="003D38B1"/>
    <w:rsid w:val="003D517F"/>
    <w:rsid w:val="003D600E"/>
    <w:rsid w:val="003D6677"/>
    <w:rsid w:val="003E0CAA"/>
    <w:rsid w:val="003E1474"/>
    <w:rsid w:val="003E33ED"/>
    <w:rsid w:val="003E614F"/>
    <w:rsid w:val="003E6D64"/>
    <w:rsid w:val="003E793A"/>
    <w:rsid w:val="003F0360"/>
    <w:rsid w:val="003F1BEE"/>
    <w:rsid w:val="003F70A1"/>
    <w:rsid w:val="00401709"/>
    <w:rsid w:val="00402963"/>
    <w:rsid w:val="00402E78"/>
    <w:rsid w:val="004032A7"/>
    <w:rsid w:val="0040331F"/>
    <w:rsid w:val="00404C5C"/>
    <w:rsid w:val="00404C96"/>
    <w:rsid w:val="00406E8B"/>
    <w:rsid w:val="00411B62"/>
    <w:rsid w:val="00412912"/>
    <w:rsid w:val="00412F60"/>
    <w:rsid w:val="00416264"/>
    <w:rsid w:val="00416CA1"/>
    <w:rsid w:val="00420BD1"/>
    <w:rsid w:val="004210A2"/>
    <w:rsid w:val="00421C4D"/>
    <w:rsid w:val="004234CC"/>
    <w:rsid w:val="004237AF"/>
    <w:rsid w:val="00425413"/>
    <w:rsid w:val="00426B8C"/>
    <w:rsid w:val="004305EE"/>
    <w:rsid w:val="00431FA5"/>
    <w:rsid w:val="0043201A"/>
    <w:rsid w:val="0043446C"/>
    <w:rsid w:val="00436952"/>
    <w:rsid w:val="00441719"/>
    <w:rsid w:val="00442221"/>
    <w:rsid w:val="00442FB5"/>
    <w:rsid w:val="00444654"/>
    <w:rsid w:val="0044506A"/>
    <w:rsid w:val="004472ED"/>
    <w:rsid w:val="00450969"/>
    <w:rsid w:val="00450B2E"/>
    <w:rsid w:val="00450F72"/>
    <w:rsid w:val="0045154F"/>
    <w:rsid w:val="00451737"/>
    <w:rsid w:val="004546C9"/>
    <w:rsid w:val="00454F89"/>
    <w:rsid w:val="00455208"/>
    <w:rsid w:val="004570D5"/>
    <w:rsid w:val="00460241"/>
    <w:rsid w:val="00460A4D"/>
    <w:rsid w:val="0046243C"/>
    <w:rsid w:val="00464E7C"/>
    <w:rsid w:val="00465BA9"/>
    <w:rsid w:val="00465FBB"/>
    <w:rsid w:val="00466EB4"/>
    <w:rsid w:val="00467359"/>
    <w:rsid w:val="00471E32"/>
    <w:rsid w:val="004721EC"/>
    <w:rsid w:val="004723F2"/>
    <w:rsid w:val="0047509F"/>
    <w:rsid w:val="004759C1"/>
    <w:rsid w:val="00475C06"/>
    <w:rsid w:val="004770B8"/>
    <w:rsid w:val="00480318"/>
    <w:rsid w:val="0048154A"/>
    <w:rsid w:val="00481A86"/>
    <w:rsid w:val="0048408A"/>
    <w:rsid w:val="00484C00"/>
    <w:rsid w:val="00484C2F"/>
    <w:rsid w:val="00485236"/>
    <w:rsid w:val="004853C1"/>
    <w:rsid w:val="004858B1"/>
    <w:rsid w:val="004867A6"/>
    <w:rsid w:val="00490894"/>
    <w:rsid w:val="00491120"/>
    <w:rsid w:val="004915B9"/>
    <w:rsid w:val="0049194B"/>
    <w:rsid w:val="00491BCC"/>
    <w:rsid w:val="00493AE4"/>
    <w:rsid w:val="00494196"/>
    <w:rsid w:val="00494B05"/>
    <w:rsid w:val="00497E20"/>
    <w:rsid w:val="004A02CA"/>
    <w:rsid w:val="004A29B9"/>
    <w:rsid w:val="004A3F35"/>
    <w:rsid w:val="004A4435"/>
    <w:rsid w:val="004A5527"/>
    <w:rsid w:val="004A5999"/>
    <w:rsid w:val="004A5C90"/>
    <w:rsid w:val="004A77FF"/>
    <w:rsid w:val="004B133E"/>
    <w:rsid w:val="004B20CF"/>
    <w:rsid w:val="004B247E"/>
    <w:rsid w:val="004B3915"/>
    <w:rsid w:val="004B561E"/>
    <w:rsid w:val="004B6CA4"/>
    <w:rsid w:val="004B7D03"/>
    <w:rsid w:val="004C0B1B"/>
    <w:rsid w:val="004C1AD4"/>
    <w:rsid w:val="004C2229"/>
    <w:rsid w:val="004C2C19"/>
    <w:rsid w:val="004C32AA"/>
    <w:rsid w:val="004C5519"/>
    <w:rsid w:val="004C5850"/>
    <w:rsid w:val="004C6704"/>
    <w:rsid w:val="004C6794"/>
    <w:rsid w:val="004C685C"/>
    <w:rsid w:val="004C6C67"/>
    <w:rsid w:val="004C741E"/>
    <w:rsid w:val="004D090F"/>
    <w:rsid w:val="004D1C03"/>
    <w:rsid w:val="004D1D91"/>
    <w:rsid w:val="004D51C3"/>
    <w:rsid w:val="004D69DF"/>
    <w:rsid w:val="004D71BB"/>
    <w:rsid w:val="004D727A"/>
    <w:rsid w:val="004E0A4F"/>
    <w:rsid w:val="004E0F3B"/>
    <w:rsid w:val="004E1387"/>
    <w:rsid w:val="004E3040"/>
    <w:rsid w:val="004E42BE"/>
    <w:rsid w:val="004E4F84"/>
    <w:rsid w:val="004E6988"/>
    <w:rsid w:val="004F09EA"/>
    <w:rsid w:val="004F14C0"/>
    <w:rsid w:val="004F1750"/>
    <w:rsid w:val="004F2448"/>
    <w:rsid w:val="004F33D1"/>
    <w:rsid w:val="004F3422"/>
    <w:rsid w:val="004F4400"/>
    <w:rsid w:val="004F4645"/>
    <w:rsid w:val="004F573E"/>
    <w:rsid w:val="004F7E7E"/>
    <w:rsid w:val="00504D01"/>
    <w:rsid w:val="0050703F"/>
    <w:rsid w:val="00507D4B"/>
    <w:rsid w:val="00507DD3"/>
    <w:rsid w:val="00510D8A"/>
    <w:rsid w:val="00510EF1"/>
    <w:rsid w:val="00511132"/>
    <w:rsid w:val="00513F0F"/>
    <w:rsid w:val="00514B2E"/>
    <w:rsid w:val="00514BDC"/>
    <w:rsid w:val="00514C60"/>
    <w:rsid w:val="00515961"/>
    <w:rsid w:val="00517C16"/>
    <w:rsid w:val="005211AF"/>
    <w:rsid w:val="005222FC"/>
    <w:rsid w:val="00522C2C"/>
    <w:rsid w:val="00524C31"/>
    <w:rsid w:val="00524C52"/>
    <w:rsid w:val="005309EB"/>
    <w:rsid w:val="00532A09"/>
    <w:rsid w:val="005336B3"/>
    <w:rsid w:val="005353B8"/>
    <w:rsid w:val="00536A36"/>
    <w:rsid w:val="00536DEB"/>
    <w:rsid w:val="00537611"/>
    <w:rsid w:val="005402E2"/>
    <w:rsid w:val="005414FE"/>
    <w:rsid w:val="005437D5"/>
    <w:rsid w:val="0054719F"/>
    <w:rsid w:val="00553215"/>
    <w:rsid w:val="00553D87"/>
    <w:rsid w:val="00555672"/>
    <w:rsid w:val="005564D9"/>
    <w:rsid w:val="00557D1C"/>
    <w:rsid w:val="00560A95"/>
    <w:rsid w:val="00561208"/>
    <w:rsid w:val="00561809"/>
    <w:rsid w:val="00562849"/>
    <w:rsid w:val="005635B2"/>
    <w:rsid w:val="005641B8"/>
    <w:rsid w:val="0056476A"/>
    <w:rsid w:val="00566157"/>
    <w:rsid w:val="00566916"/>
    <w:rsid w:val="005701CA"/>
    <w:rsid w:val="00576041"/>
    <w:rsid w:val="005760FC"/>
    <w:rsid w:val="0058149F"/>
    <w:rsid w:val="005839A6"/>
    <w:rsid w:val="00583FD6"/>
    <w:rsid w:val="005842FE"/>
    <w:rsid w:val="00585A7C"/>
    <w:rsid w:val="00586807"/>
    <w:rsid w:val="0058748E"/>
    <w:rsid w:val="00590A01"/>
    <w:rsid w:val="0059447F"/>
    <w:rsid w:val="00594844"/>
    <w:rsid w:val="005949A8"/>
    <w:rsid w:val="005952D4"/>
    <w:rsid w:val="005A15E3"/>
    <w:rsid w:val="005A1A6F"/>
    <w:rsid w:val="005A342D"/>
    <w:rsid w:val="005A3EF0"/>
    <w:rsid w:val="005A48A7"/>
    <w:rsid w:val="005A48BB"/>
    <w:rsid w:val="005A4B06"/>
    <w:rsid w:val="005A5ADC"/>
    <w:rsid w:val="005A7623"/>
    <w:rsid w:val="005A7642"/>
    <w:rsid w:val="005B0410"/>
    <w:rsid w:val="005B0C6D"/>
    <w:rsid w:val="005B16BF"/>
    <w:rsid w:val="005B1D65"/>
    <w:rsid w:val="005B4E18"/>
    <w:rsid w:val="005B4F0C"/>
    <w:rsid w:val="005B5215"/>
    <w:rsid w:val="005B5DCF"/>
    <w:rsid w:val="005B6C37"/>
    <w:rsid w:val="005C0E6F"/>
    <w:rsid w:val="005C2D73"/>
    <w:rsid w:val="005C370B"/>
    <w:rsid w:val="005C431A"/>
    <w:rsid w:val="005C4F29"/>
    <w:rsid w:val="005C5716"/>
    <w:rsid w:val="005C60F2"/>
    <w:rsid w:val="005D0148"/>
    <w:rsid w:val="005D191F"/>
    <w:rsid w:val="005D1BF6"/>
    <w:rsid w:val="005D1DFF"/>
    <w:rsid w:val="005D2094"/>
    <w:rsid w:val="005D57EC"/>
    <w:rsid w:val="005D5B4D"/>
    <w:rsid w:val="005D5F1E"/>
    <w:rsid w:val="005E028A"/>
    <w:rsid w:val="005E2260"/>
    <w:rsid w:val="005E5227"/>
    <w:rsid w:val="005E5ED5"/>
    <w:rsid w:val="005F0E57"/>
    <w:rsid w:val="005F0E93"/>
    <w:rsid w:val="005F2EDA"/>
    <w:rsid w:val="005F4AE0"/>
    <w:rsid w:val="005F4C9D"/>
    <w:rsid w:val="005F6E1D"/>
    <w:rsid w:val="005F787A"/>
    <w:rsid w:val="006002CF"/>
    <w:rsid w:val="00601FE8"/>
    <w:rsid w:val="006020FE"/>
    <w:rsid w:val="00602A9B"/>
    <w:rsid w:val="0060417B"/>
    <w:rsid w:val="0060617A"/>
    <w:rsid w:val="00610314"/>
    <w:rsid w:val="00610773"/>
    <w:rsid w:val="006108E7"/>
    <w:rsid w:val="006167D2"/>
    <w:rsid w:val="006171B2"/>
    <w:rsid w:val="00617F95"/>
    <w:rsid w:val="006234DD"/>
    <w:rsid w:val="00623AB5"/>
    <w:rsid w:val="006254FC"/>
    <w:rsid w:val="006258C3"/>
    <w:rsid w:val="0062590F"/>
    <w:rsid w:val="00627282"/>
    <w:rsid w:val="00627B56"/>
    <w:rsid w:val="00631909"/>
    <w:rsid w:val="006323AF"/>
    <w:rsid w:val="00634172"/>
    <w:rsid w:val="00635A0E"/>
    <w:rsid w:val="00636232"/>
    <w:rsid w:val="0063714E"/>
    <w:rsid w:val="00637460"/>
    <w:rsid w:val="00637BA1"/>
    <w:rsid w:val="00640CE8"/>
    <w:rsid w:val="0064374D"/>
    <w:rsid w:val="00643F79"/>
    <w:rsid w:val="00652838"/>
    <w:rsid w:val="0065283C"/>
    <w:rsid w:val="00652B94"/>
    <w:rsid w:val="00653D38"/>
    <w:rsid w:val="006568A0"/>
    <w:rsid w:val="006616AA"/>
    <w:rsid w:val="00661EDA"/>
    <w:rsid w:val="00662013"/>
    <w:rsid w:val="0066211B"/>
    <w:rsid w:val="00662469"/>
    <w:rsid w:val="00664F54"/>
    <w:rsid w:val="00665870"/>
    <w:rsid w:val="0066608D"/>
    <w:rsid w:val="0066658E"/>
    <w:rsid w:val="006713A6"/>
    <w:rsid w:val="00673557"/>
    <w:rsid w:val="00676C78"/>
    <w:rsid w:val="00677D76"/>
    <w:rsid w:val="00677DBA"/>
    <w:rsid w:val="00680275"/>
    <w:rsid w:val="00680DAC"/>
    <w:rsid w:val="00681E69"/>
    <w:rsid w:val="00681EE9"/>
    <w:rsid w:val="00682C98"/>
    <w:rsid w:val="00683448"/>
    <w:rsid w:val="0068344B"/>
    <w:rsid w:val="00683A71"/>
    <w:rsid w:val="00683F89"/>
    <w:rsid w:val="006862B6"/>
    <w:rsid w:val="006908AE"/>
    <w:rsid w:val="00690F2E"/>
    <w:rsid w:val="00694B42"/>
    <w:rsid w:val="0069633B"/>
    <w:rsid w:val="00696984"/>
    <w:rsid w:val="0069733F"/>
    <w:rsid w:val="006A01F0"/>
    <w:rsid w:val="006A0AB2"/>
    <w:rsid w:val="006A4C7A"/>
    <w:rsid w:val="006A6A30"/>
    <w:rsid w:val="006A7868"/>
    <w:rsid w:val="006B1BC3"/>
    <w:rsid w:val="006B1F2D"/>
    <w:rsid w:val="006B20D7"/>
    <w:rsid w:val="006B2B3C"/>
    <w:rsid w:val="006B311A"/>
    <w:rsid w:val="006B73A7"/>
    <w:rsid w:val="006C19BB"/>
    <w:rsid w:val="006C1F80"/>
    <w:rsid w:val="006C5775"/>
    <w:rsid w:val="006C6DE0"/>
    <w:rsid w:val="006D2217"/>
    <w:rsid w:val="006D2446"/>
    <w:rsid w:val="006D3301"/>
    <w:rsid w:val="006D347D"/>
    <w:rsid w:val="006D4C6A"/>
    <w:rsid w:val="006D6C4A"/>
    <w:rsid w:val="006D71F6"/>
    <w:rsid w:val="006E2D0E"/>
    <w:rsid w:val="006E3E94"/>
    <w:rsid w:val="006E49DB"/>
    <w:rsid w:val="006E559C"/>
    <w:rsid w:val="006E7C51"/>
    <w:rsid w:val="006F0391"/>
    <w:rsid w:val="006F0645"/>
    <w:rsid w:val="006F0E02"/>
    <w:rsid w:val="006F3C87"/>
    <w:rsid w:val="006F5389"/>
    <w:rsid w:val="006F570E"/>
    <w:rsid w:val="006F5D65"/>
    <w:rsid w:val="006F6809"/>
    <w:rsid w:val="007032D4"/>
    <w:rsid w:val="00704213"/>
    <w:rsid w:val="00705527"/>
    <w:rsid w:val="00705D2A"/>
    <w:rsid w:val="00707EA8"/>
    <w:rsid w:val="0071049A"/>
    <w:rsid w:val="00714815"/>
    <w:rsid w:val="00715218"/>
    <w:rsid w:val="00716C54"/>
    <w:rsid w:val="00716EB5"/>
    <w:rsid w:val="00717F07"/>
    <w:rsid w:val="007203E7"/>
    <w:rsid w:val="0072189A"/>
    <w:rsid w:val="00722847"/>
    <w:rsid w:val="007244A9"/>
    <w:rsid w:val="00726E63"/>
    <w:rsid w:val="007272AA"/>
    <w:rsid w:val="0072785B"/>
    <w:rsid w:val="0072794A"/>
    <w:rsid w:val="0073060B"/>
    <w:rsid w:val="00731962"/>
    <w:rsid w:val="00732C2A"/>
    <w:rsid w:val="007354C2"/>
    <w:rsid w:val="007407A0"/>
    <w:rsid w:val="00740FB9"/>
    <w:rsid w:val="007432B6"/>
    <w:rsid w:val="007442B6"/>
    <w:rsid w:val="00744DA4"/>
    <w:rsid w:val="00750084"/>
    <w:rsid w:val="007509F2"/>
    <w:rsid w:val="007523A2"/>
    <w:rsid w:val="00752CAF"/>
    <w:rsid w:val="00754E7B"/>
    <w:rsid w:val="007551DD"/>
    <w:rsid w:val="007554F4"/>
    <w:rsid w:val="007567DC"/>
    <w:rsid w:val="00761835"/>
    <w:rsid w:val="00761AFD"/>
    <w:rsid w:val="007624D1"/>
    <w:rsid w:val="00764980"/>
    <w:rsid w:val="00764B0A"/>
    <w:rsid w:val="00765371"/>
    <w:rsid w:val="00765993"/>
    <w:rsid w:val="007667E5"/>
    <w:rsid w:val="0077002B"/>
    <w:rsid w:val="0077120A"/>
    <w:rsid w:val="00771D95"/>
    <w:rsid w:val="00774B6D"/>
    <w:rsid w:val="007771FB"/>
    <w:rsid w:val="00782717"/>
    <w:rsid w:val="00782B60"/>
    <w:rsid w:val="00784495"/>
    <w:rsid w:val="00784880"/>
    <w:rsid w:val="00791D35"/>
    <w:rsid w:val="00792A0A"/>
    <w:rsid w:val="00793696"/>
    <w:rsid w:val="007947B6"/>
    <w:rsid w:val="00794AE9"/>
    <w:rsid w:val="00794BF4"/>
    <w:rsid w:val="00794E99"/>
    <w:rsid w:val="00796416"/>
    <w:rsid w:val="00797225"/>
    <w:rsid w:val="007A0349"/>
    <w:rsid w:val="007A0B03"/>
    <w:rsid w:val="007A124A"/>
    <w:rsid w:val="007A1B9F"/>
    <w:rsid w:val="007A2667"/>
    <w:rsid w:val="007A379A"/>
    <w:rsid w:val="007A5B1C"/>
    <w:rsid w:val="007A6E11"/>
    <w:rsid w:val="007A7EF6"/>
    <w:rsid w:val="007B116B"/>
    <w:rsid w:val="007B1633"/>
    <w:rsid w:val="007B1FE1"/>
    <w:rsid w:val="007B2013"/>
    <w:rsid w:val="007B2856"/>
    <w:rsid w:val="007B53F3"/>
    <w:rsid w:val="007C0EED"/>
    <w:rsid w:val="007C14BA"/>
    <w:rsid w:val="007C22EE"/>
    <w:rsid w:val="007C277D"/>
    <w:rsid w:val="007C43DF"/>
    <w:rsid w:val="007C6A15"/>
    <w:rsid w:val="007D52EA"/>
    <w:rsid w:val="007D5DA7"/>
    <w:rsid w:val="007D7CCB"/>
    <w:rsid w:val="007E03DA"/>
    <w:rsid w:val="007E10CC"/>
    <w:rsid w:val="007E1A16"/>
    <w:rsid w:val="007E2DA3"/>
    <w:rsid w:val="007E4AA0"/>
    <w:rsid w:val="007E592F"/>
    <w:rsid w:val="007E5A27"/>
    <w:rsid w:val="007E72AF"/>
    <w:rsid w:val="007E7574"/>
    <w:rsid w:val="007F4663"/>
    <w:rsid w:val="007F4B77"/>
    <w:rsid w:val="007F77DD"/>
    <w:rsid w:val="0080118A"/>
    <w:rsid w:val="00802282"/>
    <w:rsid w:val="008026C2"/>
    <w:rsid w:val="00803A57"/>
    <w:rsid w:val="0080753B"/>
    <w:rsid w:val="00807A88"/>
    <w:rsid w:val="008102D2"/>
    <w:rsid w:val="00810909"/>
    <w:rsid w:val="00810D8B"/>
    <w:rsid w:val="008110B7"/>
    <w:rsid w:val="00811CE1"/>
    <w:rsid w:val="00813AE9"/>
    <w:rsid w:val="00815357"/>
    <w:rsid w:val="008154AB"/>
    <w:rsid w:val="00815587"/>
    <w:rsid w:val="00815C57"/>
    <w:rsid w:val="0081795E"/>
    <w:rsid w:val="008201AC"/>
    <w:rsid w:val="00820346"/>
    <w:rsid w:val="008208B4"/>
    <w:rsid w:val="008208ED"/>
    <w:rsid w:val="00822712"/>
    <w:rsid w:val="00822ABB"/>
    <w:rsid w:val="00824768"/>
    <w:rsid w:val="00824D00"/>
    <w:rsid w:val="00824DA6"/>
    <w:rsid w:val="00825B21"/>
    <w:rsid w:val="0082609C"/>
    <w:rsid w:val="008279F8"/>
    <w:rsid w:val="00827C38"/>
    <w:rsid w:val="008307E0"/>
    <w:rsid w:val="0083096E"/>
    <w:rsid w:val="00831927"/>
    <w:rsid w:val="008337A5"/>
    <w:rsid w:val="008355EA"/>
    <w:rsid w:val="00836527"/>
    <w:rsid w:val="0084039A"/>
    <w:rsid w:val="00840537"/>
    <w:rsid w:val="00840DE1"/>
    <w:rsid w:val="008500D4"/>
    <w:rsid w:val="0085377E"/>
    <w:rsid w:val="00855382"/>
    <w:rsid w:val="008553DB"/>
    <w:rsid w:val="008557DD"/>
    <w:rsid w:val="008627FD"/>
    <w:rsid w:val="00862BFA"/>
    <w:rsid w:val="008701E1"/>
    <w:rsid w:val="00871C41"/>
    <w:rsid w:val="00871D35"/>
    <w:rsid w:val="00873867"/>
    <w:rsid w:val="00874711"/>
    <w:rsid w:val="00874983"/>
    <w:rsid w:val="008768E9"/>
    <w:rsid w:val="008779CF"/>
    <w:rsid w:val="008800FC"/>
    <w:rsid w:val="008805DC"/>
    <w:rsid w:val="00881FE9"/>
    <w:rsid w:val="00885506"/>
    <w:rsid w:val="00886243"/>
    <w:rsid w:val="00891408"/>
    <w:rsid w:val="00892A9B"/>
    <w:rsid w:val="00892DEE"/>
    <w:rsid w:val="008935E1"/>
    <w:rsid w:val="0089367A"/>
    <w:rsid w:val="00893984"/>
    <w:rsid w:val="00894EB3"/>
    <w:rsid w:val="008951CF"/>
    <w:rsid w:val="008952DB"/>
    <w:rsid w:val="008953BD"/>
    <w:rsid w:val="0089587C"/>
    <w:rsid w:val="00896AFE"/>
    <w:rsid w:val="00896C8F"/>
    <w:rsid w:val="0089722A"/>
    <w:rsid w:val="008A4A9E"/>
    <w:rsid w:val="008A4EB1"/>
    <w:rsid w:val="008A50F5"/>
    <w:rsid w:val="008A541D"/>
    <w:rsid w:val="008A6930"/>
    <w:rsid w:val="008A71CF"/>
    <w:rsid w:val="008B00F7"/>
    <w:rsid w:val="008B28BD"/>
    <w:rsid w:val="008B2D9A"/>
    <w:rsid w:val="008B769D"/>
    <w:rsid w:val="008B79C5"/>
    <w:rsid w:val="008C0DC1"/>
    <w:rsid w:val="008C45E4"/>
    <w:rsid w:val="008C4CA7"/>
    <w:rsid w:val="008C6295"/>
    <w:rsid w:val="008C7666"/>
    <w:rsid w:val="008C79FF"/>
    <w:rsid w:val="008C7F90"/>
    <w:rsid w:val="008D01E1"/>
    <w:rsid w:val="008D34D7"/>
    <w:rsid w:val="008D555E"/>
    <w:rsid w:val="008D5C75"/>
    <w:rsid w:val="008D6208"/>
    <w:rsid w:val="008D6CCA"/>
    <w:rsid w:val="008E0495"/>
    <w:rsid w:val="008E1CB3"/>
    <w:rsid w:val="008E2291"/>
    <w:rsid w:val="008E37BC"/>
    <w:rsid w:val="008E3C94"/>
    <w:rsid w:val="008E4915"/>
    <w:rsid w:val="008E641C"/>
    <w:rsid w:val="008E6816"/>
    <w:rsid w:val="008E6EA4"/>
    <w:rsid w:val="008E6FAF"/>
    <w:rsid w:val="008F0D52"/>
    <w:rsid w:val="008F13F8"/>
    <w:rsid w:val="008F18D5"/>
    <w:rsid w:val="008F2F08"/>
    <w:rsid w:val="008F341C"/>
    <w:rsid w:val="008F41DF"/>
    <w:rsid w:val="008F4916"/>
    <w:rsid w:val="008F4C0F"/>
    <w:rsid w:val="008F50EC"/>
    <w:rsid w:val="008F655B"/>
    <w:rsid w:val="00900244"/>
    <w:rsid w:val="00901292"/>
    <w:rsid w:val="009015AB"/>
    <w:rsid w:val="00902AF0"/>
    <w:rsid w:val="00902D0F"/>
    <w:rsid w:val="00905025"/>
    <w:rsid w:val="00905F87"/>
    <w:rsid w:val="009125CB"/>
    <w:rsid w:val="00912776"/>
    <w:rsid w:val="00913313"/>
    <w:rsid w:val="00913A80"/>
    <w:rsid w:val="0091581F"/>
    <w:rsid w:val="0091688E"/>
    <w:rsid w:val="009179DE"/>
    <w:rsid w:val="00921F5E"/>
    <w:rsid w:val="00922312"/>
    <w:rsid w:val="0092308A"/>
    <w:rsid w:val="00923378"/>
    <w:rsid w:val="00925288"/>
    <w:rsid w:val="00926D99"/>
    <w:rsid w:val="00927CA6"/>
    <w:rsid w:val="009307B0"/>
    <w:rsid w:val="00930915"/>
    <w:rsid w:val="00930AD9"/>
    <w:rsid w:val="00930BD4"/>
    <w:rsid w:val="00931851"/>
    <w:rsid w:val="00931F11"/>
    <w:rsid w:val="00934337"/>
    <w:rsid w:val="009347D5"/>
    <w:rsid w:val="00934FCE"/>
    <w:rsid w:val="009353C7"/>
    <w:rsid w:val="00935A71"/>
    <w:rsid w:val="009431EF"/>
    <w:rsid w:val="009431F0"/>
    <w:rsid w:val="00943B11"/>
    <w:rsid w:val="00945139"/>
    <w:rsid w:val="00951687"/>
    <w:rsid w:val="00954211"/>
    <w:rsid w:val="0095489A"/>
    <w:rsid w:val="00956BF7"/>
    <w:rsid w:val="00957CFB"/>
    <w:rsid w:val="009631EA"/>
    <w:rsid w:val="0096681A"/>
    <w:rsid w:val="00966F9F"/>
    <w:rsid w:val="00970DEE"/>
    <w:rsid w:val="00971520"/>
    <w:rsid w:val="0097276E"/>
    <w:rsid w:val="00972DB6"/>
    <w:rsid w:val="0097438F"/>
    <w:rsid w:val="00980BBA"/>
    <w:rsid w:val="00981466"/>
    <w:rsid w:val="009825CD"/>
    <w:rsid w:val="00982F7F"/>
    <w:rsid w:val="009847F4"/>
    <w:rsid w:val="00985B5D"/>
    <w:rsid w:val="0098659D"/>
    <w:rsid w:val="009904EF"/>
    <w:rsid w:val="0099185D"/>
    <w:rsid w:val="009944CC"/>
    <w:rsid w:val="00995CE5"/>
    <w:rsid w:val="00997515"/>
    <w:rsid w:val="009A06CE"/>
    <w:rsid w:val="009A14AA"/>
    <w:rsid w:val="009A4ECF"/>
    <w:rsid w:val="009A51DA"/>
    <w:rsid w:val="009A64CC"/>
    <w:rsid w:val="009A6572"/>
    <w:rsid w:val="009B1EDD"/>
    <w:rsid w:val="009B2B5D"/>
    <w:rsid w:val="009B359C"/>
    <w:rsid w:val="009B3B50"/>
    <w:rsid w:val="009B520D"/>
    <w:rsid w:val="009B5BAF"/>
    <w:rsid w:val="009B6382"/>
    <w:rsid w:val="009C0565"/>
    <w:rsid w:val="009C088B"/>
    <w:rsid w:val="009C0F96"/>
    <w:rsid w:val="009C3DCB"/>
    <w:rsid w:val="009C5D4F"/>
    <w:rsid w:val="009D179F"/>
    <w:rsid w:val="009D3F28"/>
    <w:rsid w:val="009D421B"/>
    <w:rsid w:val="009D444E"/>
    <w:rsid w:val="009D6AF4"/>
    <w:rsid w:val="009E0CD9"/>
    <w:rsid w:val="009E1407"/>
    <w:rsid w:val="009E27EE"/>
    <w:rsid w:val="009E3CC1"/>
    <w:rsid w:val="009E4B37"/>
    <w:rsid w:val="009E5C57"/>
    <w:rsid w:val="009E7A24"/>
    <w:rsid w:val="009E7EE1"/>
    <w:rsid w:val="009F16CD"/>
    <w:rsid w:val="009F35AE"/>
    <w:rsid w:val="009F36A2"/>
    <w:rsid w:val="009F4EF4"/>
    <w:rsid w:val="009F5056"/>
    <w:rsid w:val="009F67C8"/>
    <w:rsid w:val="00A01647"/>
    <w:rsid w:val="00A03B13"/>
    <w:rsid w:val="00A03F2C"/>
    <w:rsid w:val="00A041E4"/>
    <w:rsid w:val="00A05778"/>
    <w:rsid w:val="00A06D94"/>
    <w:rsid w:val="00A07498"/>
    <w:rsid w:val="00A10949"/>
    <w:rsid w:val="00A11B0E"/>
    <w:rsid w:val="00A11EB2"/>
    <w:rsid w:val="00A12486"/>
    <w:rsid w:val="00A15154"/>
    <w:rsid w:val="00A154C3"/>
    <w:rsid w:val="00A154DD"/>
    <w:rsid w:val="00A15F75"/>
    <w:rsid w:val="00A1672D"/>
    <w:rsid w:val="00A17E55"/>
    <w:rsid w:val="00A20FB0"/>
    <w:rsid w:val="00A24E29"/>
    <w:rsid w:val="00A2559E"/>
    <w:rsid w:val="00A26D52"/>
    <w:rsid w:val="00A2738E"/>
    <w:rsid w:val="00A3002B"/>
    <w:rsid w:val="00A30A45"/>
    <w:rsid w:val="00A31EA7"/>
    <w:rsid w:val="00A332D8"/>
    <w:rsid w:val="00A36951"/>
    <w:rsid w:val="00A36E02"/>
    <w:rsid w:val="00A41067"/>
    <w:rsid w:val="00A42067"/>
    <w:rsid w:val="00A42AF7"/>
    <w:rsid w:val="00A44594"/>
    <w:rsid w:val="00A45C49"/>
    <w:rsid w:val="00A500BF"/>
    <w:rsid w:val="00A50BB5"/>
    <w:rsid w:val="00A52371"/>
    <w:rsid w:val="00A54E57"/>
    <w:rsid w:val="00A60F5F"/>
    <w:rsid w:val="00A6118E"/>
    <w:rsid w:val="00A626CD"/>
    <w:rsid w:val="00A64493"/>
    <w:rsid w:val="00A64CD0"/>
    <w:rsid w:val="00A656FE"/>
    <w:rsid w:val="00A665E9"/>
    <w:rsid w:val="00A6763E"/>
    <w:rsid w:val="00A71513"/>
    <w:rsid w:val="00A7160E"/>
    <w:rsid w:val="00A71C6D"/>
    <w:rsid w:val="00A7258D"/>
    <w:rsid w:val="00A72921"/>
    <w:rsid w:val="00A74A52"/>
    <w:rsid w:val="00A75F7B"/>
    <w:rsid w:val="00A769EB"/>
    <w:rsid w:val="00A804A4"/>
    <w:rsid w:val="00A8288A"/>
    <w:rsid w:val="00A85CAA"/>
    <w:rsid w:val="00A8796D"/>
    <w:rsid w:val="00A910BD"/>
    <w:rsid w:val="00A91405"/>
    <w:rsid w:val="00A919EB"/>
    <w:rsid w:val="00A92B52"/>
    <w:rsid w:val="00A94D73"/>
    <w:rsid w:val="00A97343"/>
    <w:rsid w:val="00A97966"/>
    <w:rsid w:val="00AA149D"/>
    <w:rsid w:val="00AA40E2"/>
    <w:rsid w:val="00AA49BE"/>
    <w:rsid w:val="00AA7D79"/>
    <w:rsid w:val="00AB20A0"/>
    <w:rsid w:val="00AB2484"/>
    <w:rsid w:val="00AB3963"/>
    <w:rsid w:val="00AB481E"/>
    <w:rsid w:val="00AB7241"/>
    <w:rsid w:val="00AB7863"/>
    <w:rsid w:val="00AC4EDE"/>
    <w:rsid w:val="00AC797D"/>
    <w:rsid w:val="00AC7F0B"/>
    <w:rsid w:val="00AD0EEB"/>
    <w:rsid w:val="00AD25C8"/>
    <w:rsid w:val="00AD2774"/>
    <w:rsid w:val="00AD46DB"/>
    <w:rsid w:val="00AD4C30"/>
    <w:rsid w:val="00AD5109"/>
    <w:rsid w:val="00AD6359"/>
    <w:rsid w:val="00AE0BD2"/>
    <w:rsid w:val="00AE20DD"/>
    <w:rsid w:val="00AE23C4"/>
    <w:rsid w:val="00AE2D2D"/>
    <w:rsid w:val="00AF0147"/>
    <w:rsid w:val="00AF1E66"/>
    <w:rsid w:val="00AF5A21"/>
    <w:rsid w:val="00AF6A59"/>
    <w:rsid w:val="00AF6C3E"/>
    <w:rsid w:val="00B00CB7"/>
    <w:rsid w:val="00B01264"/>
    <w:rsid w:val="00B057B7"/>
    <w:rsid w:val="00B06012"/>
    <w:rsid w:val="00B078E8"/>
    <w:rsid w:val="00B14535"/>
    <w:rsid w:val="00B15224"/>
    <w:rsid w:val="00B1546F"/>
    <w:rsid w:val="00B22CD5"/>
    <w:rsid w:val="00B23216"/>
    <w:rsid w:val="00B24FFE"/>
    <w:rsid w:val="00B2566C"/>
    <w:rsid w:val="00B26D36"/>
    <w:rsid w:val="00B30904"/>
    <w:rsid w:val="00B35EDB"/>
    <w:rsid w:val="00B405DF"/>
    <w:rsid w:val="00B41D2F"/>
    <w:rsid w:val="00B4428A"/>
    <w:rsid w:val="00B45EDD"/>
    <w:rsid w:val="00B47395"/>
    <w:rsid w:val="00B50159"/>
    <w:rsid w:val="00B522C8"/>
    <w:rsid w:val="00B5258F"/>
    <w:rsid w:val="00B544FE"/>
    <w:rsid w:val="00B55249"/>
    <w:rsid w:val="00B55383"/>
    <w:rsid w:val="00B5588F"/>
    <w:rsid w:val="00B567A8"/>
    <w:rsid w:val="00B574FC"/>
    <w:rsid w:val="00B60165"/>
    <w:rsid w:val="00B625B0"/>
    <w:rsid w:val="00B64278"/>
    <w:rsid w:val="00B6467E"/>
    <w:rsid w:val="00B6544D"/>
    <w:rsid w:val="00B65B99"/>
    <w:rsid w:val="00B660DA"/>
    <w:rsid w:val="00B66127"/>
    <w:rsid w:val="00B66D29"/>
    <w:rsid w:val="00B67159"/>
    <w:rsid w:val="00B7055E"/>
    <w:rsid w:val="00B736EE"/>
    <w:rsid w:val="00B750C3"/>
    <w:rsid w:val="00B75335"/>
    <w:rsid w:val="00B75A70"/>
    <w:rsid w:val="00B76B1C"/>
    <w:rsid w:val="00B76BBB"/>
    <w:rsid w:val="00B76C51"/>
    <w:rsid w:val="00B778DA"/>
    <w:rsid w:val="00B77A8E"/>
    <w:rsid w:val="00B8250E"/>
    <w:rsid w:val="00B8360C"/>
    <w:rsid w:val="00B86616"/>
    <w:rsid w:val="00B90CCD"/>
    <w:rsid w:val="00B917D3"/>
    <w:rsid w:val="00B9334E"/>
    <w:rsid w:val="00B969F8"/>
    <w:rsid w:val="00B96A64"/>
    <w:rsid w:val="00B97C45"/>
    <w:rsid w:val="00BA1295"/>
    <w:rsid w:val="00BA1F18"/>
    <w:rsid w:val="00BA2B68"/>
    <w:rsid w:val="00BA50DC"/>
    <w:rsid w:val="00BA5706"/>
    <w:rsid w:val="00BA6C89"/>
    <w:rsid w:val="00BB0F69"/>
    <w:rsid w:val="00BB10A9"/>
    <w:rsid w:val="00BB25D1"/>
    <w:rsid w:val="00BB27CC"/>
    <w:rsid w:val="00BB297D"/>
    <w:rsid w:val="00BB362F"/>
    <w:rsid w:val="00BB37A1"/>
    <w:rsid w:val="00BB45C4"/>
    <w:rsid w:val="00BB46F2"/>
    <w:rsid w:val="00BB5A2F"/>
    <w:rsid w:val="00BB5C16"/>
    <w:rsid w:val="00BB69D2"/>
    <w:rsid w:val="00BB7F35"/>
    <w:rsid w:val="00BC05E9"/>
    <w:rsid w:val="00BC0AD9"/>
    <w:rsid w:val="00BC2E5C"/>
    <w:rsid w:val="00BC62C3"/>
    <w:rsid w:val="00BC6DA2"/>
    <w:rsid w:val="00BC70BB"/>
    <w:rsid w:val="00BC7EFE"/>
    <w:rsid w:val="00BD074A"/>
    <w:rsid w:val="00BD5DEB"/>
    <w:rsid w:val="00BD606E"/>
    <w:rsid w:val="00BD6146"/>
    <w:rsid w:val="00BD7C32"/>
    <w:rsid w:val="00BE3DB0"/>
    <w:rsid w:val="00BE4270"/>
    <w:rsid w:val="00BE589C"/>
    <w:rsid w:val="00BE5F35"/>
    <w:rsid w:val="00BF17E9"/>
    <w:rsid w:val="00BF2628"/>
    <w:rsid w:val="00BF2F91"/>
    <w:rsid w:val="00BF36D8"/>
    <w:rsid w:val="00BF3DBC"/>
    <w:rsid w:val="00BF5DA4"/>
    <w:rsid w:val="00BF6FF9"/>
    <w:rsid w:val="00BF7B42"/>
    <w:rsid w:val="00C02775"/>
    <w:rsid w:val="00C02C10"/>
    <w:rsid w:val="00C059C3"/>
    <w:rsid w:val="00C06000"/>
    <w:rsid w:val="00C0676E"/>
    <w:rsid w:val="00C0702D"/>
    <w:rsid w:val="00C10AC4"/>
    <w:rsid w:val="00C110EA"/>
    <w:rsid w:val="00C117D5"/>
    <w:rsid w:val="00C11C29"/>
    <w:rsid w:val="00C138B4"/>
    <w:rsid w:val="00C13A97"/>
    <w:rsid w:val="00C140A4"/>
    <w:rsid w:val="00C1613F"/>
    <w:rsid w:val="00C164A5"/>
    <w:rsid w:val="00C16F96"/>
    <w:rsid w:val="00C174D7"/>
    <w:rsid w:val="00C2083F"/>
    <w:rsid w:val="00C21145"/>
    <w:rsid w:val="00C22538"/>
    <w:rsid w:val="00C22E37"/>
    <w:rsid w:val="00C23375"/>
    <w:rsid w:val="00C23E5E"/>
    <w:rsid w:val="00C24163"/>
    <w:rsid w:val="00C27D07"/>
    <w:rsid w:val="00C27EF5"/>
    <w:rsid w:val="00C30521"/>
    <w:rsid w:val="00C31F26"/>
    <w:rsid w:val="00C33343"/>
    <w:rsid w:val="00C347A6"/>
    <w:rsid w:val="00C34944"/>
    <w:rsid w:val="00C34B04"/>
    <w:rsid w:val="00C34B0B"/>
    <w:rsid w:val="00C35AC6"/>
    <w:rsid w:val="00C35DC3"/>
    <w:rsid w:val="00C37A6A"/>
    <w:rsid w:val="00C41D31"/>
    <w:rsid w:val="00C42768"/>
    <w:rsid w:val="00C42852"/>
    <w:rsid w:val="00C42CBD"/>
    <w:rsid w:val="00C4379B"/>
    <w:rsid w:val="00C44069"/>
    <w:rsid w:val="00C45976"/>
    <w:rsid w:val="00C502FA"/>
    <w:rsid w:val="00C51EE6"/>
    <w:rsid w:val="00C53B2A"/>
    <w:rsid w:val="00C53F72"/>
    <w:rsid w:val="00C55BDC"/>
    <w:rsid w:val="00C60084"/>
    <w:rsid w:val="00C6237A"/>
    <w:rsid w:val="00C63134"/>
    <w:rsid w:val="00C63C09"/>
    <w:rsid w:val="00C64016"/>
    <w:rsid w:val="00C64470"/>
    <w:rsid w:val="00C65CD1"/>
    <w:rsid w:val="00C66162"/>
    <w:rsid w:val="00C66FD6"/>
    <w:rsid w:val="00C67BB2"/>
    <w:rsid w:val="00C70341"/>
    <w:rsid w:val="00C709DD"/>
    <w:rsid w:val="00C710BF"/>
    <w:rsid w:val="00C71C88"/>
    <w:rsid w:val="00C71E62"/>
    <w:rsid w:val="00C73B15"/>
    <w:rsid w:val="00C761A4"/>
    <w:rsid w:val="00C81133"/>
    <w:rsid w:val="00C9234E"/>
    <w:rsid w:val="00C92CD6"/>
    <w:rsid w:val="00C94495"/>
    <w:rsid w:val="00C96509"/>
    <w:rsid w:val="00C97A01"/>
    <w:rsid w:val="00CA307B"/>
    <w:rsid w:val="00CA5155"/>
    <w:rsid w:val="00CA5AD5"/>
    <w:rsid w:val="00CA61A6"/>
    <w:rsid w:val="00CB2475"/>
    <w:rsid w:val="00CB3BF9"/>
    <w:rsid w:val="00CB40C9"/>
    <w:rsid w:val="00CB41B7"/>
    <w:rsid w:val="00CC08EA"/>
    <w:rsid w:val="00CD09F9"/>
    <w:rsid w:val="00CD21EA"/>
    <w:rsid w:val="00CD307B"/>
    <w:rsid w:val="00CD4234"/>
    <w:rsid w:val="00CD68A4"/>
    <w:rsid w:val="00CD6A95"/>
    <w:rsid w:val="00CE0DDD"/>
    <w:rsid w:val="00CE2683"/>
    <w:rsid w:val="00CE28A2"/>
    <w:rsid w:val="00CE39B3"/>
    <w:rsid w:val="00CE3C36"/>
    <w:rsid w:val="00CF1B1C"/>
    <w:rsid w:val="00CF4C91"/>
    <w:rsid w:val="00CF6104"/>
    <w:rsid w:val="00D0017A"/>
    <w:rsid w:val="00D0061C"/>
    <w:rsid w:val="00D00A8A"/>
    <w:rsid w:val="00D03240"/>
    <w:rsid w:val="00D04116"/>
    <w:rsid w:val="00D05C09"/>
    <w:rsid w:val="00D063A4"/>
    <w:rsid w:val="00D074A6"/>
    <w:rsid w:val="00D07976"/>
    <w:rsid w:val="00D1028D"/>
    <w:rsid w:val="00D102A7"/>
    <w:rsid w:val="00D10D60"/>
    <w:rsid w:val="00D10EC8"/>
    <w:rsid w:val="00D11D5D"/>
    <w:rsid w:val="00D13F53"/>
    <w:rsid w:val="00D15BC3"/>
    <w:rsid w:val="00D2033C"/>
    <w:rsid w:val="00D2092D"/>
    <w:rsid w:val="00D23A48"/>
    <w:rsid w:val="00D255CC"/>
    <w:rsid w:val="00D25D84"/>
    <w:rsid w:val="00D25E17"/>
    <w:rsid w:val="00D26044"/>
    <w:rsid w:val="00D26EE7"/>
    <w:rsid w:val="00D32068"/>
    <w:rsid w:val="00D32069"/>
    <w:rsid w:val="00D36E82"/>
    <w:rsid w:val="00D372F9"/>
    <w:rsid w:val="00D37C1A"/>
    <w:rsid w:val="00D412C9"/>
    <w:rsid w:val="00D44498"/>
    <w:rsid w:val="00D51367"/>
    <w:rsid w:val="00D516A8"/>
    <w:rsid w:val="00D53EEC"/>
    <w:rsid w:val="00D54CD4"/>
    <w:rsid w:val="00D5613B"/>
    <w:rsid w:val="00D60350"/>
    <w:rsid w:val="00D61F2C"/>
    <w:rsid w:val="00D620AE"/>
    <w:rsid w:val="00D62202"/>
    <w:rsid w:val="00D64FFA"/>
    <w:rsid w:val="00D7090D"/>
    <w:rsid w:val="00D71C86"/>
    <w:rsid w:val="00D749F1"/>
    <w:rsid w:val="00D762EE"/>
    <w:rsid w:val="00D77EBE"/>
    <w:rsid w:val="00D83D31"/>
    <w:rsid w:val="00D867E3"/>
    <w:rsid w:val="00D90307"/>
    <w:rsid w:val="00D903C1"/>
    <w:rsid w:val="00D91599"/>
    <w:rsid w:val="00D926CB"/>
    <w:rsid w:val="00D9325A"/>
    <w:rsid w:val="00D93B1F"/>
    <w:rsid w:val="00D946B3"/>
    <w:rsid w:val="00D95E11"/>
    <w:rsid w:val="00D96B46"/>
    <w:rsid w:val="00D97B87"/>
    <w:rsid w:val="00DA0A97"/>
    <w:rsid w:val="00DA0F0E"/>
    <w:rsid w:val="00DA1AB6"/>
    <w:rsid w:val="00DA1B3A"/>
    <w:rsid w:val="00DA2399"/>
    <w:rsid w:val="00DA2531"/>
    <w:rsid w:val="00DA4D06"/>
    <w:rsid w:val="00DA4F7C"/>
    <w:rsid w:val="00DA5324"/>
    <w:rsid w:val="00DA5AEC"/>
    <w:rsid w:val="00DA5C58"/>
    <w:rsid w:val="00DA6EE2"/>
    <w:rsid w:val="00DA7082"/>
    <w:rsid w:val="00DA79C8"/>
    <w:rsid w:val="00DA7F99"/>
    <w:rsid w:val="00DB215E"/>
    <w:rsid w:val="00DB3972"/>
    <w:rsid w:val="00DB3A7D"/>
    <w:rsid w:val="00DB42ED"/>
    <w:rsid w:val="00DB7AE6"/>
    <w:rsid w:val="00DB7E8A"/>
    <w:rsid w:val="00DC14DF"/>
    <w:rsid w:val="00DC1742"/>
    <w:rsid w:val="00DC4A19"/>
    <w:rsid w:val="00DC56AE"/>
    <w:rsid w:val="00DC6901"/>
    <w:rsid w:val="00DC7C0B"/>
    <w:rsid w:val="00DD1C90"/>
    <w:rsid w:val="00DD283E"/>
    <w:rsid w:val="00DD29B7"/>
    <w:rsid w:val="00DD2BB5"/>
    <w:rsid w:val="00DD3662"/>
    <w:rsid w:val="00DD7826"/>
    <w:rsid w:val="00DD78B0"/>
    <w:rsid w:val="00DE1861"/>
    <w:rsid w:val="00DE2417"/>
    <w:rsid w:val="00DE3062"/>
    <w:rsid w:val="00DE3A00"/>
    <w:rsid w:val="00DE5940"/>
    <w:rsid w:val="00DE6CA5"/>
    <w:rsid w:val="00DF0882"/>
    <w:rsid w:val="00DF1134"/>
    <w:rsid w:val="00DF2450"/>
    <w:rsid w:val="00DF368A"/>
    <w:rsid w:val="00DF44BA"/>
    <w:rsid w:val="00DF4E51"/>
    <w:rsid w:val="00DF5957"/>
    <w:rsid w:val="00DF771A"/>
    <w:rsid w:val="00DF78C2"/>
    <w:rsid w:val="00E00AF8"/>
    <w:rsid w:val="00E01951"/>
    <w:rsid w:val="00E01FBD"/>
    <w:rsid w:val="00E03E2B"/>
    <w:rsid w:val="00E0439A"/>
    <w:rsid w:val="00E07978"/>
    <w:rsid w:val="00E11019"/>
    <w:rsid w:val="00E11885"/>
    <w:rsid w:val="00E12047"/>
    <w:rsid w:val="00E12E3F"/>
    <w:rsid w:val="00E13A8B"/>
    <w:rsid w:val="00E1423F"/>
    <w:rsid w:val="00E14CF4"/>
    <w:rsid w:val="00E14E64"/>
    <w:rsid w:val="00E1604A"/>
    <w:rsid w:val="00E16514"/>
    <w:rsid w:val="00E176B6"/>
    <w:rsid w:val="00E20FD8"/>
    <w:rsid w:val="00E22FDD"/>
    <w:rsid w:val="00E236A0"/>
    <w:rsid w:val="00E30974"/>
    <w:rsid w:val="00E30BCA"/>
    <w:rsid w:val="00E30DEE"/>
    <w:rsid w:val="00E3174F"/>
    <w:rsid w:val="00E326E0"/>
    <w:rsid w:val="00E34871"/>
    <w:rsid w:val="00E37CB7"/>
    <w:rsid w:val="00E405C4"/>
    <w:rsid w:val="00E40862"/>
    <w:rsid w:val="00E42923"/>
    <w:rsid w:val="00E4350C"/>
    <w:rsid w:val="00E43597"/>
    <w:rsid w:val="00E452B8"/>
    <w:rsid w:val="00E456B5"/>
    <w:rsid w:val="00E46A24"/>
    <w:rsid w:val="00E47B4C"/>
    <w:rsid w:val="00E5013A"/>
    <w:rsid w:val="00E50BF3"/>
    <w:rsid w:val="00E54B85"/>
    <w:rsid w:val="00E54EC6"/>
    <w:rsid w:val="00E563E5"/>
    <w:rsid w:val="00E6050E"/>
    <w:rsid w:val="00E61C27"/>
    <w:rsid w:val="00E62835"/>
    <w:rsid w:val="00E63448"/>
    <w:rsid w:val="00E6368A"/>
    <w:rsid w:val="00E655AD"/>
    <w:rsid w:val="00E73ED3"/>
    <w:rsid w:val="00E751DE"/>
    <w:rsid w:val="00E75C29"/>
    <w:rsid w:val="00E75C94"/>
    <w:rsid w:val="00E81757"/>
    <w:rsid w:val="00E84884"/>
    <w:rsid w:val="00E859EE"/>
    <w:rsid w:val="00E85AA0"/>
    <w:rsid w:val="00E86677"/>
    <w:rsid w:val="00E867DE"/>
    <w:rsid w:val="00E87394"/>
    <w:rsid w:val="00E87618"/>
    <w:rsid w:val="00E9051A"/>
    <w:rsid w:val="00E908FD"/>
    <w:rsid w:val="00E90C19"/>
    <w:rsid w:val="00E90DCD"/>
    <w:rsid w:val="00E93830"/>
    <w:rsid w:val="00E945CC"/>
    <w:rsid w:val="00E9636F"/>
    <w:rsid w:val="00E96877"/>
    <w:rsid w:val="00EA0570"/>
    <w:rsid w:val="00EA1DEA"/>
    <w:rsid w:val="00EA4543"/>
    <w:rsid w:val="00EA6A0D"/>
    <w:rsid w:val="00EB07AC"/>
    <w:rsid w:val="00EB0A26"/>
    <w:rsid w:val="00EB13B0"/>
    <w:rsid w:val="00EB4E46"/>
    <w:rsid w:val="00EB4F5C"/>
    <w:rsid w:val="00EB69E2"/>
    <w:rsid w:val="00EC0958"/>
    <w:rsid w:val="00EC39C8"/>
    <w:rsid w:val="00EC44AB"/>
    <w:rsid w:val="00EC48CE"/>
    <w:rsid w:val="00EC742F"/>
    <w:rsid w:val="00ED1489"/>
    <w:rsid w:val="00ED1F62"/>
    <w:rsid w:val="00ED38C2"/>
    <w:rsid w:val="00ED61F7"/>
    <w:rsid w:val="00ED7476"/>
    <w:rsid w:val="00EE10C5"/>
    <w:rsid w:val="00EE11E9"/>
    <w:rsid w:val="00EE1F3F"/>
    <w:rsid w:val="00EE4430"/>
    <w:rsid w:val="00EE473A"/>
    <w:rsid w:val="00EE4D7D"/>
    <w:rsid w:val="00EE5987"/>
    <w:rsid w:val="00EE684F"/>
    <w:rsid w:val="00EE745C"/>
    <w:rsid w:val="00EE757F"/>
    <w:rsid w:val="00EF0F5D"/>
    <w:rsid w:val="00EF12D7"/>
    <w:rsid w:val="00EF173B"/>
    <w:rsid w:val="00EF1A9C"/>
    <w:rsid w:val="00EF1F77"/>
    <w:rsid w:val="00EF5D7B"/>
    <w:rsid w:val="00EF625D"/>
    <w:rsid w:val="00EF6824"/>
    <w:rsid w:val="00EF6A2E"/>
    <w:rsid w:val="00EF6F70"/>
    <w:rsid w:val="00EF763C"/>
    <w:rsid w:val="00F0006B"/>
    <w:rsid w:val="00F000D7"/>
    <w:rsid w:val="00F01AB6"/>
    <w:rsid w:val="00F0250F"/>
    <w:rsid w:val="00F0260B"/>
    <w:rsid w:val="00F02D9E"/>
    <w:rsid w:val="00F04450"/>
    <w:rsid w:val="00F0706B"/>
    <w:rsid w:val="00F0789C"/>
    <w:rsid w:val="00F102EB"/>
    <w:rsid w:val="00F10FAF"/>
    <w:rsid w:val="00F1200A"/>
    <w:rsid w:val="00F126CC"/>
    <w:rsid w:val="00F13C35"/>
    <w:rsid w:val="00F1426D"/>
    <w:rsid w:val="00F161C4"/>
    <w:rsid w:val="00F167FA"/>
    <w:rsid w:val="00F16CDA"/>
    <w:rsid w:val="00F179DD"/>
    <w:rsid w:val="00F30251"/>
    <w:rsid w:val="00F31D05"/>
    <w:rsid w:val="00F33676"/>
    <w:rsid w:val="00F3428E"/>
    <w:rsid w:val="00F344D6"/>
    <w:rsid w:val="00F346D1"/>
    <w:rsid w:val="00F35094"/>
    <w:rsid w:val="00F35947"/>
    <w:rsid w:val="00F4269A"/>
    <w:rsid w:val="00F42A69"/>
    <w:rsid w:val="00F438AB"/>
    <w:rsid w:val="00F457D0"/>
    <w:rsid w:val="00F476E1"/>
    <w:rsid w:val="00F47B7D"/>
    <w:rsid w:val="00F517EA"/>
    <w:rsid w:val="00F526E8"/>
    <w:rsid w:val="00F52CF0"/>
    <w:rsid w:val="00F54370"/>
    <w:rsid w:val="00F5437E"/>
    <w:rsid w:val="00F55A58"/>
    <w:rsid w:val="00F56DE9"/>
    <w:rsid w:val="00F56E51"/>
    <w:rsid w:val="00F57D12"/>
    <w:rsid w:val="00F61076"/>
    <w:rsid w:val="00F644BB"/>
    <w:rsid w:val="00F64800"/>
    <w:rsid w:val="00F64BF1"/>
    <w:rsid w:val="00F64E2A"/>
    <w:rsid w:val="00F64E75"/>
    <w:rsid w:val="00F654A8"/>
    <w:rsid w:val="00F66D6A"/>
    <w:rsid w:val="00F66EC1"/>
    <w:rsid w:val="00F67075"/>
    <w:rsid w:val="00F670C0"/>
    <w:rsid w:val="00F67180"/>
    <w:rsid w:val="00F719B0"/>
    <w:rsid w:val="00F7298E"/>
    <w:rsid w:val="00F739E9"/>
    <w:rsid w:val="00F8390A"/>
    <w:rsid w:val="00F85386"/>
    <w:rsid w:val="00F859AA"/>
    <w:rsid w:val="00F85BB6"/>
    <w:rsid w:val="00F87346"/>
    <w:rsid w:val="00F878FE"/>
    <w:rsid w:val="00F87983"/>
    <w:rsid w:val="00F91921"/>
    <w:rsid w:val="00F931F5"/>
    <w:rsid w:val="00F93259"/>
    <w:rsid w:val="00F94354"/>
    <w:rsid w:val="00F94EB5"/>
    <w:rsid w:val="00F96463"/>
    <w:rsid w:val="00F96A3B"/>
    <w:rsid w:val="00FA01AF"/>
    <w:rsid w:val="00FA2A86"/>
    <w:rsid w:val="00FB0935"/>
    <w:rsid w:val="00FB1A2E"/>
    <w:rsid w:val="00FB4DA1"/>
    <w:rsid w:val="00FB5044"/>
    <w:rsid w:val="00FB5179"/>
    <w:rsid w:val="00FB5C57"/>
    <w:rsid w:val="00FB6D7D"/>
    <w:rsid w:val="00FC177E"/>
    <w:rsid w:val="00FC22E8"/>
    <w:rsid w:val="00FC3A3C"/>
    <w:rsid w:val="00FC4C9B"/>
    <w:rsid w:val="00FC4EEF"/>
    <w:rsid w:val="00FC7C2C"/>
    <w:rsid w:val="00FD5516"/>
    <w:rsid w:val="00FD5A49"/>
    <w:rsid w:val="00FE0559"/>
    <w:rsid w:val="00FE0C1E"/>
    <w:rsid w:val="00FE156E"/>
    <w:rsid w:val="00FE1BB0"/>
    <w:rsid w:val="00FE208C"/>
    <w:rsid w:val="00FE2D3E"/>
    <w:rsid w:val="00FE2F2C"/>
    <w:rsid w:val="00FE307D"/>
    <w:rsid w:val="00FE532D"/>
    <w:rsid w:val="00FE5A32"/>
    <w:rsid w:val="00FE6282"/>
    <w:rsid w:val="00FF3162"/>
    <w:rsid w:val="00FF3953"/>
    <w:rsid w:val="00FF513F"/>
    <w:rsid w:val="00FF7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1FA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9" w:unhideWhenUsed="1"/>
    <w:lsdException w:name="heading 6" w:locked="1"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DE"/>
    <w:pPr>
      <w:spacing w:after="120" w:line="240" w:lineRule="auto"/>
    </w:pPr>
    <w:rPr>
      <w:rFonts w:ascii="Segoe UI" w:hAnsi="Segoe UI"/>
      <w:color w:val="000000" w:themeColor="text1"/>
      <w:sz w:val="24"/>
      <w:lang w:val="en-US"/>
    </w:rPr>
  </w:style>
  <w:style w:type="paragraph" w:styleId="Heading1">
    <w:name w:val="heading 1"/>
    <w:next w:val="Normal"/>
    <w:link w:val="Heading1Char"/>
    <w:qFormat/>
    <w:rsid w:val="00016FDE"/>
    <w:pPr>
      <w:keepNext/>
      <w:keepLines/>
      <w:spacing w:before="240" w:after="0" w:line="240" w:lineRule="auto"/>
      <w:outlineLvl w:val="0"/>
    </w:pPr>
    <w:rPr>
      <w:rFonts w:ascii="Segoe UI Semibold" w:eastAsiaTheme="majorEastAsia" w:hAnsi="Segoe UI Semibold" w:cstheme="majorBidi"/>
      <w:color w:val="000000" w:themeColor="text1"/>
      <w:sz w:val="64"/>
      <w:szCs w:val="36"/>
      <w:lang w:val="en-US"/>
    </w:rPr>
  </w:style>
  <w:style w:type="paragraph" w:styleId="Heading2">
    <w:name w:val="heading 2"/>
    <w:next w:val="Normal"/>
    <w:link w:val="Heading2Char"/>
    <w:qFormat/>
    <w:rsid w:val="00016FDE"/>
    <w:pPr>
      <w:spacing w:before="240" w:after="0" w:line="240" w:lineRule="auto"/>
      <w:outlineLvl w:val="1"/>
    </w:pPr>
    <w:rPr>
      <w:rFonts w:ascii="Segoe UI Semibold" w:eastAsiaTheme="majorEastAsia" w:hAnsi="Segoe UI Semibold" w:cstheme="majorBidi"/>
      <w:color w:val="000000" w:themeColor="text1"/>
      <w:sz w:val="52"/>
      <w:lang w:val="en-US"/>
    </w:rPr>
  </w:style>
  <w:style w:type="paragraph" w:styleId="Heading3">
    <w:name w:val="heading 3"/>
    <w:next w:val="Normal"/>
    <w:link w:val="Heading3Char"/>
    <w:qFormat/>
    <w:rsid w:val="00016FDE"/>
    <w:pPr>
      <w:spacing w:before="240" w:after="0" w:line="240" w:lineRule="auto"/>
      <w:outlineLvl w:val="2"/>
    </w:pPr>
    <w:rPr>
      <w:rFonts w:ascii="Segoe UI Semibold" w:eastAsiaTheme="majorEastAsia" w:hAnsi="Segoe UI Semibold" w:cstheme="majorBidi"/>
      <w:iCs/>
      <w:color w:val="000000" w:themeColor="text1"/>
      <w:sz w:val="40"/>
      <w:szCs w:val="24"/>
      <w:lang w:val="en-US"/>
    </w:rPr>
  </w:style>
  <w:style w:type="paragraph" w:styleId="Heading4">
    <w:name w:val="heading 4"/>
    <w:next w:val="Normal"/>
    <w:link w:val="Heading4Char"/>
    <w:qFormat/>
    <w:rsid w:val="00016FDE"/>
    <w:pPr>
      <w:keepNext/>
      <w:keepLines/>
      <w:spacing w:before="240" w:after="0" w:line="240" w:lineRule="auto"/>
      <w:outlineLvl w:val="3"/>
    </w:pPr>
    <w:rPr>
      <w:rFonts w:ascii="Segoe UI Semibold" w:eastAsiaTheme="majorEastAsia" w:hAnsi="Segoe UI Semibold" w:cstheme="majorBidi"/>
      <w:iCs/>
      <w:color w:val="000000" w:themeColor="text1"/>
      <w:sz w:val="32"/>
      <w:szCs w:val="24"/>
      <w:lang w:val="en-US"/>
    </w:rPr>
  </w:style>
  <w:style w:type="paragraph" w:styleId="Heading5">
    <w:name w:val="heading 5"/>
    <w:next w:val="Normal"/>
    <w:link w:val="Heading5Char"/>
    <w:autoRedefine/>
    <w:uiPriority w:val="9"/>
    <w:semiHidden/>
    <w:locked/>
    <w:rsid w:val="002853F1"/>
    <w:pPr>
      <w:keepNext/>
      <w:keepLines/>
      <w:numPr>
        <w:numId w:val="5"/>
      </w:numPr>
      <w:spacing w:before="240" w:after="0" w:line="240" w:lineRule="auto"/>
      <w:outlineLvl w:val="4"/>
    </w:pPr>
    <w:rPr>
      <w:rFonts w:ascii="Segoe UI Semibold" w:eastAsiaTheme="majorEastAsia" w:hAnsi="Segoe UI Semibold" w:cstheme="majorBidi"/>
      <w:color w:val="000000" w:themeColor="text1"/>
      <w:sz w:val="32"/>
      <w:szCs w:val="24"/>
      <w:lang w:val="en-US"/>
    </w:rPr>
  </w:style>
  <w:style w:type="paragraph" w:styleId="Heading6">
    <w:name w:val="heading 6"/>
    <w:basedOn w:val="Normal"/>
    <w:next w:val="Normal"/>
    <w:link w:val="Heading6Char"/>
    <w:uiPriority w:val="9"/>
    <w:semiHidden/>
    <w:locked/>
    <w:rsid w:val="002853F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rsid w:val="00016F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6FDE"/>
  </w:style>
  <w:style w:type="character" w:customStyle="1" w:styleId="Heading1Char">
    <w:name w:val="Heading 1 Char"/>
    <w:basedOn w:val="DefaultParagraphFont"/>
    <w:link w:val="Heading1"/>
    <w:rsid w:val="002853F1"/>
    <w:rPr>
      <w:rFonts w:ascii="Segoe UI Semibold" w:eastAsiaTheme="majorEastAsia" w:hAnsi="Segoe UI Semibold" w:cstheme="majorBidi"/>
      <w:color w:val="000000" w:themeColor="text1"/>
      <w:sz w:val="64"/>
      <w:szCs w:val="36"/>
      <w:lang w:val="en-US"/>
    </w:rPr>
  </w:style>
  <w:style w:type="character" w:customStyle="1" w:styleId="Heading2Char">
    <w:name w:val="Heading 2 Char"/>
    <w:basedOn w:val="DefaultParagraphFont"/>
    <w:link w:val="Heading2"/>
    <w:rsid w:val="002853F1"/>
    <w:rPr>
      <w:rFonts w:ascii="Segoe UI Semibold" w:eastAsiaTheme="majorEastAsia" w:hAnsi="Segoe UI Semibold" w:cstheme="majorBidi"/>
      <w:color w:val="000000" w:themeColor="text1"/>
      <w:sz w:val="52"/>
      <w:lang w:val="en-US"/>
    </w:rPr>
  </w:style>
  <w:style w:type="character" w:customStyle="1" w:styleId="Heading3Char">
    <w:name w:val="Heading 3 Char"/>
    <w:basedOn w:val="Heading4Char"/>
    <w:link w:val="Heading3"/>
    <w:rsid w:val="002853F1"/>
    <w:rPr>
      <w:rFonts w:ascii="Segoe UI Semibold" w:eastAsiaTheme="majorEastAsia" w:hAnsi="Segoe UI Semibold" w:cstheme="majorBidi"/>
      <w:iCs/>
      <w:color w:val="000000" w:themeColor="text1"/>
      <w:sz w:val="40"/>
      <w:szCs w:val="24"/>
      <w:lang w:val="en-US"/>
    </w:rPr>
  </w:style>
  <w:style w:type="character" w:customStyle="1" w:styleId="Heading4Char">
    <w:name w:val="Heading 4 Char"/>
    <w:basedOn w:val="DefaultParagraphFont"/>
    <w:link w:val="Heading4"/>
    <w:rsid w:val="002853F1"/>
    <w:rPr>
      <w:rFonts w:ascii="Segoe UI Semibold" w:eastAsiaTheme="majorEastAsia" w:hAnsi="Segoe UI Semibold" w:cstheme="majorBidi"/>
      <w:iCs/>
      <w:color w:val="000000" w:themeColor="text1"/>
      <w:sz w:val="32"/>
      <w:szCs w:val="24"/>
      <w:lang w:val="en-US"/>
    </w:rPr>
  </w:style>
  <w:style w:type="character" w:customStyle="1" w:styleId="Heading5Char">
    <w:name w:val="Heading 5 Char"/>
    <w:basedOn w:val="DefaultParagraphFont"/>
    <w:link w:val="Heading5"/>
    <w:uiPriority w:val="9"/>
    <w:semiHidden/>
    <w:rsid w:val="002853F1"/>
    <w:rPr>
      <w:rFonts w:ascii="Segoe UI Semibold" w:eastAsiaTheme="majorEastAsia" w:hAnsi="Segoe UI Semibold" w:cstheme="majorBidi"/>
      <w:color w:val="000000" w:themeColor="text1"/>
      <w:sz w:val="32"/>
      <w:szCs w:val="24"/>
      <w:lang w:val="en-US"/>
    </w:rPr>
  </w:style>
  <w:style w:type="character" w:customStyle="1" w:styleId="Heading6Char">
    <w:name w:val="Heading 6 Char"/>
    <w:basedOn w:val="DefaultParagraphFont"/>
    <w:link w:val="Heading6"/>
    <w:uiPriority w:val="9"/>
    <w:semiHidden/>
    <w:rsid w:val="002853F1"/>
    <w:rPr>
      <w:rFonts w:asciiTheme="majorHAnsi" w:eastAsiaTheme="majorEastAsia" w:hAnsiTheme="majorHAnsi" w:cstheme="majorBidi"/>
      <w:color w:val="1F3763" w:themeColor="accent1" w:themeShade="7F"/>
      <w:sz w:val="24"/>
      <w:lang w:val="en-US"/>
    </w:rPr>
  </w:style>
  <w:style w:type="paragraph" w:customStyle="1" w:styleId="Bulletlevel3">
    <w:name w:val="Bullet level 3"/>
    <w:basedOn w:val="Normal"/>
    <w:link w:val="Bulletlevel3Char"/>
    <w:qFormat/>
    <w:locked/>
    <w:rsid w:val="002853F1"/>
    <w:pPr>
      <w:numPr>
        <w:numId w:val="4"/>
      </w:numPr>
      <w:spacing w:before="120"/>
    </w:pPr>
  </w:style>
  <w:style w:type="character" w:customStyle="1" w:styleId="Bulletlevel3Char">
    <w:name w:val="Bullet level 3 Char"/>
    <w:basedOn w:val="DefaultParagraphFont"/>
    <w:link w:val="Bulletlevel3"/>
    <w:rsid w:val="002853F1"/>
    <w:rPr>
      <w:rFonts w:ascii="Segoe UI" w:hAnsi="Segoe UI"/>
      <w:color w:val="000000" w:themeColor="text1"/>
      <w:sz w:val="24"/>
      <w:lang w:val="en-US"/>
    </w:rPr>
  </w:style>
  <w:style w:type="paragraph" w:customStyle="1" w:styleId="ModuleTitle">
    <w:name w:val="Module Title"/>
    <w:basedOn w:val="Normal"/>
    <w:link w:val="ModuleTitleChar"/>
    <w:autoRedefine/>
    <w:qFormat/>
    <w:rsid w:val="00016FDE"/>
    <w:pPr>
      <w:tabs>
        <w:tab w:val="left" w:pos="630"/>
      </w:tabs>
      <w:ind w:left="230"/>
    </w:pPr>
    <w:rPr>
      <w:rFonts w:ascii="Segoe UI Semibold" w:hAnsi="Segoe UI Semibold" w:cs="Segoe UI Semibold"/>
      <w:color w:val="FFFFFF"/>
      <w:sz w:val="32"/>
      <w:szCs w:val="32"/>
    </w:rPr>
  </w:style>
  <w:style w:type="character" w:customStyle="1" w:styleId="ModuleTitleChar">
    <w:name w:val="Module Title Char"/>
    <w:basedOn w:val="CourseTitleChar"/>
    <w:link w:val="ModuleTitle"/>
    <w:rsid w:val="002853F1"/>
    <w:rPr>
      <w:rFonts w:ascii="Segoe UI Semibold" w:hAnsi="Segoe UI Semibold" w:cs="Segoe UI Semibold"/>
      <w:color w:val="FFFFFF"/>
      <w:sz w:val="32"/>
      <w:szCs w:val="32"/>
      <w:lang w:val="en-US"/>
    </w:rPr>
  </w:style>
  <w:style w:type="character" w:customStyle="1" w:styleId="CourseTitleChar">
    <w:name w:val="Course Title Char"/>
    <w:basedOn w:val="DefaultParagraphFont"/>
    <w:link w:val="CourseTitle"/>
    <w:rsid w:val="002853F1"/>
    <w:rPr>
      <w:rFonts w:ascii="Segoe UI Semibold" w:hAnsi="Segoe UI Semibold" w:cs="Segoe UI Semibold"/>
      <w:color w:val="FFFFFF" w:themeColor="background1"/>
      <w:sz w:val="52"/>
      <w:szCs w:val="40"/>
      <w:lang w:val="en-US"/>
    </w:rPr>
  </w:style>
  <w:style w:type="paragraph" w:customStyle="1" w:styleId="CourseTitle">
    <w:name w:val="Course Title"/>
    <w:link w:val="CourseTitleChar"/>
    <w:autoRedefine/>
    <w:qFormat/>
    <w:rsid w:val="00016FDE"/>
    <w:pPr>
      <w:spacing w:after="360" w:line="216" w:lineRule="auto"/>
      <w:ind w:left="227" w:right="295"/>
      <w:contextualSpacing/>
    </w:pPr>
    <w:rPr>
      <w:rFonts w:ascii="Segoe UI Semibold" w:hAnsi="Segoe UI Semibold" w:cs="Segoe UI Semibold"/>
      <w:color w:val="FFFFFF" w:themeColor="background1"/>
      <w:sz w:val="52"/>
      <w:szCs w:val="40"/>
      <w:lang w:val="en-US"/>
    </w:rPr>
  </w:style>
  <w:style w:type="paragraph" w:customStyle="1" w:styleId="Bulletlevel2">
    <w:name w:val="Bullet level 2"/>
    <w:link w:val="Bulletlevel2Char"/>
    <w:qFormat/>
    <w:rsid w:val="00016FDE"/>
    <w:pPr>
      <w:numPr>
        <w:ilvl w:val="1"/>
        <w:numId w:val="3"/>
      </w:numPr>
      <w:spacing w:after="40" w:line="240" w:lineRule="auto"/>
      <w:ind w:left="720"/>
    </w:pPr>
    <w:rPr>
      <w:rFonts w:ascii="Segoe UI" w:hAnsi="Segoe UI"/>
      <w:color w:val="000000" w:themeColor="text1"/>
      <w:sz w:val="24"/>
      <w:lang w:val="en-US"/>
    </w:rPr>
  </w:style>
  <w:style w:type="character" w:customStyle="1" w:styleId="Bulletlevel2Char">
    <w:name w:val="Bullet level 2 Char"/>
    <w:basedOn w:val="DefaultParagraphFont"/>
    <w:link w:val="Bulletlevel2"/>
    <w:rsid w:val="002853F1"/>
    <w:rPr>
      <w:rFonts w:ascii="Segoe UI" w:hAnsi="Segoe UI"/>
      <w:color w:val="000000" w:themeColor="text1"/>
      <w:sz w:val="24"/>
      <w:lang w:val="en-US"/>
    </w:rPr>
  </w:style>
  <w:style w:type="paragraph" w:customStyle="1" w:styleId="Prompt">
    <w:name w:val="Prompt"/>
    <w:basedOn w:val="Normal"/>
    <w:next w:val="Normal"/>
    <w:link w:val="PromptChar"/>
    <w:qFormat/>
    <w:rsid w:val="00016FDE"/>
    <w:pPr>
      <w:ind w:left="360"/>
    </w:pPr>
    <w:rPr>
      <w:i/>
      <w:iCs/>
    </w:rPr>
  </w:style>
  <w:style w:type="character" w:customStyle="1" w:styleId="PromptChar">
    <w:name w:val="Prompt Char"/>
    <w:basedOn w:val="DefaultParagraphFont"/>
    <w:link w:val="Prompt"/>
    <w:rsid w:val="002853F1"/>
    <w:rPr>
      <w:rFonts w:ascii="Segoe UI" w:hAnsi="Segoe UI"/>
      <w:i/>
      <w:iCs/>
      <w:color w:val="000000" w:themeColor="text1"/>
      <w:sz w:val="24"/>
      <w:lang w:val="en-US"/>
    </w:rPr>
  </w:style>
  <w:style w:type="paragraph" w:customStyle="1" w:styleId="Numberedlist1">
    <w:name w:val="Numbered list 1"/>
    <w:qFormat/>
    <w:rsid w:val="00016FDE"/>
    <w:pPr>
      <w:numPr>
        <w:numId w:val="6"/>
      </w:numPr>
      <w:spacing w:after="120" w:line="240" w:lineRule="auto"/>
    </w:pPr>
    <w:rPr>
      <w:rFonts w:ascii="Segoe UI" w:hAnsi="Segoe UI"/>
      <w:color w:val="000000" w:themeColor="text1"/>
      <w:sz w:val="24"/>
      <w:szCs w:val="24"/>
      <w:lang w:val="en-US"/>
    </w:rPr>
  </w:style>
  <w:style w:type="paragraph" w:customStyle="1" w:styleId="Numberedlist2">
    <w:name w:val="Numbered list 2"/>
    <w:basedOn w:val="Normal"/>
    <w:link w:val="Numberedlist2Char"/>
    <w:qFormat/>
    <w:rsid w:val="00016FDE"/>
    <w:pPr>
      <w:numPr>
        <w:numId w:val="2"/>
      </w:numPr>
    </w:pPr>
    <w:rPr>
      <w:rFonts w:cs="Segoe UI"/>
      <w:color w:val="0D0D0D" w:themeColor="text1" w:themeTint="F2"/>
      <w:szCs w:val="20"/>
    </w:rPr>
  </w:style>
  <w:style w:type="character" w:customStyle="1" w:styleId="Numberedlist2Char">
    <w:name w:val="Numbered list 2 Char"/>
    <w:basedOn w:val="DefaultParagraphFont"/>
    <w:link w:val="Numberedlist2"/>
    <w:rsid w:val="002853F1"/>
    <w:rPr>
      <w:rFonts w:ascii="Segoe UI" w:hAnsi="Segoe UI" w:cs="Segoe UI"/>
      <w:color w:val="0D0D0D" w:themeColor="text1" w:themeTint="F2"/>
      <w:sz w:val="24"/>
      <w:szCs w:val="20"/>
      <w:lang w:val="en-US"/>
    </w:rPr>
  </w:style>
  <w:style w:type="paragraph" w:customStyle="1" w:styleId="DocumentTitle">
    <w:name w:val="Document Title"/>
    <w:link w:val="DocumentTitleChar"/>
    <w:autoRedefine/>
    <w:qFormat/>
    <w:rsid w:val="00016FDE"/>
    <w:pPr>
      <w:spacing w:after="360" w:line="240" w:lineRule="auto"/>
      <w:ind w:left="227" w:right="295"/>
    </w:pPr>
    <w:rPr>
      <w:rFonts w:ascii="Segoe UI Semibold" w:hAnsi="Segoe UI Semibold" w:cs="Segoe UI Semibold"/>
      <w:color w:val="FFFFFF" w:themeColor="background1"/>
      <w:sz w:val="84"/>
      <w:szCs w:val="64"/>
      <w:lang w:val="en-US"/>
    </w:rPr>
  </w:style>
  <w:style w:type="character" w:customStyle="1" w:styleId="DocumentTitleChar">
    <w:name w:val="Document Title Char"/>
    <w:basedOn w:val="DefaultParagraphFont"/>
    <w:link w:val="DocumentTitle"/>
    <w:rsid w:val="002853F1"/>
    <w:rPr>
      <w:rFonts w:ascii="Segoe UI Semibold" w:hAnsi="Segoe UI Semibold" w:cs="Segoe UI Semibold"/>
      <w:color w:val="FFFFFF" w:themeColor="background1"/>
      <w:sz w:val="84"/>
      <w:szCs w:val="64"/>
      <w:lang w:val="en-US"/>
    </w:rPr>
  </w:style>
  <w:style w:type="paragraph" w:customStyle="1" w:styleId="Bulletlevel1">
    <w:name w:val="Bullet level 1"/>
    <w:link w:val="Bulletlevel1Char"/>
    <w:qFormat/>
    <w:rsid w:val="00016FDE"/>
    <w:pPr>
      <w:numPr>
        <w:numId w:val="3"/>
      </w:numPr>
      <w:spacing w:after="40" w:line="240" w:lineRule="auto"/>
    </w:pPr>
    <w:rPr>
      <w:rFonts w:ascii="Segoe UI" w:hAnsi="Segoe UI"/>
      <w:color w:val="000000" w:themeColor="text1"/>
      <w:sz w:val="24"/>
      <w:szCs w:val="24"/>
      <w:lang w:val="en-US"/>
    </w:rPr>
  </w:style>
  <w:style w:type="character" w:customStyle="1" w:styleId="Bulletlevel1Char">
    <w:name w:val="Bullet level 1 Char"/>
    <w:basedOn w:val="DefaultParagraphFont"/>
    <w:link w:val="Bulletlevel1"/>
    <w:rsid w:val="002853F1"/>
    <w:rPr>
      <w:rFonts w:ascii="Segoe UI" w:hAnsi="Segoe UI"/>
      <w:color w:val="000000" w:themeColor="text1"/>
      <w:sz w:val="24"/>
      <w:szCs w:val="24"/>
      <w:lang w:val="en-US"/>
    </w:rPr>
  </w:style>
  <w:style w:type="table" w:styleId="TableGrid">
    <w:name w:val="Table Grid"/>
    <w:basedOn w:val="TableNormal"/>
    <w:uiPriority w:val="39"/>
    <w:rsid w:val="00016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2Header">
    <w:name w:val="Table 2 Header"/>
    <w:link w:val="Table2HeaderChar"/>
    <w:autoRedefine/>
    <w:qFormat/>
    <w:rsid w:val="00016FDE"/>
    <w:pPr>
      <w:keepNext/>
      <w:spacing w:after="0" w:line="240" w:lineRule="auto"/>
    </w:pPr>
    <w:rPr>
      <w:rFonts w:ascii="Segoe UI Semibold" w:hAnsi="Segoe UI Semibold"/>
      <w:bCs/>
      <w:color w:val="FFFFFF" w:themeColor="background1"/>
      <w:sz w:val="24"/>
      <w:lang w:val="en-US"/>
    </w:rPr>
  </w:style>
  <w:style w:type="character" w:customStyle="1" w:styleId="Table2HeaderChar">
    <w:name w:val="Table 2 Header Char"/>
    <w:basedOn w:val="DefaultParagraphFont"/>
    <w:link w:val="Table2Header"/>
    <w:rsid w:val="002853F1"/>
    <w:rPr>
      <w:rFonts w:ascii="Segoe UI Semibold" w:hAnsi="Segoe UI Semibold"/>
      <w:bCs/>
      <w:color w:val="FFFFFF" w:themeColor="background1"/>
      <w:sz w:val="24"/>
      <w:lang w:val="en-US"/>
    </w:rPr>
  </w:style>
  <w:style w:type="character" w:styleId="CommentReference">
    <w:name w:val="annotation reference"/>
    <w:basedOn w:val="DefaultParagraphFont"/>
    <w:uiPriority w:val="99"/>
    <w:semiHidden/>
    <w:unhideWhenUsed/>
    <w:rsid w:val="00016FDE"/>
    <w:rPr>
      <w:sz w:val="16"/>
      <w:szCs w:val="16"/>
    </w:rPr>
  </w:style>
  <w:style w:type="paragraph" w:styleId="CommentText">
    <w:name w:val="annotation text"/>
    <w:link w:val="CommentTextChar"/>
    <w:autoRedefine/>
    <w:semiHidden/>
    <w:rsid w:val="00016FDE"/>
    <w:pPr>
      <w:spacing w:before="120" w:after="0"/>
    </w:pPr>
    <w:rPr>
      <w:rFonts w:ascii="Segoe UI" w:hAnsi="Segoe UI" w:cs="Segoe UI"/>
      <w:color w:val="000000" w:themeColor="text1"/>
      <w:sz w:val="24"/>
      <w:szCs w:val="24"/>
      <w:lang w:val="en-US"/>
    </w:rPr>
  </w:style>
  <w:style w:type="character" w:customStyle="1" w:styleId="CommentTextChar">
    <w:name w:val="Comment Text Char"/>
    <w:basedOn w:val="DefaultParagraphFont"/>
    <w:link w:val="CommentText"/>
    <w:semiHidden/>
    <w:rsid w:val="002853F1"/>
    <w:rPr>
      <w:rFonts w:ascii="Segoe UI" w:hAnsi="Segoe UI" w:cs="Segoe UI"/>
      <w:color w:val="000000" w:themeColor="text1"/>
      <w:sz w:val="24"/>
      <w:szCs w:val="24"/>
      <w:lang w:val="en-US"/>
    </w:rPr>
  </w:style>
  <w:style w:type="paragraph" w:customStyle="1" w:styleId="Readeraids">
    <w:name w:val="Reader aids"/>
    <w:next w:val="Normal"/>
    <w:qFormat/>
    <w:rsid w:val="00016FDE"/>
    <w:pPr>
      <w:spacing w:before="120" w:after="120" w:line="240" w:lineRule="auto"/>
    </w:pPr>
    <w:rPr>
      <w:rFonts w:ascii="Segoe UI" w:eastAsia="Times New Roman" w:hAnsi="Segoe UI" w:cs="Times New Roman"/>
      <w:b/>
      <w:color w:val="000000"/>
      <w:sz w:val="24"/>
      <w:szCs w:val="24"/>
      <w:lang w:val="en-US"/>
    </w:rPr>
  </w:style>
  <w:style w:type="paragraph" w:styleId="BalloonText">
    <w:name w:val="Balloon Text"/>
    <w:basedOn w:val="Normal"/>
    <w:link w:val="BalloonTextChar"/>
    <w:uiPriority w:val="99"/>
    <w:semiHidden/>
    <w:unhideWhenUsed/>
    <w:locked/>
    <w:rsid w:val="002853F1"/>
    <w:pPr>
      <w:spacing w:after="0"/>
    </w:pPr>
    <w:rPr>
      <w:rFonts w:cs="Segoe UI"/>
      <w:sz w:val="18"/>
      <w:szCs w:val="18"/>
    </w:rPr>
  </w:style>
  <w:style w:type="character" w:customStyle="1" w:styleId="BalloonTextChar">
    <w:name w:val="Balloon Text Char"/>
    <w:basedOn w:val="DefaultParagraphFont"/>
    <w:link w:val="BalloonText"/>
    <w:uiPriority w:val="99"/>
    <w:semiHidden/>
    <w:rsid w:val="002853F1"/>
    <w:rPr>
      <w:rFonts w:ascii="Segoe UI" w:hAnsi="Segoe UI" w:cs="Segoe UI"/>
      <w:color w:val="000000" w:themeColor="text1"/>
      <w:sz w:val="18"/>
      <w:szCs w:val="18"/>
      <w:lang w:val="en-US"/>
    </w:rPr>
  </w:style>
  <w:style w:type="character" w:styleId="PlaceholderText">
    <w:name w:val="Placeholder Text"/>
    <w:basedOn w:val="DefaultParagraphFont"/>
    <w:uiPriority w:val="99"/>
    <w:semiHidden/>
    <w:rsid w:val="00016FDE"/>
    <w:rPr>
      <w:color w:val="808080"/>
    </w:rPr>
  </w:style>
  <w:style w:type="paragraph" w:customStyle="1" w:styleId="TableContent">
    <w:name w:val="Table Content"/>
    <w:link w:val="TableContentChar"/>
    <w:rsid w:val="00016FDE"/>
    <w:pPr>
      <w:spacing w:after="0"/>
    </w:pPr>
    <w:rPr>
      <w:rFonts w:ascii="Segoe UI" w:hAnsi="Segoe UI" w:cs="Segoe UI"/>
      <w:color w:val="000000" w:themeColor="text1"/>
      <w:sz w:val="24"/>
      <w:szCs w:val="18"/>
      <w:lang w:val="en-US"/>
    </w:rPr>
  </w:style>
  <w:style w:type="character" w:customStyle="1" w:styleId="TableContentChar">
    <w:name w:val="Table Content Char"/>
    <w:basedOn w:val="DefaultParagraphFont"/>
    <w:link w:val="TableContent"/>
    <w:rsid w:val="002853F1"/>
    <w:rPr>
      <w:rFonts w:ascii="Segoe UI" w:hAnsi="Segoe UI" w:cs="Segoe UI"/>
      <w:color w:val="000000" w:themeColor="text1"/>
      <w:sz w:val="24"/>
      <w:szCs w:val="18"/>
      <w:lang w:val="en-US"/>
    </w:rPr>
  </w:style>
  <w:style w:type="paragraph" w:styleId="TOC1">
    <w:name w:val="toc 1"/>
    <w:basedOn w:val="Normal"/>
    <w:next w:val="Normal"/>
    <w:uiPriority w:val="39"/>
    <w:rsid w:val="00016FDE"/>
    <w:pPr>
      <w:tabs>
        <w:tab w:val="right" w:leader="dot" w:pos="4316"/>
      </w:tabs>
      <w:spacing w:after="100"/>
    </w:pPr>
    <w:rPr>
      <w:noProof/>
    </w:rPr>
  </w:style>
  <w:style w:type="paragraph" w:styleId="TOC3">
    <w:name w:val="toc 3"/>
    <w:basedOn w:val="Normal"/>
    <w:next w:val="Normal"/>
    <w:uiPriority w:val="39"/>
    <w:rsid w:val="00016FDE"/>
    <w:pPr>
      <w:tabs>
        <w:tab w:val="right" w:leader="dot" w:pos="4316"/>
      </w:tabs>
      <w:spacing w:after="100"/>
      <w:ind w:left="480"/>
    </w:pPr>
    <w:rPr>
      <w:noProof/>
    </w:rPr>
  </w:style>
  <w:style w:type="paragraph" w:styleId="TOC2">
    <w:name w:val="toc 2"/>
    <w:basedOn w:val="Normal"/>
    <w:next w:val="Normal"/>
    <w:uiPriority w:val="39"/>
    <w:rsid w:val="00016FDE"/>
    <w:pPr>
      <w:tabs>
        <w:tab w:val="right" w:leader="dot" w:pos="4316"/>
      </w:tabs>
      <w:spacing w:after="100"/>
      <w:ind w:left="240"/>
    </w:pPr>
    <w:rPr>
      <w:rFonts w:cs="Segoe UI Semibold"/>
      <w:noProof/>
    </w:rPr>
  </w:style>
  <w:style w:type="character" w:styleId="Hyperlink">
    <w:name w:val="Hyperlink"/>
    <w:basedOn w:val="DefaultParagraphFont"/>
    <w:uiPriority w:val="99"/>
    <w:rsid w:val="00016FDE"/>
    <w:rPr>
      <w:color w:val="0563C1" w:themeColor="hyperlink"/>
      <w:u w:val="single"/>
    </w:rPr>
  </w:style>
  <w:style w:type="character" w:customStyle="1" w:styleId="UnresolvedMention1">
    <w:name w:val="Unresolved Mention1"/>
    <w:basedOn w:val="DefaultParagraphFont"/>
    <w:uiPriority w:val="99"/>
    <w:semiHidden/>
    <w:unhideWhenUsed/>
    <w:rsid w:val="00E655A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016FDE"/>
    <w:pPr>
      <w:spacing w:before="0" w:after="120"/>
    </w:pPr>
    <w:rPr>
      <w:b/>
      <w:bCs/>
    </w:rPr>
  </w:style>
  <w:style w:type="character" w:customStyle="1" w:styleId="CommentSubjectChar">
    <w:name w:val="Comment Subject Char"/>
    <w:basedOn w:val="CommentTextChar"/>
    <w:link w:val="CommentSubject"/>
    <w:uiPriority w:val="99"/>
    <w:semiHidden/>
    <w:rsid w:val="002853F1"/>
    <w:rPr>
      <w:rFonts w:ascii="Segoe UI" w:hAnsi="Segoe UI" w:cs="Segoe UI"/>
      <w:b/>
      <w:bCs/>
      <w:color w:val="000000" w:themeColor="text1"/>
      <w:sz w:val="24"/>
      <w:szCs w:val="24"/>
      <w:lang w:val="en-US"/>
    </w:rPr>
  </w:style>
  <w:style w:type="paragraph" w:customStyle="1" w:styleId="Authornoteintable">
    <w:name w:val="Author note in table"/>
    <w:link w:val="AuthornoteintableChar"/>
    <w:autoRedefine/>
    <w:semiHidden/>
    <w:qFormat/>
    <w:rsid w:val="00016FDE"/>
    <w:pPr>
      <w:numPr>
        <w:numId w:val="1"/>
      </w:numPr>
      <w:spacing w:after="40"/>
      <w:ind w:left="450"/>
    </w:pPr>
    <w:rPr>
      <w:rFonts w:ascii="Segoe UI" w:hAnsi="Segoe UI"/>
      <w:color w:val="C45911" w:themeColor="accent2" w:themeShade="BF"/>
      <w:sz w:val="24"/>
      <w:szCs w:val="24"/>
      <w:lang w:val="en-US"/>
    </w:rPr>
  </w:style>
  <w:style w:type="character" w:customStyle="1" w:styleId="AuthornoteintableChar">
    <w:name w:val="Author note in table Char"/>
    <w:basedOn w:val="DefaultParagraphFont"/>
    <w:link w:val="Authornoteintable"/>
    <w:semiHidden/>
    <w:rsid w:val="002853F1"/>
    <w:rPr>
      <w:rFonts w:ascii="Segoe UI" w:hAnsi="Segoe UI"/>
      <w:color w:val="C45911" w:themeColor="accent2" w:themeShade="BF"/>
      <w:sz w:val="24"/>
      <w:szCs w:val="24"/>
      <w:lang w:val="en-US"/>
    </w:rPr>
  </w:style>
  <w:style w:type="paragraph" w:customStyle="1" w:styleId="TableRowHeader">
    <w:name w:val="Table Row Header"/>
    <w:rsid w:val="00016FDE"/>
    <w:pPr>
      <w:spacing w:after="0" w:line="240" w:lineRule="auto"/>
    </w:pPr>
    <w:rPr>
      <w:rFonts w:ascii="Segoe UI Semibold" w:eastAsiaTheme="majorEastAsia" w:hAnsi="Segoe UI Semibold" w:cstheme="majorBidi"/>
      <w:b/>
      <w:iCs/>
      <w:color w:val="000000" w:themeColor="text1"/>
      <w:sz w:val="24"/>
      <w:szCs w:val="24"/>
      <w:lang w:val="en-US"/>
    </w:rPr>
  </w:style>
  <w:style w:type="paragraph" w:styleId="Revision">
    <w:name w:val="Revision"/>
    <w:hidden/>
    <w:uiPriority w:val="99"/>
    <w:semiHidden/>
    <w:rsid w:val="00016FDE"/>
    <w:pPr>
      <w:spacing w:after="0" w:line="240" w:lineRule="auto"/>
    </w:pPr>
    <w:rPr>
      <w:rFonts w:ascii="Segoe UI" w:hAnsi="Segoe UI"/>
      <w:color w:val="000000" w:themeColor="text1"/>
      <w:sz w:val="24"/>
      <w:lang w:val="en-US"/>
    </w:rPr>
  </w:style>
  <w:style w:type="paragraph" w:styleId="TOCHeading">
    <w:name w:val="TOC Heading"/>
    <w:basedOn w:val="Heading1"/>
    <w:next w:val="Normal"/>
    <w:qFormat/>
    <w:rsid w:val="00016FDE"/>
  </w:style>
  <w:style w:type="paragraph" w:styleId="Caption">
    <w:name w:val="caption"/>
    <w:basedOn w:val="Normal"/>
    <w:next w:val="Normal"/>
    <w:autoRedefine/>
    <w:qFormat/>
    <w:rsid w:val="00016FDE"/>
    <w:pPr>
      <w:spacing w:before="120" w:after="200"/>
    </w:pPr>
    <w:rPr>
      <w:i/>
      <w:iCs/>
      <w:color w:val="auto"/>
      <w:szCs w:val="18"/>
    </w:rPr>
  </w:style>
  <w:style w:type="paragraph" w:customStyle="1" w:styleId="Tablelistbullet1">
    <w:name w:val="Table list bullet 1"/>
    <w:basedOn w:val="Bulletlevel1"/>
    <w:qFormat/>
    <w:rsid w:val="00016FDE"/>
  </w:style>
  <w:style w:type="paragraph" w:customStyle="1" w:styleId="Tablelistbullet2">
    <w:name w:val="Table list bullet 2"/>
    <w:basedOn w:val="Bulletlevel2"/>
    <w:qFormat/>
    <w:rsid w:val="00016FDE"/>
  </w:style>
  <w:style w:type="character" w:customStyle="1" w:styleId="Inlinebold">
    <w:name w:val="Inline bold"/>
    <w:basedOn w:val="DefaultParagraphFont"/>
    <w:uiPriority w:val="1"/>
    <w:qFormat/>
    <w:rsid w:val="00016FDE"/>
    <w:rPr>
      <w:b/>
    </w:rPr>
  </w:style>
  <w:style w:type="paragraph" w:styleId="NormalWeb">
    <w:name w:val="Normal (Web)"/>
    <w:basedOn w:val="Normal"/>
    <w:uiPriority w:val="99"/>
    <w:semiHidden/>
    <w:unhideWhenUsed/>
    <w:rsid w:val="00537611"/>
    <w:pPr>
      <w:spacing w:before="100" w:beforeAutospacing="1" w:after="100" w:afterAutospacing="1"/>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822712"/>
    <w:rPr>
      <w:color w:val="954F72" w:themeColor="followedHyperlink"/>
      <w:u w:val="single"/>
    </w:rPr>
  </w:style>
  <w:style w:type="paragraph" w:styleId="TOC4">
    <w:name w:val="toc 4"/>
    <w:basedOn w:val="Normal"/>
    <w:next w:val="Normal"/>
    <w:autoRedefine/>
    <w:uiPriority w:val="39"/>
    <w:unhideWhenUsed/>
    <w:rsid w:val="00662013"/>
    <w:pPr>
      <w:spacing w:after="100" w:line="259" w:lineRule="auto"/>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662013"/>
    <w:pPr>
      <w:spacing w:after="100" w:line="259" w:lineRule="auto"/>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662013"/>
    <w:pPr>
      <w:spacing w:after="100" w:line="259" w:lineRule="auto"/>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662013"/>
    <w:pPr>
      <w:spacing w:after="100" w:line="259" w:lineRule="auto"/>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662013"/>
    <w:pPr>
      <w:spacing w:after="100" w:line="259" w:lineRule="auto"/>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662013"/>
    <w:pPr>
      <w:spacing w:after="100" w:line="259" w:lineRule="auto"/>
      <w:ind w:left="1760"/>
    </w:pPr>
    <w:rPr>
      <w:rFonts w:asciiTheme="minorHAnsi" w:eastAsiaTheme="minorEastAsia" w:hAnsiTheme="minorHAnsi"/>
      <w:color w:val="auto"/>
      <w:sz w:val="22"/>
    </w:rPr>
  </w:style>
  <w:style w:type="paragraph" w:styleId="Header">
    <w:name w:val="header"/>
    <w:basedOn w:val="Normal"/>
    <w:link w:val="HeaderChar"/>
    <w:rsid w:val="00016FDE"/>
    <w:pPr>
      <w:tabs>
        <w:tab w:val="center" w:pos="4680"/>
        <w:tab w:val="right" w:pos="9360"/>
      </w:tabs>
      <w:spacing w:after="0"/>
    </w:pPr>
  </w:style>
  <w:style w:type="character" w:customStyle="1" w:styleId="HeaderChar">
    <w:name w:val="Header Char"/>
    <w:basedOn w:val="DefaultParagraphFont"/>
    <w:link w:val="Header"/>
    <w:rsid w:val="002853F1"/>
    <w:rPr>
      <w:rFonts w:ascii="Segoe UI" w:hAnsi="Segoe UI"/>
      <w:color w:val="000000" w:themeColor="text1"/>
      <w:sz w:val="24"/>
      <w:lang w:val="en-US"/>
    </w:rPr>
  </w:style>
  <w:style w:type="paragraph" w:styleId="Footer">
    <w:name w:val="footer"/>
    <w:basedOn w:val="Normal"/>
    <w:link w:val="FooterChar"/>
    <w:rsid w:val="00016FDE"/>
    <w:pPr>
      <w:tabs>
        <w:tab w:val="center" w:pos="4680"/>
        <w:tab w:val="right" w:pos="9360"/>
      </w:tabs>
      <w:spacing w:after="0"/>
    </w:pPr>
  </w:style>
  <w:style w:type="character" w:customStyle="1" w:styleId="FooterChar">
    <w:name w:val="Footer Char"/>
    <w:basedOn w:val="DefaultParagraphFont"/>
    <w:link w:val="Footer"/>
    <w:rsid w:val="002853F1"/>
    <w:rPr>
      <w:rFonts w:ascii="Segoe UI" w:hAnsi="Segoe UI"/>
      <w:color w:val="000000" w:themeColor="text1"/>
      <w:sz w:val="24"/>
      <w:lang w:val="en-US"/>
    </w:rPr>
  </w:style>
  <w:style w:type="character" w:styleId="UnresolvedMention">
    <w:name w:val="Unresolved Mention"/>
    <w:basedOn w:val="DefaultParagraphFont"/>
    <w:uiPriority w:val="99"/>
    <w:semiHidden/>
    <w:unhideWhenUsed/>
    <w:rsid w:val="00016FDE"/>
    <w:rPr>
      <w:color w:val="605E5C"/>
      <w:shd w:val="clear" w:color="auto" w:fill="E1DFDD"/>
    </w:rPr>
  </w:style>
  <w:style w:type="paragraph" w:customStyle="1" w:styleId="NumberedList10">
    <w:name w:val="Numbered List 1"/>
    <w:autoRedefine/>
    <w:qFormat/>
    <w:rsid w:val="001B33DD"/>
    <w:pPr>
      <w:spacing w:after="120" w:line="240" w:lineRule="auto"/>
      <w:ind w:left="360" w:hanging="360"/>
    </w:pPr>
    <w:rPr>
      <w:rFonts w:ascii="Segoe UI" w:hAnsi="Segoe UI"/>
      <w:color w:val="000000" w:themeColor="text1"/>
      <w:sz w:val="24"/>
      <w:szCs w:val="24"/>
      <w:lang w:val="en-US"/>
    </w:rPr>
  </w:style>
  <w:style w:type="paragraph" w:customStyle="1" w:styleId="GuidancetoSME">
    <w:name w:val="Guidance to SME"/>
    <w:autoRedefine/>
    <w:rsid w:val="00016FDE"/>
    <w:pPr>
      <w:numPr>
        <w:numId w:val="76"/>
      </w:numPr>
      <w:spacing w:after="40" w:line="240" w:lineRule="auto"/>
    </w:pPr>
    <w:rPr>
      <w:rFonts w:ascii="Segoe UI" w:hAnsi="Segoe UI"/>
      <w:color w:val="C45911"/>
      <w:sz w:val="24"/>
      <w:szCs w:val="24"/>
      <w:lang w:val="en-US"/>
    </w:rPr>
  </w:style>
  <w:style w:type="paragraph" w:customStyle="1" w:styleId="GuidancetoSMEsecondlevel">
    <w:name w:val="Guidance to SME second level"/>
    <w:autoRedefine/>
    <w:rsid w:val="00016FDE"/>
    <w:pPr>
      <w:numPr>
        <w:numId w:val="73"/>
      </w:numPr>
      <w:spacing w:after="40" w:line="240" w:lineRule="auto"/>
      <w:ind w:left="1152"/>
    </w:pPr>
    <w:rPr>
      <w:rFonts w:ascii="Segoe" w:hAnsi="Segoe"/>
      <w:color w:val="C45911"/>
      <w:sz w:val="24"/>
      <w:szCs w:val="24"/>
      <w:lang w:val="en-US"/>
    </w:rPr>
  </w:style>
  <w:style w:type="character" w:customStyle="1" w:styleId="Inlineitalic">
    <w:name w:val="Inline italic"/>
    <w:basedOn w:val="DefaultParagraphFont"/>
    <w:uiPriority w:val="1"/>
    <w:qFormat/>
    <w:rsid w:val="00016FDE"/>
    <w:rPr>
      <w:i/>
    </w:rPr>
  </w:style>
  <w:style w:type="paragraph" w:styleId="ListParagraph">
    <w:name w:val="List Paragraph"/>
    <w:basedOn w:val="Normal"/>
    <w:autoRedefine/>
    <w:uiPriority w:val="34"/>
    <w:qFormat/>
    <w:rsid w:val="00016FDE"/>
    <w:pPr>
      <w:ind w:left="360"/>
      <w:contextualSpacing/>
    </w:pPr>
  </w:style>
  <w:style w:type="paragraph" w:customStyle="1" w:styleId="NumberedList20">
    <w:name w:val="Numbered List 2"/>
    <w:link w:val="NumberedList2Char0"/>
    <w:autoRedefine/>
    <w:rsid w:val="00016FDE"/>
    <w:pPr>
      <w:spacing w:line="240" w:lineRule="auto"/>
    </w:pPr>
    <w:rPr>
      <w:rFonts w:ascii="Segoe" w:hAnsi="Segoe" w:cs="Segoe UI"/>
      <w:color w:val="0D0D0D" w:themeColor="text1" w:themeTint="F2"/>
      <w:sz w:val="24"/>
      <w:szCs w:val="20"/>
      <w:lang w:val="en-US"/>
    </w:rPr>
  </w:style>
  <w:style w:type="character" w:customStyle="1" w:styleId="NumberedList2Char0">
    <w:name w:val="Numbered List 2 Char"/>
    <w:basedOn w:val="DefaultParagraphFont"/>
    <w:link w:val="NumberedList20"/>
    <w:rsid w:val="002853F1"/>
    <w:rPr>
      <w:rFonts w:ascii="Segoe" w:hAnsi="Segoe" w:cs="Segoe UI"/>
      <w:color w:val="0D0D0D" w:themeColor="text1" w:themeTint="F2"/>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2849">
      <w:bodyDiv w:val="1"/>
      <w:marLeft w:val="0"/>
      <w:marRight w:val="0"/>
      <w:marTop w:val="0"/>
      <w:marBottom w:val="0"/>
      <w:divBdr>
        <w:top w:val="none" w:sz="0" w:space="0" w:color="auto"/>
        <w:left w:val="none" w:sz="0" w:space="0" w:color="auto"/>
        <w:bottom w:val="none" w:sz="0" w:space="0" w:color="auto"/>
        <w:right w:val="none" w:sz="0" w:space="0" w:color="auto"/>
      </w:divBdr>
    </w:div>
    <w:div w:id="238485976">
      <w:bodyDiv w:val="1"/>
      <w:marLeft w:val="0"/>
      <w:marRight w:val="0"/>
      <w:marTop w:val="0"/>
      <w:marBottom w:val="0"/>
      <w:divBdr>
        <w:top w:val="none" w:sz="0" w:space="0" w:color="auto"/>
        <w:left w:val="none" w:sz="0" w:space="0" w:color="auto"/>
        <w:bottom w:val="none" w:sz="0" w:space="0" w:color="auto"/>
        <w:right w:val="none" w:sz="0" w:space="0" w:color="auto"/>
      </w:divBdr>
      <w:divsChild>
        <w:div w:id="565997986">
          <w:marLeft w:val="0"/>
          <w:marRight w:val="0"/>
          <w:marTop w:val="0"/>
          <w:marBottom w:val="0"/>
          <w:divBdr>
            <w:top w:val="none" w:sz="0" w:space="0" w:color="auto"/>
            <w:left w:val="none" w:sz="0" w:space="0" w:color="auto"/>
            <w:bottom w:val="none" w:sz="0" w:space="0" w:color="auto"/>
            <w:right w:val="none" w:sz="0" w:space="0" w:color="auto"/>
          </w:divBdr>
        </w:div>
      </w:divsChild>
    </w:div>
    <w:div w:id="380254659">
      <w:bodyDiv w:val="1"/>
      <w:marLeft w:val="0"/>
      <w:marRight w:val="0"/>
      <w:marTop w:val="0"/>
      <w:marBottom w:val="0"/>
      <w:divBdr>
        <w:top w:val="none" w:sz="0" w:space="0" w:color="auto"/>
        <w:left w:val="none" w:sz="0" w:space="0" w:color="auto"/>
        <w:bottom w:val="none" w:sz="0" w:space="0" w:color="auto"/>
        <w:right w:val="none" w:sz="0" w:space="0" w:color="auto"/>
      </w:divBdr>
      <w:divsChild>
        <w:div w:id="275254247">
          <w:marLeft w:val="0"/>
          <w:marRight w:val="0"/>
          <w:marTop w:val="0"/>
          <w:marBottom w:val="0"/>
          <w:divBdr>
            <w:top w:val="none" w:sz="0" w:space="0" w:color="auto"/>
            <w:left w:val="none" w:sz="0" w:space="0" w:color="auto"/>
            <w:bottom w:val="none" w:sz="0" w:space="0" w:color="auto"/>
            <w:right w:val="none" w:sz="0" w:space="0" w:color="auto"/>
          </w:divBdr>
        </w:div>
      </w:divsChild>
    </w:div>
    <w:div w:id="781801376">
      <w:bodyDiv w:val="1"/>
      <w:marLeft w:val="0"/>
      <w:marRight w:val="0"/>
      <w:marTop w:val="0"/>
      <w:marBottom w:val="0"/>
      <w:divBdr>
        <w:top w:val="none" w:sz="0" w:space="0" w:color="auto"/>
        <w:left w:val="none" w:sz="0" w:space="0" w:color="auto"/>
        <w:bottom w:val="none" w:sz="0" w:space="0" w:color="auto"/>
        <w:right w:val="none" w:sz="0" w:space="0" w:color="auto"/>
      </w:divBdr>
    </w:div>
    <w:div w:id="1600219661">
      <w:bodyDiv w:val="1"/>
      <w:marLeft w:val="0"/>
      <w:marRight w:val="0"/>
      <w:marTop w:val="0"/>
      <w:marBottom w:val="0"/>
      <w:divBdr>
        <w:top w:val="none" w:sz="0" w:space="0" w:color="auto"/>
        <w:left w:val="none" w:sz="0" w:space="0" w:color="auto"/>
        <w:bottom w:val="none" w:sz="0" w:space="0" w:color="auto"/>
        <w:right w:val="none" w:sz="0" w:space="0" w:color="auto"/>
      </w:divBdr>
      <w:divsChild>
        <w:div w:id="978193081">
          <w:marLeft w:val="0"/>
          <w:marRight w:val="0"/>
          <w:marTop w:val="0"/>
          <w:marBottom w:val="0"/>
          <w:divBdr>
            <w:top w:val="none" w:sz="0" w:space="0" w:color="auto"/>
            <w:left w:val="none" w:sz="0" w:space="0" w:color="auto"/>
            <w:bottom w:val="none" w:sz="0" w:space="0" w:color="auto"/>
            <w:right w:val="none" w:sz="0" w:space="0" w:color="auto"/>
          </w:divBdr>
        </w:div>
      </w:divsChild>
    </w:div>
    <w:div w:id="1676615715">
      <w:bodyDiv w:val="1"/>
      <w:marLeft w:val="0"/>
      <w:marRight w:val="0"/>
      <w:marTop w:val="0"/>
      <w:marBottom w:val="0"/>
      <w:divBdr>
        <w:top w:val="none" w:sz="0" w:space="0" w:color="auto"/>
        <w:left w:val="none" w:sz="0" w:space="0" w:color="auto"/>
        <w:bottom w:val="none" w:sz="0" w:space="0" w:color="auto"/>
        <w:right w:val="none" w:sz="0" w:space="0" w:color="auto"/>
      </w:divBdr>
      <w:divsChild>
        <w:div w:id="2043746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8.svg"/><Relationship Id="rId39" Type="http://schemas.openxmlformats.org/officeDocument/2006/relationships/image" Target="media/image29.png"/><Relationship Id="rId21" Type="http://schemas.openxmlformats.org/officeDocument/2006/relationships/image" Target="media/image14.svg"/><Relationship Id="rId34" Type="http://schemas.openxmlformats.org/officeDocument/2006/relationships/hyperlink" Target="https://aka.ms/Switch-between-relative-absolute-and-mixed-references" TargetMode="External"/><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1.svg"/><Relationship Id="rId41" Type="http://schemas.openxmlformats.org/officeDocument/2006/relationships/image" Target="media/image31.png"/><Relationship Id="rId54" Type="http://schemas.openxmlformats.org/officeDocument/2006/relationships/hyperlink" Target="https://aka.ms/counta-fun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yperlink" Target="https://aka.ms/IF-fun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2.svg"/><Relationship Id="rId31" Type="http://schemas.openxmlformats.org/officeDocument/2006/relationships/image" Target="media/image23.svg"/><Relationship Id="rId44" Type="http://schemas.openxmlformats.org/officeDocument/2006/relationships/image" Target="media/image34.png"/><Relationship Id="rId52" Type="http://schemas.openxmlformats.org/officeDocument/2006/relationships/hyperlink" Target="https://aka.ms/COUNT-function"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ka.ms/calculation-operators-and-precedenc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aka.ms/countblank-function" TargetMode="External"/><Relationship Id="rId8" Type="http://schemas.openxmlformats.org/officeDocument/2006/relationships/image" Target="media/image2.jpg"/><Relationship Id="rId51" Type="http://schemas.openxmlformats.org/officeDocument/2006/relationships/image" Target="media/image40.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ka.ms/Define-and-use-names-in-formulas" TargetMode="External"/><Relationship Id="rId46" Type="http://schemas.openxmlformats.org/officeDocument/2006/relationships/hyperlink" Target="https://aka.ms/Formulas-and-functions" TargetMode="External"/><Relationship Id="rId5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OTSI\Templates\21C%20WWL%20PP_Word_Associate_Student_Guide_Template_Cle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6EB951C4124FC288CD40B59BFD8AEA"/>
        <w:category>
          <w:name w:val="General"/>
          <w:gallery w:val="placeholder"/>
        </w:category>
        <w:types>
          <w:type w:val="bbPlcHdr"/>
        </w:types>
        <w:behaviors>
          <w:behavior w:val="content"/>
        </w:behaviors>
        <w:guid w:val="{7CEE3998-9AE1-4928-9ACF-CA6693005298}"/>
      </w:docPartPr>
      <w:docPartBody>
        <w:p w:rsidR="008B707F" w:rsidRDefault="00930FF3" w:rsidP="00930FF3">
          <w:pPr>
            <w:pStyle w:val="736EB951C4124FC288CD40B59BFD8AEA4"/>
          </w:pPr>
          <w:r w:rsidRPr="008C45E4">
            <w:rPr>
              <w:rStyle w:val="Inlinebold"/>
            </w:rPr>
            <w:t>Select to enter text.</w:t>
          </w:r>
        </w:p>
      </w:docPartBody>
    </w:docPart>
    <w:docPart>
      <w:docPartPr>
        <w:name w:val="C82BA607E8C04B89B93667A167936897"/>
        <w:category>
          <w:name w:val="General"/>
          <w:gallery w:val="placeholder"/>
        </w:category>
        <w:types>
          <w:type w:val="bbPlcHdr"/>
        </w:types>
        <w:behaviors>
          <w:behavior w:val="content"/>
        </w:behaviors>
        <w:guid w:val="{9F167CD2-802F-451B-8A41-5DBD5961A1A5}"/>
      </w:docPartPr>
      <w:docPartBody>
        <w:p w:rsidR="008B707F" w:rsidRDefault="00930FF3" w:rsidP="00930FF3">
          <w:pPr>
            <w:pStyle w:val="C82BA607E8C04B89B93667A1679368974"/>
          </w:pPr>
          <w:r w:rsidRPr="008C45E4">
            <w:rPr>
              <w:rStyle w:val="Inlinebold"/>
            </w:rPr>
            <w:t>Select to enter text.</w:t>
          </w:r>
        </w:p>
      </w:docPartBody>
    </w:docPart>
    <w:docPart>
      <w:docPartPr>
        <w:name w:val="5135CDE068EB4911A7C56ED468753EF2"/>
        <w:category>
          <w:name w:val="General"/>
          <w:gallery w:val="placeholder"/>
        </w:category>
        <w:types>
          <w:type w:val="bbPlcHdr"/>
        </w:types>
        <w:behaviors>
          <w:behavior w:val="content"/>
        </w:behaviors>
        <w:guid w:val="{802C3AF0-A915-4758-93CA-1DCCD3C5F979}"/>
      </w:docPartPr>
      <w:docPartBody>
        <w:p w:rsidR="00661A27" w:rsidRDefault="00930FF3" w:rsidP="00930FF3">
          <w:pPr>
            <w:pStyle w:val="5135CDE068EB4911A7C56ED468753EF24"/>
          </w:pPr>
          <w:r w:rsidRPr="008C45E4">
            <w:rPr>
              <w:rStyle w:val="Inlinebold"/>
            </w:rPr>
            <w:t>Select to enter text.</w:t>
          </w:r>
        </w:p>
      </w:docPartBody>
    </w:docPart>
    <w:docPart>
      <w:docPartPr>
        <w:name w:val="9C252D8DA93F4F3D90923237A7611142"/>
        <w:category>
          <w:name w:val="General"/>
          <w:gallery w:val="placeholder"/>
        </w:category>
        <w:types>
          <w:type w:val="bbPlcHdr"/>
        </w:types>
        <w:behaviors>
          <w:behavior w:val="content"/>
        </w:behaviors>
        <w:guid w:val="{8428F2A0-3FF5-4318-8941-B428391C525F}"/>
      </w:docPartPr>
      <w:docPartBody>
        <w:p w:rsidR="00845EE8" w:rsidRDefault="00930FF3" w:rsidP="00930FF3">
          <w:pPr>
            <w:pStyle w:val="9C252D8DA93F4F3D90923237A76111422"/>
          </w:pPr>
          <w:r w:rsidRPr="00C502FA">
            <w:rPr>
              <w:rStyle w:val="Inlinebold"/>
            </w:rPr>
            <w:t>Select here to enter text.</w:t>
          </w:r>
        </w:p>
      </w:docPartBody>
    </w:docPart>
    <w:docPart>
      <w:docPartPr>
        <w:name w:val="A1E22D67280042BE8179145CE82C2E69"/>
        <w:category>
          <w:name w:val="General"/>
          <w:gallery w:val="placeholder"/>
        </w:category>
        <w:types>
          <w:type w:val="bbPlcHdr"/>
        </w:types>
        <w:behaviors>
          <w:behavior w:val="content"/>
        </w:behaviors>
        <w:guid w:val="{3DCFFA19-F7DB-4BE7-A041-7AEA3F0254D4}"/>
      </w:docPartPr>
      <w:docPartBody>
        <w:p w:rsidR="00845EE8" w:rsidRDefault="00930FF3" w:rsidP="00930FF3">
          <w:pPr>
            <w:pStyle w:val="A1E22D67280042BE8179145CE82C2E692"/>
          </w:pPr>
          <w:r w:rsidRPr="008C45E4">
            <w:rPr>
              <w:rStyle w:val="Inlinebold"/>
            </w:rPr>
            <w:t>Select to enter text.</w:t>
          </w:r>
        </w:p>
      </w:docPartBody>
    </w:docPart>
    <w:docPart>
      <w:docPartPr>
        <w:name w:val="EC7543DF6F9243FC906B1F89DC16F179"/>
        <w:category>
          <w:name w:val="General"/>
          <w:gallery w:val="placeholder"/>
        </w:category>
        <w:types>
          <w:type w:val="bbPlcHdr"/>
        </w:types>
        <w:behaviors>
          <w:behavior w:val="content"/>
        </w:behaviors>
        <w:guid w:val="{66B7AE43-4C4B-498B-A850-15036F0AD18D}"/>
      </w:docPartPr>
      <w:docPartBody>
        <w:p w:rsidR="00845EE8" w:rsidRDefault="00930FF3" w:rsidP="00930FF3">
          <w:pPr>
            <w:pStyle w:val="EC7543DF6F9243FC906B1F89DC16F1792"/>
          </w:pPr>
          <w:r w:rsidRPr="008C45E4">
            <w:rPr>
              <w:rStyle w:val="Inlinebold"/>
            </w:rPr>
            <w:t>Select to enter text.</w:t>
          </w:r>
        </w:p>
      </w:docPartBody>
    </w:docPart>
    <w:docPart>
      <w:docPartPr>
        <w:name w:val="FE215E9291D8463786BD9BD6A550A5F7"/>
        <w:category>
          <w:name w:val="General"/>
          <w:gallery w:val="placeholder"/>
        </w:category>
        <w:types>
          <w:type w:val="bbPlcHdr"/>
        </w:types>
        <w:behaviors>
          <w:behavior w:val="content"/>
        </w:behaviors>
        <w:guid w:val="{59F275ED-D731-4D96-AFD7-5BAD5A1C149E}"/>
      </w:docPartPr>
      <w:docPartBody>
        <w:p w:rsidR="00845EE8" w:rsidRDefault="00930FF3" w:rsidP="00930FF3">
          <w:pPr>
            <w:pStyle w:val="FE215E9291D8463786BD9BD6A550A5F72"/>
          </w:pPr>
          <w:r w:rsidRPr="008C45E4">
            <w:rPr>
              <w:rStyle w:val="Inlinebold"/>
            </w:rPr>
            <w:t>Select to enter text.</w:t>
          </w:r>
        </w:p>
      </w:docPartBody>
    </w:docPart>
    <w:docPart>
      <w:docPartPr>
        <w:name w:val="FBA8BBC111A645F48B71BD278515F53E"/>
        <w:category>
          <w:name w:val="General"/>
          <w:gallery w:val="placeholder"/>
        </w:category>
        <w:types>
          <w:type w:val="bbPlcHdr"/>
        </w:types>
        <w:behaviors>
          <w:behavior w:val="content"/>
        </w:behaviors>
        <w:guid w:val="{270033DA-7DE0-4FC3-B07A-C9B877162D87}"/>
      </w:docPartPr>
      <w:docPartBody>
        <w:p w:rsidR="00845EE8" w:rsidRDefault="00930FF3" w:rsidP="00930FF3">
          <w:pPr>
            <w:pStyle w:val="FBA8BBC111A645F48B71BD278515F53E2"/>
          </w:pPr>
          <w:r w:rsidRPr="008C45E4">
            <w:rPr>
              <w:rStyle w:val="Inlinebold"/>
            </w:rPr>
            <w:t>Select to enter text.</w:t>
          </w:r>
        </w:p>
      </w:docPartBody>
    </w:docPart>
    <w:docPart>
      <w:docPartPr>
        <w:name w:val="1A57B194C90C48B19B20C26220D91256"/>
        <w:category>
          <w:name w:val="General"/>
          <w:gallery w:val="placeholder"/>
        </w:category>
        <w:types>
          <w:type w:val="bbPlcHdr"/>
        </w:types>
        <w:behaviors>
          <w:behavior w:val="content"/>
        </w:behaviors>
        <w:guid w:val="{FCD73A4C-6887-4C79-94A2-43275D4FD18F}"/>
      </w:docPartPr>
      <w:docPartBody>
        <w:p w:rsidR="00845EE8" w:rsidRDefault="00930FF3" w:rsidP="00930FF3">
          <w:pPr>
            <w:pStyle w:val="1A57B194C90C48B19B20C26220D912562"/>
          </w:pPr>
          <w:r w:rsidRPr="008C45E4">
            <w:rPr>
              <w:rStyle w:val="Inlinebold"/>
            </w:rPr>
            <w:t>Select to enter text.</w:t>
          </w:r>
        </w:p>
      </w:docPartBody>
    </w:docPart>
    <w:docPart>
      <w:docPartPr>
        <w:name w:val="DefaultPlaceholder_-1854013440"/>
        <w:category>
          <w:name w:val="General"/>
          <w:gallery w:val="placeholder"/>
        </w:category>
        <w:types>
          <w:type w:val="bbPlcHdr"/>
        </w:types>
        <w:behaviors>
          <w:behavior w:val="content"/>
        </w:behaviors>
        <w:guid w:val="{A2C695A8-F227-4164-8136-6E89EAAF73FA}"/>
      </w:docPartPr>
      <w:docPartBody>
        <w:p w:rsidR="00930FF3" w:rsidRDefault="00930FF3">
          <w:r w:rsidRPr="007E73A6">
            <w:rPr>
              <w:rStyle w:val="PlaceholderText"/>
            </w:rPr>
            <w:t>Click or tap here to enter text.</w:t>
          </w:r>
        </w:p>
      </w:docPartBody>
    </w:docPart>
    <w:docPart>
      <w:docPartPr>
        <w:name w:val="8747E34FE30C4042BB285A8B06C0B01B"/>
        <w:category>
          <w:name w:val="General"/>
          <w:gallery w:val="placeholder"/>
        </w:category>
        <w:types>
          <w:type w:val="bbPlcHdr"/>
        </w:types>
        <w:behaviors>
          <w:behavior w:val="content"/>
        </w:behaviors>
        <w:guid w:val="{92BE7D64-B7F0-4BA9-B386-1CE907F6696D}"/>
      </w:docPartPr>
      <w:docPartBody>
        <w:p w:rsidR="00000000" w:rsidRDefault="0092511D" w:rsidP="0092511D">
          <w:pPr>
            <w:pStyle w:val="8747E34FE30C4042BB285A8B06C0B01B"/>
          </w:pPr>
          <w:r>
            <w:rPr>
              <w:rStyle w:val="Inlinebold"/>
            </w:rPr>
            <w:t>Select here to enter text.</w:t>
          </w:r>
        </w:p>
      </w:docPartBody>
    </w:docPart>
    <w:docPart>
      <w:docPartPr>
        <w:name w:val="C8146A258B2E4AE09797044494311D6D"/>
        <w:category>
          <w:name w:val="General"/>
          <w:gallery w:val="placeholder"/>
        </w:category>
        <w:types>
          <w:type w:val="bbPlcHdr"/>
        </w:types>
        <w:behaviors>
          <w:behavior w:val="content"/>
        </w:behaviors>
        <w:guid w:val="{D65C32A4-FC38-4AB8-A8BB-214A8E53D2D7}"/>
      </w:docPartPr>
      <w:docPartBody>
        <w:p w:rsidR="00000000" w:rsidRDefault="0092511D" w:rsidP="0092511D">
          <w:pPr>
            <w:pStyle w:val="C8146A258B2E4AE09797044494311D6D"/>
          </w:pPr>
          <w:r>
            <w:rPr>
              <w:rStyle w:val="Inlinebold"/>
            </w:rPr>
            <w:t>Select here to enter text.</w:t>
          </w:r>
        </w:p>
      </w:docPartBody>
    </w:docPart>
    <w:docPart>
      <w:docPartPr>
        <w:name w:val="B225B76C72BB4E329EE403A49448C59A"/>
        <w:category>
          <w:name w:val="General"/>
          <w:gallery w:val="placeholder"/>
        </w:category>
        <w:types>
          <w:type w:val="bbPlcHdr"/>
        </w:types>
        <w:behaviors>
          <w:behavior w:val="content"/>
        </w:behaviors>
        <w:guid w:val="{A68B92E4-6678-48F4-B3BC-646EA022072C}"/>
      </w:docPartPr>
      <w:docPartBody>
        <w:p w:rsidR="00000000" w:rsidRDefault="0092511D" w:rsidP="0092511D">
          <w:pPr>
            <w:pStyle w:val="B225B76C72BB4E329EE403A49448C59A"/>
          </w:pPr>
          <w:r>
            <w:rPr>
              <w:rStyle w:val="Inlinebold"/>
            </w:rPr>
            <w:t>Select here to enter text.</w:t>
          </w:r>
        </w:p>
      </w:docPartBody>
    </w:docPart>
    <w:docPart>
      <w:docPartPr>
        <w:name w:val="F4AAE7B4B2B343BA8561396BC13329C8"/>
        <w:category>
          <w:name w:val="General"/>
          <w:gallery w:val="placeholder"/>
        </w:category>
        <w:types>
          <w:type w:val="bbPlcHdr"/>
        </w:types>
        <w:behaviors>
          <w:behavior w:val="content"/>
        </w:behaviors>
        <w:guid w:val="{341BE06D-2AE6-49A5-90DC-C22AC72312FE}"/>
      </w:docPartPr>
      <w:docPartBody>
        <w:p w:rsidR="00000000" w:rsidRDefault="0092511D" w:rsidP="0092511D">
          <w:pPr>
            <w:pStyle w:val="F4AAE7B4B2B343BA8561396BC13329C8"/>
          </w:pPr>
          <w:r>
            <w:rPr>
              <w:rStyle w:val="Inlinebold"/>
            </w:rPr>
            <w:t>Select here to enter text.</w:t>
          </w:r>
        </w:p>
      </w:docPartBody>
    </w:docPart>
    <w:docPart>
      <w:docPartPr>
        <w:name w:val="E9E9D59DC5AE405F91F8249C8885BF8D"/>
        <w:category>
          <w:name w:val="General"/>
          <w:gallery w:val="placeholder"/>
        </w:category>
        <w:types>
          <w:type w:val="bbPlcHdr"/>
        </w:types>
        <w:behaviors>
          <w:behavior w:val="content"/>
        </w:behaviors>
        <w:guid w:val="{78799D20-B3D4-4FF8-A3B5-ECF307D7E6EC}"/>
      </w:docPartPr>
      <w:docPartBody>
        <w:p w:rsidR="00000000" w:rsidRDefault="0092511D" w:rsidP="0092511D">
          <w:pPr>
            <w:pStyle w:val="E9E9D59DC5AE405F91F8249C8885BF8D"/>
          </w:pPr>
          <w:r>
            <w:rPr>
              <w:rStyle w:val="Inlinebold"/>
            </w:rPr>
            <w:t>Select here to enter text.</w:t>
          </w:r>
        </w:p>
      </w:docPartBody>
    </w:docPart>
    <w:docPart>
      <w:docPartPr>
        <w:name w:val="068419EEEFEC41529E0B5E80B78294B8"/>
        <w:category>
          <w:name w:val="General"/>
          <w:gallery w:val="placeholder"/>
        </w:category>
        <w:types>
          <w:type w:val="bbPlcHdr"/>
        </w:types>
        <w:behaviors>
          <w:behavior w:val="content"/>
        </w:behaviors>
        <w:guid w:val="{E7D8C561-4D04-4EB3-AE2A-2A77CEA3598D}"/>
      </w:docPartPr>
      <w:docPartBody>
        <w:p w:rsidR="00000000" w:rsidRDefault="0092511D" w:rsidP="0092511D">
          <w:pPr>
            <w:pStyle w:val="068419EEEFEC41529E0B5E80B78294B8"/>
          </w:pPr>
          <w:r w:rsidRPr="007E73A6">
            <w:rPr>
              <w:rStyle w:val="PlaceholderText"/>
            </w:rPr>
            <w:t>Click or tap here to enter text.</w:t>
          </w:r>
        </w:p>
      </w:docPartBody>
    </w:docPart>
    <w:docPart>
      <w:docPartPr>
        <w:name w:val="B880EE0ACC2B476BB085685F6D11BE6A"/>
        <w:category>
          <w:name w:val="General"/>
          <w:gallery w:val="placeholder"/>
        </w:category>
        <w:types>
          <w:type w:val="bbPlcHdr"/>
        </w:types>
        <w:behaviors>
          <w:behavior w:val="content"/>
        </w:behaviors>
        <w:guid w:val="{C09396AF-8AC9-4F94-8876-43F06F0D9172}"/>
      </w:docPartPr>
      <w:docPartBody>
        <w:p w:rsidR="00000000" w:rsidRDefault="0092511D" w:rsidP="0092511D">
          <w:pPr>
            <w:pStyle w:val="B880EE0ACC2B476BB085685F6D11BE6A"/>
          </w:pPr>
          <w:r w:rsidRPr="00C502FA">
            <w:rPr>
              <w:rStyle w:val="Inlinebold"/>
            </w:rPr>
            <w:t>Select here to enter text.</w:t>
          </w:r>
        </w:p>
      </w:docPartBody>
    </w:docPart>
    <w:docPart>
      <w:docPartPr>
        <w:name w:val="78FCD41CBA89421F91C5ED7B386F6CC2"/>
        <w:category>
          <w:name w:val="General"/>
          <w:gallery w:val="placeholder"/>
        </w:category>
        <w:types>
          <w:type w:val="bbPlcHdr"/>
        </w:types>
        <w:behaviors>
          <w:behavior w:val="content"/>
        </w:behaviors>
        <w:guid w:val="{2AEF9C1C-91A8-4540-B1D0-8D83F53DAB44}"/>
      </w:docPartPr>
      <w:docPartBody>
        <w:p w:rsidR="00000000" w:rsidRDefault="0092511D" w:rsidP="0092511D">
          <w:pPr>
            <w:pStyle w:val="78FCD41CBA89421F91C5ED7B386F6CC2"/>
          </w:pPr>
          <w:r w:rsidRPr="00C502FA">
            <w:rPr>
              <w:rStyle w:val="Inlinebold"/>
            </w:rPr>
            <w:t>Select here to enter text.</w:t>
          </w:r>
        </w:p>
      </w:docPartBody>
    </w:docPart>
    <w:docPart>
      <w:docPartPr>
        <w:name w:val="5D606A83D20A4774AE26C0ABDE2A55A4"/>
        <w:category>
          <w:name w:val="General"/>
          <w:gallery w:val="placeholder"/>
        </w:category>
        <w:types>
          <w:type w:val="bbPlcHdr"/>
        </w:types>
        <w:behaviors>
          <w:behavior w:val="content"/>
        </w:behaviors>
        <w:guid w:val="{BBAD84F4-0887-4ADA-B736-AF0743C1E1BA}"/>
      </w:docPartPr>
      <w:docPartBody>
        <w:p w:rsidR="00000000" w:rsidRDefault="0092511D" w:rsidP="0092511D">
          <w:pPr>
            <w:pStyle w:val="5D606A83D20A4774AE26C0ABDE2A55A4"/>
          </w:pPr>
          <w:r w:rsidRPr="00C502FA">
            <w:rPr>
              <w:rStyle w:val="Inlinebold"/>
            </w:rPr>
            <w:t>Select here to enter text.</w:t>
          </w:r>
        </w:p>
      </w:docPartBody>
    </w:docPart>
    <w:docPart>
      <w:docPartPr>
        <w:name w:val="CB99BF5215674D939E5ACC072E01668F"/>
        <w:category>
          <w:name w:val="General"/>
          <w:gallery w:val="placeholder"/>
        </w:category>
        <w:types>
          <w:type w:val="bbPlcHdr"/>
        </w:types>
        <w:behaviors>
          <w:behavior w:val="content"/>
        </w:behaviors>
        <w:guid w:val="{5E8DAC43-ED55-4B5C-9485-210C60E04724}"/>
      </w:docPartPr>
      <w:docPartBody>
        <w:p w:rsidR="00000000" w:rsidRDefault="0092511D" w:rsidP="0092511D">
          <w:pPr>
            <w:pStyle w:val="CB99BF5215674D939E5ACC072E01668F"/>
          </w:pPr>
          <w:r w:rsidRPr="00C502FA">
            <w:rPr>
              <w:rStyle w:val="Inlinebold"/>
            </w:rPr>
            <w:t>Select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w:altName w:val="Segoe UI"/>
    <w:panose1 w:val="020B0502040504020203"/>
    <w:charset w:val="00"/>
    <w:family w:val="swiss"/>
    <w:pitch w:val="variable"/>
    <w:sig w:usb0="A00002AF" w:usb1="4000205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C6EF3"/>
    <w:multiLevelType w:val="multilevel"/>
    <w:tmpl w:val="3A6470BE"/>
    <w:lvl w:ilvl="0">
      <w:start w:val="1"/>
      <w:numFmt w:val="decimal"/>
      <w:pStyle w:val="9C252D8DA93F4F3D90923237A7611142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AAC47B3"/>
    <w:multiLevelType w:val="multilevel"/>
    <w:tmpl w:val="DC567550"/>
    <w:lvl w:ilvl="0">
      <w:start w:val="1"/>
      <w:numFmt w:val="decimal"/>
      <w:pStyle w:val="60751F02DD8741E7A105890C6574D03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FAC5E7D"/>
    <w:multiLevelType w:val="multilevel"/>
    <w:tmpl w:val="4928D5E6"/>
    <w:lvl w:ilvl="0">
      <w:start w:val="1"/>
      <w:numFmt w:val="decimal"/>
      <w:pStyle w:val="60751F02DD8741E7A105890C6574D03B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BFA7E3F"/>
    <w:multiLevelType w:val="multilevel"/>
    <w:tmpl w:val="0ADCF328"/>
    <w:lvl w:ilvl="0">
      <w:start w:val="1"/>
      <w:numFmt w:val="decimal"/>
      <w:pStyle w:val="DefaultPlaceholder-185401344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1"/>
  </w:num>
  <w:num w:numId="3">
    <w:abstractNumId w:val="2"/>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1D0"/>
    <w:rsid w:val="00077EF2"/>
    <w:rsid w:val="00195EF6"/>
    <w:rsid w:val="001E2A23"/>
    <w:rsid w:val="002173D4"/>
    <w:rsid w:val="002B34F6"/>
    <w:rsid w:val="0032065F"/>
    <w:rsid w:val="003C4767"/>
    <w:rsid w:val="003D6598"/>
    <w:rsid w:val="0042635B"/>
    <w:rsid w:val="00496138"/>
    <w:rsid w:val="004F77DD"/>
    <w:rsid w:val="00504341"/>
    <w:rsid w:val="005C48A9"/>
    <w:rsid w:val="005F7A1B"/>
    <w:rsid w:val="00661A27"/>
    <w:rsid w:val="0071335A"/>
    <w:rsid w:val="007325A4"/>
    <w:rsid w:val="00770F08"/>
    <w:rsid w:val="00845EE8"/>
    <w:rsid w:val="008975B9"/>
    <w:rsid w:val="008A66E9"/>
    <w:rsid w:val="008B0D35"/>
    <w:rsid w:val="008B707F"/>
    <w:rsid w:val="008F6C20"/>
    <w:rsid w:val="009171D0"/>
    <w:rsid w:val="0092511D"/>
    <w:rsid w:val="00930FF3"/>
    <w:rsid w:val="00934201"/>
    <w:rsid w:val="009D0862"/>
    <w:rsid w:val="00A21716"/>
    <w:rsid w:val="00A22954"/>
    <w:rsid w:val="00A27389"/>
    <w:rsid w:val="00A82895"/>
    <w:rsid w:val="00AA05AC"/>
    <w:rsid w:val="00AC37E8"/>
    <w:rsid w:val="00AF5EF1"/>
    <w:rsid w:val="00BA1F2A"/>
    <w:rsid w:val="00BB026B"/>
    <w:rsid w:val="00C172A0"/>
    <w:rsid w:val="00C53E91"/>
    <w:rsid w:val="00CC455D"/>
    <w:rsid w:val="00D449F1"/>
    <w:rsid w:val="00D81407"/>
    <w:rsid w:val="00DC00DE"/>
    <w:rsid w:val="00E13349"/>
    <w:rsid w:val="00E56645"/>
    <w:rsid w:val="00F275E0"/>
    <w:rsid w:val="00F357CE"/>
    <w:rsid w:val="00FA6A0B"/>
    <w:rsid w:val="00FB1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11D"/>
    <w:rPr>
      <w:color w:val="808080"/>
    </w:rPr>
  </w:style>
  <w:style w:type="paragraph" w:customStyle="1" w:styleId="736EB951C4124FC288CD40B59BFD8AEA">
    <w:name w:val="736EB951C4124FC288CD40B59BFD8AEA"/>
    <w:rsid w:val="009171D0"/>
    <w:pPr>
      <w:spacing w:after="120" w:line="240" w:lineRule="auto"/>
    </w:pPr>
    <w:rPr>
      <w:rFonts w:ascii="Segoe UI" w:eastAsiaTheme="minorHAnsi" w:hAnsi="Segoe UI"/>
      <w:color w:val="000000" w:themeColor="text1"/>
      <w:sz w:val="24"/>
    </w:rPr>
  </w:style>
  <w:style w:type="paragraph" w:customStyle="1" w:styleId="C82BA607E8C04B89B93667A167936897">
    <w:name w:val="C82BA607E8C04B89B93667A167936897"/>
    <w:rsid w:val="009171D0"/>
    <w:pPr>
      <w:spacing w:after="120" w:line="240" w:lineRule="auto"/>
    </w:pPr>
    <w:rPr>
      <w:rFonts w:ascii="Segoe UI" w:eastAsiaTheme="minorHAnsi" w:hAnsi="Segoe UI"/>
      <w:color w:val="000000" w:themeColor="text1"/>
      <w:sz w:val="24"/>
    </w:rPr>
  </w:style>
  <w:style w:type="paragraph" w:customStyle="1" w:styleId="9FF71AA4C846442CAA9167AA82C1C90E">
    <w:name w:val="9FF71AA4C846442CAA9167AA82C1C90E"/>
    <w:rsid w:val="00AF5EF1"/>
  </w:style>
  <w:style w:type="paragraph" w:customStyle="1" w:styleId="CA0D0B61A80A4982B4E55A4EB424ED2C">
    <w:name w:val="CA0D0B61A80A4982B4E55A4EB424ED2C"/>
    <w:rsid w:val="00AF5EF1"/>
  </w:style>
  <w:style w:type="paragraph" w:customStyle="1" w:styleId="7F24098D85184D0F880A5721F41059DF">
    <w:name w:val="7F24098D85184D0F880A5721F41059DF"/>
    <w:rsid w:val="00AF5EF1"/>
  </w:style>
  <w:style w:type="paragraph" w:customStyle="1" w:styleId="DE8A2D8A42C14D84A49626FE88C94956">
    <w:name w:val="DE8A2D8A42C14D84A49626FE88C94956"/>
    <w:rsid w:val="00AF5EF1"/>
  </w:style>
  <w:style w:type="paragraph" w:customStyle="1" w:styleId="5E69AEBA3930426B9A7150B8C6711BE0">
    <w:name w:val="5E69AEBA3930426B9A7150B8C6711BE0"/>
    <w:rsid w:val="00AF5EF1"/>
  </w:style>
  <w:style w:type="paragraph" w:customStyle="1" w:styleId="A9DF5F6A6A684EA9987FC1BEE76C7503">
    <w:name w:val="A9DF5F6A6A684EA9987FC1BEE76C7503"/>
    <w:rsid w:val="00AF5EF1"/>
  </w:style>
  <w:style w:type="paragraph" w:customStyle="1" w:styleId="C6BB3DF8C10642DE9DE0A84AEC6D653B">
    <w:name w:val="C6BB3DF8C10642DE9DE0A84AEC6D653B"/>
    <w:rsid w:val="00AF5EF1"/>
  </w:style>
  <w:style w:type="paragraph" w:customStyle="1" w:styleId="AAB616CCD6B2465CB55A0B53F169589A">
    <w:name w:val="AAB616CCD6B2465CB55A0B53F169589A"/>
    <w:rsid w:val="00AF5EF1"/>
  </w:style>
  <w:style w:type="paragraph" w:customStyle="1" w:styleId="A662284FC6634CD6A33B35CD0E62ED26">
    <w:name w:val="A662284FC6634CD6A33B35CD0E62ED26"/>
    <w:rsid w:val="00AF5EF1"/>
  </w:style>
  <w:style w:type="paragraph" w:customStyle="1" w:styleId="5C3BA6B598DB48B58024CF167D7C4664">
    <w:name w:val="5C3BA6B598DB48B58024CF167D7C4664"/>
    <w:rsid w:val="00AF5EF1"/>
  </w:style>
  <w:style w:type="paragraph" w:customStyle="1" w:styleId="E544F6753FB6467EA2DB04B97EDDE3F4">
    <w:name w:val="E544F6753FB6467EA2DB04B97EDDE3F4"/>
    <w:rsid w:val="00AF5EF1"/>
  </w:style>
  <w:style w:type="paragraph" w:customStyle="1" w:styleId="5135CDE068EB4911A7C56ED468753EF2">
    <w:name w:val="5135CDE068EB4911A7C56ED468753EF2"/>
    <w:rsid w:val="00661A27"/>
  </w:style>
  <w:style w:type="paragraph" w:customStyle="1" w:styleId="DefaultPlaceholder-1854013440">
    <w:name w:val="DefaultPlaceholder_-1854013440"/>
    <w:rsid w:val="00F275E0"/>
    <w:pPr>
      <w:numPr>
        <w:numId w:val="1"/>
      </w:numPr>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1">
    <w:name w:val="736EB951C4124FC288CD40B59BFD8AEA1"/>
    <w:rsid w:val="00F275E0"/>
    <w:pPr>
      <w:spacing w:after="120" w:line="240" w:lineRule="auto"/>
    </w:pPr>
    <w:rPr>
      <w:rFonts w:ascii="Segoe UI" w:eastAsiaTheme="minorHAnsi" w:hAnsi="Segoe UI"/>
      <w:color w:val="000000" w:themeColor="text1"/>
      <w:sz w:val="24"/>
    </w:rPr>
  </w:style>
  <w:style w:type="paragraph" w:customStyle="1" w:styleId="C82BA607E8C04B89B93667A1679368971">
    <w:name w:val="C82BA607E8C04B89B93667A1679368971"/>
    <w:rsid w:val="00F275E0"/>
    <w:pPr>
      <w:spacing w:after="120" w:line="240" w:lineRule="auto"/>
    </w:pPr>
    <w:rPr>
      <w:rFonts w:ascii="Segoe UI" w:eastAsiaTheme="minorHAnsi" w:hAnsi="Segoe UI"/>
      <w:color w:val="000000" w:themeColor="text1"/>
      <w:sz w:val="24"/>
    </w:rPr>
  </w:style>
  <w:style w:type="paragraph" w:customStyle="1" w:styleId="5135CDE068EB4911A7C56ED468753EF21">
    <w:name w:val="5135CDE068EB4911A7C56ED468753EF21"/>
    <w:rsid w:val="00F275E0"/>
    <w:pPr>
      <w:spacing w:after="120" w:line="240" w:lineRule="auto"/>
    </w:pPr>
    <w:rPr>
      <w:rFonts w:ascii="Segoe UI" w:eastAsiaTheme="minorHAnsi" w:hAnsi="Segoe UI"/>
      <w:color w:val="000000" w:themeColor="text1"/>
      <w:sz w:val="24"/>
    </w:rPr>
  </w:style>
  <w:style w:type="paragraph" w:customStyle="1" w:styleId="60751F02DD8741E7A105890C6574D03B">
    <w:name w:val="60751F02DD8741E7A105890C6574D03B"/>
    <w:rsid w:val="00845EE8"/>
    <w:pPr>
      <w:numPr>
        <w:numId w:val="2"/>
      </w:numPr>
      <w:spacing w:after="120" w:line="240" w:lineRule="auto"/>
      <w:ind w:left="360" w:hanging="360"/>
    </w:pPr>
    <w:rPr>
      <w:rFonts w:ascii="Segoe UI" w:eastAsiaTheme="minorHAnsi" w:hAnsi="Segoe UI"/>
      <w:color w:val="000000" w:themeColor="text1"/>
      <w:sz w:val="24"/>
      <w:szCs w:val="24"/>
    </w:rPr>
  </w:style>
  <w:style w:type="paragraph" w:customStyle="1" w:styleId="CF01F25FAEE84C4A99E3E5CFF8DF737D">
    <w:name w:val="CF01F25FAEE84C4A99E3E5CFF8DF737D"/>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D1731A10968C45EAAB6DE97A170BFB88">
    <w:name w:val="D1731A10968C45EAAB6DE97A170BFB88"/>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8250E653ADC4FC590D2FC988A00505C">
    <w:name w:val="E8250E653ADC4FC590D2FC988A00505C"/>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40C9E64AF11A46548AFDC59FDC11E685">
    <w:name w:val="40C9E64AF11A46548AFDC59FDC11E685"/>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10FA1C86CD1462D90CA52877DEAC79A">
    <w:name w:val="A10FA1C86CD1462D90CA52877DEAC79A"/>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D7799240E5F044D9B7500EBF16347269">
    <w:name w:val="D7799240E5F044D9B7500EBF16347269"/>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252D8DA93F4F3D90923237A7611142">
    <w:name w:val="9C252D8DA93F4F3D90923237A7611142"/>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B558E7396A6B48F0A323F4DB5335C740">
    <w:name w:val="B558E7396A6B48F0A323F4DB5335C740"/>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A3FCD3ECA2C466D877EE63B6C6038C1">
    <w:name w:val="3A3FCD3ECA2C466D877EE63B6C6038C1"/>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D1BADD439425441DAFD36CFDBFC13C76">
    <w:name w:val="D1BADD439425441DAFD36CFDBFC13C76"/>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01505A24773F43F8BCD905B2A6D540A9">
    <w:name w:val="01505A24773F43F8BCD905B2A6D540A9"/>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1E22D67280042BE8179145CE82C2E69">
    <w:name w:val="A1E22D67280042BE8179145CE82C2E69"/>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C7543DF6F9243FC906B1F89DC16F179">
    <w:name w:val="EC7543DF6F9243FC906B1F89DC16F179"/>
    <w:rsid w:val="00845EE8"/>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2">
    <w:name w:val="736EB951C4124FC288CD40B59BFD8AEA2"/>
    <w:rsid w:val="00845EE8"/>
    <w:pPr>
      <w:spacing w:after="120" w:line="240" w:lineRule="auto"/>
    </w:pPr>
    <w:rPr>
      <w:rFonts w:ascii="Segoe UI" w:eastAsiaTheme="minorHAnsi" w:hAnsi="Segoe UI"/>
      <w:color w:val="000000" w:themeColor="text1"/>
      <w:sz w:val="24"/>
    </w:rPr>
  </w:style>
  <w:style w:type="paragraph" w:customStyle="1" w:styleId="C82BA607E8C04B89B93667A1679368972">
    <w:name w:val="C82BA607E8C04B89B93667A1679368972"/>
    <w:rsid w:val="00845EE8"/>
    <w:pPr>
      <w:spacing w:after="120" w:line="240" w:lineRule="auto"/>
    </w:pPr>
    <w:rPr>
      <w:rFonts w:ascii="Segoe UI" w:eastAsiaTheme="minorHAnsi" w:hAnsi="Segoe UI"/>
      <w:color w:val="000000" w:themeColor="text1"/>
      <w:sz w:val="24"/>
    </w:rPr>
  </w:style>
  <w:style w:type="paragraph" w:customStyle="1" w:styleId="FE215E9291D8463786BD9BD6A550A5F7">
    <w:name w:val="FE215E9291D8463786BD9BD6A550A5F7"/>
    <w:rsid w:val="00845EE8"/>
    <w:pPr>
      <w:spacing w:after="120" w:line="240" w:lineRule="auto"/>
    </w:pPr>
    <w:rPr>
      <w:rFonts w:ascii="Segoe UI" w:eastAsiaTheme="minorHAnsi" w:hAnsi="Segoe UI"/>
      <w:color w:val="000000" w:themeColor="text1"/>
      <w:sz w:val="24"/>
    </w:rPr>
  </w:style>
  <w:style w:type="paragraph" w:customStyle="1" w:styleId="5135CDE068EB4911A7C56ED468753EF22">
    <w:name w:val="5135CDE068EB4911A7C56ED468753EF22"/>
    <w:rsid w:val="00845EE8"/>
    <w:pPr>
      <w:spacing w:after="120" w:line="240" w:lineRule="auto"/>
    </w:pPr>
    <w:rPr>
      <w:rFonts w:ascii="Segoe UI" w:eastAsiaTheme="minorHAnsi" w:hAnsi="Segoe UI"/>
      <w:color w:val="000000" w:themeColor="text1"/>
      <w:sz w:val="24"/>
    </w:rPr>
  </w:style>
  <w:style w:type="paragraph" w:customStyle="1" w:styleId="FBA8BBC111A645F48B71BD278515F53E">
    <w:name w:val="FBA8BBC111A645F48B71BD278515F53E"/>
    <w:rsid w:val="00845EE8"/>
    <w:pPr>
      <w:spacing w:after="120" w:line="240" w:lineRule="auto"/>
    </w:pPr>
    <w:rPr>
      <w:rFonts w:ascii="Segoe UI" w:eastAsiaTheme="minorHAnsi" w:hAnsi="Segoe UI"/>
      <w:color w:val="000000" w:themeColor="text1"/>
      <w:sz w:val="24"/>
    </w:rPr>
  </w:style>
  <w:style w:type="paragraph" w:customStyle="1" w:styleId="1A57B194C90C48B19B20C26220D91256">
    <w:name w:val="1A57B194C90C48B19B20C26220D91256"/>
    <w:rsid w:val="00845EE8"/>
    <w:pPr>
      <w:spacing w:after="120" w:line="240" w:lineRule="auto"/>
    </w:pPr>
    <w:rPr>
      <w:rFonts w:ascii="Segoe UI" w:eastAsiaTheme="minorHAnsi" w:hAnsi="Segoe UI"/>
      <w:color w:val="000000" w:themeColor="text1"/>
      <w:sz w:val="24"/>
    </w:rPr>
  </w:style>
  <w:style w:type="paragraph" w:customStyle="1" w:styleId="60751F02DD8741E7A105890C6574D03B1">
    <w:name w:val="60751F02DD8741E7A105890C6574D03B1"/>
    <w:rsid w:val="00195EF6"/>
    <w:pPr>
      <w:numPr>
        <w:numId w:val="3"/>
      </w:numPr>
      <w:spacing w:after="120" w:line="240" w:lineRule="auto"/>
      <w:ind w:left="360" w:hanging="360"/>
    </w:pPr>
    <w:rPr>
      <w:rFonts w:ascii="Segoe UI" w:eastAsiaTheme="minorHAnsi" w:hAnsi="Segoe UI"/>
      <w:color w:val="000000" w:themeColor="text1"/>
      <w:sz w:val="24"/>
      <w:szCs w:val="24"/>
    </w:rPr>
  </w:style>
  <w:style w:type="paragraph" w:customStyle="1" w:styleId="CF01F25FAEE84C4A99E3E5CFF8DF737D1">
    <w:name w:val="CF01F25FAEE84C4A99E3E5CFF8DF737D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D1731A10968C45EAAB6DE97A170BFB881">
    <w:name w:val="D1731A10968C45EAAB6DE97A170BFB88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8250E653ADC4FC590D2FC988A00505C1">
    <w:name w:val="E8250E653ADC4FC590D2FC988A00505C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40C9E64AF11A46548AFDC59FDC11E6851">
    <w:name w:val="40C9E64AF11A46548AFDC59FDC11E685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10FA1C86CD1462D90CA52877DEAC79A1">
    <w:name w:val="A10FA1C86CD1462D90CA52877DEAC79A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D7799240E5F044D9B7500EBF163472691">
    <w:name w:val="D7799240E5F044D9B7500EBF16347269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9C252D8DA93F4F3D90923237A76111421">
    <w:name w:val="9C252D8DA93F4F3D90923237A7611142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B558E7396A6B48F0A323F4DB5335C7401">
    <w:name w:val="B558E7396A6B48F0A323F4DB5335C740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A3FCD3ECA2C466D877EE63B6C6038C11">
    <w:name w:val="3A3FCD3ECA2C466D877EE63B6C6038C1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D1BADD439425441DAFD36CFDBFC13C761">
    <w:name w:val="D1BADD439425441DAFD36CFDBFC13C76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01505A24773F43F8BCD905B2A6D540A91">
    <w:name w:val="01505A24773F43F8BCD905B2A6D540A9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1E22D67280042BE8179145CE82C2E691">
    <w:name w:val="A1E22D67280042BE8179145CE82C2E69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C7543DF6F9243FC906B1F89DC16F1791">
    <w:name w:val="EC7543DF6F9243FC906B1F89DC16F1791"/>
    <w:rsid w:val="00195EF6"/>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3">
    <w:name w:val="736EB951C4124FC288CD40B59BFD8AEA3"/>
    <w:rsid w:val="00195EF6"/>
    <w:pPr>
      <w:spacing w:after="120" w:line="240" w:lineRule="auto"/>
    </w:pPr>
    <w:rPr>
      <w:rFonts w:ascii="Segoe UI" w:eastAsiaTheme="minorHAnsi" w:hAnsi="Segoe UI"/>
      <w:color w:val="000000" w:themeColor="text1"/>
      <w:sz w:val="24"/>
    </w:rPr>
  </w:style>
  <w:style w:type="paragraph" w:customStyle="1" w:styleId="C82BA607E8C04B89B93667A1679368973">
    <w:name w:val="C82BA607E8C04B89B93667A1679368973"/>
    <w:rsid w:val="00195EF6"/>
    <w:pPr>
      <w:spacing w:after="120" w:line="240" w:lineRule="auto"/>
    </w:pPr>
    <w:rPr>
      <w:rFonts w:ascii="Segoe UI" w:eastAsiaTheme="minorHAnsi" w:hAnsi="Segoe UI"/>
      <w:color w:val="000000" w:themeColor="text1"/>
      <w:sz w:val="24"/>
    </w:rPr>
  </w:style>
  <w:style w:type="paragraph" w:customStyle="1" w:styleId="FE215E9291D8463786BD9BD6A550A5F71">
    <w:name w:val="FE215E9291D8463786BD9BD6A550A5F71"/>
    <w:rsid w:val="00195EF6"/>
    <w:pPr>
      <w:spacing w:after="120" w:line="240" w:lineRule="auto"/>
    </w:pPr>
    <w:rPr>
      <w:rFonts w:ascii="Segoe UI" w:eastAsiaTheme="minorHAnsi" w:hAnsi="Segoe UI"/>
      <w:color w:val="000000" w:themeColor="text1"/>
      <w:sz w:val="24"/>
    </w:rPr>
  </w:style>
  <w:style w:type="paragraph" w:customStyle="1" w:styleId="5135CDE068EB4911A7C56ED468753EF23">
    <w:name w:val="5135CDE068EB4911A7C56ED468753EF23"/>
    <w:rsid w:val="00195EF6"/>
    <w:pPr>
      <w:spacing w:after="120" w:line="240" w:lineRule="auto"/>
    </w:pPr>
    <w:rPr>
      <w:rFonts w:ascii="Segoe UI" w:eastAsiaTheme="minorHAnsi" w:hAnsi="Segoe UI"/>
      <w:color w:val="000000" w:themeColor="text1"/>
      <w:sz w:val="24"/>
    </w:rPr>
  </w:style>
  <w:style w:type="paragraph" w:customStyle="1" w:styleId="FBA8BBC111A645F48B71BD278515F53E1">
    <w:name w:val="FBA8BBC111A645F48B71BD278515F53E1"/>
    <w:rsid w:val="00195EF6"/>
    <w:pPr>
      <w:spacing w:after="120" w:line="240" w:lineRule="auto"/>
    </w:pPr>
    <w:rPr>
      <w:rFonts w:ascii="Segoe UI" w:eastAsiaTheme="minorHAnsi" w:hAnsi="Segoe UI"/>
      <w:color w:val="000000" w:themeColor="text1"/>
      <w:sz w:val="24"/>
    </w:rPr>
  </w:style>
  <w:style w:type="paragraph" w:customStyle="1" w:styleId="1A57B194C90C48B19B20C26220D912561">
    <w:name w:val="1A57B194C90C48B19B20C26220D912561"/>
    <w:rsid w:val="00195EF6"/>
    <w:pPr>
      <w:spacing w:after="120" w:line="240" w:lineRule="auto"/>
    </w:pPr>
    <w:rPr>
      <w:rFonts w:ascii="Segoe UI" w:eastAsiaTheme="minorHAnsi" w:hAnsi="Segoe UI"/>
      <w:color w:val="000000" w:themeColor="text1"/>
      <w:sz w:val="24"/>
    </w:rPr>
  </w:style>
  <w:style w:type="character" w:customStyle="1" w:styleId="Inlinebold">
    <w:name w:val="Inline bold"/>
    <w:basedOn w:val="DefaultParagraphFont"/>
    <w:uiPriority w:val="1"/>
    <w:qFormat/>
    <w:rsid w:val="0092511D"/>
    <w:rPr>
      <w:b/>
    </w:rPr>
  </w:style>
  <w:style w:type="paragraph" w:customStyle="1" w:styleId="9C252D8DA93F4F3D90923237A76111422">
    <w:name w:val="9C252D8DA93F4F3D90923237A76111422"/>
    <w:rsid w:val="00930FF3"/>
    <w:pPr>
      <w:numPr>
        <w:numId w:val="4"/>
      </w:numPr>
      <w:spacing w:after="120" w:line="240" w:lineRule="auto"/>
      <w:ind w:left="360" w:hanging="360"/>
    </w:pPr>
    <w:rPr>
      <w:rFonts w:ascii="Segoe UI" w:eastAsiaTheme="minorHAnsi" w:hAnsi="Segoe UI"/>
      <w:color w:val="000000" w:themeColor="text1"/>
      <w:sz w:val="24"/>
      <w:szCs w:val="24"/>
    </w:rPr>
  </w:style>
  <w:style w:type="paragraph" w:customStyle="1" w:styleId="A1E22D67280042BE8179145CE82C2E692">
    <w:name w:val="A1E22D67280042BE8179145CE82C2E692"/>
    <w:rsid w:val="00930FF3"/>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C7543DF6F9243FC906B1F89DC16F1792">
    <w:name w:val="EC7543DF6F9243FC906B1F89DC16F1792"/>
    <w:rsid w:val="00930FF3"/>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4">
    <w:name w:val="736EB951C4124FC288CD40B59BFD8AEA4"/>
    <w:rsid w:val="00930FF3"/>
    <w:pPr>
      <w:spacing w:after="120" w:line="240" w:lineRule="auto"/>
    </w:pPr>
    <w:rPr>
      <w:rFonts w:ascii="Segoe UI" w:eastAsiaTheme="minorHAnsi" w:hAnsi="Segoe UI"/>
      <w:color w:val="000000" w:themeColor="text1"/>
      <w:sz w:val="24"/>
    </w:rPr>
  </w:style>
  <w:style w:type="paragraph" w:customStyle="1" w:styleId="C82BA607E8C04B89B93667A1679368974">
    <w:name w:val="C82BA607E8C04B89B93667A1679368974"/>
    <w:rsid w:val="00930FF3"/>
    <w:pPr>
      <w:spacing w:after="120" w:line="240" w:lineRule="auto"/>
    </w:pPr>
    <w:rPr>
      <w:rFonts w:ascii="Segoe UI" w:eastAsiaTheme="minorHAnsi" w:hAnsi="Segoe UI"/>
      <w:color w:val="000000" w:themeColor="text1"/>
      <w:sz w:val="24"/>
    </w:rPr>
  </w:style>
  <w:style w:type="paragraph" w:customStyle="1" w:styleId="FE215E9291D8463786BD9BD6A550A5F72">
    <w:name w:val="FE215E9291D8463786BD9BD6A550A5F72"/>
    <w:rsid w:val="00930FF3"/>
    <w:pPr>
      <w:spacing w:after="120" w:line="240" w:lineRule="auto"/>
    </w:pPr>
    <w:rPr>
      <w:rFonts w:ascii="Segoe UI" w:eastAsiaTheme="minorHAnsi" w:hAnsi="Segoe UI"/>
      <w:color w:val="000000" w:themeColor="text1"/>
      <w:sz w:val="24"/>
    </w:rPr>
  </w:style>
  <w:style w:type="paragraph" w:customStyle="1" w:styleId="5135CDE068EB4911A7C56ED468753EF24">
    <w:name w:val="5135CDE068EB4911A7C56ED468753EF24"/>
    <w:rsid w:val="00930FF3"/>
    <w:pPr>
      <w:spacing w:after="120" w:line="240" w:lineRule="auto"/>
    </w:pPr>
    <w:rPr>
      <w:rFonts w:ascii="Segoe UI" w:eastAsiaTheme="minorHAnsi" w:hAnsi="Segoe UI"/>
      <w:color w:val="000000" w:themeColor="text1"/>
      <w:sz w:val="24"/>
    </w:rPr>
  </w:style>
  <w:style w:type="paragraph" w:customStyle="1" w:styleId="FBA8BBC111A645F48B71BD278515F53E2">
    <w:name w:val="FBA8BBC111A645F48B71BD278515F53E2"/>
    <w:rsid w:val="00930FF3"/>
    <w:pPr>
      <w:spacing w:after="120" w:line="240" w:lineRule="auto"/>
    </w:pPr>
    <w:rPr>
      <w:rFonts w:ascii="Segoe UI" w:eastAsiaTheme="minorHAnsi" w:hAnsi="Segoe UI"/>
      <w:color w:val="000000" w:themeColor="text1"/>
      <w:sz w:val="24"/>
    </w:rPr>
  </w:style>
  <w:style w:type="paragraph" w:customStyle="1" w:styleId="1A57B194C90C48B19B20C26220D912562">
    <w:name w:val="1A57B194C90C48B19B20C26220D912562"/>
    <w:rsid w:val="00930FF3"/>
    <w:pPr>
      <w:spacing w:after="120" w:line="240" w:lineRule="auto"/>
    </w:pPr>
    <w:rPr>
      <w:rFonts w:ascii="Segoe UI" w:eastAsiaTheme="minorHAnsi" w:hAnsi="Segoe UI"/>
      <w:color w:val="000000" w:themeColor="text1"/>
      <w:sz w:val="24"/>
    </w:rPr>
  </w:style>
  <w:style w:type="paragraph" w:customStyle="1" w:styleId="8747E34FE30C4042BB285A8B06C0B01B">
    <w:name w:val="8747E34FE30C4042BB285A8B06C0B01B"/>
    <w:rsid w:val="0092511D"/>
  </w:style>
  <w:style w:type="paragraph" w:customStyle="1" w:styleId="C8146A258B2E4AE09797044494311D6D">
    <w:name w:val="C8146A258B2E4AE09797044494311D6D"/>
    <w:rsid w:val="0092511D"/>
  </w:style>
  <w:style w:type="paragraph" w:customStyle="1" w:styleId="B225B76C72BB4E329EE403A49448C59A">
    <w:name w:val="B225B76C72BB4E329EE403A49448C59A"/>
    <w:rsid w:val="0092511D"/>
  </w:style>
  <w:style w:type="paragraph" w:customStyle="1" w:styleId="F4AAE7B4B2B343BA8561396BC13329C8">
    <w:name w:val="F4AAE7B4B2B343BA8561396BC13329C8"/>
    <w:rsid w:val="0092511D"/>
  </w:style>
  <w:style w:type="paragraph" w:customStyle="1" w:styleId="E9E9D59DC5AE405F91F8249C8885BF8D">
    <w:name w:val="E9E9D59DC5AE405F91F8249C8885BF8D"/>
    <w:rsid w:val="0092511D"/>
  </w:style>
  <w:style w:type="paragraph" w:customStyle="1" w:styleId="068419EEEFEC41529E0B5E80B78294B8">
    <w:name w:val="068419EEEFEC41529E0B5E80B78294B8"/>
    <w:rsid w:val="0092511D"/>
  </w:style>
  <w:style w:type="paragraph" w:customStyle="1" w:styleId="B880EE0ACC2B476BB085685F6D11BE6A">
    <w:name w:val="B880EE0ACC2B476BB085685F6D11BE6A"/>
    <w:rsid w:val="0092511D"/>
  </w:style>
  <w:style w:type="paragraph" w:customStyle="1" w:styleId="78FCD41CBA89421F91C5ED7B386F6CC2">
    <w:name w:val="78FCD41CBA89421F91C5ED7B386F6CC2"/>
    <w:rsid w:val="0092511D"/>
  </w:style>
  <w:style w:type="paragraph" w:customStyle="1" w:styleId="5D606A83D20A4774AE26C0ABDE2A55A4">
    <w:name w:val="5D606A83D20A4774AE26C0ABDE2A55A4"/>
    <w:rsid w:val="0092511D"/>
  </w:style>
  <w:style w:type="paragraph" w:customStyle="1" w:styleId="CB99BF5215674D939E5ACC072E01668F">
    <w:name w:val="CB99BF5215674D939E5ACC072E01668F"/>
    <w:rsid w:val="009251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43FCC-E933-4AD8-A4B6-78508ACF3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21C WWL PP_Word_Associate_Student_Guide_Template_Clean.dotx</Template>
  <TotalTime>0</TotalTime>
  <Pages>61</Pages>
  <Words>12729</Words>
  <Characters>62759</Characters>
  <DocSecurity>0</DocSecurity>
  <Lines>1845</Lines>
  <Paragraphs>1372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dcterms:created xsi:type="dcterms:W3CDTF">2020-01-08T19:37:00Z</dcterms:created>
  <dcterms:modified xsi:type="dcterms:W3CDTF">2020-04-05T21:58:00Z</dcterms:modified>
</cp:coreProperties>
</file>